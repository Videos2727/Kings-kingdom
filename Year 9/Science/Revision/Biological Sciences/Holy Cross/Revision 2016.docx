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542C6A" w14:textId="77777777" w:rsidR="00445DF6" w:rsidRPr="005B6797" w:rsidRDefault="00445DF6" w:rsidP="00445DF6">
      <w:pPr>
        <w:jc w:val="right"/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>W-16</w:t>
      </w:r>
    </w:p>
    <w:p w14:paraId="2C388FBD" w14:textId="77777777" w:rsidR="005872A5" w:rsidRPr="005B6797" w:rsidRDefault="00445DF6" w:rsidP="00445DF6">
      <w:pPr>
        <w:jc w:val="center"/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>YEAR 9 SCIENCE</w:t>
      </w:r>
    </w:p>
    <w:p w14:paraId="10EF061A" w14:textId="77777777" w:rsidR="00445DF6" w:rsidRPr="005B6797" w:rsidRDefault="00445DF6" w:rsidP="00445DF6">
      <w:pPr>
        <w:jc w:val="center"/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>BIOLOGICAL SCIENCES</w:t>
      </w:r>
    </w:p>
    <w:p w14:paraId="3CC9CF04" w14:textId="77777777" w:rsidR="00445DF6" w:rsidRPr="005B6797" w:rsidRDefault="00445DF6" w:rsidP="00445DF6">
      <w:pPr>
        <w:jc w:val="center"/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>REVISION - BODY SYSTEMS</w:t>
      </w:r>
    </w:p>
    <w:p w14:paraId="75E94FAF" w14:textId="77777777" w:rsidR="00783F1D" w:rsidRPr="005B6797" w:rsidRDefault="00783F1D" w:rsidP="001024C7">
      <w:pPr>
        <w:rPr>
          <w:rFonts w:ascii="Arial" w:hAnsi="Arial"/>
          <w:b/>
          <w:i/>
          <w:sz w:val="22"/>
          <w:szCs w:val="22"/>
        </w:rPr>
      </w:pPr>
    </w:p>
    <w:p w14:paraId="25178F71" w14:textId="77777777" w:rsidR="001024C7" w:rsidRPr="005B6797" w:rsidRDefault="001024C7" w:rsidP="001024C7">
      <w:pPr>
        <w:rPr>
          <w:rFonts w:ascii="Arial" w:hAnsi="Arial"/>
          <w:b/>
          <w:i/>
          <w:sz w:val="22"/>
          <w:szCs w:val="22"/>
        </w:rPr>
      </w:pPr>
      <w:r w:rsidRPr="005B6797">
        <w:rPr>
          <w:rFonts w:ascii="Arial" w:hAnsi="Arial"/>
          <w:b/>
          <w:i/>
          <w:sz w:val="22"/>
          <w:szCs w:val="22"/>
        </w:rPr>
        <w:t>Respiratory System</w:t>
      </w:r>
    </w:p>
    <w:p w14:paraId="13E6A45E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</w:p>
    <w:p w14:paraId="123C541D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>1.</w:t>
      </w:r>
      <w:r w:rsidRPr="005B6797">
        <w:rPr>
          <w:rFonts w:ascii="Arial" w:hAnsi="Arial"/>
          <w:sz w:val="22"/>
          <w:szCs w:val="22"/>
        </w:rPr>
        <w:tab/>
        <w:t xml:space="preserve">What is the difference between </w:t>
      </w:r>
      <w:r w:rsidRPr="005B6797">
        <w:rPr>
          <w:rFonts w:ascii="Arial" w:hAnsi="Arial"/>
          <w:b/>
          <w:i/>
          <w:sz w:val="22"/>
          <w:szCs w:val="22"/>
        </w:rPr>
        <w:t>breathing</w:t>
      </w:r>
      <w:r w:rsidRPr="005B6797">
        <w:rPr>
          <w:rFonts w:ascii="Arial" w:hAnsi="Arial"/>
          <w:sz w:val="22"/>
          <w:szCs w:val="22"/>
        </w:rPr>
        <w:t xml:space="preserve"> and </w:t>
      </w:r>
      <w:r w:rsidRPr="005B6797">
        <w:rPr>
          <w:rFonts w:ascii="Arial" w:hAnsi="Arial"/>
          <w:b/>
          <w:i/>
          <w:sz w:val="22"/>
          <w:szCs w:val="22"/>
        </w:rPr>
        <w:t>respiration</w:t>
      </w:r>
      <w:r w:rsidRPr="005B6797">
        <w:rPr>
          <w:rFonts w:ascii="Arial" w:hAnsi="Arial"/>
          <w:sz w:val="22"/>
          <w:szCs w:val="22"/>
        </w:rPr>
        <w:t>?</w:t>
      </w:r>
    </w:p>
    <w:p w14:paraId="2F738539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</w:p>
    <w:p w14:paraId="12A2F1BA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10201782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3A328CC6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404F6AC3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41BF84B8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6B53646D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7940A4C7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7DCAA762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>2.</w:t>
      </w:r>
      <w:r w:rsidRPr="005B6797">
        <w:rPr>
          <w:rFonts w:ascii="Arial" w:hAnsi="Arial"/>
          <w:sz w:val="22"/>
          <w:szCs w:val="22"/>
        </w:rPr>
        <w:tab/>
        <w:t>(a)</w:t>
      </w:r>
      <w:r w:rsidRPr="005B6797">
        <w:rPr>
          <w:rFonts w:ascii="Arial" w:hAnsi="Arial"/>
          <w:sz w:val="22"/>
          <w:szCs w:val="22"/>
        </w:rPr>
        <w:tab/>
        <w:t>Explain how respiration is an example of chemical oxidation.</w:t>
      </w:r>
    </w:p>
    <w:p w14:paraId="3FFE57CF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1B7B813C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6C1996E3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2CBE763B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628445F9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ab/>
        <w:t>(b)</w:t>
      </w:r>
      <w:r w:rsidRPr="005B6797">
        <w:rPr>
          <w:rFonts w:ascii="Arial" w:hAnsi="Arial"/>
          <w:sz w:val="22"/>
          <w:szCs w:val="22"/>
        </w:rPr>
        <w:tab/>
        <w:t>Write a word equation for respiration.</w:t>
      </w:r>
    </w:p>
    <w:p w14:paraId="077D468A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</w:p>
    <w:p w14:paraId="21CA8157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70D09A27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0DB6C92D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38507254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6C07D0E1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>3.</w:t>
      </w:r>
      <w:r w:rsidRPr="005B6797">
        <w:rPr>
          <w:rFonts w:ascii="Arial" w:hAnsi="Arial"/>
          <w:sz w:val="22"/>
          <w:szCs w:val="22"/>
        </w:rPr>
        <w:tab/>
        <w:t>Why do cells need oxygen?</w:t>
      </w:r>
    </w:p>
    <w:p w14:paraId="02E54326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</w:p>
    <w:p w14:paraId="013ED617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62A7CE1A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5A9A998E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7801C748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7747082B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304DC293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>4.</w:t>
      </w:r>
      <w:r w:rsidRPr="005B6797">
        <w:rPr>
          <w:rFonts w:ascii="Arial" w:hAnsi="Arial"/>
          <w:sz w:val="22"/>
          <w:szCs w:val="22"/>
        </w:rPr>
        <w:tab/>
        <w:t>Why is the blood system so important when considering respiration?</w:t>
      </w:r>
    </w:p>
    <w:p w14:paraId="322E5CF8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</w:p>
    <w:p w14:paraId="7B1152ED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62A7514C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47E6AC8C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77764BD3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1047DD1C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37B15F39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>5.</w:t>
      </w:r>
      <w:r w:rsidRPr="005B6797">
        <w:rPr>
          <w:rFonts w:ascii="Arial" w:hAnsi="Arial"/>
          <w:sz w:val="22"/>
          <w:szCs w:val="22"/>
        </w:rPr>
        <w:tab/>
        <w:t>Why does an active person need more oxygen than a resting person?</w:t>
      </w:r>
    </w:p>
    <w:p w14:paraId="2A9EF256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</w:p>
    <w:p w14:paraId="2FFA2D9A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2BB429CA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39B3F0BE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47277201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4F4D670E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2EC3A4E9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>7.</w:t>
      </w:r>
      <w:r w:rsidRPr="005B6797">
        <w:rPr>
          <w:rFonts w:ascii="Arial" w:hAnsi="Arial"/>
          <w:sz w:val="22"/>
          <w:szCs w:val="22"/>
        </w:rPr>
        <w:tab/>
        <w:t>Explain the mechanism involved in a human breathing.</w:t>
      </w:r>
    </w:p>
    <w:p w14:paraId="229A460E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ab/>
        <w:t>i.e.  Describe what happens in the body to get air into the lungs and out.</w:t>
      </w:r>
    </w:p>
    <w:p w14:paraId="137E3E89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</w:p>
    <w:p w14:paraId="6A43F44B" w14:textId="77777777" w:rsidR="00783F1D" w:rsidRPr="005B6797" w:rsidRDefault="00783F1D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br w:type="page"/>
      </w:r>
    </w:p>
    <w:p w14:paraId="6D31D121" w14:textId="677763FE" w:rsidR="001024C7" w:rsidRPr="005B6797" w:rsidRDefault="001024C7" w:rsidP="001024C7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lastRenderedPageBreak/>
        <w:t>8.</w:t>
      </w:r>
      <w:r w:rsidRPr="005B6797">
        <w:rPr>
          <w:rFonts w:ascii="Arial" w:hAnsi="Arial"/>
          <w:sz w:val="22"/>
          <w:szCs w:val="22"/>
        </w:rPr>
        <w:tab/>
        <w:t>Label the following diagram.</w:t>
      </w:r>
    </w:p>
    <w:p w14:paraId="2B30C425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</w:p>
    <w:p w14:paraId="08E17B50" w14:textId="77777777" w:rsidR="001024C7" w:rsidRPr="005B6797" w:rsidRDefault="001024C7" w:rsidP="001024C7">
      <w:pPr>
        <w:jc w:val="center"/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noProof/>
          <w:sz w:val="22"/>
          <w:szCs w:val="22"/>
          <w:lang w:val="en-US"/>
        </w:rPr>
        <w:drawing>
          <wp:inline distT="0" distB="0" distL="0" distR="0" wp14:anchorId="28D024B1" wp14:editId="541C738A">
            <wp:extent cx="2905760" cy="3119120"/>
            <wp:effectExtent l="0" t="0" r="0" b="5080"/>
            <wp:docPr id="1" name="Picture 1" descr="::Scanning:1964402_dy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::Scanning:1964402_dy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76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4648F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</w:p>
    <w:p w14:paraId="53D29A24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</w:p>
    <w:p w14:paraId="517028E6" w14:textId="77777777" w:rsidR="001024C7" w:rsidRPr="005B6797" w:rsidRDefault="001024C7" w:rsidP="001024C7">
      <w:pPr>
        <w:rPr>
          <w:rFonts w:ascii="Arial" w:hAnsi="Arial"/>
          <w:b/>
          <w:i/>
          <w:sz w:val="22"/>
          <w:szCs w:val="22"/>
        </w:rPr>
      </w:pPr>
      <w:r w:rsidRPr="005B6797">
        <w:rPr>
          <w:rFonts w:ascii="Arial" w:hAnsi="Arial"/>
          <w:b/>
          <w:i/>
          <w:sz w:val="22"/>
          <w:szCs w:val="22"/>
        </w:rPr>
        <w:t>Circulatory System</w:t>
      </w:r>
    </w:p>
    <w:p w14:paraId="56DDE6E1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</w:p>
    <w:p w14:paraId="19EF3216" w14:textId="5BE76D51" w:rsidR="001024C7" w:rsidRPr="005B6797" w:rsidRDefault="001024C7" w:rsidP="001024C7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>1.</w:t>
      </w:r>
      <w:r w:rsidRPr="005B6797">
        <w:rPr>
          <w:rFonts w:ascii="Arial" w:hAnsi="Arial"/>
          <w:sz w:val="22"/>
          <w:szCs w:val="22"/>
        </w:rPr>
        <w:tab/>
        <w:t xml:space="preserve">Draw a simple labelled diagram to show the blood flow through the heart and around the </w:t>
      </w:r>
      <w:r w:rsidR="00F16306" w:rsidRPr="005B6797">
        <w:rPr>
          <w:rFonts w:ascii="Arial" w:hAnsi="Arial"/>
          <w:sz w:val="22"/>
          <w:szCs w:val="22"/>
        </w:rPr>
        <w:tab/>
      </w:r>
      <w:r w:rsidRPr="005B6797">
        <w:rPr>
          <w:rFonts w:ascii="Arial" w:hAnsi="Arial"/>
          <w:sz w:val="22"/>
          <w:szCs w:val="22"/>
        </w:rPr>
        <w:t>body.  Include the following.</w:t>
      </w:r>
    </w:p>
    <w:p w14:paraId="0861427F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</w:p>
    <w:p w14:paraId="1640C713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ab/>
        <w:t>(a)</w:t>
      </w:r>
      <w:r w:rsidRPr="005B6797">
        <w:rPr>
          <w:rFonts w:ascii="Arial" w:hAnsi="Arial"/>
          <w:sz w:val="22"/>
          <w:szCs w:val="22"/>
        </w:rPr>
        <w:tab/>
        <w:t>The arteries and veins, including their names.</w:t>
      </w:r>
    </w:p>
    <w:p w14:paraId="4E21DB93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ab/>
        <w:t>(b)</w:t>
      </w:r>
      <w:r w:rsidRPr="005B6797">
        <w:rPr>
          <w:rFonts w:ascii="Arial" w:hAnsi="Arial"/>
          <w:sz w:val="22"/>
          <w:szCs w:val="22"/>
        </w:rPr>
        <w:tab/>
        <w:t>The thick and thin side of the heart.</w:t>
      </w:r>
    </w:p>
    <w:p w14:paraId="03F16EAC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ab/>
        <w:t>(c)</w:t>
      </w:r>
      <w:r w:rsidRPr="005B6797">
        <w:rPr>
          <w:rFonts w:ascii="Arial" w:hAnsi="Arial"/>
          <w:sz w:val="22"/>
          <w:szCs w:val="22"/>
        </w:rPr>
        <w:tab/>
        <w:t>Oxygenated and de-oxygenated blood.</w:t>
      </w:r>
    </w:p>
    <w:p w14:paraId="602F6EE9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ab/>
        <w:t>(d)</w:t>
      </w:r>
      <w:r w:rsidRPr="005B6797">
        <w:rPr>
          <w:rFonts w:ascii="Arial" w:hAnsi="Arial"/>
          <w:sz w:val="22"/>
          <w:szCs w:val="22"/>
        </w:rPr>
        <w:tab/>
        <w:t>Lungs and body.</w:t>
      </w:r>
    </w:p>
    <w:p w14:paraId="16BEC3DA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</w:p>
    <w:p w14:paraId="2F6C488E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br w:type="page"/>
        <w:t>2.</w:t>
      </w:r>
      <w:r w:rsidRPr="005B6797">
        <w:rPr>
          <w:rFonts w:ascii="Arial" w:hAnsi="Arial"/>
          <w:sz w:val="22"/>
          <w:szCs w:val="22"/>
        </w:rPr>
        <w:tab/>
        <w:t>Give the function of the following parts of the circulatory system.</w:t>
      </w:r>
    </w:p>
    <w:p w14:paraId="68283890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</w:p>
    <w:p w14:paraId="6A0EE95E" w14:textId="3C4920D6" w:rsidR="001024C7" w:rsidRPr="005B6797" w:rsidRDefault="001024C7" w:rsidP="001024C7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ab/>
        <w:t>(a)</w:t>
      </w:r>
      <w:r w:rsidRPr="005B6797">
        <w:rPr>
          <w:rFonts w:ascii="Arial" w:hAnsi="Arial"/>
          <w:sz w:val="22"/>
          <w:szCs w:val="22"/>
        </w:rPr>
        <w:tab/>
        <w:t>heart</w:t>
      </w:r>
    </w:p>
    <w:p w14:paraId="5C7D90E6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2728912C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591B9B0E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ab/>
        <w:t>(b)</w:t>
      </w:r>
      <w:r w:rsidRPr="005B6797">
        <w:rPr>
          <w:rFonts w:ascii="Arial" w:hAnsi="Arial"/>
          <w:sz w:val="22"/>
          <w:szCs w:val="22"/>
        </w:rPr>
        <w:tab/>
        <w:t>plasma</w:t>
      </w:r>
    </w:p>
    <w:p w14:paraId="582CBB9E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5A5600C7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1318551C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ab/>
        <w:t>(c)</w:t>
      </w:r>
      <w:r w:rsidRPr="005B6797">
        <w:rPr>
          <w:rFonts w:ascii="Arial" w:hAnsi="Arial"/>
          <w:sz w:val="22"/>
          <w:szCs w:val="22"/>
        </w:rPr>
        <w:tab/>
        <w:t>red blood cells</w:t>
      </w:r>
    </w:p>
    <w:p w14:paraId="47268419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3068AA2F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2785D1AA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ab/>
        <w:t>(d)</w:t>
      </w:r>
      <w:r w:rsidRPr="005B6797">
        <w:rPr>
          <w:rFonts w:ascii="Arial" w:hAnsi="Arial"/>
          <w:sz w:val="22"/>
          <w:szCs w:val="22"/>
        </w:rPr>
        <w:tab/>
        <w:t>white blood cells</w:t>
      </w:r>
    </w:p>
    <w:p w14:paraId="2BA69BE9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3A55A963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53C92CF7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ab/>
        <w:t>(e)</w:t>
      </w:r>
      <w:r w:rsidRPr="005B6797">
        <w:rPr>
          <w:rFonts w:ascii="Arial" w:hAnsi="Arial"/>
          <w:sz w:val="22"/>
          <w:szCs w:val="22"/>
        </w:rPr>
        <w:tab/>
        <w:t>arteries</w:t>
      </w:r>
    </w:p>
    <w:p w14:paraId="31B7F18B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03500C6A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67CEE123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ab/>
        <w:t>(f)</w:t>
      </w:r>
      <w:r w:rsidRPr="005B6797">
        <w:rPr>
          <w:rFonts w:ascii="Arial" w:hAnsi="Arial"/>
          <w:sz w:val="22"/>
          <w:szCs w:val="22"/>
        </w:rPr>
        <w:tab/>
        <w:t>veins</w:t>
      </w:r>
    </w:p>
    <w:p w14:paraId="78BA284D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30F902FE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069FDAA7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ab/>
        <w:t>(g)</w:t>
      </w:r>
      <w:r w:rsidRPr="005B6797">
        <w:rPr>
          <w:rFonts w:ascii="Arial" w:hAnsi="Arial"/>
          <w:sz w:val="22"/>
          <w:szCs w:val="22"/>
        </w:rPr>
        <w:tab/>
        <w:t>platelets</w:t>
      </w:r>
    </w:p>
    <w:p w14:paraId="18A904C4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5BF4A4DD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3D93F177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</w:p>
    <w:p w14:paraId="6FA32FEE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>3.</w:t>
      </w:r>
      <w:r w:rsidRPr="005B6797">
        <w:rPr>
          <w:rFonts w:ascii="Arial" w:hAnsi="Arial"/>
          <w:sz w:val="22"/>
          <w:szCs w:val="22"/>
        </w:rPr>
        <w:tab/>
        <w:t>(a)</w:t>
      </w:r>
      <w:r w:rsidRPr="005B6797">
        <w:rPr>
          <w:rFonts w:ascii="Arial" w:hAnsi="Arial"/>
          <w:sz w:val="22"/>
          <w:szCs w:val="22"/>
        </w:rPr>
        <w:tab/>
        <w:t>What is haemoglobin?</w:t>
      </w:r>
    </w:p>
    <w:p w14:paraId="536593EA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7AE86BD8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417E36A1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6272A529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ab/>
        <w:t>(b)</w:t>
      </w:r>
      <w:r w:rsidRPr="005B6797">
        <w:rPr>
          <w:rFonts w:ascii="Arial" w:hAnsi="Arial"/>
          <w:sz w:val="22"/>
          <w:szCs w:val="22"/>
        </w:rPr>
        <w:tab/>
        <w:t>Why is it so important?</w:t>
      </w:r>
    </w:p>
    <w:p w14:paraId="6336FEB8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</w:p>
    <w:p w14:paraId="22028D64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56F6F311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5AD7C6CA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4FD6B71A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>4.</w:t>
      </w:r>
      <w:r w:rsidRPr="005B6797">
        <w:rPr>
          <w:rFonts w:ascii="Arial" w:hAnsi="Arial"/>
          <w:sz w:val="22"/>
          <w:szCs w:val="22"/>
        </w:rPr>
        <w:tab/>
        <w:t>Label the following diagram.</w:t>
      </w:r>
    </w:p>
    <w:p w14:paraId="7B3B4D9D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</w:p>
    <w:p w14:paraId="2D1D72D4" w14:textId="77777777" w:rsidR="001024C7" w:rsidRPr="005B6797" w:rsidRDefault="001024C7" w:rsidP="001024C7">
      <w:pPr>
        <w:jc w:val="center"/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noProof/>
          <w:sz w:val="22"/>
          <w:szCs w:val="22"/>
          <w:lang w:val="en-US"/>
        </w:rPr>
        <w:drawing>
          <wp:inline distT="0" distB="0" distL="0" distR="0" wp14:anchorId="62895BC8" wp14:editId="4A930204">
            <wp:extent cx="3037840" cy="3261360"/>
            <wp:effectExtent l="0" t="0" r="10160" b="0"/>
            <wp:docPr id="2" name="Picture 2" descr="::Scanning:2164720_dy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::Scanning:2164720_dyn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84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AECFB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</w:p>
    <w:p w14:paraId="3C81A367" w14:textId="77777777" w:rsidR="00783F1D" w:rsidRPr="005B6797" w:rsidRDefault="00783F1D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br w:type="page"/>
      </w:r>
    </w:p>
    <w:p w14:paraId="4CF23B57" w14:textId="22F217A4" w:rsidR="001024C7" w:rsidRPr="005B6797" w:rsidRDefault="001024C7" w:rsidP="001024C7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>5.</w:t>
      </w:r>
      <w:r w:rsidRPr="005B6797">
        <w:rPr>
          <w:rFonts w:ascii="Arial" w:hAnsi="Arial"/>
          <w:sz w:val="22"/>
          <w:szCs w:val="22"/>
        </w:rPr>
        <w:tab/>
        <w:t>(a)</w:t>
      </w:r>
      <w:r w:rsidRPr="005B6797">
        <w:rPr>
          <w:rFonts w:ascii="Arial" w:hAnsi="Arial"/>
          <w:sz w:val="22"/>
          <w:szCs w:val="22"/>
        </w:rPr>
        <w:tab/>
        <w:t>What is the role of the valves in the heart?</w:t>
      </w:r>
    </w:p>
    <w:p w14:paraId="5466826E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7BA691E5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03DB5080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ab/>
        <w:t>(b)</w:t>
      </w:r>
      <w:r w:rsidRPr="005B6797">
        <w:rPr>
          <w:rFonts w:ascii="Arial" w:hAnsi="Arial"/>
          <w:sz w:val="22"/>
          <w:szCs w:val="22"/>
        </w:rPr>
        <w:tab/>
        <w:t>What is the role of the valves in veins?</w:t>
      </w:r>
    </w:p>
    <w:p w14:paraId="4037F986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3E6C62EB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0FABF474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ab/>
        <w:t>(c)</w:t>
      </w:r>
      <w:r w:rsidRPr="005B6797">
        <w:rPr>
          <w:rFonts w:ascii="Arial" w:hAnsi="Arial"/>
          <w:sz w:val="22"/>
          <w:szCs w:val="22"/>
        </w:rPr>
        <w:tab/>
        <w:t xml:space="preserve">Give </w:t>
      </w:r>
      <w:r w:rsidRPr="005B6797">
        <w:rPr>
          <w:rFonts w:ascii="Arial" w:hAnsi="Arial"/>
          <w:b/>
          <w:i/>
          <w:sz w:val="22"/>
          <w:szCs w:val="22"/>
        </w:rPr>
        <w:t>two ways</w:t>
      </w:r>
      <w:r w:rsidRPr="005B6797">
        <w:rPr>
          <w:rFonts w:ascii="Arial" w:hAnsi="Arial"/>
          <w:sz w:val="22"/>
          <w:szCs w:val="22"/>
        </w:rPr>
        <w:t xml:space="preserve"> in which veins are different to arteries.</w:t>
      </w:r>
    </w:p>
    <w:p w14:paraId="5F1BB805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456F922D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64479393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28F55654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66FDABE1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2CB7CF00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228CFAEF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158364B0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52CDB139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</w:p>
    <w:p w14:paraId="3814C28E" w14:textId="64F8A9AE" w:rsidR="001024C7" w:rsidRPr="005B6797" w:rsidRDefault="001024C7" w:rsidP="001024C7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>6.</w:t>
      </w:r>
      <w:r w:rsidRPr="005B6797">
        <w:rPr>
          <w:rFonts w:ascii="Arial" w:hAnsi="Arial"/>
          <w:sz w:val="22"/>
          <w:szCs w:val="22"/>
        </w:rPr>
        <w:tab/>
        <w:t xml:space="preserve">Describe how oxygen (and carbon dioxide) </w:t>
      </w:r>
      <w:r w:rsidR="0036547B" w:rsidRPr="005B6797">
        <w:rPr>
          <w:rFonts w:ascii="Arial" w:hAnsi="Arial"/>
          <w:sz w:val="22"/>
          <w:szCs w:val="22"/>
        </w:rPr>
        <w:t>diffuses</w:t>
      </w:r>
      <w:r w:rsidRPr="005B6797">
        <w:rPr>
          <w:rFonts w:ascii="Arial" w:hAnsi="Arial"/>
          <w:sz w:val="22"/>
          <w:szCs w:val="22"/>
        </w:rPr>
        <w:t xml:space="preserve"> across the membrane between the </w:t>
      </w:r>
      <w:r w:rsidR="00176420">
        <w:rPr>
          <w:rFonts w:ascii="Arial" w:hAnsi="Arial"/>
          <w:sz w:val="22"/>
          <w:szCs w:val="22"/>
        </w:rPr>
        <w:tab/>
      </w:r>
      <w:r w:rsidRPr="005B6797">
        <w:rPr>
          <w:rFonts w:ascii="Arial" w:hAnsi="Arial"/>
          <w:sz w:val="22"/>
          <w:szCs w:val="22"/>
        </w:rPr>
        <w:t>alveoli and the bloodstream.</w:t>
      </w:r>
    </w:p>
    <w:p w14:paraId="6CBA80D0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49EC9357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13DD3A1D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290B2548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2BA1FE38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00A273A1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0F789C2D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</w:p>
    <w:p w14:paraId="210C34FA" w14:textId="72171ABA" w:rsidR="001024C7" w:rsidRPr="005B6797" w:rsidRDefault="001024C7" w:rsidP="001024C7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>7.</w:t>
      </w:r>
      <w:r w:rsidRPr="005B6797">
        <w:rPr>
          <w:rFonts w:ascii="Arial" w:hAnsi="Arial"/>
          <w:sz w:val="22"/>
          <w:szCs w:val="22"/>
        </w:rPr>
        <w:tab/>
        <w:t xml:space="preserve">What advantage is there in having the alveoli so small, and about 300 million of them in a </w:t>
      </w:r>
      <w:r w:rsidR="00F16306" w:rsidRPr="005B6797">
        <w:rPr>
          <w:rFonts w:ascii="Arial" w:hAnsi="Arial"/>
          <w:sz w:val="22"/>
          <w:szCs w:val="22"/>
        </w:rPr>
        <w:tab/>
      </w:r>
      <w:r w:rsidRPr="005B6797">
        <w:rPr>
          <w:rFonts w:ascii="Arial" w:hAnsi="Arial"/>
          <w:sz w:val="22"/>
          <w:szCs w:val="22"/>
        </w:rPr>
        <w:t>human's lung?</w:t>
      </w:r>
    </w:p>
    <w:p w14:paraId="733A8D53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284C9EF1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1E7A5740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5671E19B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69E8C95A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6C59315C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</w:p>
    <w:p w14:paraId="34C78EC2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>8.</w:t>
      </w:r>
      <w:r w:rsidRPr="005B6797">
        <w:rPr>
          <w:rFonts w:ascii="Arial" w:hAnsi="Arial"/>
          <w:sz w:val="22"/>
          <w:szCs w:val="22"/>
        </w:rPr>
        <w:tab/>
        <w:t>Why does your heart beat faster when you start to run?</w:t>
      </w:r>
    </w:p>
    <w:p w14:paraId="22817DEE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5CC8CD14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1E706C42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59F5DA58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47C64EEA" w14:textId="77777777" w:rsidR="00783F1D" w:rsidRPr="005B6797" w:rsidRDefault="00783F1D" w:rsidP="001024C7">
      <w:pPr>
        <w:rPr>
          <w:rFonts w:ascii="Arial" w:hAnsi="Arial"/>
          <w:sz w:val="22"/>
          <w:szCs w:val="22"/>
        </w:rPr>
      </w:pPr>
    </w:p>
    <w:p w14:paraId="66BC7786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</w:p>
    <w:p w14:paraId="2BFECDC2" w14:textId="77777777" w:rsidR="00F16306" w:rsidRPr="005B6797" w:rsidRDefault="00F16306" w:rsidP="00F16306">
      <w:pPr>
        <w:rPr>
          <w:rFonts w:ascii="Arial" w:hAnsi="Arial"/>
          <w:b/>
          <w:i/>
          <w:sz w:val="22"/>
          <w:szCs w:val="22"/>
        </w:rPr>
      </w:pPr>
      <w:r w:rsidRPr="005B6797">
        <w:rPr>
          <w:rFonts w:ascii="Arial" w:hAnsi="Arial"/>
          <w:b/>
          <w:i/>
          <w:sz w:val="22"/>
          <w:szCs w:val="22"/>
        </w:rPr>
        <w:t>Digestive System</w:t>
      </w:r>
    </w:p>
    <w:p w14:paraId="69284518" w14:textId="77777777" w:rsidR="00F16306" w:rsidRPr="005B6797" w:rsidRDefault="00F16306" w:rsidP="00F16306">
      <w:pPr>
        <w:rPr>
          <w:rFonts w:ascii="Arial" w:hAnsi="Arial"/>
          <w:sz w:val="22"/>
          <w:szCs w:val="22"/>
        </w:rPr>
      </w:pPr>
    </w:p>
    <w:p w14:paraId="48EF9DB5" w14:textId="77777777" w:rsidR="00F16306" w:rsidRPr="005B6797" w:rsidRDefault="00F16306" w:rsidP="00F16306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>1.</w:t>
      </w:r>
      <w:r w:rsidRPr="005B6797">
        <w:rPr>
          <w:rFonts w:ascii="Arial" w:hAnsi="Arial"/>
          <w:sz w:val="22"/>
          <w:szCs w:val="22"/>
        </w:rPr>
        <w:tab/>
        <w:t>(a)</w:t>
      </w:r>
      <w:r w:rsidRPr="005B6797">
        <w:rPr>
          <w:rFonts w:ascii="Arial" w:hAnsi="Arial"/>
          <w:sz w:val="22"/>
          <w:szCs w:val="22"/>
        </w:rPr>
        <w:tab/>
        <w:t xml:space="preserve">What is </w:t>
      </w:r>
      <w:r w:rsidRPr="005B6797">
        <w:rPr>
          <w:rFonts w:ascii="Arial" w:hAnsi="Arial"/>
          <w:b/>
          <w:i/>
          <w:sz w:val="22"/>
          <w:szCs w:val="22"/>
        </w:rPr>
        <w:t>digestion</w:t>
      </w:r>
      <w:r w:rsidRPr="005B6797">
        <w:rPr>
          <w:rFonts w:ascii="Arial" w:hAnsi="Arial"/>
          <w:sz w:val="22"/>
          <w:szCs w:val="22"/>
        </w:rPr>
        <w:t>?</w:t>
      </w:r>
    </w:p>
    <w:p w14:paraId="1DCE44E5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0D35CF86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64670259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5ED1F2C9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2B82097D" w14:textId="77777777" w:rsidR="00F16306" w:rsidRPr="005B6797" w:rsidRDefault="00F16306" w:rsidP="00F16306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ab/>
        <w:t>(b)</w:t>
      </w:r>
      <w:r w:rsidRPr="005B6797">
        <w:rPr>
          <w:rFonts w:ascii="Arial" w:hAnsi="Arial"/>
          <w:sz w:val="22"/>
          <w:szCs w:val="22"/>
        </w:rPr>
        <w:tab/>
        <w:t>Why does food need to be digested?</w:t>
      </w:r>
    </w:p>
    <w:p w14:paraId="375BFCC9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5EFD76D8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3CC535C7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74ACF00D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36B2C6FE" w14:textId="77777777" w:rsidR="00F16306" w:rsidRPr="005B6797" w:rsidRDefault="00F16306" w:rsidP="00F16306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ab/>
        <w:t>(c)</w:t>
      </w:r>
      <w:r w:rsidRPr="005B6797">
        <w:rPr>
          <w:rFonts w:ascii="Arial" w:hAnsi="Arial"/>
          <w:sz w:val="22"/>
          <w:szCs w:val="22"/>
        </w:rPr>
        <w:tab/>
        <w:t xml:space="preserve">What is </w:t>
      </w:r>
      <w:r w:rsidRPr="005B6797">
        <w:rPr>
          <w:rFonts w:ascii="Arial" w:hAnsi="Arial"/>
          <w:b/>
          <w:i/>
          <w:sz w:val="22"/>
          <w:szCs w:val="22"/>
        </w:rPr>
        <w:t xml:space="preserve">mechanical digestion </w:t>
      </w:r>
      <w:r w:rsidRPr="005B6797">
        <w:rPr>
          <w:rFonts w:ascii="Arial" w:hAnsi="Arial"/>
          <w:sz w:val="22"/>
          <w:szCs w:val="22"/>
        </w:rPr>
        <w:t xml:space="preserve">and </w:t>
      </w:r>
      <w:r w:rsidRPr="005B6797">
        <w:rPr>
          <w:rFonts w:ascii="Arial" w:hAnsi="Arial"/>
          <w:b/>
          <w:i/>
          <w:sz w:val="22"/>
          <w:szCs w:val="22"/>
        </w:rPr>
        <w:t>chemical digestion</w:t>
      </w:r>
      <w:r w:rsidRPr="005B6797">
        <w:rPr>
          <w:rFonts w:ascii="Arial" w:hAnsi="Arial"/>
          <w:sz w:val="22"/>
          <w:szCs w:val="22"/>
        </w:rPr>
        <w:t>?</w:t>
      </w:r>
    </w:p>
    <w:p w14:paraId="0388DC2A" w14:textId="77777777" w:rsidR="00F16306" w:rsidRPr="005B6797" w:rsidRDefault="00F16306" w:rsidP="00F16306">
      <w:pPr>
        <w:rPr>
          <w:rFonts w:ascii="Arial" w:hAnsi="Arial"/>
          <w:sz w:val="22"/>
          <w:szCs w:val="22"/>
        </w:rPr>
      </w:pPr>
    </w:p>
    <w:p w14:paraId="7FC4F860" w14:textId="77777777" w:rsidR="00783F1D" w:rsidRPr="005B6797" w:rsidRDefault="00783F1D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br w:type="page"/>
      </w:r>
    </w:p>
    <w:p w14:paraId="3472DB39" w14:textId="29821DFB" w:rsidR="00F16306" w:rsidRPr="005B6797" w:rsidRDefault="00F16306" w:rsidP="00F16306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>2.</w:t>
      </w:r>
      <w:r w:rsidRPr="005B6797">
        <w:rPr>
          <w:rFonts w:ascii="Arial" w:hAnsi="Arial"/>
          <w:sz w:val="22"/>
          <w:szCs w:val="22"/>
        </w:rPr>
        <w:tab/>
        <w:t>(a)</w:t>
      </w:r>
      <w:r w:rsidRPr="005B6797">
        <w:rPr>
          <w:rFonts w:ascii="Arial" w:hAnsi="Arial"/>
          <w:sz w:val="22"/>
          <w:szCs w:val="22"/>
        </w:rPr>
        <w:tab/>
        <w:t xml:space="preserve">Explain why organisms need food.  </w:t>
      </w:r>
    </w:p>
    <w:p w14:paraId="4279850B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4AF1CEBD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3994F709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22D5EDF6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7EB0071D" w14:textId="0E56DA03" w:rsidR="00F16306" w:rsidRPr="005B6797" w:rsidRDefault="00F16306" w:rsidP="00F16306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ab/>
        <w:t>(b)</w:t>
      </w:r>
      <w:r w:rsidRPr="005B6797">
        <w:rPr>
          <w:rFonts w:ascii="Arial" w:hAnsi="Arial"/>
          <w:sz w:val="22"/>
          <w:szCs w:val="22"/>
        </w:rPr>
        <w:tab/>
        <w:t xml:space="preserve">Describe how the digestion of a piece of food containing </w:t>
      </w:r>
      <w:r w:rsidRPr="005B6797">
        <w:rPr>
          <w:rFonts w:ascii="Arial" w:hAnsi="Arial"/>
          <w:b/>
          <w:i/>
          <w:sz w:val="22"/>
          <w:szCs w:val="22"/>
        </w:rPr>
        <w:t>starch</w:t>
      </w:r>
      <w:r w:rsidRPr="005B6797">
        <w:rPr>
          <w:rFonts w:ascii="Arial" w:hAnsi="Arial"/>
          <w:sz w:val="22"/>
          <w:szCs w:val="22"/>
        </w:rPr>
        <w:t xml:space="preserve"> takes place from the </w:t>
      </w:r>
      <w:r w:rsidRPr="005B6797">
        <w:rPr>
          <w:rFonts w:ascii="Arial" w:hAnsi="Arial"/>
          <w:sz w:val="22"/>
          <w:szCs w:val="22"/>
        </w:rPr>
        <w:tab/>
      </w:r>
      <w:r w:rsidRPr="005B6797">
        <w:rPr>
          <w:rFonts w:ascii="Arial" w:hAnsi="Arial"/>
          <w:sz w:val="22"/>
          <w:szCs w:val="22"/>
        </w:rPr>
        <w:tab/>
        <w:t xml:space="preserve">mouth to the bloodstream. </w:t>
      </w:r>
    </w:p>
    <w:p w14:paraId="0416BA1B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76EE5913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30DC21BE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080748F9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1A872EDC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0B3D2537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43C9569E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4F1D5C74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3470A043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5FC1072D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420DD74D" w14:textId="77777777" w:rsidR="00F16306" w:rsidRPr="005B6797" w:rsidRDefault="00F16306" w:rsidP="00F16306">
      <w:pPr>
        <w:rPr>
          <w:rFonts w:ascii="Arial" w:hAnsi="Arial"/>
          <w:sz w:val="22"/>
          <w:szCs w:val="22"/>
        </w:rPr>
      </w:pPr>
    </w:p>
    <w:p w14:paraId="280970E0" w14:textId="77777777" w:rsidR="00F16306" w:rsidRPr="005B6797" w:rsidRDefault="00F16306" w:rsidP="00F16306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>3.</w:t>
      </w:r>
      <w:r w:rsidRPr="005B6797">
        <w:rPr>
          <w:rFonts w:ascii="Arial" w:hAnsi="Arial"/>
          <w:sz w:val="22"/>
          <w:szCs w:val="22"/>
        </w:rPr>
        <w:tab/>
        <w:t>(a)</w:t>
      </w:r>
      <w:r w:rsidRPr="005B6797">
        <w:rPr>
          <w:rFonts w:ascii="Arial" w:hAnsi="Arial"/>
          <w:sz w:val="22"/>
          <w:szCs w:val="22"/>
        </w:rPr>
        <w:tab/>
        <w:t xml:space="preserve">What are </w:t>
      </w:r>
      <w:r w:rsidRPr="005B6797">
        <w:rPr>
          <w:rFonts w:ascii="Arial" w:hAnsi="Arial"/>
          <w:b/>
          <w:i/>
          <w:sz w:val="22"/>
          <w:szCs w:val="22"/>
        </w:rPr>
        <w:t>enzymes</w:t>
      </w:r>
      <w:r w:rsidRPr="005B6797">
        <w:rPr>
          <w:rFonts w:ascii="Arial" w:hAnsi="Arial"/>
          <w:sz w:val="22"/>
          <w:szCs w:val="22"/>
        </w:rPr>
        <w:t>?</w:t>
      </w:r>
    </w:p>
    <w:p w14:paraId="1E0CC89D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6B78E103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175D0FDA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0D3C1B4B" w14:textId="34F66B4C" w:rsidR="00F16306" w:rsidRPr="005B6797" w:rsidRDefault="00F16306" w:rsidP="00F16306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ab/>
        <w:t>(b)</w:t>
      </w:r>
      <w:r w:rsidRPr="005B6797">
        <w:rPr>
          <w:rFonts w:ascii="Arial" w:hAnsi="Arial"/>
          <w:sz w:val="22"/>
          <w:szCs w:val="22"/>
        </w:rPr>
        <w:tab/>
        <w:t xml:space="preserve">Name the </w:t>
      </w:r>
      <w:r w:rsidRPr="005B6797">
        <w:rPr>
          <w:rFonts w:ascii="Arial" w:hAnsi="Arial"/>
          <w:b/>
          <w:i/>
          <w:sz w:val="22"/>
          <w:szCs w:val="22"/>
        </w:rPr>
        <w:t>three enzymes</w:t>
      </w:r>
      <w:r w:rsidRPr="005B6797">
        <w:rPr>
          <w:rFonts w:ascii="Arial" w:hAnsi="Arial"/>
          <w:sz w:val="22"/>
          <w:szCs w:val="22"/>
        </w:rPr>
        <w:t xml:space="preserve"> in the digestive system and name the foods they </w:t>
      </w:r>
      <w:r w:rsidRPr="005B6797">
        <w:rPr>
          <w:rFonts w:ascii="Arial" w:hAnsi="Arial"/>
          <w:sz w:val="22"/>
          <w:szCs w:val="22"/>
        </w:rPr>
        <w:tab/>
      </w:r>
      <w:r w:rsidRPr="005B6797">
        <w:rPr>
          <w:rFonts w:ascii="Arial" w:hAnsi="Arial"/>
          <w:sz w:val="22"/>
          <w:szCs w:val="22"/>
        </w:rPr>
        <w:tab/>
      </w:r>
      <w:r w:rsidRPr="005B6797">
        <w:rPr>
          <w:rFonts w:ascii="Arial" w:hAnsi="Arial"/>
          <w:sz w:val="22"/>
          <w:szCs w:val="22"/>
        </w:rPr>
        <w:tab/>
        <w:t>target.</w:t>
      </w:r>
    </w:p>
    <w:p w14:paraId="6835D710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74887BD8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3303F10D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394342A2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6460228E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571A9C64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55EFBE86" w14:textId="77777777" w:rsidR="00F16306" w:rsidRPr="005B6797" w:rsidRDefault="00F16306" w:rsidP="00F16306">
      <w:pPr>
        <w:rPr>
          <w:rFonts w:ascii="Arial" w:hAnsi="Arial"/>
          <w:sz w:val="22"/>
          <w:szCs w:val="22"/>
        </w:rPr>
      </w:pPr>
    </w:p>
    <w:p w14:paraId="696CEFF2" w14:textId="77777777" w:rsidR="00F16306" w:rsidRPr="005B6797" w:rsidRDefault="00F16306" w:rsidP="00F16306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>4.</w:t>
      </w:r>
      <w:r w:rsidRPr="005B6797">
        <w:rPr>
          <w:rFonts w:ascii="Arial" w:hAnsi="Arial"/>
          <w:sz w:val="22"/>
          <w:szCs w:val="22"/>
        </w:rPr>
        <w:tab/>
        <w:t>(a)</w:t>
      </w:r>
      <w:r w:rsidRPr="005B6797">
        <w:rPr>
          <w:rFonts w:ascii="Arial" w:hAnsi="Arial"/>
          <w:sz w:val="22"/>
          <w:szCs w:val="22"/>
        </w:rPr>
        <w:tab/>
        <w:t>Label the following diagram of the digestive system.</w:t>
      </w:r>
    </w:p>
    <w:p w14:paraId="133E0BE1" w14:textId="77777777" w:rsidR="00F16306" w:rsidRPr="005B6797" w:rsidRDefault="00F16306" w:rsidP="00F16306">
      <w:pPr>
        <w:rPr>
          <w:rFonts w:ascii="Arial" w:hAnsi="Arial"/>
          <w:sz w:val="22"/>
          <w:szCs w:val="22"/>
        </w:rPr>
      </w:pPr>
    </w:p>
    <w:p w14:paraId="4E5A7EF8" w14:textId="7BFE137D" w:rsidR="00F16306" w:rsidRPr="005B6797" w:rsidRDefault="00F16306" w:rsidP="00F16306">
      <w:pPr>
        <w:jc w:val="center"/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noProof/>
          <w:sz w:val="22"/>
          <w:szCs w:val="22"/>
          <w:lang w:val="en-US"/>
        </w:rPr>
        <w:drawing>
          <wp:inline distT="0" distB="0" distL="0" distR="0" wp14:anchorId="1DC59404" wp14:editId="252E180C">
            <wp:extent cx="1955800" cy="3937677"/>
            <wp:effectExtent l="0" t="0" r="0" b="0"/>
            <wp:docPr id="5" name="Picture 5" descr=":Scanning:5615131_dy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:Scanning:5615131_dyn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60" cy="3937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5CDD5" w14:textId="77777777" w:rsidR="00F16306" w:rsidRPr="005B6797" w:rsidRDefault="00F16306" w:rsidP="00F16306">
      <w:pPr>
        <w:rPr>
          <w:rFonts w:ascii="Arial" w:hAnsi="Arial"/>
          <w:sz w:val="22"/>
          <w:szCs w:val="22"/>
        </w:rPr>
      </w:pPr>
    </w:p>
    <w:p w14:paraId="31D40ED8" w14:textId="745D43BF" w:rsidR="00F16306" w:rsidRPr="005B6797" w:rsidRDefault="00F16306" w:rsidP="00F16306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ab/>
        <w:t>(b)</w:t>
      </w:r>
      <w:r w:rsidRPr="005B6797">
        <w:rPr>
          <w:rFonts w:ascii="Arial" w:hAnsi="Arial"/>
          <w:sz w:val="22"/>
          <w:szCs w:val="22"/>
        </w:rPr>
        <w:tab/>
        <w:t xml:space="preserve">Describe the function of the various parts of the digestive system - consider only the </w:t>
      </w:r>
      <w:r w:rsidRPr="005B6797">
        <w:rPr>
          <w:rFonts w:ascii="Arial" w:hAnsi="Arial"/>
          <w:sz w:val="22"/>
          <w:szCs w:val="22"/>
        </w:rPr>
        <w:tab/>
      </w:r>
      <w:r w:rsidRPr="005B6797">
        <w:rPr>
          <w:rFonts w:ascii="Arial" w:hAnsi="Arial"/>
          <w:sz w:val="22"/>
          <w:szCs w:val="22"/>
        </w:rPr>
        <w:tab/>
        <w:t>major function.</w:t>
      </w:r>
      <w:r w:rsidR="00783F1D" w:rsidRPr="005B6797">
        <w:rPr>
          <w:rFonts w:ascii="Arial" w:hAnsi="Arial"/>
          <w:sz w:val="22"/>
          <w:szCs w:val="22"/>
        </w:rPr>
        <w:t xml:space="preserve"> Put them on the diagram above.</w:t>
      </w:r>
    </w:p>
    <w:p w14:paraId="2F4A3B47" w14:textId="77777777" w:rsidR="00F16306" w:rsidRPr="005B6797" w:rsidRDefault="00F16306" w:rsidP="00F16306">
      <w:pPr>
        <w:rPr>
          <w:rFonts w:ascii="Arial" w:hAnsi="Arial"/>
          <w:sz w:val="22"/>
          <w:szCs w:val="22"/>
        </w:rPr>
      </w:pPr>
    </w:p>
    <w:p w14:paraId="33F4EC05" w14:textId="560F54AE" w:rsidR="00783F1D" w:rsidRPr="005B6797" w:rsidRDefault="00F16306" w:rsidP="00F16306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>5.</w:t>
      </w:r>
      <w:r w:rsidRPr="005B6797">
        <w:rPr>
          <w:rFonts w:ascii="Arial" w:hAnsi="Arial"/>
          <w:sz w:val="22"/>
          <w:szCs w:val="22"/>
        </w:rPr>
        <w:tab/>
        <w:t>(a)</w:t>
      </w:r>
      <w:r w:rsidRPr="005B6797">
        <w:rPr>
          <w:rFonts w:ascii="Arial" w:hAnsi="Arial"/>
          <w:sz w:val="22"/>
          <w:szCs w:val="22"/>
        </w:rPr>
        <w:tab/>
        <w:t>What are the major nutrient groups?</w:t>
      </w:r>
    </w:p>
    <w:p w14:paraId="61104BAC" w14:textId="77777777" w:rsidR="00F16306" w:rsidRPr="005B6797" w:rsidRDefault="00F16306" w:rsidP="00F16306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ab/>
        <w:t>(b)</w:t>
      </w:r>
      <w:r w:rsidRPr="005B6797">
        <w:rPr>
          <w:rFonts w:ascii="Arial" w:hAnsi="Arial"/>
          <w:sz w:val="22"/>
          <w:szCs w:val="22"/>
        </w:rPr>
        <w:tab/>
        <w:t>Describe the major function of these groups.</w:t>
      </w:r>
    </w:p>
    <w:p w14:paraId="4933E7A4" w14:textId="77777777" w:rsidR="00F16306" w:rsidRPr="005B6797" w:rsidRDefault="00F16306" w:rsidP="00F16306">
      <w:pPr>
        <w:rPr>
          <w:rFonts w:ascii="Arial" w:hAnsi="Arial"/>
          <w:sz w:val="22"/>
          <w:szCs w:val="22"/>
        </w:rPr>
      </w:pPr>
    </w:p>
    <w:p w14:paraId="25308163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50E07533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4DFD153F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0124E510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7F743BC0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292523A6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10D54FBB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626063CA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26E138B1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29489EE4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62045A55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5C0A4FFC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7C23AB75" w14:textId="1DED4FB6" w:rsidR="00F16306" w:rsidRPr="005B6797" w:rsidRDefault="00F16306" w:rsidP="00F16306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>6.</w:t>
      </w:r>
      <w:r w:rsidRPr="005B6797">
        <w:rPr>
          <w:rFonts w:ascii="Arial" w:hAnsi="Arial"/>
          <w:sz w:val="22"/>
          <w:szCs w:val="22"/>
        </w:rPr>
        <w:tab/>
        <w:t xml:space="preserve">Distinguish between </w:t>
      </w:r>
      <w:r w:rsidRPr="005B6797">
        <w:rPr>
          <w:rFonts w:ascii="Arial" w:hAnsi="Arial"/>
          <w:b/>
          <w:i/>
          <w:sz w:val="22"/>
          <w:szCs w:val="22"/>
        </w:rPr>
        <w:t>digestion</w:t>
      </w:r>
      <w:r w:rsidRPr="005B6797">
        <w:rPr>
          <w:rFonts w:ascii="Arial" w:hAnsi="Arial"/>
          <w:sz w:val="22"/>
          <w:szCs w:val="22"/>
        </w:rPr>
        <w:t xml:space="preserve">, </w:t>
      </w:r>
      <w:r w:rsidRPr="005B6797">
        <w:rPr>
          <w:rFonts w:ascii="Arial" w:hAnsi="Arial"/>
          <w:b/>
          <w:i/>
          <w:sz w:val="22"/>
          <w:szCs w:val="22"/>
        </w:rPr>
        <w:t>absorption</w:t>
      </w:r>
      <w:r w:rsidRPr="005B6797">
        <w:rPr>
          <w:rFonts w:ascii="Arial" w:hAnsi="Arial"/>
          <w:sz w:val="22"/>
          <w:szCs w:val="22"/>
        </w:rPr>
        <w:t xml:space="preserve"> and </w:t>
      </w:r>
      <w:r w:rsidRPr="005B6797">
        <w:rPr>
          <w:rFonts w:ascii="Arial" w:hAnsi="Arial"/>
          <w:b/>
          <w:i/>
          <w:sz w:val="22"/>
          <w:szCs w:val="22"/>
        </w:rPr>
        <w:t>elimination</w:t>
      </w:r>
      <w:r w:rsidRPr="005B6797">
        <w:rPr>
          <w:rFonts w:ascii="Arial" w:hAnsi="Arial"/>
          <w:sz w:val="22"/>
          <w:szCs w:val="22"/>
        </w:rPr>
        <w:t>.</w:t>
      </w:r>
    </w:p>
    <w:p w14:paraId="7F759891" w14:textId="77777777" w:rsidR="00F16306" w:rsidRPr="005B6797" w:rsidRDefault="00F16306" w:rsidP="00F16306">
      <w:pPr>
        <w:rPr>
          <w:rFonts w:ascii="Arial" w:hAnsi="Arial"/>
          <w:sz w:val="22"/>
          <w:szCs w:val="22"/>
        </w:rPr>
      </w:pPr>
    </w:p>
    <w:p w14:paraId="6F967FE6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7BB58DDE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7F106C77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341E03F2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7E8A3859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17A09B95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077D5050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6D7ED4D7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35B83CC2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77FFB3AB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279C951E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3D116C40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6072B09C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6B842D04" w14:textId="728190A2" w:rsidR="00F16306" w:rsidRPr="005B6797" w:rsidRDefault="00783F1D" w:rsidP="00F16306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>7</w:t>
      </w:r>
      <w:r w:rsidR="00F16306" w:rsidRPr="005B6797">
        <w:rPr>
          <w:rFonts w:ascii="Arial" w:hAnsi="Arial"/>
          <w:sz w:val="22"/>
          <w:szCs w:val="22"/>
        </w:rPr>
        <w:t>.</w:t>
      </w:r>
      <w:r w:rsidR="00F16306" w:rsidRPr="005B6797">
        <w:rPr>
          <w:rFonts w:ascii="Arial" w:hAnsi="Arial"/>
          <w:sz w:val="22"/>
          <w:szCs w:val="22"/>
        </w:rPr>
        <w:tab/>
        <w:t>(a)</w:t>
      </w:r>
      <w:r w:rsidR="00F16306" w:rsidRPr="005B6797">
        <w:rPr>
          <w:rFonts w:ascii="Arial" w:hAnsi="Arial"/>
          <w:sz w:val="22"/>
          <w:szCs w:val="22"/>
        </w:rPr>
        <w:tab/>
        <w:t xml:space="preserve">You can show signs of malnutrition by eating too much as well as too little food.  </w:t>
      </w:r>
      <w:r w:rsidR="00F16306" w:rsidRPr="005B6797">
        <w:rPr>
          <w:rFonts w:ascii="Arial" w:hAnsi="Arial"/>
          <w:sz w:val="22"/>
          <w:szCs w:val="22"/>
        </w:rPr>
        <w:tab/>
      </w:r>
      <w:r w:rsidR="00F16306" w:rsidRPr="005B6797">
        <w:rPr>
          <w:rFonts w:ascii="Arial" w:hAnsi="Arial"/>
          <w:sz w:val="22"/>
          <w:szCs w:val="22"/>
        </w:rPr>
        <w:tab/>
      </w:r>
      <w:r w:rsidR="00F16306" w:rsidRPr="005B6797">
        <w:rPr>
          <w:rFonts w:ascii="Arial" w:hAnsi="Arial"/>
          <w:sz w:val="22"/>
          <w:szCs w:val="22"/>
        </w:rPr>
        <w:tab/>
        <w:t>Explain how this is possible.</w:t>
      </w:r>
    </w:p>
    <w:p w14:paraId="2AEE36F3" w14:textId="77777777" w:rsidR="00783F1D" w:rsidRPr="005B6797" w:rsidRDefault="00F16306" w:rsidP="00F16306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ab/>
      </w:r>
    </w:p>
    <w:p w14:paraId="289C4E95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0F7F69D2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260B5FE7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1D6AE6C1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292338AE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47423863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48BFEAF0" w14:textId="527A0B40" w:rsidR="00F16306" w:rsidRPr="005B6797" w:rsidRDefault="00783F1D" w:rsidP="00F16306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ab/>
      </w:r>
      <w:r w:rsidR="00F16306" w:rsidRPr="005B6797">
        <w:rPr>
          <w:rFonts w:ascii="Arial" w:hAnsi="Arial"/>
          <w:sz w:val="22"/>
          <w:szCs w:val="22"/>
        </w:rPr>
        <w:t>(b)</w:t>
      </w:r>
      <w:r w:rsidR="00F16306" w:rsidRPr="005B6797">
        <w:rPr>
          <w:rFonts w:ascii="Arial" w:hAnsi="Arial"/>
          <w:sz w:val="22"/>
          <w:szCs w:val="22"/>
        </w:rPr>
        <w:tab/>
        <w:t xml:space="preserve">What is meant by a "balanced diet"? </w:t>
      </w:r>
    </w:p>
    <w:p w14:paraId="58C0CA96" w14:textId="77777777" w:rsidR="00783F1D" w:rsidRPr="005B6797" w:rsidRDefault="00783F1D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br w:type="page"/>
      </w:r>
    </w:p>
    <w:p w14:paraId="05A4D607" w14:textId="2F0E758F" w:rsidR="00F16306" w:rsidRPr="005B6797" w:rsidRDefault="00F16306" w:rsidP="00F16306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ab/>
        <w:t>(c)</w:t>
      </w:r>
      <w:r w:rsidRPr="005B6797">
        <w:rPr>
          <w:rFonts w:ascii="Arial" w:hAnsi="Arial"/>
          <w:sz w:val="22"/>
          <w:szCs w:val="22"/>
        </w:rPr>
        <w:tab/>
        <w:t>How does the following diagram relate to having a "balanced diet"?</w:t>
      </w:r>
    </w:p>
    <w:p w14:paraId="1FB3800B" w14:textId="77777777" w:rsidR="00F16306" w:rsidRPr="005B6797" w:rsidRDefault="00F16306" w:rsidP="00F16306">
      <w:pPr>
        <w:rPr>
          <w:rFonts w:ascii="Arial" w:hAnsi="Arial"/>
          <w:sz w:val="22"/>
          <w:szCs w:val="22"/>
        </w:rPr>
      </w:pPr>
    </w:p>
    <w:p w14:paraId="4443F3FF" w14:textId="5486BB6D" w:rsidR="00F16306" w:rsidRPr="005B6797" w:rsidRDefault="00F16306" w:rsidP="00783F1D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noProof/>
          <w:sz w:val="22"/>
          <w:szCs w:val="22"/>
          <w:lang w:val="en-US"/>
        </w:rPr>
        <w:drawing>
          <wp:inline distT="0" distB="0" distL="0" distR="0" wp14:anchorId="3FCC0CCF" wp14:editId="20220782">
            <wp:extent cx="3220720" cy="2113280"/>
            <wp:effectExtent l="0" t="0" r="5080" b="0"/>
            <wp:docPr id="6" name="Picture 6" descr=":Scanning:Sci2_05-01-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:Scanning:Sci2_05-01-04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720" cy="21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45AD8" w14:textId="77777777" w:rsidR="00F16306" w:rsidRPr="005B6797" w:rsidRDefault="00F16306" w:rsidP="00F16306">
      <w:pPr>
        <w:rPr>
          <w:rFonts w:ascii="Arial" w:hAnsi="Arial"/>
          <w:sz w:val="22"/>
          <w:szCs w:val="22"/>
        </w:rPr>
      </w:pPr>
    </w:p>
    <w:p w14:paraId="7728BBF3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70BF42D9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74747C7C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164539FB" w14:textId="3E4461A5" w:rsidR="00F16306" w:rsidRPr="005B6797" w:rsidRDefault="00F16306" w:rsidP="00F16306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>9.</w:t>
      </w:r>
      <w:r w:rsidRPr="005B6797">
        <w:rPr>
          <w:rFonts w:ascii="Arial" w:hAnsi="Arial"/>
          <w:sz w:val="22"/>
          <w:szCs w:val="22"/>
        </w:rPr>
        <w:tab/>
        <w:t xml:space="preserve">What is the role of the </w:t>
      </w:r>
      <w:r w:rsidRPr="005B6797">
        <w:rPr>
          <w:rFonts w:ascii="Arial" w:hAnsi="Arial"/>
          <w:b/>
          <w:i/>
          <w:sz w:val="22"/>
          <w:szCs w:val="22"/>
        </w:rPr>
        <w:t>villi</w:t>
      </w:r>
      <w:r w:rsidRPr="005B6797">
        <w:rPr>
          <w:rFonts w:ascii="Arial" w:hAnsi="Arial"/>
          <w:sz w:val="22"/>
          <w:szCs w:val="22"/>
        </w:rPr>
        <w:t>?</w:t>
      </w:r>
    </w:p>
    <w:p w14:paraId="78CE14CB" w14:textId="77777777" w:rsidR="00F16306" w:rsidRPr="005B6797" w:rsidRDefault="00F16306" w:rsidP="00F16306">
      <w:pPr>
        <w:rPr>
          <w:rFonts w:ascii="Arial" w:hAnsi="Arial"/>
          <w:sz w:val="22"/>
          <w:szCs w:val="22"/>
        </w:rPr>
      </w:pPr>
    </w:p>
    <w:p w14:paraId="15009BF2" w14:textId="77777777" w:rsidR="00F16306" w:rsidRPr="005B6797" w:rsidRDefault="00F16306" w:rsidP="00F16306">
      <w:pPr>
        <w:rPr>
          <w:rFonts w:ascii="Arial" w:hAnsi="Arial"/>
          <w:b/>
          <w:i/>
          <w:sz w:val="22"/>
          <w:szCs w:val="22"/>
        </w:rPr>
      </w:pPr>
    </w:p>
    <w:p w14:paraId="536B517A" w14:textId="77777777" w:rsidR="00F16306" w:rsidRPr="005B6797" w:rsidRDefault="00F16306" w:rsidP="00F16306">
      <w:pPr>
        <w:rPr>
          <w:rFonts w:ascii="Arial" w:hAnsi="Arial"/>
          <w:b/>
          <w:i/>
          <w:sz w:val="22"/>
          <w:szCs w:val="22"/>
        </w:rPr>
      </w:pPr>
      <w:r w:rsidRPr="005B6797">
        <w:rPr>
          <w:rFonts w:ascii="Arial" w:hAnsi="Arial"/>
          <w:b/>
          <w:i/>
          <w:sz w:val="22"/>
          <w:szCs w:val="22"/>
        </w:rPr>
        <w:t>Excretory System</w:t>
      </w:r>
    </w:p>
    <w:p w14:paraId="5721A8DC" w14:textId="77777777" w:rsidR="00F16306" w:rsidRPr="005B6797" w:rsidRDefault="00F16306" w:rsidP="00F16306">
      <w:pPr>
        <w:rPr>
          <w:rFonts w:ascii="Arial" w:hAnsi="Arial"/>
          <w:sz w:val="22"/>
          <w:szCs w:val="22"/>
        </w:rPr>
      </w:pPr>
    </w:p>
    <w:p w14:paraId="4157DD35" w14:textId="77777777" w:rsidR="00F16306" w:rsidRPr="005B6797" w:rsidRDefault="00F16306" w:rsidP="00F16306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>1.</w:t>
      </w:r>
      <w:r w:rsidRPr="005B6797">
        <w:rPr>
          <w:rFonts w:ascii="Arial" w:hAnsi="Arial"/>
          <w:sz w:val="22"/>
          <w:szCs w:val="22"/>
        </w:rPr>
        <w:tab/>
        <w:t xml:space="preserve">What is the difference between </w:t>
      </w:r>
      <w:r w:rsidRPr="005B6797">
        <w:rPr>
          <w:rFonts w:ascii="Arial" w:hAnsi="Arial"/>
          <w:b/>
          <w:i/>
          <w:sz w:val="22"/>
          <w:szCs w:val="22"/>
        </w:rPr>
        <w:t>excretion</w:t>
      </w:r>
      <w:r w:rsidRPr="005B6797">
        <w:rPr>
          <w:rFonts w:ascii="Arial" w:hAnsi="Arial"/>
          <w:sz w:val="22"/>
          <w:szCs w:val="22"/>
        </w:rPr>
        <w:t xml:space="preserve"> and </w:t>
      </w:r>
      <w:r w:rsidRPr="005B6797">
        <w:rPr>
          <w:rFonts w:ascii="Arial" w:hAnsi="Arial"/>
          <w:b/>
          <w:i/>
          <w:sz w:val="22"/>
          <w:szCs w:val="22"/>
        </w:rPr>
        <w:t>elimination</w:t>
      </w:r>
      <w:r w:rsidRPr="005B6797">
        <w:rPr>
          <w:rFonts w:ascii="Arial" w:hAnsi="Arial"/>
          <w:sz w:val="22"/>
          <w:szCs w:val="22"/>
        </w:rPr>
        <w:t>?</w:t>
      </w:r>
    </w:p>
    <w:p w14:paraId="62CE1990" w14:textId="77777777" w:rsidR="00F16306" w:rsidRPr="005B6797" w:rsidRDefault="00F16306" w:rsidP="00F16306">
      <w:pPr>
        <w:rPr>
          <w:rFonts w:ascii="Arial" w:hAnsi="Arial"/>
          <w:sz w:val="22"/>
          <w:szCs w:val="22"/>
        </w:rPr>
      </w:pPr>
    </w:p>
    <w:p w14:paraId="6062C397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47F67117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545D5526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1B986BD2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416D2909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13CC1EA1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18BFD098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17B784F4" w14:textId="77777777" w:rsidR="00F16306" w:rsidRPr="005B6797" w:rsidRDefault="00F16306" w:rsidP="00F16306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>2.</w:t>
      </w:r>
      <w:r w:rsidRPr="005B6797">
        <w:rPr>
          <w:rFonts w:ascii="Arial" w:hAnsi="Arial"/>
          <w:sz w:val="22"/>
          <w:szCs w:val="22"/>
        </w:rPr>
        <w:tab/>
        <w:t>Label the following diagram of the excretory system and indicate the function of each part.</w:t>
      </w:r>
    </w:p>
    <w:p w14:paraId="76743DBC" w14:textId="77777777" w:rsidR="00F16306" w:rsidRPr="005B6797" w:rsidRDefault="00F16306" w:rsidP="00F16306">
      <w:pPr>
        <w:rPr>
          <w:rFonts w:ascii="Arial" w:hAnsi="Arial"/>
          <w:sz w:val="22"/>
          <w:szCs w:val="22"/>
        </w:rPr>
      </w:pPr>
    </w:p>
    <w:p w14:paraId="64713EDE" w14:textId="75314721" w:rsidR="00F16306" w:rsidRPr="005B6797" w:rsidRDefault="00F16306" w:rsidP="00F16306">
      <w:pPr>
        <w:jc w:val="center"/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noProof/>
          <w:sz w:val="22"/>
          <w:szCs w:val="22"/>
          <w:lang w:val="en-US"/>
        </w:rPr>
        <w:drawing>
          <wp:inline distT="0" distB="0" distL="0" distR="0" wp14:anchorId="12143340" wp14:editId="0E8A92E0">
            <wp:extent cx="2976880" cy="2976880"/>
            <wp:effectExtent l="0" t="0" r="0" b="0"/>
            <wp:docPr id="7" name="Picture 7" descr=":Scanning:1057106_dy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:Scanning:1057106_dyn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88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5C84D" w14:textId="77777777" w:rsidR="00F16306" w:rsidRPr="005B6797" w:rsidRDefault="00F16306" w:rsidP="00F16306">
      <w:pPr>
        <w:rPr>
          <w:rFonts w:ascii="Arial" w:hAnsi="Arial"/>
          <w:sz w:val="22"/>
          <w:szCs w:val="22"/>
        </w:rPr>
      </w:pPr>
    </w:p>
    <w:p w14:paraId="7A02D5C9" w14:textId="77777777" w:rsidR="00783F1D" w:rsidRPr="005B6797" w:rsidRDefault="00783F1D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br w:type="page"/>
      </w:r>
    </w:p>
    <w:p w14:paraId="12622344" w14:textId="11B22359" w:rsidR="00F16306" w:rsidRPr="005B6797" w:rsidRDefault="00F16306" w:rsidP="00F16306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>3.</w:t>
      </w:r>
      <w:r w:rsidRPr="005B6797">
        <w:rPr>
          <w:rFonts w:ascii="Arial" w:hAnsi="Arial"/>
          <w:sz w:val="22"/>
          <w:szCs w:val="22"/>
        </w:rPr>
        <w:tab/>
        <w:t>Draw a simple diagram of the kidney, label the parts, and describe their function.</w:t>
      </w:r>
    </w:p>
    <w:p w14:paraId="59EFB3C1" w14:textId="77777777" w:rsidR="00F16306" w:rsidRPr="005B6797" w:rsidRDefault="00F16306" w:rsidP="00F16306">
      <w:pPr>
        <w:rPr>
          <w:rFonts w:ascii="Arial" w:hAnsi="Arial"/>
          <w:sz w:val="22"/>
          <w:szCs w:val="22"/>
        </w:rPr>
      </w:pPr>
    </w:p>
    <w:p w14:paraId="59D072A9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2CCB93F0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18F73029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5DFF63CB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29A446DA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1E3EE673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6E1B87AA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3130864F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2D9D60CA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0996E1EE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7C6611F1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72CB4A60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7BF14094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714769C5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5BB19C15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47BDB2A9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537BDFD9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52477B98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1B5D6869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5BCFDAF6" w14:textId="77777777" w:rsidR="00F16306" w:rsidRPr="005B6797" w:rsidRDefault="00F16306" w:rsidP="00F16306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>4.</w:t>
      </w:r>
      <w:r w:rsidRPr="005B6797">
        <w:rPr>
          <w:rFonts w:ascii="Arial" w:hAnsi="Arial"/>
          <w:sz w:val="22"/>
          <w:szCs w:val="22"/>
        </w:rPr>
        <w:tab/>
        <w:t>What are the waste products of excretion?</w:t>
      </w:r>
    </w:p>
    <w:p w14:paraId="50100621" w14:textId="77777777" w:rsidR="00F16306" w:rsidRPr="005B6797" w:rsidRDefault="00F16306" w:rsidP="00F16306">
      <w:pPr>
        <w:rPr>
          <w:rFonts w:ascii="Arial" w:hAnsi="Arial"/>
          <w:sz w:val="22"/>
          <w:szCs w:val="22"/>
        </w:rPr>
      </w:pPr>
    </w:p>
    <w:p w14:paraId="697B5717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3BC8EA1E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25CA55CB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5E4A1EDE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5C8F077C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761EFBE8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1DB2E7A6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736D8239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3F357249" w14:textId="0CE9E673" w:rsidR="00F16306" w:rsidRPr="005B6797" w:rsidRDefault="00F16306" w:rsidP="00F16306">
      <w:pPr>
        <w:rPr>
          <w:rFonts w:ascii="Arial" w:hAnsi="Arial"/>
          <w:b/>
          <w:i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>5.</w:t>
      </w:r>
      <w:r w:rsidRPr="005B6797">
        <w:rPr>
          <w:rFonts w:ascii="Arial" w:hAnsi="Arial"/>
          <w:sz w:val="22"/>
          <w:szCs w:val="22"/>
        </w:rPr>
        <w:tab/>
        <w:t xml:space="preserve">Name the </w:t>
      </w:r>
      <w:r w:rsidRPr="005B6797">
        <w:rPr>
          <w:rFonts w:ascii="Arial" w:hAnsi="Arial"/>
          <w:b/>
          <w:i/>
          <w:sz w:val="22"/>
          <w:szCs w:val="22"/>
        </w:rPr>
        <w:t>organs</w:t>
      </w:r>
      <w:r w:rsidRPr="005B6797">
        <w:rPr>
          <w:rFonts w:ascii="Arial" w:hAnsi="Arial"/>
          <w:sz w:val="22"/>
          <w:szCs w:val="22"/>
        </w:rPr>
        <w:t xml:space="preserve"> responsible for removing wastes from the human body, and indicate which </w:t>
      </w:r>
      <w:r w:rsidRPr="005B6797">
        <w:rPr>
          <w:rFonts w:ascii="Arial" w:hAnsi="Arial"/>
          <w:sz w:val="22"/>
          <w:szCs w:val="22"/>
        </w:rPr>
        <w:tab/>
      </w:r>
      <w:r w:rsidRPr="005B6797">
        <w:rPr>
          <w:rFonts w:ascii="Arial" w:hAnsi="Arial"/>
          <w:b/>
          <w:i/>
          <w:sz w:val="22"/>
          <w:szCs w:val="22"/>
        </w:rPr>
        <w:t>wastes each removes</w:t>
      </w:r>
      <w:r w:rsidRPr="005B6797">
        <w:rPr>
          <w:rFonts w:ascii="Arial" w:hAnsi="Arial"/>
          <w:sz w:val="22"/>
          <w:szCs w:val="22"/>
        </w:rPr>
        <w:t>.</w:t>
      </w:r>
    </w:p>
    <w:p w14:paraId="006E1FE8" w14:textId="77777777" w:rsidR="00F16306" w:rsidRPr="005B6797" w:rsidRDefault="00F16306" w:rsidP="00F16306">
      <w:pPr>
        <w:rPr>
          <w:rFonts w:ascii="Arial" w:hAnsi="Arial"/>
          <w:sz w:val="22"/>
          <w:szCs w:val="22"/>
        </w:rPr>
      </w:pPr>
    </w:p>
    <w:p w14:paraId="4B29CA61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1D45C6E1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18EB5ED6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18A1FAF5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192539DC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442970E2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04DC5E47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15198AE9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0FF2BA34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6DDE2126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7DAA9AD9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15037457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4092EAAC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5F41A3BF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7433B95D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7F5B22F6" w14:textId="77777777" w:rsidR="00783F1D" w:rsidRPr="005B6797" w:rsidRDefault="00783F1D" w:rsidP="00F16306">
      <w:pPr>
        <w:rPr>
          <w:rFonts w:ascii="Arial" w:hAnsi="Arial"/>
          <w:sz w:val="22"/>
          <w:szCs w:val="22"/>
        </w:rPr>
      </w:pPr>
    </w:p>
    <w:p w14:paraId="1BCAC267" w14:textId="34035BA5" w:rsidR="00F16306" w:rsidRPr="005B6797" w:rsidRDefault="00F16306" w:rsidP="00F16306">
      <w:pPr>
        <w:rPr>
          <w:rFonts w:ascii="Arial" w:hAnsi="Arial"/>
          <w:sz w:val="22"/>
          <w:szCs w:val="22"/>
        </w:rPr>
      </w:pPr>
      <w:r w:rsidRPr="005B6797">
        <w:rPr>
          <w:rFonts w:ascii="Arial" w:hAnsi="Arial"/>
          <w:sz w:val="22"/>
          <w:szCs w:val="22"/>
        </w:rPr>
        <w:t>6.</w:t>
      </w:r>
      <w:r w:rsidRPr="005B6797">
        <w:rPr>
          <w:rFonts w:ascii="Arial" w:hAnsi="Arial"/>
          <w:sz w:val="22"/>
          <w:szCs w:val="22"/>
        </w:rPr>
        <w:tab/>
        <w:t xml:space="preserve">Everyone knows that faeces </w:t>
      </w:r>
      <w:r w:rsidR="00176420">
        <w:rPr>
          <w:rFonts w:ascii="Arial" w:hAnsi="Arial"/>
          <w:sz w:val="22"/>
          <w:szCs w:val="22"/>
        </w:rPr>
        <w:t>is</w:t>
      </w:r>
      <w:r w:rsidRPr="005B6797">
        <w:rPr>
          <w:rFonts w:ascii="Arial" w:hAnsi="Arial"/>
          <w:sz w:val="22"/>
          <w:szCs w:val="22"/>
        </w:rPr>
        <w:t xml:space="preserve"> a waste!  Right or wrong?  Explain.</w:t>
      </w:r>
    </w:p>
    <w:p w14:paraId="674241B8" w14:textId="77777777" w:rsidR="001024C7" w:rsidRPr="005B6797" w:rsidRDefault="001024C7" w:rsidP="001024C7">
      <w:pPr>
        <w:rPr>
          <w:rFonts w:ascii="Arial" w:hAnsi="Arial"/>
          <w:sz w:val="22"/>
          <w:szCs w:val="22"/>
        </w:rPr>
      </w:pPr>
    </w:p>
    <w:p w14:paraId="73E01B37" w14:textId="77777777" w:rsidR="00445DF6" w:rsidRPr="005B6797" w:rsidRDefault="00445DF6" w:rsidP="00222BC9">
      <w:pPr>
        <w:rPr>
          <w:rFonts w:ascii="Arial" w:hAnsi="Arial"/>
          <w:sz w:val="22"/>
          <w:szCs w:val="22"/>
        </w:rPr>
      </w:pPr>
    </w:p>
    <w:p w14:paraId="7780F1FB" w14:textId="77777777" w:rsidR="00445DF6" w:rsidRPr="005B6797" w:rsidRDefault="00445DF6" w:rsidP="00222BC9">
      <w:pPr>
        <w:rPr>
          <w:rFonts w:ascii="Arial" w:hAnsi="Arial"/>
          <w:sz w:val="22"/>
          <w:szCs w:val="22"/>
        </w:rPr>
      </w:pPr>
      <w:bookmarkStart w:id="0" w:name="_GoBack"/>
      <w:bookmarkEnd w:id="0"/>
    </w:p>
    <w:sectPr w:rsidR="00445DF6" w:rsidRPr="005B6797" w:rsidSect="00DA5783">
      <w:footerReference w:type="even" r:id="rId12"/>
      <w:footerReference w:type="default" r:id="rId13"/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9661C28" w14:textId="77777777" w:rsidR="000B2DAD" w:rsidRDefault="000B2DAD" w:rsidP="000B2DAD">
      <w:r>
        <w:separator/>
      </w:r>
    </w:p>
  </w:endnote>
  <w:endnote w:type="continuationSeparator" w:id="0">
    <w:p w14:paraId="7DE12D1A" w14:textId="77777777" w:rsidR="000B2DAD" w:rsidRDefault="000B2DAD" w:rsidP="000B2D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F96CB4" w14:textId="77777777" w:rsidR="000B2DAD" w:rsidRDefault="000B2DAD" w:rsidP="00C3712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D4F082C" w14:textId="77777777" w:rsidR="000B2DAD" w:rsidRDefault="000B2DAD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46878F" w14:textId="77777777" w:rsidR="000B2DAD" w:rsidRDefault="000B2DAD" w:rsidP="00C3712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76420">
      <w:rPr>
        <w:rStyle w:val="PageNumber"/>
        <w:noProof/>
      </w:rPr>
      <w:t>1</w:t>
    </w:r>
    <w:r>
      <w:rPr>
        <w:rStyle w:val="PageNumber"/>
      </w:rPr>
      <w:fldChar w:fldCharType="end"/>
    </w:r>
  </w:p>
  <w:p w14:paraId="64AA1723" w14:textId="77777777" w:rsidR="000B2DAD" w:rsidRDefault="000B2DAD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DD623C" w14:textId="77777777" w:rsidR="000B2DAD" w:rsidRDefault="000B2DAD" w:rsidP="000B2DAD">
      <w:r>
        <w:separator/>
      </w:r>
    </w:p>
  </w:footnote>
  <w:footnote w:type="continuationSeparator" w:id="0">
    <w:p w14:paraId="45B02916" w14:textId="77777777" w:rsidR="000B2DAD" w:rsidRDefault="000B2DAD" w:rsidP="000B2D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5DF6"/>
    <w:rsid w:val="000B2DAD"/>
    <w:rsid w:val="001024C7"/>
    <w:rsid w:val="00176420"/>
    <w:rsid w:val="00222BC9"/>
    <w:rsid w:val="0036547B"/>
    <w:rsid w:val="003D11C3"/>
    <w:rsid w:val="00445DF6"/>
    <w:rsid w:val="0057570E"/>
    <w:rsid w:val="005872A5"/>
    <w:rsid w:val="005B6797"/>
    <w:rsid w:val="00783F1D"/>
    <w:rsid w:val="00967719"/>
    <w:rsid w:val="00BF67FC"/>
    <w:rsid w:val="00DA5783"/>
    <w:rsid w:val="00F1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C2E12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24C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24C7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B2DA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2DAD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0B2DA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24C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24C7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B2DA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2DAD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0B2D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5.jpeg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1</TotalTime>
  <Pages>8</Pages>
  <Words>504</Words>
  <Characters>2878</Characters>
  <Application>Microsoft Macintosh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3</cp:revision>
  <cp:lastPrinted>2016-07-08T08:36:00Z</cp:lastPrinted>
  <dcterms:created xsi:type="dcterms:W3CDTF">2016-07-08T08:36:00Z</dcterms:created>
  <dcterms:modified xsi:type="dcterms:W3CDTF">2016-07-08T08:37:00Z</dcterms:modified>
</cp:coreProperties>
</file>