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4603" w:rsidRDefault="00F74603" w:rsidP="00F74603">
      <w:pPr>
        <w:pStyle w:val="ListParagraph"/>
        <w:numPr>
          <w:ilvl w:val="0"/>
          <w:numId w:val="1"/>
        </w:numPr>
      </w:pPr>
      <w:r w:rsidRPr="00E709BD">
        <w:t>What things do you consider when buying a new TV?</w:t>
      </w:r>
    </w:p>
    <w:p w:rsidR="0028666A" w:rsidRDefault="0028666A" w:rsidP="0028666A"/>
    <w:p w:rsidR="0028666A" w:rsidRPr="00E709BD" w:rsidRDefault="0028666A" w:rsidP="0028666A"/>
    <w:p w:rsidR="00F74603" w:rsidRPr="00E709BD" w:rsidRDefault="00F74603" w:rsidP="00F74603">
      <w:pPr>
        <w:pStyle w:val="ListParagraph"/>
        <w:numPr>
          <w:ilvl w:val="0"/>
          <w:numId w:val="1"/>
        </w:numPr>
      </w:pPr>
      <w:r w:rsidRPr="00E709BD">
        <w:t xml:space="preserve"> Convert the TV sizes from inches to centre meters</w:t>
      </w:r>
    </w:p>
    <w:tbl>
      <w:tblPr>
        <w:tblpPr w:leftFromText="180" w:rightFromText="180" w:vertAnchor="text" w:horzAnchor="margin" w:tblpXSpec="center" w:tblpY="149"/>
        <w:tblW w:w="9946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899"/>
        <w:gridCol w:w="1130"/>
        <w:gridCol w:w="1131"/>
        <w:gridCol w:w="1131"/>
        <w:gridCol w:w="1131"/>
        <w:gridCol w:w="1131"/>
        <w:gridCol w:w="1131"/>
        <w:gridCol w:w="1131"/>
        <w:gridCol w:w="1131"/>
      </w:tblGrid>
      <w:tr w:rsidR="00F74603" w:rsidRPr="00E709BD" w:rsidTr="00F74603">
        <w:trPr>
          <w:trHeight w:val="401"/>
        </w:trPr>
        <w:tc>
          <w:tcPr>
            <w:tcW w:w="89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74603" w:rsidRPr="00F74603" w:rsidRDefault="00F74603" w:rsidP="00F74603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U"/>
              </w:rPr>
            </w:pPr>
            <w:r w:rsidRPr="00F74603">
              <w:rPr>
                <w:rFonts w:ascii="Calibri" w:eastAsia="Times New Roman" w:hAnsi="Calibri" w:cs="Arial"/>
                <w:bCs/>
                <w:color w:val="FFFFFF" w:themeColor="light1"/>
                <w:kern w:val="24"/>
                <w:sz w:val="36"/>
                <w:szCs w:val="36"/>
                <w:lang w:eastAsia="en-AU"/>
              </w:rPr>
              <w:t>22”</w:t>
            </w:r>
          </w:p>
        </w:tc>
        <w:tc>
          <w:tcPr>
            <w:tcW w:w="113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74603" w:rsidRPr="00F74603" w:rsidRDefault="00F74603" w:rsidP="00F74603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U"/>
              </w:rPr>
            </w:pPr>
            <w:r w:rsidRPr="00F74603">
              <w:rPr>
                <w:rFonts w:ascii="Calibri" w:eastAsia="Times New Roman" w:hAnsi="Calibri" w:cs="Arial"/>
                <w:bCs/>
                <w:color w:val="FFFFFF" w:themeColor="light1"/>
                <w:kern w:val="24"/>
                <w:sz w:val="36"/>
                <w:szCs w:val="36"/>
                <w:lang w:eastAsia="en-AU"/>
              </w:rPr>
              <w:t>26”</w:t>
            </w:r>
          </w:p>
        </w:tc>
        <w:tc>
          <w:tcPr>
            <w:tcW w:w="113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74603" w:rsidRPr="00F74603" w:rsidRDefault="00F74603" w:rsidP="00F74603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U"/>
              </w:rPr>
            </w:pPr>
            <w:r w:rsidRPr="00F74603">
              <w:rPr>
                <w:rFonts w:ascii="Calibri" w:eastAsia="Times New Roman" w:hAnsi="Calibri" w:cs="Arial"/>
                <w:bCs/>
                <w:color w:val="FFFFFF" w:themeColor="light1"/>
                <w:kern w:val="24"/>
                <w:sz w:val="36"/>
                <w:szCs w:val="36"/>
                <w:lang w:eastAsia="en-AU"/>
              </w:rPr>
              <w:t>32”</w:t>
            </w:r>
          </w:p>
        </w:tc>
        <w:tc>
          <w:tcPr>
            <w:tcW w:w="113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74603" w:rsidRPr="00F74603" w:rsidRDefault="00F74603" w:rsidP="00F74603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U"/>
              </w:rPr>
            </w:pPr>
            <w:r w:rsidRPr="00F74603">
              <w:rPr>
                <w:rFonts w:ascii="Calibri" w:eastAsia="Times New Roman" w:hAnsi="Calibri" w:cs="Arial"/>
                <w:bCs/>
                <w:color w:val="FFFFFF" w:themeColor="light1"/>
                <w:kern w:val="24"/>
                <w:sz w:val="36"/>
                <w:szCs w:val="36"/>
                <w:lang w:eastAsia="en-AU"/>
              </w:rPr>
              <w:t>37”</w:t>
            </w:r>
          </w:p>
        </w:tc>
        <w:tc>
          <w:tcPr>
            <w:tcW w:w="113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74603" w:rsidRPr="00F74603" w:rsidRDefault="00F74603" w:rsidP="00F74603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U"/>
              </w:rPr>
            </w:pPr>
            <w:r w:rsidRPr="00F74603">
              <w:rPr>
                <w:rFonts w:ascii="Calibri" w:eastAsia="Times New Roman" w:hAnsi="Calibri" w:cs="Arial"/>
                <w:bCs/>
                <w:color w:val="FFFFFF" w:themeColor="light1"/>
                <w:kern w:val="24"/>
                <w:sz w:val="36"/>
                <w:szCs w:val="36"/>
                <w:lang w:eastAsia="en-AU"/>
              </w:rPr>
              <w:t>42”</w:t>
            </w:r>
          </w:p>
        </w:tc>
        <w:tc>
          <w:tcPr>
            <w:tcW w:w="113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74603" w:rsidRPr="00F74603" w:rsidRDefault="00F74603" w:rsidP="00F74603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U"/>
              </w:rPr>
            </w:pPr>
            <w:r w:rsidRPr="00F74603">
              <w:rPr>
                <w:rFonts w:ascii="Calibri" w:eastAsia="Times New Roman" w:hAnsi="Calibri" w:cs="Arial"/>
                <w:bCs/>
                <w:color w:val="FFFFFF" w:themeColor="light1"/>
                <w:kern w:val="24"/>
                <w:sz w:val="36"/>
                <w:szCs w:val="36"/>
                <w:lang w:eastAsia="en-AU"/>
              </w:rPr>
              <w:t>54”</w:t>
            </w:r>
          </w:p>
        </w:tc>
        <w:tc>
          <w:tcPr>
            <w:tcW w:w="113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74603" w:rsidRPr="00F74603" w:rsidRDefault="00F74603" w:rsidP="00F74603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U"/>
              </w:rPr>
            </w:pPr>
            <w:r w:rsidRPr="00F74603">
              <w:rPr>
                <w:rFonts w:ascii="Calibri" w:eastAsia="Times New Roman" w:hAnsi="Calibri" w:cs="Arial"/>
                <w:bCs/>
                <w:color w:val="FFFFFF" w:themeColor="light1"/>
                <w:kern w:val="24"/>
                <w:sz w:val="36"/>
                <w:szCs w:val="36"/>
                <w:lang w:eastAsia="en-AU"/>
              </w:rPr>
              <w:t>58”</w:t>
            </w:r>
          </w:p>
        </w:tc>
        <w:tc>
          <w:tcPr>
            <w:tcW w:w="113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74603" w:rsidRPr="00F74603" w:rsidRDefault="00F74603" w:rsidP="00F74603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U"/>
              </w:rPr>
            </w:pPr>
            <w:r w:rsidRPr="00F74603">
              <w:rPr>
                <w:rFonts w:ascii="Calibri" w:eastAsia="Times New Roman" w:hAnsi="Calibri" w:cs="Arial"/>
                <w:bCs/>
                <w:color w:val="FFFFFF" w:themeColor="light1"/>
                <w:kern w:val="24"/>
                <w:sz w:val="36"/>
                <w:szCs w:val="36"/>
                <w:lang w:eastAsia="en-AU"/>
              </w:rPr>
              <w:t>65”</w:t>
            </w:r>
          </w:p>
        </w:tc>
        <w:tc>
          <w:tcPr>
            <w:tcW w:w="113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74603" w:rsidRPr="00F74603" w:rsidRDefault="00F74603" w:rsidP="00F74603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U"/>
              </w:rPr>
            </w:pPr>
            <w:r w:rsidRPr="00F74603">
              <w:rPr>
                <w:rFonts w:ascii="Calibri" w:eastAsia="Times New Roman" w:hAnsi="Calibri" w:cs="Arial"/>
                <w:bCs/>
                <w:color w:val="FFFFFF" w:themeColor="light1"/>
                <w:kern w:val="24"/>
                <w:sz w:val="36"/>
                <w:szCs w:val="36"/>
                <w:lang w:eastAsia="en-AU"/>
              </w:rPr>
              <w:t>70”</w:t>
            </w:r>
          </w:p>
        </w:tc>
      </w:tr>
      <w:tr w:rsidR="00F74603" w:rsidRPr="00E709BD" w:rsidTr="00F74603">
        <w:trPr>
          <w:trHeight w:val="401"/>
        </w:trPr>
        <w:tc>
          <w:tcPr>
            <w:tcW w:w="89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74603" w:rsidRPr="00F74603" w:rsidRDefault="00F74603" w:rsidP="00F74603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U"/>
              </w:rPr>
            </w:pPr>
          </w:p>
        </w:tc>
        <w:tc>
          <w:tcPr>
            <w:tcW w:w="113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74603" w:rsidRPr="00F74603" w:rsidRDefault="00F74603" w:rsidP="00F74603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U"/>
              </w:rPr>
            </w:pPr>
          </w:p>
        </w:tc>
        <w:tc>
          <w:tcPr>
            <w:tcW w:w="113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74603" w:rsidRPr="00F74603" w:rsidRDefault="00F74603" w:rsidP="00F74603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U"/>
              </w:rPr>
            </w:pPr>
          </w:p>
        </w:tc>
        <w:tc>
          <w:tcPr>
            <w:tcW w:w="113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74603" w:rsidRPr="00F74603" w:rsidRDefault="00F74603" w:rsidP="00F74603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U"/>
              </w:rPr>
            </w:pPr>
          </w:p>
        </w:tc>
        <w:tc>
          <w:tcPr>
            <w:tcW w:w="113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74603" w:rsidRPr="00F74603" w:rsidRDefault="00F74603" w:rsidP="00F74603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U"/>
              </w:rPr>
            </w:pPr>
          </w:p>
        </w:tc>
        <w:tc>
          <w:tcPr>
            <w:tcW w:w="113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74603" w:rsidRPr="00F74603" w:rsidRDefault="00F74603" w:rsidP="00F74603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U"/>
              </w:rPr>
            </w:pPr>
          </w:p>
        </w:tc>
        <w:tc>
          <w:tcPr>
            <w:tcW w:w="113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74603" w:rsidRPr="00F74603" w:rsidRDefault="00F74603" w:rsidP="00F74603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U"/>
              </w:rPr>
            </w:pPr>
          </w:p>
        </w:tc>
        <w:tc>
          <w:tcPr>
            <w:tcW w:w="113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74603" w:rsidRPr="00F74603" w:rsidRDefault="00F74603" w:rsidP="00F74603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U"/>
              </w:rPr>
            </w:pPr>
          </w:p>
        </w:tc>
        <w:tc>
          <w:tcPr>
            <w:tcW w:w="113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74603" w:rsidRPr="00F74603" w:rsidRDefault="00F74603" w:rsidP="00F74603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U"/>
              </w:rPr>
            </w:pPr>
          </w:p>
        </w:tc>
      </w:tr>
    </w:tbl>
    <w:p w:rsidR="00F74603" w:rsidRPr="00E709BD" w:rsidRDefault="00F74603" w:rsidP="00F74603">
      <w:pPr>
        <w:pStyle w:val="ListParagraph"/>
      </w:pPr>
      <w:r w:rsidRPr="00E709BD">
        <w:t xml:space="preserve"> </w:t>
      </w:r>
    </w:p>
    <w:p w:rsidR="00F74603" w:rsidRPr="00E709BD" w:rsidRDefault="00F74603" w:rsidP="00F74603">
      <w:pPr>
        <w:pStyle w:val="ListParagraph"/>
        <w:numPr>
          <w:ilvl w:val="0"/>
          <w:numId w:val="1"/>
        </w:numPr>
      </w:pPr>
      <w:r w:rsidRPr="00E709BD">
        <w:t>What is the scale factor of a TV screen size with the length to width ratio 16:9?</w:t>
      </w:r>
    </w:p>
    <w:p w:rsidR="00F74603" w:rsidRDefault="00F74603" w:rsidP="00F74603">
      <w:pPr>
        <w:ind w:left="360"/>
        <w:rPr>
          <w:b/>
        </w:rPr>
      </w:pPr>
    </w:p>
    <w:p w:rsidR="00F74603" w:rsidRDefault="00F74603" w:rsidP="00F74603">
      <w:pPr>
        <w:ind w:left="360"/>
        <w:rPr>
          <w:b/>
        </w:rPr>
      </w:pPr>
      <w:r>
        <w:rPr>
          <w:b/>
        </w:rPr>
        <w:t>Tom’s TV</w:t>
      </w:r>
    </w:p>
    <w:p w:rsidR="00F74603" w:rsidRPr="00E709BD" w:rsidRDefault="00F74603" w:rsidP="00F74603">
      <w:pPr>
        <w:pStyle w:val="ListParagraph"/>
        <w:numPr>
          <w:ilvl w:val="0"/>
          <w:numId w:val="3"/>
        </w:numPr>
      </w:pPr>
      <w:r w:rsidRPr="00E709BD">
        <w:t>What are the dimensions of Tom’s wall space?</w:t>
      </w:r>
    </w:p>
    <w:p w:rsidR="009B27E2" w:rsidRPr="009B27E2" w:rsidRDefault="009B27E2" w:rsidP="009B27E2">
      <w:pPr>
        <w:rPr>
          <w:b/>
        </w:rPr>
      </w:pPr>
    </w:p>
    <w:p w:rsidR="00F74603" w:rsidRPr="00E709BD" w:rsidRDefault="00F74603" w:rsidP="00F74603">
      <w:pPr>
        <w:pStyle w:val="ListParagraph"/>
        <w:numPr>
          <w:ilvl w:val="0"/>
          <w:numId w:val="3"/>
        </w:numPr>
      </w:pPr>
      <w:r w:rsidRPr="00E709BD">
        <w:t>What mistake did Tom make when measuring his wall space?</w:t>
      </w:r>
    </w:p>
    <w:p w:rsidR="009B27E2" w:rsidRPr="00E709BD" w:rsidRDefault="009B27E2" w:rsidP="009B27E2">
      <w:pPr>
        <w:pStyle w:val="ListParagraph"/>
      </w:pPr>
    </w:p>
    <w:p w:rsidR="009B27E2" w:rsidRPr="00E709BD" w:rsidRDefault="009B27E2" w:rsidP="009B27E2"/>
    <w:p w:rsidR="00F74603" w:rsidRPr="00E709BD" w:rsidRDefault="00F74603" w:rsidP="00F74603">
      <w:pPr>
        <w:pStyle w:val="ListParagraph"/>
        <w:numPr>
          <w:ilvl w:val="0"/>
          <w:numId w:val="3"/>
        </w:numPr>
      </w:pPr>
      <w:r w:rsidRPr="00E709BD">
        <w:t>Do Tom’s dimensions fit with the ratio 16:9? (Show working out)</w:t>
      </w:r>
    </w:p>
    <w:p w:rsidR="009B27E2" w:rsidRPr="00E709BD" w:rsidRDefault="009B27E2" w:rsidP="009B27E2"/>
    <w:p w:rsidR="009B27E2" w:rsidRPr="00E709BD" w:rsidRDefault="009B27E2" w:rsidP="009B27E2"/>
    <w:p w:rsidR="00F74603" w:rsidRPr="00E709BD" w:rsidRDefault="00F74603" w:rsidP="00F74603">
      <w:pPr>
        <w:pStyle w:val="ListParagraph"/>
        <w:numPr>
          <w:ilvl w:val="0"/>
          <w:numId w:val="3"/>
        </w:numPr>
      </w:pPr>
      <w:r w:rsidRPr="00E709BD">
        <w:t>Determine a length and width that fits with the ration 16:9 and fits his wall space.</w:t>
      </w:r>
    </w:p>
    <w:p w:rsidR="009B27E2" w:rsidRPr="00E709BD" w:rsidRDefault="009B27E2" w:rsidP="009B27E2"/>
    <w:p w:rsidR="009B27E2" w:rsidRPr="00E709BD" w:rsidRDefault="009B27E2" w:rsidP="009B27E2"/>
    <w:p w:rsidR="00F74603" w:rsidRPr="00E709BD" w:rsidRDefault="00F74603" w:rsidP="00F74603">
      <w:pPr>
        <w:pStyle w:val="ListParagraph"/>
        <w:numPr>
          <w:ilvl w:val="0"/>
          <w:numId w:val="3"/>
        </w:numPr>
      </w:pPr>
      <w:r w:rsidRPr="00E709BD">
        <w:t>What is the length of the diagonal</w:t>
      </w:r>
      <w:r w:rsidR="00C85513">
        <w:t xml:space="preserve"> in centre meters?</w:t>
      </w:r>
    </w:p>
    <w:p w:rsidR="009B27E2" w:rsidRPr="00E709BD" w:rsidRDefault="009B27E2" w:rsidP="009B27E2"/>
    <w:p w:rsidR="009B27E2" w:rsidRPr="00E709BD" w:rsidRDefault="009B27E2" w:rsidP="009B27E2">
      <w:bookmarkStart w:id="0" w:name="_GoBack"/>
      <w:bookmarkEnd w:id="0"/>
    </w:p>
    <w:p w:rsidR="00091D25" w:rsidRPr="00E709BD" w:rsidRDefault="00091D25" w:rsidP="00F74603">
      <w:pPr>
        <w:pStyle w:val="ListParagraph"/>
        <w:numPr>
          <w:ilvl w:val="0"/>
          <w:numId w:val="3"/>
        </w:numPr>
      </w:pPr>
      <w:r w:rsidRPr="00E709BD">
        <w:t>Which is the largest TV size that will fit in Tom’s wall space?</w:t>
      </w:r>
    </w:p>
    <w:p w:rsidR="009B27E2" w:rsidRDefault="009B27E2" w:rsidP="009B27E2"/>
    <w:p w:rsidR="0028666A" w:rsidRPr="009B27E2" w:rsidRDefault="0028666A" w:rsidP="009B27E2">
      <w:pPr>
        <w:rPr>
          <w:b/>
        </w:rPr>
      </w:pPr>
    </w:p>
    <w:p w:rsidR="00341F23" w:rsidRDefault="00341F23" w:rsidP="00341F23">
      <w:pPr>
        <w:rPr>
          <w:b/>
        </w:rPr>
      </w:pPr>
      <w:r>
        <w:rPr>
          <w:b/>
        </w:rPr>
        <w:lastRenderedPageBreak/>
        <w:t>Sam the Technician’s Problem</w:t>
      </w:r>
    </w:p>
    <w:p w:rsidR="00341F23" w:rsidRPr="00E709BD" w:rsidRDefault="00341F23" w:rsidP="00341F23">
      <w:pPr>
        <w:pStyle w:val="ListParagraph"/>
        <w:numPr>
          <w:ilvl w:val="0"/>
          <w:numId w:val="4"/>
        </w:numPr>
      </w:pPr>
      <w:r w:rsidRPr="00E709BD">
        <w:t>What size TV does the customer want?</w:t>
      </w:r>
    </w:p>
    <w:p w:rsidR="00341F23" w:rsidRPr="00E709BD" w:rsidRDefault="00341F23" w:rsidP="00341F23">
      <w:pPr>
        <w:pStyle w:val="ListParagraph"/>
        <w:numPr>
          <w:ilvl w:val="0"/>
          <w:numId w:val="4"/>
        </w:numPr>
      </w:pPr>
      <w:r w:rsidRPr="00E709BD">
        <w:t xml:space="preserve"> Sam’s method</w:t>
      </w:r>
    </w:p>
    <w:p w:rsidR="00341F23" w:rsidRPr="00E709BD" w:rsidRDefault="00341F23" w:rsidP="00341F23">
      <w:pPr>
        <w:pStyle w:val="ListParagraph"/>
        <w:numPr>
          <w:ilvl w:val="1"/>
          <w:numId w:val="4"/>
        </w:numPr>
      </w:pPr>
      <w:r w:rsidRPr="00E709BD">
        <w:t>Step 1: what is the length of the diagonal</w:t>
      </w:r>
    </w:p>
    <w:p w:rsidR="009B27E2" w:rsidRPr="00E709BD" w:rsidRDefault="00E709BD" w:rsidP="00E709BD">
      <w:pPr>
        <w:tabs>
          <w:tab w:val="left" w:pos="3090"/>
        </w:tabs>
      </w:pPr>
      <w:r w:rsidRPr="00E709BD">
        <w:tab/>
      </w:r>
    </w:p>
    <w:p w:rsidR="00341F23" w:rsidRPr="00E709BD" w:rsidRDefault="00341F23" w:rsidP="00341F23">
      <w:pPr>
        <w:pStyle w:val="ListParagraph"/>
        <w:numPr>
          <w:ilvl w:val="1"/>
          <w:numId w:val="4"/>
        </w:numPr>
      </w:pPr>
      <w:r w:rsidRPr="00E709BD">
        <w:t>Step 2: What is the scale factor</w:t>
      </w:r>
    </w:p>
    <w:p w:rsidR="009B27E2" w:rsidRPr="00E709BD" w:rsidRDefault="009B27E2" w:rsidP="009B27E2">
      <w:pPr>
        <w:pStyle w:val="ListParagraph"/>
      </w:pPr>
    </w:p>
    <w:p w:rsidR="009B27E2" w:rsidRPr="00E709BD" w:rsidRDefault="009B27E2" w:rsidP="009B27E2"/>
    <w:p w:rsidR="00341F23" w:rsidRPr="00E709BD" w:rsidRDefault="00341F23" w:rsidP="00341F23">
      <w:pPr>
        <w:pStyle w:val="ListParagraph"/>
        <w:numPr>
          <w:ilvl w:val="1"/>
          <w:numId w:val="4"/>
        </w:numPr>
      </w:pPr>
      <w:r w:rsidRPr="00E709BD">
        <w:t xml:space="preserve">Step 3: What </w:t>
      </w:r>
      <w:r w:rsidR="00854650" w:rsidRPr="00E709BD">
        <w:t>are the dimensions of the TV</w:t>
      </w:r>
    </w:p>
    <w:p w:rsidR="009B27E2" w:rsidRPr="00E709BD" w:rsidRDefault="009B27E2" w:rsidP="009B27E2"/>
    <w:p w:rsidR="00854650" w:rsidRPr="00E709BD" w:rsidRDefault="00854650" w:rsidP="00341F23">
      <w:pPr>
        <w:pStyle w:val="ListParagraph"/>
        <w:numPr>
          <w:ilvl w:val="1"/>
          <w:numId w:val="4"/>
        </w:numPr>
      </w:pPr>
      <w:r w:rsidRPr="00E709BD">
        <w:t>Step 4: What are the dimensions of the TV in centre meters?</w:t>
      </w:r>
    </w:p>
    <w:p w:rsidR="009B27E2" w:rsidRPr="00E709BD" w:rsidRDefault="009B27E2" w:rsidP="009B27E2">
      <w:pPr>
        <w:pStyle w:val="ListParagraph"/>
      </w:pPr>
    </w:p>
    <w:p w:rsidR="009B27E2" w:rsidRPr="00E709BD" w:rsidRDefault="009B27E2" w:rsidP="009B27E2"/>
    <w:p w:rsidR="00854650" w:rsidRPr="00E709BD" w:rsidRDefault="00854650" w:rsidP="00341F23">
      <w:pPr>
        <w:pStyle w:val="ListParagraph"/>
        <w:numPr>
          <w:ilvl w:val="1"/>
          <w:numId w:val="4"/>
        </w:numPr>
      </w:pPr>
      <w:r w:rsidRPr="00E709BD">
        <w:t>THINK: Why does this method work?</w:t>
      </w:r>
    </w:p>
    <w:p w:rsidR="009B27E2" w:rsidRPr="00E709BD" w:rsidRDefault="009B27E2" w:rsidP="009B27E2"/>
    <w:p w:rsidR="00341F23" w:rsidRPr="00E709BD" w:rsidRDefault="00854650" w:rsidP="00341F23">
      <w:pPr>
        <w:pStyle w:val="ListParagraph"/>
        <w:numPr>
          <w:ilvl w:val="0"/>
          <w:numId w:val="4"/>
        </w:numPr>
      </w:pPr>
      <w:r w:rsidRPr="00E709BD">
        <w:t>Will the 70” TV fit on the wall space provided?</w:t>
      </w:r>
      <w:r w:rsidR="00B66390">
        <w:t xml:space="preserve"> Why?</w:t>
      </w:r>
    </w:p>
    <w:p w:rsidR="009B27E2" w:rsidRPr="00E709BD" w:rsidRDefault="009B27E2" w:rsidP="009B27E2"/>
    <w:p w:rsidR="00B66390" w:rsidRDefault="00842764" w:rsidP="00B66390">
      <w:pPr>
        <w:pStyle w:val="ListParagraph"/>
        <w:numPr>
          <w:ilvl w:val="0"/>
          <w:numId w:val="4"/>
        </w:numPr>
      </w:pPr>
      <w:r>
        <w:t>Which TV sizes would fit on the wall? Prove it with calculations.</w:t>
      </w:r>
    </w:p>
    <w:p w:rsidR="00B66390" w:rsidRDefault="00B66390" w:rsidP="00B66390">
      <w:pPr>
        <w:pStyle w:val="ListParagraph"/>
      </w:pPr>
    </w:p>
    <w:p w:rsidR="00B66390" w:rsidRPr="00E709BD" w:rsidRDefault="00B66390" w:rsidP="00B66390">
      <w:pPr>
        <w:pStyle w:val="ListParagraph"/>
      </w:pPr>
    </w:p>
    <w:p w:rsidR="009B27E2" w:rsidRPr="00E709BD" w:rsidRDefault="009B27E2" w:rsidP="009B27E2"/>
    <w:p w:rsidR="009B27E2" w:rsidRDefault="009B27E2" w:rsidP="009B27E2">
      <w:pPr>
        <w:rPr>
          <w:b/>
        </w:rPr>
      </w:pPr>
    </w:p>
    <w:p w:rsidR="009B27E2" w:rsidRDefault="009B27E2" w:rsidP="009B27E2">
      <w:pPr>
        <w:rPr>
          <w:b/>
        </w:rPr>
      </w:pPr>
    </w:p>
    <w:p w:rsidR="009B27E2" w:rsidRPr="009B27E2" w:rsidRDefault="009B27E2" w:rsidP="009B27E2">
      <w:pPr>
        <w:rPr>
          <w:b/>
        </w:rPr>
      </w:pPr>
    </w:p>
    <w:p w:rsidR="00854650" w:rsidRDefault="00854650" w:rsidP="00854650">
      <w:pPr>
        <w:rPr>
          <w:b/>
        </w:rPr>
      </w:pPr>
    </w:p>
    <w:p w:rsidR="00854650" w:rsidRDefault="00854650" w:rsidP="00854650">
      <w:pPr>
        <w:rPr>
          <w:b/>
        </w:rPr>
      </w:pPr>
      <w:r>
        <w:rPr>
          <w:b/>
        </w:rPr>
        <w:t>The biggest TV in the world</w:t>
      </w:r>
    </w:p>
    <w:p w:rsidR="00854650" w:rsidRPr="00E709BD" w:rsidRDefault="009B27E2" w:rsidP="009B27E2">
      <w:pPr>
        <w:pStyle w:val="ListParagraph"/>
        <w:numPr>
          <w:ilvl w:val="0"/>
          <w:numId w:val="5"/>
        </w:numPr>
      </w:pPr>
      <w:r w:rsidRPr="00E709BD">
        <w:t>What is the diagonal length?</w:t>
      </w:r>
    </w:p>
    <w:p w:rsidR="009B27E2" w:rsidRPr="00E709BD" w:rsidRDefault="009B27E2" w:rsidP="009B27E2">
      <w:pPr>
        <w:pStyle w:val="ListParagraph"/>
      </w:pPr>
    </w:p>
    <w:p w:rsidR="009B27E2" w:rsidRPr="00E709BD" w:rsidRDefault="009B27E2" w:rsidP="009B27E2">
      <w:pPr>
        <w:pStyle w:val="ListParagraph"/>
        <w:numPr>
          <w:ilvl w:val="0"/>
          <w:numId w:val="5"/>
        </w:numPr>
      </w:pPr>
      <w:r w:rsidRPr="00E709BD">
        <w:t xml:space="preserve">What are the dimensions of this TV? (Give your answer in metres) </w:t>
      </w:r>
    </w:p>
    <w:sectPr w:rsidR="009B27E2" w:rsidRPr="00E709BD" w:rsidSect="0028666A">
      <w:foot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E0922" w:rsidRDefault="00DE0922" w:rsidP="00E96B29">
      <w:pPr>
        <w:spacing w:after="0" w:line="240" w:lineRule="auto"/>
      </w:pPr>
      <w:r>
        <w:separator/>
      </w:r>
    </w:p>
  </w:endnote>
  <w:endnote w:type="continuationSeparator" w:id="0">
    <w:p w:rsidR="00DE0922" w:rsidRDefault="00DE0922" w:rsidP="00E96B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666A" w:rsidRDefault="0028666A">
    <w:pPr>
      <w:pStyle w:val="Footer"/>
    </w:pPr>
    <w:r>
      <w:rPr>
        <w:rFonts w:ascii="Britannic Bold" w:hAnsi="Britannic Bold"/>
        <w:b/>
        <w:noProof/>
        <w:sz w:val="40"/>
        <w:szCs w:val="40"/>
        <w:lang w:eastAsia="en-AU"/>
      </w:rPr>
      <w:drawing>
        <wp:inline distT="0" distB="0" distL="0" distR="0" wp14:anchorId="14F51DA8" wp14:editId="1A7F74C0">
          <wp:extent cx="846823" cy="476250"/>
          <wp:effectExtent l="0" t="0" r="0" b="0"/>
          <wp:docPr id="1" name="Picture 1" descr="C:\Users\e4075868\AppData\Local\Microsoft\Windows\Temporary Internet Files\Content.IE5\J801ZEEM\tv_samsung_ue46c9000sp_5936[1]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4075868\AppData\Local\Microsoft\Windows\Temporary Internet Files\Content.IE5\J801ZEEM\tv_samsung_ue46c9000sp_5936[1]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6823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E0922" w:rsidRDefault="00DE0922" w:rsidP="00E96B29">
      <w:pPr>
        <w:spacing w:after="0" w:line="240" w:lineRule="auto"/>
      </w:pPr>
      <w:r>
        <w:separator/>
      </w:r>
    </w:p>
  </w:footnote>
  <w:footnote w:type="continuationSeparator" w:id="0">
    <w:p w:rsidR="00DE0922" w:rsidRDefault="00DE0922" w:rsidP="00E96B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666A" w:rsidRPr="00E96B29" w:rsidRDefault="0028666A" w:rsidP="0028666A">
    <w:pPr>
      <w:pStyle w:val="Header"/>
      <w:jc w:val="center"/>
      <w:rPr>
        <w:rFonts w:ascii="Britannic Bold" w:hAnsi="Britannic Bold"/>
        <w:b/>
        <w:sz w:val="40"/>
        <w:szCs w:val="40"/>
      </w:rPr>
    </w:pPr>
    <w:r w:rsidRPr="00E96B29">
      <w:rPr>
        <w:rFonts w:ascii="Britannic Bold" w:hAnsi="Britannic Bold"/>
        <w:b/>
        <w:sz w:val="40"/>
        <w:szCs w:val="40"/>
      </w:rPr>
      <w:t>Buying a TV</w:t>
    </w:r>
  </w:p>
  <w:p w:rsidR="0028666A" w:rsidRDefault="0028666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EB40F7"/>
    <w:multiLevelType w:val="hybridMultilevel"/>
    <w:tmpl w:val="73F03A0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176BC0"/>
    <w:multiLevelType w:val="hybridMultilevel"/>
    <w:tmpl w:val="03A069C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98155FD"/>
    <w:multiLevelType w:val="hybridMultilevel"/>
    <w:tmpl w:val="ADA6594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4BA53F0"/>
    <w:multiLevelType w:val="hybridMultilevel"/>
    <w:tmpl w:val="6E6ECED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DB54068"/>
    <w:multiLevelType w:val="hybridMultilevel"/>
    <w:tmpl w:val="03A069C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4603"/>
    <w:rsid w:val="000736BC"/>
    <w:rsid w:val="00091D25"/>
    <w:rsid w:val="000A7604"/>
    <w:rsid w:val="00117AB8"/>
    <w:rsid w:val="001D4961"/>
    <w:rsid w:val="0020647A"/>
    <w:rsid w:val="00284CC4"/>
    <w:rsid w:val="0028666A"/>
    <w:rsid w:val="002C0263"/>
    <w:rsid w:val="00316D5C"/>
    <w:rsid w:val="00341F23"/>
    <w:rsid w:val="003453CF"/>
    <w:rsid w:val="00350EF8"/>
    <w:rsid w:val="004D638D"/>
    <w:rsid w:val="0057317D"/>
    <w:rsid w:val="00573B99"/>
    <w:rsid w:val="006A0685"/>
    <w:rsid w:val="006B4D59"/>
    <w:rsid w:val="00733977"/>
    <w:rsid w:val="00797B7B"/>
    <w:rsid w:val="007A4378"/>
    <w:rsid w:val="007D3784"/>
    <w:rsid w:val="008243EA"/>
    <w:rsid w:val="00842764"/>
    <w:rsid w:val="00854650"/>
    <w:rsid w:val="00907879"/>
    <w:rsid w:val="009B27E2"/>
    <w:rsid w:val="00B50FA7"/>
    <w:rsid w:val="00B6045C"/>
    <w:rsid w:val="00B66390"/>
    <w:rsid w:val="00C34232"/>
    <w:rsid w:val="00C85513"/>
    <w:rsid w:val="00CF61C5"/>
    <w:rsid w:val="00DE0922"/>
    <w:rsid w:val="00E709BD"/>
    <w:rsid w:val="00E96B29"/>
    <w:rsid w:val="00EA0374"/>
    <w:rsid w:val="00F42599"/>
    <w:rsid w:val="00F74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460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746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Header">
    <w:name w:val="header"/>
    <w:basedOn w:val="Normal"/>
    <w:link w:val="HeaderChar"/>
    <w:uiPriority w:val="99"/>
    <w:unhideWhenUsed/>
    <w:rsid w:val="00E96B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6B29"/>
  </w:style>
  <w:style w:type="paragraph" w:styleId="Footer">
    <w:name w:val="footer"/>
    <w:basedOn w:val="Normal"/>
    <w:link w:val="FooterChar"/>
    <w:uiPriority w:val="99"/>
    <w:unhideWhenUsed/>
    <w:rsid w:val="00E96B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6B29"/>
  </w:style>
  <w:style w:type="paragraph" w:styleId="BalloonText">
    <w:name w:val="Balloon Text"/>
    <w:basedOn w:val="Normal"/>
    <w:link w:val="BalloonTextChar"/>
    <w:uiPriority w:val="99"/>
    <w:semiHidden/>
    <w:unhideWhenUsed/>
    <w:rsid w:val="002866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666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460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746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Header">
    <w:name w:val="header"/>
    <w:basedOn w:val="Normal"/>
    <w:link w:val="HeaderChar"/>
    <w:uiPriority w:val="99"/>
    <w:unhideWhenUsed/>
    <w:rsid w:val="00E96B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6B29"/>
  </w:style>
  <w:style w:type="paragraph" w:styleId="Footer">
    <w:name w:val="footer"/>
    <w:basedOn w:val="Normal"/>
    <w:link w:val="FooterChar"/>
    <w:uiPriority w:val="99"/>
    <w:unhideWhenUsed/>
    <w:rsid w:val="00E96B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6B29"/>
  </w:style>
  <w:style w:type="paragraph" w:styleId="BalloonText">
    <w:name w:val="Balloon Text"/>
    <w:basedOn w:val="Normal"/>
    <w:link w:val="BalloonTextChar"/>
    <w:uiPriority w:val="99"/>
    <w:semiHidden/>
    <w:unhideWhenUsed/>
    <w:rsid w:val="002866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666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73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C0A26756</Template>
  <TotalTime>62</TotalTime>
  <Pages>2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1172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MORGAN Adam</dc:creator>
  <cp:lastModifiedBy>MORGAN Adam</cp:lastModifiedBy>
  <cp:revision>8</cp:revision>
  <dcterms:created xsi:type="dcterms:W3CDTF">2016-11-24T03:34:00Z</dcterms:created>
  <dcterms:modified xsi:type="dcterms:W3CDTF">2016-11-25T07:50:00Z</dcterms:modified>
</cp:coreProperties>
</file>