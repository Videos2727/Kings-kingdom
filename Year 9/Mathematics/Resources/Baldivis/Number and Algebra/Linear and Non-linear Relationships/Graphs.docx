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80" w:type="dxa"/>
        <w:tblLook w:val="0000" w:firstRow="0" w:lastRow="0" w:firstColumn="0" w:lastColumn="0" w:noHBand="0" w:noVBand="0"/>
      </w:tblPr>
      <w:tblGrid>
        <w:gridCol w:w="4721"/>
        <w:gridCol w:w="4722"/>
      </w:tblGrid>
      <w:tr w:rsidR="008F31DF" w:rsidTr="008F31DF">
        <w:tblPrEx>
          <w:tblCellMar>
            <w:top w:w="0" w:type="dxa"/>
            <w:bottom w:w="0" w:type="dxa"/>
          </w:tblCellMar>
        </w:tblPrEx>
        <w:trPr>
          <w:trHeight w:val="3676"/>
        </w:trPr>
        <w:tc>
          <w:tcPr>
            <w:tcW w:w="4721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7D3B3B79" wp14:editId="64658F82">
                  <wp:extent cx="2621280" cy="2322746"/>
                  <wp:effectExtent l="0" t="0" r="762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273F667D" wp14:editId="464B9157">
                  <wp:extent cx="2621280" cy="2322746"/>
                  <wp:effectExtent l="0" t="0" r="762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1DF" w:rsidTr="008F31DF">
        <w:tblPrEx>
          <w:tblCellMar>
            <w:top w:w="0" w:type="dxa"/>
            <w:bottom w:w="0" w:type="dxa"/>
          </w:tblCellMar>
        </w:tblPrEx>
        <w:trPr>
          <w:trHeight w:val="3676"/>
        </w:trPr>
        <w:tc>
          <w:tcPr>
            <w:tcW w:w="4721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4A9A44D5" wp14:editId="1B4F807D">
                  <wp:extent cx="2621280" cy="2322746"/>
                  <wp:effectExtent l="0" t="0" r="7620" b="190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5400FE78" wp14:editId="452F313D">
                  <wp:extent cx="2621280" cy="2322746"/>
                  <wp:effectExtent l="0" t="0" r="762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  <w:tr w:rsidR="008F31DF" w:rsidTr="008F31DF">
        <w:tblPrEx>
          <w:tblCellMar>
            <w:top w:w="0" w:type="dxa"/>
            <w:bottom w:w="0" w:type="dxa"/>
          </w:tblCellMar>
        </w:tblPrEx>
        <w:trPr>
          <w:trHeight w:val="3676"/>
        </w:trPr>
        <w:tc>
          <w:tcPr>
            <w:tcW w:w="4721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26082DC6" wp14:editId="22D0CC6A">
                  <wp:extent cx="2621280" cy="2322746"/>
                  <wp:effectExtent l="0" t="0" r="762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3F3EBCEC" wp14:editId="64E28F56">
                  <wp:extent cx="2621280" cy="2322746"/>
                  <wp:effectExtent l="0" t="0" r="7620" b="190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1DF" w:rsidTr="008F31DF">
        <w:tblPrEx>
          <w:tblCellMar>
            <w:top w:w="0" w:type="dxa"/>
            <w:bottom w:w="0" w:type="dxa"/>
          </w:tblCellMar>
        </w:tblPrEx>
        <w:trPr>
          <w:trHeight w:val="3676"/>
        </w:trPr>
        <w:tc>
          <w:tcPr>
            <w:tcW w:w="4721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34B5F3B8" wp14:editId="4353A047">
                  <wp:extent cx="2621280" cy="2322746"/>
                  <wp:effectExtent l="0" t="0" r="7620" b="190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2" w:type="dxa"/>
            <w:vAlign w:val="center"/>
          </w:tcPr>
          <w:p w:rsidR="008F31DF" w:rsidRDefault="008F31DF" w:rsidP="008F31DF">
            <w:pPr>
              <w:jc w:val="center"/>
            </w:pPr>
            <w:r w:rsidRPr="008F31DF">
              <w:drawing>
                <wp:inline distT="0" distB="0" distL="0" distR="0" wp14:anchorId="7A3893BD" wp14:editId="6788B298">
                  <wp:extent cx="2621280" cy="2322746"/>
                  <wp:effectExtent l="0" t="0" r="762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4663" cy="233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7C6B" w:rsidRDefault="00AE7C6B"/>
    <w:sectPr w:rsidR="00AE7C6B" w:rsidSect="008F31D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1DF"/>
    <w:rsid w:val="008F31DF"/>
    <w:rsid w:val="00AE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F31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31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F31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F31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26868FE6</Template>
  <TotalTime>29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1</cp:revision>
  <cp:lastPrinted>2015-11-25T02:04:00Z</cp:lastPrinted>
  <dcterms:created xsi:type="dcterms:W3CDTF">2015-11-25T01:44:00Z</dcterms:created>
  <dcterms:modified xsi:type="dcterms:W3CDTF">2015-11-25T02:25:00Z</dcterms:modified>
</cp:coreProperties>
</file>