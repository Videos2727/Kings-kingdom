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7C6B" w:rsidRDefault="00393E5F">
      <w:r>
        <w:rPr>
          <w:rFonts w:asciiTheme="minorHAnsi" w:hAnsiTheme="minorHAnsi" w:cstheme="minorHAnsi"/>
          <w:i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1093917C" wp14:editId="0840F66D">
            <wp:simplePos x="0" y="0"/>
            <wp:positionH relativeFrom="column">
              <wp:posOffset>5873115</wp:posOffset>
            </wp:positionH>
            <wp:positionV relativeFrom="paragraph">
              <wp:posOffset>-298408</wp:posOffset>
            </wp:positionV>
            <wp:extent cx="952500" cy="1067722"/>
            <wp:effectExtent l="0" t="0" r="0" b="0"/>
            <wp:wrapNone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divis_Logo_colour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0677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Properties of Quadratic Graphs</w:t>
      </w:r>
    </w:p>
    <w:p w:rsidR="00393E5F" w:rsidRDefault="00393E5F"/>
    <w:p w:rsidR="00393E5F" w:rsidRDefault="00393E5F">
      <w:r>
        <w:t>Name</w:t>
      </w:r>
      <w:proofErr w:type="gramStart"/>
      <w:r>
        <w:t>:_</w:t>
      </w:r>
      <w:proofErr w:type="gramEnd"/>
      <w:r>
        <w:t>__________________</w:t>
      </w:r>
    </w:p>
    <w:p w:rsidR="00393E5F" w:rsidRDefault="00393E5F">
      <w:bookmarkStart w:id="0" w:name="_GoBack"/>
    </w:p>
    <w:bookmarkEnd w:id="0"/>
    <w:p w:rsidR="00393E5F" w:rsidRDefault="00393E5F"/>
    <w:tbl>
      <w:tblPr>
        <w:tblpPr w:leftFromText="180" w:rightFromText="180" w:vertAnchor="text" w:horzAnchor="margin" w:tblpY="-5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84"/>
        <w:gridCol w:w="1299"/>
        <w:gridCol w:w="1299"/>
        <w:gridCol w:w="1113"/>
        <w:gridCol w:w="1299"/>
        <w:gridCol w:w="1108"/>
      </w:tblGrid>
      <w:tr w:rsidR="00393E5F" w:rsidTr="00393E5F">
        <w:tblPrEx>
          <w:tblCellMar>
            <w:top w:w="0" w:type="dxa"/>
            <w:bottom w:w="0" w:type="dxa"/>
          </w:tblCellMar>
        </w:tblPrEx>
        <w:trPr>
          <w:trHeight w:val="928"/>
        </w:trPr>
        <w:tc>
          <w:tcPr>
            <w:tcW w:w="4384" w:type="dxa"/>
            <w:vAlign w:val="center"/>
          </w:tcPr>
          <w:p w:rsidR="00393E5F" w:rsidRPr="00393E5F" w:rsidRDefault="00393E5F" w:rsidP="00393E5F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Parabola</w:t>
            </w:r>
          </w:p>
        </w:tc>
        <w:tc>
          <w:tcPr>
            <w:tcW w:w="1299" w:type="dxa"/>
            <w:vAlign w:val="center"/>
          </w:tcPr>
          <w:p w:rsidR="00393E5F" w:rsidRDefault="00393E5F" w:rsidP="00393E5F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Coordinates</w:t>
            </w:r>
          </w:p>
          <w:p w:rsidR="00393E5F" w:rsidRPr="00393E5F" w:rsidRDefault="00393E5F" w:rsidP="00393E5F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x</w:t>
            </w:r>
            <w:r w:rsidRPr="00393E5F">
              <w:rPr>
                <w:rFonts w:asciiTheme="minorHAnsi" w:hAnsiTheme="minorHAnsi"/>
                <w:sz w:val="22"/>
                <w:szCs w:val="22"/>
              </w:rPr>
              <w:t>-intercepts</w:t>
            </w:r>
          </w:p>
        </w:tc>
        <w:tc>
          <w:tcPr>
            <w:tcW w:w="1299" w:type="dxa"/>
            <w:vAlign w:val="center"/>
          </w:tcPr>
          <w:p w:rsidR="00393E5F" w:rsidRPr="00393E5F" w:rsidRDefault="00393E5F" w:rsidP="00393E5F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Coordinates </w:t>
            </w:r>
            <w:r w:rsidRPr="00393E5F">
              <w:rPr>
                <w:rFonts w:asciiTheme="minorHAnsi" w:hAnsiTheme="minorHAnsi"/>
                <w:sz w:val="22"/>
                <w:szCs w:val="22"/>
              </w:rPr>
              <w:t>y-intercept</w:t>
            </w:r>
          </w:p>
        </w:tc>
        <w:tc>
          <w:tcPr>
            <w:tcW w:w="1113" w:type="dxa"/>
            <w:vAlign w:val="center"/>
          </w:tcPr>
          <w:p w:rsidR="00393E5F" w:rsidRPr="00393E5F" w:rsidRDefault="00393E5F" w:rsidP="00393E5F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393E5F">
              <w:rPr>
                <w:rFonts w:asciiTheme="minorHAnsi" w:hAnsiTheme="minorHAnsi"/>
                <w:sz w:val="22"/>
                <w:szCs w:val="22"/>
              </w:rPr>
              <w:t>Equation line symmetry</w:t>
            </w:r>
          </w:p>
        </w:tc>
        <w:tc>
          <w:tcPr>
            <w:tcW w:w="1299" w:type="dxa"/>
            <w:vAlign w:val="center"/>
          </w:tcPr>
          <w:p w:rsidR="00393E5F" w:rsidRPr="00393E5F" w:rsidRDefault="00393E5F" w:rsidP="00393E5F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393E5F">
              <w:rPr>
                <w:rFonts w:asciiTheme="minorHAnsi" w:hAnsiTheme="minorHAnsi"/>
                <w:sz w:val="22"/>
                <w:szCs w:val="22"/>
              </w:rPr>
              <w:t>Coordinates of turning point</w:t>
            </w:r>
          </w:p>
        </w:tc>
        <w:tc>
          <w:tcPr>
            <w:tcW w:w="1108" w:type="dxa"/>
            <w:vAlign w:val="center"/>
          </w:tcPr>
          <w:p w:rsidR="00393E5F" w:rsidRPr="00393E5F" w:rsidRDefault="00393E5F" w:rsidP="00393E5F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393E5F">
              <w:rPr>
                <w:rFonts w:asciiTheme="minorHAnsi" w:hAnsiTheme="minorHAnsi"/>
                <w:sz w:val="22"/>
                <w:szCs w:val="22"/>
              </w:rPr>
              <w:t>Min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393E5F">
              <w:rPr>
                <w:rFonts w:asciiTheme="minorHAnsi" w:hAnsiTheme="minorHAnsi"/>
                <w:sz w:val="22"/>
                <w:szCs w:val="22"/>
              </w:rPr>
              <w:t>or Max turning point</w:t>
            </w:r>
          </w:p>
        </w:tc>
      </w:tr>
      <w:tr w:rsidR="00393E5F" w:rsidTr="00393E5F">
        <w:tblPrEx>
          <w:tblCellMar>
            <w:top w:w="0" w:type="dxa"/>
            <w:bottom w:w="0" w:type="dxa"/>
          </w:tblCellMar>
        </w:tblPrEx>
        <w:trPr>
          <w:trHeight w:val="3040"/>
        </w:trPr>
        <w:tc>
          <w:tcPr>
            <w:tcW w:w="4384" w:type="dxa"/>
            <w:vAlign w:val="center"/>
          </w:tcPr>
          <w:p w:rsidR="00393E5F" w:rsidRPr="00393E5F" w:rsidRDefault="00393E5F" w:rsidP="00393E5F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393E5F">
              <w:rPr>
                <w:rFonts w:asciiTheme="minorHAnsi" w:hAnsiTheme="minorHAnsi"/>
                <w:sz w:val="22"/>
                <w:szCs w:val="22"/>
              </w:rPr>
              <w:drawing>
                <wp:inline distT="0" distB="0" distL="0" distR="0" wp14:anchorId="52732813" wp14:editId="26D537E5">
                  <wp:extent cx="1910080" cy="1763762"/>
                  <wp:effectExtent l="0" t="0" r="0" b="825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0743" cy="1764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9" w:type="dxa"/>
            <w:vAlign w:val="center"/>
          </w:tcPr>
          <w:p w:rsidR="00393E5F" w:rsidRPr="00393E5F" w:rsidRDefault="00393E5F" w:rsidP="00393E5F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99" w:type="dxa"/>
            <w:vAlign w:val="center"/>
          </w:tcPr>
          <w:p w:rsidR="00393E5F" w:rsidRPr="00393E5F" w:rsidRDefault="00393E5F" w:rsidP="00393E5F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13" w:type="dxa"/>
            <w:vAlign w:val="center"/>
          </w:tcPr>
          <w:p w:rsidR="00393E5F" w:rsidRPr="00393E5F" w:rsidRDefault="00393E5F" w:rsidP="00393E5F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99" w:type="dxa"/>
            <w:vAlign w:val="center"/>
          </w:tcPr>
          <w:p w:rsidR="00393E5F" w:rsidRPr="00393E5F" w:rsidRDefault="00393E5F" w:rsidP="00393E5F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08" w:type="dxa"/>
            <w:vAlign w:val="center"/>
          </w:tcPr>
          <w:p w:rsidR="00393E5F" w:rsidRPr="00393E5F" w:rsidRDefault="00393E5F" w:rsidP="00393E5F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393E5F" w:rsidTr="00393E5F">
        <w:tblPrEx>
          <w:tblCellMar>
            <w:top w:w="0" w:type="dxa"/>
            <w:bottom w:w="0" w:type="dxa"/>
          </w:tblCellMar>
        </w:tblPrEx>
        <w:trPr>
          <w:trHeight w:val="2880"/>
        </w:trPr>
        <w:tc>
          <w:tcPr>
            <w:tcW w:w="4384" w:type="dxa"/>
            <w:vAlign w:val="center"/>
          </w:tcPr>
          <w:p w:rsidR="00393E5F" w:rsidRPr="00393E5F" w:rsidRDefault="00393E5F" w:rsidP="00393E5F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393E5F">
              <w:rPr>
                <w:rFonts w:asciiTheme="minorHAnsi" w:hAnsiTheme="minorHAnsi"/>
                <w:sz w:val="22"/>
                <w:szCs w:val="22"/>
              </w:rPr>
              <w:drawing>
                <wp:inline distT="0" distB="0" distL="0" distR="0" wp14:anchorId="5CCE219C" wp14:editId="6AEC3A35">
                  <wp:extent cx="1716690" cy="1835354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7219" cy="1846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9" w:type="dxa"/>
            <w:vAlign w:val="center"/>
          </w:tcPr>
          <w:p w:rsidR="00393E5F" w:rsidRPr="00393E5F" w:rsidRDefault="00393E5F" w:rsidP="00393E5F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99" w:type="dxa"/>
            <w:vAlign w:val="center"/>
          </w:tcPr>
          <w:p w:rsidR="00393E5F" w:rsidRPr="00393E5F" w:rsidRDefault="00393E5F" w:rsidP="00393E5F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13" w:type="dxa"/>
            <w:vAlign w:val="center"/>
          </w:tcPr>
          <w:p w:rsidR="00393E5F" w:rsidRPr="00393E5F" w:rsidRDefault="00393E5F" w:rsidP="00393E5F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99" w:type="dxa"/>
            <w:vAlign w:val="center"/>
          </w:tcPr>
          <w:p w:rsidR="00393E5F" w:rsidRPr="00393E5F" w:rsidRDefault="00393E5F" w:rsidP="00393E5F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08" w:type="dxa"/>
            <w:vAlign w:val="center"/>
          </w:tcPr>
          <w:p w:rsidR="00393E5F" w:rsidRPr="00393E5F" w:rsidRDefault="00393E5F" w:rsidP="00393E5F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393E5F" w:rsidTr="00393E5F">
        <w:tblPrEx>
          <w:tblCellMar>
            <w:top w:w="0" w:type="dxa"/>
            <w:bottom w:w="0" w:type="dxa"/>
          </w:tblCellMar>
        </w:tblPrEx>
        <w:trPr>
          <w:trHeight w:val="3040"/>
        </w:trPr>
        <w:tc>
          <w:tcPr>
            <w:tcW w:w="4384" w:type="dxa"/>
            <w:vAlign w:val="center"/>
          </w:tcPr>
          <w:p w:rsidR="00393E5F" w:rsidRPr="00393E5F" w:rsidRDefault="00393E5F" w:rsidP="00393E5F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393E5F">
              <w:rPr>
                <w:rFonts w:asciiTheme="minorHAnsi" w:hAnsiTheme="minorHAnsi"/>
                <w:sz w:val="22"/>
                <w:szCs w:val="22"/>
              </w:rPr>
              <w:drawing>
                <wp:inline distT="0" distB="0" distL="0" distR="0" wp14:anchorId="0381E99C" wp14:editId="29EBBDF2">
                  <wp:extent cx="1460447" cy="1849120"/>
                  <wp:effectExtent l="0" t="0" r="698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1804" cy="18508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9" w:type="dxa"/>
            <w:vAlign w:val="center"/>
          </w:tcPr>
          <w:p w:rsidR="00393E5F" w:rsidRPr="00393E5F" w:rsidRDefault="00393E5F" w:rsidP="00393E5F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99" w:type="dxa"/>
            <w:vAlign w:val="center"/>
          </w:tcPr>
          <w:p w:rsidR="00393E5F" w:rsidRPr="00393E5F" w:rsidRDefault="00393E5F" w:rsidP="00393E5F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13" w:type="dxa"/>
            <w:vAlign w:val="center"/>
          </w:tcPr>
          <w:p w:rsidR="00393E5F" w:rsidRPr="00393E5F" w:rsidRDefault="00393E5F" w:rsidP="00393E5F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99" w:type="dxa"/>
            <w:vAlign w:val="center"/>
          </w:tcPr>
          <w:p w:rsidR="00393E5F" w:rsidRPr="00393E5F" w:rsidRDefault="00393E5F" w:rsidP="00393E5F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08" w:type="dxa"/>
            <w:vAlign w:val="center"/>
          </w:tcPr>
          <w:p w:rsidR="00393E5F" w:rsidRPr="00393E5F" w:rsidRDefault="00393E5F" w:rsidP="00393E5F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393E5F" w:rsidTr="00393E5F">
        <w:tblPrEx>
          <w:tblCellMar>
            <w:top w:w="0" w:type="dxa"/>
            <w:bottom w:w="0" w:type="dxa"/>
          </w:tblCellMar>
        </w:tblPrEx>
        <w:trPr>
          <w:trHeight w:val="3040"/>
        </w:trPr>
        <w:tc>
          <w:tcPr>
            <w:tcW w:w="4384" w:type="dxa"/>
            <w:vAlign w:val="center"/>
          </w:tcPr>
          <w:p w:rsidR="00393E5F" w:rsidRPr="00393E5F" w:rsidRDefault="00393E5F" w:rsidP="00393E5F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393E5F">
              <w:rPr>
                <w:rFonts w:asciiTheme="minorHAnsi" w:hAnsiTheme="minorHAnsi"/>
                <w:sz w:val="22"/>
                <w:szCs w:val="22"/>
              </w:rPr>
              <w:drawing>
                <wp:inline distT="0" distB="0" distL="0" distR="0" wp14:anchorId="53E2B033" wp14:editId="3A8E72B6">
                  <wp:extent cx="1889760" cy="1884510"/>
                  <wp:effectExtent l="0" t="0" r="0" b="190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996" cy="1887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9" w:type="dxa"/>
            <w:vAlign w:val="center"/>
          </w:tcPr>
          <w:p w:rsidR="00393E5F" w:rsidRPr="00393E5F" w:rsidRDefault="00393E5F" w:rsidP="00393E5F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99" w:type="dxa"/>
            <w:vAlign w:val="center"/>
          </w:tcPr>
          <w:p w:rsidR="00393E5F" w:rsidRPr="00393E5F" w:rsidRDefault="00393E5F" w:rsidP="00393E5F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13" w:type="dxa"/>
            <w:vAlign w:val="center"/>
          </w:tcPr>
          <w:p w:rsidR="00393E5F" w:rsidRPr="00393E5F" w:rsidRDefault="00393E5F" w:rsidP="00393E5F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99" w:type="dxa"/>
            <w:vAlign w:val="center"/>
          </w:tcPr>
          <w:p w:rsidR="00393E5F" w:rsidRPr="00393E5F" w:rsidRDefault="00393E5F" w:rsidP="00393E5F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08" w:type="dxa"/>
            <w:vAlign w:val="center"/>
          </w:tcPr>
          <w:p w:rsidR="00393E5F" w:rsidRPr="00393E5F" w:rsidRDefault="00393E5F" w:rsidP="00393E5F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:rsidR="00393E5F" w:rsidRDefault="00393E5F"/>
    <w:sectPr w:rsidR="00393E5F" w:rsidSect="00393E5F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47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3E5F"/>
    <w:rsid w:val="00393E5F"/>
    <w:rsid w:val="00AE7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393E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93E5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393E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93E5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26868FE6</Template>
  <TotalTime>27</TotalTime>
  <Pages>1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228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RUST Joanne</dc:creator>
  <cp:lastModifiedBy>RUST Joanne</cp:lastModifiedBy>
  <cp:revision>1</cp:revision>
  <cp:lastPrinted>2015-11-25T01:42:00Z</cp:lastPrinted>
  <dcterms:created xsi:type="dcterms:W3CDTF">2015-11-25T01:16:00Z</dcterms:created>
  <dcterms:modified xsi:type="dcterms:W3CDTF">2015-11-25T01:44:00Z</dcterms:modified>
</cp:coreProperties>
</file>