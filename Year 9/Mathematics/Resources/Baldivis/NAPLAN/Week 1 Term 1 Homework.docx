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9B2" w:rsidRDefault="002149B2" w:rsidP="009616C8">
      <w:pPr>
        <w:rPr>
          <w:rFonts w:ascii="Calibri" w:hAnsi="Calibri"/>
          <w:b/>
          <w:sz w:val="22"/>
          <w:szCs w:val="22"/>
          <w:u w:val="single"/>
        </w:rPr>
      </w:pPr>
      <w:r>
        <w:rPr>
          <w:rFonts w:ascii="Calibri" w:hAnsi="Calibri"/>
          <w:b/>
          <w:sz w:val="22"/>
          <w:szCs w:val="22"/>
          <w:u w:val="single"/>
        </w:rPr>
        <w:t>Name</w:t>
      </w:r>
      <w:proofErr w:type="gramStart"/>
      <w:r>
        <w:rPr>
          <w:rFonts w:ascii="Calibri" w:hAnsi="Calibri"/>
          <w:b/>
          <w:sz w:val="22"/>
          <w:szCs w:val="22"/>
          <w:u w:val="single"/>
        </w:rPr>
        <w:t>:_</w:t>
      </w:r>
      <w:proofErr w:type="gramEnd"/>
      <w:r>
        <w:rPr>
          <w:rFonts w:ascii="Calibri" w:hAnsi="Calibri"/>
          <w:b/>
          <w:sz w:val="22"/>
          <w:szCs w:val="22"/>
          <w:u w:val="single"/>
        </w:rPr>
        <w:t xml:space="preserve">______________________________  </w:t>
      </w:r>
      <w:r w:rsidRPr="002149B2">
        <w:rPr>
          <w:rFonts w:ascii="Calibri" w:hAnsi="Calibri"/>
          <w:b/>
          <w:sz w:val="22"/>
          <w:szCs w:val="22"/>
        </w:rPr>
        <w:t xml:space="preserve">                               </w:t>
      </w:r>
      <w:r>
        <w:rPr>
          <w:rFonts w:ascii="Calibri" w:hAnsi="Calibri"/>
          <w:b/>
          <w:sz w:val="22"/>
          <w:szCs w:val="22"/>
          <w:u w:val="single"/>
        </w:rPr>
        <w:t>Class:__________</w:t>
      </w:r>
    </w:p>
    <w:p w:rsidR="00154165" w:rsidRDefault="002149B2" w:rsidP="009616C8">
      <w:pPr>
        <w:rPr>
          <w:rFonts w:ascii="Calibri" w:hAnsi="Calibri"/>
          <w:b/>
          <w:sz w:val="22"/>
          <w:szCs w:val="22"/>
          <w:u w:val="single"/>
        </w:rPr>
      </w:pPr>
      <w:r>
        <w:rPr>
          <w:rFonts w:ascii="Calibri" w:hAnsi="Calibri"/>
          <w:b/>
          <w:sz w:val="22"/>
          <w:szCs w:val="22"/>
          <w:u w:val="single"/>
        </w:rPr>
        <w:t>Home Work</w:t>
      </w:r>
      <w:r w:rsidRPr="002149B2">
        <w:rPr>
          <w:rFonts w:ascii="Calibri" w:hAnsi="Calibri"/>
          <w:b/>
          <w:sz w:val="22"/>
          <w:szCs w:val="22"/>
        </w:rPr>
        <w:t xml:space="preserve">        </w:t>
      </w:r>
      <w:r>
        <w:rPr>
          <w:rFonts w:ascii="Calibri" w:hAnsi="Calibri"/>
          <w:b/>
          <w:sz w:val="22"/>
          <w:szCs w:val="22"/>
          <w:u w:val="single"/>
        </w:rPr>
        <w:t xml:space="preserve"> Term 1 </w:t>
      </w:r>
      <w:proofErr w:type="spellStart"/>
      <w:r>
        <w:rPr>
          <w:rFonts w:ascii="Calibri" w:hAnsi="Calibri"/>
          <w:b/>
          <w:sz w:val="22"/>
          <w:szCs w:val="22"/>
          <w:u w:val="single"/>
        </w:rPr>
        <w:t>Wee</w:t>
      </w:r>
      <w:r w:rsidR="00154165">
        <w:rPr>
          <w:rFonts w:ascii="Calibri" w:hAnsi="Calibri"/>
          <w:b/>
          <w:sz w:val="22"/>
          <w:szCs w:val="22"/>
          <w:u w:val="single"/>
        </w:rPr>
        <w:t>K</w:t>
      </w:r>
      <w:proofErr w:type="spellEnd"/>
      <w:r w:rsidR="00154165">
        <w:rPr>
          <w:rFonts w:ascii="Calibri" w:hAnsi="Calibri"/>
          <w:b/>
          <w:sz w:val="22"/>
          <w:szCs w:val="22"/>
          <w:u w:val="single"/>
        </w:rPr>
        <w:t xml:space="preserve"> 1</w:t>
      </w:r>
    </w:p>
    <w:p w:rsidR="002149B2" w:rsidRPr="00154165" w:rsidRDefault="002149B2" w:rsidP="009616C8">
      <w:pPr>
        <w:rPr>
          <w:rFonts w:ascii="Calibri" w:hAnsi="Calibri"/>
          <w:b/>
          <w:sz w:val="22"/>
          <w:szCs w:val="22"/>
          <w:u w:val="single"/>
        </w:rPr>
      </w:pPr>
    </w:p>
    <w:p w:rsidR="00D511F0" w:rsidRPr="003C0386" w:rsidRDefault="00AC1DF4" w:rsidP="00276907">
      <w:pPr>
        <w:numPr>
          <w:ilvl w:val="0"/>
          <w:numId w:val="33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35712" behindDoc="0" locked="0" layoutInCell="1" allowOverlap="1">
            <wp:simplePos x="0" y="0"/>
            <wp:positionH relativeFrom="column">
              <wp:posOffset>6250940</wp:posOffset>
            </wp:positionH>
            <wp:positionV relativeFrom="paragraph">
              <wp:posOffset>-409575</wp:posOffset>
            </wp:positionV>
            <wp:extent cx="448945" cy="476250"/>
            <wp:effectExtent l="0" t="0" r="0" b="0"/>
            <wp:wrapNone/>
            <wp:docPr id="51" name="Picture 51" descr="http://ts3.mm.bing.net/th?id=H.4641211614169758&amp;w=132&amp;h=140&amp;c=7&amp;rs=1&amp;pid=1.7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://ts3.mm.bing.net/th?id=H.4641211614169758&amp;w=132&amp;h=140&amp;c=7&amp;rs=1&amp;pid=1.7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18BD" w:rsidRPr="003C0386">
        <w:rPr>
          <w:rFonts w:ascii="Calibri" w:hAnsi="Calibri"/>
          <w:sz w:val="22"/>
          <w:szCs w:val="22"/>
        </w:rPr>
        <w:t>Which if these has the same value as</w:t>
      </w:r>
      <w:r w:rsidR="00276907" w:rsidRPr="003C0386">
        <w:rPr>
          <w:rFonts w:ascii="Calibri" w:hAnsi="Calibri"/>
          <w:sz w:val="22"/>
          <w:szCs w:val="22"/>
        </w:rPr>
        <w:t xml:space="preserve"> </w:t>
      </w:r>
      <w:r w:rsidR="00AD18BD" w:rsidRPr="003C0386">
        <w:rPr>
          <w:rFonts w:ascii="Calibri" w:hAnsi="Calibri"/>
          <w:sz w:val="22"/>
          <w:szCs w:val="22"/>
        </w:rPr>
        <w:t>18 × 37 – 26 × 18:</w:t>
      </w:r>
    </w:p>
    <w:p w:rsidR="00AD18BD" w:rsidRPr="003C0386" w:rsidRDefault="00AC1DF4" w:rsidP="00276907">
      <w:pPr>
        <w:spacing w:line="360" w:lineRule="auto"/>
        <w:ind w:left="567" w:firstLine="142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31616" behindDoc="0" locked="0" layoutInCell="1" allowOverlap="1">
            <wp:simplePos x="0" y="0"/>
            <wp:positionH relativeFrom="column">
              <wp:posOffset>3450590</wp:posOffset>
            </wp:positionH>
            <wp:positionV relativeFrom="paragraph">
              <wp:posOffset>162560</wp:posOffset>
            </wp:positionV>
            <wp:extent cx="238125" cy="200025"/>
            <wp:effectExtent l="0" t="0" r="0" b="0"/>
            <wp:wrapNone/>
            <wp:docPr id="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29568" behindDoc="0" locked="0" layoutInCell="1" allowOverlap="1">
            <wp:simplePos x="0" y="0"/>
            <wp:positionH relativeFrom="column">
              <wp:posOffset>2440940</wp:posOffset>
            </wp:positionH>
            <wp:positionV relativeFrom="paragraph">
              <wp:posOffset>162560</wp:posOffset>
            </wp:positionV>
            <wp:extent cx="238125" cy="200025"/>
            <wp:effectExtent l="0" t="0" r="0" b="0"/>
            <wp:wrapNone/>
            <wp:docPr id="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32640" behindDoc="0" locked="0" layoutInCell="1" allowOverlap="1">
            <wp:simplePos x="0" y="0"/>
            <wp:positionH relativeFrom="column">
              <wp:posOffset>516890</wp:posOffset>
            </wp:positionH>
            <wp:positionV relativeFrom="paragraph">
              <wp:posOffset>162560</wp:posOffset>
            </wp:positionV>
            <wp:extent cx="238125" cy="200025"/>
            <wp:effectExtent l="0" t="0" r="0" b="0"/>
            <wp:wrapNone/>
            <wp:docPr id="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28544" behindDoc="0" locked="0" layoutInCell="1" allowOverlap="1">
            <wp:simplePos x="0" y="0"/>
            <wp:positionH relativeFrom="column">
              <wp:posOffset>1526540</wp:posOffset>
            </wp:positionH>
            <wp:positionV relativeFrom="paragraph">
              <wp:posOffset>162560</wp:posOffset>
            </wp:positionV>
            <wp:extent cx="238125" cy="200025"/>
            <wp:effectExtent l="0" t="0" r="0" b="0"/>
            <wp:wrapNone/>
            <wp:docPr id="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18BD" w:rsidRPr="003C0386">
        <w:rPr>
          <w:rFonts w:ascii="Calibri" w:hAnsi="Calibri"/>
          <w:sz w:val="22"/>
          <w:szCs w:val="22"/>
        </w:rPr>
        <w:t xml:space="preserve"> 18 × 11</w:t>
      </w:r>
      <w:r w:rsidR="00276907" w:rsidRPr="003C0386">
        <w:rPr>
          <w:rFonts w:ascii="Calibri" w:hAnsi="Calibri"/>
          <w:sz w:val="22"/>
          <w:szCs w:val="22"/>
        </w:rPr>
        <w:t xml:space="preserve">                  </w:t>
      </w:r>
      <w:r w:rsidR="00AD18BD" w:rsidRPr="003C0386">
        <w:rPr>
          <w:rFonts w:ascii="Calibri" w:hAnsi="Calibri"/>
          <w:sz w:val="22"/>
          <w:szCs w:val="22"/>
        </w:rPr>
        <w:t>19 × 8</w:t>
      </w:r>
      <w:r w:rsidR="00276907" w:rsidRPr="003C0386">
        <w:rPr>
          <w:rFonts w:ascii="Calibri" w:hAnsi="Calibri"/>
          <w:sz w:val="22"/>
          <w:szCs w:val="22"/>
        </w:rPr>
        <w:t xml:space="preserve">                  </w:t>
      </w:r>
      <w:r w:rsidR="00AD18BD" w:rsidRPr="003C0386">
        <w:rPr>
          <w:rFonts w:ascii="Calibri" w:hAnsi="Calibri"/>
          <w:sz w:val="22"/>
          <w:szCs w:val="22"/>
        </w:rPr>
        <w:t>37 × 8</w:t>
      </w:r>
      <w:r w:rsidR="00AD18BD" w:rsidRPr="003C0386">
        <w:rPr>
          <w:rFonts w:ascii="Calibri" w:hAnsi="Calibri"/>
          <w:sz w:val="22"/>
          <w:szCs w:val="22"/>
        </w:rPr>
        <w:tab/>
      </w:r>
      <w:r w:rsidR="00276907" w:rsidRPr="003C0386">
        <w:rPr>
          <w:rFonts w:ascii="Calibri" w:hAnsi="Calibri"/>
          <w:sz w:val="22"/>
          <w:szCs w:val="22"/>
        </w:rPr>
        <w:t xml:space="preserve">                    </w:t>
      </w:r>
      <w:r w:rsidR="00F044BE" w:rsidRPr="003C0386">
        <w:rPr>
          <w:rFonts w:ascii="Calibri" w:hAnsi="Calibri"/>
          <w:sz w:val="22"/>
          <w:szCs w:val="22"/>
        </w:rPr>
        <w:t>26 × 19</w:t>
      </w:r>
    </w:p>
    <w:p w:rsidR="006336CC" w:rsidRPr="003C0386" w:rsidRDefault="006336CC" w:rsidP="00051E00">
      <w:pPr>
        <w:spacing w:line="360" w:lineRule="auto"/>
        <w:rPr>
          <w:rFonts w:ascii="Calibri" w:hAnsi="Calibri"/>
          <w:sz w:val="22"/>
          <w:szCs w:val="22"/>
        </w:rPr>
      </w:pPr>
    </w:p>
    <w:p w:rsidR="00F044BE" w:rsidRPr="003C0386" w:rsidRDefault="00F044BE" w:rsidP="00276907">
      <w:pPr>
        <w:numPr>
          <w:ilvl w:val="0"/>
          <w:numId w:val="33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 w:rsidRPr="003C0386">
        <w:rPr>
          <w:rFonts w:ascii="Calibri" w:hAnsi="Calibri"/>
          <w:sz w:val="22"/>
          <w:szCs w:val="22"/>
        </w:rPr>
        <w:t xml:space="preserve">A positive number was multiplied by itself and then 8 </w:t>
      </w:r>
      <w:proofErr w:type="gramStart"/>
      <w:r w:rsidRPr="003C0386">
        <w:rPr>
          <w:rFonts w:ascii="Calibri" w:hAnsi="Calibri"/>
          <w:sz w:val="22"/>
          <w:szCs w:val="22"/>
        </w:rPr>
        <w:t>was</w:t>
      </w:r>
      <w:proofErr w:type="gramEnd"/>
      <w:r w:rsidRPr="003C0386">
        <w:rPr>
          <w:rFonts w:ascii="Calibri" w:hAnsi="Calibri"/>
          <w:sz w:val="22"/>
          <w:szCs w:val="22"/>
        </w:rPr>
        <w:t xml:space="preserve"> subtracted. The answer was 17. What was the number?</w:t>
      </w:r>
    </w:p>
    <w:p w:rsidR="00F044BE" w:rsidRPr="003C0386" w:rsidRDefault="00F044BE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1342FB" w:rsidRPr="003C0386" w:rsidRDefault="001342FB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F044BE" w:rsidRPr="003C0386" w:rsidRDefault="00AC1DF4" w:rsidP="00276907">
      <w:pPr>
        <w:numPr>
          <w:ilvl w:val="0"/>
          <w:numId w:val="33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27520" behindDoc="0" locked="0" layoutInCell="1" allowOverlap="1">
            <wp:simplePos x="0" y="0"/>
            <wp:positionH relativeFrom="column">
              <wp:posOffset>878840</wp:posOffset>
            </wp:positionH>
            <wp:positionV relativeFrom="paragraph">
              <wp:posOffset>245745</wp:posOffset>
            </wp:positionV>
            <wp:extent cx="1009650" cy="613410"/>
            <wp:effectExtent l="0" t="0" r="0" b="0"/>
            <wp:wrapNone/>
            <wp:docPr id="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66" t="44159" r="63461" b="47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3EDE" w:rsidRPr="003C0386">
        <w:rPr>
          <w:rFonts w:ascii="Calibri" w:hAnsi="Calibri"/>
          <w:noProof/>
          <w:sz w:val="22"/>
          <w:szCs w:val="22"/>
        </w:rPr>
        <w:t>Seven cubes are joined to form the following  object.</w:t>
      </w:r>
    </w:p>
    <w:p w:rsidR="007A3EDE" w:rsidRPr="003C0386" w:rsidRDefault="007A3EDE" w:rsidP="00276907">
      <w:pPr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7A3EDE" w:rsidRPr="003C0386" w:rsidRDefault="007A3EDE" w:rsidP="00276907">
      <w:pPr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276907" w:rsidRPr="003C0386" w:rsidRDefault="00276907" w:rsidP="00276907">
      <w:pPr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7A3EDE" w:rsidRPr="003C0386" w:rsidRDefault="00AC1DF4" w:rsidP="00276907">
      <w:pPr>
        <w:spacing w:line="360" w:lineRule="auto"/>
        <w:ind w:left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34688" behindDoc="0" locked="0" layoutInCell="1" allowOverlap="1">
            <wp:simplePos x="0" y="0"/>
            <wp:positionH relativeFrom="column">
              <wp:posOffset>278765</wp:posOffset>
            </wp:positionH>
            <wp:positionV relativeFrom="paragraph">
              <wp:posOffset>147320</wp:posOffset>
            </wp:positionV>
            <wp:extent cx="3511550" cy="601980"/>
            <wp:effectExtent l="0" t="0" r="0" b="0"/>
            <wp:wrapNone/>
            <wp:docPr id="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88" t="56201" r="38461" b="34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3EDE" w:rsidRPr="003C0386">
        <w:rPr>
          <w:rFonts w:ascii="Calibri" w:hAnsi="Calibri"/>
          <w:noProof/>
          <w:sz w:val="22"/>
          <w:szCs w:val="22"/>
        </w:rPr>
        <w:t>What will the shape look like from above?</w:t>
      </w:r>
    </w:p>
    <w:p w:rsidR="007A3EDE" w:rsidRPr="003C0386" w:rsidRDefault="007A3EDE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7A3EDE" w:rsidRPr="003C0386" w:rsidRDefault="00AC1DF4" w:rsidP="00276907">
      <w:pPr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30592" behindDoc="0" locked="0" layoutInCell="1" allowOverlap="1">
            <wp:simplePos x="0" y="0"/>
            <wp:positionH relativeFrom="column">
              <wp:posOffset>2345690</wp:posOffset>
            </wp:positionH>
            <wp:positionV relativeFrom="paragraph">
              <wp:posOffset>238125</wp:posOffset>
            </wp:positionV>
            <wp:extent cx="238125" cy="200025"/>
            <wp:effectExtent l="0" t="0" r="0" b="0"/>
            <wp:wrapNone/>
            <wp:docPr id="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33664" behindDoc="0" locked="0" layoutInCell="1" allowOverlap="1">
            <wp:simplePos x="0" y="0"/>
            <wp:positionH relativeFrom="column">
              <wp:posOffset>3212465</wp:posOffset>
            </wp:positionH>
            <wp:positionV relativeFrom="paragraph">
              <wp:posOffset>238125</wp:posOffset>
            </wp:positionV>
            <wp:extent cx="238125" cy="200025"/>
            <wp:effectExtent l="0" t="0" r="0" b="0"/>
            <wp:wrapNone/>
            <wp:docPr id="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25472" behindDoc="0" locked="0" layoutInCell="1" allowOverlap="1">
            <wp:simplePos x="0" y="0"/>
            <wp:positionH relativeFrom="column">
              <wp:posOffset>1412240</wp:posOffset>
            </wp:positionH>
            <wp:positionV relativeFrom="paragraph">
              <wp:posOffset>238125</wp:posOffset>
            </wp:positionV>
            <wp:extent cx="238125" cy="200025"/>
            <wp:effectExtent l="0" t="0" r="0" b="0"/>
            <wp:wrapNone/>
            <wp:docPr id="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26496" behindDoc="0" locked="0" layoutInCell="1" allowOverlap="1">
            <wp:simplePos x="0" y="0"/>
            <wp:positionH relativeFrom="column">
              <wp:posOffset>516890</wp:posOffset>
            </wp:positionH>
            <wp:positionV relativeFrom="paragraph">
              <wp:posOffset>238125</wp:posOffset>
            </wp:positionV>
            <wp:extent cx="238125" cy="200025"/>
            <wp:effectExtent l="0" t="0" r="0" b="0"/>
            <wp:wrapNone/>
            <wp:docPr id="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44BE" w:rsidRPr="003C0386" w:rsidRDefault="00F044BE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7A3EDE" w:rsidRPr="003C0386" w:rsidRDefault="007A3EDE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A14D04" w:rsidRPr="003C0386" w:rsidRDefault="001A1A41" w:rsidP="00276907">
      <w:pPr>
        <w:numPr>
          <w:ilvl w:val="0"/>
          <w:numId w:val="33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t>Ben Travels 300 Km in 4 hours. What is his average speed in kilometres per hour?</w:t>
      </w:r>
    </w:p>
    <w:p w:rsidR="007A3EDE" w:rsidRPr="003C0386" w:rsidRDefault="00AC1DF4" w:rsidP="00276907">
      <w:pPr>
        <w:spacing w:line="360" w:lineRule="auto"/>
        <w:ind w:left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36736" behindDoc="0" locked="0" layoutInCell="1" allowOverlap="1">
            <wp:simplePos x="0" y="0"/>
            <wp:positionH relativeFrom="column">
              <wp:posOffset>2583815</wp:posOffset>
            </wp:positionH>
            <wp:positionV relativeFrom="paragraph">
              <wp:posOffset>156210</wp:posOffset>
            </wp:positionV>
            <wp:extent cx="238125" cy="200025"/>
            <wp:effectExtent l="0" t="0" r="0" b="0"/>
            <wp:wrapNone/>
            <wp:docPr id="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38784" behindDoc="0" locked="0" layoutInCell="1" allowOverlap="1">
            <wp:simplePos x="0" y="0"/>
            <wp:positionH relativeFrom="column">
              <wp:posOffset>1888490</wp:posOffset>
            </wp:positionH>
            <wp:positionV relativeFrom="paragraph">
              <wp:posOffset>156210</wp:posOffset>
            </wp:positionV>
            <wp:extent cx="238125" cy="200025"/>
            <wp:effectExtent l="0" t="0" r="0" b="0"/>
            <wp:wrapNone/>
            <wp:docPr id="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37760" behindDoc="0" locked="0" layoutInCell="1" allowOverlap="1">
            <wp:simplePos x="0" y="0"/>
            <wp:positionH relativeFrom="column">
              <wp:posOffset>1174115</wp:posOffset>
            </wp:positionH>
            <wp:positionV relativeFrom="paragraph">
              <wp:posOffset>156210</wp:posOffset>
            </wp:positionV>
            <wp:extent cx="238125" cy="200025"/>
            <wp:effectExtent l="0" t="0" r="0" b="0"/>
            <wp:wrapNone/>
            <wp:docPr id="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24448" behindDoc="0" locked="0" layoutInCell="1" allowOverlap="1">
            <wp:simplePos x="0" y="0"/>
            <wp:positionH relativeFrom="column">
              <wp:posOffset>450215</wp:posOffset>
            </wp:positionH>
            <wp:positionV relativeFrom="paragraph">
              <wp:posOffset>156210</wp:posOffset>
            </wp:positionV>
            <wp:extent cx="238125" cy="200025"/>
            <wp:effectExtent l="0" t="0" r="0" b="0"/>
            <wp:wrapNone/>
            <wp:docPr id="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6907" w:rsidRPr="003C0386">
        <w:rPr>
          <w:rFonts w:ascii="Calibri" w:hAnsi="Calibri"/>
          <w:sz w:val="22"/>
          <w:szCs w:val="22"/>
        </w:rPr>
        <w:t xml:space="preserve">        </w:t>
      </w:r>
      <w:r w:rsidR="001A1A41">
        <w:rPr>
          <w:rFonts w:ascii="Calibri" w:hAnsi="Calibri"/>
          <w:noProof/>
          <w:sz w:val="22"/>
          <w:szCs w:val="22"/>
        </w:rPr>
        <w:t>60                  75                  90                  120</w:t>
      </w:r>
      <w:r w:rsidR="00A14D04" w:rsidRPr="003C0386">
        <w:rPr>
          <w:rFonts w:ascii="Calibri" w:hAnsi="Calibri"/>
          <w:noProof/>
          <w:sz w:val="22"/>
          <w:szCs w:val="22"/>
        </w:rPr>
        <w:t xml:space="preserve"> </w:t>
      </w:r>
    </w:p>
    <w:p w:rsidR="001342FB" w:rsidRDefault="001342FB" w:rsidP="00276907">
      <w:pPr>
        <w:spacing w:line="360" w:lineRule="auto"/>
        <w:ind w:left="709" w:hanging="283"/>
        <w:rPr>
          <w:rFonts w:ascii="Calibri" w:hAnsi="Calibri"/>
          <w:sz w:val="22"/>
          <w:szCs w:val="22"/>
        </w:rPr>
      </w:pPr>
    </w:p>
    <w:p w:rsidR="001A1A41" w:rsidRPr="003C0386" w:rsidRDefault="001A1A41" w:rsidP="00276907">
      <w:pPr>
        <w:spacing w:line="360" w:lineRule="auto"/>
        <w:ind w:left="709" w:hanging="283"/>
        <w:rPr>
          <w:rFonts w:ascii="Calibri" w:hAnsi="Calibri"/>
          <w:sz w:val="22"/>
          <w:szCs w:val="22"/>
        </w:rPr>
      </w:pPr>
    </w:p>
    <w:p w:rsidR="00A14D04" w:rsidRPr="003C0386" w:rsidRDefault="001A1A41" w:rsidP="00276907">
      <w:pPr>
        <w:numPr>
          <w:ilvl w:val="0"/>
          <w:numId w:val="33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 die is tossed once. What is the probability that 5 is shown on the uppermost face?</w:t>
      </w:r>
    </w:p>
    <w:p w:rsidR="001342FB" w:rsidRPr="003C0386" w:rsidRDefault="001342FB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1342FB" w:rsidRPr="003C0386" w:rsidRDefault="001342FB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1342FB" w:rsidRPr="003C0386" w:rsidRDefault="001342FB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1342FB" w:rsidRPr="002B59F3" w:rsidRDefault="002B59F3" w:rsidP="00276907">
      <w:pPr>
        <w:numPr>
          <w:ilvl w:val="0"/>
          <w:numId w:val="33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What is the next number in this pattern: 1, 3, 7, 15, 31</w:t>
      </w:r>
      <w:proofErr w:type="gramStart"/>
      <w:r>
        <w:rPr>
          <w:rFonts w:ascii="Calibri" w:hAnsi="Calibri"/>
          <w:sz w:val="22"/>
          <w:szCs w:val="22"/>
        </w:rPr>
        <w:t>, ?</w:t>
      </w:r>
      <w:proofErr w:type="gramEnd"/>
    </w:p>
    <w:p w:rsidR="00B42FFA" w:rsidRPr="003C0386" w:rsidRDefault="00B42FFA" w:rsidP="002B59F3">
      <w:pPr>
        <w:spacing w:line="360" w:lineRule="auto"/>
        <w:ind w:left="426"/>
        <w:rPr>
          <w:rFonts w:ascii="Calibri" w:hAnsi="Calibri"/>
          <w:sz w:val="22"/>
          <w:szCs w:val="22"/>
        </w:rPr>
      </w:pPr>
      <w:r w:rsidRPr="003C0386">
        <w:rPr>
          <w:rFonts w:ascii="Calibri" w:hAnsi="Calibri"/>
          <w:sz w:val="22"/>
          <w:szCs w:val="22"/>
        </w:rPr>
        <w:t xml:space="preserve">      </w:t>
      </w:r>
    </w:p>
    <w:p w:rsidR="00B42FFA" w:rsidRPr="003C0386" w:rsidRDefault="00B42FFA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B42FFA" w:rsidRPr="003C0386" w:rsidRDefault="002B59F3" w:rsidP="00276907">
      <w:pPr>
        <w:numPr>
          <w:ilvl w:val="0"/>
          <w:numId w:val="33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 computer chip has dimensions 8mm × 8mm. A scale drawing is shown below. What is the scale used in the drawing?</w:t>
      </w:r>
    </w:p>
    <w:p w:rsidR="00B42FFA" w:rsidRDefault="00AC1DF4" w:rsidP="00276907">
      <w:pPr>
        <w:spacing w:line="360" w:lineRule="auto"/>
        <w:rPr>
          <w:rFonts w:ascii="Calibri" w:hAnsi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39370</wp:posOffset>
            </wp:positionV>
            <wp:extent cx="971550" cy="879475"/>
            <wp:effectExtent l="0" t="0" r="0" b="0"/>
            <wp:wrapTight wrapText="right">
              <wp:wrapPolygon edited="0">
                <wp:start x="0" y="0"/>
                <wp:lineTo x="0" y="21054"/>
                <wp:lineTo x="21176" y="21054"/>
                <wp:lineTo x="21176" y="0"/>
                <wp:lineTo x="0" y="0"/>
              </wp:wrapPolygon>
            </wp:wrapTight>
            <wp:docPr id="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54" t="23845" r="61058" b="45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59F3" w:rsidRDefault="002B59F3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2B59F3" w:rsidRDefault="002B59F3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2B59F3" w:rsidRDefault="002B59F3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4A3573" w:rsidRPr="003C0386" w:rsidRDefault="004A3573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B42FFA" w:rsidRDefault="005D3B5E" w:rsidP="00276907">
      <w:pPr>
        <w:numPr>
          <w:ilvl w:val="0"/>
          <w:numId w:val="33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If p =3 and q = 4, what is the value of </w:t>
      </w:r>
      <w:proofErr w:type="spellStart"/>
      <w:proofErr w:type="gramStart"/>
      <w:r>
        <w:rPr>
          <w:rFonts w:ascii="Calibri" w:hAnsi="Calibri"/>
          <w:sz w:val="22"/>
          <w:szCs w:val="22"/>
        </w:rPr>
        <w:t>pq</w:t>
      </w:r>
      <w:proofErr w:type="spellEnd"/>
      <w:proofErr w:type="gramEnd"/>
      <w:r>
        <w:rPr>
          <w:rFonts w:ascii="Calibri" w:hAnsi="Calibri"/>
          <w:sz w:val="22"/>
          <w:szCs w:val="22"/>
        </w:rPr>
        <w:t>?</w:t>
      </w:r>
    </w:p>
    <w:p w:rsidR="005D3B5E" w:rsidRDefault="005D3B5E" w:rsidP="005D3B5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0F667D" w:rsidRDefault="002149B2" w:rsidP="00276907">
      <w:pPr>
        <w:numPr>
          <w:ilvl w:val="0"/>
          <w:numId w:val="33"/>
        </w:numPr>
        <w:spacing w:line="360" w:lineRule="auto"/>
        <w:ind w:left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58" type="#_x0000_t75" style="position:absolute;left:0;text-align:left;margin-left:332.55pt;margin-top:19.6pt;width:50.9pt;height:50.9pt;z-index:251677696">
            <v:imagedata r:id="rId14" o:title=""/>
          </v:shape>
          <o:OLEObject Type="Embed" ProgID="FXDraw3.Document" ShapeID="_x0000_s1158" DrawAspect="Content" ObjectID="_1484542472" r:id="rId15"/>
        </w:pict>
      </w:r>
      <w:r>
        <w:rPr>
          <w:rFonts w:ascii="Calibri" w:hAnsi="Calibri"/>
          <w:sz w:val="22"/>
          <w:szCs w:val="22"/>
        </w:rPr>
        <w:t>W</w:t>
      </w:r>
      <w:r w:rsidR="003745E9">
        <w:rPr>
          <w:rFonts w:ascii="Calibri" w:hAnsi="Calibri"/>
          <w:sz w:val="22"/>
          <w:szCs w:val="22"/>
        </w:rPr>
        <w:t>hich is a reflex angle?</w:t>
      </w:r>
    </w:p>
    <w:p w:rsidR="003745E9" w:rsidRPr="003C0386" w:rsidRDefault="002149B2" w:rsidP="003745E9">
      <w:pPr>
        <w:spacing w:line="360" w:lineRule="auto"/>
        <w:ind w:left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pict>
          <v:shape id="_x0000_s1156" type="#_x0000_t75" style="position:absolute;left:0;text-align:left;margin-left:106.05pt;margin-top:12.9pt;width:63.7pt;height:37.45pt;z-index:251675648">
            <v:imagedata r:id="rId16" o:title=""/>
          </v:shape>
          <o:OLEObject Type="Embed" ProgID="FXDraw3.Document" ShapeID="_x0000_s1156" DrawAspect="Content" ObjectID="_1484542473" r:id="rId17"/>
        </w:pict>
      </w:r>
      <w:r>
        <w:rPr>
          <w:rFonts w:ascii="Calibri" w:hAnsi="Calibri"/>
          <w:noProof/>
          <w:sz w:val="22"/>
          <w:szCs w:val="22"/>
        </w:rPr>
        <w:pict>
          <v:shape id="_x0000_s1157" type="#_x0000_t75" style="position:absolute;left:0;text-align:left;margin-left:207.55pt;margin-top:4.6pt;width:64.15pt;height:45.75pt;z-index:251676672">
            <v:imagedata r:id="rId18" o:title=""/>
          </v:shape>
          <o:OLEObject Type="Embed" ProgID="FXDraw3.Document" ShapeID="_x0000_s1157" DrawAspect="Content" ObjectID="_1484542474" r:id="rId19"/>
        </w:pict>
      </w:r>
      <w:r>
        <w:rPr>
          <w:rFonts w:ascii="Calibri" w:hAnsi="Calibri"/>
          <w:noProof/>
          <w:sz w:val="22"/>
          <w:szCs w:val="22"/>
        </w:rPr>
        <w:pict>
          <v:shape id="_x0000_s1155" type="#_x0000_t75" style="position:absolute;left:0;text-align:left;margin-left:18.2pt;margin-top:4.6pt;width:41.9pt;height:50.35pt;z-index:251674624">
            <v:imagedata r:id="rId20" o:title=""/>
          </v:shape>
          <o:OLEObject Type="Embed" ProgID="FXDraw3.Document" ShapeID="_x0000_s1155" DrawAspect="Content" ObjectID="_1484542475" r:id="rId21"/>
        </w:pict>
      </w:r>
    </w:p>
    <w:p w:rsidR="00DE04CD" w:rsidRDefault="00DE04CD" w:rsidP="00276907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3745E9" w:rsidRDefault="00AC1DF4" w:rsidP="00276907">
      <w:pPr>
        <w:spacing w:line="360" w:lineRule="auto"/>
        <w:ind w:left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1632585</wp:posOffset>
            </wp:positionH>
            <wp:positionV relativeFrom="paragraph">
              <wp:posOffset>186690</wp:posOffset>
            </wp:positionV>
            <wp:extent cx="238125" cy="200025"/>
            <wp:effectExtent l="0" t="0" r="0" b="0"/>
            <wp:wrapNone/>
            <wp:docPr id="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2971800</wp:posOffset>
            </wp:positionH>
            <wp:positionV relativeFrom="paragraph">
              <wp:posOffset>186690</wp:posOffset>
            </wp:positionV>
            <wp:extent cx="238125" cy="200025"/>
            <wp:effectExtent l="0" t="0" r="0" b="0"/>
            <wp:wrapNone/>
            <wp:docPr id="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4405630</wp:posOffset>
            </wp:positionH>
            <wp:positionV relativeFrom="paragraph">
              <wp:posOffset>186690</wp:posOffset>
            </wp:positionV>
            <wp:extent cx="238125" cy="200025"/>
            <wp:effectExtent l="0" t="0" r="0" b="0"/>
            <wp:wrapNone/>
            <wp:docPr id="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361950</wp:posOffset>
            </wp:positionH>
            <wp:positionV relativeFrom="paragraph">
              <wp:posOffset>186690</wp:posOffset>
            </wp:positionV>
            <wp:extent cx="238125" cy="200025"/>
            <wp:effectExtent l="0" t="0" r="0" b="0"/>
            <wp:wrapNone/>
            <wp:docPr id="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745E9" w:rsidRDefault="003745E9" w:rsidP="00276907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DE04CD" w:rsidRDefault="00A447DC" w:rsidP="00276907">
      <w:pPr>
        <w:numPr>
          <w:ilvl w:val="0"/>
          <w:numId w:val="33"/>
        </w:numPr>
        <w:spacing w:line="360" w:lineRule="auto"/>
        <w:ind w:left="567" w:hanging="501"/>
        <w:rPr>
          <w:rFonts w:ascii="Calibri" w:hAnsi="Calibri"/>
          <w:sz w:val="22"/>
          <w:szCs w:val="22"/>
        </w:rPr>
      </w:pPr>
      <w:r w:rsidRPr="003C0386">
        <w:rPr>
          <w:rFonts w:ascii="Calibri" w:hAnsi="Calibri"/>
          <w:sz w:val="22"/>
          <w:szCs w:val="22"/>
        </w:rPr>
        <w:t>What is 4.2 ÷ 0.2?</w:t>
      </w:r>
    </w:p>
    <w:p w:rsidR="00542949" w:rsidRPr="003C0386" w:rsidRDefault="00542949" w:rsidP="00542949">
      <w:pPr>
        <w:spacing w:line="360" w:lineRule="auto"/>
        <w:ind w:left="567"/>
        <w:rPr>
          <w:rFonts w:ascii="Calibri" w:hAnsi="Calibri"/>
          <w:sz w:val="22"/>
          <w:szCs w:val="22"/>
        </w:rPr>
      </w:pPr>
    </w:p>
    <w:p w:rsidR="00A447DC" w:rsidRPr="003C0386" w:rsidRDefault="00A447DC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A447DC" w:rsidRPr="003C0386" w:rsidRDefault="006336CC" w:rsidP="00276907">
      <w:pPr>
        <w:numPr>
          <w:ilvl w:val="0"/>
          <w:numId w:val="33"/>
        </w:numPr>
        <w:spacing w:line="360" w:lineRule="auto"/>
        <w:ind w:left="567" w:hanging="501"/>
        <w:rPr>
          <w:rFonts w:ascii="Calibri" w:hAnsi="Calibri"/>
          <w:sz w:val="22"/>
          <w:szCs w:val="22"/>
        </w:rPr>
      </w:pPr>
      <w:r w:rsidRPr="003C0386">
        <w:rPr>
          <w:rFonts w:ascii="Calibri" w:hAnsi="Calibri"/>
          <w:position w:val="-22"/>
          <w:sz w:val="22"/>
          <w:szCs w:val="22"/>
        </w:rPr>
        <w:object w:dxaOrig="220" w:dyaOrig="580">
          <v:shape id="_x0000_i1029" type="#_x0000_t75" style="width:11.25pt;height:29.25pt" o:ole="">
            <v:imagedata r:id="rId22" o:title=""/>
          </v:shape>
          <o:OLEObject Type="Embed" ProgID="Equation.3" ShapeID="_x0000_i1029" DrawAspect="Content" ObjectID="_1484542470" r:id="rId23"/>
        </w:object>
      </w:r>
      <w:r w:rsidR="00A447DC" w:rsidRPr="003C0386">
        <w:rPr>
          <w:rFonts w:ascii="Calibri" w:hAnsi="Calibri"/>
          <w:sz w:val="22"/>
          <w:szCs w:val="22"/>
        </w:rPr>
        <w:t xml:space="preserve"> </w:t>
      </w:r>
      <w:proofErr w:type="gramStart"/>
      <w:r w:rsidR="00A447DC" w:rsidRPr="003C0386">
        <w:rPr>
          <w:rFonts w:ascii="Calibri" w:hAnsi="Calibri"/>
          <w:sz w:val="22"/>
          <w:szCs w:val="22"/>
        </w:rPr>
        <w:t>of</w:t>
      </w:r>
      <w:proofErr w:type="gramEnd"/>
      <w:r w:rsidR="00A447DC" w:rsidRPr="003C0386">
        <w:rPr>
          <w:rFonts w:ascii="Calibri" w:hAnsi="Calibri"/>
          <w:sz w:val="22"/>
          <w:szCs w:val="22"/>
        </w:rPr>
        <w:t xml:space="preserve"> a number is 36. What is </w:t>
      </w:r>
      <w:r w:rsidRPr="003C0386">
        <w:rPr>
          <w:rFonts w:ascii="Calibri" w:hAnsi="Calibri"/>
          <w:position w:val="-22"/>
          <w:sz w:val="22"/>
          <w:szCs w:val="22"/>
        </w:rPr>
        <w:object w:dxaOrig="220" w:dyaOrig="580">
          <v:shape id="_x0000_i1030" type="#_x0000_t75" style="width:11.25pt;height:29.25pt" o:ole="">
            <v:imagedata r:id="rId24" o:title=""/>
          </v:shape>
          <o:OLEObject Type="Embed" ProgID="Equation.3" ShapeID="_x0000_i1030" DrawAspect="Content" ObjectID="_1484542471" r:id="rId25"/>
        </w:object>
      </w:r>
      <w:r w:rsidR="00A447DC" w:rsidRPr="003C0386">
        <w:rPr>
          <w:rFonts w:ascii="Calibri" w:hAnsi="Calibri"/>
          <w:sz w:val="22"/>
          <w:szCs w:val="22"/>
        </w:rPr>
        <w:t xml:space="preserve"> of the number?</w:t>
      </w:r>
    </w:p>
    <w:p w:rsidR="00A447DC" w:rsidRPr="003C0386" w:rsidRDefault="00A447DC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BB00A0" w:rsidRPr="003C0386" w:rsidRDefault="00BB00A0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A447DC" w:rsidRPr="003C0386" w:rsidRDefault="00542949" w:rsidP="00276907">
      <w:pPr>
        <w:numPr>
          <w:ilvl w:val="0"/>
          <w:numId w:val="33"/>
        </w:numPr>
        <w:spacing w:line="360" w:lineRule="auto"/>
        <w:ind w:left="567" w:hanging="501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Which </w:t>
      </w:r>
      <w:proofErr w:type="gramStart"/>
      <w:r>
        <w:rPr>
          <w:rFonts w:ascii="Calibri" w:hAnsi="Calibri"/>
          <w:sz w:val="22"/>
          <w:szCs w:val="22"/>
        </w:rPr>
        <w:t>is</w:t>
      </w:r>
      <w:proofErr w:type="gramEnd"/>
      <w:r>
        <w:rPr>
          <w:rFonts w:ascii="Calibri" w:hAnsi="Calibri"/>
          <w:sz w:val="22"/>
          <w:szCs w:val="22"/>
        </w:rPr>
        <w:t xml:space="preserve"> equivalent to 3x + 5 + 2x?</w:t>
      </w:r>
    </w:p>
    <w:p w:rsidR="00A447DC" w:rsidRPr="00542949" w:rsidRDefault="00AC1DF4" w:rsidP="00276907">
      <w:pPr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39808" behindDoc="0" locked="0" layoutInCell="1" allowOverlap="1">
            <wp:simplePos x="0" y="0"/>
            <wp:positionH relativeFrom="column">
              <wp:posOffset>600075</wp:posOffset>
            </wp:positionH>
            <wp:positionV relativeFrom="paragraph">
              <wp:posOffset>157480</wp:posOffset>
            </wp:positionV>
            <wp:extent cx="238125" cy="200025"/>
            <wp:effectExtent l="0" t="0" r="0" b="0"/>
            <wp:wrapNone/>
            <wp:docPr id="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41856" behindDoc="0" locked="0" layoutInCell="1" allowOverlap="1">
            <wp:simplePos x="0" y="0"/>
            <wp:positionH relativeFrom="column">
              <wp:posOffset>1394460</wp:posOffset>
            </wp:positionH>
            <wp:positionV relativeFrom="paragraph">
              <wp:posOffset>157480</wp:posOffset>
            </wp:positionV>
            <wp:extent cx="238125" cy="200025"/>
            <wp:effectExtent l="0" t="0" r="0" b="0"/>
            <wp:wrapNone/>
            <wp:docPr id="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column">
              <wp:posOffset>2397760</wp:posOffset>
            </wp:positionH>
            <wp:positionV relativeFrom="paragraph">
              <wp:posOffset>157480</wp:posOffset>
            </wp:positionV>
            <wp:extent cx="238125" cy="200025"/>
            <wp:effectExtent l="0" t="0" r="0" b="0"/>
            <wp:wrapNone/>
            <wp:docPr id="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40832" behindDoc="0" locked="0" layoutInCell="1" allowOverlap="1">
            <wp:simplePos x="0" y="0"/>
            <wp:positionH relativeFrom="column">
              <wp:posOffset>3275965</wp:posOffset>
            </wp:positionH>
            <wp:positionV relativeFrom="paragraph">
              <wp:posOffset>157480</wp:posOffset>
            </wp:positionV>
            <wp:extent cx="238125" cy="200025"/>
            <wp:effectExtent l="0" t="0" r="0" b="0"/>
            <wp:wrapNone/>
            <wp:docPr id="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701B" w:rsidRPr="003C0386">
        <w:rPr>
          <w:rFonts w:ascii="Calibri" w:hAnsi="Calibri"/>
          <w:sz w:val="22"/>
          <w:szCs w:val="22"/>
        </w:rPr>
        <w:t xml:space="preserve">                  </w:t>
      </w:r>
      <w:r w:rsidR="00542949">
        <w:rPr>
          <w:rFonts w:ascii="Calibri" w:hAnsi="Calibri"/>
          <w:sz w:val="22"/>
          <w:szCs w:val="22"/>
        </w:rPr>
        <w:t>5x + 5</w:t>
      </w:r>
      <w:r w:rsidR="006336CC" w:rsidRPr="003C0386">
        <w:rPr>
          <w:rFonts w:ascii="Calibri" w:hAnsi="Calibri"/>
          <w:sz w:val="22"/>
          <w:szCs w:val="22"/>
        </w:rPr>
        <w:t xml:space="preserve">                 </w:t>
      </w:r>
      <w:r w:rsidR="00542949">
        <w:rPr>
          <w:rFonts w:ascii="Calibri" w:hAnsi="Calibri"/>
          <w:sz w:val="22"/>
          <w:szCs w:val="22"/>
        </w:rPr>
        <w:t>10x</w:t>
      </w:r>
      <w:r w:rsidR="006336CC" w:rsidRPr="003C0386">
        <w:rPr>
          <w:rFonts w:ascii="Calibri" w:hAnsi="Calibri"/>
          <w:sz w:val="22"/>
          <w:szCs w:val="22"/>
        </w:rPr>
        <w:t xml:space="preserve">                    </w:t>
      </w:r>
      <w:r w:rsidR="003F701B" w:rsidRPr="003C0386">
        <w:rPr>
          <w:rFonts w:ascii="Calibri" w:hAnsi="Calibri"/>
          <w:sz w:val="22"/>
          <w:szCs w:val="22"/>
        </w:rPr>
        <w:t xml:space="preserve"> </w:t>
      </w:r>
      <w:r w:rsidR="00542949">
        <w:rPr>
          <w:rFonts w:ascii="Calibri" w:hAnsi="Calibri"/>
          <w:sz w:val="22"/>
          <w:szCs w:val="22"/>
        </w:rPr>
        <w:t>5x</w:t>
      </w:r>
      <w:r w:rsidR="00542949">
        <w:rPr>
          <w:rFonts w:ascii="Calibri" w:hAnsi="Calibri"/>
          <w:sz w:val="22"/>
          <w:szCs w:val="22"/>
          <w:vertAlign w:val="superscript"/>
        </w:rPr>
        <w:t>2</w:t>
      </w:r>
      <w:r w:rsidR="00542949">
        <w:rPr>
          <w:rFonts w:ascii="Calibri" w:hAnsi="Calibri"/>
          <w:sz w:val="22"/>
          <w:szCs w:val="22"/>
        </w:rPr>
        <w:t xml:space="preserve"> + 5</w:t>
      </w:r>
      <w:r w:rsidR="006336CC" w:rsidRPr="003C0386">
        <w:rPr>
          <w:rFonts w:ascii="Calibri" w:hAnsi="Calibri"/>
          <w:sz w:val="22"/>
          <w:szCs w:val="22"/>
        </w:rPr>
        <w:t xml:space="preserve">                   </w:t>
      </w:r>
      <w:r w:rsidR="00542949">
        <w:rPr>
          <w:rFonts w:ascii="Calibri" w:hAnsi="Calibri"/>
          <w:sz w:val="22"/>
          <w:szCs w:val="22"/>
        </w:rPr>
        <w:t>10x</w:t>
      </w:r>
      <w:r w:rsidR="00542949">
        <w:rPr>
          <w:rFonts w:ascii="Calibri" w:hAnsi="Calibri"/>
          <w:sz w:val="22"/>
          <w:szCs w:val="22"/>
          <w:vertAlign w:val="superscript"/>
        </w:rPr>
        <w:t>2</w:t>
      </w:r>
    </w:p>
    <w:p w:rsidR="00600361" w:rsidRPr="003C0386" w:rsidRDefault="00600361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600361" w:rsidRPr="003C0386" w:rsidRDefault="00600361" w:rsidP="00276907">
      <w:pPr>
        <w:numPr>
          <w:ilvl w:val="0"/>
          <w:numId w:val="33"/>
        </w:numPr>
        <w:spacing w:line="360" w:lineRule="auto"/>
        <w:ind w:left="567" w:hanging="501"/>
        <w:rPr>
          <w:rFonts w:ascii="Calibri" w:hAnsi="Calibri"/>
          <w:sz w:val="22"/>
          <w:szCs w:val="22"/>
        </w:rPr>
      </w:pPr>
      <w:r w:rsidRPr="003C0386">
        <w:rPr>
          <w:rFonts w:ascii="Calibri" w:hAnsi="Calibri"/>
          <w:sz w:val="22"/>
          <w:szCs w:val="22"/>
        </w:rPr>
        <w:t>When k = -5, what is the value of 4k?</w:t>
      </w:r>
    </w:p>
    <w:p w:rsidR="00B46B3A" w:rsidRPr="003C0386" w:rsidRDefault="00B46B3A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6336CC" w:rsidRPr="003C0386" w:rsidRDefault="006336CC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B46B3A" w:rsidRPr="003C0386" w:rsidRDefault="002149B2" w:rsidP="00276907">
      <w:pPr>
        <w:numPr>
          <w:ilvl w:val="0"/>
          <w:numId w:val="33"/>
        </w:numPr>
        <w:spacing w:line="360" w:lineRule="auto"/>
        <w:ind w:left="567" w:hanging="501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pict>
          <v:shape id="_x0000_s1171" type="#_x0000_t75" style="position:absolute;left:0;text-align:left;margin-left:4.7pt;margin-top:8.75pt;width:123.75pt;height:61.75pt;z-index:251691008">
            <v:imagedata r:id="rId26" o:title=""/>
          </v:shape>
          <o:OLEObject Type="Embed" ProgID="FXDraw3.Document" ShapeID="_x0000_s1171" DrawAspect="Content" ObjectID="_1484542476" r:id="rId27"/>
        </w:pict>
      </w:r>
      <w:r w:rsidR="000B3DAB">
        <w:rPr>
          <w:rFonts w:ascii="Calibri" w:hAnsi="Calibri"/>
          <w:noProof/>
          <w:sz w:val="22"/>
          <w:szCs w:val="22"/>
        </w:rPr>
        <w:t>What is the value of y?</w:t>
      </w:r>
    </w:p>
    <w:p w:rsidR="00D6124A" w:rsidRDefault="00D6124A" w:rsidP="00276907">
      <w:pPr>
        <w:spacing w:line="360" w:lineRule="auto"/>
        <w:ind w:left="66"/>
        <w:rPr>
          <w:rFonts w:ascii="Calibri" w:hAnsi="Calibri"/>
          <w:sz w:val="22"/>
          <w:szCs w:val="22"/>
        </w:rPr>
      </w:pPr>
    </w:p>
    <w:p w:rsidR="008042CB" w:rsidRDefault="008042CB" w:rsidP="00276907">
      <w:pPr>
        <w:spacing w:line="360" w:lineRule="auto"/>
        <w:ind w:left="66"/>
        <w:rPr>
          <w:rFonts w:ascii="Calibri" w:hAnsi="Calibri"/>
          <w:sz w:val="22"/>
          <w:szCs w:val="22"/>
        </w:rPr>
      </w:pPr>
    </w:p>
    <w:p w:rsidR="000B3DAB" w:rsidRPr="003C0386" w:rsidRDefault="000B3DAB" w:rsidP="00276907">
      <w:pPr>
        <w:spacing w:line="360" w:lineRule="auto"/>
        <w:ind w:left="66"/>
        <w:rPr>
          <w:rFonts w:ascii="Calibri" w:hAnsi="Calibri"/>
          <w:sz w:val="22"/>
          <w:szCs w:val="22"/>
        </w:rPr>
      </w:pPr>
    </w:p>
    <w:p w:rsidR="00D6124A" w:rsidRPr="003C0386" w:rsidRDefault="00880267" w:rsidP="00276907">
      <w:pPr>
        <w:numPr>
          <w:ilvl w:val="0"/>
          <w:numId w:val="33"/>
        </w:numPr>
        <w:spacing w:line="360" w:lineRule="auto"/>
        <w:ind w:left="567" w:hanging="501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perimeter of a square is 4 metres. What is the area of the square?</w:t>
      </w:r>
    </w:p>
    <w:p w:rsidR="00D6124A" w:rsidRDefault="00D6124A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880267" w:rsidRDefault="00880267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880267" w:rsidRPr="003C0386" w:rsidRDefault="00880267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D6124A" w:rsidRPr="003C0386" w:rsidRDefault="004859BD" w:rsidP="00276907">
      <w:pPr>
        <w:numPr>
          <w:ilvl w:val="0"/>
          <w:numId w:val="33"/>
        </w:numPr>
        <w:spacing w:line="360" w:lineRule="auto"/>
        <w:ind w:left="567" w:hanging="501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When two dice are tossed, in how many ways can you get a total of 6?</w:t>
      </w:r>
    </w:p>
    <w:p w:rsidR="0022784C" w:rsidRPr="003C0386" w:rsidRDefault="0022784C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774726" w:rsidRPr="003C0386" w:rsidRDefault="004859BD" w:rsidP="00276907">
      <w:pPr>
        <w:spacing w:line="360" w:lineRule="auto"/>
        <w:rPr>
          <w:rFonts w:ascii="Calibri" w:hAnsi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59B67048" wp14:editId="46FE6E38">
            <wp:simplePos x="0" y="0"/>
            <wp:positionH relativeFrom="column">
              <wp:posOffset>5431790</wp:posOffset>
            </wp:positionH>
            <wp:positionV relativeFrom="paragraph">
              <wp:posOffset>205740</wp:posOffset>
            </wp:positionV>
            <wp:extent cx="1047750" cy="1095375"/>
            <wp:effectExtent l="0" t="0" r="0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35" t="33068" r="35737" b="34150"/>
                    <a:stretch/>
                  </pic:blipFill>
                  <pic:spPr bwMode="auto">
                    <a:xfrm>
                      <a:off x="0" y="0"/>
                      <a:ext cx="1047750" cy="109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784C" w:rsidRPr="003C0386" w:rsidRDefault="004859BD" w:rsidP="00276907">
      <w:pPr>
        <w:numPr>
          <w:ilvl w:val="0"/>
          <w:numId w:val="33"/>
        </w:numPr>
        <w:spacing w:line="360" w:lineRule="auto"/>
        <w:ind w:left="567" w:hanging="567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This design is drawn inside a regular hexagon. What is the size of the angle marked a?</w:t>
      </w:r>
    </w:p>
    <w:p w:rsidR="0022784C" w:rsidRDefault="0022784C" w:rsidP="00276907">
      <w:pPr>
        <w:spacing w:line="360" w:lineRule="auto"/>
        <w:ind w:left="567"/>
        <w:rPr>
          <w:rFonts w:ascii="Calibri" w:hAnsi="Calibri"/>
          <w:sz w:val="22"/>
          <w:szCs w:val="22"/>
        </w:rPr>
      </w:pPr>
      <w:r w:rsidRPr="003C0386">
        <w:rPr>
          <w:rFonts w:ascii="Calibri" w:hAnsi="Calibri"/>
          <w:sz w:val="22"/>
          <w:szCs w:val="22"/>
        </w:rPr>
        <w:t xml:space="preserve">       </w:t>
      </w:r>
    </w:p>
    <w:p w:rsidR="004859BD" w:rsidRPr="003C0386" w:rsidRDefault="004859BD" w:rsidP="00276907">
      <w:pPr>
        <w:spacing w:line="360" w:lineRule="auto"/>
        <w:ind w:left="567"/>
        <w:rPr>
          <w:rFonts w:ascii="Calibri" w:hAnsi="Calibri"/>
          <w:sz w:val="22"/>
          <w:szCs w:val="22"/>
        </w:rPr>
      </w:pPr>
    </w:p>
    <w:p w:rsidR="0022784C" w:rsidRPr="003C0386" w:rsidRDefault="0022784C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22784C" w:rsidRPr="003C0386" w:rsidRDefault="0022784C" w:rsidP="00276907">
      <w:pPr>
        <w:numPr>
          <w:ilvl w:val="0"/>
          <w:numId w:val="33"/>
        </w:numPr>
        <w:spacing w:line="360" w:lineRule="auto"/>
        <w:ind w:left="567" w:hanging="501"/>
        <w:rPr>
          <w:rFonts w:ascii="Calibri" w:hAnsi="Calibri"/>
          <w:sz w:val="22"/>
          <w:szCs w:val="22"/>
        </w:rPr>
      </w:pPr>
      <w:r w:rsidRPr="003C0386">
        <w:rPr>
          <w:rFonts w:ascii="Calibri" w:hAnsi="Calibri"/>
          <w:sz w:val="22"/>
          <w:szCs w:val="22"/>
        </w:rPr>
        <w:t>What is the value of (0.3)</w:t>
      </w:r>
      <w:r w:rsidRPr="003C0386">
        <w:rPr>
          <w:rFonts w:ascii="Calibri" w:hAnsi="Calibri"/>
          <w:sz w:val="22"/>
          <w:szCs w:val="22"/>
          <w:vertAlign w:val="superscript"/>
        </w:rPr>
        <w:t>2</w:t>
      </w:r>
      <w:r w:rsidRPr="003C0386">
        <w:rPr>
          <w:rFonts w:ascii="Calibri" w:hAnsi="Calibri"/>
          <w:sz w:val="22"/>
          <w:szCs w:val="22"/>
        </w:rPr>
        <w:t>?</w:t>
      </w:r>
    </w:p>
    <w:p w:rsidR="0022784C" w:rsidRPr="003C0386" w:rsidRDefault="0022784C" w:rsidP="00276907">
      <w:pPr>
        <w:spacing w:line="360" w:lineRule="auto"/>
        <w:rPr>
          <w:rFonts w:ascii="Calibri" w:hAnsi="Calibri"/>
          <w:sz w:val="22"/>
          <w:szCs w:val="22"/>
        </w:rPr>
      </w:pPr>
    </w:p>
    <w:p w:rsidR="00BE3A26" w:rsidRPr="004A3573" w:rsidRDefault="0022784C" w:rsidP="004A3573">
      <w:pPr>
        <w:numPr>
          <w:ilvl w:val="0"/>
          <w:numId w:val="33"/>
        </w:numPr>
        <w:spacing w:line="360" w:lineRule="auto"/>
        <w:ind w:left="567" w:hanging="501"/>
        <w:rPr>
          <w:rFonts w:ascii="Calibri" w:hAnsi="Calibri"/>
          <w:sz w:val="22"/>
          <w:szCs w:val="22"/>
        </w:rPr>
      </w:pPr>
      <w:r w:rsidRPr="004859BD">
        <w:rPr>
          <w:rFonts w:ascii="Calibri" w:hAnsi="Calibri"/>
          <w:sz w:val="22"/>
          <w:szCs w:val="22"/>
        </w:rPr>
        <w:t xml:space="preserve">Which two numbers multiply to -18 and add </w:t>
      </w:r>
      <w:proofErr w:type="gramStart"/>
      <w:r w:rsidRPr="004859BD">
        <w:rPr>
          <w:rFonts w:ascii="Calibri" w:hAnsi="Calibri"/>
          <w:sz w:val="22"/>
          <w:szCs w:val="22"/>
        </w:rPr>
        <w:t>to  -</w:t>
      </w:r>
      <w:proofErr w:type="gramEnd"/>
      <w:r w:rsidRPr="004859BD">
        <w:rPr>
          <w:rFonts w:ascii="Calibri" w:hAnsi="Calibri"/>
          <w:sz w:val="22"/>
          <w:szCs w:val="22"/>
        </w:rPr>
        <w:t>7?</w:t>
      </w:r>
      <w:r w:rsidR="00AC1DF4"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04D5C06" wp14:editId="72D01CF5">
                <wp:simplePos x="0" y="0"/>
                <wp:positionH relativeFrom="column">
                  <wp:posOffset>4932045</wp:posOffset>
                </wp:positionH>
                <wp:positionV relativeFrom="paragraph">
                  <wp:posOffset>217170</wp:posOffset>
                </wp:positionV>
                <wp:extent cx="1066800" cy="409575"/>
                <wp:effectExtent l="7620" t="7620" r="11430" b="11430"/>
                <wp:wrapNone/>
                <wp:docPr id="4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8" o:spid="_x0000_s1026" style="position:absolute;margin-left:388.35pt;margin-top:17.1pt;width:84pt;height:32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"/>
            </w:pict>
          </mc:Fallback>
        </mc:AlternateContent>
      </w:r>
      <w:r w:rsidR="00AC1DF4"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4F3C77C" wp14:editId="0738A9DB">
                <wp:simplePos x="0" y="0"/>
                <wp:positionH relativeFrom="column">
                  <wp:posOffset>3450590</wp:posOffset>
                </wp:positionH>
                <wp:positionV relativeFrom="paragraph">
                  <wp:posOffset>217170</wp:posOffset>
                </wp:positionV>
                <wp:extent cx="1066800" cy="409575"/>
                <wp:effectExtent l="12065" t="7620" r="6985" b="11430"/>
                <wp:wrapNone/>
                <wp:docPr id="3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7" o:spid="_x0000_s1026" style="position:absolute;margin-left:271.7pt;margin-top:17.1pt;width:84pt;height:32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"/>
            </w:pict>
          </mc:Fallback>
        </mc:AlternateContent>
      </w:r>
      <w:r w:rsidRPr="004A3573">
        <w:rPr>
          <w:rFonts w:ascii="Calibri" w:hAnsi="Calibri"/>
          <w:sz w:val="22"/>
          <w:szCs w:val="22"/>
        </w:rPr>
        <w:t xml:space="preserve">   </w:t>
      </w:r>
    </w:p>
    <w:p w:rsidR="00BE3A26" w:rsidRDefault="00BE3A26" w:rsidP="00276907">
      <w:pPr>
        <w:spacing w:line="360" w:lineRule="auto"/>
        <w:ind w:left="2160"/>
        <w:rPr>
          <w:rFonts w:ascii="Calibri" w:hAnsi="Calibri"/>
          <w:sz w:val="22"/>
          <w:szCs w:val="22"/>
        </w:rPr>
      </w:pPr>
    </w:p>
    <w:p w:rsidR="00C2367D" w:rsidRDefault="0022784C" w:rsidP="005C0DCC">
      <w:pPr>
        <w:spacing w:line="360" w:lineRule="auto"/>
        <w:ind w:left="6480" w:firstLine="720"/>
        <w:rPr>
          <w:rFonts w:ascii="Calibri" w:hAnsi="Calibri"/>
          <w:b/>
          <w:sz w:val="22"/>
          <w:szCs w:val="22"/>
          <w:u w:val="single"/>
        </w:rPr>
      </w:pPr>
      <w:r w:rsidRPr="003C0386">
        <w:rPr>
          <w:rFonts w:ascii="Calibri" w:hAnsi="Calibri"/>
          <w:sz w:val="22"/>
          <w:szCs w:val="22"/>
        </w:rPr>
        <w:t xml:space="preserve"> </w:t>
      </w:r>
      <w:proofErr w:type="gramStart"/>
      <w:r w:rsidRPr="003C0386">
        <w:rPr>
          <w:rFonts w:ascii="Calibri" w:hAnsi="Calibri"/>
          <w:sz w:val="22"/>
          <w:szCs w:val="22"/>
        </w:rPr>
        <w:t>and</w:t>
      </w:r>
      <w:bookmarkStart w:id="0" w:name="_GoBack"/>
      <w:bookmarkEnd w:id="0"/>
      <w:proofErr w:type="gramEnd"/>
    </w:p>
    <w:sectPr w:rsidR="00C2367D" w:rsidSect="005C0DCC">
      <w:type w:val="continuous"/>
      <w:pgSz w:w="11906" w:h="16838"/>
      <w:pgMar w:top="851" w:right="707" w:bottom="709" w:left="851" w:header="426" w:footer="261" w:gutter="0"/>
      <w:cols w:space="56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49B2" w:rsidRDefault="002149B2">
      <w:r>
        <w:separator/>
      </w:r>
    </w:p>
  </w:endnote>
  <w:endnote w:type="continuationSeparator" w:id="0">
    <w:p w:rsidR="002149B2" w:rsidRDefault="00214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49B2" w:rsidRDefault="002149B2">
      <w:r>
        <w:separator/>
      </w:r>
    </w:p>
  </w:footnote>
  <w:footnote w:type="continuationSeparator" w:id="0">
    <w:p w:rsidR="002149B2" w:rsidRDefault="002149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07617"/>
    <w:multiLevelType w:val="hybridMultilevel"/>
    <w:tmpl w:val="7CDC7792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AF6143"/>
    <w:multiLevelType w:val="hybridMultilevel"/>
    <w:tmpl w:val="9182CE3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CF1E37"/>
    <w:multiLevelType w:val="hybridMultilevel"/>
    <w:tmpl w:val="2246631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D61010F"/>
    <w:multiLevelType w:val="hybridMultilevel"/>
    <w:tmpl w:val="9D04098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FA6E35"/>
    <w:multiLevelType w:val="hybridMultilevel"/>
    <w:tmpl w:val="4658F4F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6E22DE"/>
    <w:multiLevelType w:val="hybridMultilevel"/>
    <w:tmpl w:val="64EE928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14E06DB"/>
    <w:multiLevelType w:val="hybridMultilevel"/>
    <w:tmpl w:val="A622D9A6"/>
    <w:lvl w:ilvl="0" w:tplc="86C6E548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7">
    <w:nsid w:val="183A15A4"/>
    <w:multiLevelType w:val="hybridMultilevel"/>
    <w:tmpl w:val="E176F7B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A420138"/>
    <w:multiLevelType w:val="hybridMultilevel"/>
    <w:tmpl w:val="C8F26802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BCF1008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F8000F"/>
    <w:multiLevelType w:val="hybridMultilevel"/>
    <w:tmpl w:val="C628654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9E6EF0"/>
    <w:multiLevelType w:val="hybridMultilevel"/>
    <w:tmpl w:val="A09C2056"/>
    <w:lvl w:ilvl="0" w:tplc="0C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24036D1"/>
    <w:multiLevelType w:val="hybridMultilevel"/>
    <w:tmpl w:val="35A095D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2CE6349"/>
    <w:multiLevelType w:val="hybridMultilevel"/>
    <w:tmpl w:val="62C6DE8A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69784F"/>
    <w:multiLevelType w:val="hybridMultilevel"/>
    <w:tmpl w:val="3F70F88C"/>
    <w:lvl w:ilvl="0" w:tplc="E9E4831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25CF25C6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5A25B4"/>
    <w:multiLevelType w:val="hybridMultilevel"/>
    <w:tmpl w:val="42844BDA"/>
    <w:lvl w:ilvl="0" w:tplc="537627C6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17">
    <w:nsid w:val="2A083570"/>
    <w:multiLevelType w:val="hybridMultilevel"/>
    <w:tmpl w:val="67CA35C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2A7057B5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2C8243FF"/>
    <w:multiLevelType w:val="hybridMultilevel"/>
    <w:tmpl w:val="E3E2D9D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2EF36920"/>
    <w:multiLevelType w:val="hybridMultilevel"/>
    <w:tmpl w:val="FC9CAB2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0CA7E88"/>
    <w:multiLevelType w:val="hybridMultilevel"/>
    <w:tmpl w:val="2090B292"/>
    <w:lvl w:ilvl="0" w:tplc="2D6CDBC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473683D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57C22E1"/>
    <w:multiLevelType w:val="hybridMultilevel"/>
    <w:tmpl w:val="1D90655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6BD3851"/>
    <w:multiLevelType w:val="hybridMultilevel"/>
    <w:tmpl w:val="A03CCA1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8141D40"/>
    <w:multiLevelType w:val="hybridMultilevel"/>
    <w:tmpl w:val="867E03E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0787F1D"/>
    <w:multiLevelType w:val="hybridMultilevel"/>
    <w:tmpl w:val="9CD8765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4664700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6D21761"/>
    <w:multiLevelType w:val="hybridMultilevel"/>
    <w:tmpl w:val="6688023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6FB5C4F"/>
    <w:multiLevelType w:val="hybridMultilevel"/>
    <w:tmpl w:val="623048A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0A6463A"/>
    <w:multiLevelType w:val="hybridMultilevel"/>
    <w:tmpl w:val="8ADA5F2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1990F5C"/>
    <w:multiLevelType w:val="hybridMultilevel"/>
    <w:tmpl w:val="EAF8F268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FE87B2">
      <w:start w:val="7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4A336D5"/>
    <w:multiLevelType w:val="hybridMultilevel"/>
    <w:tmpl w:val="94E22D1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4A866A2"/>
    <w:multiLevelType w:val="hybridMultilevel"/>
    <w:tmpl w:val="F4503DE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5655531B"/>
    <w:multiLevelType w:val="hybridMultilevel"/>
    <w:tmpl w:val="5CF49AB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5A5527FB"/>
    <w:multiLevelType w:val="hybridMultilevel"/>
    <w:tmpl w:val="3056AB0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00B61FC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2342C21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6784AEC"/>
    <w:multiLevelType w:val="hybridMultilevel"/>
    <w:tmpl w:val="ED06C06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BC35CC7"/>
    <w:multiLevelType w:val="hybridMultilevel"/>
    <w:tmpl w:val="EC7E65D0"/>
    <w:lvl w:ilvl="0" w:tplc="590A65D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2"/>
        <w:szCs w:val="22"/>
      </w:rPr>
    </w:lvl>
    <w:lvl w:ilvl="1" w:tplc="24FE87B2">
      <w:start w:val="7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C990295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06F343F"/>
    <w:multiLevelType w:val="hybridMultilevel"/>
    <w:tmpl w:val="D654D93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25E62EA"/>
    <w:multiLevelType w:val="hybridMultilevel"/>
    <w:tmpl w:val="1E608BC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61A174B"/>
    <w:multiLevelType w:val="hybridMultilevel"/>
    <w:tmpl w:val="D89A48F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7668500A"/>
    <w:multiLevelType w:val="hybridMultilevel"/>
    <w:tmpl w:val="B45E1AB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76C23BCF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7B1A6804"/>
    <w:multiLevelType w:val="hybridMultilevel"/>
    <w:tmpl w:val="C0BEE36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CC57386"/>
    <w:multiLevelType w:val="hybridMultilevel"/>
    <w:tmpl w:val="6E1803D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7DAC76F6"/>
    <w:multiLevelType w:val="hybridMultilevel"/>
    <w:tmpl w:val="EFA6660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1"/>
  </w:num>
  <w:num w:numId="3">
    <w:abstractNumId w:val="48"/>
  </w:num>
  <w:num w:numId="4">
    <w:abstractNumId w:val="23"/>
  </w:num>
  <w:num w:numId="5">
    <w:abstractNumId w:val="35"/>
  </w:num>
  <w:num w:numId="6">
    <w:abstractNumId w:val="7"/>
  </w:num>
  <w:num w:numId="7">
    <w:abstractNumId w:val="25"/>
  </w:num>
  <w:num w:numId="8">
    <w:abstractNumId w:val="5"/>
  </w:num>
  <w:num w:numId="9">
    <w:abstractNumId w:val="38"/>
  </w:num>
  <w:num w:numId="10">
    <w:abstractNumId w:val="29"/>
  </w:num>
  <w:num w:numId="11">
    <w:abstractNumId w:val="30"/>
  </w:num>
  <w:num w:numId="12">
    <w:abstractNumId w:val="26"/>
  </w:num>
  <w:num w:numId="13">
    <w:abstractNumId w:val="22"/>
  </w:num>
  <w:num w:numId="14">
    <w:abstractNumId w:val="18"/>
  </w:num>
  <w:num w:numId="15">
    <w:abstractNumId w:val="45"/>
  </w:num>
  <w:num w:numId="16">
    <w:abstractNumId w:val="41"/>
  </w:num>
  <w:num w:numId="17">
    <w:abstractNumId w:val="28"/>
  </w:num>
  <w:num w:numId="18">
    <w:abstractNumId w:val="33"/>
  </w:num>
  <w:num w:numId="19">
    <w:abstractNumId w:val="8"/>
  </w:num>
  <w:num w:numId="20">
    <w:abstractNumId w:val="34"/>
  </w:num>
  <w:num w:numId="21">
    <w:abstractNumId w:val="20"/>
  </w:num>
  <w:num w:numId="22">
    <w:abstractNumId w:val="43"/>
  </w:num>
  <w:num w:numId="23">
    <w:abstractNumId w:val="44"/>
  </w:num>
  <w:num w:numId="24">
    <w:abstractNumId w:val="2"/>
  </w:num>
  <w:num w:numId="25">
    <w:abstractNumId w:val="47"/>
  </w:num>
  <w:num w:numId="26">
    <w:abstractNumId w:val="17"/>
  </w:num>
  <w:num w:numId="27">
    <w:abstractNumId w:val="12"/>
  </w:num>
  <w:num w:numId="28">
    <w:abstractNumId w:val="4"/>
  </w:num>
  <w:num w:numId="29">
    <w:abstractNumId w:val="6"/>
  </w:num>
  <w:num w:numId="30">
    <w:abstractNumId w:val="16"/>
  </w:num>
  <w:num w:numId="31">
    <w:abstractNumId w:val="11"/>
  </w:num>
  <w:num w:numId="32">
    <w:abstractNumId w:val="14"/>
  </w:num>
  <w:num w:numId="33">
    <w:abstractNumId w:val="0"/>
  </w:num>
  <w:num w:numId="34">
    <w:abstractNumId w:val="3"/>
  </w:num>
  <w:num w:numId="35">
    <w:abstractNumId w:val="10"/>
  </w:num>
  <w:num w:numId="36">
    <w:abstractNumId w:val="21"/>
  </w:num>
  <w:num w:numId="37">
    <w:abstractNumId w:val="42"/>
  </w:num>
  <w:num w:numId="38">
    <w:abstractNumId w:val="37"/>
  </w:num>
  <w:num w:numId="39">
    <w:abstractNumId w:val="24"/>
  </w:num>
  <w:num w:numId="40">
    <w:abstractNumId w:val="9"/>
  </w:num>
  <w:num w:numId="41">
    <w:abstractNumId w:val="15"/>
  </w:num>
  <w:num w:numId="42">
    <w:abstractNumId w:val="27"/>
  </w:num>
  <w:num w:numId="43">
    <w:abstractNumId w:val="36"/>
  </w:num>
  <w:num w:numId="44">
    <w:abstractNumId w:val="40"/>
  </w:num>
  <w:num w:numId="45">
    <w:abstractNumId w:val="13"/>
  </w:num>
  <w:num w:numId="46">
    <w:abstractNumId w:val="32"/>
  </w:num>
  <w:num w:numId="47">
    <w:abstractNumId w:val="46"/>
  </w:num>
  <w:num w:numId="48">
    <w:abstractNumId w:val="31"/>
  </w:num>
  <w:num w:numId="4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1"/>
  <w:drawingGridVerticalSpacing w:val="181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6F3"/>
    <w:rsid w:val="00020604"/>
    <w:rsid w:val="0005019E"/>
    <w:rsid w:val="00051E00"/>
    <w:rsid w:val="0005550B"/>
    <w:rsid w:val="000644AC"/>
    <w:rsid w:val="00091BC0"/>
    <w:rsid w:val="000A36BC"/>
    <w:rsid w:val="000B3DAB"/>
    <w:rsid w:val="000C2C33"/>
    <w:rsid w:val="000D4F84"/>
    <w:rsid w:val="000F2303"/>
    <w:rsid w:val="000F667D"/>
    <w:rsid w:val="00114468"/>
    <w:rsid w:val="001246E6"/>
    <w:rsid w:val="001342FB"/>
    <w:rsid w:val="0013588F"/>
    <w:rsid w:val="00154165"/>
    <w:rsid w:val="0016233E"/>
    <w:rsid w:val="0018005A"/>
    <w:rsid w:val="00190269"/>
    <w:rsid w:val="001959AD"/>
    <w:rsid w:val="001A19E3"/>
    <w:rsid w:val="001A1A41"/>
    <w:rsid w:val="001B057B"/>
    <w:rsid w:val="001B58CF"/>
    <w:rsid w:val="001C0571"/>
    <w:rsid w:val="001C607C"/>
    <w:rsid w:val="00210D4D"/>
    <w:rsid w:val="002149B2"/>
    <w:rsid w:val="00215FBD"/>
    <w:rsid w:val="002219A9"/>
    <w:rsid w:val="0022266D"/>
    <w:rsid w:val="0022784C"/>
    <w:rsid w:val="00236D92"/>
    <w:rsid w:val="00240D91"/>
    <w:rsid w:val="00241277"/>
    <w:rsid w:val="00243DF9"/>
    <w:rsid w:val="00266374"/>
    <w:rsid w:val="00276907"/>
    <w:rsid w:val="00280FAA"/>
    <w:rsid w:val="00284635"/>
    <w:rsid w:val="002A2C69"/>
    <w:rsid w:val="002B0FDF"/>
    <w:rsid w:val="002B59F3"/>
    <w:rsid w:val="002D3738"/>
    <w:rsid w:val="002D77B0"/>
    <w:rsid w:val="002F73F7"/>
    <w:rsid w:val="003064E8"/>
    <w:rsid w:val="00320D57"/>
    <w:rsid w:val="0032781F"/>
    <w:rsid w:val="00330306"/>
    <w:rsid w:val="00334ED1"/>
    <w:rsid w:val="003375F2"/>
    <w:rsid w:val="00346CC5"/>
    <w:rsid w:val="003471B7"/>
    <w:rsid w:val="003534AC"/>
    <w:rsid w:val="00355668"/>
    <w:rsid w:val="00361C3A"/>
    <w:rsid w:val="0036642E"/>
    <w:rsid w:val="003745E9"/>
    <w:rsid w:val="00386436"/>
    <w:rsid w:val="00390108"/>
    <w:rsid w:val="00393339"/>
    <w:rsid w:val="003962AD"/>
    <w:rsid w:val="003C0386"/>
    <w:rsid w:val="003C4F3E"/>
    <w:rsid w:val="003D0853"/>
    <w:rsid w:val="003D1355"/>
    <w:rsid w:val="003D46EA"/>
    <w:rsid w:val="003E3CCC"/>
    <w:rsid w:val="003F0DA2"/>
    <w:rsid w:val="003F0E53"/>
    <w:rsid w:val="003F3F99"/>
    <w:rsid w:val="003F4B03"/>
    <w:rsid w:val="003F701B"/>
    <w:rsid w:val="003F7F82"/>
    <w:rsid w:val="0040249B"/>
    <w:rsid w:val="004708FF"/>
    <w:rsid w:val="004859BD"/>
    <w:rsid w:val="00495159"/>
    <w:rsid w:val="004A3573"/>
    <w:rsid w:val="004C188F"/>
    <w:rsid w:val="004D3D55"/>
    <w:rsid w:val="004D4739"/>
    <w:rsid w:val="004E6160"/>
    <w:rsid w:val="00502D3F"/>
    <w:rsid w:val="00504962"/>
    <w:rsid w:val="00542949"/>
    <w:rsid w:val="00543366"/>
    <w:rsid w:val="005745D6"/>
    <w:rsid w:val="00582BB4"/>
    <w:rsid w:val="00586AD8"/>
    <w:rsid w:val="005A0F71"/>
    <w:rsid w:val="005A5D60"/>
    <w:rsid w:val="005B784E"/>
    <w:rsid w:val="005C03EC"/>
    <w:rsid w:val="005C0DCC"/>
    <w:rsid w:val="005D027C"/>
    <w:rsid w:val="005D3B5E"/>
    <w:rsid w:val="005D430C"/>
    <w:rsid w:val="005E06AC"/>
    <w:rsid w:val="005F0B8B"/>
    <w:rsid w:val="005F735E"/>
    <w:rsid w:val="00600361"/>
    <w:rsid w:val="0061126A"/>
    <w:rsid w:val="00617ED6"/>
    <w:rsid w:val="00624778"/>
    <w:rsid w:val="0063317D"/>
    <w:rsid w:val="006336CC"/>
    <w:rsid w:val="00637B94"/>
    <w:rsid w:val="00644744"/>
    <w:rsid w:val="00646C98"/>
    <w:rsid w:val="00651014"/>
    <w:rsid w:val="00654D71"/>
    <w:rsid w:val="00671CFF"/>
    <w:rsid w:val="00675C7C"/>
    <w:rsid w:val="00697BF4"/>
    <w:rsid w:val="006A1217"/>
    <w:rsid w:val="006C3CCC"/>
    <w:rsid w:val="006D59D8"/>
    <w:rsid w:val="006E5606"/>
    <w:rsid w:val="006E616A"/>
    <w:rsid w:val="006F7672"/>
    <w:rsid w:val="007040B9"/>
    <w:rsid w:val="00716EA5"/>
    <w:rsid w:val="007178A9"/>
    <w:rsid w:val="00725AEB"/>
    <w:rsid w:val="00727778"/>
    <w:rsid w:val="00747921"/>
    <w:rsid w:val="00750E4C"/>
    <w:rsid w:val="007540EA"/>
    <w:rsid w:val="007575A2"/>
    <w:rsid w:val="00774726"/>
    <w:rsid w:val="00776286"/>
    <w:rsid w:val="00785C6C"/>
    <w:rsid w:val="00790491"/>
    <w:rsid w:val="00794B58"/>
    <w:rsid w:val="007960BD"/>
    <w:rsid w:val="00796CA9"/>
    <w:rsid w:val="007A3EDE"/>
    <w:rsid w:val="007A6073"/>
    <w:rsid w:val="007C778F"/>
    <w:rsid w:val="007D038E"/>
    <w:rsid w:val="007E7390"/>
    <w:rsid w:val="007F3308"/>
    <w:rsid w:val="007F3DF1"/>
    <w:rsid w:val="008042CB"/>
    <w:rsid w:val="008141A1"/>
    <w:rsid w:val="00822EDF"/>
    <w:rsid w:val="0082340F"/>
    <w:rsid w:val="0082528E"/>
    <w:rsid w:val="00833EC0"/>
    <w:rsid w:val="00843949"/>
    <w:rsid w:val="008529D7"/>
    <w:rsid w:val="00855091"/>
    <w:rsid w:val="00877A13"/>
    <w:rsid w:val="00880267"/>
    <w:rsid w:val="00893D39"/>
    <w:rsid w:val="00894C5F"/>
    <w:rsid w:val="008C0609"/>
    <w:rsid w:val="008C0EDC"/>
    <w:rsid w:val="008C1828"/>
    <w:rsid w:val="008D2875"/>
    <w:rsid w:val="008D3D22"/>
    <w:rsid w:val="008F492E"/>
    <w:rsid w:val="008F749D"/>
    <w:rsid w:val="00905C22"/>
    <w:rsid w:val="0091054B"/>
    <w:rsid w:val="00925B3F"/>
    <w:rsid w:val="00931D83"/>
    <w:rsid w:val="00933F35"/>
    <w:rsid w:val="009356F3"/>
    <w:rsid w:val="00937AB2"/>
    <w:rsid w:val="00940C6A"/>
    <w:rsid w:val="009432B5"/>
    <w:rsid w:val="00961514"/>
    <w:rsid w:val="009616C8"/>
    <w:rsid w:val="00962FB5"/>
    <w:rsid w:val="00963B90"/>
    <w:rsid w:val="0099271A"/>
    <w:rsid w:val="00994455"/>
    <w:rsid w:val="00996514"/>
    <w:rsid w:val="00997F82"/>
    <w:rsid w:val="009A3D43"/>
    <w:rsid w:val="009C5E09"/>
    <w:rsid w:val="009D2299"/>
    <w:rsid w:val="009D7678"/>
    <w:rsid w:val="00A04BDC"/>
    <w:rsid w:val="00A05536"/>
    <w:rsid w:val="00A14D04"/>
    <w:rsid w:val="00A278A3"/>
    <w:rsid w:val="00A37BFE"/>
    <w:rsid w:val="00A447DC"/>
    <w:rsid w:val="00A44BC2"/>
    <w:rsid w:val="00A46891"/>
    <w:rsid w:val="00A61534"/>
    <w:rsid w:val="00A7517A"/>
    <w:rsid w:val="00A75346"/>
    <w:rsid w:val="00AA028C"/>
    <w:rsid w:val="00AC0381"/>
    <w:rsid w:val="00AC0662"/>
    <w:rsid w:val="00AC1DF4"/>
    <w:rsid w:val="00AD18BD"/>
    <w:rsid w:val="00B15488"/>
    <w:rsid w:val="00B21AC2"/>
    <w:rsid w:val="00B42FFA"/>
    <w:rsid w:val="00B46B3A"/>
    <w:rsid w:val="00B54DB8"/>
    <w:rsid w:val="00B70B5B"/>
    <w:rsid w:val="00B92A3B"/>
    <w:rsid w:val="00BB00A0"/>
    <w:rsid w:val="00BB163C"/>
    <w:rsid w:val="00BE1907"/>
    <w:rsid w:val="00BE3A26"/>
    <w:rsid w:val="00BF02AF"/>
    <w:rsid w:val="00C00FA1"/>
    <w:rsid w:val="00C01AE3"/>
    <w:rsid w:val="00C13F7E"/>
    <w:rsid w:val="00C2367D"/>
    <w:rsid w:val="00C57177"/>
    <w:rsid w:val="00C63654"/>
    <w:rsid w:val="00C72453"/>
    <w:rsid w:val="00C7689E"/>
    <w:rsid w:val="00C90A74"/>
    <w:rsid w:val="00C97899"/>
    <w:rsid w:val="00CA12D7"/>
    <w:rsid w:val="00CB7FA4"/>
    <w:rsid w:val="00CB7FD0"/>
    <w:rsid w:val="00CD047D"/>
    <w:rsid w:val="00CD2244"/>
    <w:rsid w:val="00CE1D0B"/>
    <w:rsid w:val="00CF5D10"/>
    <w:rsid w:val="00D10B1A"/>
    <w:rsid w:val="00D1282B"/>
    <w:rsid w:val="00D14E8F"/>
    <w:rsid w:val="00D1630F"/>
    <w:rsid w:val="00D245FA"/>
    <w:rsid w:val="00D24FE7"/>
    <w:rsid w:val="00D34EB1"/>
    <w:rsid w:val="00D431FC"/>
    <w:rsid w:val="00D45A72"/>
    <w:rsid w:val="00D511F0"/>
    <w:rsid w:val="00D6124A"/>
    <w:rsid w:val="00D63DAD"/>
    <w:rsid w:val="00D911CD"/>
    <w:rsid w:val="00D94B83"/>
    <w:rsid w:val="00DA384E"/>
    <w:rsid w:val="00DB05FA"/>
    <w:rsid w:val="00DB4FF0"/>
    <w:rsid w:val="00DC326F"/>
    <w:rsid w:val="00DC5838"/>
    <w:rsid w:val="00DD4AE1"/>
    <w:rsid w:val="00DE04CD"/>
    <w:rsid w:val="00DE6874"/>
    <w:rsid w:val="00DE7604"/>
    <w:rsid w:val="00DF2987"/>
    <w:rsid w:val="00E205E4"/>
    <w:rsid w:val="00E40286"/>
    <w:rsid w:val="00E40B77"/>
    <w:rsid w:val="00E41DEA"/>
    <w:rsid w:val="00E6098D"/>
    <w:rsid w:val="00E62C3F"/>
    <w:rsid w:val="00E64D98"/>
    <w:rsid w:val="00E70D7F"/>
    <w:rsid w:val="00EB21CF"/>
    <w:rsid w:val="00EC2F42"/>
    <w:rsid w:val="00EC597A"/>
    <w:rsid w:val="00EF662F"/>
    <w:rsid w:val="00F044BE"/>
    <w:rsid w:val="00F217D7"/>
    <w:rsid w:val="00F2295F"/>
    <w:rsid w:val="00F32C63"/>
    <w:rsid w:val="00F33612"/>
    <w:rsid w:val="00F36CDA"/>
    <w:rsid w:val="00F4219B"/>
    <w:rsid w:val="00F43771"/>
    <w:rsid w:val="00F66ECA"/>
    <w:rsid w:val="00F8096C"/>
    <w:rsid w:val="00F81FA0"/>
    <w:rsid w:val="00F900AD"/>
    <w:rsid w:val="00F9498B"/>
    <w:rsid w:val="00F94BCD"/>
    <w:rsid w:val="00F968BA"/>
    <w:rsid w:val="00FB4D60"/>
    <w:rsid w:val="00FC3306"/>
    <w:rsid w:val="00FC7B77"/>
    <w:rsid w:val="00FE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9271A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F2303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Arial" w:hAnsi="Arial"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356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9356F3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9356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rsid w:val="00624778"/>
    <w:rPr>
      <w:sz w:val="24"/>
      <w:szCs w:val="24"/>
    </w:rPr>
  </w:style>
  <w:style w:type="paragraph" w:styleId="BalloonText">
    <w:name w:val="Balloon Text"/>
    <w:basedOn w:val="Normal"/>
    <w:link w:val="BalloonTextChar"/>
    <w:rsid w:val="006247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24778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3E3CC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C5E09"/>
    <w:pPr>
      <w:ind w:left="720"/>
      <w:contextualSpacing/>
    </w:pPr>
  </w:style>
  <w:style w:type="paragraph" w:styleId="BlockText">
    <w:name w:val="Block Text"/>
    <w:basedOn w:val="Normal"/>
    <w:rsid w:val="004D4739"/>
    <w:pPr>
      <w:ind w:left="561" w:right="67" w:hanging="561"/>
      <w:jc w:val="both"/>
    </w:pPr>
    <w:rPr>
      <w:szCs w:val="20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36642E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0F2303"/>
    <w:rPr>
      <w:rFonts w:ascii="Arial" w:hAnsi="Arial"/>
      <w:sz w:val="32"/>
      <w:lang w:val="en-US"/>
    </w:rPr>
  </w:style>
  <w:style w:type="paragraph" w:styleId="BodyText">
    <w:name w:val="Body Text"/>
    <w:basedOn w:val="Normal"/>
    <w:link w:val="BodyTextChar"/>
    <w:rsid w:val="000F2303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F2303"/>
    <w:rPr>
      <w:rFonts w:ascii="Arial" w:hAnsi="Arial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9271A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F2303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Arial" w:hAnsi="Arial"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356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9356F3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9356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rsid w:val="00624778"/>
    <w:rPr>
      <w:sz w:val="24"/>
      <w:szCs w:val="24"/>
    </w:rPr>
  </w:style>
  <w:style w:type="paragraph" w:styleId="BalloonText">
    <w:name w:val="Balloon Text"/>
    <w:basedOn w:val="Normal"/>
    <w:link w:val="BalloonTextChar"/>
    <w:rsid w:val="006247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24778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3E3CC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C5E09"/>
    <w:pPr>
      <w:ind w:left="720"/>
      <w:contextualSpacing/>
    </w:pPr>
  </w:style>
  <w:style w:type="paragraph" w:styleId="BlockText">
    <w:name w:val="Block Text"/>
    <w:basedOn w:val="Normal"/>
    <w:rsid w:val="004D4739"/>
    <w:pPr>
      <w:ind w:left="561" w:right="67" w:hanging="561"/>
      <w:jc w:val="both"/>
    </w:pPr>
    <w:rPr>
      <w:szCs w:val="20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36642E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0F2303"/>
    <w:rPr>
      <w:rFonts w:ascii="Arial" w:hAnsi="Arial"/>
      <w:sz w:val="32"/>
      <w:lang w:val="en-US"/>
    </w:rPr>
  </w:style>
  <w:style w:type="paragraph" w:styleId="BodyText">
    <w:name w:val="Body Text"/>
    <w:basedOn w:val="Normal"/>
    <w:link w:val="BodyTextChar"/>
    <w:rsid w:val="000F2303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F2303"/>
    <w:rPr>
      <w:rFonts w:ascii="Arial" w:hAnsi="Arial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55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9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9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7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5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ing.com/images/search?q=non-claculator&amp;FORM=HDRSC2#view=detail&amp;id=C947A246D80AE0FD0EC5048BDFC21C756C94E098&amp;selectedIndex=4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microsoft.com/office/2007/relationships/stylesWithEffects" Target="stylesWithEffects.xml"/><Relationship Id="rId21" Type="http://schemas.openxmlformats.org/officeDocument/2006/relationships/oleObject" Target="embeddings/oleObject4.bin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0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12.png"/><Relationship Id="rId10" Type="http://schemas.openxmlformats.org/officeDocument/2006/relationships/image" Target="http://ts3.mm.bing.net/th?id=H.4641211614169758&amp;w=132&amp;h=140&amp;c=7&amp;rs=1&amp;pid=1.7" TargetMode="External"/><Relationship Id="rId19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7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6DA4BD4C</Template>
  <TotalTime>2</TotalTime>
  <Pages>2</Pages>
  <Words>294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1651</CharactersWithSpaces>
  <SharedDoc>false</SharedDoc>
  <HLinks>
    <vt:vector size="12" baseType="variant">
      <vt:variant>
        <vt:i4>1114138</vt:i4>
      </vt:variant>
      <vt:variant>
        <vt:i4>-1</vt:i4>
      </vt:variant>
      <vt:variant>
        <vt:i4>1075</vt:i4>
      </vt:variant>
      <vt:variant>
        <vt:i4>4</vt:i4>
      </vt:variant>
      <vt:variant>
        <vt:lpwstr>http://www.bing.com/images/search?q=non-claculator&amp;FORM=HDRSC2</vt:lpwstr>
      </vt:variant>
      <vt:variant>
        <vt:lpwstr>view=detail&amp;id=C947A246D80AE0FD0EC5048BDFC21C756C94E098&amp;selectedIndex=4</vt:lpwstr>
      </vt:variant>
      <vt:variant>
        <vt:i4>1638420</vt:i4>
      </vt:variant>
      <vt:variant>
        <vt:i4>-1</vt:i4>
      </vt:variant>
      <vt:variant>
        <vt:i4>1075</vt:i4>
      </vt:variant>
      <vt:variant>
        <vt:i4>1</vt:i4>
      </vt:variant>
      <vt:variant>
        <vt:lpwstr>http://ts3.mm.bing.net/th?id=H.4641211614169758&amp;w=132&amp;h=140&amp;c=7&amp;rs=1&amp;pid=1.7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DET</dc:creator>
  <cp:lastModifiedBy>RUST Joanne</cp:lastModifiedBy>
  <cp:revision>2</cp:revision>
  <cp:lastPrinted>2015-02-03T23:56:00Z</cp:lastPrinted>
  <dcterms:created xsi:type="dcterms:W3CDTF">2015-02-04T00:08:00Z</dcterms:created>
  <dcterms:modified xsi:type="dcterms:W3CDTF">2015-02-04T00:08:00Z</dcterms:modified>
</cp:coreProperties>
</file>