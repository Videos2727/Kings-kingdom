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DDE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  <w:u w:val="single"/>
        </w:rPr>
        <w:t>WEEK 4</w:t>
      </w: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9504" behindDoc="1" locked="0" layoutInCell="1" allowOverlap="1" wp14:anchorId="4AD74503" wp14:editId="3F7F62CD">
            <wp:simplePos x="0" y="0"/>
            <wp:positionH relativeFrom="column">
              <wp:posOffset>6246495</wp:posOffset>
            </wp:positionH>
            <wp:positionV relativeFrom="paragraph">
              <wp:posOffset>-382270</wp:posOffset>
            </wp:positionV>
            <wp:extent cx="427990" cy="427990"/>
            <wp:effectExtent l="0" t="0" r="0" b="0"/>
            <wp:wrapTight wrapText="bothSides">
              <wp:wrapPolygon edited="0">
                <wp:start x="0" y="0"/>
                <wp:lineTo x="0" y="20190"/>
                <wp:lineTo x="19228" y="20190"/>
                <wp:lineTo x="20190" y="18267"/>
                <wp:lineTo x="20190" y="11537"/>
                <wp:lineTo x="17306" y="0"/>
                <wp:lineTo x="0" y="0"/>
              </wp:wrapPolygon>
            </wp:wrapTight>
            <wp:docPr id="68" name="Picture 1" descr="Description: http://icongal.com/gallery/image/281859/calculator_tick_yes_ok_check_calc_accept_teleph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ttp://icongal.com/gallery/image/281859/calculator_tick_yes_ok_check_calc_accept_teleph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386">
        <w:rPr>
          <w:rFonts w:ascii="Calibri" w:hAnsi="Calibri"/>
          <w:sz w:val="22"/>
          <w:szCs w:val="22"/>
        </w:rPr>
        <w:t>The area of a farm is 56 823 km</w:t>
      </w:r>
      <w:r w:rsidRPr="003C0386">
        <w:rPr>
          <w:rFonts w:ascii="Calibri" w:hAnsi="Calibri"/>
          <w:sz w:val="22"/>
          <w:szCs w:val="22"/>
          <w:vertAlign w:val="superscript"/>
        </w:rPr>
        <w:t>2</w:t>
      </w:r>
      <w:r w:rsidRPr="003C0386">
        <w:rPr>
          <w:rFonts w:ascii="Calibri" w:hAnsi="Calibri"/>
          <w:sz w:val="22"/>
          <w:szCs w:val="22"/>
        </w:rPr>
        <w:t xml:space="preserve">. What is this area to the nearest thousand square kilometres?    </w:t>
      </w:r>
    </w:p>
    <w:p w:rsidR="006C7DDE" w:rsidRPr="003C0386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  <w:r w:rsidRPr="003C0386">
        <w:rPr>
          <w:rFonts w:ascii="Calibri" w:hAnsi="Calibri"/>
          <w:sz w:val="22"/>
          <w:szCs w:val="22"/>
        </w:rPr>
        <w:t xml:space="preserve">                                                                              </w:t>
      </w: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E1CBB" wp14:editId="73A0E5A2">
                <wp:simplePos x="0" y="0"/>
                <wp:positionH relativeFrom="column">
                  <wp:posOffset>1887220</wp:posOffset>
                </wp:positionH>
                <wp:positionV relativeFrom="paragraph">
                  <wp:posOffset>-3810</wp:posOffset>
                </wp:positionV>
                <wp:extent cx="161925" cy="161925"/>
                <wp:effectExtent l="10795" t="5715" r="8255" b="13335"/>
                <wp:wrapNone/>
                <wp:docPr id="2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0" o:spid="_x0000_s1026" style="position:absolute;margin-left:148.6pt;margin-top:-.3pt;width:12.75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" strokecolor="#0070c0"/>
            </w:pict>
          </mc:Fallback>
        </mc:AlternateContent>
      </w: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965E6D" wp14:editId="69B16F0F">
                <wp:simplePos x="0" y="0"/>
                <wp:positionH relativeFrom="column">
                  <wp:posOffset>1116965</wp:posOffset>
                </wp:positionH>
                <wp:positionV relativeFrom="paragraph">
                  <wp:posOffset>-3810</wp:posOffset>
                </wp:positionV>
                <wp:extent cx="161925" cy="161925"/>
                <wp:effectExtent l="12065" t="5715" r="6985" b="13335"/>
                <wp:wrapNone/>
                <wp:docPr id="1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9" o:spid="_x0000_s1026" style="position:absolute;margin-left:87.95pt;margin-top:-.3pt;width:12.7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" strokecolor="#0070c0"/>
            </w:pict>
          </mc:Fallback>
        </mc:AlternateContent>
      </w:r>
      <w:r w:rsidRPr="003C0386">
        <w:rPr>
          <w:rFonts w:ascii="Calibri" w:hAnsi="Calibri"/>
          <w:sz w:val="22"/>
          <w:szCs w:val="22"/>
        </w:rPr>
        <w:t xml:space="preserve">36 ÷ 12 = 12 ÷          </w:t>
      </w:r>
      <w:proofErr w:type="gramStart"/>
      <w:r w:rsidRPr="003C0386">
        <w:rPr>
          <w:rFonts w:ascii="Calibri" w:hAnsi="Calibri"/>
          <w:sz w:val="22"/>
          <w:szCs w:val="22"/>
        </w:rPr>
        <w:t>What</w:t>
      </w:r>
      <w:proofErr w:type="gramEnd"/>
      <w:r w:rsidRPr="003C0386">
        <w:rPr>
          <w:rFonts w:ascii="Calibri" w:hAnsi="Calibri"/>
          <w:sz w:val="22"/>
          <w:szCs w:val="22"/>
        </w:rPr>
        <w:t xml:space="preserve"> is         ?</w:t>
      </w:r>
    </w:p>
    <w:p w:rsidR="006C7DDE" w:rsidRDefault="006C7DDE" w:rsidP="006C7DDE">
      <w:pPr>
        <w:pStyle w:val="ListParagraph"/>
        <w:ind w:left="426" w:hanging="426"/>
        <w:rPr>
          <w:rFonts w:ascii="Calibri" w:hAnsi="Calibri"/>
          <w:sz w:val="22"/>
          <w:szCs w:val="22"/>
        </w:rPr>
      </w:pPr>
    </w:p>
    <w:p w:rsidR="006C7DDE" w:rsidRPr="003C0386" w:rsidRDefault="006C7DDE" w:rsidP="006C7DDE">
      <w:pPr>
        <w:spacing w:line="360" w:lineRule="auto"/>
        <w:ind w:left="426" w:hanging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56FE8F34" wp14:editId="7EC8A849">
            <wp:simplePos x="0" y="0"/>
            <wp:positionH relativeFrom="column">
              <wp:posOffset>193040</wp:posOffset>
            </wp:positionH>
            <wp:positionV relativeFrom="paragraph">
              <wp:posOffset>490220</wp:posOffset>
            </wp:positionV>
            <wp:extent cx="238125" cy="200025"/>
            <wp:effectExtent l="0" t="0" r="9525" b="9525"/>
            <wp:wrapNone/>
            <wp:docPr id="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72ECF606" wp14:editId="07A7279D">
            <wp:simplePos x="0" y="0"/>
            <wp:positionH relativeFrom="column">
              <wp:posOffset>3688715</wp:posOffset>
            </wp:positionH>
            <wp:positionV relativeFrom="paragraph">
              <wp:posOffset>271145</wp:posOffset>
            </wp:positionV>
            <wp:extent cx="2457450" cy="1337945"/>
            <wp:effectExtent l="0" t="0" r="0" b="0"/>
            <wp:wrapTight wrapText="bothSides">
              <wp:wrapPolygon edited="0">
                <wp:start x="0" y="0"/>
                <wp:lineTo x="0" y="21221"/>
                <wp:lineTo x="21433" y="21221"/>
                <wp:lineTo x="21433" y="0"/>
                <wp:lineTo x="0" y="0"/>
              </wp:wrapPolygon>
            </wp:wrapTight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60" t="26511" r="50481" b="37001"/>
                    <a:stretch/>
                  </pic:blipFill>
                  <pic:spPr bwMode="auto">
                    <a:xfrm>
                      <a:off x="0" y="0"/>
                      <a:ext cx="2457450" cy="133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Lucy walked along the path from the ranger’s hut to the lookout. Which set of directions best describes her path to the lookout?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32A76703" wp14:editId="5B27A1AD">
            <wp:simplePos x="0" y="0"/>
            <wp:positionH relativeFrom="column">
              <wp:posOffset>193040</wp:posOffset>
            </wp:positionH>
            <wp:positionV relativeFrom="paragraph">
              <wp:posOffset>245110</wp:posOffset>
            </wp:positionV>
            <wp:extent cx="238125" cy="200025"/>
            <wp:effectExtent l="0" t="0" r="9525" b="9525"/>
            <wp:wrapNone/>
            <wp:docPr id="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Calibri" w:hAnsi="Calibri"/>
          <w:sz w:val="22"/>
          <w:szCs w:val="22"/>
        </w:rPr>
        <w:t>north</w:t>
      </w:r>
      <w:proofErr w:type="gramEnd"/>
      <w:r>
        <w:rPr>
          <w:rFonts w:ascii="Calibri" w:hAnsi="Calibri"/>
          <w:sz w:val="22"/>
          <w:szCs w:val="22"/>
        </w:rPr>
        <w:t>, north-east, north-west then west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1A723D8C" wp14:editId="2BAFD337">
            <wp:simplePos x="0" y="0"/>
            <wp:positionH relativeFrom="column">
              <wp:posOffset>193040</wp:posOffset>
            </wp:positionH>
            <wp:positionV relativeFrom="paragraph">
              <wp:posOffset>237490</wp:posOffset>
            </wp:positionV>
            <wp:extent cx="238125" cy="200025"/>
            <wp:effectExtent l="0" t="0" r="9525" b="9525"/>
            <wp:wrapNone/>
            <wp:docPr id="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Calibri" w:hAnsi="Calibri"/>
          <w:sz w:val="22"/>
          <w:szCs w:val="22"/>
        </w:rPr>
        <w:t>north</w:t>
      </w:r>
      <w:proofErr w:type="gramEnd"/>
      <w:r>
        <w:rPr>
          <w:rFonts w:ascii="Calibri" w:hAnsi="Calibri"/>
          <w:sz w:val="22"/>
          <w:szCs w:val="22"/>
        </w:rPr>
        <w:t>, north-west, north-east then west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1346B708" wp14:editId="1AE85D6A">
            <wp:simplePos x="0" y="0"/>
            <wp:positionH relativeFrom="column">
              <wp:posOffset>193040</wp:posOffset>
            </wp:positionH>
            <wp:positionV relativeFrom="paragraph">
              <wp:posOffset>238760</wp:posOffset>
            </wp:positionV>
            <wp:extent cx="238125" cy="200025"/>
            <wp:effectExtent l="0" t="0" r="9525" b="9525"/>
            <wp:wrapNone/>
            <wp:docPr id="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Calibri" w:hAnsi="Calibri"/>
          <w:sz w:val="22"/>
          <w:szCs w:val="22"/>
        </w:rPr>
        <w:t>north</w:t>
      </w:r>
      <w:proofErr w:type="gramEnd"/>
      <w:r>
        <w:rPr>
          <w:rFonts w:ascii="Calibri" w:hAnsi="Calibri"/>
          <w:sz w:val="22"/>
          <w:szCs w:val="22"/>
        </w:rPr>
        <w:t>, north-east, north-west then east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proofErr w:type="gramStart"/>
      <w:r>
        <w:rPr>
          <w:rFonts w:ascii="Calibri" w:hAnsi="Calibri"/>
          <w:sz w:val="22"/>
          <w:szCs w:val="22"/>
        </w:rPr>
        <w:t>north</w:t>
      </w:r>
      <w:proofErr w:type="gramEnd"/>
      <w:r>
        <w:rPr>
          <w:rFonts w:ascii="Calibri" w:hAnsi="Calibri"/>
          <w:sz w:val="22"/>
          <w:szCs w:val="22"/>
        </w:rPr>
        <w:t>, north-west, north-east then east</w:t>
      </w:r>
    </w:p>
    <w:p w:rsidR="006C7DDE" w:rsidRDefault="006C7DDE" w:rsidP="006C7DDE">
      <w:pPr>
        <w:spacing w:line="276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 w:rsidRPr="001246E6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5F546520" wp14:editId="43B8709D">
            <wp:simplePos x="0" y="0"/>
            <wp:positionH relativeFrom="column">
              <wp:posOffset>193040</wp:posOffset>
            </wp:positionH>
            <wp:positionV relativeFrom="paragraph">
              <wp:posOffset>464185</wp:posOffset>
            </wp:positionV>
            <wp:extent cx="238125" cy="200025"/>
            <wp:effectExtent l="0" t="0" r="9525" b="9525"/>
            <wp:wrapNone/>
            <wp:docPr id="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46E6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7696" behindDoc="0" locked="0" layoutInCell="1" allowOverlap="1" wp14:anchorId="15C517C5" wp14:editId="452DA726">
            <wp:simplePos x="0" y="0"/>
            <wp:positionH relativeFrom="column">
              <wp:posOffset>193040</wp:posOffset>
            </wp:positionH>
            <wp:positionV relativeFrom="paragraph">
              <wp:posOffset>730885</wp:posOffset>
            </wp:positionV>
            <wp:extent cx="238125" cy="200025"/>
            <wp:effectExtent l="0" t="0" r="9525" b="9525"/>
            <wp:wrapNone/>
            <wp:docPr id="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46E6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03723AB2" wp14:editId="504262A1">
            <wp:simplePos x="0" y="0"/>
            <wp:positionH relativeFrom="column">
              <wp:posOffset>193040</wp:posOffset>
            </wp:positionH>
            <wp:positionV relativeFrom="paragraph">
              <wp:posOffset>978535</wp:posOffset>
            </wp:positionV>
            <wp:extent cx="238125" cy="200025"/>
            <wp:effectExtent l="0" t="0" r="9525" b="9525"/>
            <wp:wrapNone/>
            <wp:docPr id="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46E6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9744" behindDoc="0" locked="0" layoutInCell="1" allowOverlap="1" wp14:anchorId="1DCE9B86" wp14:editId="1A311FC6">
            <wp:simplePos x="0" y="0"/>
            <wp:positionH relativeFrom="column">
              <wp:posOffset>193040</wp:posOffset>
            </wp:positionH>
            <wp:positionV relativeFrom="paragraph">
              <wp:posOffset>1235710</wp:posOffset>
            </wp:positionV>
            <wp:extent cx="238125" cy="200025"/>
            <wp:effectExtent l="0" t="0" r="9525" b="9525"/>
            <wp:wrapNone/>
            <wp:docPr id="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699CBC54" wp14:editId="3CF1D4B5">
            <wp:simplePos x="0" y="0"/>
            <wp:positionH relativeFrom="column">
              <wp:posOffset>4117340</wp:posOffset>
            </wp:positionH>
            <wp:positionV relativeFrom="paragraph">
              <wp:posOffset>325120</wp:posOffset>
            </wp:positionV>
            <wp:extent cx="1562100" cy="1100455"/>
            <wp:effectExtent l="0" t="0" r="0" b="4445"/>
            <wp:wrapTight wrapText="bothSides">
              <wp:wrapPolygon edited="0">
                <wp:start x="0" y="0"/>
                <wp:lineTo x="0" y="21313"/>
                <wp:lineTo x="21337" y="21313"/>
                <wp:lineTo x="21337" y="0"/>
                <wp:lineTo x="0" y="0"/>
              </wp:wrapPolygon>
            </wp:wrapTight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06" t="45040" r="37340" b="28449"/>
                    <a:stretch/>
                  </pic:blipFill>
                  <pic:spPr bwMode="auto">
                    <a:xfrm>
                      <a:off x="0" y="0"/>
                      <a:ext cx="1562100" cy="110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Ruth made this model using 8 foam balls for the vertices and 12 sticks for the edges. How many foam balls and sticks would Ruth need to make a square-based pyramid?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5 foam balls and 8 sticks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5 foam balls and 6 sticks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4 foam balls and 6 sticks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6 foam balls and 9 sticks</w:t>
      </w:r>
    </w:p>
    <w:p w:rsidR="006C7DDE" w:rsidRDefault="006C7DDE" w:rsidP="006C7DDE">
      <w:pPr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number of customers at a store in an hour (over 5-minute intervals) was recorded: 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0, 1, 2, 2, 4, 5, 7, 7, 7, 8, 8, 9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What was the median?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34" type="#_x0000_t75" style="position:absolute;left:0;text-align:left;margin-left:308.25pt;margin-top:.6pt;width:164.85pt;height:103.85pt;z-index:251680768;mso-position-horizontal-relative:text;mso-position-vertical-relative:text">
            <v:imagedata r:id="rId12" o:title=""/>
          </v:shape>
          <o:OLEObject Type="Embed" ProgID="FXDraw3.Document" ShapeID="_x0000_s1234" DrawAspect="Content" ObjectID="_1485059997" r:id="rId13"/>
        </w:pict>
      </w:r>
      <w:r>
        <w:rPr>
          <w:rFonts w:ascii="Calibri" w:hAnsi="Calibri"/>
          <w:sz w:val="22"/>
          <w:szCs w:val="22"/>
        </w:rPr>
        <w:t>What is the perimeter of this shape?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What fraction of 36 </w:t>
      </w:r>
      <w:proofErr w:type="gramStart"/>
      <w:r>
        <w:rPr>
          <w:rFonts w:ascii="Calibri" w:hAnsi="Calibri"/>
          <w:sz w:val="22"/>
          <w:szCs w:val="22"/>
        </w:rPr>
        <w:t>is</w:t>
      </w:r>
      <w:proofErr w:type="gramEnd"/>
      <w:r>
        <w:rPr>
          <w:rFonts w:ascii="Calibri" w:hAnsi="Calibri"/>
          <w:sz w:val="22"/>
          <w:szCs w:val="22"/>
        </w:rPr>
        <w:t xml:space="preserve"> 24?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Which of these numbers is closest in value </w:t>
      </w:r>
      <w:proofErr w:type="gramStart"/>
      <w:r>
        <w:rPr>
          <w:rFonts w:ascii="Calibri" w:hAnsi="Calibri"/>
          <w:sz w:val="22"/>
          <w:szCs w:val="22"/>
        </w:rPr>
        <w:t xml:space="preserve">to </w:t>
      </w:r>
      <w:proofErr w:type="gramEnd"/>
      <w:r w:rsidRPr="00F66ECA">
        <w:rPr>
          <w:rFonts w:ascii="Calibri" w:hAnsi="Calibri"/>
          <w:position w:val="-22"/>
          <w:sz w:val="22"/>
          <w:szCs w:val="22"/>
        </w:rPr>
        <w:object w:dxaOrig="440" w:dyaOrig="580">
          <v:shape id="_x0000_i1025" type="#_x0000_t75" style="width:21.75pt;height:29.25pt" o:ole="">
            <v:imagedata r:id="rId14" o:title=""/>
          </v:shape>
          <o:OLEObject Type="Embed" ProgID="Equation.3" ShapeID="_x0000_i1025" DrawAspect="Content" ObjectID="_1485059995" r:id="rId15"/>
        </w:object>
      </w:r>
      <w:r>
        <w:rPr>
          <w:rFonts w:ascii="Calibri" w:hAnsi="Calibri"/>
          <w:sz w:val="22"/>
          <w:szCs w:val="22"/>
        </w:rPr>
        <w:t>?</w:t>
      </w:r>
    </w:p>
    <w:p w:rsidR="006C7DDE" w:rsidRDefault="006C7DDE" w:rsidP="006C7DDE">
      <w:pPr>
        <w:pStyle w:val="Li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0.5               0.6               0.7                0.8               1.2</w:t>
      </w:r>
    </w:p>
    <w:p w:rsidR="006C7DDE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5888" behindDoc="0" locked="0" layoutInCell="1" allowOverlap="1" wp14:anchorId="2479F6B4" wp14:editId="75FA0DC9">
            <wp:simplePos x="0" y="0"/>
            <wp:positionH relativeFrom="column">
              <wp:posOffset>3069590</wp:posOffset>
            </wp:positionH>
            <wp:positionV relativeFrom="paragraph">
              <wp:posOffset>27940</wp:posOffset>
            </wp:positionV>
            <wp:extent cx="238125" cy="200025"/>
            <wp:effectExtent l="0" t="0" r="9525" b="9525"/>
            <wp:wrapNone/>
            <wp:docPr id="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3840" behindDoc="0" locked="0" layoutInCell="1" allowOverlap="1" wp14:anchorId="14EFD348" wp14:editId="4F891CFD">
            <wp:simplePos x="0" y="0"/>
            <wp:positionH relativeFrom="column">
              <wp:posOffset>2383790</wp:posOffset>
            </wp:positionH>
            <wp:positionV relativeFrom="paragraph">
              <wp:posOffset>27940</wp:posOffset>
            </wp:positionV>
            <wp:extent cx="238125" cy="200025"/>
            <wp:effectExtent l="0" t="0" r="9525" b="9525"/>
            <wp:wrapNone/>
            <wp:docPr id="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5A29F9B7" wp14:editId="175DB939">
            <wp:simplePos x="0" y="0"/>
            <wp:positionH relativeFrom="column">
              <wp:posOffset>1697990</wp:posOffset>
            </wp:positionH>
            <wp:positionV relativeFrom="paragraph">
              <wp:posOffset>27940</wp:posOffset>
            </wp:positionV>
            <wp:extent cx="238125" cy="200025"/>
            <wp:effectExtent l="0" t="0" r="9525" b="9525"/>
            <wp:wrapNone/>
            <wp:docPr id="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2816" behindDoc="0" locked="0" layoutInCell="1" allowOverlap="1" wp14:anchorId="01978E16" wp14:editId="2E329552">
            <wp:simplePos x="0" y="0"/>
            <wp:positionH relativeFrom="column">
              <wp:posOffset>1040765</wp:posOffset>
            </wp:positionH>
            <wp:positionV relativeFrom="paragraph">
              <wp:posOffset>18415</wp:posOffset>
            </wp:positionV>
            <wp:extent cx="238125" cy="200025"/>
            <wp:effectExtent l="0" t="0" r="9525" b="9525"/>
            <wp:wrapNone/>
            <wp:docPr id="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1792" behindDoc="0" locked="0" layoutInCell="1" allowOverlap="1" wp14:anchorId="65972E86" wp14:editId="73E0B7CF">
            <wp:simplePos x="0" y="0"/>
            <wp:positionH relativeFrom="column">
              <wp:posOffset>402590</wp:posOffset>
            </wp:positionH>
            <wp:positionV relativeFrom="paragraph">
              <wp:posOffset>18415</wp:posOffset>
            </wp:positionV>
            <wp:extent cx="238125" cy="200025"/>
            <wp:effectExtent l="0" t="0" r="9525" b="9525"/>
            <wp:wrapNone/>
            <wp:docPr id="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After 6 games, Shaun’s average (mean) number of points scored per game was 3.5. How many points had Shaun scored all together?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 positive number was multiplied by itself. The answer was 8649. What was the number?</w:t>
      </w:r>
    </w:p>
    <w:p w:rsidR="006C7DDE" w:rsidRDefault="006C7DDE" w:rsidP="006C7DDE">
      <w:pPr>
        <w:pStyle w:val="ListParagraph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Together a loaf of bread and a packet of biscuits cost $5.50. The bread cost 50 cents more than the biscuits. How much was the bread?</w:t>
      </w:r>
    </w:p>
    <w:p w:rsidR="006C7DDE" w:rsidRDefault="006C7DDE" w:rsidP="006C7DDE">
      <w:pPr>
        <w:pStyle w:val="ListParagraph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</w:p>
    <w:p w:rsidR="006C7DDE" w:rsidRPr="00E70D7F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 id="_x0000_s1235" type="#_x0000_t75" style="position:absolute;left:0;text-align:left;margin-left:3.75pt;margin-top:11.6pt;width:162.8pt;height:74.45pt;z-index:251686912;mso-position-horizontal-relative:text;mso-position-vertical-relative:text">
            <v:imagedata r:id="rId16" o:title=""/>
          </v:shape>
          <o:OLEObject Type="Embed" ProgID="FXDraw3.Document" ShapeID="_x0000_s1235" DrawAspect="Content" ObjectID="_1485059998" r:id="rId17"/>
        </w:pict>
      </w:r>
      <w:r>
        <w:rPr>
          <w:rFonts w:ascii="Calibri" w:hAnsi="Calibri"/>
          <w:sz w:val="22"/>
          <w:szCs w:val="22"/>
        </w:rPr>
        <w:t>This diagram is made up of a rectangle and an equilateral triangle. What is the value of x?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Pr="00A37BF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200 = 1000 - </w:t>
      </w:r>
      <w:r w:rsidRPr="00F66ECA">
        <w:rPr>
          <w:rFonts w:ascii="Calibri" w:hAnsi="Calibri"/>
          <w:position w:val="-22"/>
          <w:sz w:val="22"/>
          <w:szCs w:val="22"/>
        </w:rPr>
        <w:object w:dxaOrig="220" w:dyaOrig="580">
          <v:shape id="_x0000_i1026" type="#_x0000_t75" style="width:11.25pt;height:29.25pt" o:ole="">
            <v:imagedata r:id="rId18" o:title=""/>
          </v:shape>
          <o:OLEObject Type="Embed" ProgID="Equation.3" ShapeID="_x0000_i1026" DrawAspect="Content" ObjectID="_1485059996" r:id="rId19"/>
        </w:object>
      </w:r>
      <w:r>
        <w:rPr>
          <w:rFonts w:ascii="Calibri" w:hAnsi="Calibri"/>
          <w:sz w:val="22"/>
          <w:szCs w:val="22"/>
        </w:rPr>
        <w:t>. What is the value of n?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Yesterday, Alison completed 25 laps of the pool. Today she completed 30 laps. What percentage increase is this?</w:t>
      </w:r>
    </w:p>
    <w:p w:rsidR="006C7DDE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Jess and Jo share $3600 in the ratio of 5 to 4. What is Jo’s share?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Mike sells cars. His weekly salary, S dollars, is calculated using this rule:</w:t>
      </w:r>
    </w:p>
    <w:p w:rsidR="006C7DDE" w:rsidRDefault="006C7DDE" w:rsidP="006C7DDE">
      <w:pPr>
        <w:spacing w:line="360" w:lineRule="auto"/>
        <w:ind w:left="426" w:firstLine="294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 = 500 + 0.02V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  <w:proofErr w:type="gramStart"/>
      <w:r>
        <w:rPr>
          <w:rFonts w:ascii="Calibri" w:hAnsi="Calibri"/>
          <w:sz w:val="22"/>
          <w:szCs w:val="22"/>
        </w:rPr>
        <w:t>where</w:t>
      </w:r>
      <w:proofErr w:type="gramEnd"/>
      <w:r>
        <w:rPr>
          <w:rFonts w:ascii="Calibri" w:hAnsi="Calibri"/>
          <w:sz w:val="22"/>
          <w:szCs w:val="22"/>
        </w:rPr>
        <w:t xml:space="preserve"> V is the total value in dollars of the cars he sells in that week. Last week, the total value of the cars Mike sold was $120 000. What was Mike’s salary last week?</w:t>
      </w:r>
    </w:p>
    <w:p w:rsidR="006C7DDE" w:rsidRDefault="006C7DDE" w:rsidP="006C7DDE">
      <w:pPr>
        <w:spacing w:line="360" w:lineRule="auto"/>
        <w:ind w:left="426"/>
        <w:rPr>
          <w:noProof/>
        </w:rPr>
      </w:pP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Which expression is equivalent to 3(1 – p) – p?</w:t>
      </w:r>
    </w:p>
    <w:p w:rsidR="006C7DDE" w:rsidRDefault="006C7DDE" w:rsidP="006C7DDE">
      <w:pPr>
        <w:spacing w:line="360" w:lineRule="auto"/>
        <w:ind w:left="851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0EF882BA" wp14:editId="6EBBDD3A">
            <wp:simplePos x="0" y="0"/>
            <wp:positionH relativeFrom="column">
              <wp:posOffset>3275330</wp:posOffset>
            </wp:positionH>
            <wp:positionV relativeFrom="paragraph">
              <wp:posOffset>205740</wp:posOffset>
            </wp:positionV>
            <wp:extent cx="238125" cy="200025"/>
            <wp:effectExtent l="0" t="0" r="9525" b="9525"/>
            <wp:wrapNone/>
            <wp:docPr id="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9984" behindDoc="0" locked="0" layoutInCell="1" allowOverlap="1" wp14:anchorId="3822FB19" wp14:editId="3107BFD4">
            <wp:simplePos x="0" y="0"/>
            <wp:positionH relativeFrom="column">
              <wp:posOffset>2332355</wp:posOffset>
            </wp:positionH>
            <wp:positionV relativeFrom="paragraph">
              <wp:posOffset>196215</wp:posOffset>
            </wp:positionV>
            <wp:extent cx="238125" cy="200025"/>
            <wp:effectExtent l="0" t="0" r="9525" b="9525"/>
            <wp:wrapNone/>
            <wp:docPr id="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8960" behindDoc="0" locked="0" layoutInCell="1" allowOverlap="1" wp14:anchorId="11570860" wp14:editId="52E914FA">
            <wp:simplePos x="0" y="0"/>
            <wp:positionH relativeFrom="column">
              <wp:posOffset>1446530</wp:posOffset>
            </wp:positionH>
            <wp:positionV relativeFrom="paragraph">
              <wp:posOffset>205740</wp:posOffset>
            </wp:positionV>
            <wp:extent cx="238125" cy="200025"/>
            <wp:effectExtent l="0" t="0" r="9525" b="9525"/>
            <wp:wrapNone/>
            <wp:docPr id="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52D6AD4F" wp14:editId="10C39E85">
            <wp:simplePos x="0" y="0"/>
            <wp:positionH relativeFrom="column">
              <wp:posOffset>560705</wp:posOffset>
            </wp:positionH>
            <wp:positionV relativeFrom="paragraph">
              <wp:posOffset>196215</wp:posOffset>
            </wp:positionV>
            <wp:extent cx="238125" cy="200025"/>
            <wp:effectExtent l="0" t="0" r="9525" b="9525"/>
            <wp:wrapNone/>
            <wp:docPr id="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3 – 2p                  3 – p</w:t>
      </w:r>
      <w:r>
        <w:rPr>
          <w:rFonts w:ascii="Calibri" w:hAnsi="Calibri"/>
          <w:sz w:val="22"/>
          <w:szCs w:val="22"/>
          <w:vertAlign w:val="superscript"/>
        </w:rPr>
        <w:t>2</w:t>
      </w:r>
      <w:r>
        <w:rPr>
          <w:rFonts w:ascii="Calibri" w:hAnsi="Calibri"/>
          <w:sz w:val="22"/>
          <w:szCs w:val="22"/>
        </w:rPr>
        <w:t xml:space="preserve">                 3 – 4p                   3 + 2p</w:t>
      </w:r>
    </w:p>
    <w:p w:rsidR="006C7DDE" w:rsidRDefault="006C7DDE" w:rsidP="006C7DDE">
      <w:pPr>
        <w:spacing w:line="360" w:lineRule="auto"/>
        <w:ind w:left="851"/>
        <w:rPr>
          <w:rFonts w:ascii="Calibri" w:hAnsi="Calibri"/>
          <w:sz w:val="22"/>
          <w:szCs w:val="22"/>
        </w:rPr>
      </w:pPr>
    </w:p>
    <w:p w:rsidR="006C7DDE" w:rsidRPr="00334ED1" w:rsidRDefault="006C7DDE" w:rsidP="006C7DDE">
      <w:pPr>
        <w:spacing w:line="360" w:lineRule="auto"/>
        <w:ind w:left="851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7f + 8 = 5f – 4. What is the value of f?</w:t>
      </w:r>
    </w:p>
    <w:p w:rsidR="006C7DDE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 polygon has two angles of 90</w:t>
      </w:r>
      <w:r>
        <w:rPr>
          <w:rFonts w:ascii="Calibri" w:hAnsi="Calibri"/>
          <w:sz w:val="22"/>
          <w:szCs w:val="22"/>
        </w:rPr>
        <w:sym w:font="Symbol" w:char="F0B0"/>
      </w:r>
      <w:r>
        <w:rPr>
          <w:rFonts w:ascii="Calibri" w:hAnsi="Calibri"/>
          <w:sz w:val="22"/>
          <w:szCs w:val="22"/>
        </w:rPr>
        <w:t xml:space="preserve"> and its remaining angles are all 135</w:t>
      </w:r>
      <w:r>
        <w:rPr>
          <w:rFonts w:ascii="Calibri" w:hAnsi="Calibri"/>
          <w:sz w:val="22"/>
          <w:szCs w:val="22"/>
        </w:rPr>
        <w:sym w:font="Symbol" w:char="F0B0"/>
      </w:r>
      <w:r>
        <w:rPr>
          <w:rFonts w:ascii="Calibri" w:hAnsi="Calibri"/>
          <w:sz w:val="22"/>
          <w:szCs w:val="22"/>
        </w:rPr>
        <w:t>. What type of polygon is it?</w:t>
      </w:r>
    </w:p>
    <w:p w:rsidR="006C7DDE" w:rsidRDefault="006C7DDE" w:rsidP="006C7DDE">
      <w:pPr>
        <w:spacing w:line="360" w:lineRule="auto"/>
        <w:ind w:left="851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3056" behindDoc="0" locked="0" layoutInCell="1" allowOverlap="1" wp14:anchorId="3BA52098" wp14:editId="48E03D9C">
            <wp:simplePos x="0" y="0"/>
            <wp:positionH relativeFrom="column">
              <wp:posOffset>3589655</wp:posOffset>
            </wp:positionH>
            <wp:positionV relativeFrom="paragraph">
              <wp:posOffset>225425</wp:posOffset>
            </wp:positionV>
            <wp:extent cx="238125" cy="200025"/>
            <wp:effectExtent l="0" t="0" r="9525" b="9525"/>
            <wp:wrapNone/>
            <wp:docPr id="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4080" behindDoc="0" locked="0" layoutInCell="1" allowOverlap="1" wp14:anchorId="5DA87412" wp14:editId="2279ADAF">
            <wp:simplePos x="0" y="0"/>
            <wp:positionH relativeFrom="column">
              <wp:posOffset>2618105</wp:posOffset>
            </wp:positionH>
            <wp:positionV relativeFrom="paragraph">
              <wp:posOffset>225425</wp:posOffset>
            </wp:positionV>
            <wp:extent cx="238125" cy="200025"/>
            <wp:effectExtent l="0" t="0" r="9525" b="9525"/>
            <wp:wrapNone/>
            <wp:docPr id="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5104" behindDoc="0" locked="0" layoutInCell="1" allowOverlap="1" wp14:anchorId="3108CF91" wp14:editId="3A0FC1F9">
            <wp:simplePos x="0" y="0"/>
            <wp:positionH relativeFrom="column">
              <wp:posOffset>1617980</wp:posOffset>
            </wp:positionH>
            <wp:positionV relativeFrom="paragraph">
              <wp:posOffset>225425</wp:posOffset>
            </wp:positionV>
            <wp:extent cx="238125" cy="200025"/>
            <wp:effectExtent l="0" t="0" r="9525" b="9525"/>
            <wp:wrapNone/>
            <wp:docPr id="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2032" behindDoc="0" locked="0" layoutInCell="1" allowOverlap="1" wp14:anchorId="09912E33" wp14:editId="21A60B9C">
            <wp:simplePos x="0" y="0"/>
            <wp:positionH relativeFrom="column">
              <wp:posOffset>646430</wp:posOffset>
            </wp:positionH>
            <wp:positionV relativeFrom="paragraph">
              <wp:posOffset>225425</wp:posOffset>
            </wp:positionV>
            <wp:extent cx="238125" cy="200025"/>
            <wp:effectExtent l="0" t="0" r="9525" b="9525"/>
            <wp:wrapNone/>
            <wp:docPr id="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Pentagon               hexagon                octagon               decagon</w:t>
      </w:r>
    </w:p>
    <w:p w:rsidR="006C7DDE" w:rsidRDefault="006C7DDE" w:rsidP="006C7DDE">
      <w:pPr>
        <w:spacing w:line="360" w:lineRule="auto"/>
        <w:ind w:left="851"/>
        <w:rPr>
          <w:rFonts w:ascii="Calibri" w:hAnsi="Calibri"/>
          <w:sz w:val="22"/>
          <w:szCs w:val="22"/>
        </w:rPr>
      </w:pPr>
      <w:bookmarkStart w:id="0" w:name="_GoBack"/>
      <w:bookmarkEnd w:id="0"/>
    </w:p>
    <w:sectPr w:rsidR="006C7DDE" w:rsidSect="0099271A">
      <w:type w:val="continuous"/>
      <w:pgSz w:w="11906" w:h="16838"/>
      <w:pgMar w:top="709" w:right="707" w:bottom="709" w:left="851" w:header="426" w:footer="261" w:gutter="0"/>
      <w:cols w:space="56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3503" w:rsidRDefault="00E43503">
      <w:r>
        <w:separator/>
      </w:r>
    </w:p>
  </w:endnote>
  <w:endnote w:type="continuationSeparator" w:id="0">
    <w:p w:rsidR="00E43503" w:rsidRDefault="00E43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3503" w:rsidRDefault="00E43503">
      <w:r>
        <w:separator/>
      </w:r>
    </w:p>
  </w:footnote>
  <w:footnote w:type="continuationSeparator" w:id="0">
    <w:p w:rsidR="00E43503" w:rsidRDefault="00E43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617"/>
    <w:multiLevelType w:val="hybridMultilevel"/>
    <w:tmpl w:val="7CDC7792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AF6143"/>
    <w:multiLevelType w:val="hybridMultilevel"/>
    <w:tmpl w:val="9182CE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CF1E37"/>
    <w:multiLevelType w:val="hybridMultilevel"/>
    <w:tmpl w:val="2246631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61010F"/>
    <w:multiLevelType w:val="hybridMultilevel"/>
    <w:tmpl w:val="9D0409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FA6E35"/>
    <w:multiLevelType w:val="hybridMultilevel"/>
    <w:tmpl w:val="4658F4F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6E22DE"/>
    <w:multiLevelType w:val="hybridMultilevel"/>
    <w:tmpl w:val="64EE928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4E06DB"/>
    <w:multiLevelType w:val="hybridMultilevel"/>
    <w:tmpl w:val="A622D9A6"/>
    <w:lvl w:ilvl="0" w:tplc="86C6E548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7">
    <w:nsid w:val="183A15A4"/>
    <w:multiLevelType w:val="hybridMultilevel"/>
    <w:tmpl w:val="E176F7B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420138"/>
    <w:multiLevelType w:val="hybridMultilevel"/>
    <w:tmpl w:val="C8F2680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CF1008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F8000F"/>
    <w:multiLevelType w:val="hybridMultilevel"/>
    <w:tmpl w:val="C62865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9E6EF0"/>
    <w:multiLevelType w:val="hybridMultilevel"/>
    <w:tmpl w:val="A09C2056"/>
    <w:lvl w:ilvl="0" w:tplc="0C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4036D1"/>
    <w:multiLevelType w:val="hybridMultilevel"/>
    <w:tmpl w:val="35A095D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2CE6349"/>
    <w:multiLevelType w:val="hybridMultilevel"/>
    <w:tmpl w:val="62C6DE8A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69784F"/>
    <w:multiLevelType w:val="hybridMultilevel"/>
    <w:tmpl w:val="3F70F88C"/>
    <w:lvl w:ilvl="0" w:tplc="E9E483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25CF25C6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5A25B4"/>
    <w:multiLevelType w:val="hybridMultilevel"/>
    <w:tmpl w:val="42844BDA"/>
    <w:lvl w:ilvl="0" w:tplc="537627C6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17">
    <w:nsid w:val="2A083570"/>
    <w:multiLevelType w:val="hybridMultilevel"/>
    <w:tmpl w:val="67CA35C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A7057B5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C8243FF"/>
    <w:multiLevelType w:val="hybridMultilevel"/>
    <w:tmpl w:val="E3E2D9D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EF36920"/>
    <w:multiLevelType w:val="hybridMultilevel"/>
    <w:tmpl w:val="FC9CAB2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0CA7E88"/>
    <w:multiLevelType w:val="hybridMultilevel"/>
    <w:tmpl w:val="2090B292"/>
    <w:lvl w:ilvl="0" w:tplc="2D6CDB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73683D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57C22E1"/>
    <w:multiLevelType w:val="hybridMultilevel"/>
    <w:tmpl w:val="1D90655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6BD3851"/>
    <w:multiLevelType w:val="hybridMultilevel"/>
    <w:tmpl w:val="A03CCA1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8141D40"/>
    <w:multiLevelType w:val="hybridMultilevel"/>
    <w:tmpl w:val="867E03E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0787F1D"/>
    <w:multiLevelType w:val="hybridMultilevel"/>
    <w:tmpl w:val="9CD8765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664700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D21761"/>
    <w:multiLevelType w:val="hybridMultilevel"/>
    <w:tmpl w:val="668802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6FB5C4F"/>
    <w:multiLevelType w:val="hybridMultilevel"/>
    <w:tmpl w:val="623048A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0A6463A"/>
    <w:multiLevelType w:val="hybridMultilevel"/>
    <w:tmpl w:val="8ADA5F2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1990F5C"/>
    <w:multiLevelType w:val="hybridMultilevel"/>
    <w:tmpl w:val="EAF8F268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4A336D5"/>
    <w:multiLevelType w:val="hybridMultilevel"/>
    <w:tmpl w:val="94E22D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A866A2"/>
    <w:multiLevelType w:val="hybridMultilevel"/>
    <w:tmpl w:val="F4503DE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655531B"/>
    <w:multiLevelType w:val="hybridMultilevel"/>
    <w:tmpl w:val="5CF49AB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A5527FB"/>
    <w:multiLevelType w:val="hybridMultilevel"/>
    <w:tmpl w:val="3056AB0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00B61FC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342C21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784AEC"/>
    <w:multiLevelType w:val="hybridMultilevel"/>
    <w:tmpl w:val="ED06C06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BC35CC7"/>
    <w:multiLevelType w:val="hybridMultilevel"/>
    <w:tmpl w:val="EC7E65D0"/>
    <w:lvl w:ilvl="0" w:tplc="590A65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  <w:szCs w:val="22"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990295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6F343F"/>
    <w:multiLevelType w:val="hybridMultilevel"/>
    <w:tmpl w:val="D654D93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25E62EA"/>
    <w:multiLevelType w:val="hybridMultilevel"/>
    <w:tmpl w:val="1E608BC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1A174B"/>
    <w:multiLevelType w:val="hybridMultilevel"/>
    <w:tmpl w:val="D89A48F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668500A"/>
    <w:multiLevelType w:val="hybridMultilevel"/>
    <w:tmpl w:val="B45E1AB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6C23BCF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B1A6804"/>
    <w:multiLevelType w:val="hybridMultilevel"/>
    <w:tmpl w:val="C0BEE3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C57386"/>
    <w:multiLevelType w:val="hybridMultilevel"/>
    <w:tmpl w:val="6E1803D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DAC76F6"/>
    <w:multiLevelType w:val="hybridMultilevel"/>
    <w:tmpl w:val="EFA6660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"/>
  </w:num>
  <w:num w:numId="3">
    <w:abstractNumId w:val="48"/>
  </w:num>
  <w:num w:numId="4">
    <w:abstractNumId w:val="23"/>
  </w:num>
  <w:num w:numId="5">
    <w:abstractNumId w:val="35"/>
  </w:num>
  <w:num w:numId="6">
    <w:abstractNumId w:val="7"/>
  </w:num>
  <w:num w:numId="7">
    <w:abstractNumId w:val="25"/>
  </w:num>
  <w:num w:numId="8">
    <w:abstractNumId w:val="5"/>
  </w:num>
  <w:num w:numId="9">
    <w:abstractNumId w:val="38"/>
  </w:num>
  <w:num w:numId="10">
    <w:abstractNumId w:val="29"/>
  </w:num>
  <w:num w:numId="11">
    <w:abstractNumId w:val="30"/>
  </w:num>
  <w:num w:numId="12">
    <w:abstractNumId w:val="26"/>
  </w:num>
  <w:num w:numId="13">
    <w:abstractNumId w:val="22"/>
  </w:num>
  <w:num w:numId="14">
    <w:abstractNumId w:val="18"/>
  </w:num>
  <w:num w:numId="15">
    <w:abstractNumId w:val="45"/>
  </w:num>
  <w:num w:numId="16">
    <w:abstractNumId w:val="41"/>
  </w:num>
  <w:num w:numId="17">
    <w:abstractNumId w:val="28"/>
  </w:num>
  <w:num w:numId="18">
    <w:abstractNumId w:val="33"/>
  </w:num>
  <w:num w:numId="19">
    <w:abstractNumId w:val="8"/>
  </w:num>
  <w:num w:numId="20">
    <w:abstractNumId w:val="34"/>
  </w:num>
  <w:num w:numId="21">
    <w:abstractNumId w:val="20"/>
  </w:num>
  <w:num w:numId="22">
    <w:abstractNumId w:val="43"/>
  </w:num>
  <w:num w:numId="23">
    <w:abstractNumId w:val="44"/>
  </w:num>
  <w:num w:numId="24">
    <w:abstractNumId w:val="2"/>
  </w:num>
  <w:num w:numId="25">
    <w:abstractNumId w:val="47"/>
  </w:num>
  <w:num w:numId="26">
    <w:abstractNumId w:val="17"/>
  </w:num>
  <w:num w:numId="27">
    <w:abstractNumId w:val="12"/>
  </w:num>
  <w:num w:numId="28">
    <w:abstractNumId w:val="4"/>
  </w:num>
  <w:num w:numId="29">
    <w:abstractNumId w:val="6"/>
  </w:num>
  <w:num w:numId="30">
    <w:abstractNumId w:val="16"/>
  </w:num>
  <w:num w:numId="31">
    <w:abstractNumId w:val="11"/>
  </w:num>
  <w:num w:numId="32">
    <w:abstractNumId w:val="14"/>
  </w:num>
  <w:num w:numId="33">
    <w:abstractNumId w:val="0"/>
  </w:num>
  <w:num w:numId="34">
    <w:abstractNumId w:val="3"/>
  </w:num>
  <w:num w:numId="35">
    <w:abstractNumId w:val="10"/>
  </w:num>
  <w:num w:numId="36">
    <w:abstractNumId w:val="21"/>
  </w:num>
  <w:num w:numId="37">
    <w:abstractNumId w:val="42"/>
  </w:num>
  <w:num w:numId="38">
    <w:abstractNumId w:val="37"/>
  </w:num>
  <w:num w:numId="39">
    <w:abstractNumId w:val="24"/>
  </w:num>
  <w:num w:numId="40">
    <w:abstractNumId w:val="9"/>
  </w:num>
  <w:num w:numId="41">
    <w:abstractNumId w:val="15"/>
  </w:num>
  <w:num w:numId="42">
    <w:abstractNumId w:val="27"/>
  </w:num>
  <w:num w:numId="43">
    <w:abstractNumId w:val="36"/>
  </w:num>
  <w:num w:numId="44">
    <w:abstractNumId w:val="40"/>
  </w:num>
  <w:num w:numId="45">
    <w:abstractNumId w:val="13"/>
  </w:num>
  <w:num w:numId="46">
    <w:abstractNumId w:val="32"/>
  </w:num>
  <w:num w:numId="47">
    <w:abstractNumId w:val="46"/>
  </w:num>
  <w:num w:numId="48">
    <w:abstractNumId w:val="31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6F3"/>
    <w:rsid w:val="00020604"/>
    <w:rsid w:val="0005019E"/>
    <w:rsid w:val="00051E00"/>
    <w:rsid w:val="0005550B"/>
    <w:rsid w:val="000644AC"/>
    <w:rsid w:val="00091BC0"/>
    <w:rsid w:val="000A36BC"/>
    <w:rsid w:val="000B3DAB"/>
    <w:rsid w:val="000C2C33"/>
    <w:rsid w:val="000D4F84"/>
    <w:rsid w:val="000F2303"/>
    <w:rsid w:val="000F667D"/>
    <w:rsid w:val="00114468"/>
    <w:rsid w:val="001246E6"/>
    <w:rsid w:val="001342FB"/>
    <w:rsid w:val="0013588F"/>
    <w:rsid w:val="00154165"/>
    <w:rsid w:val="0016233E"/>
    <w:rsid w:val="0018005A"/>
    <w:rsid w:val="00190269"/>
    <w:rsid w:val="001959AD"/>
    <w:rsid w:val="001A19E3"/>
    <w:rsid w:val="001A1A41"/>
    <w:rsid w:val="001B057B"/>
    <w:rsid w:val="001B58CF"/>
    <w:rsid w:val="001C0571"/>
    <w:rsid w:val="001C607C"/>
    <w:rsid w:val="001D70BA"/>
    <w:rsid w:val="00210D4D"/>
    <w:rsid w:val="00215FBD"/>
    <w:rsid w:val="002219A9"/>
    <w:rsid w:val="0022266D"/>
    <w:rsid w:val="0022784C"/>
    <w:rsid w:val="00236D92"/>
    <w:rsid w:val="00240D91"/>
    <w:rsid w:val="00241277"/>
    <w:rsid w:val="00243DF9"/>
    <w:rsid w:val="00266374"/>
    <w:rsid w:val="00276907"/>
    <w:rsid w:val="00280FAA"/>
    <w:rsid w:val="00284635"/>
    <w:rsid w:val="002A2C69"/>
    <w:rsid w:val="002B0FDF"/>
    <w:rsid w:val="002B59F3"/>
    <w:rsid w:val="002D3738"/>
    <w:rsid w:val="002D77B0"/>
    <w:rsid w:val="002F73F7"/>
    <w:rsid w:val="003064E8"/>
    <w:rsid w:val="00320D57"/>
    <w:rsid w:val="0032781F"/>
    <w:rsid w:val="00330306"/>
    <w:rsid w:val="00334ED1"/>
    <w:rsid w:val="003375F2"/>
    <w:rsid w:val="00346CC5"/>
    <w:rsid w:val="003471B7"/>
    <w:rsid w:val="003534AC"/>
    <w:rsid w:val="00355668"/>
    <w:rsid w:val="00361C3A"/>
    <w:rsid w:val="0036642E"/>
    <w:rsid w:val="003745E9"/>
    <w:rsid w:val="00386436"/>
    <w:rsid w:val="00390108"/>
    <w:rsid w:val="00393339"/>
    <w:rsid w:val="003962AD"/>
    <w:rsid w:val="003C0386"/>
    <w:rsid w:val="003C4F3E"/>
    <w:rsid w:val="003D0853"/>
    <w:rsid w:val="003D1355"/>
    <w:rsid w:val="003D46EA"/>
    <w:rsid w:val="003E3CCC"/>
    <w:rsid w:val="003F0DA2"/>
    <w:rsid w:val="003F0E53"/>
    <w:rsid w:val="003F3F99"/>
    <w:rsid w:val="003F4B03"/>
    <w:rsid w:val="003F701B"/>
    <w:rsid w:val="003F7F82"/>
    <w:rsid w:val="0040249B"/>
    <w:rsid w:val="004708FF"/>
    <w:rsid w:val="004859BD"/>
    <w:rsid w:val="00495159"/>
    <w:rsid w:val="004A3573"/>
    <w:rsid w:val="004C188F"/>
    <w:rsid w:val="004D3D55"/>
    <w:rsid w:val="004D4739"/>
    <w:rsid w:val="004E6160"/>
    <w:rsid w:val="00502D3F"/>
    <w:rsid w:val="00504962"/>
    <w:rsid w:val="00542949"/>
    <w:rsid w:val="00543366"/>
    <w:rsid w:val="005745D6"/>
    <w:rsid w:val="00582BB4"/>
    <w:rsid w:val="00586AD8"/>
    <w:rsid w:val="005A0F71"/>
    <w:rsid w:val="005A5D60"/>
    <w:rsid w:val="005B784E"/>
    <w:rsid w:val="005C03EC"/>
    <w:rsid w:val="005D027C"/>
    <w:rsid w:val="005D3B5E"/>
    <w:rsid w:val="005D430C"/>
    <w:rsid w:val="005E06AC"/>
    <w:rsid w:val="005F0B8B"/>
    <w:rsid w:val="005F735E"/>
    <w:rsid w:val="00600361"/>
    <w:rsid w:val="0061126A"/>
    <w:rsid w:val="00617ED6"/>
    <w:rsid w:val="00624778"/>
    <w:rsid w:val="0063317D"/>
    <w:rsid w:val="006336CC"/>
    <w:rsid w:val="00637B94"/>
    <w:rsid w:val="00644744"/>
    <w:rsid w:val="00646C98"/>
    <w:rsid w:val="00651014"/>
    <w:rsid w:val="00654D71"/>
    <w:rsid w:val="00671CFF"/>
    <w:rsid w:val="00675C7C"/>
    <w:rsid w:val="00697BF4"/>
    <w:rsid w:val="006A1217"/>
    <w:rsid w:val="006C3CCC"/>
    <w:rsid w:val="006C7DDE"/>
    <w:rsid w:val="006D59D8"/>
    <w:rsid w:val="006E5606"/>
    <w:rsid w:val="006E616A"/>
    <w:rsid w:val="006F7672"/>
    <w:rsid w:val="007040B9"/>
    <w:rsid w:val="00716EA5"/>
    <w:rsid w:val="007178A9"/>
    <w:rsid w:val="00725AEB"/>
    <w:rsid w:val="00727778"/>
    <w:rsid w:val="00747921"/>
    <w:rsid w:val="00750E4C"/>
    <w:rsid w:val="007540EA"/>
    <w:rsid w:val="007575A2"/>
    <w:rsid w:val="00774726"/>
    <w:rsid w:val="00776286"/>
    <w:rsid w:val="00785C6C"/>
    <w:rsid w:val="00790491"/>
    <w:rsid w:val="00794B58"/>
    <w:rsid w:val="007960BD"/>
    <w:rsid w:val="00796CA9"/>
    <w:rsid w:val="007A3EDE"/>
    <w:rsid w:val="007A6073"/>
    <w:rsid w:val="007C778F"/>
    <w:rsid w:val="007D038E"/>
    <w:rsid w:val="007E7390"/>
    <w:rsid w:val="007F3308"/>
    <w:rsid w:val="007F3DF1"/>
    <w:rsid w:val="008042CB"/>
    <w:rsid w:val="008141A1"/>
    <w:rsid w:val="00822EDF"/>
    <w:rsid w:val="0082340F"/>
    <w:rsid w:val="0082528E"/>
    <w:rsid w:val="00833EC0"/>
    <w:rsid w:val="00843949"/>
    <w:rsid w:val="008529D7"/>
    <w:rsid w:val="00855091"/>
    <w:rsid w:val="00877A13"/>
    <w:rsid w:val="00880267"/>
    <w:rsid w:val="00893D39"/>
    <w:rsid w:val="00894C5F"/>
    <w:rsid w:val="008C0609"/>
    <w:rsid w:val="008C0EDC"/>
    <w:rsid w:val="008C1828"/>
    <w:rsid w:val="008D2875"/>
    <w:rsid w:val="008D3D22"/>
    <w:rsid w:val="008F492E"/>
    <w:rsid w:val="008F749D"/>
    <w:rsid w:val="00905C22"/>
    <w:rsid w:val="0091054B"/>
    <w:rsid w:val="00925B3F"/>
    <w:rsid w:val="00931D83"/>
    <w:rsid w:val="00933F35"/>
    <w:rsid w:val="009356F3"/>
    <w:rsid w:val="00937AB2"/>
    <w:rsid w:val="00940C6A"/>
    <w:rsid w:val="009432B5"/>
    <w:rsid w:val="00961514"/>
    <w:rsid w:val="009616C8"/>
    <w:rsid w:val="00962FB5"/>
    <w:rsid w:val="00963B90"/>
    <w:rsid w:val="0099271A"/>
    <w:rsid w:val="00994455"/>
    <w:rsid w:val="00996514"/>
    <w:rsid w:val="00997F82"/>
    <w:rsid w:val="009A3D43"/>
    <w:rsid w:val="009C5E09"/>
    <w:rsid w:val="009D2299"/>
    <w:rsid w:val="009D7678"/>
    <w:rsid w:val="00A04BDC"/>
    <w:rsid w:val="00A05536"/>
    <w:rsid w:val="00A14D04"/>
    <w:rsid w:val="00A278A3"/>
    <w:rsid w:val="00A37BFE"/>
    <w:rsid w:val="00A447DC"/>
    <w:rsid w:val="00A44BC2"/>
    <w:rsid w:val="00A46891"/>
    <w:rsid w:val="00A61534"/>
    <w:rsid w:val="00A7517A"/>
    <w:rsid w:val="00A75346"/>
    <w:rsid w:val="00AA028C"/>
    <w:rsid w:val="00AC0381"/>
    <w:rsid w:val="00AC0662"/>
    <w:rsid w:val="00AC1DF4"/>
    <w:rsid w:val="00AD18BD"/>
    <w:rsid w:val="00B15488"/>
    <w:rsid w:val="00B21AC2"/>
    <w:rsid w:val="00B42FFA"/>
    <w:rsid w:val="00B46B3A"/>
    <w:rsid w:val="00B54DB8"/>
    <w:rsid w:val="00B70B5B"/>
    <w:rsid w:val="00B77CB4"/>
    <w:rsid w:val="00B92A3B"/>
    <w:rsid w:val="00BB00A0"/>
    <w:rsid w:val="00BB163C"/>
    <w:rsid w:val="00BE1907"/>
    <w:rsid w:val="00BE3A26"/>
    <w:rsid w:val="00BF02AF"/>
    <w:rsid w:val="00C00FA1"/>
    <w:rsid w:val="00C01AE3"/>
    <w:rsid w:val="00C13F7E"/>
    <w:rsid w:val="00C2367D"/>
    <w:rsid w:val="00C57177"/>
    <w:rsid w:val="00C63654"/>
    <w:rsid w:val="00C72453"/>
    <w:rsid w:val="00C7689E"/>
    <w:rsid w:val="00C90A74"/>
    <w:rsid w:val="00C97899"/>
    <w:rsid w:val="00CA12D7"/>
    <w:rsid w:val="00CB7FA4"/>
    <w:rsid w:val="00CB7FD0"/>
    <w:rsid w:val="00CD047D"/>
    <w:rsid w:val="00CD2244"/>
    <w:rsid w:val="00CE1D0B"/>
    <w:rsid w:val="00CF5D10"/>
    <w:rsid w:val="00D10B1A"/>
    <w:rsid w:val="00D1282B"/>
    <w:rsid w:val="00D14E8F"/>
    <w:rsid w:val="00D1630F"/>
    <w:rsid w:val="00D245FA"/>
    <w:rsid w:val="00D24FE7"/>
    <w:rsid w:val="00D34EB1"/>
    <w:rsid w:val="00D431FC"/>
    <w:rsid w:val="00D45A72"/>
    <w:rsid w:val="00D511F0"/>
    <w:rsid w:val="00D6124A"/>
    <w:rsid w:val="00D63DAD"/>
    <w:rsid w:val="00D911CD"/>
    <w:rsid w:val="00D94B83"/>
    <w:rsid w:val="00DA384E"/>
    <w:rsid w:val="00DB05FA"/>
    <w:rsid w:val="00DB4FF0"/>
    <w:rsid w:val="00DC326F"/>
    <w:rsid w:val="00DC5838"/>
    <w:rsid w:val="00DD4AE1"/>
    <w:rsid w:val="00DE04CD"/>
    <w:rsid w:val="00DE6874"/>
    <w:rsid w:val="00DE7604"/>
    <w:rsid w:val="00DF2987"/>
    <w:rsid w:val="00E205E4"/>
    <w:rsid w:val="00E40286"/>
    <w:rsid w:val="00E40B77"/>
    <w:rsid w:val="00E41DEA"/>
    <w:rsid w:val="00E43503"/>
    <w:rsid w:val="00E6098D"/>
    <w:rsid w:val="00E62C3F"/>
    <w:rsid w:val="00E64D98"/>
    <w:rsid w:val="00E70D7F"/>
    <w:rsid w:val="00EB21CF"/>
    <w:rsid w:val="00EC2F42"/>
    <w:rsid w:val="00EC597A"/>
    <w:rsid w:val="00EF662F"/>
    <w:rsid w:val="00F044BE"/>
    <w:rsid w:val="00F217D7"/>
    <w:rsid w:val="00F2295F"/>
    <w:rsid w:val="00F32C63"/>
    <w:rsid w:val="00F33612"/>
    <w:rsid w:val="00F36CDA"/>
    <w:rsid w:val="00F4219B"/>
    <w:rsid w:val="00F43771"/>
    <w:rsid w:val="00F66ECA"/>
    <w:rsid w:val="00F8096C"/>
    <w:rsid w:val="00F81FA0"/>
    <w:rsid w:val="00F900AD"/>
    <w:rsid w:val="00F9498B"/>
    <w:rsid w:val="00F94BCD"/>
    <w:rsid w:val="00F968BA"/>
    <w:rsid w:val="00FB4D60"/>
    <w:rsid w:val="00FC3306"/>
    <w:rsid w:val="00FC7B77"/>
    <w:rsid w:val="00FE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5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7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8.wmf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png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73722FAE</Template>
  <TotalTime>0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2483</CharactersWithSpaces>
  <SharedDoc>false</SharedDoc>
  <HLinks>
    <vt:vector size="12" baseType="variant">
      <vt:variant>
        <vt:i4>1114138</vt:i4>
      </vt:variant>
      <vt:variant>
        <vt:i4>-1</vt:i4>
      </vt:variant>
      <vt:variant>
        <vt:i4>1075</vt:i4>
      </vt:variant>
      <vt:variant>
        <vt:i4>4</vt:i4>
      </vt:variant>
      <vt:variant>
        <vt:lpwstr>http://www.bing.com/images/search?q=non-claculator&amp;FORM=HDRSC2</vt:lpwstr>
      </vt:variant>
      <vt:variant>
        <vt:lpwstr>view=detail&amp;id=C947A246D80AE0FD0EC5048BDFC21C756C94E098&amp;selectedIndex=4</vt:lpwstr>
      </vt:variant>
      <vt:variant>
        <vt:i4>1638420</vt:i4>
      </vt:variant>
      <vt:variant>
        <vt:i4>-1</vt:i4>
      </vt:variant>
      <vt:variant>
        <vt:i4>1075</vt:i4>
      </vt:variant>
      <vt:variant>
        <vt:i4>1</vt:i4>
      </vt:variant>
      <vt:variant>
        <vt:lpwstr>http://ts3.mm.bing.net/th?id=H.4641211614169758&amp;w=132&amp;h=140&amp;c=7&amp;rs=1&amp;pid=1.7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RUST Joanne</cp:lastModifiedBy>
  <cp:revision>2</cp:revision>
  <cp:lastPrinted>2014-02-21T05:24:00Z</cp:lastPrinted>
  <dcterms:created xsi:type="dcterms:W3CDTF">2015-02-09T23:53:00Z</dcterms:created>
  <dcterms:modified xsi:type="dcterms:W3CDTF">2015-02-09T23:53:00Z</dcterms:modified>
</cp:coreProperties>
</file>