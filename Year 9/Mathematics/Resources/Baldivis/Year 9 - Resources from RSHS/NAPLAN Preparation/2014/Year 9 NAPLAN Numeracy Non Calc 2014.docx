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3600"/>
        <w:gridCol w:w="2160"/>
      </w:tblGrid>
      <w:tr w:rsidR="00A1361C" w:rsidTr="00192A27">
        <w:trPr>
          <w:trHeight w:val="540"/>
        </w:trPr>
        <w:tc>
          <w:tcPr>
            <w:tcW w:w="1728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2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A1361C" w:rsidTr="00602B1E">
        <w:trPr>
          <w:trHeight w:val="1300"/>
        </w:trPr>
        <w:tc>
          <w:tcPr>
            <w:tcW w:w="1728" w:type="dxa"/>
            <w:shd w:val="clear" w:color="auto" w:fill="auto"/>
          </w:tcPr>
          <w:p w:rsidR="00A1361C" w:rsidRDefault="00762AA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8" type="#_x0000_t75" style="position:absolute;margin-left:-18pt;margin-top:-.35pt;width:102pt;height:77.85pt;z-index:-1;mso-position-horizontal-relative:text;mso-position-vertical-relative:text">
                  <v:imagedata r:id="rId7" o:title="pact jpg1"/>
                </v:shape>
              </w:pict>
            </w: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2"/>
            <w:shd w:val="clear" w:color="auto" w:fill="auto"/>
          </w:tcPr>
          <w:p w:rsidR="00A1361C" w:rsidRPr="00944CB7" w:rsidRDefault="00602B1E" w:rsidP="00192A27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Year </w:t>
            </w:r>
            <w:r w:rsidR="00B7149E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 xml:space="preserve"> Mathematics</w:t>
            </w:r>
          </w:p>
          <w:p w:rsidR="00A1361C" w:rsidRPr="00944CB7" w:rsidRDefault="00A1361C" w:rsidP="00192A27">
            <w:pPr>
              <w:rPr>
                <w:sz w:val="28"/>
              </w:rPr>
            </w:pPr>
          </w:p>
          <w:p w:rsidR="00602B1E" w:rsidRPr="00602B1E" w:rsidRDefault="00602B1E" w:rsidP="00602B1E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NAPLAN 201</w:t>
            </w:r>
            <w:r w:rsidR="00B7149E">
              <w:rPr>
                <w:b/>
                <w:sz w:val="36"/>
              </w:rPr>
              <w:t>4</w:t>
            </w:r>
            <w:r>
              <w:rPr>
                <w:b/>
                <w:sz w:val="36"/>
              </w:rPr>
              <w:t xml:space="preserve"> Non calculator</w:t>
            </w:r>
          </w:p>
          <w:p w:rsidR="00A1361C" w:rsidRPr="00944CB7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FF1967" w:rsidRPr="00944CB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40</w:t>
            </w:r>
            <w:r w:rsidR="00FF1967" w:rsidRPr="00944CB7">
              <w:rPr>
                <w:b/>
                <w:i/>
                <w:sz w:val="28"/>
              </w:rPr>
              <w:t xml:space="preserve"> </w:t>
            </w:r>
            <w:r w:rsidR="00FF1967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vMerge w:val="restart"/>
            <w:shd w:val="clear" w:color="auto" w:fill="auto"/>
            <w:vAlign w:val="center"/>
          </w:tcPr>
          <w:p w:rsidR="00FF1967" w:rsidRPr="00944CB7" w:rsidRDefault="00FF1967" w:rsidP="00192A27">
            <w:pPr>
              <w:rPr>
                <w:b/>
                <w:sz w:val="22"/>
                <w:szCs w:val="22"/>
              </w:rPr>
            </w:pPr>
          </w:p>
        </w:tc>
      </w:tr>
      <w:tr w:rsidR="00FF196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Pen, Pencil, Eraser</w:t>
            </w:r>
          </w:p>
        </w:tc>
        <w:tc>
          <w:tcPr>
            <w:tcW w:w="5760" w:type="dxa"/>
            <w:gridSpan w:val="2"/>
            <w:vMerge/>
            <w:shd w:val="clear" w:color="auto" w:fill="auto"/>
            <w:vAlign w:val="center"/>
          </w:tcPr>
          <w:p w:rsidR="00FF196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</w:tbl>
    <w:p w:rsidR="00B7149E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pict>
          <v:shape id="_x0000_i1025" type="#_x0000_t75" style="width:509.25pt;height:598.5pt">
            <v:imagedata r:id="rId8" o:title="" croptop="2046f" cropbottom="5120f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26" type="#_x0000_t75" style="width:509.25pt;height:676.5pt">
            <v:imagedata r:id="rId9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27" type="#_x0000_t75" style="width:509.25pt;height:669pt">
            <v:imagedata r:id="rId10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28" type="#_x0000_t75" style="width:510pt;height:678pt">
            <v:imagedata r:id="rId11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29" type="#_x0000_t75" style="width:510pt;height:661.5pt">
            <v:imagedata r:id="rId12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30" type="#_x0000_t75" style="width:510pt;height:675pt">
            <v:imagedata r:id="rId13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31" type="#_x0000_t75" style="width:510pt;height:669pt">
            <v:imagedata r:id="rId14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32" type="#_x0000_t75" style="width:510pt;height:675.75pt">
            <v:imagedata r:id="rId15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33" type="#_x0000_t75" style="width:510pt;height:660.75pt">
            <v:imagedata r:id="rId16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r w:rsidRPr="001C1823">
        <w:rPr>
          <w:sz w:val="22"/>
          <w:szCs w:val="22"/>
        </w:rPr>
        <w:lastRenderedPageBreak/>
        <w:pict>
          <v:shape id="_x0000_i1034" type="#_x0000_t75" style="width:509.25pt;height:674.25pt">
            <v:imagedata r:id="rId17" o:title=""/>
          </v:shape>
        </w:pict>
      </w:r>
    </w:p>
    <w:p w:rsidR="001C1823" w:rsidRDefault="001C1823" w:rsidP="00B7149E">
      <w:pPr>
        <w:pStyle w:val="BlockText"/>
        <w:ind w:left="567" w:right="0" w:hanging="567"/>
        <w:rPr>
          <w:sz w:val="22"/>
          <w:szCs w:val="22"/>
        </w:rPr>
      </w:pPr>
      <w:bookmarkStart w:id="0" w:name="_GoBack"/>
      <w:bookmarkEnd w:id="0"/>
    </w:p>
    <w:sectPr w:rsidR="001C1823" w:rsidSect="002F2EC8">
      <w:footerReference w:type="default" r:id="rId18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AA7" w:rsidRDefault="00762AA7">
      <w:r>
        <w:separator/>
      </w:r>
    </w:p>
  </w:endnote>
  <w:endnote w:type="continuationSeparator" w:id="0">
    <w:p w:rsidR="00762AA7" w:rsidRDefault="00762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A27" w:rsidRPr="0016588C" w:rsidRDefault="00192A27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471978">
      <w:rPr>
        <w:sz w:val="16"/>
      </w:rPr>
      <w:fldChar w:fldCharType="begin"/>
    </w:r>
    <w:r w:rsidRPr="00471978">
      <w:rPr>
        <w:sz w:val="16"/>
      </w:rPr>
      <w:instrText xml:space="preserve"> FILENAME </w:instrText>
    </w:r>
    <w:r w:rsidRPr="00471978">
      <w:rPr>
        <w:sz w:val="16"/>
      </w:rPr>
      <w:fldChar w:fldCharType="separate"/>
    </w:r>
    <w:r w:rsidR="00D56A98">
      <w:rPr>
        <w:noProof/>
        <w:sz w:val="16"/>
      </w:rPr>
      <w:t>Year 9 NAPLAN Numeracy Non Calc 2014</w:t>
    </w:r>
    <w:r w:rsidRPr="00471978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1C1823">
      <w:rPr>
        <w:noProof/>
        <w:sz w:val="16"/>
      </w:rPr>
      <w:t>10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D56A98">
      <w:rPr>
        <w:noProof/>
        <w:sz w:val="16"/>
      </w:rPr>
      <w:t>10</w:t>
    </w:r>
    <w:r w:rsidRPr="0016588C">
      <w:rPr>
        <w:sz w:val="16"/>
      </w:rPr>
      <w:fldChar w:fldCharType="end"/>
    </w:r>
    <w:r>
      <w:rPr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AA7" w:rsidRDefault="00762AA7">
      <w:r>
        <w:separator/>
      </w:r>
    </w:p>
  </w:footnote>
  <w:footnote w:type="continuationSeparator" w:id="0">
    <w:p w:rsidR="00762AA7" w:rsidRDefault="00762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6F75"/>
    <w:rsid w:val="000157D8"/>
    <w:rsid w:val="0003026D"/>
    <w:rsid w:val="00031B24"/>
    <w:rsid w:val="00033EE0"/>
    <w:rsid w:val="00093009"/>
    <w:rsid w:val="0009692B"/>
    <w:rsid w:val="00096C5F"/>
    <w:rsid w:val="000A1E70"/>
    <w:rsid w:val="000A6B77"/>
    <w:rsid w:val="000E2176"/>
    <w:rsid w:val="00106ECE"/>
    <w:rsid w:val="001227EE"/>
    <w:rsid w:val="0012481E"/>
    <w:rsid w:val="00132ED3"/>
    <w:rsid w:val="00145477"/>
    <w:rsid w:val="0016588C"/>
    <w:rsid w:val="0017480A"/>
    <w:rsid w:val="00180C2A"/>
    <w:rsid w:val="001815ED"/>
    <w:rsid w:val="00192A27"/>
    <w:rsid w:val="001A61D1"/>
    <w:rsid w:val="001C1823"/>
    <w:rsid w:val="001E23D3"/>
    <w:rsid w:val="001E6D8F"/>
    <w:rsid w:val="001F5B31"/>
    <w:rsid w:val="00220D48"/>
    <w:rsid w:val="0026639F"/>
    <w:rsid w:val="002C48B5"/>
    <w:rsid w:val="002F2EC8"/>
    <w:rsid w:val="00300D72"/>
    <w:rsid w:val="00312178"/>
    <w:rsid w:val="0033361D"/>
    <w:rsid w:val="003415D9"/>
    <w:rsid w:val="00343E96"/>
    <w:rsid w:val="0034430D"/>
    <w:rsid w:val="00352144"/>
    <w:rsid w:val="00353639"/>
    <w:rsid w:val="003572B8"/>
    <w:rsid w:val="0036698E"/>
    <w:rsid w:val="003902F0"/>
    <w:rsid w:val="00391B86"/>
    <w:rsid w:val="003B07AD"/>
    <w:rsid w:val="003D1603"/>
    <w:rsid w:val="003D76C7"/>
    <w:rsid w:val="00406925"/>
    <w:rsid w:val="0041211C"/>
    <w:rsid w:val="00416F75"/>
    <w:rsid w:val="00471978"/>
    <w:rsid w:val="00487A7B"/>
    <w:rsid w:val="00495F65"/>
    <w:rsid w:val="004B7C79"/>
    <w:rsid w:val="004F72F4"/>
    <w:rsid w:val="005131B2"/>
    <w:rsid w:val="00550CCA"/>
    <w:rsid w:val="005A6CE0"/>
    <w:rsid w:val="00602B1E"/>
    <w:rsid w:val="006105E1"/>
    <w:rsid w:val="00654D41"/>
    <w:rsid w:val="00657A76"/>
    <w:rsid w:val="006646E9"/>
    <w:rsid w:val="00664DEC"/>
    <w:rsid w:val="006735C5"/>
    <w:rsid w:val="00682412"/>
    <w:rsid w:val="00691253"/>
    <w:rsid w:val="006D2293"/>
    <w:rsid w:val="006D7998"/>
    <w:rsid w:val="006F1F23"/>
    <w:rsid w:val="00736931"/>
    <w:rsid w:val="00762AA7"/>
    <w:rsid w:val="007678A4"/>
    <w:rsid w:val="00782EB6"/>
    <w:rsid w:val="007859A7"/>
    <w:rsid w:val="00791451"/>
    <w:rsid w:val="007A0447"/>
    <w:rsid w:val="007C220C"/>
    <w:rsid w:val="007C7390"/>
    <w:rsid w:val="007D1E0F"/>
    <w:rsid w:val="007E1D02"/>
    <w:rsid w:val="007F5229"/>
    <w:rsid w:val="00817CEE"/>
    <w:rsid w:val="00836220"/>
    <w:rsid w:val="00874182"/>
    <w:rsid w:val="008A49FB"/>
    <w:rsid w:val="008B6E6C"/>
    <w:rsid w:val="0090003A"/>
    <w:rsid w:val="00931658"/>
    <w:rsid w:val="009322E0"/>
    <w:rsid w:val="00966054"/>
    <w:rsid w:val="009A121F"/>
    <w:rsid w:val="009C43A2"/>
    <w:rsid w:val="009C6820"/>
    <w:rsid w:val="009D7C41"/>
    <w:rsid w:val="009E369E"/>
    <w:rsid w:val="00A1361C"/>
    <w:rsid w:val="00A266E6"/>
    <w:rsid w:val="00A46197"/>
    <w:rsid w:val="00A91193"/>
    <w:rsid w:val="00AE367B"/>
    <w:rsid w:val="00B51BE3"/>
    <w:rsid w:val="00B7149E"/>
    <w:rsid w:val="00B7794F"/>
    <w:rsid w:val="00B958C2"/>
    <w:rsid w:val="00BA28DD"/>
    <w:rsid w:val="00BB07B8"/>
    <w:rsid w:val="00BB7F8C"/>
    <w:rsid w:val="00BF0013"/>
    <w:rsid w:val="00C10EBB"/>
    <w:rsid w:val="00C16880"/>
    <w:rsid w:val="00C22877"/>
    <w:rsid w:val="00C30A12"/>
    <w:rsid w:val="00C3378A"/>
    <w:rsid w:val="00C34F11"/>
    <w:rsid w:val="00C77836"/>
    <w:rsid w:val="00C9067C"/>
    <w:rsid w:val="00C94D0F"/>
    <w:rsid w:val="00CB1C65"/>
    <w:rsid w:val="00CB2470"/>
    <w:rsid w:val="00CB30AA"/>
    <w:rsid w:val="00CC6DE9"/>
    <w:rsid w:val="00D01DC4"/>
    <w:rsid w:val="00D56A98"/>
    <w:rsid w:val="00DA499E"/>
    <w:rsid w:val="00DD0002"/>
    <w:rsid w:val="00E17750"/>
    <w:rsid w:val="00E42DAD"/>
    <w:rsid w:val="00E46D9F"/>
    <w:rsid w:val="00E80148"/>
    <w:rsid w:val="00E97941"/>
    <w:rsid w:val="00EB0021"/>
    <w:rsid w:val="00EB27D2"/>
    <w:rsid w:val="00F253C6"/>
    <w:rsid w:val="00F261C0"/>
    <w:rsid w:val="00F3647A"/>
    <w:rsid w:val="00F37C25"/>
    <w:rsid w:val="00F4713E"/>
    <w:rsid w:val="00F74256"/>
    <w:rsid w:val="00F80177"/>
    <w:rsid w:val="00F92F81"/>
    <w:rsid w:val="00F96F9A"/>
    <w:rsid w:val="00F97DD8"/>
    <w:rsid w:val="00FE2919"/>
    <w:rsid w:val="00FF1967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03026D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9A12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A121F"/>
    <w:rPr>
      <w:rFonts w:ascii="Segoe UI" w:hAnsi="Segoe UI" w:cs="Segoe UI"/>
      <w:sz w:val="18"/>
      <w:szCs w:val="18"/>
      <w:lang w:val="en-AU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microsoft.com/office/2007/relationships/stylesWithEffects" Target="stylesWithEffect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F5811715</Template>
  <TotalTime>98</TotalTime>
  <Pages>10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NURSE Tamara</cp:lastModifiedBy>
  <cp:revision>9</cp:revision>
  <cp:lastPrinted>2015-01-28T04:25:00Z</cp:lastPrinted>
  <dcterms:created xsi:type="dcterms:W3CDTF">2015-01-13T04:19:00Z</dcterms:created>
  <dcterms:modified xsi:type="dcterms:W3CDTF">2015-01-28T04:25:00Z</dcterms:modified>
</cp:coreProperties>
</file>