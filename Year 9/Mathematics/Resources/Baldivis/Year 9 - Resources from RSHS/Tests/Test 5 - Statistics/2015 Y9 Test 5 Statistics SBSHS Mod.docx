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2124"/>
        <w:gridCol w:w="1476"/>
        <w:gridCol w:w="2160"/>
      </w:tblGrid>
      <w:tr w:rsidR="007B499E" w14:paraId="41ABA1BB" w14:textId="77777777" w:rsidTr="00193D94">
        <w:trPr>
          <w:trHeight w:val="540"/>
        </w:trPr>
        <w:tc>
          <w:tcPr>
            <w:tcW w:w="1728" w:type="dxa"/>
            <w:shd w:val="clear" w:color="auto" w:fill="auto"/>
          </w:tcPr>
          <w:p w14:paraId="3831D590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3"/>
            <w:shd w:val="clear" w:color="auto" w:fill="auto"/>
          </w:tcPr>
          <w:p w14:paraId="6ADAB500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14:paraId="635EA9F9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944CB7">
              <w:rPr>
                <w:i/>
              </w:rPr>
              <w:t>___________</w:t>
            </w:r>
          </w:p>
        </w:tc>
      </w:tr>
      <w:tr w:rsidR="007B499E" w14:paraId="390373B1" w14:textId="77777777" w:rsidTr="00193D94">
        <w:tc>
          <w:tcPr>
            <w:tcW w:w="1728" w:type="dxa"/>
            <w:shd w:val="clear" w:color="auto" w:fill="auto"/>
          </w:tcPr>
          <w:p w14:paraId="70684877" w14:textId="77777777" w:rsidR="007B499E" w:rsidRDefault="004E2920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noProof/>
                <w:sz w:val="28"/>
                <w:lang w:eastAsia="en-AU"/>
              </w:rPr>
              <w:drawing>
                <wp:anchor distT="0" distB="0" distL="114300" distR="114300" simplePos="0" relativeHeight="251654656" behindDoc="1" locked="0" layoutInCell="1" allowOverlap="1" wp14:anchorId="515187D9" wp14:editId="3FD573DD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65" name="Picture 65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B0ECA6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7D737A09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521DB476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58A1032F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340406A1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197F1F30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3CDC3FF7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3"/>
            <w:shd w:val="clear" w:color="auto" w:fill="auto"/>
          </w:tcPr>
          <w:p w14:paraId="688EC42A" w14:textId="77777777" w:rsidR="007B499E" w:rsidRPr="00944CB7" w:rsidRDefault="00A735C0" w:rsidP="00193D94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Year 9 Mathematics</w:t>
            </w:r>
          </w:p>
          <w:p w14:paraId="48086C81" w14:textId="77777777" w:rsidR="007B499E" w:rsidRPr="00944CB7" w:rsidRDefault="007B499E" w:rsidP="00193D94">
            <w:pPr>
              <w:rPr>
                <w:sz w:val="28"/>
              </w:rPr>
            </w:pPr>
          </w:p>
          <w:p w14:paraId="06376443" w14:textId="77777777" w:rsidR="007B499E" w:rsidRPr="00944CB7" w:rsidRDefault="007B499E" w:rsidP="00193D94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Test </w:t>
            </w:r>
            <w:r w:rsidR="0036167A">
              <w:rPr>
                <w:b/>
                <w:sz w:val="36"/>
              </w:rPr>
              <w:t>5</w:t>
            </w:r>
            <w:r w:rsidR="00A735C0">
              <w:rPr>
                <w:b/>
                <w:sz w:val="36"/>
              </w:rPr>
              <w:t>, 2015</w:t>
            </w:r>
          </w:p>
          <w:p w14:paraId="160E1830" w14:textId="77777777" w:rsidR="007B499E" w:rsidRPr="00944CB7" w:rsidRDefault="007B499E" w:rsidP="00193D94">
            <w:pPr>
              <w:rPr>
                <w:b/>
                <w:sz w:val="28"/>
              </w:rPr>
            </w:pPr>
          </w:p>
          <w:p w14:paraId="35C2A59B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sz w:val="28"/>
              </w:rPr>
              <w:t>Topic</w:t>
            </w:r>
            <w:r w:rsidR="000E3CEF">
              <w:rPr>
                <w:b/>
                <w:sz w:val="28"/>
              </w:rPr>
              <w:t>s</w:t>
            </w:r>
            <w:r w:rsidRPr="00944CB7">
              <w:rPr>
                <w:b/>
                <w:sz w:val="28"/>
              </w:rPr>
              <w:t xml:space="preserve"> </w:t>
            </w:r>
            <w:r w:rsidR="004E2920">
              <w:rPr>
                <w:b/>
                <w:sz w:val="28"/>
              </w:rPr>
              <w:t>–</w:t>
            </w:r>
            <w:r w:rsidRPr="00944CB7">
              <w:rPr>
                <w:b/>
                <w:sz w:val="28"/>
              </w:rPr>
              <w:t xml:space="preserve"> </w:t>
            </w:r>
            <w:r w:rsidR="00A735C0">
              <w:rPr>
                <w:b/>
                <w:sz w:val="28"/>
              </w:rPr>
              <w:t>Statistics</w:t>
            </w:r>
          </w:p>
          <w:p w14:paraId="0757FFAE" w14:textId="77777777" w:rsidR="007B499E" w:rsidRPr="00944CB7" w:rsidRDefault="007B499E" w:rsidP="000E3CE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14:paraId="55F87DEB" w14:textId="77777777" w:rsidR="007B499E" w:rsidRDefault="004E2920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ACAAB91" wp14:editId="4C24C20D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0" t="5080" r="18415" b="12700"/>
                      <wp:wrapNone/>
                      <wp:docPr id="1" name="Text Box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7714CE" w14:textId="77777777" w:rsidR="00E85C62" w:rsidRPr="00364C0D" w:rsidRDefault="00E85C62" w:rsidP="007B499E"/>
                                <w:p w14:paraId="3A661EFE" w14:textId="77777777" w:rsidR="00E85C62" w:rsidRPr="00364C0D" w:rsidRDefault="00E85C62" w:rsidP="007B499E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7ABFCF5C" w14:textId="3206FA11" w:rsidR="00E85C62" w:rsidRPr="000B3AA2" w:rsidRDefault="004969B9" w:rsidP="007B499E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39</w:t>
                                  </w:r>
                                </w:p>
                                <w:p w14:paraId="2B82FB80" w14:textId="77777777" w:rsidR="00E85C62" w:rsidRPr="00364C0D" w:rsidRDefault="00E85C62" w:rsidP="007B499E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5AF739BC" w14:textId="77777777" w:rsidR="00E85C62" w:rsidRPr="00364C0D" w:rsidRDefault="00E85C62" w:rsidP="007B499E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596ED223" w14:textId="77777777" w:rsidR="00E85C62" w:rsidRPr="00364C0D" w:rsidRDefault="00E85C62" w:rsidP="007B499E">
                                  <w:pPr>
                                    <w:jc w:val="center"/>
                                  </w:pPr>
                                </w:p>
                                <w:p w14:paraId="0B8077B0" w14:textId="77777777" w:rsidR="00E85C62" w:rsidRPr="00364C0D" w:rsidRDefault="00E85C62" w:rsidP="007B499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6" o:spid="_x0000_s1026" type="#_x0000_t202" style="position:absolute;margin-left:8.55pt;margin-top:8.4pt;width:66pt;height:94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">
                      <v:textbox>
                        <w:txbxContent>
                          <w:p w14:paraId="737714CE" w14:textId="77777777" w:rsidR="00E85C62" w:rsidRPr="00364C0D" w:rsidRDefault="00E85C62" w:rsidP="007B499E"/>
                          <w:p w14:paraId="3A661EFE" w14:textId="77777777" w:rsidR="00E85C62" w:rsidRPr="00364C0D" w:rsidRDefault="00E85C62" w:rsidP="007B499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7ABFCF5C" w14:textId="3206FA11" w:rsidR="00E85C62" w:rsidRPr="000B3AA2" w:rsidRDefault="004969B9" w:rsidP="007B499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39</w:t>
                            </w:r>
                          </w:p>
                          <w:p w14:paraId="2B82FB80" w14:textId="77777777" w:rsidR="00E85C62" w:rsidRPr="00364C0D" w:rsidRDefault="00E85C62" w:rsidP="007B499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5AF739BC" w14:textId="77777777" w:rsidR="00E85C62" w:rsidRPr="00364C0D" w:rsidRDefault="00E85C62" w:rsidP="007B499E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596ED223" w14:textId="77777777" w:rsidR="00E85C62" w:rsidRPr="00364C0D" w:rsidRDefault="00E85C62" w:rsidP="007B499E">
                            <w:pPr>
                              <w:jc w:val="center"/>
                            </w:pPr>
                          </w:p>
                          <w:p w14:paraId="0B8077B0" w14:textId="77777777" w:rsidR="00E85C62" w:rsidRPr="00364C0D" w:rsidRDefault="00E85C62" w:rsidP="007B499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B499E" w:rsidRPr="00944CB7" w14:paraId="436D9DC2" w14:textId="77777777" w:rsidTr="001430B8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14:paraId="547A268A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Total 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6D2562C8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i/>
                <w:sz w:val="28"/>
              </w:rPr>
              <w:t>60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5760" w:type="dxa"/>
            <w:gridSpan w:val="3"/>
            <w:vMerge w:val="restart"/>
            <w:shd w:val="clear" w:color="auto" w:fill="auto"/>
            <w:vAlign w:val="center"/>
          </w:tcPr>
          <w:p w14:paraId="4E4B8D03" w14:textId="77777777" w:rsidR="007B499E" w:rsidRPr="00944CB7" w:rsidRDefault="007B499E" w:rsidP="009C1052">
            <w:pPr>
              <w:rPr>
                <w:sz w:val="20"/>
              </w:rPr>
            </w:pPr>
          </w:p>
        </w:tc>
      </w:tr>
      <w:tr w:rsidR="007B499E" w:rsidRPr="00944CB7" w14:paraId="7E2CEF57" w14:textId="77777777" w:rsidTr="001430B8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14:paraId="5F49E401" w14:textId="77777777" w:rsidR="007B499E" w:rsidRPr="00944CB7" w:rsidRDefault="00861EF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</w:t>
            </w:r>
            <w:r w:rsidR="007B499E"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30BCF3F9" w14:textId="77777777" w:rsidR="007B499E" w:rsidRPr="00944CB7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944CB7">
              <w:rPr>
                <w:i/>
                <w:sz w:val="28"/>
              </w:rPr>
              <w:t>5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3"/>
            <w:vMerge/>
            <w:shd w:val="clear" w:color="auto" w:fill="auto"/>
            <w:vAlign w:val="center"/>
          </w:tcPr>
          <w:p w14:paraId="5BE869BA" w14:textId="77777777" w:rsidR="007B499E" w:rsidRPr="00944CB7" w:rsidRDefault="007B499E" w:rsidP="00193D94">
            <w:pPr>
              <w:rPr>
                <w:b/>
                <w:sz w:val="22"/>
                <w:szCs w:val="22"/>
              </w:rPr>
            </w:pPr>
          </w:p>
        </w:tc>
      </w:tr>
      <w:tr w:rsidR="007B499E" w:rsidRPr="00944CB7" w14:paraId="641042D0" w14:textId="77777777" w:rsidTr="001430B8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14:paraId="1CE6D697" w14:textId="77777777" w:rsidR="007B499E" w:rsidRPr="00944CB7" w:rsidRDefault="00861EF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="007B499E"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5EC32D9B" w14:textId="77777777" w:rsidR="007B499E" w:rsidRPr="00944CB7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944CB7">
              <w:rPr>
                <w:i/>
                <w:sz w:val="28"/>
              </w:rPr>
              <w:t>55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3"/>
            <w:vMerge/>
            <w:shd w:val="clear" w:color="auto" w:fill="auto"/>
            <w:vAlign w:val="center"/>
          </w:tcPr>
          <w:p w14:paraId="00B9697B" w14:textId="77777777" w:rsidR="007B499E" w:rsidRPr="00944CB7" w:rsidRDefault="007B499E" w:rsidP="00193D94">
            <w:pPr>
              <w:rPr>
                <w:b/>
                <w:sz w:val="22"/>
                <w:szCs w:val="22"/>
              </w:rPr>
            </w:pPr>
          </w:p>
        </w:tc>
      </w:tr>
      <w:tr w:rsidR="007B499E" w14:paraId="1784640B" w14:textId="77777777" w:rsidTr="001430B8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14:paraId="5EE00911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sz w:val="20"/>
              </w:rPr>
              <w:t>Weighting:</w:t>
            </w:r>
            <w:r w:rsidRPr="00944CB7">
              <w:rPr>
                <w:i/>
                <w:sz w:val="20"/>
              </w:rPr>
              <w:t xml:space="preserve"> 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53C8BEDF" w14:textId="2B54ED3F" w:rsidR="007B499E" w:rsidRDefault="00966681" w:rsidP="0096668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0"/>
              </w:rPr>
              <w:t>10% of the semester</w:t>
            </w:r>
            <w:bookmarkStart w:id="0" w:name="_GoBack"/>
            <w:bookmarkEnd w:id="0"/>
            <w:r w:rsidR="007B499E" w:rsidRPr="00944CB7">
              <w:rPr>
                <w:i/>
                <w:sz w:val="20"/>
              </w:rPr>
              <w:t>.</w:t>
            </w:r>
          </w:p>
        </w:tc>
        <w:tc>
          <w:tcPr>
            <w:tcW w:w="5760" w:type="dxa"/>
            <w:gridSpan w:val="3"/>
            <w:vMerge/>
            <w:shd w:val="clear" w:color="auto" w:fill="auto"/>
            <w:vAlign w:val="center"/>
          </w:tcPr>
          <w:p w14:paraId="574F47DA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1430B8" w14:paraId="62F579BF" w14:textId="77777777" w:rsidTr="001430B8">
        <w:trPr>
          <w:trHeight w:val="80"/>
        </w:trPr>
        <w:tc>
          <w:tcPr>
            <w:tcW w:w="10548" w:type="dxa"/>
            <w:gridSpan w:val="5"/>
            <w:shd w:val="clear" w:color="auto" w:fill="auto"/>
          </w:tcPr>
          <w:p w14:paraId="4CFEB869" w14:textId="77777777" w:rsidR="001430B8" w:rsidRPr="0086027C" w:rsidRDefault="001430B8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8"/>
              </w:rPr>
            </w:pPr>
          </w:p>
        </w:tc>
      </w:tr>
      <w:tr w:rsidR="007B499E" w14:paraId="56EDE491" w14:textId="77777777" w:rsidTr="00193D94">
        <w:trPr>
          <w:trHeight w:val="535"/>
        </w:trPr>
        <w:tc>
          <w:tcPr>
            <w:tcW w:w="10548" w:type="dxa"/>
            <w:gridSpan w:val="5"/>
            <w:shd w:val="clear" w:color="auto" w:fill="auto"/>
          </w:tcPr>
          <w:p w14:paraId="7E4C79E9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1:  CALCULATOR FREE</w:t>
            </w:r>
          </w:p>
        </w:tc>
      </w:tr>
      <w:tr w:rsidR="00193D94" w:rsidRPr="00944CB7" w14:paraId="016E8687" w14:textId="77777777" w:rsidTr="00E24D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F667181" w14:textId="77777777" w:rsidR="00193D94" w:rsidRDefault="00193D94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81D521C" w14:textId="79A6281C" w:rsidR="00193D94" w:rsidRDefault="008914E8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i/>
                <w:sz w:val="28"/>
              </w:rPr>
              <w:t>2</w:t>
            </w:r>
            <w:r w:rsidR="000277BB">
              <w:rPr>
                <w:b/>
                <w:i/>
                <w:sz w:val="28"/>
              </w:rPr>
              <w:t>3</w:t>
            </w:r>
            <w:r w:rsidR="00193D94" w:rsidRPr="00944CB7">
              <w:rPr>
                <w:i/>
                <w:sz w:val="28"/>
              </w:rPr>
              <w:t xml:space="preserve"> </w:t>
            </w:r>
            <w:r w:rsidR="00193D94" w:rsidRPr="00944CB7">
              <w:rPr>
                <w:i/>
                <w:sz w:val="20"/>
              </w:rPr>
              <w:t>minutes</w:t>
            </w:r>
          </w:p>
        </w:tc>
        <w:tc>
          <w:tcPr>
            <w:tcW w:w="2124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7E3B38B" w14:textId="77777777" w:rsidR="00193D94" w:rsidRDefault="00E24D25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1</w:t>
            </w:r>
            <w:r w:rsidR="00193D94" w:rsidRPr="00944CB7">
              <w:rPr>
                <w:b/>
                <w:bCs/>
                <w:sz w:val="20"/>
              </w:rPr>
              <w:t>:</w:t>
            </w:r>
            <w:r w:rsidR="00193D94" w:rsidRPr="00944CB7">
              <w:rPr>
                <w:sz w:val="20"/>
              </w:rPr>
              <w:t xml:space="preserve"> </w:t>
            </w:r>
          </w:p>
        </w:tc>
        <w:tc>
          <w:tcPr>
            <w:tcW w:w="3636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56BBE41" w14:textId="090B8A98" w:rsidR="00193D94" w:rsidRPr="00E24D25" w:rsidRDefault="004969B9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8"/>
              </w:rPr>
              <w:t>19</w:t>
            </w:r>
          </w:p>
        </w:tc>
      </w:tr>
      <w:tr w:rsidR="00193D94" w:rsidRPr="00944CB7" w14:paraId="7A396E3D" w14:textId="77777777" w:rsidTr="00E24D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82BA464" w14:textId="77777777" w:rsidR="00193D94" w:rsidRPr="00944CB7" w:rsidRDefault="00193D94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D4E3E6A" w14:textId="77777777" w:rsidR="00193D94" w:rsidRPr="00944CB7" w:rsidRDefault="008914E8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</w:t>
            </w:r>
            <w:r w:rsidR="00193D94" w:rsidRPr="00944CB7">
              <w:rPr>
                <w:b/>
                <w:i/>
                <w:sz w:val="28"/>
              </w:rPr>
              <w:t xml:space="preserve"> </w:t>
            </w:r>
            <w:r w:rsidR="00193D94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DBD1C53" w14:textId="77777777" w:rsidR="00193D94" w:rsidRPr="00944CB7" w:rsidRDefault="00E24D25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636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AF453A3" w14:textId="77777777" w:rsidR="00193D94" w:rsidRPr="00944CB7" w:rsidRDefault="00E24D25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Nil</w:t>
            </w:r>
          </w:p>
        </w:tc>
      </w:tr>
      <w:tr w:rsidR="00193D94" w:rsidRPr="00944CB7" w14:paraId="06CF3F8A" w14:textId="77777777" w:rsidTr="00E24D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471070" w14:textId="77777777" w:rsidR="00193D94" w:rsidRPr="00944CB7" w:rsidRDefault="00193D94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94E54B5" w14:textId="6790BB99" w:rsidR="00193D94" w:rsidRPr="00944CB7" w:rsidRDefault="000277BB" w:rsidP="000277BB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21</w:t>
            </w:r>
            <w:r w:rsidR="00193D94" w:rsidRPr="00944CB7">
              <w:rPr>
                <w:b/>
                <w:i/>
                <w:sz w:val="28"/>
              </w:rPr>
              <w:t xml:space="preserve"> </w:t>
            </w:r>
            <w:r w:rsidR="00193D94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146A30" w14:textId="77777777" w:rsidR="00193D94" w:rsidRPr="00944CB7" w:rsidRDefault="00193D94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636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33A8363" w14:textId="77777777" w:rsidR="00193D94" w:rsidRPr="00944CB7" w:rsidRDefault="00193D94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57C54B0D" w14:textId="77777777" w:rsidR="007B499E" w:rsidRPr="008C0E25" w:rsidRDefault="007B499E" w:rsidP="007B499E">
      <w:pPr>
        <w:tabs>
          <w:tab w:val="right" w:pos="9356"/>
        </w:tabs>
        <w:ind w:left="567" w:right="566" w:hanging="567"/>
        <w:rPr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4E1687" w:rsidRPr="008C0E25" w14:paraId="22D86416" w14:textId="77777777" w:rsidTr="00A216D2">
        <w:tc>
          <w:tcPr>
            <w:tcW w:w="443" w:type="dxa"/>
            <w:vAlign w:val="center"/>
          </w:tcPr>
          <w:p w14:paraId="46DD1B39" w14:textId="77777777" w:rsidR="004E1687" w:rsidRPr="008C0E25" w:rsidRDefault="004E1687" w:rsidP="00A216D2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1.</w:t>
            </w:r>
          </w:p>
        </w:tc>
        <w:tc>
          <w:tcPr>
            <w:tcW w:w="10105" w:type="dxa"/>
            <w:vAlign w:val="center"/>
          </w:tcPr>
          <w:p w14:paraId="2B6A29F5" w14:textId="77777777" w:rsidR="004E1687" w:rsidRPr="008C0E25" w:rsidRDefault="004E1687" w:rsidP="00A216D2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[2 marks: ½ each]</w:t>
            </w:r>
          </w:p>
        </w:tc>
      </w:tr>
      <w:tr w:rsidR="004E1687" w:rsidRPr="008C0E25" w14:paraId="6E8F0996" w14:textId="77777777" w:rsidTr="00A216D2">
        <w:tc>
          <w:tcPr>
            <w:tcW w:w="443" w:type="dxa"/>
            <w:vAlign w:val="center"/>
          </w:tcPr>
          <w:p w14:paraId="62846FCA" w14:textId="77777777" w:rsidR="004E1687" w:rsidRPr="008C0E25" w:rsidRDefault="004E1687" w:rsidP="00A216D2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0DC18362" w14:textId="77777777" w:rsidR="004E1687" w:rsidRPr="008C0E25" w:rsidRDefault="004E1687" w:rsidP="004E1687">
            <w:pPr>
              <w:rPr>
                <w:i/>
                <w:sz w:val="22"/>
                <w:szCs w:val="22"/>
              </w:rPr>
            </w:pPr>
            <w:r w:rsidRPr="008C0E25">
              <w:rPr>
                <w:i/>
                <w:sz w:val="22"/>
                <w:szCs w:val="22"/>
              </w:rPr>
              <w:t>categorical data</w:t>
            </w:r>
            <w:r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</w:r>
            <w:r w:rsidR="00E56876" w:rsidRPr="008C0E25">
              <w:rPr>
                <w:i/>
                <w:sz w:val="22"/>
                <w:szCs w:val="22"/>
              </w:rPr>
              <w:t>range</w:t>
            </w:r>
            <w:r w:rsidR="00E56876"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  <w:t xml:space="preserve">  </w:t>
            </w:r>
            <w:r w:rsidRPr="008C0E25">
              <w:rPr>
                <w:i/>
                <w:sz w:val="22"/>
                <w:szCs w:val="22"/>
              </w:rPr>
              <w:tab/>
              <w:t>continuous data</w:t>
            </w:r>
            <w:r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  <w:t>discrete data</w:t>
            </w:r>
          </w:p>
          <w:p w14:paraId="53DA08C3" w14:textId="77777777" w:rsidR="004E1687" w:rsidRPr="008C0E25" w:rsidRDefault="004E1687" w:rsidP="004E1687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i/>
                <w:sz w:val="22"/>
                <w:szCs w:val="22"/>
              </w:rPr>
              <w:t>mean</w:t>
            </w:r>
            <w:r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  <w:t xml:space="preserve">skewed  </w:t>
            </w:r>
            <w:r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  <w:t>symmetrical</w:t>
            </w:r>
            <w:r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ab/>
            </w:r>
            <w:r w:rsidR="007C0BE9" w:rsidRPr="008C0E25">
              <w:rPr>
                <w:i/>
                <w:sz w:val="22"/>
                <w:szCs w:val="22"/>
              </w:rPr>
              <w:tab/>
            </w:r>
            <w:r w:rsidRPr="008C0E25">
              <w:rPr>
                <w:i/>
                <w:sz w:val="22"/>
                <w:szCs w:val="22"/>
              </w:rPr>
              <w:t>mode</w:t>
            </w:r>
          </w:p>
        </w:tc>
      </w:tr>
      <w:tr w:rsidR="004E1687" w:rsidRPr="008C0E25" w14:paraId="088F493A" w14:textId="77777777" w:rsidTr="00A216D2">
        <w:tc>
          <w:tcPr>
            <w:tcW w:w="443" w:type="dxa"/>
            <w:vAlign w:val="center"/>
          </w:tcPr>
          <w:p w14:paraId="006FBD27" w14:textId="77777777" w:rsidR="004E1687" w:rsidRPr="008C0E25" w:rsidRDefault="004E1687" w:rsidP="00A216D2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9B825CF" w14:textId="77777777" w:rsidR="004E1687" w:rsidRPr="008C0E25" w:rsidRDefault="004E1687" w:rsidP="004E1687">
            <w:pPr>
              <w:rPr>
                <w:i/>
                <w:sz w:val="22"/>
                <w:szCs w:val="22"/>
              </w:rPr>
            </w:pPr>
          </w:p>
        </w:tc>
      </w:tr>
      <w:tr w:rsidR="004E1687" w:rsidRPr="008C0E25" w14:paraId="23B462B1" w14:textId="77777777" w:rsidTr="00A216D2">
        <w:tc>
          <w:tcPr>
            <w:tcW w:w="443" w:type="dxa"/>
            <w:vAlign w:val="center"/>
          </w:tcPr>
          <w:p w14:paraId="7BF8D889" w14:textId="77777777" w:rsidR="004E1687" w:rsidRPr="008C0E25" w:rsidRDefault="004E1687" w:rsidP="00A216D2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1497EEE4" w14:textId="77777777" w:rsidR="004E1687" w:rsidRPr="008C0E25" w:rsidRDefault="004E1687" w:rsidP="004E1687">
            <w:pPr>
              <w:rPr>
                <w:i/>
                <w:sz w:val="22"/>
                <w:szCs w:val="22"/>
              </w:rPr>
            </w:pPr>
            <w:r w:rsidRPr="008C0E25">
              <w:rPr>
                <w:sz w:val="22"/>
                <w:szCs w:val="22"/>
              </w:rPr>
              <w:t>Complete the following using words from the list above.</w:t>
            </w:r>
          </w:p>
        </w:tc>
      </w:tr>
      <w:tr w:rsidR="004E1687" w:rsidRPr="008C0E25" w14:paraId="0815F80F" w14:textId="77777777" w:rsidTr="00A216D2">
        <w:tc>
          <w:tcPr>
            <w:tcW w:w="443" w:type="dxa"/>
            <w:vAlign w:val="center"/>
          </w:tcPr>
          <w:p w14:paraId="5A3AED2D" w14:textId="77777777" w:rsidR="004E1687" w:rsidRPr="008C0E25" w:rsidRDefault="004E1687" w:rsidP="00A216D2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1A9BF20" w14:textId="77777777" w:rsidR="004E1687" w:rsidRPr="008C0E25" w:rsidRDefault="004E1687" w:rsidP="004E1687">
            <w:pPr>
              <w:rPr>
                <w:sz w:val="22"/>
                <w:szCs w:val="22"/>
              </w:rPr>
            </w:pPr>
          </w:p>
        </w:tc>
      </w:tr>
      <w:tr w:rsidR="004E1687" w:rsidRPr="008C0E25" w14:paraId="105FF2AA" w14:textId="77777777" w:rsidTr="00F1525B">
        <w:tc>
          <w:tcPr>
            <w:tcW w:w="443" w:type="dxa"/>
          </w:tcPr>
          <w:p w14:paraId="4DDA0B39" w14:textId="77777777" w:rsidR="004E1687" w:rsidRPr="008C0E25" w:rsidRDefault="004E1687" w:rsidP="00F1525B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40ED7741" w14:textId="77777777" w:rsidR="00F1525B" w:rsidRPr="008C0E25" w:rsidRDefault="004E1687" w:rsidP="004E1687">
            <w:pPr>
              <w:rPr>
                <w:sz w:val="22"/>
                <w:szCs w:val="22"/>
              </w:rPr>
            </w:pPr>
            <w:r w:rsidRPr="008C0E25">
              <w:rPr>
                <w:sz w:val="22"/>
                <w:szCs w:val="22"/>
              </w:rPr>
              <w:t xml:space="preserve">The number of goals scored by each team in one round of a netball competition is an example of </w:t>
            </w:r>
          </w:p>
          <w:p w14:paraId="7104C184" w14:textId="77777777" w:rsidR="00F1525B" w:rsidRPr="008C0E25" w:rsidRDefault="00F1525B" w:rsidP="004E1687">
            <w:pPr>
              <w:rPr>
                <w:sz w:val="22"/>
                <w:szCs w:val="22"/>
              </w:rPr>
            </w:pPr>
          </w:p>
          <w:p w14:paraId="5E80DB0A" w14:textId="77777777" w:rsidR="004E1687" w:rsidRPr="008C0E25" w:rsidRDefault="004E1687" w:rsidP="004E1687">
            <w:pPr>
              <w:rPr>
                <w:sz w:val="22"/>
                <w:szCs w:val="22"/>
              </w:rPr>
            </w:pPr>
            <w:r w:rsidRPr="008C0E25">
              <w:rPr>
                <w:sz w:val="22"/>
                <w:szCs w:val="22"/>
              </w:rPr>
              <w:t>____________________.</w:t>
            </w:r>
          </w:p>
        </w:tc>
      </w:tr>
      <w:tr w:rsidR="004E1687" w:rsidRPr="008C0E25" w14:paraId="1DF0E98B" w14:textId="77777777" w:rsidTr="00A216D2">
        <w:tc>
          <w:tcPr>
            <w:tcW w:w="443" w:type="dxa"/>
            <w:vAlign w:val="center"/>
          </w:tcPr>
          <w:p w14:paraId="4BED2A0A" w14:textId="77777777" w:rsidR="004E1687" w:rsidRPr="008C0E25" w:rsidRDefault="004E1687" w:rsidP="00A216D2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472AA02" w14:textId="77777777" w:rsidR="004E1687" w:rsidRPr="008C0E25" w:rsidRDefault="004E1687" w:rsidP="004E1687">
            <w:pPr>
              <w:rPr>
                <w:sz w:val="22"/>
                <w:szCs w:val="22"/>
              </w:rPr>
            </w:pPr>
          </w:p>
        </w:tc>
      </w:tr>
      <w:tr w:rsidR="004E1687" w:rsidRPr="008C0E25" w14:paraId="47F62111" w14:textId="77777777" w:rsidTr="00A216D2">
        <w:tc>
          <w:tcPr>
            <w:tcW w:w="443" w:type="dxa"/>
            <w:vAlign w:val="center"/>
          </w:tcPr>
          <w:p w14:paraId="3E3C32AB" w14:textId="77777777" w:rsidR="004E1687" w:rsidRPr="008C0E25" w:rsidRDefault="004E1687" w:rsidP="00A216D2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2670944D" w14:textId="77777777" w:rsidR="004E1687" w:rsidRPr="008C0E25" w:rsidRDefault="004E1687" w:rsidP="004E1687">
            <w:pPr>
              <w:rPr>
                <w:sz w:val="22"/>
                <w:szCs w:val="22"/>
              </w:rPr>
            </w:pPr>
            <w:r w:rsidRPr="008C0E25">
              <w:rPr>
                <w:sz w:val="22"/>
                <w:szCs w:val="22"/>
              </w:rPr>
              <w:t>If a statistical graph is not skewed it is said to be ____________________.</w:t>
            </w:r>
          </w:p>
        </w:tc>
      </w:tr>
      <w:tr w:rsidR="004E1687" w:rsidRPr="008C0E25" w14:paraId="77C3C84C" w14:textId="77777777" w:rsidTr="00A216D2">
        <w:tc>
          <w:tcPr>
            <w:tcW w:w="443" w:type="dxa"/>
            <w:vAlign w:val="center"/>
          </w:tcPr>
          <w:p w14:paraId="485F73E0" w14:textId="77777777" w:rsidR="004E1687" w:rsidRPr="008C0E25" w:rsidRDefault="004E1687" w:rsidP="00A216D2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10ED2508" w14:textId="77777777" w:rsidR="004E1687" w:rsidRPr="008C0E25" w:rsidRDefault="004E1687" w:rsidP="004E1687">
            <w:pPr>
              <w:rPr>
                <w:sz w:val="22"/>
                <w:szCs w:val="22"/>
              </w:rPr>
            </w:pPr>
          </w:p>
          <w:p w14:paraId="74B25069" w14:textId="77777777" w:rsidR="00F1525B" w:rsidRPr="008C0E25" w:rsidRDefault="00F1525B" w:rsidP="004E1687">
            <w:pPr>
              <w:rPr>
                <w:sz w:val="22"/>
                <w:szCs w:val="22"/>
              </w:rPr>
            </w:pPr>
          </w:p>
        </w:tc>
      </w:tr>
      <w:tr w:rsidR="004E1687" w:rsidRPr="008C0E25" w14:paraId="7A312026" w14:textId="77777777" w:rsidTr="00A216D2">
        <w:tc>
          <w:tcPr>
            <w:tcW w:w="443" w:type="dxa"/>
            <w:vAlign w:val="center"/>
          </w:tcPr>
          <w:p w14:paraId="2CE80B10" w14:textId="77777777" w:rsidR="004E1687" w:rsidRPr="008C0E25" w:rsidRDefault="004E1687" w:rsidP="00A216D2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14:paraId="5CFD3D9A" w14:textId="77777777" w:rsidR="004E1687" w:rsidRPr="008C0E25" w:rsidRDefault="00D05D14" w:rsidP="004E1687">
            <w:pPr>
              <w:rPr>
                <w:sz w:val="22"/>
                <w:szCs w:val="22"/>
              </w:rPr>
            </w:pPr>
            <w:r w:rsidRPr="008C0E25">
              <w:rPr>
                <w:sz w:val="22"/>
                <w:szCs w:val="22"/>
              </w:rPr>
              <w:t>The height of each student in your class is an example of ___________________.</w:t>
            </w:r>
          </w:p>
        </w:tc>
      </w:tr>
      <w:tr w:rsidR="007C0BE9" w:rsidRPr="008C0E25" w14:paraId="63025ACF" w14:textId="77777777" w:rsidTr="00A216D2">
        <w:tc>
          <w:tcPr>
            <w:tcW w:w="443" w:type="dxa"/>
            <w:vAlign w:val="center"/>
          </w:tcPr>
          <w:p w14:paraId="49AB3E86" w14:textId="77777777" w:rsidR="007C0BE9" w:rsidRPr="008C0E25" w:rsidRDefault="007C0BE9" w:rsidP="00A216D2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98A8A19" w14:textId="77777777" w:rsidR="007C0BE9" w:rsidRPr="008C0E25" w:rsidRDefault="007C0BE9" w:rsidP="004E1687">
            <w:pPr>
              <w:rPr>
                <w:sz w:val="22"/>
                <w:szCs w:val="22"/>
              </w:rPr>
            </w:pPr>
          </w:p>
          <w:p w14:paraId="62E0BEBE" w14:textId="77777777" w:rsidR="00F1525B" w:rsidRPr="008C0E25" w:rsidRDefault="00F1525B" w:rsidP="004E1687">
            <w:pPr>
              <w:rPr>
                <w:sz w:val="22"/>
                <w:szCs w:val="22"/>
              </w:rPr>
            </w:pPr>
          </w:p>
        </w:tc>
      </w:tr>
      <w:tr w:rsidR="007C0BE9" w:rsidRPr="008C0E25" w14:paraId="0A8CC544" w14:textId="77777777" w:rsidTr="00A216D2">
        <w:tc>
          <w:tcPr>
            <w:tcW w:w="443" w:type="dxa"/>
            <w:vAlign w:val="center"/>
          </w:tcPr>
          <w:p w14:paraId="6C62A498" w14:textId="77777777" w:rsidR="007C0BE9" w:rsidRPr="008C0E25" w:rsidRDefault="007C0BE9" w:rsidP="00A216D2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d)</w:t>
            </w:r>
          </w:p>
        </w:tc>
        <w:tc>
          <w:tcPr>
            <w:tcW w:w="10105" w:type="dxa"/>
            <w:vAlign w:val="center"/>
          </w:tcPr>
          <w:p w14:paraId="1F513C8E" w14:textId="77777777" w:rsidR="007C0BE9" w:rsidRPr="008C0E25" w:rsidRDefault="00D05D14" w:rsidP="004E1687">
            <w:pPr>
              <w:rPr>
                <w:sz w:val="22"/>
                <w:szCs w:val="22"/>
              </w:rPr>
            </w:pPr>
            <w:r w:rsidRPr="008C0E25">
              <w:rPr>
                <w:sz w:val="22"/>
                <w:szCs w:val="22"/>
              </w:rPr>
              <w:t>The difference between the highest and lowest score is the ___________________.</w:t>
            </w:r>
          </w:p>
        </w:tc>
      </w:tr>
      <w:tr w:rsidR="00F1525B" w:rsidRPr="008C0E25" w14:paraId="097A1A0D" w14:textId="77777777" w:rsidTr="00A216D2">
        <w:tc>
          <w:tcPr>
            <w:tcW w:w="443" w:type="dxa"/>
            <w:vAlign w:val="center"/>
          </w:tcPr>
          <w:p w14:paraId="55788596" w14:textId="77777777" w:rsidR="00F1525B" w:rsidRPr="008C0E25" w:rsidRDefault="00F1525B" w:rsidP="00A216D2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0BA9BB10" w14:textId="77777777" w:rsidR="00F1525B" w:rsidRPr="008C0E25" w:rsidRDefault="00F1525B" w:rsidP="004E1687">
            <w:pPr>
              <w:rPr>
                <w:sz w:val="22"/>
                <w:szCs w:val="22"/>
              </w:rPr>
            </w:pPr>
          </w:p>
        </w:tc>
      </w:tr>
    </w:tbl>
    <w:p w14:paraId="2C4611E8" w14:textId="77777777" w:rsidR="001D7940" w:rsidRPr="008C0E25" w:rsidRDefault="001D7940" w:rsidP="007B499E">
      <w:pPr>
        <w:tabs>
          <w:tab w:val="right" w:pos="9356"/>
        </w:tabs>
        <w:ind w:left="567" w:right="566" w:hanging="567"/>
        <w:rPr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2"/>
        <w:gridCol w:w="10106"/>
      </w:tblGrid>
      <w:tr w:rsidR="00B22FC5" w:rsidRPr="008C0E25" w14:paraId="37723B91" w14:textId="77777777" w:rsidTr="00F1525B">
        <w:tc>
          <w:tcPr>
            <w:tcW w:w="442" w:type="dxa"/>
            <w:vAlign w:val="center"/>
          </w:tcPr>
          <w:p w14:paraId="1729B911" w14:textId="77777777" w:rsidR="00B22FC5" w:rsidRPr="008C0E25" w:rsidRDefault="00B22FC5" w:rsidP="00F1525B">
            <w:pPr>
              <w:rPr>
                <w:b/>
                <w:sz w:val="22"/>
                <w:szCs w:val="22"/>
              </w:rPr>
            </w:pPr>
            <w:r w:rsidRPr="008C0E25">
              <w:rPr>
                <w:b/>
                <w:sz w:val="22"/>
                <w:szCs w:val="22"/>
              </w:rPr>
              <w:t>2.</w:t>
            </w:r>
          </w:p>
        </w:tc>
        <w:tc>
          <w:tcPr>
            <w:tcW w:w="10106" w:type="dxa"/>
            <w:vAlign w:val="center"/>
          </w:tcPr>
          <w:p w14:paraId="36AD751A" w14:textId="77777777" w:rsidR="00B22FC5" w:rsidRPr="008C0E25" w:rsidRDefault="00B22FC5" w:rsidP="00B22FC5">
            <w:pPr>
              <w:rPr>
                <w:b/>
                <w:sz w:val="22"/>
                <w:szCs w:val="22"/>
              </w:rPr>
            </w:pPr>
            <w:r w:rsidRPr="008C0E25">
              <w:rPr>
                <w:b/>
                <w:sz w:val="22"/>
                <w:szCs w:val="22"/>
              </w:rPr>
              <w:t>[2 marks]</w:t>
            </w:r>
          </w:p>
        </w:tc>
      </w:tr>
      <w:tr w:rsidR="00B22FC5" w:rsidRPr="008C0E25" w14:paraId="4604C840" w14:textId="77777777" w:rsidTr="00F1525B">
        <w:tc>
          <w:tcPr>
            <w:tcW w:w="442" w:type="dxa"/>
            <w:vAlign w:val="center"/>
          </w:tcPr>
          <w:p w14:paraId="3463EA57" w14:textId="77777777" w:rsidR="00B22FC5" w:rsidRPr="008C0E25" w:rsidRDefault="00B22FC5" w:rsidP="00F1525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6" w:type="dxa"/>
            <w:vAlign w:val="center"/>
          </w:tcPr>
          <w:p w14:paraId="7821DC13" w14:textId="77777777" w:rsidR="00B22FC5" w:rsidRPr="008C0E25" w:rsidRDefault="00B22FC5" w:rsidP="00F1525B">
            <w:pPr>
              <w:rPr>
                <w:sz w:val="22"/>
                <w:szCs w:val="22"/>
              </w:rPr>
            </w:pPr>
            <w:r w:rsidRPr="008C0E25">
              <w:rPr>
                <w:sz w:val="22"/>
                <w:szCs w:val="22"/>
              </w:rPr>
              <w:t>Explain why your weight is considered to be continuous data rather than discrete even though you record it as 52 kg, 55 kg, etc.</w:t>
            </w:r>
          </w:p>
        </w:tc>
      </w:tr>
      <w:tr w:rsidR="00B22FC5" w:rsidRPr="008C0E25" w14:paraId="204EBF89" w14:textId="77777777" w:rsidTr="00F1525B">
        <w:trPr>
          <w:trHeight w:val="454"/>
        </w:trPr>
        <w:tc>
          <w:tcPr>
            <w:tcW w:w="442" w:type="dxa"/>
            <w:vAlign w:val="center"/>
          </w:tcPr>
          <w:p w14:paraId="40832920" w14:textId="77777777" w:rsidR="00B22FC5" w:rsidRPr="008C0E25" w:rsidRDefault="00B22FC5" w:rsidP="00F1525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6" w:type="dxa"/>
            <w:vAlign w:val="center"/>
          </w:tcPr>
          <w:p w14:paraId="02CD7D5B" w14:textId="77777777" w:rsidR="00B22FC5" w:rsidRPr="008C0E25" w:rsidRDefault="00B22FC5" w:rsidP="00F1525B">
            <w:pPr>
              <w:rPr>
                <w:sz w:val="22"/>
                <w:szCs w:val="22"/>
              </w:rPr>
            </w:pPr>
          </w:p>
        </w:tc>
      </w:tr>
      <w:tr w:rsidR="00B22FC5" w:rsidRPr="008C0E25" w14:paraId="6BB97546" w14:textId="77777777" w:rsidTr="00F1525B">
        <w:trPr>
          <w:trHeight w:val="454"/>
        </w:trPr>
        <w:tc>
          <w:tcPr>
            <w:tcW w:w="442" w:type="dxa"/>
            <w:vAlign w:val="center"/>
          </w:tcPr>
          <w:p w14:paraId="0816BC73" w14:textId="77777777" w:rsidR="00B22FC5" w:rsidRPr="008C0E25" w:rsidRDefault="00B22FC5" w:rsidP="00F1525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6" w:type="dxa"/>
            <w:vAlign w:val="center"/>
          </w:tcPr>
          <w:p w14:paraId="6B482B71" w14:textId="77777777" w:rsidR="00B22FC5" w:rsidRPr="008C0E25" w:rsidRDefault="00B22FC5" w:rsidP="00F1525B">
            <w:pPr>
              <w:rPr>
                <w:sz w:val="22"/>
                <w:szCs w:val="22"/>
              </w:rPr>
            </w:pPr>
          </w:p>
          <w:p w14:paraId="4AB77993" w14:textId="77777777" w:rsidR="00F1525B" w:rsidRPr="008C0E25" w:rsidRDefault="00F1525B" w:rsidP="00F1525B">
            <w:pPr>
              <w:rPr>
                <w:sz w:val="22"/>
                <w:szCs w:val="22"/>
              </w:rPr>
            </w:pPr>
          </w:p>
          <w:p w14:paraId="7BBFC90D" w14:textId="77777777" w:rsidR="00F1525B" w:rsidRPr="008C0E25" w:rsidRDefault="00F1525B" w:rsidP="00F1525B">
            <w:pPr>
              <w:rPr>
                <w:sz w:val="22"/>
                <w:szCs w:val="22"/>
              </w:rPr>
            </w:pPr>
          </w:p>
          <w:p w14:paraId="0790F0F6" w14:textId="77777777" w:rsidR="00F1525B" w:rsidRPr="008C0E25" w:rsidRDefault="00F1525B" w:rsidP="00F1525B">
            <w:pPr>
              <w:rPr>
                <w:sz w:val="22"/>
                <w:szCs w:val="22"/>
              </w:rPr>
            </w:pPr>
          </w:p>
          <w:p w14:paraId="5E78BCF2" w14:textId="77777777" w:rsidR="00F1525B" w:rsidRPr="008C0E25" w:rsidRDefault="00F1525B" w:rsidP="00F1525B">
            <w:pPr>
              <w:rPr>
                <w:sz w:val="22"/>
                <w:szCs w:val="22"/>
              </w:rPr>
            </w:pPr>
          </w:p>
          <w:p w14:paraId="58F576DD" w14:textId="77777777" w:rsidR="00F1525B" w:rsidRPr="008C0E25" w:rsidRDefault="00F1525B" w:rsidP="00F1525B">
            <w:pPr>
              <w:rPr>
                <w:sz w:val="22"/>
                <w:szCs w:val="22"/>
              </w:rPr>
            </w:pPr>
          </w:p>
          <w:p w14:paraId="5BDDEC27" w14:textId="77777777" w:rsidR="00F1525B" w:rsidRPr="008C0E25" w:rsidRDefault="00F1525B" w:rsidP="00F1525B">
            <w:pPr>
              <w:rPr>
                <w:sz w:val="22"/>
                <w:szCs w:val="22"/>
              </w:rPr>
            </w:pPr>
          </w:p>
        </w:tc>
      </w:tr>
    </w:tbl>
    <w:p w14:paraId="44D4E7DB" w14:textId="77777777" w:rsidR="007B499E" w:rsidRDefault="007B499E" w:rsidP="007B499E">
      <w:pPr>
        <w:tabs>
          <w:tab w:val="right" w:pos="9356"/>
        </w:tabs>
        <w:ind w:left="567" w:right="566" w:hanging="567"/>
        <w:rPr>
          <w:b/>
          <w:color w:val="000000"/>
          <w:sz w:val="22"/>
          <w:szCs w:val="22"/>
        </w:rPr>
      </w:pPr>
    </w:p>
    <w:p w14:paraId="1C25AB49" w14:textId="77777777" w:rsidR="008C0E25" w:rsidRDefault="008C0E25" w:rsidP="007B499E">
      <w:pPr>
        <w:tabs>
          <w:tab w:val="right" w:pos="9356"/>
        </w:tabs>
        <w:ind w:left="567" w:right="566" w:hanging="567"/>
        <w:rPr>
          <w:b/>
          <w:color w:val="000000"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8C0E25" w:rsidRPr="008C0E25" w14:paraId="338D4DB9" w14:textId="77777777" w:rsidTr="008C0E25">
        <w:tc>
          <w:tcPr>
            <w:tcW w:w="443" w:type="dxa"/>
            <w:vAlign w:val="center"/>
          </w:tcPr>
          <w:p w14:paraId="46083E01" w14:textId="7337DD85" w:rsidR="008C0E25" w:rsidRPr="008C0E25" w:rsidRDefault="008C0E25" w:rsidP="008C0E25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>3</w:t>
            </w:r>
            <w:r w:rsidRPr="008C0E25">
              <w:rPr>
                <w:b/>
                <w:color w:val="000000"/>
                <w:sz w:val="22"/>
                <w:szCs w:val="22"/>
              </w:rPr>
              <w:t>.</w:t>
            </w:r>
          </w:p>
        </w:tc>
        <w:tc>
          <w:tcPr>
            <w:tcW w:w="10105" w:type="dxa"/>
            <w:vAlign w:val="center"/>
          </w:tcPr>
          <w:p w14:paraId="453F96E9" w14:textId="41FBAB3B" w:rsidR="008C0E25" w:rsidRPr="008C0E25" w:rsidRDefault="008C0E25" w:rsidP="002031C4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[</w:t>
            </w:r>
            <w:r w:rsidR="002031C4">
              <w:rPr>
                <w:b/>
                <w:color w:val="000000"/>
                <w:sz w:val="22"/>
                <w:szCs w:val="22"/>
              </w:rPr>
              <w:t>5</w:t>
            </w:r>
            <w:r w:rsidRPr="008C0E25">
              <w:rPr>
                <w:b/>
                <w:color w:val="000000"/>
                <w:sz w:val="22"/>
                <w:szCs w:val="22"/>
              </w:rPr>
              <w:t xml:space="preserve"> mark</w:t>
            </w:r>
            <w:r w:rsidR="002031C4">
              <w:rPr>
                <w:b/>
                <w:color w:val="000000"/>
                <w:sz w:val="22"/>
                <w:szCs w:val="22"/>
              </w:rPr>
              <w:t>: 2, 1, 1, 1</w:t>
            </w:r>
            <w:r w:rsidRPr="008C0E25">
              <w:rPr>
                <w:b/>
                <w:color w:val="000000"/>
                <w:sz w:val="22"/>
                <w:szCs w:val="22"/>
              </w:rPr>
              <w:t>]</w:t>
            </w:r>
          </w:p>
        </w:tc>
      </w:tr>
      <w:tr w:rsidR="008C0E25" w:rsidRPr="008C0E25" w14:paraId="3ECB6670" w14:textId="77777777" w:rsidTr="008C0E25">
        <w:tc>
          <w:tcPr>
            <w:tcW w:w="443" w:type="dxa"/>
            <w:vAlign w:val="center"/>
          </w:tcPr>
          <w:p w14:paraId="4EEB8D52" w14:textId="77777777" w:rsidR="008C0E25" w:rsidRPr="008C0E25" w:rsidRDefault="008C0E25" w:rsidP="008C0E2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D9957D5" w14:textId="7EF8844B" w:rsidR="008C0E25" w:rsidRPr="008C0E25" w:rsidRDefault="008C0E25" w:rsidP="008C0E25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sz w:val="22"/>
                <w:szCs w:val="22"/>
              </w:rPr>
              <w:t>The sale of ice creams from the school canteen was recorded for the past 15 days.</w:t>
            </w:r>
          </w:p>
        </w:tc>
      </w:tr>
      <w:tr w:rsidR="008C0E25" w:rsidRPr="008C0E25" w14:paraId="1E78ECCC" w14:textId="77777777" w:rsidTr="008C0E25">
        <w:tc>
          <w:tcPr>
            <w:tcW w:w="443" w:type="dxa"/>
            <w:vAlign w:val="center"/>
          </w:tcPr>
          <w:p w14:paraId="28CFA968" w14:textId="77777777" w:rsidR="008C0E25" w:rsidRPr="008C0E25" w:rsidRDefault="008C0E25" w:rsidP="008C0E2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1A2D2AC" w14:textId="268EA916" w:rsidR="008C0E25" w:rsidRPr="008C0E25" w:rsidRDefault="002031C4" w:rsidP="002031C4">
            <w:pPr>
              <w:jc w:val="center"/>
              <w:rPr>
                <w:sz w:val="22"/>
                <w:szCs w:val="22"/>
              </w:rPr>
            </w:pPr>
            <w:r w:rsidRPr="008C0E25">
              <w:rPr>
                <w:noProof/>
                <w:sz w:val="22"/>
                <w:szCs w:val="22"/>
                <w:lang w:eastAsia="en-AU"/>
              </w:rPr>
              <w:drawing>
                <wp:inline distT="0" distB="0" distL="0" distR="0" wp14:anchorId="49F965D1" wp14:editId="7FC3DEEF">
                  <wp:extent cx="2819400" cy="1744345"/>
                  <wp:effectExtent l="0" t="0" r="0" b="8255"/>
                  <wp:docPr id="2" name="Picture 2" descr="WS28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WS28-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74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1C4" w:rsidRPr="008C0E25" w14:paraId="554E9F29" w14:textId="77777777" w:rsidTr="008C0E25">
        <w:tc>
          <w:tcPr>
            <w:tcW w:w="443" w:type="dxa"/>
            <w:vAlign w:val="center"/>
          </w:tcPr>
          <w:p w14:paraId="03E92AF4" w14:textId="77777777" w:rsidR="002031C4" w:rsidRPr="008C0E25" w:rsidRDefault="002031C4" w:rsidP="008C0E2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321733D" w14:textId="77777777" w:rsidR="002031C4" w:rsidRPr="008C0E25" w:rsidRDefault="002031C4" w:rsidP="002031C4">
            <w:pPr>
              <w:jc w:val="center"/>
              <w:rPr>
                <w:noProof/>
                <w:sz w:val="22"/>
                <w:szCs w:val="22"/>
                <w:lang w:val="en-US"/>
              </w:rPr>
            </w:pPr>
          </w:p>
        </w:tc>
      </w:tr>
      <w:tr w:rsidR="002031C4" w:rsidRPr="008C0E25" w14:paraId="443A5A41" w14:textId="77777777" w:rsidTr="008C0E25">
        <w:tc>
          <w:tcPr>
            <w:tcW w:w="443" w:type="dxa"/>
            <w:vAlign w:val="center"/>
          </w:tcPr>
          <w:p w14:paraId="6814DE33" w14:textId="0DA53740" w:rsidR="002031C4" w:rsidRPr="008C0E25" w:rsidRDefault="002031C4" w:rsidP="008C0E25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039D4A5C" w14:textId="7F7D78ED" w:rsidR="002031C4" w:rsidRPr="008C0E25" w:rsidRDefault="002031C4" w:rsidP="002031C4">
            <w:pPr>
              <w:rPr>
                <w:noProof/>
                <w:sz w:val="22"/>
                <w:szCs w:val="22"/>
                <w:lang w:val="en-US"/>
              </w:rPr>
            </w:pPr>
            <w:r w:rsidRPr="008C0E25">
              <w:rPr>
                <w:sz w:val="22"/>
                <w:szCs w:val="22"/>
              </w:rPr>
              <w:t>Display this inf</w:t>
            </w:r>
            <w:r>
              <w:rPr>
                <w:sz w:val="22"/>
                <w:szCs w:val="22"/>
              </w:rPr>
              <w:t xml:space="preserve">ormation as a column </w:t>
            </w:r>
            <w:r w:rsidRPr="008C0E25">
              <w:rPr>
                <w:sz w:val="22"/>
                <w:szCs w:val="22"/>
              </w:rPr>
              <w:t>graph.</w:t>
            </w:r>
          </w:p>
        </w:tc>
      </w:tr>
      <w:tr w:rsidR="002031C4" w:rsidRPr="008C0E25" w14:paraId="5E3FEA17" w14:textId="77777777" w:rsidTr="008C0E25">
        <w:tc>
          <w:tcPr>
            <w:tcW w:w="443" w:type="dxa"/>
            <w:vAlign w:val="center"/>
          </w:tcPr>
          <w:p w14:paraId="4D34FD70" w14:textId="77777777" w:rsidR="002031C4" w:rsidRDefault="002031C4" w:rsidP="008C0E2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5045071" w14:textId="77777777" w:rsidR="002031C4" w:rsidRDefault="002031C4" w:rsidP="002031C4">
            <w:pPr>
              <w:rPr>
                <w:sz w:val="22"/>
                <w:szCs w:val="22"/>
              </w:rPr>
            </w:pPr>
          </w:p>
          <w:p w14:paraId="04EB9F03" w14:textId="788210F6" w:rsidR="002031C4" w:rsidRPr="008C0E25" w:rsidRDefault="002031C4" w:rsidP="002031C4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AU"/>
              </w:rPr>
              <w:drawing>
                <wp:inline distT="0" distB="0" distL="0" distR="0" wp14:anchorId="5EE90BE9" wp14:editId="7948E726">
                  <wp:extent cx="4121973" cy="3361267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1973" cy="3361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1C4" w:rsidRPr="008C0E25" w14:paraId="71B89B3D" w14:textId="77777777" w:rsidTr="008C0E25">
        <w:tc>
          <w:tcPr>
            <w:tcW w:w="443" w:type="dxa"/>
            <w:vAlign w:val="center"/>
          </w:tcPr>
          <w:p w14:paraId="60EAEC42" w14:textId="77777777" w:rsidR="002031C4" w:rsidRDefault="002031C4" w:rsidP="008C0E2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F768AD3" w14:textId="77777777" w:rsidR="002031C4" w:rsidRDefault="002031C4" w:rsidP="002031C4">
            <w:pPr>
              <w:rPr>
                <w:sz w:val="22"/>
                <w:szCs w:val="22"/>
              </w:rPr>
            </w:pPr>
          </w:p>
        </w:tc>
      </w:tr>
      <w:tr w:rsidR="002031C4" w:rsidRPr="008C0E25" w14:paraId="0A5FE076" w14:textId="77777777" w:rsidTr="008C0E25">
        <w:tc>
          <w:tcPr>
            <w:tcW w:w="443" w:type="dxa"/>
            <w:vAlign w:val="center"/>
          </w:tcPr>
          <w:p w14:paraId="264FD217" w14:textId="1B32D3E1" w:rsidR="002031C4" w:rsidRDefault="002031C4" w:rsidP="008C0E25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5F3B8B67" w14:textId="06FB3CE4" w:rsidR="002031C4" w:rsidRDefault="002031C4" w:rsidP="002031C4">
            <w:pPr>
              <w:rPr>
                <w:sz w:val="22"/>
                <w:szCs w:val="22"/>
              </w:rPr>
            </w:pPr>
            <w:r w:rsidRPr="008C0E25">
              <w:rPr>
                <w:sz w:val="22"/>
                <w:szCs w:val="22"/>
              </w:rPr>
              <w:t xml:space="preserve">When did the sale of ice </w:t>
            </w:r>
            <w:proofErr w:type="gramStart"/>
            <w:r w:rsidRPr="008C0E25">
              <w:rPr>
                <w:sz w:val="22"/>
                <w:szCs w:val="22"/>
              </w:rPr>
              <w:t>creams</w:t>
            </w:r>
            <w:proofErr w:type="gramEnd"/>
            <w:r w:rsidRPr="008C0E25">
              <w:rPr>
                <w:sz w:val="22"/>
                <w:szCs w:val="22"/>
              </w:rPr>
              <w:t xml:space="preserve"> peak?</w:t>
            </w:r>
          </w:p>
        </w:tc>
      </w:tr>
      <w:tr w:rsidR="002031C4" w:rsidRPr="008C0E25" w14:paraId="0242CAC9" w14:textId="77777777" w:rsidTr="008C0E25">
        <w:tc>
          <w:tcPr>
            <w:tcW w:w="443" w:type="dxa"/>
            <w:vAlign w:val="center"/>
          </w:tcPr>
          <w:p w14:paraId="1F6756B5" w14:textId="77777777" w:rsidR="002031C4" w:rsidRDefault="002031C4" w:rsidP="008C0E2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3644F9F" w14:textId="77777777" w:rsidR="002031C4" w:rsidRDefault="002031C4" w:rsidP="002031C4">
            <w:pPr>
              <w:rPr>
                <w:sz w:val="22"/>
                <w:szCs w:val="22"/>
              </w:rPr>
            </w:pPr>
          </w:p>
          <w:p w14:paraId="7A4F659E" w14:textId="77777777" w:rsidR="002031C4" w:rsidRDefault="002031C4" w:rsidP="002031C4">
            <w:pPr>
              <w:rPr>
                <w:sz w:val="22"/>
                <w:szCs w:val="22"/>
              </w:rPr>
            </w:pPr>
          </w:p>
          <w:p w14:paraId="5A762A54" w14:textId="77777777" w:rsidR="002031C4" w:rsidRPr="008C0E25" w:rsidRDefault="002031C4" w:rsidP="002031C4">
            <w:pPr>
              <w:rPr>
                <w:sz w:val="22"/>
                <w:szCs w:val="22"/>
              </w:rPr>
            </w:pPr>
          </w:p>
        </w:tc>
      </w:tr>
      <w:tr w:rsidR="002031C4" w:rsidRPr="008C0E25" w14:paraId="359A172F" w14:textId="77777777" w:rsidTr="008C0E25">
        <w:tc>
          <w:tcPr>
            <w:tcW w:w="443" w:type="dxa"/>
            <w:vAlign w:val="center"/>
          </w:tcPr>
          <w:p w14:paraId="7501087B" w14:textId="737843BB" w:rsidR="002031C4" w:rsidRDefault="002031C4" w:rsidP="008C0E25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14:paraId="43AF4295" w14:textId="69C8F472" w:rsidR="002031C4" w:rsidRPr="008C0E25" w:rsidRDefault="002031C4" w:rsidP="002031C4">
            <w:pPr>
              <w:rPr>
                <w:sz w:val="22"/>
                <w:szCs w:val="22"/>
              </w:rPr>
            </w:pPr>
            <w:r w:rsidRPr="008C0E25">
              <w:rPr>
                <w:sz w:val="22"/>
                <w:szCs w:val="22"/>
              </w:rPr>
              <w:t>What was the average number of ice creams?</w:t>
            </w:r>
          </w:p>
        </w:tc>
      </w:tr>
      <w:tr w:rsidR="002031C4" w:rsidRPr="008C0E25" w14:paraId="3DF528D4" w14:textId="77777777" w:rsidTr="008C0E25">
        <w:tc>
          <w:tcPr>
            <w:tcW w:w="443" w:type="dxa"/>
            <w:vAlign w:val="center"/>
          </w:tcPr>
          <w:p w14:paraId="76DBE048" w14:textId="77777777" w:rsidR="002031C4" w:rsidRDefault="002031C4" w:rsidP="008C0E2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9CCCE89" w14:textId="77777777" w:rsidR="002031C4" w:rsidRDefault="002031C4" w:rsidP="002031C4">
            <w:pPr>
              <w:rPr>
                <w:sz w:val="22"/>
                <w:szCs w:val="22"/>
              </w:rPr>
            </w:pPr>
          </w:p>
          <w:p w14:paraId="6C868089" w14:textId="77777777" w:rsidR="002031C4" w:rsidRDefault="002031C4" w:rsidP="002031C4">
            <w:pPr>
              <w:rPr>
                <w:sz w:val="22"/>
                <w:szCs w:val="22"/>
              </w:rPr>
            </w:pPr>
          </w:p>
          <w:p w14:paraId="6C38111B" w14:textId="77777777" w:rsidR="002031C4" w:rsidRPr="008C0E25" w:rsidRDefault="002031C4" w:rsidP="002031C4">
            <w:pPr>
              <w:rPr>
                <w:sz w:val="22"/>
                <w:szCs w:val="22"/>
              </w:rPr>
            </w:pPr>
          </w:p>
        </w:tc>
      </w:tr>
      <w:tr w:rsidR="002031C4" w:rsidRPr="008C0E25" w14:paraId="445B9079" w14:textId="77777777" w:rsidTr="008C0E25">
        <w:tc>
          <w:tcPr>
            <w:tcW w:w="443" w:type="dxa"/>
            <w:vAlign w:val="center"/>
          </w:tcPr>
          <w:p w14:paraId="67DD6EC0" w14:textId="07C2395E" w:rsidR="002031C4" w:rsidRDefault="002031C4" w:rsidP="008C0E25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d)</w:t>
            </w:r>
          </w:p>
        </w:tc>
        <w:tc>
          <w:tcPr>
            <w:tcW w:w="10105" w:type="dxa"/>
            <w:vAlign w:val="center"/>
          </w:tcPr>
          <w:p w14:paraId="34EEB326" w14:textId="411F8298" w:rsidR="002031C4" w:rsidRPr="008C0E25" w:rsidRDefault="002031C4" w:rsidP="002031C4">
            <w:pPr>
              <w:rPr>
                <w:sz w:val="22"/>
                <w:szCs w:val="22"/>
              </w:rPr>
            </w:pPr>
            <w:r w:rsidRPr="008C0E25">
              <w:rPr>
                <w:sz w:val="22"/>
                <w:szCs w:val="22"/>
              </w:rPr>
              <w:t>What day do you think was the coldest? Give reasons for your answer.</w:t>
            </w:r>
          </w:p>
        </w:tc>
      </w:tr>
      <w:tr w:rsidR="002031C4" w:rsidRPr="008C0E25" w14:paraId="34098EAF" w14:textId="77777777" w:rsidTr="008C0E25">
        <w:tc>
          <w:tcPr>
            <w:tcW w:w="443" w:type="dxa"/>
            <w:vAlign w:val="center"/>
          </w:tcPr>
          <w:p w14:paraId="1C854E96" w14:textId="77777777" w:rsidR="002031C4" w:rsidRDefault="002031C4" w:rsidP="008C0E2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DB3AA16" w14:textId="77777777" w:rsidR="002031C4" w:rsidRDefault="002031C4" w:rsidP="002031C4">
            <w:pPr>
              <w:rPr>
                <w:sz w:val="22"/>
                <w:szCs w:val="22"/>
              </w:rPr>
            </w:pPr>
          </w:p>
          <w:p w14:paraId="2090F805" w14:textId="77777777" w:rsidR="002031C4" w:rsidRDefault="002031C4" w:rsidP="002031C4">
            <w:pPr>
              <w:rPr>
                <w:sz w:val="22"/>
                <w:szCs w:val="22"/>
              </w:rPr>
            </w:pPr>
          </w:p>
          <w:p w14:paraId="75594098" w14:textId="77777777" w:rsidR="002031C4" w:rsidRDefault="002031C4" w:rsidP="002031C4">
            <w:pPr>
              <w:rPr>
                <w:sz w:val="22"/>
                <w:szCs w:val="22"/>
              </w:rPr>
            </w:pPr>
          </w:p>
          <w:p w14:paraId="412498E0" w14:textId="77777777" w:rsidR="002031C4" w:rsidRPr="008C0E25" w:rsidRDefault="002031C4" w:rsidP="002031C4">
            <w:pPr>
              <w:rPr>
                <w:sz w:val="22"/>
                <w:szCs w:val="22"/>
              </w:rPr>
            </w:pPr>
          </w:p>
        </w:tc>
      </w:tr>
    </w:tbl>
    <w:p w14:paraId="5712052E" w14:textId="006E460C" w:rsidR="000C7B00" w:rsidRDefault="000C7B00" w:rsidP="007B499E">
      <w:pPr>
        <w:tabs>
          <w:tab w:val="right" w:pos="9356"/>
        </w:tabs>
        <w:ind w:left="567" w:right="566" w:hanging="567"/>
        <w:rPr>
          <w:b/>
          <w:color w:val="000000"/>
          <w:sz w:val="22"/>
          <w:szCs w:val="22"/>
        </w:rPr>
      </w:pPr>
    </w:p>
    <w:p w14:paraId="2181F242" w14:textId="77777777" w:rsidR="000C7B00" w:rsidRDefault="000C7B00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2031C4" w:rsidRPr="008C0E25" w14:paraId="4B4D1078" w14:textId="77777777" w:rsidTr="00CD42B6">
        <w:tc>
          <w:tcPr>
            <w:tcW w:w="443" w:type="dxa"/>
            <w:vAlign w:val="center"/>
          </w:tcPr>
          <w:p w14:paraId="27356355" w14:textId="77777777" w:rsidR="002031C4" w:rsidRPr="008C0E25" w:rsidRDefault="002031C4" w:rsidP="00CD42B6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lastRenderedPageBreak/>
              <w:t>4.</w:t>
            </w:r>
          </w:p>
        </w:tc>
        <w:tc>
          <w:tcPr>
            <w:tcW w:w="10105" w:type="dxa"/>
            <w:vAlign w:val="center"/>
          </w:tcPr>
          <w:p w14:paraId="46307032" w14:textId="77777777" w:rsidR="002031C4" w:rsidRPr="008C0E25" w:rsidRDefault="002031C4" w:rsidP="00CD42B6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[1 mark]</w:t>
            </w:r>
          </w:p>
        </w:tc>
      </w:tr>
      <w:tr w:rsidR="002031C4" w:rsidRPr="008C0E25" w14:paraId="16719289" w14:textId="77777777" w:rsidTr="00CD42B6">
        <w:tc>
          <w:tcPr>
            <w:tcW w:w="443" w:type="dxa"/>
            <w:vAlign w:val="center"/>
          </w:tcPr>
          <w:p w14:paraId="667DB16B" w14:textId="77777777" w:rsidR="002031C4" w:rsidRPr="008C0E25" w:rsidRDefault="002031C4" w:rsidP="00CD42B6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7F0C504D" w14:textId="77777777" w:rsidR="002031C4" w:rsidRPr="008C0E25" w:rsidRDefault="002031C4" w:rsidP="00CD42B6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>Abbey scores the following scores in 6 hands of a card game.</w:t>
            </w:r>
          </w:p>
        </w:tc>
      </w:tr>
      <w:tr w:rsidR="002031C4" w:rsidRPr="008C0E25" w14:paraId="53CDDBB0" w14:textId="77777777" w:rsidTr="00CD42B6">
        <w:trPr>
          <w:trHeight w:val="454"/>
        </w:trPr>
        <w:tc>
          <w:tcPr>
            <w:tcW w:w="443" w:type="dxa"/>
            <w:vAlign w:val="center"/>
          </w:tcPr>
          <w:p w14:paraId="1E0F4F4A" w14:textId="77777777" w:rsidR="002031C4" w:rsidRPr="008C0E25" w:rsidRDefault="002031C4" w:rsidP="00CD42B6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C61823A" w14:textId="77777777" w:rsidR="002031C4" w:rsidRPr="008C0E25" w:rsidRDefault="002031C4" w:rsidP="00CD42B6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>200, 180, 160, 140, 100 and 40.</w:t>
            </w:r>
          </w:p>
        </w:tc>
      </w:tr>
      <w:tr w:rsidR="002031C4" w:rsidRPr="008C0E25" w14:paraId="5DB259CA" w14:textId="77777777" w:rsidTr="00CD42B6">
        <w:trPr>
          <w:trHeight w:val="454"/>
        </w:trPr>
        <w:tc>
          <w:tcPr>
            <w:tcW w:w="443" w:type="dxa"/>
            <w:vAlign w:val="center"/>
          </w:tcPr>
          <w:p w14:paraId="1B71C901" w14:textId="77777777" w:rsidR="002031C4" w:rsidRPr="008C0E25" w:rsidRDefault="002031C4" w:rsidP="00CD42B6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7738EB93" w14:textId="77777777" w:rsidR="002031C4" w:rsidRPr="008C0E25" w:rsidRDefault="002031C4" w:rsidP="00CD42B6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>Find the median of her scores.</w:t>
            </w:r>
          </w:p>
        </w:tc>
      </w:tr>
    </w:tbl>
    <w:p w14:paraId="36CF85EA" w14:textId="77777777" w:rsidR="00B22FC5" w:rsidRDefault="00B22FC5" w:rsidP="007B499E">
      <w:pPr>
        <w:tabs>
          <w:tab w:val="right" w:pos="9356"/>
        </w:tabs>
        <w:ind w:left="567" w:right="566" w:hanging="567"/>
        <w:rPr>
          <w:b/>
          <w:color w:val="000000"/>
          <w:sz w:val="22"/>
          <w:szCs w:val="22"/>
        </w:rPr>
      </w:pPr>
    </w:p>
    <w:p w14:paraId="473DE110" w14:textId="77777777" w:rsidR="002031C4" w:rsidRPr="008C0E25" w:rsidRDefault="002031C4" w:rsidP="007B499E">
      <w:pPr>
        <w:tabs>
          <w:tab w:val="right" w:pos="9356"/>
        </w:tabs>
        <w:ind w:left="567" w:right="566" w:hanging="567"/>
        <w:rPr>
          <w:b/>
          <w:color w:val="000000"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7B499E" w:rsidRPr="008C0E25" w14:paraId="7E37EEFB" w14:textId="77777777" w:rsidTr="00193D94">
        <w:tc>
          <w:tcPr>
            <w:tcW w:w="443" w:type="dxa"/>
            <w:vAlign w:val="center"/>
          </w:tcPr>
          <w:p w14:paraId="5251352D" w14:textId="333D6780" w:rsidR="007B499E" w:rsidRPr="008C0E25" w:rsidRDefault="002031C4" w:rsidP="00193D94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  <w:r w:rsidR="007B499E" w:rsidRPr="008C0E25">
              <w:rPr>
                <w:b/>
                <w:color w:val="000000"/>
                <w:sz w:val="22"/>
                <w:szCs w:val="22"/>
              </w:rPr>
              <w:t>.</w:t>
            </w:r>
          </w:p>
        </w:tc>
        <w:tc>
          <w:tcPr>
            <w:tcW w:w="10105" w:type="dxa"/>
            <w:vAlign w:val="center"/>
          </w:tcPr>
          <w:p w14:paraId="1071F104" w14:textId="77777777" w:rsidR="007B499E" w:rsidRPr="008C0E25" w:rsidRDefault="007B499E" w:rsidP="00850197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[</w:t>
            </w:r>
            <w:r w:rsidR="00850197" w:rsidRPr="008C0E25">
              <w:rPr>
                <w:b/>
                <w:color w:val="000000"/>
                <w:sz w:val="22"/>
                <w:szCs w:val="22"/>
              </w:rPr>
              <w:t>2</w:t>
            </w:r>
            <w:r w:rsidRPr="008C0E25">
              <w:rPr>
                <w:b/>
                <w:color w:val="000000"/>
                <w:sz w:val="22"/>
                <w:szCs w:val="22"/>
              </w:rPr>
              <w:t xml:space="preserve"> marks]</w:t>
            </w:r>
          </w:p>
        </w:tc>
      </w:tr>
      <w:tr w:rsidR="007B499E" w:rsidRPr="008C0E25" w14:paraId="55775618" w14:textId="77777777" w:rsidTr="00193D94">
        <w:tc>
          <w:tcPr>
            <w:tcW w:w="443" w:type="dxa"/>
            <w:vAlign w:val="center"/>
          </w:tcPr>
          <w:p w14:paraId="42D80CCB" w14:textId="77777777" w:rsidR="007B499E" w:rsidRPr="008C0E25" w:rsidRDefault="007B499E" w:rsidP="00193D94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756F9A17" w14:textId="77777777" w:rsidR="00850197" w:rsidRPr="008C0E25" w:rsidRDefault="00850197" w:rsidP="00193D94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>Five friends earn the following marks on a quiz out of 10 marks:</w:t>
            </w:r>
          </w:p>
        </w:tc>
      </w:tr>
      <w:tr w:rsidR="007B499E" w:rsidRPr="008C0E25" w14:paraId="3DF3470A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5E2ECCBB" w14:textId="77777777" w:rsidR="007B499E" w:rsidRPr="008C0E25" w:rsidRDefault="007B499E" w:rsidP="00193D94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470FEFF" w14:textId="77777777" w:rsidR="007B499E" w:rsidRPr="008C0E25" w:rsidRDefault="00850197" w:rsidP="00193D94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>5, 5, 6, 9 and 10.</w:t>
            </w:r>
          </w:p>
        </w:tc>
      </w:tr>
      <w:tr w:rsidR="00850197" w:rsidRPr="008C0E25" w14:paraId="7EA2B236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38F932A2" w14:textId="77777777" w:rsidR="00850197" w:rsidRPr="008C0E25" w:rsidRDefault="00850197" w:rsidP="00193D94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B184F30" w14:textId="77777777" w:rsidR="00850197" w:rsidRPr="008C0E25" w:rsidRDefault="00850197" w:rsidP="00193D94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>Find the mean of their marks.</w:t>
            </w:r>
          </w:p>
        </w:tc>
      </w:tr>
      <w:tr w:rsidR="00850197" w:rsidRPr="008C0E25" w14:paraId="0C0C3498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429BB049" w14:textId="77777777" w:rsidR="00850197" w:rsidRPr="008C0E25" w:rsidRDefault="00850197" w:rsidP="00193D94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9C6C54C" w14:textId="77777777" w:rsidR="00850197" w:rsidRPr="008C0E25" w:rsidRDefault="00850197" w:rsidP="00193D94">
            <w:pPr>
              <w:rPr>
                <w:color w:val="000000"/>
                <w:sz w:val="22"/>
                <w:szCs w:val="22"/>
              </w:rPr>
            </w:pPr>
          </w:p>
          <w:p w14:paraId="098BDA37" w14:textId="77777777" w:rsidR="00850197" w:rsidRPr="008C0E25" w:rsidRDefault="00850197" w:rsidP="00193D94">
            <w:pPr>
              <w:rPr>
                <w:color w:val="000000"/>
                <w:sz w:val="22"/>
                <w:szCs w:val="22"/>
              </w:rPr>
            </w:pPr>
          </w:p>
          <w:p w14:paraId="553F2F25" w14:textId="77777777" w:rsidR="00850197" w:rsidRPr="008C0E25" w:rsidRDefault="00850197" w:rsidP="00193D94">
            <w:pPr>
              <w:rPr>
                <w:color w:val="000000"/>
                <w:sz w:val="22"/>
                <w:szCs w:val="22"/>
              </w:rPr>
            </w:pPr>
          </w:p>
          <w:p w14:paraId="74007D00" w14:textId="77777777" w:rsidR="00850197" w:rsidRPr="008C0E25" w:rsidRDefault="00850197" w:rsidP="00193D94">
            <w:pPr>
              <w:rPr>
                <w:color w:val="000000"/>
                <w:sz w:val="22"/>
                <w:szCs w:val="22"/>
              </w:rPr>
            </w:pPr>
          </w:p>
          <w:p w14:paraId="51C84BAE" w14:textId="77777777" w:rsidR="00850197" w:rsidRPr="008C0E25" w:rsidRDefault="00850197" w:rsidP="00193D94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3CCFD2D5" w14:textId="77777777" w:rsidR="007B499E" w:rsidRPr="008C0E25" w:rsidRDefault="007B499E" w:rsidP="007B499E">
      <w:pPr>
        <w:tabs>
          <w:tab w:val="right" w:pos="9356"/>
        </w:tabs>
        <w:rPr>
          <w:b/>
          <w:color w:val="000000"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850197" w:rsidRPr="008C0E25" w14:paraId="0A9109DD" w14:textId="77777777" w:rsidTr="00560783">
        <w:tc>
          <w:tcPr>
            <w:tcW w:w="443" w:type="dxa"/>
            <w:vAlign w:val="center"/>
          </w:tcPr>
          <w:p w14:paraId="0BD814B1" w14:textId="205E8015" w:rsidR="00850197" w:rsidRPr="008C0E25" w:rsidRDefault="002031C4" w:rsidP="00560783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  <w:r w:rsidR="00850197" w:rsidRPr="008C0E25">
              <w:rPr>
                <w:b/>
                <w:color w:val="000000"/>
                <w:sz w:val="22"/>
                <w:szCs w:val="22"/>
              </w:rPr>
              <w:t>.</w:t>
            </w:r>
          </w:p>
        </w:tc>
        <w:tc>
          <w:tcPr>
            <w:tcW w:w="10105" w:type="dxa"/>
            <w:vAlign w:val="center"/>
          </w:tcPr>
          <w:p w14:paraId="7B9E7F92" w14:textId="77777777" w:rsidR="00850197" w:rsidRPr="008C0E25" w:rsidRDefault="00850197" w:rsidP="00560783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[1 mark]</w:t>
            </w:r>
          </w:p>
        </w:tc>
      </w:tr>
      <w:tr w:rsidR="00850197" w:rsidRPr="008C0E25" w14:paraId="115513F4" w14:textId="77777777" w:rsidTr="00560783">
        <w:tc>
          <w:tcPr>
            <w:tcW w:w="443" w:type="dxa"/>
            <w:vAlign w:val="center"/>
          </w:tcPr>
          <w:p w14:paraId="793426A4" w14:textId="77777777" w:rsidR="00850197" w:rsidRPr="008C0E25" w:rsidRDefault="00850197" w:rsidP="00560783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0BB6D18" w14:textId="5739AC8C" w:rsidR="00850197" w:rsidRPr="008C0E25" w:rsidRDefault="00850197" w:rsidP="004969B9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 xml:space="preserve">Ellie plays </w:t>
            </w:r>
            <w:r w:rsidR="004969B9">
              <w:rPr>
                <w:color w:val="000000"/>
                <w:sz w:val="22"/>
                <w:szCs w:val="22"/>
              </w:rPr>
              <w:t>seven</w:t>
            </w:r>
            <w:r w:rsidRPr="008C0E25">
              <w:rPr>
                <w:color w:val="000000"/>
                <w:sz w:val="22"/>
                <w:szCs w:val="22"/>
              </w:rPr>
              <w:t xml:space="preserve"> games of netball and scores the following number of goals:</w:t>
            </w:r>
          </w:p>
        </w:tc>
      </w:tr>
      <w:tr w:rsidR="00850197" w:rsidRPr="008C0E25" w14:paraId="4A1E441A" w14:textId="77777777" w:rsidTr="00560783">
        <w:trPr>
          <w:trHeight w:val="454"/>
        </w:trPr>
        <w:tc>
          <w:tcPr>
            <w:tcW w:w="443" w:type="dxa"/>
            <w:vAlign w:val="center"/>
          </w:tcPr>
          <w:p w14:paraId="07EB3024" w14:textId="77777777" w:rsidR="00850197" w:rsidRPr="008C0E25" w:rsidRDefault="00850197" w:rsidP="00560783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4A286E7" w14:textId="77777777" w:rsidR="00850197" w:rsidRPr="008C0E25" w:rsidRDefault="00850197" w:rsidP="00560783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>8, 3, 6, 7, 12, 9 and 14.</w:t>
            </w:r>
          </w:p>
        </w:tc>
      </w:tr>
      <w:tr w:rsidR="00850197" w:rsidRPr="008C0E25" w14:paraId="44E46A82" w14:textId="77777777" w:rsidTr="00560783">
        <w:trPr>
          <w:trHeight w:val="454"/>
        </w:trPr>
        <w:tc>
          <w:tcPr>
            <w:tcW w:w="443" w:type="dxa"/>
            <w:vAlign w:val="center"/>
          </w:tcPr>
          <w:p w14:paraId="062780C6" w14:textId="77777777" w:rsidR="00850197" w:rsidRPr="008C0E25" w:rsidRDefault="00850197" w:rsidP="00560783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483F1EA" w14:textId="77777777" w:rsidR="00850197" w:rsidRPr="008C0E25" w:rsidRDefault="00850197" w:rsidP="00560783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>What is the range of her scores?</w:t>
            </w:r>
          </w:p>
        </w:tc>
      </w:tr>
      <w:tr w:rsidR="00850197" w:rsidRPr="008C0E25" w14:paraId="2445BF8E" w14:textId="77777777" w:rsidTr="00560783">
        <w:trPr>
          <w:trHeight w:val="454"/>
        </w:trPr>
        <w:tc>
          <w:tcPr>
            <w:tcW w:w="443" w:type="dxa"/>
            <w:vAlign w:val="center"/>
          </w:tcPr>
          <w:p w14:paraId="09D6E887" w14:textId="77777777" w:rsidR="00850197" w:rsidRPr="008C0E25" w:rsidRDefault="00850197" w:rsidP="00560783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14A33AB8" w14:textId="77777777" w:rsidR="00850197" w:rsidRPr="008C0E25" w:rsidRDefault="00850197" w:rsidP="00560783">
            <w:pPr>
              <w:rPr>
                <w:color w:val="000000"/>
                <w:sz w:val="22"/>
                <w:szCs w:val="22"/>
              </w:rPr>
            </w:pPr>
          </w:p>
          <w:p w14:paraId="551056BF" w14:textId="77777777" w:rsidR="00850197" w:rsidRPr="008C0E25" w:rsidRDefault="00850197" w:rsidP="00560783">
            <w:pPr>
              <w:rPr>
                <w:color w:val="000000"/>
                <w:sz w:val="22"/>
                <w:szCs w:val="22"/>
              </w:rPr>
            </w:pPr>
          </w:p>
          <w:p w14:paraId="6EDCB62D" w14:textId="77777777" w:rsidR="00850197" w:rsidRPr="008C0E25" w:rsidRDefault="00850197" w:rsidP="00560783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22D270F2" w14:textId="77777777" w:rsidR="00850197" w:rsidRPr="008C0E25" w:rsidRDefault="00850197" w:rsidP="007B499E">
      <w:pPr>
        <w:tabs>
          <w:tab w:val="right" w:pos="9356"/>
        </w:tabs>
        <w:rPr>
          <w:b/>
          <w:color w:val="000000"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850197" w:rsidRPr="008C0E25" w14:paraId="64148515" w14:textId="77777777" w:rsidTr="00560783">
        <w:tc>
          <w:tcPr>
            <w:tcW w:w="443" w:type="dxa"/>
            <w:vAlign w:val="center"/>
          </w:tcPr>
          <w:p w14:paraId="7E43BCE4" w14:textId="79A9C7BE" w:rsidR="00850197" w:rsidRPr="008C0E25" w:rsidRDefault="002031C4" w:rsidP="00560783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</w:t>
            </w:r>
            <w:r w:rsidR="00850197" w:rsidRPr="008C0E25">
              <w:rPr>
                <w:b/>
                <w:color w:val="000000"/>
                <w:sz w:val="22"/>
                <w:szCs w:val="22"/>
              </w:rPr>
              <w:t>.</w:t>
            </w:r>
          </w:p>
        </w:tc>
        <w:tc>
          <w:tcPr>
            <w:tcW w:w="10105" w:type="dxa"/>
            <w:vAlign w:val="center"/>
          </w:tcPr>
          <w:p w14:paraId="07B273E3" w14:textId="77777777" w:rsidR="00850197" w:rsidRPr="008C0E25" w:rsidRDefault="00850197" w:rsidP="00560783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[1 mark]</w:t>
            </w:r>
          </w:p>
        </w:tc>
      </w:tr>
      <w:tr w:rsidR="00850197" w:rsidRPr="008C0E25" w14:paraId="48D4AEF0" w14:textId="77777777" w:rsidTr="00560783">
        <w:tc>
          <w:tcPr>
            <w:tcW w:w="443" w:type="dxa"/>
            <w:vAlign w:val="center"/>
          </w:tcPr>
          <w:p w14:paraId="02426A9F" w14:textId="77777777" w:rsidR="00850197" w:rsidRPr="008C0E25" w:rsidRDefault="00850197" w:rsidP="00560783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9011021" w14:textId="77777777" w:rsidR="00850197" w:rsidRPr="008C0E25" w:rsidRDefault="00850197" w:rsidP="00560783">
            <w:pPr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8C0E25">
              <w:rPr>
                <w:color w:val="000000"/>
                <w:sz w:val="22"/>
                <w:szCs w:val="22"/>
              </w:rPr>
              <w:t>Taylah</w:t>
            </w:r>
            <w:proofErr w:type="spellEnd"/>
            <w:r w:rsidRPr="008C0E25">
              <w:rPr>
                <w:color w:val="000000"/>
                <w:sz w:val="22"/>
                <w:szCs w:val="22"/>
              </w:rPr>
              <w:t xml:space="preserve"> records the number of minutes of exercise she does each day over two weeks.</w:t>
            </w:r>
          </w:p>
        </w:tc>
      </w:tr>
      <w:tr w:rsidR="00850197" w:rsidRPr="008C0E25" w14:paraId="7A09A379" w14:textId="77777777" w:rsidTr="00600A0E">
        <w:trPr>
          <w:trHeight w:val="1187"/>
        </w:trPr>
        <w:tc>
          <w:tcPr>
            <w:tcW w:w="443" w:type="dxa"/>
            <w:vAlign w:val="center"/>
          </w:tcPr>
          <w:p w14:paraId="2247FBB7" w14:textId="77777777" w:rsidR="00850197" w:rsidRPr="008C0E25" w:rsidRDefault="00850197" w:rsidP="00560783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E905CBE" w14:textId="77777777" w:rsidR="00850197" w:rsidRPr="008C0E25" w:rsidRDefault="00850197" w:rsidP="00850197">
            <w:pPr>
              <w:rPr>
                <w:color w:val="000000"/>
                <w:sz w:val="22"/>
                <w:szCs w:val="22"/>
              </w:rPr>
            </w:pPr>
          </w:p>
          <w:tbl>
            <w:tblPr>
              <w:tblW w:w="7938" w:type="dxa"/>
              <w:tblInd w:w="9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5"/>
              <w:gridCol w:w="965"/>
              <w:gridCol w:w="965"/>
              <w:gridCol w:w="964"/>
              <w:gridCol w:w="964"/>
              <w:gridCol w:w="964"/>
              <w:gridCol w:w="964"/>
              <w:gridCol w:w="1187"/>
            </w:tblGrid>
            <w:tr w:rsidR="00850197" w:rsidRPr="008C0E25" w14:paraId="58B851C7" w14:textId="77777777" w:rsidTr="00560783">
              <w:tc>
                <w:tcPr>
                  <w:tcW w:w="965" w:type="dxa"/>
                  <w:shd w:val="clear" w:color="auto" w:fill="auto"/>
                  <w:vAlign w:val="center"/>
                </w:tcPr>
                <w:p w14:paraId="4342C6E1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965" w:type="dxa"/>
                  <w:shd w:val="clear" w:color="auto" w:fill="auto"/>
                  <w:vAlign w:val="center"/>
                </w:tcPr>
                <w:p w14:paraId="73D4881E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Mon</w:t>
                  </w:r>
                </w:p>
              </w:tc>
              <w:tc>
                <w:tcPr>
                  <w:tcW w:w="965" w:type="dxa"/>
                  <w:shd w:val="clear" w:color="auto" w:fill="auto"/>
                  <w:vAlign w:val="center"/>
                </w:tcPr>
                <w:p w14:paraId="3B76D3B2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Tue</w:t>
                  </w:r>
                </w:p>
              </w:tc>
              <w:tc>
                <w:tcPr>
                  <w:tcW w:w="964" w:type="dxa"/>
                  <w:shd w:val="clear" w:color="auto" w:fill="auto"/>
                  <w:vAlign w:val="center"/>
                </w:tcPr>
                <w:p w14:paraId="58A4239D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Wed</w:t>
                  </w:r>
                </w:p>
              </w:tc>
              <w:tc>
                <w:tcPr>
                  <w:tcW w:w="964" w:type="dxa"/>
                  <w:shd w:val="clear" w:color="auto" w:fill="auto"/>
                  <w:vAlign w:val="center"/>
                </w:tcPr>
                <w:p w14:paraId="2BF7109C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proofErr w:type="spellStart"/>
                  <w:r w:rsidRPr="008C0E25">
                    <w:rPr>
                      <w:color w:val="000000"/>
                      <w:sz w:val="22"/>
                      <w:szCs w:val="22"/>
                    </w:rPr>
                    <w:t>Thur</w:t>
                  </w:r>
                  <w:proofErr w:type="spellEnd"/>
                </w:p>
              </w:tc>
              <w:tc>
                <w:tcPr>
                  <w:tcW w:w="964" w:type="dxa"/>
                  <w:shd w:val="clear" w:color="auto" w:fill="auto"/>
                  <w:vAlign w:val="center"/>
                </w:tcPr>
                <w:p w14:paraId="4044EA97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Fri</w:t>
                  </w:r>
                </w:p>
              </w:tc>
              <w:tc>
                <w:tcPr>
                  <w:tcW w:w="964" w:type="dxa"/>
                  <w:shd w:val="clear" w:color="auto" w:fill="auto"/>
                  <w:vAlign w:val="center"/>
                </w:tcPr>
                <w:p w14:paraId="2EE88C5B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Sat</w:t>
                  </w:r>
                </w:p>
              </w:tc>
              <w:tc>
                <w:tcPr>
                  <w:tcW w:w="1187" w:type="dxa"/>
                  <w:shd w:val="clear" w:color="auto" w:fill="auto"/>
                  <w:vAlign w:val="center"/>
                </w:tcPr>
                <w:p w14:paraId="2A5D4F4F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Sun</w:t>
                  </w:r>
                </w:p>
              </w:tc>
            </w:tr>
            <w:tr w:rsidR="00850197" w:rsidRPr="008C0E25" w14:paraId="3998D55E" w14:textId="77777777" w:rsidTr="00560783">
              <w:tc>
                <w:tcPr>
                  <w:tcW w:w="965" w:type="dxa"/>
                  <w:shd w:val="clear" w:color="auto" w:fill="auto"/>
                  <w:vAlign w:val="center"/>
                </w:tcPr>
                <w:p w14:paraId="32263575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Week 1</w:t>
                  </w:r>
                </w:p>
              </w:tc>
              <w:tc>
                <w:tcPr>
                  <w:tcW w:w="965" w:type="dxa"/>
                  <w:shd w:val="clear" w:color="auto" w:fill="auto"/>
                  <w:vAlign w:val="center"/>
                </w:tcPr>
                <w:p w14:paraId="7EDD8E22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65" w:type="dxa"/>
                  <w:shd w:val="clear" w:color="auto" w:fill="auto"/>
                  <w:vAlign w:val="center"/>
                </w:tcPr>
                <w:p w14:paraId="14A2BD3E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45</w:t>
                  </w:r>
                </w:p>
              </w:tc>
              <w:tc>
                <w:tcPr>
                  <w:tcW w:w="964" w:type="dxa"/>
                  <w:shd w:val="clear" w:color="auto" w:fill="auto"/>
                  <w:vAlign w:val="center"/>
                </w:tcPr>
                <w:p w14:paraId="4242B5FC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964" w:type="dxa"/>
                  <w:shd w:val="clear" w:color="auto" w:fill="auto"/>
                  <w:vAlign w:val="center"/>
                </w:tcPr>
                <w:p w14:paraId="144C62CF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64" w:type="dxa"/>
                  <w:shd w:val="clear" w:color="auto" w:fill="auto"/>
                  <w:vAlign w:val="center"/>
                </w:tcPr>
                <w:p w14:paraId="51776601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964" w:type="dxa"/>
                  <w:shd w:val="clear" w:color="auto" w:fill="auto"/>
                  <w:vAlign w:val="center"/>
                </w:tcPr>
                <w:p w14:paraId="6C912727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45</w:t>
                  </w:r>
                </w:p>
              </w:tc>
              <w:tc>
                <w:tcPr>
                  <w:tcW w:w="1187" w:type="dxa"/>
                  <w:shd w:val="clear" w:color="auto" w:fill="auto"/>
                  <w:vAlign w:val="center"/>
                </w:tcPr>
                <w:p w14:paraId="1797E780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60</w:t>
                  </w:r>
                </w:p>
              </w:tc>
            </w:tr>
            <w:tr w:rsidR="00850197" w:rsidRPr="008C0E25" w14:paraId="727732DC" w14:textId="77777777" w:rsidTr="00560783">
              <w:tc>
                <w:tcPr>
                  <w:tcW w:w="965" w:type="dxa"/>
                  <w:shd w:val="clear" w:color="auto" w:fill="auto"/>
                  <w:vAlign w:val="center"/>
                </w:tcPr>
                <w:p w14:paraId="373E5602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Week 2</w:t>
                  </w:r>
                </w:p>
              </w:tc>
              <w:tc>
                <w:tcPr>
                  <w:tcW w:w="965" w:type="dxa"/>
                  <w:shd w:val="clear" w:color="auto" w:fill="auto"/>
                  <w:vAlign w:val="center"/>
                </w:tcPr>
                <w:p w14:paraId="6D7662EA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45</w:t>
                  </w:r>
                </w:p>
              </w:tc>
              <w:tc>
                <w:tcPr>
                  <w:tcW w:w="965" w:type="dxa"/>
                  <w:shd w:val="clear" w:color="auto" w:fill="auto"/>
                  <w:vAlign w:val="center"/>
                </w:tcPr>
                <w:p w14:paraId="71BDA331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64" w:type="dxa"/>
                  <w:shd w:val="clear" w:color="auto" w:fill="auto"/>
                  <w:vAlign w:val="center"/>
                </w:tcPr>
                <w:p w14:paraId="132A7621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45</w:t>
                  </w:r>
                </w:p>
              </w:tc>
              <w:tc>
                <w:tcPr>
                  <w:tcW w:w="964" w:type="dxa"/>
                  <w:shd w:val="clear" w:color="auto" w:fill="auto"/>
                  <w:vAlign w:val="center"/>
                </w:tcPr>
                <w:p w14:paraId="5F02960B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964" w:type="dxa"/>
                  <w:shd w:val="clear" w:color="auto" w:fill="auto"/>
                  <w:vAlign w:val="center"/>
                </w:tcPr>
                <w:p w14:paraId="01431DD5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64" w:type="dxa"/>
                  <w:shd w:val="clear" w:color="auto" w:fill="auto"/>
                  <w:vAlign w:val="center"/>
                </w:tcPr>
                <w:p w14:paraId="06DC3532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45</w:t>
                  </w:r>
                </w:p>
              </w:tc>
              <w:tc>
                <w:tcPr>
                  <w:tcW w:w="1187" w:type="dxa"/>
                  <w:shd w:val="clear" w:color="auto" w:fill="auto"/>
                  <w:vAlign w:val="center"/>
                </w:tcPr>
                <w:p w14:paraId="48F17736" w14:textId="77777777" w:rsidR="00850197" w:rsidRPr="008C0E25" w:rsidRDefault="00850197" w:rsidP="00560783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35</w:t>
                  </w:r>
                </w:p>
              </w:tc>
            </w:tr>
          </w:tbl>
          <w:p w14:paraId="61E71B27" w14:textId="77777777" w:rsidR="00850197" w:rsidRPr="008C0E25" w:rsidRDefault="00850197" w:rsidP="00560783">
            <w:pPr>
              <w:rPr>
                <w:color w:val="000000"/>
                <w:sz w:val="22"/>
                <w:szCs w:val="22"/>
              </w:rPr>
            </w:pPr>
          </w:p>
        </w:tc>
      </w:tr>
      <w:tr w:rsidR="00850197" w:rsidRPr="008C0E25" w14:paraId="7EF22DA6" w14:textId="77777777" w:rsidTr="00560783">
        <w:trPr>
          <w:trHeight w:val="454"/>
        </w:trPr>
        <w:tc>
          <w:tcPr>
            <w:tcW w:w="443" w:type="dxa"/>
            <w:vAlign w:val="center"/>
          </w:tcPr>
          <w:p w14:paraId="5ED13FE8" w14:textId="77777777" w:rsidR="00850197" w:rsidRPr="008C0E25" w:rsidRDefault="00850197" w:rsidP="00560783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1C8D974D" w14:textId="77777777" w:rsidR="00850197" w:rsidRPr="008C0E25" w:rsidRDefault="00850197" w:rsidP="00560783">
            <w:pPr>
              <w:rPr>
                <w:color w:val="000000"/>
                <w:sz w:val="22"/>
                <w:szCs w:val="22"/>
              </w:rPr>
            </w:pPr>
          </w:p>
        </w:tc>
      </w:tr>
      <w:tr w:rsidR="00850197" w:rsidRPr="008C0E25" w14:paraId="242A171A" w14:textId="77777777" w:rsidTr="00560783">
        <w:trPr>
          <w:trHeight w:val="454"/>
        </w:trPr>
        <w:tc>
          <w:tcPr>
            <w:tcW w:w="443" w:type="dxa"/>
            <w:vAlign w:val="center"/>
          </w:tcPr>
          <w:p w14:paraId="2BCE40DA" w14:textId="77777777" w:rsidR="00850197" w:rsidRPr="008C0E25" w:rsidRDefault="00850197" w:rsidP="00560783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29AB54D" w14:textId="77777777" w:rsidR="00850197" w:rsidRPr="008C0E25" w:rsidRDefault="007D3AD3" w:rsidP="00560783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>Find the mode of her times.</w:t>
            </w:r>
          </w:p>
        </w:tc>
      </w:tr>
      <w:tr w:rsidR="00850197" w:rsidRPr="008C0E25" w14:paraId="3C3BC978" w14:textId="77777777" w:rsidTr="00560783">
        <w:trPr>
          <w:trHeight w:val="454"/>
        </w:trPr>
        <w:tc>
          <w:tcPr>
            <w:tcW w:w="443" w:type="dxa"/>
            <w:vAlign w:val="center"/>
          </w:tcPr>
          <w:p w14:paraId="7DC508E6" w14:textId="77777777" w:rsidR="00850197" w:rsidRPr="008C0E25" w:rsidRDefault="00850197" w:rsidP="00560783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0AF35233" w14:textId="77777777" w:rsidR="00850197" w:rsidRPr="008C0E25" w:rsidRDefault="00850197" w:rsidP="00560783">
            <w:pPr>
              <w:rPr>
                <w:color w:val="000000"/>
                <w:sz w:val="22"/>
                <w:szCs w:val="22"/>
              </w:rPr>
            </w:pPr>
          </w:p>
          <w:p w14:paraId="33A51EB5" w14:textId="77777777" w:rsidR="007D3AD3" w:rsidRPr="008C0E25" w:rsidRDefault="007D3AD3" w:rsidP="00560783">
            <w:pPr>
              <w:rPr>
                <w:color w:val="000000"/>
                <w:sz w:val="22"/>
                <w:szCs w:val="22"/>
              </w:rPr>
            </w:pPr>
          </w:p>
          <w:p w14:paraId="6097D7B9" w14:textId="77777777" w:rsidR="007D3AD3" w:rsidRPr="008C0E25" w:rsidRDefault="007D3AD3" w:rsidP="00560783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1C53BAF3" w14:textId="77777777" w:rsidR="000C7B00" w:rsidRDefault="000C7B00">
      <w: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7B499E" w:rsidRPr="008C0E25" w14:paraId="4ECE4D9D" w14:textId="77777777" w:rsidTr="00193D94">
        <w:tc>
          <w:tcPr>
            <w:tcW w:w="443" w:type="dxa"/>
            <w:vAlign w:val="center"/>
          </w:tcPr>
          <w:p w14:paraId="5E4FAC0C" w14:textId="113794CA" w:rsidR="007B499E" w:rsidRPr="008C0E25" w:rsidRDefault="002031C4" w:rsidP="00193D94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>9</w:t>
            </w:r>
            <w:r w:rsidR="007B499E" w:rsidRPr="008C0E25">
              <w:rPr>
                <w:b/>
                <w:color w:val="000000"/>
                <w:sz w:val="22"/>
                <w:szCs w:val="22"/>
              </w:rPr>
              <w:t>.</w:t>
            </w:r>
          </w:p>
        </w:tc>
        <w:tc>
          <w:tcPr>
            <w:tcW w:w="10105" w:type="dxa"/>
            <w:vAlign w:val="center"/>
          </w:tcPr>
          <w:p w14:paraId="318823B3" w14:textId="12CB1E07" w:rsidR="007B499E" w:rsidRPr="008C0E25" w:rsidRDefault="007B499E" w:rsidP="004969B9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[</w:t>
            </w:r>
            <w:r w:rsidR="004969B9">
              <w:rPr>
                <w:b/>
                <w:color w:val="000000"/>
                <w:sz w:val="22"/>
                <w:szCs w:val="22"/>
              </w:rPr>
              <w:t>3</w:t>
            </w:r>
            <w:r w:rsidRPr="008C0E25">
              <w:rPr>
                <w:b/>
                <w:color w:val="000000"/>
                <w:sz w:val="22"/>
                <w:szCs w:val="22"/>
              </w:rPr>
              <w:t xml:space="preserve"> marks: 1, </w:t>
            </w:r>
            <w:r w:rsidR="004969B9">
              <w:rPr>
                <w:b/>
                <w:color w:val="000000"/>
                <w:sz w:val="22"/>
                <w:szCs w:val="22"/>
              </w:rPr>
              <w:t>1, 1</w:t>
            </w:r>
            <w:r w:rsidRPr="008C0E25">
              <w:rPr>
                <w:b/>
                <w:color w:val="000000"/>
                <w:sz w:val="22"/>
                <w:szCs w:val="22"/>
              </w:rPr>
              <w:t>]</w:t>
            </w:r>
          </w:p>
        </w:tc>
      </w:tr>
      <w:tr w:rsidR="007B499E" w:rsidRPr="008C0E25" w14:paraId="636C0CE8" w14:textId="77777777" w:rsidTr="00193D94">
        <w:tc>
          <w:tcPr>
            <w:tcW w:w="443" w:type="dxa"/>
            <w:vAlign w:val="center"/>
          </w:tcPr>
          <w:p w14:paraId="5B8453BB" w14:textId="77777777" w:rsidR="007B499E" w:rsidRPr="008C0E25" w:rsidRDefault="007B499E" w:rsidP="00193D94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02AB92B8" w14:textId="44BEC489" w:rsidR="00757B69" w:rsidRDefault="00757B69" w:rsidP="00757B69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 xml:space="preserve">                                  Mitchell's scores in 20 shots at a dartboard.</w:t>
            </w:r>
          </w:p>
          <w:p w14:paraId="65869AED" w14:textId="77777777" w:rsidR="000C7B00" w:rsidRPr="008C0E25" w:rsidRDefault="000C7B00" w:rsidP="00757B69">
            <w:pPr>
              <w:rPr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Ind w:w="2070" w:type="dxa"/>
              <w:tblLook w:val="04A0" w:firstRow="1" w:lastRow="0" w:firstColumn="1" w:lastColumn="0" w:noHBand="0" w:noVBand="1"/>
            </w:tblPr>
            <w:tblGrid>
              <w:gridCol w:w="798"/>
              <w:gridCol w:w="402"/>
              <w:gridCol w:w="402"/>
              <w:gridCol w:w="402"/>
              <w:gridCol w:w="401"/>
              <w:gridCol w:w="401"/>
              <w:gridCol w:w="402"/>
              <w:gridCol w:w="402"/>
              <w:gridCol w:w="403"/>
            </w:tblGrid>
            <w:tr w:rsidR="00757B69" w:rsidRPr="008C0E25" w14:paraId="7CA8BBEF" w14:textId="77777777" w:rsidTr="00560783">
              <w:trPr>
                <w:trHeight w:hRule="exact" w:val="283"/>
              </w:trPr>
              <w:tc>
                <w:tcPr>
                  <w:tcW w:w="798" w:type="dxa"/>
                  <w:tcBorders>
                    <w:bottom w:val="single" w:sz="4" w:space="0" w:color="000000"/>
                    <w:right w:val="single" w:sz="4" w:space="0" w:color="000000"/>
                  </w:tcBorders>
                </w:tcPr>
                <w:p w14:paraId="0B284C6D" w14:textId="77777777" w:rsidR="00757B69" w:rsidRPr="008C0E25" w:rsidRDefault="00757B69" w:rsidP="00560783">
                  <w:pPr>
                    <w:pStyle w:val="ListParagraph"/>
                    <w:ind w:left="0"/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Stem</w:t>
                  </w:r>
                </w:p>
              </w:tc>
              <w:tc>
                <w:tcPr>
                  <w:tcW w:w="3215" w:type="dxa"/>
                  <w:gridSpan w:val="8"/>
                  <w:tcBorders>
                    <w:bottom w:val="single" w:sz="4" w:space="0" w:color="000000"/>
                  </w:tcBorders>
                </w:tcPr>
                <w:p w14:paraId="2408B231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Leaf</w:t>
                  </w:r>
                </w:p>
              </w:tc>
            </w:tr>
            <w:tr w:rsidR="00757B69" w:rsidRPr="008C0E25" w14:paraId="5355CA2A" w14:textId="77777777" w:rsidTr="00560783">
              <w:trPr>
                <w:trHeight w:hRule="exact" w:val="283"/>
              </w:trPr>
              <w:tc>
                <w:tcPr>
                  <w:tcW w:w="798" w:type="dxa"/>
                  <w:tcBorders>
                    <w:top w:val="single" w:sz="4" w:space="0" w:color="000000"/>
                    <w:right w:val="single" w:sz="4" w:space="0" w:color="000000"/>
                  </w:tcBorders>
                  <w:vAlign w:val="center"/>
                </w:tcPr>
                <w:p w14:paraId="703EAEFA" w14:textId="77777777" w:rsidR="00757B69" w:rsidRPr="008C0E25" w:rsidRDefault="00757B69" w:rsidP="00560783">
                  <w:pPr>
                    <w:pStyle w:val="ListParagraph"/>
                    <w:ind w:left="0"/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2" w:type="dxa"/>
                  <w:tcBorders>
                    <w:top w:val="single" w:sz="4" w:space="0" w:color="000000"/>
                    <w:left w:val="single" w:sz="4" w:space="0" w:color="000000"/>
                  </w:tcBorders>
                  <w:vAlign w:val="center"/>
                </w:tcPr>
                <w:p w14:paraId="2FCBABAD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02" w:type="dxa"/>
                  <w:tcBorders>
                    <w:top w:val="single" w:sz="4" w:space="0" w:color="000000"/>
                  </w:tcBorders>
                  <w:vAlign w:val="center"/>
                </w:tcPr>
                <w:p w14:paraId="3385D341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02" w:type="dxa"/>
                  <w:tcBorders>
                    <w:top w:val="single" w:sz="4" w:space="0" w:color="000000"/>
                  </w:tcBorders>
                  <w:vAlign w:val="center"/>
                </w:tcPr>
                <w:p w14:paraId="3006426D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401" w:type="dxa"/>
                  <w:tcBorders>
                    <w:top w:val="single" w:sz="4" w:space="0" w:color="000000"/>
                  </w:tcBorders>
                  <w:vAlign w:val="center"/>
                </w:tcPr>
                <w:p w14:paraId="7B2F12F4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401" w:type="dxa"/>
                  <w:tcBorders>
                    <w:top w:val="single" w:sz="4" w:space="0" w:color="000000"/>
                  </w:tcBorders>
                  <w:vAlign w:val="center"/>
                </w:tcPr>
                <w:p w14:paraId="57F72628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402" w:type="dxa"/>
                  <w:tcBorders>
                    <w:top w:val="single" w:sz="4" w:space="0" w:color="000000"/>
                  </w:tcBorders>
                  <w:vAlign w:val="center"/>
                </w:tcPr>
                <w:p w14:paraId="3F7FAEC3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tcBorders>
                    <w:top w:val="single" w:sz="4" w:space="0" w:color="000000"/>
                  </w:tcBorders>
                  <w:vAlign w:val="center"/>
                </w:tcPr>
                <w:p w14:paraId="20604DB4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3" w:type="dxa"/>
                  <w:tcBorders>
                    <w:top w:val="single" w:sz="4" w:space="0" w:color="000000"/>
                  </w:tcBorders>
                  <w:vAlign w:val="center"/>
                </w:tcPr>
                <w:p w14:paraId="2991A438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757B69" w:rsidRPr="008C0E25" w14:paraId="03CAE976" w14:textId="77777777" w:rsidTr="00560783">
              <w:trPr>
                <w:trHeight w:hRule="exact" w:val="283"/>
              </w:trPr>
              <w:tc>
                <w:tcPr>
                  <w:tcW w:w="798" w:type="dxa"/>
                  <w:tcBorders>
                    <w:right w:val="single" w:sz="4" w:space="0" w:color="000000"/>
                  </w:tcBorders>
                  <w:vAlign w:val="center"/>
                </w:tcPr>
                <w:p w14:paraId="1D399496" w14:textId="77777777" w:rsidR="00757B69" w:rsidRPr="008C0E25" w:rsidRDefault="00757B69" w:rsidP="00560783">
                  <w:pPr>
                    <w:pStyle w:val="ListParagraph"/>
                    <w:ind w:left="0"/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2" w:type="dxa"/>
                  <w:tcBorders>
                    <w:left w:val="single" w:sz="4" w:space="0" w:color="000000"/>
                  </w:tcBorders>
                  <w:vAlign w:val="center"/>
                </w:tcPr>
                <w:p w14:paraId="4506047A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2" w:type="dxa"/>
                  <w:vAlign w:val="center"/>
                </w:tcPr>
                <w:p w14:paraId="12E688D3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02" w:type="dxa"/>
                  <w:vAlign w:val="center"/>
                </w:tcPr>
                <w:p w14:paraId="311BCB96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401" w:type="dxa"/>
                  <w:vAlign w:val="center"/>
                </w:tcPr>
                <w:p w14:paraId="125E1788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401" w:type="dxa"/>
                  <w:vAlign w:val="center"/>
                </w:tcPr>
                <w:p w14:paraId="3EB96E4F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402" w:type="dxa"/>
                  <w:vAlign w:val="center"/>
                </w:tcPr>
                <w:p w14:paraId="6AC9A57D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402" w:type="dxa"/>
                  <w:vAlign w:val="center"/>
                </w:tcPr>
                <w:p w14:paraId="54DE8F9D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3" w:type="dxa"/>
                  <w:vAlign w:val="center"/>
                </w:tcPr>
                <w:p w14:paraId="793866C1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757B69" w:rsidRPr="008C0E25" w14:paraId="5F768163" w14:textId="77777777" w:rsidTr="00560783">
              <w:trPr>
                <w:trHeight w:hRule="exact" w:val="283"/>
              </w:trPr>
              <w:tc>
                <w:tcPr>
                  <w:tcW w:w="798" w:type="dxa"/>
                  <w:tcBorders>
                    <w:right w:val="single" w:sz="4" w:space="0" w:color="000000"/>
                  </w:tcBorders>
                  <w:vAlign w:val="center"/>
                </w:tcPr>
                <w:p w14:paraId="1A6B0459" w14:textId="77777777" w:rsidR="00757B69" w:rsidRPr="008C0E25" w:rsidRDefault="00757B69" w:rsidP="00560783">
                  <w:pPr>
                    <w:pStyle w:val="ListParagraph"/>
                    <w:ind w:left="0"/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02" w:type="dxa"/>
                  <w:tcBorders>
                    <w:left w:val="single" w:sz="4" w:space="0" w:color="000000"/>
                  </w:tcBorders>
                  <w:vAlign w:val="center"/>
                </w:tcPr>
                <w:p w14:paraId="169291D1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02" w:type="dxa"/>
                  <w:vAlign w:val="center"/>
                </w:tcPr>
                <w:p w14:paraId="0FF0BD58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02" w:type="dxa"/>
                  <w:vAlign w:val="center"/>
                </w:tcPr>
                <w:p w14:paraId="219C9836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401" w:type="dxa"/>
                  <w:vAlign w:val="center"/>
                </w:tcPr>
                <w:p w14:paraId="0F880EC9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401" w:type="dxa"/>
                  <w:vAlign w:val="center"/>
                </w:tcPr>
                <w:p w14:paraId="71ABED37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402" w:type="dxa"/>
                  <w:vAlign w:val="center"/>
                </w:tcPr>
                <w:p w14:paraId="6BB839A9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402" w:type="dxa"/>
                  <w:vAlign w:val="center"/>
                </w:tcPr>
                <w:p w14:paraId="1588EAC7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403" w:type="dxa"/>
                  <w:vAlign w:val="center"/>
                </w:tcPr>
                <w:p w14:paraId="40A39ACD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9</w:t>
                  </w:r>
                </w:p>
              </w:tc>
            </w:tr>
            <w:tr w:rsidR="00757B69" w:rsidRPr="008C0E25" w14:paraId="547217FB" w14:textId="77777777" w:rsidTr="00560783">
              <w:trPr>
                <w:trHeight w:hRule="exact" w:val="283"/>
              </w:trPr>
              <w:tc>
                <w:tcPr>
                  <w:tcW w:w="798" w:type="dxa"/>
                  <w:tcBorders>
                    <w:right w:val="single" w:sz="4" w:space="0" w:color="000000"/>
                  </w:tcBorders>
                  <w:vAlign w:val="center"/>
                </w:tcPr>
                <w:p w14:paraId="604EA7C7" w14:textId="77777777" w:rsidR="00757B69" w:rsidRPr="008C0E25" w:rsidRDefault="00757B69" w:rsidP="00560783">
                  <w:pPr>
                    <w:pStyle w:val="ListParagraph"/>
                    <w:ind w:left="0"/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02" w:type="dxa"/>
                  <w:tcBorders>
                    <w:left w:val="single" w:sz="4" w:space="0" w:color="000000"/>
                  </w:tcBorders>
                  <w:vAlign w:val="center"/>
                </w:tcPr>
                <w:p w14:paraId="44875DF3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182C1942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6ED1B49E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1" w:type="dxa"/>
                  <w:vAlign w:val="center"/>
                </w:tcPr>
                <w:p w14:paraId="7E0B01B6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1" w:type="dxa"/>
                  <w:vAlign w:val="center"/>
                </w:tcPr>
                <w:p w14:paraId="074DAE1D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4A1D3FEA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5F29C262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3" w:type="dxa"/>
                  <w:vAlign w:val="center"/>
                </w:tcPr>
                <w:p w14:paraId="6013034A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757B69" w:rsidRPr="008C0E25" w14:paraId="4C1B831F" w14:textId="77777777" w:rsidTr="00560783">
              <w:trPr>
                <w:trHeight w:hRule="exact" w:val="283"/>
              </w:trPr>
              <w:tc>
                <w:tcPr>
                  <w:tcW w:w="798" w:type="dxa"/>
                  <w:tcBorders>
                    <w:right w:val="single" w:sz="4" w:space="0" w:color="000000"/>
                  </w:tcBorders>
                  <w:vAlign w:val="center"/>
                </w:tcPr>
                <w:p w14:paraId="380ED9D1" w14:textId="77777777" w:rsidR="00757B69" w:rsidRPr="008C0E25" w:rsidRDefault="00757B69" w:rsidP="00560783">
                  <w:pPr>
                    <w:pStyle w:val="ListParagraph"/>
                    <w:ind w:left="0"/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02" w:type="dxa"/>
                  <w:tcBorders>
                    <w:left w:val="single" w:sz="4" w:space="0" w:color="000000"/>
                  </w:tcBorders>
                  <w:vAlign w:val="center"/>
                </w:tcPr>
                <w:p w14:paraId="2CC6F467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679AE636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3C7E9ACE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1" w:type="dxa"/>
                  <w:vAlign w:val="center"/>
                </w:tcPr>
                <w:p w14:paraId="6005ADF8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1" w:type="dxa"/>
                  <w:vAlign w:val="center"/>
                </w:tcPr>
                <w:p w14:paraId="54EFFAD4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15767AE6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7D5581E6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3" w:type="dxa"/>
                  <w:vAlign w:val="center"/>
                </w:tcPr>
                <w:p w14:paraId="5465452C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757B69" w:rsidRPr="008C0E25" w14:paraId="3A0102CB" w14:textId="77777777" w:rsidTr="00560783">
              <w:trPr>
                <w:trHeight w:hRule="exact" w:val="283"/>
              </w:trPr>
              <w:tc>
                <w:tcPr>
                  <w:tcW w:w="798" w:type="dxa"/>
                  <w:tcBorders>
                    <w:right w:val="single" w:sz="4" w:space="0" w:color="000000"/>
                  </w:tcBorders>
                  <w:vAlign w:val="center"/>
                </w:tcPr>
                <w:p w14:paraId="568229CE" w14:textId="77777777" w:rsidR="00757B69" w:rsidRPr="008C0E25" w:rsidRDefault="00757B69" w:rsidP="00560783">
                  <w:pPr>
                    <w:pStyle w:val="ListParagraph"/>
                    <w:ind w:left="0"/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02" w:type="dxa"/>
                  <w:tcBorders>
                    <w:left w:val="single" w:sz="4" w:space="0" w:color="000000"/>
                  </w:tcBorders>
                  <w:vAlign w:val="center"/>
                </w:tcPr>
                <w:p w14:paraId="5A8AB31A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1605E289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7AD05F6F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1" w:type="dxa"/>
                  <w:vAlign w:val="center"/>
                </w:tcPr>
                <w:p w14:paraId="26EA11F9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1" w:type="dxa"/>
                  <w:vAlign w:val="center"/>
                </w:tcPr>
                <w:p w14:paraId="7CC03F9E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76557925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48157E3F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3" w:type="dxa"/>
                  <w:vAlign w:val="center"/>
                </w:tcPr>
                <w:p w14:paraId="7B990FD3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757B69" w:rsidRPr="008C0E25" w14:paraId="35A5C079" w14:textId="77777777" w:rsidTr="00560783">
              <w:trPr>
                <w:trHeight w:hRule="exact" w:val="283"/>
              </w:trPr>
              <w:tc>
                <w:tcPr>
                  <w:tcW w:w="798" w:type="dxa"/>
                  <w:tcBorders>
                    <w:right w:val="single" w:sz="4" w:space="0" w:color="000000"/>
                  </w:tcBorders>
                  <w:vAlign w:val="center"/>
                </w:tcPr>
                <w:p w14:paraId="53D50A60" w14:textId="77777777" w:rsidR="00757B69" w:rsidRPr="008C0E25" w:rsidRDefault="00757B69" w:rsidP="00560783">
                  <w:pPr>
                    <w:pStyle w:val="ListParagraph"/>
                    <w:ind w:left="0"/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402" w:type="dxa"/>
                  <w:tcBorders>
                    <w:left w:val="single" w:sz="4" w:space="0" w:color="000000"/>
                  </w:tcBorders>
                  <w:vAlign w:val="center"/>
                </w:tcPr>
                <w:p w14:paraId="2EFBDC8B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8C0E25">
                    <w:rPr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2" w:type="dxa"/>
                  <w:vAlign w:val="center"/>
                </w:tcPr>
                <w:p w14:paraId="0F4887E8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6C9286BA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1" w:type="dxa"/>
                  <w:vAlign w:val="center"/>
                </w:tcPr>
                <w:p w14:paraId="4C47774B" w14:textId="77777777" w:rsidR="00757B69" w:rsidRPr="008C0E25" w:rsidRDefault="00757B69" w:rsidP="00560783">
                  <w:pPr>
                    <w:pStyle w:val="ListParagraph"/>
                    <w:ind w:left="0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1" w:type="dxa"/>
                  <w:vAlign w:val="center"/>
                </w:tcPr>
                <w:p w14:paraId="6CB85D79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77E6D401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2" w:type="dxa"/>
                  <w:vAlign w:val="center"/>
                </w:tcPr>
                <w:p w14:paraId="6D601DAD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03" w:type="dxa"/>
                  <w:vAlign w:val="center"/>
                </w:tcPr>
                <w:p w14:paraId="1B5F64AB" w14:textId="77777777" w:rsidR="00757B69" w:rsidRPr="008C0E25" w:rsidRDefault="00757B69" w:rsidP="00560783">
                  <w:pPr>
                    <w:pStyle w:val="ListParagraph"/>
                    <w:ind w:left="0"/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4D196CB4" w14:textId="77777777" w:rsidR="007B499E" w:rsidRPr="008C0E25" w:rsidRDefault="007B499E" w:rsidP="00193D94">
            <w:pPr>
              <w:rPr>
                <w:color w:val="000000"/>
                <w:sz w:val="22"/>
                <w:szCs w:val="22"/>
              </w:rPr>
            </w:pPr>
          </w:p>
        </w:tc>
      </w:tr>
      <w:tr w:rsidR="007B499E" w:rsidRPr="008C0E25" w14:paraId="1E92E978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4338001D" w14:textId="77777777" w:rsidR="007B499E" w:rsidRPr="008C0E25" w:rsidRDefault="007B499E" w:rsidP="00193D94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56693E96" w14:textId="77777777" w:rsidR="007B499E" w:rsidRPr="008C0E25" w:rsidRDefault="00757B69" w:rsidP="00193D94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>What is the mode of the scores?</w:t>
            </w:r>
          </w:p>
        </w:tc>
      </w:tr>
      <w:tr w:rsidR="007B499E" w:rsidRPr="008C0E25" w14:paraId="1F1D4CCD" w14:textId="77777777" w:rsidTr="00193D94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0513666E" w14:textId="77777777" w:rsidR="007B499E" w:rsidRPr="008C0E25" w:rsidRDefault="007B499E" w:rsidP="00193D94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544D4886" w14:textId="77777777" w:rsidR="007B499E" w:rsidRPr="008C0E25" w:rsidRDefault="007B499E" w:rsidP="00193D94">
            <w:pPr>
              <w:rPr>
                <w:color w:val="000000"/>
                <w:sz w:val="22"/>
                <w:szCs w:val="22"/>
              </w:rPr>
            </w:pPr>
          </w:p>
          <w:p w14:paraId="33E43038" w14:textId="77777777" w:rsidR="00757B69" w:rsidRPr="008C0E25" w:rsidRDefault="00757B69" w:rsidP="00193D94">
            <w:pPr>
              <w:rPr>
                <w:color w:val="000000"/>
                <w:sz w:val="22"/>
                <w:szCs w:val="22"/>
              </w:rPr>
            </w:pPr>
          </w:p>
          <w:p w14:paraId="541AB1A1" w14:textId="77777777" w:rsidR="00757B69" w:rsidRPr="008C0E25" w:rsidRDefault="00757B69" w:rsidP="00193D94">
            <w:pPr>
              <w:rPr>
                <w:color w:val="000000"/>
                <w:sz w:val="22"/>
                <w:szCs w:val="22"/>
              </w:rPr>
            </w:pPr>
          </w:p>
        </w:tc>
      </w:tr>
      <w:tr w:rsidR="00757B69" w:rsidRPr="008C0E25" w14:paraId="7C781F0A" w14:textId="77777777" w:rsidTr="00193D94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421809BF" w14:textId="77777777" w:rsidR="00757B69" w:rsidRPr="008C0E25" w:rsidRDefault="00757B69" w:rsidP="00193D94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2F3AC3D9" w14:textId="77777777" w:rsidR="00757B69" w:rsidRPr="008C0E25" w:rsidRDefault="00757B69" w:rsidP="00193D94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>Which score could be described as an outlier?</w:t>
            </w:r>
          </w:p>
        </w:tc>
      </w:tr>
      <w:tr w:rsidR="00757B69" w:rsidRPr="008C0E25" w14:paraId="1E55077F" w14:textId="77777777" w:rsidTr="00193D94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274BC037" w14:textId="77777777" w:rsidR="00757B69" w:rsidRPr="008C0E25" w:rsidRDefault="00757B69" w:rsidP="00193D94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019C1F1" w14:textId="77777777" w:rsidR="00757B69" w:rsidRPr="008C0E25" w:rsidRDefault="00757B69" w:rsidP="00193D94">
            <w:pPr>
              <w:rPr>
                <w:color w:val="000000"/>
                <w:sz w:val="22"/>
                <w:szCs w:val="22"/>
              </w:rPr>
            </w:pPr>
          </w:p>
          <w:p w14:paraId="17320ABA" w14:textId="77777777" w:rsidR="00757B69" w:rsidRPr="008C0E25" w:rsidRDefault="00757B69" w:rsidP="00193D94">
            <w:pPr>
              <w:rPr>
                <w:color w:val="000000"/>
                <w:sz w:val="22"/>
                <w:szCs w:val="22"/>
              </w:rPr>
            </w:pPr>
          </w:p>
          <w:p w14:paraId="75D242AE" w14:textId="77777777" w:rsidR="00757B69" w:rsidRPr="008C0E25" w:rsidRDefault="00757B69" w:rsidP="00193D94">
            <w:pPr>
              <w:rPr>
                <w:color w:val="000000"/>
                <w:sz w:val="22"/>
                <w:szCs w:val="22"/>
              </w:rPr>
            </w:pPr>
          </w:p>
        </w:tc>
      </w:tr>
      <w:tr w:rsidR="00757B69" w:rsidRPr="008C0E25" w14:paraId="62228EA6" w14:textId="77777777" w:rsidTr="007D3AD3">
        <w:trPr>
          <w:trHeight w:val="454"/>
        </w:trPr>
        <w:tc>
          <w:tcPr>
            <w:tcW w:w="443" w:type="dxa"/>
            <w:shd w:val="clear" w:color="auto" w:fill="auto"/>
          </w:tcPr>
          <w:p w14:paraId="3F0D5766" w14:textId="77777777" w:rsidR="00757B69" w:rsidRPr="008C0E25" w:rsidRDefault="00757B69" w:rsidP="007D3AD3">
            <w:pPr>
              <w:rPr>
                <w:b/>
                <w:color w:val="000000"/>
                <w:sz w:val="22"/>
                <w:szCs w:val="22"/>
              </w:rPr>
            </w:pPr>
            <w:r w:rsidRPr="008C0E25">
              <w:rPr>
                <w:b/>
                <w:color w:val="000000"/>
                <w:sz w:val="22"/>
                <w:szCs w:val="22"/>
              </w:rPr>
              <w:t>c)</w:t>
            </w:r>
          </w:p>
        </w:tc>
        <w:tc>
          <w:tcPr>
            <w:tcW w:w="10105" w:type="dxa"/>
          </w:tcPr>
          <w:p w14:paraId="7DDEA9BC" w14:textId="77777777" w:rsidR="00757B69" w:rsidRPr="008C0E25" w:rsidRDefault="00757B69" w:rsidP="007D3AD3">
            <w:pPr>
              <w:rPr>
                <w:color w:val="000000"/>
                <w:sz w:val="22"/>
                <w:szCs w:val="22"/>
              </w:rPr>
            </w:pPr>
            <w:r w:rsidRPr="008C0E25">
              <w:rPr>
                <w:color w:val="000000"/>
                <w:sz w:val="22"/>
                <w:szCs w:val="22"/>
              </w:rPr>
              <w:t>What effect would it have on the mean if the outlier were not included in the data? (You do not have to calculate the mean to answer this question.)</w:t>
            </w:r>
          </w:p>
        </w:tc>
      </w:tr>
      <w:tr w:rsidR="00757B69" w:rsidRPr="008C0E25" w14:paraId="286DB1FC" w14:textId="77777777" w:rsidTr="00193D94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62C77229" w14:textId="77777777" w:rsidR="00757B69" w:rsidRPr="008C0E25" w:rsidRDefault="00757B69" w:rsidP="00193D94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18737267" w14:textId="77777777" w:rsidR="00757B69" w:rsidRPr="008C0E25" w:rsidRDefault="00757B69" w:rsidP="00193D94">
            <w:pPr>
              <w:rPr>
                <w:color w:val="000000"/>
                <w:sz w:val="22"/>
                <w:szCs w:val="22"/>
              </w:rPr>
            </w:pPr>
          </w:p>
          <w:p w14:paraId="1FF8954A" w14:textId="77777777" w:rsidR="00757B69" w:rsidRPr="008C0E25" w:rsidRDefault="00757B69" w:rsidP="00193D94">
            <w:pPr>
              <w:rPr>
                <w:color w:val="000000"/>
                <w:sz w:val="22"/>
                <w:szCs w:val="22"/>
              </w:rPr>
            </w:pPr>
          </w:p>
          <w:p w14:paraId="1E83F062" w14:textId="77777777" w:rsidR="00757B69" w:rsidRPr="008C0E25" w:rsidRDefault="00757B69" w:rsidP="00193D94">
            <w:pPr>
              <w:rPr>
                <w:color w:val="000000"/>
                <w:sz w:val="22"/>
                <w:szCs w:val="22"/>
              </w:rPr>
            </w:pPr>
          </w:p>
          <w:p w14:paraId="46A9916E" w14:textId="77777777" w:rsidR="00757B69" w:rsidRPr="008C0E25" w:rsidRDefault="00757B69" w:rsidP="00193D94">
            <w:pPr>
              <w:rPr>
                <w:color w:val="000000"/>
                <w:sz w:val="22"/>
                <w:szCs w:val="22"/>
              </w:rPr>
            </w:pPr>
          </w:p>
          <w:p w14:paraId="723CFAC8" w14:textId="77777777" w:rsidR="00757B69" w:rsidRPr="008C0E25" w:rsidRDefault="00757B69" w:rsidP="00193D94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1351D69C" w14:textId="77777777" w:rsidR="007B499E" w:rsidRPr="008C0E25" w:rsidRDefault="007B499E" w:rsidP="007B499E">
      <w:pPr>
        <w:tabs>
          <w:tab w:val="right" w:pos="9356"/>
        </w:tabs>
        <w:rPr>
          <w:b/>
          <w:color w:val="000000"/>
          <w:sz w:val="22"/>
          <w:szCs w:val="22"/>
        </w:rPr>
      </w:pPr>
    </w:p>
    <w:p w14:paraId="45A2CBC7" w14:textId="77777777" w:rsidR="007B499E" w:rsidRPr="008C0E25" w:rsidRDefault="007B499E" w:rsidP="007B499E">
      <w:pPr>
        <w:tabs>
          <w:tab w:val="right" w:pos="9356"/>
        </w:tabs>
        <w:rPr>
          <w:b/>
          <w:color w:val="000000"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D459FC" w:rsidRPr="001C52C6" w14:paraId="7EB2796F" w14:textId="77777777" w:rsidTr="00E85C62">
        <w:tc>
          <w:tcPr>
            <w:tcW w:w="443" w:type="dxa"/>
            <w:vAlign w:val="center"/>
          </w:tcPr>
          <w:p w14:paraId="5DC42AC2" w14:textId="28C3F941" w:rsidR="00D459FC" w:rsidRPr="001C52C6" w:rsidRDefault="00D459FC" w:rsidP="00E85C62">
            <w:pPr>
              <w:rPr>
                <w:b/>
                <w:color w:val="000000"/>
                <w:sz w:val="22"/>
                <w:szCs w:val="22"/>
              </w:rPr>
            </w:pPr>
            <w:r w:rsidRPr="001C52C6">
              <w:rPr>
                <w:b/>
                <w:color w:val="000000"/>
                <w:sz w:val="22"/>
                <w:szCs w:val="22"/>
              </w:rPr>
              <w:t>9.</w:t>
            </w:r>
          </w:p>
        </w:tc>
        <w:tc>
          <w:tcPr>
            <w:tcW w:w="10105" w:type="dxa"/>
            <w:vAlign w:val="center"/>
          </w:tcPr>
          <w:p w14:paraId="49A94B16" w14:textId="03153F72" w:rsidR="00D459FC" w:rsidRPr="001C52C6" w:rsidRDefault="00D459FC" w:rsidP="004969B9">
            <w:pPr>
              <w:rPr>
                <w:b/>
                <w:color w:val="000000"/>
                <w:sz w:val="22"/>
                <w:szCs w:val="22"/>
              </w:rPr>
            </w:pPr>
            <w:r w:rsidRPr="001C52C6">
              <w:rPr>
                <w:b/>
                <w:color w:val="000000"/>
                <w:sz w:val="22"/>
                <w:szCs w:val="22"/>
              </w:rPr>
              <w:t>[</w:t>
            </w:r>
            <w:r w:rsidR="004969B9">
              <w:rPr>
                <w:b/>
                <w:color w:val="000000"/>
                <w:sz w:val="22"/>
                <w:szCs w:val="22"/>
              </w:rPr>
              <w:t>2 marks: 1, 1</w:t>
            </w:r>
            <w:r w:rsidRPr="001C52C6">
              <w:rPr>
                <w:b/>
                <w:color w:val="000000"/>
                <w:sz w:val="22"/>
                <w:szCs w:val="22"/>
              </w:rPr>
              <w:t>]</w:t>
            </w:r>
          </w:p>
        </w:tc>
      </w:tr>
      <w:tr w:rsidR="00D459FC" w:rsidRPr="001C52C6" w14:paraId="60B817F5" w14:textId="77777777" w:rsidTr="00E85C62">
        <w:trPr>
          <w:trHeight w:val="263"/>
        </w:trPr>
        <w:tc>
          <w:tcPr>
            <w:tcW w:w="443" w:type="dxa"/>
            <w:vAlign w:val="center"/>
          </w:tcPr>
          <w:p w14:paraId="1FE98D7D" w14:textId="77777777" w:rsidR="00D459FC" w:rsidRPr="001C52C6" w:rsidRDefault="00D459FC" w:rsidP="00E85C62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0105" w:type="dxa"/>
          </w:tcPr>
          <w:p w14:paraId="50FBA364" w14:textId="46EAFDF3" w:rsidR="00D459FC" w:rsidRPr="001C52C6" w:rsidRDefault="001C52C6" w:rsidP="00E85C62">
            <w:pPr>
              <w:tabs>
                <w:tab w:val="left" w:pos="8595"/>
              </w:tabs>
              <w:rPr>
                <w:color w:val="000000"/>
                <w:sz w:val="22"/>
                <w:szCs w:val="22"/>
              </w:rPr>
            </w:pPr>
            <w:r w:rsidRPr="001C52C6">
              <w:rPr>
                <w:color w:val="131413"/>
                <w:sz w:val="22"/>
                <w:szCs w:val="22"/>
                <w:lang w:val="en-US"/>
              </w:rPr>
              <w:t>Two students show different histograms for the same set of data.</w:t>
            </w:r>
          </w:p>
        </w:tc>
      </w:tr>
      <w:tr w:rsidR="001C52C6" w:rsidRPr="001C52C6" w14:paraId="292B5C58" w14:textId="77777777" w:rsidTr="00E85C62">
        <w:trPr>
          <w:trHeight w:val="454"/>
        </w:trPr>
        <w:tc>
          <w:tcPr>
            <w:tcW w:w="443" w:type="dxa"/>
            <w:vAlign w:val="center"/>
          </w:tcPr>
          <w:p w14:paraId="117BE9AC" w14:textId="74C63080" w:rsidR="001C52C6" w:rsidRPr="001C52C6" w:rsidRDefault="001C52C6" w:rsidP="00E85C6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13C80F1" w14:textId="26005CA7" w:rsidR="001C52C6" w:rsidRPr="001C52C6" w:rsidRDefault="001C52C6" w:rsidP="001C52C6">
            <w:pPr>
              <w:jc w:val="center"/>
              <w:rPr>
                <w:sz w:val="22"/>
                <w:szCs w:val="22"/>
              </w:rPr>
            </w:pPr>
            <w:r w:rsidRPr="001C52C6">
              <w:rPr>
                <w:noProof/>
                <w:sz w:val="22"/>
                <w:szCs w:val="22"/>
                <w:lang w:eastAsia="en-AU"/>
              </w:rPr>
              <w:drawing>
                <wp:inline distT="0" distB="0" distL="0" distR="0" wp14:anchorId="431725EF" wp14:editId="413E26EA">
                  <wp:extent cx="3953934" cy="1333484"/>
                  <wp:effectExtent l="0" t="0" r="8890" b="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3934" cy="1333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52C6" w:rsidRPr="001C52C6" w14:paraId="6426A63D" w14:textId="77777777" w:rsidTr="00E85C62">
        <w:trPr>
          <w:trHeight w:val="454"/>
        </w:trPr>
        <w:tc>
          <w:tcPr>
            <w:tcW w:w="443" w:type="dxa"/>
            <w:vAlign w:val="center"/>
          </w:tcPr>
          <w:p w14:paraId="55F381C8" w14:textId="77777777" w:rsidR="001C52C6" w:rsidRPr="001C52C6" w:rsidRDefault="001C52C6" w:rsidP="00E85C6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807892F" w14:textId="77777777" w:rsidR="001C52C6" w:rsidRPr="001C52C6" w:rsidRDefault="001C52C6" w:rsidP="00E85C62">
            <w:pPr>
              <w:rPr>
                <w:sz w:val="22"/>
                <w:szCs w:val="22"/>
              </w:rPr>
            </w:pPr>
          </w:p>
        </w:tc>
      </w:tr>
      <w:tr w:rsidR="001C52C6" w:rsidRPr="001C52C6" w14:paraId="035E18A4" w14:textId="77777777" w:rsidTr="00E85C62">
        <w:trPr>
          <w:trHeight w:val="454"/>
        </w:trPr>
        <w:tc>
          <w:tcPr>
            <w:tcW w:w="443" w:type="dxa"/>
            <w:vAlign w:val="center"/>
          </w:tcPr>
          <w:p w14:paraId="05684C3A" w14:textId="0D9E5261" w:rsidR="001C52C6" w:rsidRPr="001C52C6" w:rsidRDefault="001C52C6" w:rsidP="00E85C62">
            <w:pPr>
              <w:rPr>
                <w:b/>
                <w:sz w:val="22"/>
                <w:szCs w:val="22"/>
              </w:rPr>
            </w:pPr>
            <w:r w:rsidRPr="001C52C6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484B147F" w14:textId="64A38167" w:rsidR="001C52C6" w:rsidRPr="001C52C6" w:rsidRDefault="001C52C6" w:rsidP="00E85C62">
            <w:pPr>
              <w:rPr>
                <w:sz w:val="22"/>
                <w:szCs w:val="22"/>
              </w:rPr>
            </w:pPr>
            <w:r w:rsidRPr="001C52C6">
              <w:rPr>
                <w:color w:val="131413"/>
                <w:sz w:val="22"/>
                <w:szCs w:val="22"/>
                <w:lang w:val="en-US"/>
              </w:rPr>
              <w:t xml:space="preserve">Which histogram is more useful in helping to </w:t>
            </w:r>
            <w:proofErr w:type="spellStart"/>
            <w:r w:rsidRPr="001C52C6">
              <w:rPr>
                <w:color w:val="131413"/>
                <w:sz w:val="22"/>
                <w:szCs w:val="22"/>
                <w:lang w:val="en-US"/>
              </w:rPr>
              <w:t>analyse</w:t>
            </w:r>
            <w:proofErr w:type="spellEnd"/>
            <w:r w:rsidRPr="001C52C6">
              <w:rPr>
                <w:color w:val="131413"/>
                <w:sz w:val="22"/>
                <w:szCs w:val="22"/>
                <w:lang w:val="en-US"/>
              </w:rPr>
              <w:t xml:space="preserve"> the data? Justify your decision.</w:t>
            </w:r>
          </w:p>
        </w:tc>
      </w:tr>
      <w:tr w:rsidR="001C52C6" w:rsidRPr="001C52C6" w14:paraId="247C5952" w14:textId="77777777" w:rsidTr="00E85C62">
        <w:trPr>
          <w:trHeight w:val="454"/>
        </w:trPr>
        <w:tc>
          <w:tcPr>
            <w:tcW w:w="443" w:type="dxa"/>
            <w:vAlign w:val="center"/>
          </w:tcPr>
          <w:p w14:paraId="2C32639E" w14:textId="77777777" w:rsidR="001C52C6" w:rsidRPr="001C52C6" w:rsidRDefault="001C52C6" w:rsidP="00E85C6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CE3FB3F" w14:textId="77777777" w:rsidR="001C52C6" w:rsidRDefault="001C52C6" w:rsidP="00E85C62">
            <w:pPr>
              <w:rPr>
                <w:color w:val="131413"/>
                <w:sz w:val="22"/>
                <w:szCs w:val="22"/>
                <w:lang w:val="en-US"/>
              </w:rPr>
            </w:pPr>
          </w:p>
          <w:p w14:paraId="112A7921" w14:textId="77777777" w:rsidR="00E06405" w:rsidRDefault="00E06405" w:rsidP="00E85C62">
            <w:pPr>
              <w:rPr>
                <w:color w:val="131413"/>
                <w:sz w:val="22"/>
                <w:szCs w:val="22"/>
                <w:lang w:val="en-US"/>
              </w:rPr>
            </w:pPr>
          </w:p>
          <w:p w14:paraId="2575A747" w14:textId="77777777" w:rsidR="00E06405" w:rsidRDefault="00E06405" w:rsidP="00E85C62">
            <w:pPr>
              <w:rPr>
                <w:color w:val="131413"/>
                <w:sz w:val="22"/>
                <w:szCs w:val="22"/>
                <w:lang w:val="en-US"/>
              </w:rPr>
            </w:pPr>
          </w:p>
          <w:p w14:paraId="2D9F22CA" w14:textId="77777777" w:rsidR="00E06405" w:rsidRDefault="00E06405" w:rsidP="00E85C62">
            <w:pPr>
              <w:rPr>
                <w:color w:val="131413"/>
                <w:sz w:val="22"/>
                <w:szCs w:val="22"/>
                <w:lang w:val="en-US"/>
              </w:rPr>
            </w:pPr>
          </w:p>
          <w:p w14:paraId="24246D28" w14:textId="77777777" w:rsidR="00E06405" w:rsidRPr="001C52C6" w:rsidRDefault="00E06405" w:rsidP="00E85C62">
            <w:pPr>
              <w:rPr>
                <w:color w:val="131413"/>
                <w:sz w:val="22"/>
                <w:szCs w:val="22"/>
                <w:lang w:val="en-US"/>
              </w:rPr>
            </w:pPr>
          </w:p>
        </w:tc>
      </w:tr>
      <w:tr w:rsidR="001C52C6" w:rsidRPr="001C52C6" w14:paraId="6D2AC8FC" w14:textId="77777777" w:rsidTr="00E85C62">
        <w:trPr>
          <w:trHeight w:val="454"/>
        </w:trPr>
        <w:tc>
          <w:tcPr>
            <w:tcW w:w="443" w:type="dxa"/>
            <w:vAlign w:val="center"/>
          </w:tcPr>
          <w:p w14:paraId="07CA195F" w14:textId="1D6D5905" w:rsidR="001C52C6" w:rsidRPr="001C52C6" w:rsidRDefault="001C52C6" w:rsidP="00E85C62">
            <w:pPr>
              <w:rPr>
                <w:b/>
                <w:sz w:val="22"/>
                <w:szCs w:val="22"/>
              </w:rPr>
            </w:pPr>
            <w:r w:rsidRPr="001C52C6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6F3C08CE" w14:textId="2CCA5DD5" w:rsidR="001C52C6" w:rsidRPr="001C52C6" w:rsidRDefault="001C52C6" w:rsidP="00E85C62">
            <w:pPr>
              <w:rPr>
                <w:color w:val="131413"/>
                <w:sz w:val="22"/>
                <w:szCs w:val="22"/>
                <w:lang w:val="en-US"/>
              </w:rPr>
            </w:pPr>
            <w:r w:rsidRPr="001C52C6">
              <w:rPr>
                <w:color w:val="131413"/>
                <w:sz w:val="22"/>
                <w:szCs w:val="22"/>
                <w:lang w:val="en-US"/>
              </w:rPr>
              <w:t>What would you advise student B to do differently when constructing the histogram?</w:t>
            </w:r>
          </w:p>
        </w:tc>
      </w:tr>
      <w:tr w:rsidR="00E06405" w:rsidRPr="001C52C6" w14:paraId="131A36DE" w14:textId="77777777" w:rsidTr="00E85C62">
        <w:trPr>
          <w:trHeight w:val="454"/>
        </w:trPr>
        <w:tc>
          <w:tcPr>
            <w:tcW w:w="443" w:type="dxa"/>
            <w:vAlign w:val="center"/>
          </w:tcPr>
          <w:p w14:paraId="3BF0F96F" w14:textId="77777777" w:rsidR="00E06405" w:rsidRPr="001C52C6" w:rsidRDefault="00E06405" w:rsidP="00E85C6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69DE9AC" w14:textId="77777777" w:rsidR="00E06405" w:rsidRPr="001C52C6" w:rsidRDefault="00E06405" w:rsidP="00E85C62">
            <w:pPr>
              <w:rPr>
                <w:color w:val="131413"/>
                <w:sz w:val="22"/>
                <w:szCs w:val="22"/>
                <w:lang w:val="en-US"/>
              </w:rPr>
            </w:pPr>
          </w:p>
        </w:tc>
      </w:tr>
    </w:tbl>
    <w:p w14:paraId="0622E100" w14:textId="77777777" w:rsidR="007B499E" w:rsidRPr="008C0E25" w:rsidRDefault="007B499E" w:rsidP="007B499E">
      <w:pPr>
        <w:rPr>
          <w:sz w:val="22"/>
          <w:szCs w:val="22"/>
        </w:rPr>
      </w:pPr>
    </w:p>
    <w:p w14:paraId="2025A0B0" w14:textId="77777777" w:rsidR="00E074FF" w:rsidRDefault="00E074FF" w:rsidP="007B499E">
      <w:pPr>
        <w:pStyle w:val="Header"/>
        <w:tabs>
          <w:tab w:val="clear" w:pos="4153"/>
          <w:tab w:val="clear" w:pos="8306"/>
          <w:tab w:val="center" w:pos="-1980"/>
        </w:tabs>
        <w:rPr>
          <w:sz w:val="22"/>
          <w:szCs w:val="22"/>
        </w:rPr>
      </w:pPr>
    </w:p>
    <w:p w14:paraId="5337C8E4" w14:textId="77777777" w:rsidR="000C7B00" w:rsidRDefault="000C7B00" w:rsidP="007B499E">
      <w:pPr>
        <w:pStyle w:val="Header"/>
        <w:tabs>
          <w:tab w:val="clear" w:pos="4153"/>
          <w:tab w:val="clear" w:pos="8306"/>
          <w:tab w:val="center" w:pos="-1980"/>
        </w:tabs>
        <w:rPr>
          <w:sz w:val="22"/>
          <w:szCs w:val="22"/>
        </w:rPr>
      </w:pPr>
    </w:p>
    <w:p w14:paraId="5E924FE2" w14:textId="77777777" w:rsidR="00E074FF" w:rsidRDefault="00E074FF" w:rsidP="007B499E">
      <w:pPr>
        <w:pStyle w:val="Header"/>
        <w:tabs>
          <w:tab w:val="clear" w:pos="4153"/>
          <w:tab w:val="clear" w:pos="8306"/>
          <w:tab w:val="center" w:pos="-1980"/>
        </w:tabs>
        <w:rPr>
          <w:sz w:val="22"/>
          <w:szCs w:val="22"/>
        </w:rPr>
      </w:pPr>
    </w:p>
    <w:p w14:paraId="58C3DCE4" w14:textId="6B83DDE1" w:rsidR="00F3647A" w:rsidRPr="0035186E" w:rsidRDefault="00E06405" w:rsidP="00F3647A">
      <w:pPr>
        <w:pStyle w:val="BlockText"/>
        <w:ind w:left="567" w:right="0" w:hanging="567"/>
        <w:jc w:val="center"/>
        <w:rPr>
          <w:sz w:val="22"/>
          <w:szCs w:val="22"/>
        </w:rPr>
      </w:pPr>
      <w:r>
        <w:rPr>
          <w:b/>
          <w:sz w:val="22"/>
          <w:szCs w:val="22"/>
        </w:rPr>
        <w:t>~ E</w:t>
      </w:r>
      <w:r w:rsidR="00F3647A" w:rsidRPr="0035186E">
        <w:rPr>
          <w:b/>
          <w:sz w:val="22"/>
          <w:szCs w:val="22"/>
        </w:rPr>
        <w:t xml:space="preserve">ND OF TEST SECTION </w:t>
      </w:r>
      <w:proofErr w:type="gramStart"/>
      <w:r w:rsidR="00F3647A" w:rsidRPr="0035186E">
        <w:rPr>
          <w:b/>
          <w:sz w:val="22"/>
          <w:szCs w:val="22"/>
        </w:rPr>
        <w:t>1  ~</w:t>
      </w:r>
      <w:proofErr w:type="gramEnd"/>
    </w:p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2124"/>
        <w:gridCol w:w="1476"/>
        <w:gridCol w:w="2160"/>
      </w:tblGrid>
      <w:tr w:rsidR="003572B8" w14:paraId="61EBB924" w14:textId="77777777" w:rsidTr="0086027C">
        <w:trPr>
          <w:trHeight w:val="540"/>
        </w:trPr>
        <w:tc>
          <w:tcPr>
            <w:tcW w:w="1728" w:type="dxa"/>
            <w:shd w:val="clear" w:color="auto" w:fill="auto"/>
          </w:tcPr>
          <w:p w14:paraId="68289DB5" w14:textId="4D066A9C" w:rsidR="003572B8" w:rsidRDefault="00F3647A" w:rsidP="0086027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szCs w:val="22"/>
              </w:rPr>
              <w:lastRenderedPageBreak/>
              <w:br w:type="page"/>
            </w:r>
            <w:r w:rsidR="003572B8">
              <w:t xml:space="preserve">Name: </w:t>
            </w:r>
          </w:p>
        </w:tc>
        <w:tc>
          <w:tcPr>
            <w:tcW w:w="6660" w:type="dxa"/>
            <w:gridSpan w:val="3"/>
            <w:shd w:val="clear" w:color="auto" w:fill="auto"/>
          </w:tcPr>
          <w:p w14:paraId="793729B4" w14:textId="77777777" w:rsidR="003572B8" w:rsidRDefault="003572B8" w:rsidP="0086027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14:paraId="5447CF62" w14:textId="77777777" w:rsidR="003572B8" w:rsidRDefault="003572B8" w:rsidP="0086027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="00F261C0" w:rsidRPr="0086027C">
              <w:rPr>
                <w:i/>
              </w:rPr>
              <w:t>___________</w:t>
            </w:r>
          </w:p>
        </w:tc>
      </w:tr>
      <w:tr w:rsidR="003572B8" w14:paraId="1B3FBB69" w14:textId="77777777" w:rsidTr="0086027C">
        <w:trPr>
          <w:trHeight w:val="535"/>
        </w:trPr>
        <w:tc>
          <w:tcPr>
            <w:tcW w:w="10548" w:type="dxa"/>
            <w:gridSpan w:val="5"/>
            <w:shd w:val="clear" w:color="auto" w:fill="auto"/>
          </w:tcPr>
          <w:p w14:paraId="2B2A926A" w14:textId="77777777" w:rsidR="003572B8" w:rsidRDefault="003572B8" w:rsidP="0086027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 xml:space="preserve">SECTION </w:t>
            </w:r>
            <w:r w:rsidR="00FF7582" w:rsidRPr="0086027C">
              <w:rPr>
                <w:b/>
                <w:bCs/>
                <w:sz w:val="28"/>
              </w:rPr>
              <w:t>2</w:t>
            </w:r>
            <w:r w:rsidRPr="0086027C">
              <w:rPr>
                <w:b/>
                <w:bCs/>
                <w:sz w:val="28"/>
              </w:rPr>
              <w:t xml:space="preserve">:  CALCULATOR </w:t>
            </w:r>
            <w:r w:rsidR="00FF7582" w:rsidRPr="0086027C">
              <w:rPr>
                <w:b/>
                <w:bCs/>
                <w:sz w:val="28"/>
              </w:rPr>
              <w:t>ASSUMED</w:t>
            </w:r>
          </w:p>
        </w:tc>
      </w:tr>
      <w:tr w:rsidR="00F95B35" w:rsidRPr="00944CB7" w14:paraId="7A823319" w14:textId="77777777" w:rsidTr="005823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70568E2" w14:textId="77777777" w:rsidR="00F95B35" w:rsidRDefault="00F95B35" w:rsidP="005823E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59599B8" w14:textId="4466F77B" w:rsidR="00F95B35" w:rsidRDefault="000277BB" w:rsidP="005823E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i/>
                <w:sz w:val="28"/>
              </w:rPr>
              <w:t>37</w:t>
            </w:r>
            <w:r w:rsidR="00F95B35" w:rsidRPr="00944CB7">
              <w:rPr>
                <w:i/>
                <w:sz w:val="28"/>
              </w:rPr>
              <w:t xml:space="preserve"> </w:t>
            </w:r>
            <w:r w:rsidR="00F95B35" w:rsidRPr="00944CB7">
              <w:rPr>
                <w:i/>
                <w:sz w:val="20"/>
              </w:rPr>
              <w:t>minutes</w:t>
            </w:r>
          </w:p>
        </w:tc>
        <w:tc>
          <w:tcPr>
            <w:tcW w:w="2124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736E5CE" w14:textId="77777777" w:rsidR="00F95B35" w:rsidRDefault="00F95B35" w:rsidP="005823E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2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636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01B185C" w14:textId="281D8CED" w:rsidR="00F95B35" w:rsidRPr="00E24D25" w:rsidRDefault="00780463" w:rsidP="005823E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8"/>
              </w:rPr>
              <w:t>20</w:t>
            </w:r>
          </w:p>
        </w:tc>
      </w:tr>
      <w:tr w:rsidR="00F95B35" w:rsidRPr="00944CB7" w14:paraId="6C5C9A79" w14:textId="77777777" w:rsidTr="005823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FEF3054" w14:textId="77777777" w:rsidR="00F95B35" w:rsidRPr="00944CB7" w:rsidRDefault="00F95B35" w:rsidP="005823E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61DF63C" w14:textId="77777777" w:rsidR="00F95B35" w:rsidRPr="00944CB7" w:rsidRDefault="00F95B35" w:rsidP="005823E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 xml:space="preserve">3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67C2F0C" w14:textId="77777777" w:rsidR="00F95B35" w:rsidRPr="00944CB7" w:rsidRDefault="00F95B35" w:rsidP="005823E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636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5258B44" w14:textId="77777777" w:rsidR="00F95B35" w:rsidRPr="00F95B35" w:rsidRDefault="00F95B35" w:rsidP="00F95B3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i/>
                <w:sz w:val="20"/>
              </w:rPr>
            </w:pPr>
            <w:r w:rsidRPr="0086027C">
              <w:rPr>
                <w:i/>
                <w:sz w:val="20"/>
              </w:rPr>
              <w:t>½ page notes (A4 one side), Scientific calculator</w:t>
            </w:r>
          </w:p>
        </w:tc>
      </w:tr>
      <w:tr w:rsidR="00F95B35" w:rsidRPr="00944CB7" w14:paraId="55D02F49" w14:textId="77777777" w:rsidTr="005823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9F0DF1" w14:textId="77777777" w:rsidR="00F95B35" w:rsidRPr="00944CB7" w:rsidRDefault="00F95B35" w:rsidP="005823E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BE6A54C" w14:textId="32AFE919" w:rsidR="00F95B35" w:rsidRPr="00944CB7" w:rsidRDefault="000277BB" w:rsidP="005823E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34</w:t>
            </w:r>
            <w:r w:rsidR="00F95B35" w:rsidRPr="00944CB7">
              <w:rPr>
                <w:b/>
                <w:i/>
                <w:sz w:val="28"/>
              </w:rPr>
              <w:t xml:space="preserve"> </w:t>
            </w:r>
            <w:r w:rsidR="00F95B35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605125" w14:textId="77777777" w:rsidR="00F95B35" w:rsidRPr="00944CB7" w:rsidRDefault="00F95B35" w:rsidP="005823E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636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C15A7B9" w14:textId="77777777" w:rsidR="00F95B35" w:rsidRPr="00944CB7" w:rsidRDefault="00F95B35" w:rsidP="005823E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2EB2DD83" w14:textId="77777777" w:rsidR="0003026D" w:rsidRPr="00CD0581" w:rsidRDefault="0003026D" w:rsidP="0003026D">
      <w:pPr>
        <w:pBdr>
          <w:bottom w:val="single" w:sz="4" w:space="1" w:color="auto"/>
        </w:pBdr>
        <w:ind w:left="700" w:hanging="700"/>
        <w:rPr>
          <w:szCs w:val="22"/>
        </w:rPr>
      </w:pPr>
    </w:p>
    <w:p w14:paraId="1EE8A3D6" w14:textId="77777777" w:rsidR="007B499E" w:rsidRPr="00D20571" w:rsidRDefault="007B499E" w:rsidP="007B499E">
      <w:pPr>
        <w:tabs>
          <w:tab w:val="right" w:pos="9356"/>
        </w:tabs>
        <w:ind w:left="567" w:right="566" w:hanging="567"/>
        <w:rPr>
          <w:b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7B499E" w:rsidRPr="00D20571" w14:paraId="3E2CB98C" w14:textId="77777777" w:rsidTr="00193D94">
        <w:tc>
          <w:tcPr>
            <w:tcW w:w="443" w:type="dxa"/>
            <w:vAlign w:val="center"/>
          </w:tcPr>
          <w:p w14:paraId="5DE219E3" w14:textId="22E3B204" w:rsidR="007B499E" w:rsidRPr="00D20571" w:rsidRDefault="00CD42B6" w:rsidP="00193D94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t>10</w:t>
            </w:r>
            <w:r w:rsidR="007B499E" w:rsidRPr="00D20571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vAlign w:val="center"/>
          </w:tcPr>
          <w:p w14:paraId="46080ECD" w14:textId="0B4C87BF" w:rsidR="007B499E" w:rsidRPr="00D20571" w:rsidRDefault="007B499E" w:rsidP="00633CB8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t>[</w:t>
            </w:r>
            <w:r w:rsidR="00633CB8">
              <w:rPr>
                <w:b/>
                <w:sz w:val="22"/>
                <w:szCs w:val="22"/>
              </w:rPr>
              <w:t>3</w:t>
            </w:r>
            <w:r w:rsidRPr="00D20571">
              <w:rPr>
                <w:b/>
                <w:sz w:val="22"/>
                <w:szCs w:val="22"/>
              </w:rPr>
              <w:t xml:space="preserve"> marks: 1, </w:t>
            </w:r>
            <w:r w:rsidR="00402F8A" w:rsidRPr="00D20571">
              <w:rPr>
                <w:b/>
                <w:sz w:val="22"/>
                <w:szCs w:val="22"/>
              </w:rPr>
              <w:t xml:space="preserve">1, </w:t>
            </w:r>
            <w:r w:rsidR="00633CB8">
              <w:rPr>
                <w:b/>
                <w:sz w:val="22"/>
                <w:szCs w:val="22"/>
              </w:rPr>
              <w:t>1</w:t>
            </w:r>
            <w:r w:rsidRPr="00D20571">
              <w:rPr>
                <w:b/>
                <w:sz w:val="22"/>
                <w:szCs w:val="22"/>
              </w:rPr>
              <w:t>]</w:t>
            </w:r>
          </w:p>
        </w:tc>
      </w:tr>
      <w:tr w:rsidR="00E06405" w:rsidRPr="00D20571" w14:paraId="25391405" w14:textId="77777777" w:rsidTr="00193D94">
        <w:tc>
          <w:tcPr>
            <w:tcW w:w="443" w:type="dxa"/>
            <w:vAlign w:val="center"/>
          </w:tcPr>
          <w:p w14:paraId="78DC0A2C" w14:textId="77777777" w:rsidR="00E06405" w:rsidRPr="00D20571" w:rsidRDefault="00E06405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19C1D0B2" w14:textId="77777777" w:rsidR="00E06405" w:rsidRDefault="00E06405" w:rsidP="00633CB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was collected for a footy tipping competition one week, and the results are summarised below:</w:t>
            </w:r>
          </w:p>
          <w:p w14:paraId="2C7F2848" w14:textId="77777777" w:rsidR="00E06405" w:rsidRPr="00E06405" w:rsidRDefault="00E06405" w:rsidP="00633CB8">
            <w:pPr>
              <w:rPr>
                <w:sz w:val="22"/>
                <w:szCs w:val="22"/>
              </w:rPr>
            </w:pPr>
          </w:p>
        </w:tc>
      </w:tr>
      <w:tr w:rsidR="00402F8A" w:rsidRPr="00D20571" w14:paraId="4F282031" w14:textId="77777777" w:rsidTr="00560783">
        <w:tc>
          <w:tcPr>
            <w:tcW w:w="443" w:type="dxa"/>
            <w:vAlign w:val="center"/>
          </w:tcPr>
          <w:p w14:paraId="54D6F8FD" w14:textId="3B6FFE14" w:rsidR="00402F8A" w:rsidRPr="00D20571" w:rsidRDefault="00402F8A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</w:tcPr>
          <w:p w14:paraId="561AE68A" w14:textId="77777777" w:rsidR="00402F8A" w:rsidRPr="00D20571" w:rsidRDefault="005975F2" w:rsidP="00560783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pict w14:anchorId="6318D9E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109" type="#_x0000_t75" style="position:absolute;margin-left:89.25pt;margin-top:-.05pt;width:212.35pt;height:117pt;z-index:251656704;mso-position-horizontal-relative:text;mso-position-vertical-relative:text">
                  <v:imagedata r:id="rId13" o:title="" cropright="19315f"/>
                </v:shape>
                <o:OLEObject Type="Embed" ProgID="FXDraw.Graphic" ShapeID="_x0000_s1109" DrawAspect="Content" ObjectID="_1496580471" r:id="rId14"/>
              </w:pict>
            </w:r>
            <w:r w:rsidR="00402F8A" w:rsidRPr="00D20571">
              <w:rPr>
                <w:b/>
                <w:sz w:val="22"/>
                <w:szCs w:val="22"/>
              </w:rPr>
              <w:br/>
            </w:r>
          </w:p>
          <w:p w14:paraId="610B13CC" w14:textId="77777777" w:rsidR="00402F8A" w:rsidRPr="00D20571" w:rsidRDefault="00402F8A" w:rsidP="00560783">
            <w:pPr>
              <w:spacing w:after="120"/>
              <w:rPr>
                <w:sz w:val="22"/>
                <w:szCs w:val="22"/>
              </w:rPr>
            </w:pPr>
          </w:p>
          <w:p w14:paraId="010366E2" w14:textId="77777777" w:rsidR="00402F8A" w:rsidRPr="00D20571" w:rsidRDefault="00402F8A" w:rsidP="00560783">
            <w:pPr>
              <w:spacing w:after="120"/>
              <w:rPr>
                <w:sz w:val="22"/>
                <w:szCs w:val="22"/>
              </w:rPr>
            </w:pPr>
          </w:p>
          <w:p w14:paraId="7A8EA38C" w14:textId="77777777" w:rsidR="00402F8A" w:rsidRPr="00D20571" w:rsidRDefault="00402F8A" w:rsidP="00560783">
            <w:pPr>
              <w:spacing w:after="120"/>
              <w:rPr>
                <w:sz w:val="22"/>
                <w:szCs w:val="22"/>
              </w:rPr>
            </w:pPr>
          </w:p>
          <w:p w14:paraId="4D251B95" w14:textId="77777777" w:rsidR="00402F8A" w:rsidRPr="00D20571" w:rsidRDefault="00402F8A" w:rsidP="00560783">
            <w:pPr>
              <w:spacing w:after="120"/>
              <w:rPr>
                <w:sz w:val="22"/>
                <w:szCs w:val="22"/>
              </w:rPr>
            </w:pPr>
          </w:p>
          <w:p w14:paraId="23A013E6" w14:textId="77777777" w:rsidR="00402F8A" w:rsidRPr="00D20571" w:rsidRDefault="00402F8A" w:rsidP="00560783">
            <w:pPr>
              <w:spacing w:after="120"/>
              <w:rPr>
                <w:sz w:val="22"/>
                <w:szCs w:val="22"/>
              </w:rPr>
            </w:pPr>
          </w:p>
        </w:tc>
      </w:tr>
      <w:tr w:rsidR="007B499E" w:rsidRPr="00D20571" w14:paraId="5BFB0C14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5167D622" w14:textId="77777777" w:rsidR="007B499E" w:rsidRPr="00D20571" w:rsidRDefault="00402F8A" w:rsidP="00193D94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178ECA7E" w14:textId="77777777" w:rsidR="007B499E" w:rsidRPr="00D20571" w:rsidRDefault="00402F8A" w:rsidP="00193D94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What is the mode of the scores?</w:t>
            </w:r>
          </w:p>
        </w:tc>
      </w:tr>
      <w:tr w:rsidR="00402F8A" w:rsidRPr="00D20571" w14:paraId="11DD2839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490B3FF8" w14:textId="77777777" w:rsidR="00402F8A" w:rsidRPr="00D20571" w:rsidRDefault="00402F8A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0DF79FA1" w14:textId="77777777" w:rsidR="00402F8A" w:rsidRPr="00D20571" w:rsidRDefault="00402F8A" w:rsidP="00193D94">
            <w:pPr>
              <w:rPr>
                <w:sz w:val="22"/>
                <w:szCs w:val="22"/>
              </w:rPr>
            </w:pPr>
          </w:p>
          <w:p w14:paraId="4FA1EBBA" w14:textId="77777777" w:rsidR="00B31E2D" w:rsidRPr="00D20571" w:rsidRDefault="00B31E2D" w:rsidP="00193D94">
            <w:pPr>
              <w:rPr>
                <w:sz w:val="22"/>
                <w:szCs w:val="22"/>
              </w:rPr>
            </w:pPr>
          </w:p>
        </w:tc>
      </w:tr>
      <w:tr w:rsidR="00402F8A" w:rsidRPr="00D20571" w14:paraId="2D01D870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6C5CCA87" w14:textId="77777777" w:rsidR="00402F8A" w:rsidRPr="00D20571" w:rsidRDefault="00402F8A" w:rsidP="00193D94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3ED2833F" w14:textId="77777777" w:rsidR="00402F8A" w:rsidRPr="00D20571" w:rsidRDefault="00402F8A" w:rsidP="00193D94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What is the median of the scores?</w:t>
            </w:r>
          </w:p>
        </w:tc>
      </w:tr>
      <w:tr w:rsidR="00402F8A" w:rsidRPr="00D20571" w14:paraId="5AE71B17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3AD8FE47" w14:textId="77777777" w:rsidR="00402F8A" w:rsidRPr="00D20571" w:rsidRDefault="00402F8A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6FB3AE6A" w14:textId="77777777" w:rsidR="00402F8A" w:rsidRPr="00D20571" w:rsidRDefault="00402F8A" w:rsidP="00193D94">
            <w:pPr>
              <w:rPr>
                <w:sz w:val="22"/>
                <w:szCs w:val="22"/>
              </w:rPr>
            </w:pPr>
          </w:p>
          <w:p w14:paraId="319FCF79" w14:textId="77777777" w:rsidR="00B31E2D" w:rsidRPr="00D20571" w:rsidRDefault="00B31E2D" w:rsidP="00193D94">
            <w:pPr>
              <w:rPr>
                <w:sz w:val="22"/>
                <w:szCs w:val="22"/>
              </w:rPr>
            </w:pPr>
          </w:p>
        </w:tc>
      </w:tr>
      <w:tr w:rsidR="00402F8A" w:rsidRPr="00D20571" w14:paraId="77FE2067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6F071BCB" w14:textId="77777777" w:rsidR="00402F8A" w:rsidRPr="00D20571" w:rsidRDefault="00402F8A" w:rsidP="00193D94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14:paraId="7EC21DCC" w14:textId="77777777" w:rsidR="00402F8A" w:rsidRPr="00D20571" w:rsidRDefault="00402F8A" w:rsidP="00193D94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What is the mean of the scores (correct to one decimal place)?</w:t>
            </w:r>
          </w:p>
        </w:tc>
      </w:tr>
      <w:tr w:rsidR="00402F8A" w:rsidRPr="00D20571" w14:paraId="44F8DBC9" w14:textId="77777777" w:rsidTr="00193D94">
        <w:trPr>
          <w:trHeight w:val="454"/>
        </w:trPr>
        <w:tc>
          <w:tcPr>
            <w:tcW w:w="443" w:type="dxa"/>
            <w:vAlign w:val="center"/>
          </w:tcPr>
          <w:p w14:paraId="6B2E1503" w14:textId="77777777" w:rsidR="00402F8A" w:rsidRPr="00D20571" w:rsidRDefault="00402F8A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1F39F84F" w14:textId="77777777" w:rsidR="00402F8A" w:rsidRPr="00D20571" w:rsidRDefault="00402F8A" w:rsidP="00193D94">
            <w:pPr>
              <w:rPr>
                <w:sz w:val="22"/>
                <w:szCs w:val="22"/>
              </w:rPr>
            </w:pPr>
          </w:p>
          <w:p w14:paraId="5B370AEC" w14:textId="77777777" w:rsidR="00B31E2D" w:rsidRPr="00D20571" w:rsidRDefault="00B31E2D" w:rsidP="00193D94">
            <w:pPr>
              <w:rPr>
                <w:sz w:val="22"/>
                <w:szCs w:val="22"/>
              </w:rPr>
            </w:pPr>
          </w:p>
          <w:p w14:paraId="69AAE7A8" w14:textId="77777777" w:rsidR="00B31E2D" w:rsidRPr="00D20571" w:rsidRDefault="00B31E2D" w:rsidP="00193D94">
            <w:pPr>
              <w:rPr>
                <w:sz w:val="22"/>
                <w:szCs w:val="22"/>
              </w:rPr>
            </w:pPr>
          </w:p>
          <w:p w14:paraId="61E90F32" w14:textId="77777777" w:rsidR="00B31E2D" w:rsidRPr="00D20571" w:rsidRDefault="00B31E2D" w:rsidP="00193D94">
            <w:pPr>
              <w:rPr>
                <w:sz w:val="22"/>
                <w:szCs w:val="22"/>
              </w:rPr>
            </w:pPr>
          </w:p>
        </w:tc>
      </w:tr>
    </w:tbl>
    <w:p w14:paraId="1A149A12" w14:textId="77777777" w:rsidR="007B499E" w:rsidRPr="00D20571" w:rsidRDefault="007B499E" w:rsidP="007B499E">
      <w:pPr>
        <w:tabs>
          <w:tab w:val="right" w:pos="9356"/>
        </w:tabs>
        <w:ind w:left="567" w:right="566" w:hanging="567"/>
        <w:rPr>
          <w:b/>
          <w:sz w:val="22"/>
          <w:szCs w:val="22"/>
        </w:rPr>
      </w:pPr>
    </w:p>
    <w:p w14:paraId="2367552B" w14:textId="77777777" w:rsidR="007B499E" w:rsidRPr="00D20571" w:rsidRDefault="007B499E" w:rsidP="007B499E">
      <w:pPr>
        <w:tabs>
          <w:tab w:val="right" w:pos="9356"/>
        </w:tabs>
        <w:rPr>
          <w:b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7B499E" w:rsidRPr="00D20571" w14:paraId="01ED2BFA" w14:textId="77777777" w:rsidTr="00E06405">
        <w:tc>
          <w:tcPr>
            <w:tcW w:w="491" w:type="dxa"/>
            <w:vAlign w:val="center"/>
          </w:tcPr>
          <w:p w14:paraId="4E3B280A" w14:textId="36B16C4C" w:rsidR="007B499E" w:rsidRPr="00D20571" w:rsidRDefault="00CD42B6" w:rsidP="00193D94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t>11</w:t>
            </w:r>
            <w:r w:rsidR="007B499E" w:rsidRPr="00D20571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57" w:type="dxa"/>
            <w:vAlign w:val="center"/>
          </w:tcPr>
          <w:p w14:paraId="4E7BE42B" w14:textId="399F8EC5" w:rsidR="007B499E" w:rsidRPr="00D20571" w:rsidRDefault="007B499E" w:rsidP="00780463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t>[</w:t>
            </w:r>
            <w:r w:rsidR="00780463">
              <w:rPr>
                <w:b/>
                <w:sz w:val="22"/>
                <w:szCs w:val="22"/>
              </w:rPr>
              <w:t>2</w:t>
            </w:r>
            <w:r w:rsidR="003473F6">
              <w:rPr>
                <w:b/>
                <w:sz w:val="22"/>
                <w:szCs w:val="22"/>
              </w:rPr>
              <w:t xml:space="preserve"> mark</w:t>
            </w:r>
            <w:r w:rsidRPr="00D20571">
              <w:rPr>
                <w:b/>
                <w:sz w:val="22"/>
                <w:szCs w:val="22"/>
              </w:rPr>
              <w:t>]</w:t>
            </w:r>
          </w:p>
        </w:tc>
      </w:tr>
      <w:tr w:rsidR="007B499E" w:rsidRPr="00D20571" w14:paraId="756594BC" w14:textId="77777777" w:rsidTr="00E06405">
        <w:tc>
          <w:tcPr>
            <w:tcW w:w="491" w:type="dxa"/>
            <w:vAlign w:val="center"/>
          </w:tcPr>
          <w:p w14:paraId="02BCCDF2" w14:textId="77777777" w:rsidR="007B499E" w:rsidRPr="00D20571" w:rsidRDefault="007B499E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20357245" w14:textId="77777777" w:rsidR="00560783" w:rsidRPr="00D20571" w:rsidRDefault="00560783" w:rsidP="00560783">
            <w:pPr>
              <w:spacing w:after="120" w:line="276" w:lineRule="auto"/>
              <w:rPr>
                <w:sz w:val="22"/>
                <w:szCs w:val="22"/>
                <w:lang w:eastAsia="en-AU"/>
              </w:rPr>
            </w:pPr>
            <w:r w:rsidRPr="00D20571">
              <w:rPr>
                <w:sz w:val="22"/>
                <w:szCs w:val="22"/>
                <w:lang w:eastAsia="en-AU"/>
              </w:rPr>
              <w:t xml:space="preserve">Heather records the ages of her 16 young cousins in the dot plot. </w:t>
            </w:r>
          </w:p>
          <w:tbl>
            <w:tblPr>
              <w:tblW w:w="0" w:type="auto"/>
              <w:tblInd w:w="230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2"/>
              <w:gridCol w:w="402"/>
              <w:gridCol w:w="402"/>
              <w:gridCol w:w="401"/>
              <w:gridCol w:w="401"/>
              <w:gridCol w:w="402"/>
              <w:gridCol w:w="402"/>
              <w:gridCol w:w="403"/>
            </w:tblGrid>
            <w:tr w:rsidR="00560783" w:rsidRPr="00D20571" w14:paraId="3683629D" w14:textId="77777777" w:rsidTr="00CD42B6">
              <w:trPr>
                <w:trHeight w:hRule="exact" w:val="411"/>
              </w:trPr>
              <w:tc>
                <w:tcPr>
                  <w:tcW w:w="402" w:type="dxa"/>
                </w:tcPr>
                <w:p w14:paraId="3D6D71C4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2" w:type="dxa"/>
                </w:tcPr>
                <w:p w14:paraId="2AB240F3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2" w:type="dxa"/>
                </w:tcPr>
                <w:p w14:paraId="13726E77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1" w:type="dxa"/>
                </w:tcPr>
                <w:p w14:paraId="280489F2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1" w:type="dxa"/>
                </w:tcPr>
                <w:p w14:paraId="512CE407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2" w:type="dxa"/>
                </w:tcPr>
                <w:p w14:paraId="4234B596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2" w:type="dxa"/>
                </w:tcPr>
                <w:p w14:paraId="7B271B8C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3" w:type="dxa"/>
                </w:tcPr>
                <w:p w14:paraId="2658C4D2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</w:tr>
            <w:tr w:rsidR="00560783" w:rsidRPr="00D20571" w14:paraId="34329130" w14:textId="77777777" w:rsidTr="00CD42B6">
              <w:trPr>
                <w:trHeight w:hRule="exact" w:val="431"/>
              </w:trPr>
              <w:tc>
                <w:tcPr>
                  <w:tcW w:w="402" w:type="dxa"/>
                </w:tcPr>
                <w:p w14:paraId="696AEEF5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2" w:type="dxa"/>
                </w:tcPr>
                <w:p w14:paraId="465E299C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2" w:type="dxa"/>
                </w:tcPr>
                <w:p w14:paraId="256F2223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1" w:type="dxa"/>
                </w:tcPr>
                <w:p w14:paraId="337D51BD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1" w:type="dxa"/>
                </w:tcPr>
                <w:p w14:paraId="69B57BE6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2" w:type="dxa"/>
                </w:tcPr>
                <w:p w14:paraId="725F2841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2" w:type="dxa"/>
                </w:tcPr>
                <w:p w14:paraId="47982F90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3" w:type="dxa"/>
                </w:tcPr>
                <w:p w14:paraId="34657B29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</w:tr>
            <w:tr w:rsidR="00560783" w:rsidRPr="00D20571" w14:paraId="758C326F" w14:textId="77777777" w:rsidTr="00CD42B6">
              <w:trPr>
                <w:trHeight w:hRule="exact" w:val="423"/>
              </w:trPr>
              <w:tc>
                <w:tcPr>
                  <w:tcW w:w="402" w:type="dxa"/>
                </w:tcPr>
                <w:p w14:paraId="12F8A83F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2" w:type="dxa"/>
                </w:tcPr>
                <w:p w14:paraId="685B2923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2" w:type="dxa"/>
                </w:tcPr>
                <w:p w14:paraId="0C462306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1" w:type="dxa"/>
                </w:tcPr>
                <w:p w14:paraId="79BA4197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1" w:type="dxa"/>
                </w:tcPr>
                <w:p w14:paraId="797348B2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2" w:type="dxa"/>
                </w:tcPr>
                <w:p w14:paraId="56B8C4D5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2" w:type="dxa"/>
                </w:tcPr>
                <w:p w14:paraId="0963F613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3" w:type="dxa"/>
                </w:tcPr>
                <w:p w14:paraId="5AE3F072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</w:tr>
            <w:tr w:rsidR="00560783" w:rsidRPr="00D20571" w14:paraId="749DFCD7" w14:textId="77777777" w:rsidTr="00CD42B6">
              <w:trPr>
                <w:trHeight w:hRule="exact" w:val="428"/>
              </w:trPr>
              <w:tc>
                <w:tcPr>
                  <w:tcW w:w="402" w:type="dxa"/>
                  <w:tcBorders>
                    <w:bottom w:val="single" w:sz="4" w:space="0" w:color="auto"/>
                  </w:tcBorders>
                </w:tcPr>
                <w:p w14:paraId="1E77B12E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  <w:p w14:paraId="70D4F811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</w:p>
              </w:tc>
              <w:tc>
                <w:tcPr>
                  <w:tcW w:w="402" w:type="dxa"/>
                  <w:tcBorders>
                    <w:bottom w:val="single" w:sz="4" w:space="0" w:color="auto"/>
                  </w:tcBorders>
                </w:tcPr>
                <w:p w14:paraId="353D9385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2" w:type="dxa"/>
                  <w:tcBorders>
                    <w:bottom w:val="single" w:sz="4" w:space="0" w:color="auto"/>
                  </w:tcBorders>
                </w:tcPr>
                <w:p w14:paraId="16512C29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1" w:type="dxa"/>
                  <w:tcBorders>
                    <w:bottom w:val="single" w:sz="4" w:space="0" w:color="auto"/>
                  </w:tcBorders>
                </w:tcPr>
                <w:p w14:paraId="4317E860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1" w:type="dxa"/>
                  <w:tcBorders>
                    <w:bottom w:val="single" w:sz="4" w:space="0" w:color="auto"/>
                  </w:tcBorders>
                </w:tcPr>
                <w:p w14:paraId="073A8FA8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2" w:type="dxa"/>
                  <w:tcBorders>
                    <w:bottom w:val="single" w:sz="4" w:space="0" w:color="auto"/>
                  </w:tcBorders>
                </w:tcPr>
                <w:p w14:paraId="6CA5DF45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2" w:type="dxa"/>
                  <w:tcBorders>
                    <w:bottom w:val="single" w:sz="4" w:space="0" w:color="auto"/>
                  </w:tcBorders>
                </w:tcPr>
                <w:p w14:paraId="32733F98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  <w:tc>
                <w:tcPr>
                  <w:tcW w:w="403" w:type="dxa"/>
                  <w:tcBorders>
                    <w:bottom w:val="single" w:sz="4" w:space="0" w:color="auto"/>
                  </w:tcBorders>
                </w:tcPr>
                <w:p w14:paraId="0A5B88DB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o</w:t>
                  </w:r>
                </w:p>
              </w:tc>
            </w:tr>
            <w:tr w:rsidR="00560783" w:rsidRPr="00D20571" w14:paraId="11655729" w14:textId="77777777" w:rsidTr="00560783">
              <w:trPr>
                <w:trHeight w:hRule="exact" w:val="284"/>
              </w:trPr>
              <w:tc>
                <w:tcPr>
                  <w:tcW w:w="402" w:type="dxa"/>
                  <w:tcBorders>
                    <w:top w:val="single" w:sz="4" w:space="0" w:color="auto"/>
                  </w:tcBorders>
                </w:tcPr>
                <w:p w14:paraId="36A04493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4</w:t>
                  </w:r>
                </w:p>
              </w:tc>
              <w:tc>
                <w:tcPr>
                  <w:tcW w:w="402" w:type="dxa"/>
                  <w:tcBorders>
                    <w:top w:val="single" w:sz="4" w:space="0" w:color="auto"/>
                  </w:tcBorders>
                </w:tcPr>
                <w:p w14:paraId="3D739B3C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5</w:t>
                  </w:r>
                </w:p>
              </w:tc>
              <w:tc>
                <w:tcPr>
                  <w:tcW w:w="402" w:type="dxa"/>
                  <w:tcBorders>
                    <w:top w:val="single" w:sz="4" w:space="0" w:color="auto"/>
                  </w:tcBorders>
                </w:tcPr>
                <w:p w14:paraId="171732DA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6</w:t>
                  </w:r>
                </w:p>
              </w:tc>
              <w:tc>
                <w:tcPr>
                  <w:tcW w:w="401" w:type="dxa"/>
                  <w:tcBorders>
                    <w:top w:val="single" w:sz="4" w:space="0" w:color="auto"/>
                  </w:tcBorders>
                </w:tcPr>
                <w:p w14:paraId="700697CE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7</w:t>
                  </w:r>
                </w:p>
              </w:tc>
              <w:tc>
                <w:tcPr>
                  <w:tcW w:w="401" w:type="dxa"/>
                  <w:tcBorders>
                    <w:top w:val="single" w:sz="4" w:space="0" w:color="auto"/>
                  </w:tcBorders>
                </w:tcPr>
                <w:p w14:paraId="47FAA608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8</w:t>
                  </w:r>
                </w:p>
              </w:tc>
              <w:tc>
                <w:tcPr>
                  <w:tcW w:w="402" w:type="dxa"/>
                  <w:tcBorders>
                    <w:top w:val="single" w:sz="4" w:space="0" w:color="auto"/>
                  </w:tcBorders>
                </w:tcPr>
                <w:p w14:paraId="75C065D5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9</w:t>
                  </w:r>
                </w:p>
              </w:tc>
              <w:tc>
                <w:tcPr>
                  <w:tcW w:w="402" w:type="dxa"/>
                  <w:tcBorders>
                    <w:top w:val="single" w:sz="4" w:space="0" w:color="auto"/>
                  </w:tcBorders>
                </w:tcPr>
                <w:p w14:paraId="710F8FEA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10</w:t>
                  </w:r>
                </w:p>
              </w:tc>
              <w:tc>
                <w:tcPr>
                  <w:tcW w:w="403" w:type="dxa"/>
                  <w:tcBorders>
                    <w:top w:val="single" w:sz="4" w:space="0" w:color="auto"/>
                  </w:tcBorders>
                </w:tcPr>
                <w:p w14:paraId="7D1107CE" w14:textId="77777777" w:rsidR="00560783" w:rsidRPr="00D20571" w:rsidRDefault="00560783" w:rsidP="00560783">
                  <w:pPr>
                    <w:spacing w:after="200" w:line="276" w:lineRule="auto"/>
                    <w:contextualSpacing/>
                    <w:jc w:val="center"/>
                    <w:rPr>
                      <w:sz w:val="22"/>
                      <w:szCs w:val="22"/>
                      <w:lang w:eastAsia="en-AU"/>
                    </w:rPr>
                  </w:pPr>
                  <w:r w:rsidRPr="00D20571">
                    <w:rPr>
                      <w:sz w:val="22"/>
                      <w:szCs w:val="22"/>
                      <w:lang w:eastAsia="en-AU"/>
                    </w:rPr>
                    <w:t>11</w:t>
                  </w:r>
                </w:p>
              </w:tc>
            </w:tr>
          </w:tbl>
          <w:p w14:paraId="77CD73F7" w14:textId="77777777" w:rsidR="00560783" w:rsidRPr="00D20571" w:rsidRDefault="00560783" w:rsidP="00560783">
            <w:pPr>
              <w:spacing w:before="120" w:after="120" w:line="276" w:lineRule="auto"/>
              <w:rPr>
                <w:sz w:val="22"/>
                <w:szCs w:val="22"/>
                <w:lang w:eastAsia="en-AU"/>
              </w:rPr>
            </w:pPr>
            <w:r w:rsidRPr="00D20571">
              <w:rPr>
                <w:sz w:val="22"/>
                <w:szCs w:val="22"/>
                <w:lang w:eastAsia="en-AU"/>
              </w:rPr>
              <w:t xml:space="preserve">She realises that she has left out a cousin who is 7. </w:t>
            </w:r>
          </w:p>
          <w:p w14:paraId="1FE6D427" w14:textId="77777777" w:rsidR="007B499E" w:rsidRPr="00D20571" w:rsidRDefault="00560783" w:rsidP="00560783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  <w:lang w:eastAsia="en-AU"/>
              </w:rPr>
              <w:t xml:space="preserve">Which statistical measures (mean, median, mode, </w:t>
            </w:r>
            <w:proofErr w:type="gramStart"/>
            <w:r w:rsidRPr="00D20571">
              <w:rPr>
                <w:sz w:val="22"/>
                <w:szCs w:val="22"/>
                <w:lang w:eastAsia="en-AU"/>
              </w:rPr>
              <w:t>range</w:t>
            </w:r>
            <w:proofErr w:type="gramEnd"/>
            <w:r w:rsidRPr="00D20571">
              <w:rPr>
                <w:sz w:val="22"/>
                <w:szCs w:val="22"/>
                <w:lang w:eastAsia="en-AU"/>
              </w:rPr>
              <w:t>) will change when she includes the extra score?</w:t>
            </w:r>
          </w:p>
        </w:tc>
      </w:tr>
      <w:tr w:rsidR="007B499E" w:rsidRPr="00D20571" w14:paraId="7AABFF59" w14:textId="77777777" w:rsidTr="00E06405">
        <w:trPr>
          <w:trHeight w:val="454"/>
        </w:trPr>
        <w:tc>
          <w:tcPr>
            <w:tcW w:w="491" w:type="dxa"/>
            <w:vAlign w:val="center"/>
          </w:tcPr>
          <w:p w14:paraId="5507F5D1" w14:textId="77777777" w:rsidR="007B499E" w:rsidRPr="00D20571" w:rsidRDefault="007B499E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52730EB2" w14:textId="77777777" w:rsidR="007B499E" w:rsidRDefault="007B499E" w:rsidP="00193D94">
            <w:pPr>
              <w:rPr>
                <w:sz w:val="22"/>
                <w:szCs w:val="22"/>
              </w:rPr>
            </w:pPr>
          </w:p>
          <w:p w14:paraId="23079CCE" w14:textId="77777777" w:rsidR="00E06405" w:rsidRDefault="00E06405" w:rsidP="00193D94">
            <w:pPr>
              <w:rPr>
                <w:sz w:val="22"/>
                <w:szCs w:val="22"/>
              </w:rPr>
            </w:pPr>
          </w:p>
          <w:p w14:paraId="76175204" w14:textId="77777777" w:rsidR="00E06405" w:rsidRDefault="00E06405" w:rsidP="00193D94">
            <w:pPr>
              <w:rPr>
                <w:sz w:val="22"/>
                <w:szCs w:val="22"/>
              </w:rPr>
            </w:pPr>
          </w:p>
          <w:p w14:paraId="1E22B566" w14:textId="77777777" w:rsidR="000C7B00" w:rsidRDefault="000C7B00" w:rsidP="00193D94">
            <w:pPr>
              <w:rPr>
                <w:sz w:val="22"/>
                <w:szCs w:val="22"/>
              </w:rPr>
            </w:pPr>
          </w:p>
          <w:p w14:paraId="2D6E4724" w14:textId="77777777" w:rsidR="00E06405" w:rsidRPr="00D20571" w:rsidRDefault="00E06405" w:rsidP="00193D94">
            <w:pPr>
              <w:rPr>
                <w:sz w:val="22"/>
                <w:szCs w:val="22"/>
              </w:rPr>
            </w:pPr>
          </w:p>
        </w:tc>
      </w:tr>
    </w:tbl>
    <w:p w14:paraId="0155BF6B" w14:textId="77777777" w:rsidR="007B499E" w:rsidRPr="00D20571" w:rsidRDefault="007B499E" w:rsidP="007B499E">
      <w:pPr>
        <w:tabs>
          <w:tab w:val="right" w:pos="9356"/>
        </w:tabs>
        <w:rPr>
          <w:b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5F317E" w:rsidRPr="00D20571" w14:paraId="0DD2C643" w14:textId="77777777" w:rsidTr="000C7B00">
        <w:tc>
          <w:tcPr>
            <w:tcW w:w="491" w:type="dxa"/>
            <w:vAlign w:val="center"/>
          </w:tcPr>
          <w:p w14:paraId="519D2DF6" w14:textId="41FC7B85" w:rsidR="005F317E" w:rsidRPr="00D20571" w:rsidRDefault="00CE4863" w:rsidP="001D5280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lastRenderedPageBreak/>
              <w:t>12</w:t>
            </w:r>
            <w:r w:rsidR="005F317E" w:rsidRPr="00D20571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57" w:type="dxa"/>
            <w:vAlign w:val="center"/>
          </w:tcPr>
          <w:p w14:paraId="15F908C9" w14:textId="77777777" w:rsidR="005F317E" w:rsidRPr="00D20571" w:rsidRDefault="005F317E" w:rsidP="001D5280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t>[2 marks]</w:t>
            </w:r>
          </w:p>
        </w:tc>
      </w:tr>
      <w:tr w:rsidR="00CE4863" w:rsidRPr="00D20571" w14:paraId="59C7EDB4" w14:textId="77777777" w:rsidTr="000C7B00">
        <w:tc>
          <w:tcPr>
            <w:tcW w:w="491" w:type="dxa"/>
            <w:vAlign w:val="center"/>
          </w:tcPr>
          <w:p w14:paraId="5A44A831" w14:textId="77777777" w:rsidR="00CE4863" w:rsidRPr="00D20571" w:rsidRDefault="00CE4863" w:rsidP="001D5280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16F540E9" w14:textId="722AF461" w:rsidR="00CE4863" w:rsidRPr="00D20571" w:rsidRDefault="00CE4863" w:rsidP="001D5280">
            <w:pPr>
              <w:rPr>
                <w:b/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The results on the same test for two classes are shown in the tables.</w:t>
            </w:r>
          </w:p>
        </w:tc>
      </w:tr>
      <w:tr w:rsidR="005F317E" w:rsidRPr="00D20571" w14:paraId="770102C4" w14:textId="77777777" w:rsidTr="000C7B00">
        <w:trPr>
          <w:trHeight w:val="2604"/>
        </w:trPr>
        <w:tc>
          <w:tcPr>
            <w:tcW w:w="491" w:type="dxa"/>
            <w:vAlign w:val="center"/>
          </w:tcPr>
          <w:p w14:paraId="6A0CB781" w14:textId="77777777" w:rsidR="005F317E" w:rsidRPr="00D20571" w:rsidRDefault="005F317E" w:rsidP="001D5280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tbl>
            <w:tblPr>
              <w:tblpPr w:leftFromText="180" w:rightFromText="180" w:vertAnchor="page" w:horzAnchor="page" w:tblpX="695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6"/>
              <w:gridCol w:w="1271"/>
            </w:tblGrid>
            <w:tr w:rsidR="00CE4863" w:rsidRPr="00D20571" w14:paraId="59A0B501" w14:textId="77777777" w:rsidTr="00CE4863">
              <w:trPr>
                <w:trHeight w:val="284"/>
              </w:trPr>
              <w:tc>
                <w:tcPr>
                  <w:tcW w:w="2127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auto"/>
                  <w:hideMark/>
                </w:tcPr>
                <w:p w14:paraId="2627A2E3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Ms Hypatia</w:t>
                  </w:r>
                </w:p>
              </w:tc>
            </w:tr>
            <w:tr w:rsidR="00CE4863" w:rsidRPr="00D20571" w14:paraId="2579FC34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hideMark/>
                </w:tcPr>
                <w:p w14:paraId="054CDFB4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Score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hideMark/>
                </w:tcPr>
                <w:p w14:paraId="712EA4ED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Frequency</w:t>
                  </w:r>
                </w:p>
              </w:tc>
            </w:tr>
            <w:tr w:rsidR="00CE4863" w:rsidRPr="00D20571" w14:paraId="43396111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53CD2424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7FF05D54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0</w:t>
                  </w:r>
                </w:p>
              </w:tc>
            </w:tr>
            <w:tr w:rsidR="00CE4863" w:rsidRPr="00D20571" w14:paraId="275FE7BC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0B4DA544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3CC9DE3F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1</w:t>
                  </w:r>
                </w:p>
              </w:tc>
            </w:tr>
            <w:tr w:rsidR="00CE4863" w:rsidRPr="00D20571" w14:paraId="24A6A6E7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2549F0C3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20A63E09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8</w:t>
                  </w:r>
                </w:p>
              </w:tc>
            </w:tr>
            <w:tr w:rsidR="00CE4863" w:rsidRPr="00D20571" w14:paraId="0EB097E1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285DB846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2E730C6E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7</w:t>
                  </w:r>
                </w:p>
              </w:tc>
            </w:tr>
            <w:tr w:rsidR="00CE4863" w:rsidRPr="00D20571" w14:paraId="5D5B7672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27BF43E5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6F9C61A9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7</w:t>
                  </w:r>
                </w:p>
              </w:tc>
            </w:tr>
            <w:tr w:rsidR="00CE4863" w:rsidRPr="00D20571" w14:paraId="698D139A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18DBDC8B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45A86DE7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6</w:t>
                  </w:r>
                </w:p>
              </w:tc>
            </w:tr>
          </w:tbl>
          <w:tbl>
            <w:tblPr>
              <w:tblpPr w:leftFromText="180" w:rightFromText="180" w:vertAnchor="page" w:horzAnchor="page" w:tblpX="3121" w:tblpY="2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56"/>
              <w:gridCol w:w="1271"/>
            </w:tblGrid>
            <w:tr w:rsidR="00CE4863" w:rsidRPr="00D20571" w14:paraId="37AC5CA4" w14:textId="77777777" w:rsidTr="00CE4863">
              <w:trPr>
                <w:trHeight w:val="284"/>
              </w:trPr>
              <w:tc>
                <w:tcPr>
                  <w:tcW w:w="2127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auto"/>
                </w:tcPr>
                <w:p w14:paraId="17EB446A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Mr Kepler</w:t>
                  </w:r>
                </w:p>
              </w:tc>
            </w:tr>
            <w:tr w:rsidR="00CE4863" w:rsidRPr="00D20571" w14:paraId="06459004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hideMark/>
                </w:tcPr>
                <w:p w14:paraId="6A6ADA04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Score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hideMark/>
                </w:tcPr>
                <w:p w14:paraId="203AAE83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Frequency</w:t>
                  </w:r>
                </w:p>
              </w:tc>
            </w:tr>
            <w:tr w:rsidR="00CE4863" w:rsidRPr="00D20571" w14:paraId="0EDDE851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35B29450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1EF09702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3</w:t>
                  </w:r>
                </w:p>
              </w:tc>
            </w:tr>
            <w:tr w:rsidR="00CE4863" w:rsidRPr="00D20571" w14:paraId="50C9F719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722634ED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3EC96F92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6</w:t>
                  </w:r>
                </w:p>
              </w:tc>
            </w:tr>
            <w:tr w:rsidR="00CE4863" w:rsidRPr="00D20571" w14:paraId="56CB0B6D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6F1969B9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3CF9D0C6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7</w:t>
                  </w:r>
                </w:p>
              </w:tc>
            </w:tr>
            <w:tr w:rsidR="00CE4863" w:rsidRPr="00D20571" w14:paraId="17625478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46824A16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0F6100A4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8</w:t>
                  </w:r>
                </w:p>
              </w:tc>
            </w:tr>
            <w:tr w:rsidR="00CE4863" w:rsidRPr="00D20571" w14:paraId="1981A32C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324F3E9C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2521B74C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3</w:t>
                  </w:r>
                </w:p>
              </w:tc>
            </w:tr>
            <w:tr w:rsidR="00CE4863" w:rsidRPr="00D20571" w14:paraId="6FEFB442" w14:textId="77777777" w:rsidTr="00CE4863">
              <w:trPr>
                <w:trHeight w:hRule="exact" w:val="284"/>
              </w:trPr>
              <w:tc>
                <w:tcPr>
                  <w:tcW w:w="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1D5D8A2E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288ACD38" w14:textId="77777777" w:rsidR="00CE4863" w:rsidRPr="00D20571" w:rsidRDefault="00CE4863" w:rsidP="00CE4863">
                  <w:pPr>
                    <w:pStyle w:val="QuestionStyle"/>
                    <w:rPr>
                      <w:sz w:val="22"/>
                      <w:szCs w:val="22"/>
                    </w:rPr>
                  </w:pPr>
                  <w:r w:rsidRPr="00D20571">
                    <w:rPr>
                      <w:sz w:val="22"/>
                      <w:szCs w:val="22"/>
                    </w:rPr>
                    <w:t>2</w:t>
                  </w:r>
                </w:p>
              </w:tc>
            </w:tr>
          </w:tbl>
          <w:p w14:paraId="04E8AE6D" w14:textId="5015DF79" w:rsidR="005F317E" w:rsidRPr="00D20571" w:rsidRDefault="005F317E" w:rsidP="00CE4863">
            <w:pPr>
              <w:pStyle w:val="QuestionStyle"/>
              <w:rPr>
                <w:sz w:val="22"/>
                <w:szCs w:val="22"/>
              </w:rPr>
            </w:pPr>
          </w:p>
          <w:p w14:paraId="6D7847EA" w14:textId="77777777" w:rsidR="005F317E" w:rsidRPr="00D20571" w:rsidRDefault="005F317E" w:rsidP="00CE4863">
            <w:pPr>
              <w:pStyle w:val="QuestionStyle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ab/>
            </w:r>
          </w:p>
          <w:p w14:paraId="3A6BBE50" w14:textId="663CADC1" w:rsidR="005F317E" w:rsidRPr="00D20571" w:rsidRDefault="005F317E" w:rsidP="00CE4863">
            <w:pPr>
              <w:pStyle w:val="QuestionStyle"/>
              <w:rPr>
                <w:sz w:val="22"/>
                <w:szCs w:val="22"/>
              </w:rPr>
            </w:pPr>
          </w:p>
          <w:p w14:paraId="25367174" w14:textId="77777777" w:rsidR="005F317E" w:rsidRPr="00D20571" w:rsidRDefault="005F317E" w:rsidP="00CE4863">
            <w:pPr>
              <w:pStyle w:val="QuestionStyle"/>
              <w:rPr>
                <w:sz w:val="22"/>
                <w:szCs w:val="22"/>
              </w:rPr>
            </w:pPr>
          </w:p>
          <w:p w14:paraId="583BC042" w14:textId="77777777" w:rsidR="005F317E" w:rsidRPr="00D20571" w:rsidRDefault="005F317E" w:rsidP="00CE4863">
            <w:pPr>
              <w:pStyle w:val="QuestionStyle"/>
              <w:rPr>
                <w:sz w:val="22"/>
                <w:szCs w:val="22"/>
              </w:rPr>
            </w:pPr>
          </w:p>
          <w:p w14:paraId="074B8384" w14:textId="77777777" w:rsidR="005F317E" w:rsidRPr="00D20571" w:rsidRDefault="005F317E" w:rsidP="001D5280">
            <w:pPr>
              <w:rPr>
                <w:sz w:val="22"/>
                <w:szCs w:val="22"/>
              </w:rPr>
            </w:pPr>
          </w:p>
        </w:tc>
      </w:tr>
      <w:tr w:rsidR="00CD42B6" w:rsidRPr="00D20571" w14:paraId="6DACE766" w14:textId="77777777" w:rsidTr="000C7B00">
        <w:trPr>
          <w:trHeight w:val="454"/>
        </w:trPr>
        <w:tc>
          <w:tcPr>
            <w:tcW w:w="491" w:type="dxa"/>
            <w:vAlign w:val="center"/>
          </w:tcPr>
          <w:p w14:paraId="1826376B" w14:textId="77777777" w:rsidR="00CD42B6" w:rsidRPr="00D20571" w:rsidRDefault="00CD42B6" w:rsidP="001D5280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0D28B4CD" w14:textId="1D362679" w:rsidR="00CD42B6" w:rsidRPr="00D20571" w:rsidRDefault="00CD42B6" w:rsidP="00CE4863">
            <w:pPr>
              <w:pStyle w:val="QuestionStyle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Explain why comparing the mode for each class would not give an accurate comparison of the two class’s performances on the test.</w:t>
            </w:r>
          </w:p>
        </w:tc>
      </w:tr>
      <w:tr w:rsidR="00CE4863" w:rsidRPr="00D20571" w14:paraId="757EEE2E" w14:textId="77777777" w:rsidTr="000C7B00">
        <w:trPr>
          <w:trHeight w:val="454"/>
        </w:trPr>
        <w:tc>
          <w:tcPr>
            <w:tcW w:w="491" w:type="dxa"/>
            <w:vAlign w:val="center"/>
          </w:tcPr>
          <w:p w14:paraId="7C182F7A" w14:textId="77777777" w:rsidR="00CE4863" w:rsidRPr="00D20571" w:rsidRDefault="00CE4863" w:rsidP="001D5280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218460D6" w14:textId="77777777" w:rsidR="00CE4863" w:rsidRPr="00D20571" w:rsidRDefault="00CE4863" w:rsidP="00CE4863">
            <w:pPr>
              <w:pStyle w:val="QuestionStyle"/>
              <w:rPr>
                <w:sz w:val="22"/>
                <w:szCs w:val="22"/>
              </w:rPr>
            </w:pPr>
          </w:p>
          <w:p w14:paraId="6E83AA9C" w14:textId="77777777" w:rsidR="00CE4863" w:rsidRPr="00D20571" w:rsidRDefault="00CE4863" w:rsidP="00CE4863">
            <w:pPr>
              <w:pStyle w:val="QuestionStyle"/>
              <w:rPr>
                <w:sz w:val="22"/>
                <w:szCs w:val="22"/>
              </w:rPr>
            </w:pPr>
          </w:p>
          <w:p w14:paraId="4C351DB4" w14:textId="77777777" w:rsidR="00CE4863" w:rsidRPr="00D20571" w:rsidRDefault="00CE4863" w:rsidP="00CE4863">
            <w:pPr>
              <w:pStyle w:val="QuestionStyle"/>
              <w:rPr>
                <w:sz w:val="22"/>
                <w:szCs w:val="22"/>
              </w:rPr>
            </w:pPr>
          </w:p>
          <w:p w14:paraId="2CC1661F" w14:textId="77777777" w:rsidR="00CE4863" w:rsidRDefault="00CE4863" w:rsidP="00CE4863">
            <w:pPr>
              <w:pStyle w:val="QuestionStyle"/>
              <w:rPr>
                <w:sz w:val="22"/>
                <w:szCs w:val="22"/>
              </w:rPr>
            </w:pPr>
          </w:p>
          <w:p w14:paraId="4E8CD941" w14:textId="77777777" w:rsidR="000C7B00" w:rsidRDefault="000C7B00" w:rsidP="00CE4863">
            <w:pPr>
              <w:pStyle w:val="QuestionStyle"/>
              <w:rPr>
                <w:sz w:val="22"/>
                <w:szCs w:val="22"/>
              </w:rPr>
            </w:pPr>
          </w:p>
          <w:p w14:paraId="0C7765CA" w14:textId="77777777" w:rsidR="000C7B00" w:rsidRDefault="000C7B00" w:rsidP="00CE4863">
            <w:pPr>
              <w:pStyle w:val="QuestionStyle"/>
              <w:rPr>
                <w:sz w:val="22"/>
                <w:szCs w:val="22"/>
              </w:rPr>
            </w:pPr>
          </w:p>
          <w:p w14:paraId="5B889B52" w14:textId="77777777" w:rsidR="000C7B00" w:rsidRDefault="000C7B00" w:rsidP="00CE4863">
            <w:pPr>
              <w:pStyle w:val="QuestionStyle"/>
              <w:rPr>
                <w:sz w:val="22"/>
                <w:szCs w:val="22"/>
              </w:rPr>
            </w:pPr>
          </w:p>
          <w:p w14:paraId="22BB87AF" w14:textId="77777777" w:rsidR="000C7B00" w:rsidRDefault="000C7B00" w:rsidP="00CE4863">
            <w:pPr>
              <w:pStyle w:val="QuestionStyle"/>
              <w:rPr>
                <w:sz w:val="22"/>
                <w:szCs w:val="22"/>
              </w:rPr>
            </w:pPr>
          </w:p>
          <w:p w14:paraId="0F5117D3" w14:textId="77777777" w:rsidR="000C7B00" w:rsidRDefault="000C7B00" w:rsidP="00CE4863">
            <w:pPr>
              <w:pStyle w:val="QuestionStyle"/>
              <w:rPr>
                <w:sz w:val="22"/>
                <w:szCs w:val="22"/>
              </w:rPr>
            </w:pPr>
          </w:p>
          <w:p w14:paraId="350BA590" w14:textId="77777777" w:rsidR="000C7B00" w:rsidRDefault="000C7B00" w:rsidP="00CE4863">
            <w:pPr>
              <w:pStyle w:val="QuestionStyle"/>
              <w:rPr>
                <w:sz w:val="22"/>
                <w:szCs w:val="22"/>
              </w:rPr>
            </w:pPr>
          </w:p>
          <w:p w14:paraId="1ADB49BA" w14:textId="77777777" w:rsidR="000C7B00" w:rsidRPr="00D20571" w:rsidRDefault="000C7B00" w:rsidP="00CE4863">
            <w:pPr>
              <w:pStyle w:val="QuestionStyle"/>
              <w:rPr>
                <w:sz w:val="22"/>
                <w:szCs w:val="22"/>
              </w:rPr>
            </w:pPr>
          </w:p>
          <w:p w14:paraId="1277840A" w14:textId="77777777" w:rsidR="00CE4863" w:rsidRPr="00D20571" w:rsidRDefault="00CE4863" w:rsidP="00CE4863">
            <w:pPr>
              <w:pStyle w:val="QuestionStyle"/>
              <w:rPr>
                <w:sz w:val="22"/>
                <w:szCs w:val="22"/>
              </w:rPr>
            </w:pPr>
          </w:p>
          <w:p w14:paraId="46E25FB8" w14:textId="77777777" w:rsidR="00CE4863" w:rsidRPr="00D20571" w:rsidRDefault="00CE4863" w:rsidP="00CE4863">
            <w:pPr>
              <w:pStyle w:val="QuestionStyle"/>
              <w:rPr>
                <w:sz w:val="22"/>
                <w:szCs w:val="22"/>
              </w:rPr>
            </w:pPr>
          </w:p>
        </w:tc>
      </w:tr>
      <w:tr w:rsidR="007B499E" w:rsidRPr="00D20571" w14:paraId="2EEFBDC5" w14:textId="77777777" w:rsidTr="00CE4863">
        <w:tc>
          <w:tcPr>
            <w:tcW w:w="491" w:type="dxa"/>
            <w:vAlign w:val="center"/>
          </w:tcPr>
          <w:p w14:paraId="6104300B" w14:textId="07893F7C" w:rsidR="007B499E" w:rsidRPr="00D20571" w:rsidRDefault="00CE4863" w:rsidP="00193D94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t>14</w:t>
            </w:r>
            <w:r w:rsidR="007B499E" w:rsidRPr="00D20571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57" w:type="dxa"/>
            <w:vAlign w:val="center"/>
          </w:tcPr>
          <w:p w14:paraId="78B410A7" w14:textId="62103562" w:rsidR="007B499E" w:rsidRPr="00D20571" w:rsidRDefault="007B499E" w:rsidP="00260ECB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t>[</w:t>
            </w:r>
            <w:r w:rsidR="00260ECB" w:rsidRPr="00D20571">
              <w:rPr>
                <w:b/>
                <w:sz w:val="22"/>
                <w:szCs w:val="22"/>
              </w:rPr>
              <w:t>8</w:t>
            </w:r>
            <w:r w:rsidRPr="00D20571">
              <w:rPr>
                <w:b/>
                <w:sz w:val="22"/>
                <w:szCs w:val="22"/>
              </w:rPr>
              <w:t xml:space="preserve"> marks: </w:t>
            </w:r>
            <w:r w:rsidR="00770995" w:rsidRPr="00D20571">
              <w:rPr>
                <w:b/>
                <w:sz w:val="22"/>
                <w:szCs w:val="22"/>
              </w:rPr>
              <w:t>2</w:t>
            </w:r>
            <w:r w:rsidRPr="00D20571">
              <w:rPr>
                <w:b/>
                <w:sz w:val="22"/>
                <w:szCs w:val="22"/>
              </w:rPr>
              <w:t xml:space="preserve">, </w:t>
            </w:r>
            <w:r w:rsidR="00770995" w:rsidRPr="00D20571">
              <w:rPr>
                <w:b/>
                <w:sz w:val="22"/>
                <w:szCs w:val="22"/>
              </w:rPr>
              <w:t>3</w:t>
            </w:r>
            <w:r w:rsidRPr="00D20571">
              <w:rPr>
                <w:b/>
                <w:sz w:val="22"/>
                <w:szCs w:val="22"/>
              </w:rPr>
              <w:t xml:space="preserve">, 1, </w:t>
            </w:r>
            <w:r w:rsidR="00770995" w:rsidRPr="00D20571">
              <w:rPr>
                <w:b/>
                <w:sz w:val="22"/>
                <w:szCs w:val="22"/>
              </w:rPr>
              <w:t>2</w:t>
            </w:r>
            <w:r w:rsidRPr="00D20571">
              <w:rPr>
                <w:b/>
                <w:sz w:val="22"/>
                <w:szCs w:val="22"/>
              </w:rPr>
              <w:t>]</w:t>
            </w:r>
          </w:p>
        </w:tc>
      </w:tr>
      <w:tr w:rsidR="007B499E" w:rsidRPr="00D20571" w14:paraId="5DAAB207" w14:textId="77777777" w:rsidTr="00CE4863">
        <w:tc>
          <w:tcPr>
            <w:tcW w:w="491" w:type="dxa"/>
            <w:vAlign w:val="center"/>
          </w:tcPr>
          <w:p w14:paraId="3E500602" w14:textId="77777777" w:rsidR="007B499E" w:rsidRPr="00D20571" w:rsidRDefault="007B499E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1F035398" w14:textId="6902E4CA" w:rsidR="007B499E" w:rsidRPr="00D20571" w:rsidRDefault="00CE4863" w:rsidP="00193D94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The following frequency table shows the distance thrown, in metres, by the students in the javelin competition at the Annual Athletics Carnival.</w:t>
            </w:r>
          </w:p>
        </w:tc>
      </w:tr>
    </w:tbl>
    <w:p w14:paraId="0CB3A8A4" w14:textId="77777777" w:rsidR="00CE4863" w:rsidRPr="00D20571" w:rsidRDefault="00CE4863">
      <w:pPr>
        <w:rPr>
          <w:sz w:val="22"/>
          <w:szCs w:val="22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</w:tblGrid>
      <w:tr w:rsidR="00CE4863" w:rsidRPr="00D20571" w14:paraId="35F63843" w14:textId="77777777" w:rsidTr="00CE4863">
        <w:tc>
          <w:tcPr>
            <w:tcW w:w="1701" w:type="dxa"/>
            <w:vAlign w:val="center"/>
          </w:tcPr>
          <w:p w14:paraId="1B9321C8" w14:textId="77777777" w:rsidR="00CE4863" w:rsidRPr="00D20571" w:rsidRDefault="00CE4863" w:rsidP="00770995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Distance (m)</w:t>
            </w:r>
          </w:p>
        </w:tc>
        <w:tc>
          <w:tcPr>
            <w:tcW w:w="1701" w:type="dxa"/>
            <w:vAlign w:val="center"/>
          </w:tcPr>
          <w:p w14:paraId="7683B651" w14:textId="77777777" w:rsidR="00CE4863" w:rsidRPr="00D20571" w:rsidRDefault="00CE4863" w:rsidP="00770995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Frequency</w:t>
            </w:r>
          </w:p>
        </w:tc>
      </w:tr>
      <w:tr w:rsidR="00CE4863" w:rsidRPr="00D20571" w14:paraId="2B3EF62F" w14:textId="77777777" w:rsidTr="00CE4863">
        <w:tc>
          <w:tcPr>
            <w:tcW w:w="1701" w:type="dxa"/>
            <w:vAlign w:val="center"/>
          </w:tcPr>
          <w:p w14:paraId="41D93F7A" w14:textId="77777777" w:rsidR="00CE4863" w:rsidRPr="00D20571" w:rsidRDefault="00CE4863" w:rsidP="00770995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0</w:t>
            </w:r>
            <w:r w:rsidRPr="00D20571">
              <w:rPr>
                <w:sz w:val="22"/>
                <w:szCs w:val="22"/>
              </w:rPr>
              <w:sym w:font="Symbol" w:char="F02D"/>
            </w:r>
            <w:r w:rsidRPr="00D20571">
              <w:rPr>
                <w:sz w:val="22"/>
                <w:szCs w:val="22"/>
              </w:rPr>
              <w:t>&lt;10</w:t>
            </w:r>
          </w:p>
        </w:tc>
        <w:tc>
          <w:tcPr>
            <w:tcW w:w="1701" w:type="dxa"/>
            <w:vAlign w:val="center"/>
          </w:tcPr>
          <w:p w14:paraId="4664FCB1" w14:textId="77777777" w:rsidR="00CE4863" w:rsidRPr="00D20571" w:rsidRDefault="00CE4863" w:rsidP="00770995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4</w:t>
            </w:r>
          </w:p>
        </w:tc>
      </w:tr>
      <w:tr w:rsidR="00CE4863" w:rsidRPr="00D20571" w14:paraId="6281F379" w14:textId="77777777" w:rsidTr="00CE4863">
        <w:tc>
          <w:tcPr>
            <w:tcW w:w="1701" w:type="dxa"/>
            <w:vAlign w:val="center"/>
          </w:tcPr>
          <w:p w14:paraId="2977216C" w14:textId="77777777" w:rsidR="00CE4863" w:rsidRPr="00D20571" w:rsidRDefault="00CE4863" w:rsidP="00770995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10</w:t>
            </w:r>
            <w:r w:rsidRPr="00D20571">
              <w:rPr>
                <w:sz w:val="22"/>
                <w:szCs w:val="22"/>
              </w:rPr>
              <w:sym w:font="Symbol" w:char="F02D"/>
            </w:r>
            <w:r w:rsidRPr="00D20571">
              <w:rPr>
                <w:sz w:val="22"/>
                <w:szCs w:val="22"/>
              </w:rPr>
              <w:t>&lt;20</w:t>
            </w:r>
          </w:p>
        </w:tc>
        <w:tc>
          <w:tcPr>
            <w:tcW w:w="1701" w:type="dxa"/>
            <w:vAlign w:val="center"/>
          </w:tcPr>
          <w:p w14:paraId="5A49F67D" w14:textId="77777777" w:rsidR="00CE4863" w:rsidRPr="00D20571" w:rsidRDefault="00CE4863" w:rsidP="00770995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12</w:t>
            </w:r>
          </w:p>
        </w:tc>
      </w:tr>
      <w:tr w:rsidR="00CE4863" w:rsidRPr="00D20571" w14:paraId="5065EC75" w14:textId="77777777" w:rsidTr="00CE4863">
        <w:tc>
          <w:tcPr>
            <w:tcW w:w="1701" w:type="dxa"/>
            <w:vAlign w:val="center"/>
          </w:tcPr>
          <w:p w14:paraId="2E664F89" w14:textId="77777777" w:rsidR="00CE4863" w:rsidRPr="00D20571" w:rsidRDefault="00CE4863" w:rsidP="00770995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20</w:t>
            </w:r>
            <w:r w:rsidRPr="00D20571">
              <w:rPr>
                <w:sz w:val="22"/>
                <w:szCs w:val="22"/>
              </w:rPr>
              <w:sym w:font="Symbol" w:char="F02D"/>
            </w:r>
            <w:r w:rsidRPr="00D20571">
              <w:rPr>
                <w:sz w:val="22"/>
                <w:szCs w:val="22"/>
              </w:rPr>
              <w:t>&lt;30</w:t>
            </w:r>
          </w:p>
        </w:tc>
        <w:tc>
          <w:tcPr>
            <w:tcW w:w="1701" w:type="dxa"/>
            <w:vAlign w:val="center"/>
          </w:tcPr>
          <w:p w14:paraId="260607CC" w14:textId="77777777" w:rsidR="00CE4863" w:rsidRPr="00D20571" w:rsidRDefault="00CE4863" w:rsidP="00770995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24</w:t>
            </w:r>
          </w:p>
        </w:tc>
      </w:tr>
      <w:tr w:rsidR="00CE4863" w:rsidRPr="00D20571" w14:paraId="31A60A09" w14:textId="77777777" w:rsidTr="00CE4863">
        <w:tc>
          <w:tcPr>
            <w:tcW w:w="1701" w:type="dxa"/>
            <w:vAlign w:val="center"/>
          </w:tcPr>
          <w:p w14:paraId="712D2C0D" w14:textId="77777777" w:rsidR="00CE4863" w:rsidRPr="00D20571" w:rsidRDefault="00CE4863" w:rsidP="00770995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30</w:t>
            </w:r>
            <w:r w:rsidRPr="00D20571">
              <w:rPr>
                <w:sz w:val="22"/>
                <w:szCs w:val="22"/>
              </w:rPr>
              <w:sym w:font="Symbol" w:char="F02D"/>
            </w:r>
            <w:r w:rsidRPr="00D20571">
              <w:rPr>
                <w:sz w:val="22"/>
                <w:szCs w:val="22"/>
              </w:rPr>
              <w:t>&lt;40</w:t>
            </w:r>
          </w:p>
        </w:tc>
        <w:tc>
          <w:tcPr>
            <w:tcW w:w="1701" w:type="dxa"/>
            <w:vAlign w:val="center"/>
          </w:tcPr>
          <w:p w14:paraId="6CFFEFF9" w14:textId="77777777" w:rsidR="00CE4863" w:rsidRPr="00D20571" w:rsidRDefault="00CE4863" w:rsidP="00770995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9</w:t>
            </w:r>
          </w:p>
        </w:tc>
      </w:tr>
      <w:tr w:rsidR="00CE4863" w:rsidRPr="00D20571" w14:paraId="70E63A71" w14:textId="77777777" w:rsidTr="00CE4863">
        <w:tc>
          <w:tcPr>
            <w:tcW w:w="1701" w:type="dxa"/>
            <w:vAlign w:val="center"/>
          </w:tcPr>
          <w:p w14:paraId="49DBC85F" w14:textId="77777777" w:rsidR="00CE4863" w:rsidRPr="00D20571" w:rsidRDefault="00CE4863" w:rsidP="00770995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40</w:t>
            </w:r>
            <w:r w:rsidRPr="00D20571">
              <w:rPr>
                <w:sz w:val="22"/>
                <w:szCs w:val="22"/>
              </w:rPr>
              <w:sym w:font="Symbol" w:char="F02D"/>
            </w:r>
            <w:r w:rsidRPr="00D20571">
              <w:rPr>
                <w:sz w:val="22"/>
                <w:szCs w:val="22"/>
              </w:rPr>
              <w:t>&lt;50</w:t>
            </w:r>
          </w:p>
        </w:tc>
        <w:tc>
          <w:tcPr>
            <w:tcW w:w="1701" w:type="dxa"/>
            <w:vAlign w:val="center"/>
          </w:tcPr>
          <w:p w14:paraId="0FA2BAD5" w14:textId="77777777" w:rsidR="00CE4863" w:rsidRPr="00D20571" w:rsidRDefault="00CE4863" w:rsidP="00770995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1</w:t>
            </w:r>
          </w:p>
        </w:tc>
      </w:tr>
    </w:tbl>
    <w:p w14:paraId="791451CD" w14:textId="77777777" w:rsidR="00CE4863" w:rsidRPr="00D20571" w:rsidRDefault="00CE4863">
      <w:pPr>
        <w:rPr>
          <w:sz w:val="22"/>
          <w:szCs w:val="22"/>
        </w:rPr>
      </w:pPr>
    </w:p>
    <w:p w14:paraId="63595F63" w14:textId="77777777" w:rsidR="00CE4863" w:rsidRPr="00D20571" w:rsidRDefault="00CE4863">
      <w:pPr>
        <w:rPr>
          <w:sz w:val="22"/>
          <w:szCs w:val="22"/>
        </w:rPr>
      </w:pPr>
    </w:p>
    <w:p w14:paraId="40DF5DBB" w14:textId="77777777" w:rsidR="007B499E" w:rsidRPr="00D20571" w:rsidRDefault="007B499E" w:rsidP="007B499E">
      <w:pPr>
        <w:rPr>
          <w:sz w:val="22"/>
          <w:szCs w:val="22"/>
        </w:rPr>
      </w:pPr>
    </w:p>
    <w:p w14:paraId="7AB98CEE" w14:textId="77777777" w:rsidR="00CE4863" w:rsidRPr="00D20571" w:rsidRDefault="00CE4863" w:rsidP="007B499E">
      <w:pPr>
        <w:rPr>
          <w:sz w:val="22"/>
          <w:szCs w:val="22"/>
        </w:rPr>
      </w:pPr>
    </w:p>
    <w:p w14:paraId="3B6082B1" w14:textId="77777777" w:rsidR="00CE4863" w:rsidRPr="00D20571" w:rsidRDefault="00CE4863" w:rsidP="007B499E">
      <w:pPr>
        <w:rPr>
          <w:sz w:val="22"/>
          <w:szCs w:val="22"/>
        </w:rPr>
      </w:pPr>
    </w:p>
    <w:p w14:paraId="0082A070" w14:textId="77777777" w:rsidR="00CE4863" w:rsidRPr="00D20571" w:rsidRDefault="00CE4863" w:rsidP="007B499E">
      <w:pPr>
        <w:rPr>
          <w:sz w:val="22"/>
          <w:szCs w:val="22"/>
        </w:rPr>
      </w:pPr>
    </w:p>
    <w:p w14:paraId="2E519DE3" w14:textId="77777777" w:rsidR="00CE4863" w:rsidRPr="00D20571" w:rsidRDefault="00CE4863" w:rsidP="007B499E">
      <w:pPr>
        <w:rPr>
          <w:sz w:val="22"/>
          <w:szCs w:val="22"/>
        </w:rPr>
      </w:pPr>
    </w:p>
    <w:p w14:paraId="70B5A8D1" w14:textId="77777777" w:rsidR="00CE4863" w:rsidRPr="00D20571" w:rsidRDefault="00CE4863" w:rsidP="007B499E">
      <w:pPr>
        <w:rPr>
          <w:sz w:val="22"/>
          <w:szCs w:val="22"/>
        </w:rPr>
      </w:pPr>
    </w:p>
    <w:p w14:paraId="0C22E5F6" w14:textId="77777777" w:rsidR="00CE4863" w:rsidRPr="00D20571" w:rsidRDefault="00CE4863" w:rsidP="007B499E">
      <w:pPr>
        <w:rPr>
          <w:sz w:val="22"/>
          <w:szCs w:val="22"/>
        </w:rPr>
      </w:pPr>
    </w:p>
    <w:p w14:paraId="31DCBAD7" w14:textId="77777777" w:rsidR="00CE4863" w:rsidRPr="00D20571" w:rsidRDefault="00CE4863" w:rsidP="007B499E">
      <w:pPr>
        <w:rPr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CE4863" w:rsidRPr="00D20571" w14:paraId="0AAB7001" w14:textId="77777777" w:rsidTr="00770995">
        <w:tc>
          <w:tcPr>
            <w:tcW w:w="491" w:type="dxa"/>
            <w:vAlign w:val="center"/>
          </w:tcPr>
          <w:p w14:paraId="08B58AB2" w14:textId="041A3F4F" w:rsidR="00CE4863" w:rsidRPr="00D20571" w:rsidRDefault="00CE4863" w:rsidP="00770995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057" w:type="dxa"/>
            <w:vAlign w:val="center"/>
          </w:tcPr>
          <w:p w14:paraId="03AFCF2C" w14:textId="612F9EDA" w:rsidR="00CE4863" w:rsidRPr="00D20571" w:rsidRDefault="00CE4863" w:rsidP="004969B9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Calculate the mean distance thrown by the competitors.</w:t>
            </w:r>
          </w:p>
        </w:tc>
      </w:tr>
      <w:tr w:rsidR="00CE4863" w:rsidRPr="00D20571" w14:paraId="4D0C6CC5" w14:textId="77777777" w:rsidTr="00770995">
        <w:tc>
          <w:tcPr>
            <w:tcW w:w="491" w:type="dxa"/>
            <w:vAlign w:val="center"/>
          </w:tcPr>
          <w:p w14:paraId="6DF47F7F" w14:textId="77777777" w:rsidR="00CE4863" w:rsidRPr="00D20571" w:rsidRDefault="00CE4863" w:rsidP="00770995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3F1A4CBE" w14:textId="77777777" w:rsidR="00CE4863" w:rsidRPr="00D20571" w:rsidRDefault="00CE4863" w:rsidP="00770995">
            <w:pPr>
              <w:rPr>
                <w:sz w:val="22"/>
                <w:szCs w:val="22"/>
              </w:rPr>
            </w:pPr>
          </w:p>
          <w:p w14:paraId="6EFEE86B" w14:textId="77777777" w:rsidR="00CE4863" w:rsidRPr="00D20571" w:rsidRDefault="00CE4863" w:rsidP="00770995">
            <w:pPr>
              <w:rPr>
                <w:sz w:val="22"/>
                <w:szCs w:val="22"/>
              </w:rPr>
            </w:pPr>
          </w:p>
          <w:p w14:paraId="44273114" w14:textId="77777777" w:rsidR="00CE4863" w:rsidRPr="00D20571" w:rsidRDefault="00CE4863" w:rsidP="00770995">
            <w:pPr>
              <w:rPr>
                <w:sz w:val="22"/>
                <w:szCs w:val="22"/>
              </w:rPr>
            </w:pPr>
          </w:p>
          <w:p w14:paraId="57CC20A0" w14:textId="77777777" w:rsidR="00CE4863" w:rsidRPr="00D20571" w:rsidRDefault="00CE4863" w:rsidP="00770995">
            <w:pPr>
              <w:rPr>
                <w:sz w:val="22"/>
                <w:szCs w:val="22"/>
              </w:rPr>
            </w:pPr>
          </w:p>
        </w:tc>
      </w:tr>
    </w:tbl>
    <w:p w14:paraId="626EC51D" w14:textId="77777777" w:rsidR="000C7B00" w:rsidRDefault="000C7B00">
      <w: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CE4863" w:rsidRPr="00D20571" w14:paraId="07EB4086" w14:textId="77777777" w:rsidTr="00770995">
        <w:tc>
          <w:tcPr>
            <w:tcW w:w="491" w:type="dxa"/>
            <w:vAlign w:val="center"/>
          </w:tcPr>
          <w:p w14:paraId="748C22AB" w14:textId="6809FE54" w:rsidR="00CE4863" w:rsidRPr="00D20571" w:rsidRDefault="00CE4863" w:rsidP="00770995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lastRenderedPageBreak/>
              <w:t>b)</w:t>
            </w:r>
          </w:p>
        </w:tc>
        <w:tc>
          <w:tcPr>
            <w:tcW w:w="10057" w:type="dxa"/>
            <w:vAlign w:val="center"/>
          </w:tcPr>
          <w:p w14:paraId="3F1AF30E" w14:textId="1675E123" w:rsidR="00CE4863" w:rsidRPr="00D20571" w:rsidRDefault="00CE4863" w:rsidP="00770995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 xml:space="preserve">Draw a histogram </w:t>
            </w:r>
            <w:r w:rsidR="00770995" w:rsidRPr="00D20571">
              <w:rPr>
                <w:sz w:val="22"/>
                <w:szCs w:val="22"/>
              </w:rPr>
              <w:t>to represent the data set.</w:t>
            </w:r>
          </w:p>
        </w:tc>
      </w:tr>
      <w:tr w:rsidR="00CE4863" w:rsidRPr="00D20571" w14:paraId="44743FA4" w14:textId="77777777" w:rsidTr="00770995">
        <w:tc>
          <w:tcPr>
            <w:tcW w:w="491" w:type="dxa"/>
            <w:vAlign w:val="center"/>
          </w:tcPr>
          <w:p w14:paraId="500541D2" w14:textId="77777777" w:rsidR="00CE4863" w:rsidRPr="00D20571" w:rsidRDefault="00CE4863" w:rsidP="00770995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6AA02958" w14:textId="6A6E700B" w:rsidR="00CE4863" w:rsidRPr="00D20571" w:rsidRDefault="00770995" w:rsidP="00770995">
            <w:pPr>
              <w:jc w:val="center"/>
              <w:rPr>
                <w:sz w:val="22"/>
                <w:szCs w:val="22"/>
              </w:rPr>
            </w:pPr>
            <w:r w:rsidRPr="00D20571">
              <w:rPr>
                <w:noProof/>
                <w:sz w:val="22"/>
                <w:szCs w:val="22"/>
                <w:lang w:eastAsia="en-AU"/>
              </w:rPr>
              <w:drawing>
                <wp:inline distT="0" distB="0" distL="0" distR="0" wp14:anchorId="2950E747" wp14:editId="7535171F">
                  <wp:extent cx="4656667" cy="379728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7701" cy="3798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EFC5F" w14:textId="77777777" w:rsidR="00CE4863" w:rsidRPr="00D20571" w:rsidRDefault="00CE4863" w:rsidP="00770995">
            <w:pPr>
              <w:rPr>
                <w:sz w:val="22"/>
                <w:szCs w:val="22"/>
              </w:rPr>
            </w:pPr>
          </w:p>
          <w:p w14:paraId="74BAFC76" w14:textId="77777777" w:rsidR="00CE4863" w:rsidRPr="00D20571" w:rsidRDefault="00CE4863" w:rsidP="00770995">
            <w:pPr>
              <w:rPr>
                <w:sz w:val="22"/>
                <w:szCs w:val="22"/>
              </w:rPr>
            </w:pPr>
          </w:p>
        </w:tc>
      </w:tr>
      <w:tr w:rsidR="00770995" w:rsidRPr="00D20571" w14:paraId="75EB5C78" w14:textId="77777777" w:rsidTr="00CE4863">
        <w:tc>
          <w:tcPr>
            <w:tcW w:w="491" w:type="dxa"/>
          </w:tcPr>
          <w:p w14:paraId="1796F65F" w14:textId="61475630" w:rsidR="00770995" w:rsidRPr="00D20571" w:rsidRDefault="00770995" w:rsidP="00CE4863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057" w:type="dxa"/>
          </w:tcPr>
          <w:p w14:paraId="1576496B" w14:textId="4B5E7435" w:rsidR="00770995" w:rsidRPr="00D20571" w:rsidRDefault="00770995" w:rsidP="00CE4863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Use the shape of the histogram to describe the data set.</w:t>
            </w:r>
          </w:p>
        </w:tc>
      </w:tr>
      <w:tr w:rsidR="00770995" w:rsidRPr="00D20571" w14:paraId="298EEF45" w14:textId="77777777" w:rsidTr="00CE4863">
        <w:tc>
          <w:tcPr>
            <w:tcW w:w="491" w:type="dxa"/>
          </w:tcPr>
          <w:p w14:paraId="5A9DEEF5" w14:textId="77777777" w:rsidR="00770995" w:rsidRPr="00D20571" w:rsidRDefault="00770995" w:rsidP="00CE4863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</w:tcPr>
          <w:p w14:paraId="434AB21D" w14:textId="77777777" w:rsidR="00770995" w:rsidRPr="00D20571" w:rsidRDefault="00770995" w:rsidP="00CE4863">
            <w:pPr>
              <w:rPr>
                <w:sz w:val="22"/>
                <w:szCs w:val="22"/>
              </w:rPr>
            </w:pPr>
          </w:p>
          <w:p w14:paraId="239FD76E" w14:textId="77777777" w:rsidR="00770995" w:rsidRPr="00D20571" w:rsidRDefault="00770995" w:rsidP="00CE4863">
            <w:pPr>
              <w:rPr>
                <w:sz w:val="22"/>
                <w:szCs w:val="22"/>
              </w:rPr>
            </w:pPr>
          </w:p>
          <w:p w14:paraId="46186915" w14:textId="77777777" w:rsidR="00770995" w:rsidRPr="00D20571" w:rsidRDefault="00770995" w:rsidP="00CE4863">
            <w:pPr>
              <w:rPr>
                <w:sz w:val="22"/>
                <w:szCs w:val="22"/>
              </w:rPr>
            </w:pPr>
          </w:p>
          <w:p w14:paraId="77E50F75" w14:textId="77777777" w:rsidR="00770995" w:rsidRPr="00D20571" w:rsidRDefault="00770995" w:rsidP="00CE4863">
            <w:pPr>
              <w:rPr>
                <w:sz w:val="22"/>
                <w:szCs w:val="22"/>
              </w:rPr>
            </w:pPr>
          </w:p>
        </w:tc>
      </w:tr>
      <w:tr w:rsidR="00CE4863" w:rsidRPr="00D20571" w14:paraId="27773681" w14:textId="77777777" w:rsidTr="00CE4863">
        <w:tc>
          <w:tcPr>
            <w:tcW w:w="491" w:type="dxa"/>
          </w:tcPr>
          <w:p w14:paraId="769017E6" w14:textId="35EADC18" w:rsidR="00CE4863" w:rsidRPr="00D20571" w:rsidRDefault="00770995" w:rsidP="00CE4863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t>d</w:t>
            </w:r>
            <w:r w:rsidR="00CE4863" w:rsidRPr="00D20571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10057" w:type="dxa"/>
          </w:tcPr>
          <w:p w14:paraId="10F1CDF7" w14:textId="68AE81B5" w:rsidR="00CE4863" w:rsidRPr="00D20571" w:rsidRDefault="00CE4863" w:rsidP="00CE4863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15 students were disqualified without recording a valid distance. Would it be reasonable to include these results? If you did record them what effect would they have on the mean and the median value?</w:t>
            </w:r>
          </w:p>
        </w:tc>
      </w:tr>
      <w:tr w:rsidR="00CE4863" w:rsidRPr="00D20571" w14:paraId="74A16F8E" w14:textId="77777777" w:rsidTr="00770995">
        <w:tc>
          <w:tcPr>
            <w:tcW w:w="491" w:type="dxa"/>
            <w:vAlign w:val="center"/>
          </w:tcPr>
          <w:p w14:paraId="5587A579" w14:textId="77777777" w:rsidR="00CE4863" w:rsidRPr="00D20571" w:rsidRDefault="00CE4863" w:rsidP="00770995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75D57E16" w14:textId="77777777" w:rsidR="00CE4863" w:rsidRPr="00D20571" w:rsidRDefault="00CE4863" w:rsidP="00770995">
            <w:pPr>
              <w:rPr>
                <w:sz w:val="22"/>
                <w:szCs w:val="22"/>
              </w:rPr>
            </w:pPr>
          </w:p>
          <w:p w14:paraId="1A530F46" w14:textId="77777777" w:rsidR="00260ECB" w:rsidRPr="00D20571" w:rsidRDefault="00260ECB" w:rsidP="00770995">
            <w:pPr>
              <w:rPr>
                <w:sz w:val="22"/>
                <w:szCs w:val="22"/>
              </w:rPr>
            </w:pPr>
          </w:p>
          <w:p w14:paraId="5D51F87C" w14:textId="77777777" w:rsidR="00260ECB" w:rsidRDefault="00260ECB" w:rsidP="00770995">
            <w:pPr>
              <w:rPr>
                <w:sz w:val="22"/>
                <w:szCs w:val="22"/>
              </w:rPr>
            </w:pPr>
          </w:p>
          <w:p w14:paraId="4FE3E3A7" w14:textId="77777777" w:rsidR="00D20571" w:rsidRPr="00D20571" w:rsidRDefault="00D20571" w:rsidP="00770995">
            <w:pPr>
              <w:rPr>
                <w:sz w:val="22"/>
                <w:szCs w:val="22"/>
              </w:rPr>
            </w:pPr>
          </w:p>
        </w:tc>
      </w:tr>
    </w:tbl>
    <w:p w14:paraId="7BF8893B" w14:textId="77777777" w:rsidR="00CE4863" w:rsidRPr="00D20571" w:rsidRDefault="00CE4863" w:rsidP="007B499E">
      <w:pPr>
        <w:rPr>
          <w:sz w:val="22"/>
          <w:szCs w:val="22"/>
        </w:rPr>
      </w:pPr>
    </w:p>
    <w:p w14:paraId="541B93F1" w14:textId="77777777" w:rsidR="007B499E" w:rsidRPr="00D20571" w:rsidRDefault="007B499E" w:rsidP="007B499E">
      <w:pPr>
        <w:pStyle w:val="Header"/>
        <w:tabs>
          <w:tab w:val="clear" w:pos="4153"/>
          <w:tab w:val="clear" w:pos="8306"/>
          <w:tab w:val="center" w:pos="-1980"/>
        </w:tabs>
        <w:rPr>
          <w:sz w:val="22"/>
          <w:szCs w:val="22"/>
        </w:rPr>
      </w:pPr>
    </w:p>
    <w:p w14:paraId="4107698E" w14:textId="77777777" w:rsidR="0003026D" w:rsidRPr="00D20571" w:rsidRDefault="0003026D" w:rsidP="0003026D">
      <w:pPr>
        <w:ind w:left="567" w:hanging="567"/>
        <w:rPr>
          <w:sz w:val="22"/>
          <w:szCs w:val="22"/>
        </w:rPr>
      </w:pPr>
    </w:p>
    <w:p w14:paraId="500EE782" w14:textId="77777777" w:rsidR="000C7B00" w:rsidRDefault="000C7B00">
      <w: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10057"/>
      </w:tblGrid>
      <w:tr w:rsidR="00260ECB" w:rsidRPr="00D20571" w14:paraId="112EA84C" w14:textId="77777777" w:rsidTr="00E85C62">
        <w:tc>
          <w:tcPr>
            <w:tcW w:w="491" w:type="dxa"/>
            <w:vAlign w:val="center"/>
          </w:tcPr>
          <w:p w14:paraId="212D485B" w14:textId="7229FE55" w:rsidR="00260ECB" w:rsidRPr="00D20571" w:rsidRDefault="00260ECB" w:rsidP="00260ECB">
            <w:pPr>
              <w:rPr>
                <w:b/>
                <w:sz w:val="22"/>
                <w:szCs w:val="22"/>
              </w:rPr>
            </w:pPr>
            <w:r w:rsidRPr="00D20571">
              <w:rPr>
                <w:b/>
                <w:sz w:val="22"/>
                <w:szCs w:val="22"/>
              </w:rPr>
              <w:lastRenderedPageBreak/>
              <w:t>15.</w:t>
            </w:r>
          </w:p>
        </w:tc>
        <w:tc>
          <w:tcPr>
            <w:tcW w:w="10057" w:type="dxa"/>
            <w:vAlign w:val="center"/>
          </w:tcPr>
          <w:p w14:paraId="613D8BF2" w14:textId="2953FCA3" w:rsidR="00260ECB" w:rsidRPr="00D20571" w:rsidRDefault="00780463" w:rsidP="00260EC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[5 marks</w:t>
            </w:r>
            <w:r w:rsidR="00260ECB" w:rsidRPr="00D20571">
              <w:rPr>
                <w:b/>
                <w:sz w:val="22"/>
                <w:szCs w:val="22"/>
              </w:rPr>
              <w:t>]</w:t>
            </w:r>
          </w:p>
        </w:tc>
      </w:tr>
      <w:tr w:rsidR="00260ECB" w:rsidRPr="00D20571" w14:paraId="51885298" w14:textId="77777777" w:rsidTr="00E85C62">
        <w:tc>
          <w:tcPr>
            <w:tcW w:w="491" w:type="dxa"/>
            <w:vAlign w:val="center"/>
          </w:tcPr>
          <w:p w14:paraId="45FB15DE" w14:textId="77777777" w:rsidR="00260ECB" w:rsidRPr="00D20571" w:rsidRDefault="00260ECB" w:rsidP="00E85C62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0FB8D1A1" w14:textId="77777777" w:rsidR="00260ECB" w:rsidRPr="00D20571" w:rsidRDefault="00260ECB" w:rsidP="00260ECB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The following lists are of heights, in cm, of 30 Year 9 students from each of NSW and Victoria recorded in 2011.</w:t>
            </w:r>
          </w:p>
          <w:p w14:paraId="404EC10A" w14:textId="77777777" w:rsidR="00260ECB" w:rsidRPr="00D20571" w:rsidRDefault="00260ECB" w:rsidP="00260ECB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NSW students:</w:t>
            </w:r>
          </w:p>
          <w:p w14:paraId="28507546" w14:textId="77777777" w:rsidR="00260ECB" w:rsidRPr="00D20571" w:rsidRDefault="00260ECB" w:rsidP="00260ECB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ab/>
              <w:t>164</w:t>
            </w:r>
            <w:r w:rsidRPr="00D20571">
              <w:rPr>
                <w:sz w:val="22"/>
                <w:szCs w:val="22"/>
              </w:rPr>
              <w:tab/>
              <w:t>160</w:t>
            </w:r>
            <w:r w:rsidRPr="00D20571">
              <w:rPr>
                <w:sz w:val="22"/>
                <w:szCs w:val="22"/>
              </w:rPr>
              <w:tab/>
              <w:t>167</w:t>
            </w:r>
            <w:r w:rsidRPr="00D20571">
              <w:rPr>
                <w:sz w:val="22"/>
                <w:szCs w:val="22"/>
              </w:rPr>
              <w:tab/>
              <w:t>164</w:t>
            </w:r>
            <w:r w:rsidRPr="00D20571">
              <w:rPr>
                <w:sz w:val="22"/>
                <w:szCs w:val="22"/>
              </w:rPr>
              <w:tab/>
              <w:t>176</w:t>
            </w:r>
            <w:r w:rsidRPr="00D20571">
              <w:rPr>
                <w:sz w:val="22"/>
                <w:szCs w:val="22"/>
              </w:rPr>
              <w:tab/>
              <w:t>156</w:t>
            </w:r>
            <w:r w:rsidRPr="00D20571">
              <w:rPr>
                <w:sz w:val="22"/>
                <w:szCs w:val="22"/>
              </w:rPr>
              <w:tab/>
              <w:t>188</w:t>
            </w:r>
            <w:r w:rsidRPr="00D20571">
              <w:rPr>
                <w:sz w:val="22"/>
                <w:szCs w:val="22"/>
              </w:rPr>
              <w:tab/>
              <w:t>164</w:t>
            </w:r>
            <w:r w:rsidRPr="00D20571">
              <w:rPr>
                <w:sz w:val="22"/>
                <w:szCs w:val="22"/>
              </w:rPr>
              <w:tab/>
              <w:t>166</w:t>
            </w:r>
            <w:r w:rsidRPr="00D20571">
              <w:rPr>
                <w:sz w:val="22"/>
                <w:szCs w:val="22"/>
              </w:rPr>
              <w:tab/>
              <w:t>174</w:t>
            </w:r>
            <w:r w:rsidRPr="00D20571">
              <w:rPr>
                <w:sz w:val="22"/>
                <w:szCs w:val="22"/>
              </w:rPr>
              <w:tab/>
              <w:t>179</w:t>
            </w:r>
            <w:r w:rsidRPr="00D20571">
              <w:rPr>
                <w:sz w:val="22"/>
                <w:szCs w:val="22"/>
              </w:rPr>
              <w:tab/>
              <w:t>167</w:t>
            </w:r>
          </w:p>
          <w:p w14:paraId="31AFD3B3" w14:textId="77777777" w:rsidR="00260ECB" w:rsidRPr="00D20571" w:rsidRDefault="00260ECB" w:rsidP="00260ECB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ab/>
              <w:t>142</w:t>
            </w:r>
            <w:r w:rsidRPr="00D20571">
              <w:rPr>
                <w:sz w:val="22"/>
                <w:szCs w:val="22"/>
              </w:rPr>
              <w:tab/>
              <w:t>148</w:t>
            </w:r>
            <w:r w:rsidRPr="00D20571">
              <w:rPr>
                <w:sz w:val="22"/>
                <w:szCs w:val="22"/>
              </w:rPr>
              <w:tab/>
              <w:t>175</w:t>
            </w:r>
            <w:r w:rsidRPr="00D20571">
              <w:rPr>
                <w:sz w:val="22"/>
                <w:szCs w:val="22"/>
              </w:rPr>
              <w:tab/>
              <w:t>126</w:t>
            </w:r>
            <w:r w:rsidRPr="00D20571">
              <w:rPr>
                <w:sz w:val="22"/>
                <w:szCs w:val="22"/>
              </w:rPr>
              <w:tab/>
              <w:t>155</w:t>
            </w:r>
            <w:r w:rsidRPr="00D20571">
              <w:rPr>
                <w:sz w:val="22"/>
                <w:szCs w:val="22"/>
              </w:rPr>
              <w:tab/>
              <w:t>150</w:t>
            </w:r>
            <w:r w:rsidRPr="00D20571">
              <w:rPr>
                <w:sz w:val="22"/>
                <w:szCs w:val="22"/>
              </w:rPr>
              <w:tab/>
              <w:t>173</w:t>
            </w:r>
            <w:r w:rsidRPr="00D20571">
              <w:rPr>
                <w:sz w:val="22"/>
                <w:szCs w:val="22"/>
              </w:rPr>
              <w:tab/>
              <w:t>179</w:t>
            </w:r>
            <w:r w:rsidRPr="00D20571">
              <w:rPr>
                <w:sz w:val="22"/>
                <w:szCs w:val="22"/>
              </w:rPr>
              <w:tab/>
              <w:t>146</w:t>
            </w:r>
            <w:r w:rsidRPr="00D20571">
              <w:rPr>
                <w:sz w:val="22"/>
                <w:szCs w:val="22"/>
              </w:rPr>
              <w:tab/>
              <w:t>182</w:t>
            </w:r>
            <w:r w:rsidRPr="00D20571">
              <w:rPr>
                <w:sz w:val="22"/>
                <w:szCs w:val="22"/>
              </w:rPr>
              <w:tab/>
              <w:t>152</w:t>
            </w:r>
            <w:r w:rsidRPr="00D20571">
              <w:rPr>
                <w:sz w:val="22"/>
                <w:szCs w:val="22"/>
              </w:rPr>
              <w:tab/>
              <w:t>160</w:t>
            </w:r>
          </w:p>
          <w:p w14:paraId="415948A1" w14:textId="77777777" w:rsidR="00260ECB" w:rsidRPr="00D20571" w:rsidRDefault="00260ECB" w:rsidP="00260ECB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ab/>
              <w:t>170</w:t>
            </w:r>
            <w:r w:rsidRPr="00D20571">
              <w:rPr>
                <w:sz w:val="22"/>
                <w:szCs w:val="22"/>
              </w:rPr>
              <w:tab/>
              <w:t>172</w:t>
            </w:r>
            <w:r w:rsidRPr="00D20571">
              <w:rPr>
                <w:sz w:val="22"/>
                <w:szCs w:val="22"/>
              </w:rPr>
              <w:tab/>
              <w:t>162</w:t>
            </w:r>
            <w:r w:rsidRPr="00D20571">
              <w:rPr>
                <w:sz w:val="22"/>
                <w:szCs w:val="22"/>
              </w:rPr>
              <w:tab/>
              <w:t>174</w:t>
            </w:r>
            <w:r w:rsidRPr="00D20571">
              <w:rPr>
                <w:sz w:val="22"/>
                <w:szCs w:val="22"/>
              </w:rPr>
              <w:tab/>
              <w:t>182</w:t>
            </w:r>
            <w:r w:rsidRPr="00D20571">
              <w:rPr>
                <w:sz w:val="22"/>
                <w:szCs w:val="22"/>
              </w:rPr>
              <w:tab/>
              <w:t>152</w:t>
            </w:r>
          </w:p>
          <w:p w14:paraId="699E6DA2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  <w:p w14:paraId="194410B9" w14:textId="77777777" w:rsidR="00260ECB" w:rsidRPr="00D20571" w:rsidRDefault="00260ECB" w:rsidP="00260ECB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Victoria students:</w:t>
            </w:r>
          </w:p>
          <w:p w14:paraId="63424094" w14:textId="77777777" w:rsidR="00260ECB" w:rsidRPr="00D20571" w:rsidRDefault="00260ECB" w:rsidP="00260ECB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ab/>
              <w:t>167</w:t>
            </w:r>
            <w:r w:rsidRPr="00D20571">
              <w:rPr>
                <w:sz w:val="22"/>
                <w:szCs w:val="22"/>
              </w:rPr>
              <w:tab/>
              <w:t>164</w:t>
            </w:r>
            <w:r w:rsidRPr="00D20571">
              <w:rPr>
                <w:sz w:val="22"/>
                <w:szCs w:val="22"/>
              </w:rPr>
              <w:tab/>
              <w:t>166</w:t>
            </w:r>
            <w:r w:rsidRPr="00D20571">
              <w:rPr>
                <w:sz w:val="22"/>
                <w:szCs w:val="22"/>
              </w:rPr>
              <w:tab/>
              <w:t>186</w:t>
            </w:r>
            <w:r w:rsidRPr="00D20571">
              <w:rPr>
                <w:sz w:val="22"/>
                <w:szCs w:val="22"/>
              </w:rPr>
              <w:tab/>
              <w:t>167</w:t>
            </w:r>
            <w:r w:rsidRPr="00D20571">
              <w:rPr>
                <w:sz w:val="22"/>
                <w:szCs w:val="22"/>
              </w:rPr>
              <w:tab/>
              <w:t>165</w:t>
            </w:r>
            <w:r w:rsidRPr="00D20571">
              <w:rPr>
                <w:sz w:val="22"/>
                <w:szCs w:val="22"/>
              </w:rPr>
              <w:tab/>
              <w:t>182</w:t>
            </w:r>
            <w:r w:rsidRPr="00D20571">
              <w:rPr>
                <w:sz w:val="22"/>
                <w:szCs w:val="22"/>
              </w:rPr>
              <w:tab/>
              <w:t>161</w:t>
            </w:r>
            <w:r w:rsidRPr="00D20571">
              <w:rPr>
                <w:sz w:val="22"/>
                <w:szCs w:val="22"/>
              </w:rPr>
              <w:tab/>
              <w:t>177</w:t>
            </w:r>
            <w:r w:rsidRPr="00D20571">
              <w:rPr>
                <w:sz w:val="22"/>
                <w:szCs w:val="22"/>
              </w:rPr>
              <w:tab/>
              <w:t>157</w:t>
            </w:r>
            <w:r w:rsidRPr="00D20571">
              <w:rPr>
                <w:sz w:val="22"/>
                <w:szCs w:val="22"/>
              </w:rPr>
              <w:tab/>
              <w:t>161</w:t>
            </w:r>
            <w:r w:rsidRPr="00D20571">
              <w:rPr>
                <w:sz w:val="22"/>
                <w:szCs w:val="22"/>
              </w:rPr>
              <w:tab/>
              <w:t>162</w:t>
            </w:r>
          </w:p>
          <w:p w14:paraId="7FB45084" w14:textId="77777777" w:rsidR="00260ECB" w:rsidRPr="00D20571" w:rsidRDefault="00260ECB" w:rsidP="00260ECB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ab/>
              <w:t>165</w:t>
            </w:r>
            <w:r w:rsidRPr="00D20571">
              <w:rPr>
                <w:sz w:val="22"/>
                <w:szCs w:val="22"/>
              </w:rPr>
              <w:tab/>
              <w:t>165</w:t>
            </w:r>
            <w:r w:rsidRPr="00D20571">
              <w:rPr>
                <w:sz w:val="22"/>
                <w:szCs w:val="22"/>
              </w:rPr>
              <w:tab/>
              <w:t>172</w:t>
            </w:r>
            <w:r w:rsidRPr="00D20571">
              <w:rPr>
                <w:sz w:val="22"/>
                <w:szCs w:val="22"/>
              </w:rPr>
              <w:tab/>
              <w:t>166</w:t>
            </w:r>
            <w:r w:rsidRPr="00D20571">
              <w:rPr>
                <w:sz w:val="22"/>
                <w:szCs w:val="22"/>
              </w:rPr>
              <w:tab/>
              <w:t>167</w:t>
            </w:r>
            <w:r w:rsidRPr="00D20571">
              <w:rPr>
                <w:sz w:val="22"/>
                <w:szCs w:val="22"/>
              </w:rPr>
              <w:tab/>
              <w:t>178</w:t>
            </w:r>
            <w:r w:rsidRPr="00D20571">
              <w:rPr>
                <w:sz w:val="22"/>
                <w:szCs w:val="22"/>
              </w:rPr>
              <w:tab/>
              <w:t>160</w:t>
            </w:r>
            <w:r w:rsidRPr="00D20571">
              <w:rPr>
                <w:sz w:val="22"/>
                <w:szCs w:val="22"/>
              </w:rPr>
              <w:tab/>
              <w:t>160</w:t>
            </w:r>
            <w:r w:rsidRPr="00D20571">
              <w:rPr>
                <w:sz w:val="22"/>
                <w:szCs w:val="22"/>
              </w:rPr>
              <w:tab/>
              <w:t>167</w:t>
            </w:r>
            <w:r w:rsidRPr="00D20571">
              <w:rPr>
                <w:sz w:val="22"/>
                <w:szCs w:val="22"/>
              </w:rPr>
              <w:tab/>
              <w:t>174</w:t>
            </w:r>
            <w:r w:rsidRPr="00D20571">
              <w:rPr>
                <w:sz w:val="22"/>
                <w:szCs w:val="22"/>
              </w:rPr>
              <w:tab/>
              <w:t>175</w:t>
            </w:r>
            <w:r w:rsidRPr="00D20571">
              <w:rPr>
                <w:sz w:val="22"/>
                <w:szCs w:val="22"/>
              </w:rPr>
              <w:tab/>
              <w:t>164</w:t>
            </w:r>
          </w:p>
          <w:p w14:paraId="4381E797" w14:textId="77777777" w:rsidR="00260ECB" w:rsidRPr="00D20571" w:rsidRDefault="00260ECB" w:rsidP="00260ECB">
            <w:pPr>
              <w:rPr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ab/>
              <w:t>167</w:t>
            </w:r>
            <w:r w:rsidRPr="00D20571">
              <w:rPr>
                <w:sz w:val="22"/>
                <w:szCs w:val="22"/>
              </w:rPr>
              <w:tab/>
              <w:t>175</w:t>
            </w:r>
            <w:r w:rsidRPr="00D20571">
              <w:rPr>
                <w:sz w:val="22"/>
                <w:szCs w:val="22"/>
              </w:rPr>
              <w:tab/>
              <w:t>159</w:t>
            </w:r>
            <w:r w:rsidRPr="00D20571">
              <w:rPr>
                <w:sz w:val="22"/>
                <w:szCs w:val="22"/>
              </w:rPr>
              <w:tab/>
              <w:t>168</w:t>
            </w:r>
            <w:r w:rsidRPr="00D20571">
              <w:rPr>
                <w:sz w:val="22"/>
                <w:szCs w:val="22"/>
              </w:rPr>
              <w:tab/>
              <w:t>162</w:t>
            </w:r>
            <w:r w:rsidRPr="00D20571">
              <w:rPr>
                <w:sz w:val="22"/>
                <w:szCs w:val="22"/>
              </w:rPr>
              <w:tab/>
              <w:t>174</w:t>
            </w:r>
          </w:p>
          <w:p w14:paraId="4C82D092" w14:textId="16996ED2" w:rsidR="00260ECB" w:rsidRPr="00D20571" w:rsidRDefault="00260ECB" w:rsidP="00E85C62">
            <w:pPr>
              <w:rPr>
                <w:sz w:val="22"/>
                <w:szCs w:val="22"/>
              </w:rPr>
            </w:pPr>
          </w:p>
        </w:tc>
      </w:tr>
      <w:tr w:rsidR="00260ECB" w:rsidRPr="00D20571" w14:paraId="3148F0C5" w14:textId="77777777" w:rsidTr="00E85C62">
        <w:tc>
          <w:tcPr>
            <w:tcW w:w="491" w:type="dxa"/>
            <w:vAlign w:val="center"/>
          </w:tcPr>
          <w:p w14:paraId="2D077DA5" w14:textId="73078C78" w:rsidR="00260ECB" w:rsidRPr="00D20571" w:rsidRDefault="00260ECB" w:rsidP="00E85C62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136C0001" w14:textId="7CE591C1" w:rsidR="00260ECB" w:rsidRPr="00D20571" w:rsidRDefault="00260ECB" w:rsidP="00260ECB">
            <w:pPr>
              <w:rPr>
                <w:b/>
                <w:sz w:val="22"/>
                <w:szCs w:val="22"/>
              </w:rPr>
            </w:pPr>
            <w:r w:rsidRPr="00D20571">
              <w:rPr>
                <w:sz w:val="22"/>
                <w:szCs w:val="22"/>
              </w:rPr>
              <w:t>Draw a back-to-back stem-and-leaf plot of the data.</w:t>
            </w:r>
          </w:p>
        </w:tc>
      </w:tr>
      <w:tr w:rsidR="00260ECB" w:rsidRPr="00D20571" w14:paraId="4872DAC6" w14:textId="77777777" w:rsidTr="00E85C62">
        <w:tc>
          <w:tcPr>
            <w:tcW w:w="491" w:type="dxa"/>
            <w:vAlign w:val="center"/>
          </w:tcPr>
          <w:p w14:paraId="4C6FAD81" w14:textId="77777777" w:rsidR="00260ECB" w:rsidRPr="00D20571" w:rsidRDefault="00260ECB" w:rsidP="00E85C62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793FC434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  <w:p w14:paraId="1E56FCC6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  <w:p w14:paraId="0A2BF167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  <w:p w14:paraId="52D8BC1B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  <w:p w14:paraId="0E159ECA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  <w:p w14:paraId="6E7960A8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  <w:p w14:paraId="417DEC7D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  <w:p w14:paraId="16E66123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  <w:p w14:paraId="5FB540C8" w14:textId="77777777" w:rsidR="00260ECB" w:rsidRDefault="00260ECB" w:rsidP="00260ECB">
            <w:pPr>
              <w:rPr>
                <w:sz w:val="22"/>
                <w:szCs w:val="22"/>
              </w:rPr>
            </w:pPr>
          </w:p>
          <w:p w14:paraId="5EA31C21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327B0BC2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357EEF4A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61AEAD3E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053908AE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780EB6ED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678C9962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17E52509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4CCA9B57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13B646FA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52CDADA6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378BA86D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03C91F64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55C5DEDF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2303FCE9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6B0A3FB3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033A93B1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7940A2B9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3FAF809B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4AE58C34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6340952F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3FA8144D" w14:textId="77777777" w:rsidR="00780463" w:rsidRDefault="00780463" w:rsidP="00260ECB">
            <w:pPr>
              <w:rPr>
                <w:sz w:val="22"/>
                <w:szCs w:val="22"/>
              </w:rPr>
            </w:pPr>
          </w:p>
          <w:p w14:paraId="2E1F9ADA" w14:textId="77777777" w:rsidR="00780463" w:rsidRPr="00D20571" w:rsidRDefault="00780463" w:rsidP="00260ECB">
            <w:pPr>
              <w:rPr>
                <w:sz w:val="22"/>
                <w:szCs w:val="22"/>
              </w:rPr>
            </w:pPr>
          </w:p>
          <w:p w14:paraId="478324DA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  <w:p w14:paraId="0D29A421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  <w:p w14:paraId="115DF7BA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  <w:p w14:paraId="118A2CCE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  <w:p w14:paraId="73601782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</w:tc>
      </w:tr>
      <w:tr w:rsidR="00260ECB" w:rsidRPr="00D20571" w14:paraId="226F957F" w14:textId="77777777" w:rsidTr="00E85C62">
        <w:tc>
          <w:tcPr>
            <w:tcW w:w="491" w:type="dxa"/>
            <w:vAlign w:val="center"/>
          </w:tcPr>
          <w:p w14:paraId="6B193CD6" w14:textId="77777777" w:rsidR="00260ECB" w:rsidRPr="00D20571" w:rsidRDefault="00260ECB" w:rsidP="00E85C62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423FBE2D" w14:textId="77777777" w:rsidR="00260ECB" w:rsidRPr="00D20571" w:rsidRDefault="00260ECB" w:rsidP="00260ECB">
            <w:pPr>
              <w:rPr>
                <w:sz w:val="22"/>
                <w:szCs w:val="22"/>
              </w:rPr>
            </w:pPr>
          </w:p>
        </w:tc>
      </w:tr>
    </w:tbl>
    <w:p w14:paraId="76D7D69F" w14:textId="3495CEC4" w:rsidR="001A61D1" w:rsidRPr="000C7B00" w:rsidRDefault="0003026D" w:rsidP="000C7B00">
      <w:pPr>
        <w:pStyle w:val="BlockText"/>
        <w:ind w:left="567" w:right="0" w:hanging="567"/>
        <w:jc w:val="center"/>
        <w:rPr>
          <w:sz w:val="22"/>
          <w:szCs w:val="22"/>
        </w:rPr>
      </w:pPr>
      <w:proofErr w:type="gramStart"/>
      <w:r w:rsidRPr="0035186E">
        <w:rPr>
          <w:b/>
          <w:sz w:val="22"/>
          <w:szCs w:val="22"/>
        </w:rPr>
        <w:t>~  END</w:t>
      </w:r>
      <w:proofErr w:type="gramEnd"/>
      <w:r w:rsidRPr="0035186E">
        <w:rPr>
          <w:b/>
          <w:sz w:val="22"/>
          <w:szCs w:val="22"/>
        </w:rPr>
        <w:t xml:space="preserve"> OF TEST SECTION </w:t>
      </w:r>
      <w:r w:rsidR="009C43A2">
        <w:rPr>
          <w:b/>
          <w:sz w:val="22"/>
          <w:szCs w:val="22"/>
        </w:rPr>
        <w:t>2</w:t>
      </w:r>
      <w:r w:rsidRPr="0035186E">
        <w:rPr>
          <w:b/>
          <w:sz w:val="22"/>
          <w:szCs w:val="22"/>
        </w:rPr>
        <w:t xml:space="preserve">  ~</w:t>
      </w:r>
    </w:p>
    <w:sectPr w:rsidR="001A61D1" w:rsidRPr="000C7B00" w:rsidSect="002F2EC8">
      <w:footerReference w:type="default" r:id="rId16"/>
      <w:pgSz w:w="11907" w:h="16840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8855B2" w14:textId="77777777" w:rsidR="005975F2" w:rsidRDefault="005975F2">
      <w:r>
        <w:separator/>
      </w:r>
    </w:p>
  </w:endnote>
  <w:endnote w:type="continuationSeparator" w:id="0">
    <w:p w14:paraId="4E461E69" w14:textId="77777777" w:rsidR="005975F2" w:rsidRDefault="00597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5FC903" w14:textId="77777777" w:rsidR="00E85C62" w:rsidRPr="0016588C" w:rsidRDefault="00E85C62" w:rsidP="00791451">
    <w:pPr>
      <w:pStyle w:val="Footer"/>
      <w:tabs>
        <w:tab w:val="clear" w:pos="4153"/>
        <w:tab w:val="clear" w:pos="8306"/>
        <w:tab w:val="center" w:pos="5040"/>
        <w:tab w:val="right" w:pos="10260"/>
      </w:tabs>
      <w:rPr>
        <w:sz w:val="16"/>
      </w:rPr>
    </w:pPr>
    <w:r w:rsidRPr="00E120ED">
      <w:rPr>
        <w:sz w:val="16"/>
      </w:rPr>
      <w:fldChar w:fldCharType="begin"/>
    </w:r>
    <w:r w:rsidRPr="00E120ED">
      <w:rPr>
        <w:sz w:val="16"/>
      </w:rPr>
      <w:instrText xml:space="preserve"> FILENAME </w:instrText>
    </w:r>
    <w:r w:rsidRPr="00E120ED">
      <w:rPr>
        <w:sz w:val="16"/>
      </w:rPr>
      <w:fldChar w:fldCharType="separate"/>
    </w:r>
    <w:r w:rsidR="009822C6">
      <w:rPr>
        <w:noProof/>
        <w:sz w:val="16"/>
      </w:rPr>
      <w:t>Year 9 Statistics Test</w:t>
    </w:r>
    <w:r w:rsidRPr="00E120ED">
      <w:rPr>
        <w:sz w:val="16"/>
      </w:rPr>
      <w:fldChar w:fldCharType="end"/>
    </w:r>
    <w:r>
      <w:rPr>
        <w:sz w:val="16"/>
      </w:rPr>
      <w:tab/>
    </w:r>
    <w:r w:rsidRPr="0016588C">
      <w:rPr>
        <w:sz w:val="16"/>
      </w:rPr>
      <w:t xml:space="preserve">Page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PAGE </w:instrText>
    </w:r>
    <w:r w:rsidRPr="0016588C">
      <w:rPr>
        <w:sz w:val="16"/>
      </w:rPr>
      <w:fldChar w:fldCharType="separate"/>
    </w:r>
    <w:r w:rsidR="009822C6">
      <w:rPr>
        <w:noProof/>
        <w:sz w:val="16"/>
      </w:rPr>
      <w:t>1</w:t>
    </w:r>
    <w:r w:rsidRPr="0016588C">
      <w:rPr>
        <w:sz w:val="16"/>
      </w:rPr>
      <w:fldChar w:fldCharType="end"/>
    </w:r>
    <w:r w:rsidRPr="0016588C">
      <w:rPr>
        <w:sz w:val="16"/>
      </w:rPr>
      <w:t xml:space="preserve"> of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NUMPAGES </w:instrText>
    </w:r>
    <w:r w:rsidRPr="0016588C">
      <w:rPr>
        <w:sz w:val="16"/>
      </w:rPr>
      <w:fldChar w:fldCharType="separate"/>
    </w:r>
    <w:r w:rsidR="009822C6">
      <w:rPr>
        <w:noProof/>
        <w:sz w:val="16"/>
      </w:rPr>
      <w:t>8</w:t>
    </w:r>
    <w:r w:rsidRPr="0016588C">
      <w:rPr>
        <w:sz w:val="16"/>
      </w:rPr>
      <w:fldChar w:fldCharType="end"/>
    </w:r>
    <w:r>
      <w:rPr>
        <w:sz w:val="16"/>
      </w:rPr>
      <w:tab/>
      <w:t>RSHS,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E8D83C" w14:textId="77777777" w:rsidR="005975F2" w:rsidRDefault="005975F2">
      <w:r>
        <w:separator/>
      </w:r>
    </w:p>
  </w:footnote>
  <w:footnote w:type="continuationSeparator" w:id="0">
    <w:p w14:paraId="709B79A5" w14:textId="77777777" w:rsidR="005975F2" w:rsidRDefault="005975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CE90E7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3A22566"/>
    <w:multiLevelType w:val="hybridMultilevel"/>
    <w:tmpl w:val="D47E62EA"/>
    <w:lvl w:ilvl="0" w:tplc="A5B46AF8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position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B04D20"/>
    <w:multiLevelType w:val="multilevel"/>
    <w:tmpl w:val="F0BE726E"/>
    <w:lvl w:ilvl="0">
      <w:start w:val="1"/>
      <w:numFmt w:val="none"/>
      <w:pStyle w:val="PTablebodyindent1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pStyle w:val="PTablebodyindent1"/>
      <w:lvlText w:val="%2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pStyle w:val="PTablebodyindent2"/>
      <w:lvlText w:val="%3) "/>
      <w:lvlJc w:val="left"/>
      <w:pPr>
        <w:tabs>
          <w:tab w:val="num" w:pos="1571"/>
        </w:tabs>
        <w:ind w:left="1134" w:hanging="283"/>
      </w:p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3">
    <w:nsid w:val="443C764F"/>
    <w:multiLevelType w:val="hybridMultilevel"/>
    <w:tmpl w:val="D47E62EA"/>
    <w:lvl w:ilvl="0" w:tplc="A5B46AF8">
      <w:start w:val="1"/>
      <w:numFmt w:val="decimal"/>
      <w:lvlText w:val="%1."/>
      <w:lvlJc w:val="left"/>
      <w:pPr>
        <w:ind w:left="720" w:hanging="360"/>
      </w:pPr>
      <w:rPr>
        <w:spacing w:val="0"/>
        <w:w w:val="100"/>
        <w:position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A36D28"/>
    <w:multiLevelType w:val="hybridMultilevel"/>
    <w:tmpl w:val="D47E62EA"/>
    <w:lvl w:ilvl="0" w:tplc="A5B46AF8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position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9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F75"/>
    <w:rsid w:val="000277BB"/>
    <w:rsid w:val="0003026D"/>
    <w:rsid w:val="00031B24"/>
    <w:rsid w:val="00033EE0"/>
    <w:rsid w:val="00093009"/>
    <w:rsid w:val="0009692B"/>
    <w:rsid w:val="00096C5F"/>
    <w:rsid w:val="000A6B77"/>
    <w:rsid w:val="000C7B00"/>
    <w:rsid w:val="000D4B01"/>
    <w:rsid w:val="000E3CEF"/>
    <w:rsid w:val="001227EE"/>
    <w:rsid w:val="0012481E"/>
    <w:rsid w:val="001430B8"/>
    <w:rsid w:val="00145477"/>
    <w:rsid w:val="0016588C"/>
    <w:rsid w:val="0017480A"/>
    <w:rsid w:val="001815ED"/>
    <w:rsid w:val="00193D94"/>
    <w:rsid w:val="001A61D1"/>
    <w:rsid w:val="001B42B5"/>
    <w:rsid w:val="001C52C6"/>
    <w:rsid w:val="001C5FCA"/>
    <w:rsid w:val="001D5280"/>
    <w:rsid w:val="001D7940"/>
    <w:rsid w:val="001E23D3"/>
    <w:rsid w:val="001E6D8F"/>
    <w:rsid w:val="002031C4"/>
    <w:rsid w:val="0020518C"/>
    <w:rsid w:val="00220D48"/>
    <w:rsid w:val="00233100"/>
    <w:rsid w:val="00260ECB"/>
    <w:rsid w:val="0026639F"/>
    <w:rsid w:val="0027645D"/>
    <w:rsid w:val="002766AD"/>
    <w:rsid w:val="002A2652"/>
    <w:rsid w:val="002A32C7"/>
    <w:rsid w:val="002E7E36"/>
    <w:rsid w:val="002F2EC8"/>
    <w:rsid w:val="0033361D"/>
    <w:rsid w:val="00335816"/>
    <w:rsid w:val="003415D9"/>
    <w:rsid w:val="00343E96"/>
    <w:rsid w:val="0034430D"/>
    <w:rsid w:val="003473F6"/>
    <w:rsid w:val="00352144"/>
    <w:rsid w:val="00353639"/>
    <w:rsid w:val="003572B8"/>
    <w:rsid w:val="0036167A"/>
    <w:rsid w:val="0036698E"/>
    <w:rsid w:val="003902F0"/>
    <w:rsid w:val="003D1603"/>
    <w:rsid w:val="003D76C7"/>
    <w:rsid w:val="00402F8A"/>
    <w:rsid w:val="00406925"/>
    <w:rsid w:val="00416F75"/>
    <w:rsid w:val="00487A7B"/>
    <w:rsid w:val="00493842"/>
    <w:rsid w:val="004969B9"/>
    <w:rsid w:val="004A4446"/>
    <w:rsid w:val="004B7C79"/>
    <w:rsid w:val="004E1687"/>
    <w:rsid w:val="004E2920"/>
    <w:rsid w:val="004E7DAE"/>
    <w:rsid w:val="004F72F4"/>
    <w:rsid w:val="005131B2"/>
    <w:rsid w:val="00560783"/>
    <w:rsid w:val="00575AA4"/>
    <w:rsid w:val="005823E4"/>
    <w:rsid w:val="005975F2"/>
    <w:rsid w:val="005A6CE0"/>
    <w:rsid w:val="005F317E"/>
    <w:rsid w:val="00600A0E"/>
    <w:rsid w:val="006105E1"/>
    <w:rsid w:val="006162A5"/>
    <w:rsid w:val="00632EC4"/>
    <w:rsid w:val="00633CB8"/>
    <w:rsid w:val="006454E6"/>
    <w:rsid w:val="00654D41"/>
    <w:rsid w:val="00657A76"/>
    <w:rsid w:val="006646E9"/>
    <w:rsid w:val="00664DEC"/>
    <w:rsid w:val="006735C5"/>
    <w:rsid w:val="00675118"/>
    <w:rsid w:val="00682412"/>
    <w:rsid w:val="00691253"/>
    <w:rsid w:val="006D7998"/>
    <w:rsid w:val="006F1F23"/>
    <w:rsid w:val="00757B69"/>
    <w:rsid w:val="007678A4"/>
    <w:rsid w:val="00770995"/>
    <w:rsid w:val="00780463"/>
    <w:rsid w:val="00782EB6"/>
    <w:rsid w:val="007859A7"/>
    <w:rsid w:val="00791451"/>
    <w:rsid w:val="007A0447"/>
    <w:rsid w:val="007B499E"/>
    <w:rsid w:val="007C0BE9"/>
    <w:rsid w:val="007D1E0F"/>
    <w:rsid w:val="007D3AD3"/>
    <w:rsid w:val="007E1D02"/>
    <w:rsid w:val="00817CEE"/>
    <w:rsid w:val="00825FF2"/>
    <w:rsid w:val="00850197"/>
    <w:rsid w:val="0086027C"/>
    <w:rsid w:val="00861EF6"/>
    <w:rsid w:val="008709AE"/>
    <w:rsid w:val="00874182"/>
    <w:rsid w:val="008914E8"/>
    <w:rsid w:val="008A49FB"/>
    <w:rsid w:val="008C0E25"/>
    <w:rsid w:val="00904845"/>
    <w:rsid w:val="00931658"/>
    <w:rsid w:val="00962691"/>
    <w:rsid w:val="00966054"/>
    <w:rsid w:val="00966681"/>
    <w:rsid w:val="009822C6"/>
    <w:rsid w:val="009C1052"/>
    <w:rsid w:val="009C3FC7"/>
    <w:rsid w:val="009C43A2"/>
    <w:rsid w:val="009D7C41"/>
    <w:rsid w:val="009E369E"/>
    <w:rsid w:val="009F7787"/>
    <w:rsid w:val="00A216D2"/>
    <w:rsid w:val="00A2190C"/>
    <w:rsid w:val="00A266E6"/>
    <w:rsid w:val="00A305E1"/>
    <w:rsid w:val="00A46197"/>
    <w:rsid w:val="00A735C0"/>
    <w:rsid w:val="00A934B3"/>
    <w:rsid w:val="00B22FC5"/>
    <w:rsid w:val="00B30080"/>
    <w:rsid w:val="00B31E2D"/>
    <w:rsid w:val="00B43727"/>
    <w:rsid w:val="00B51BE3"/>
    <w:rsid w:val="00BA28DD"/>
    <w:rsid w:val="00BB7F8C"/>
    <w:rsid w:val="00BE6593"/>
    <w:rsid w:val="00BF0013"/>
    <w:rsid w:val="00C16880"/>
    <w:rsid w:val="00C22877"/>
    <w:rsid w:val="00C30A12"/>
    <w:rsid w:val="00C34F11"/>
    <w:rsid w:val="00C64A3E"/>
    <w:rsid w:val="00C9067C"/>
    <w:rsid w:val="00CB1C65"/>
    <w:rsid w:val="00CB2470"/>
    <w:rsid w:val="00CC6DE9"/>
    <w:rsid w:val="00CD42B6"/>
    <w:rsid w:val="00CE4863"/>
    <w:rsid w:val="00D01DC4"/>
    <w:rsid w:val="00D05D14"/>
    <w:rsid w:val="00D20571"/>
    <w:rsid w:val="00D459FC"/>
    <w:rsid w:val="00DA40F6"/>
    <w:rsid w:val="00DA499E"/>
    <w:rsid w:val="00DB74DB"/>
    <w:rsid w:val="00DF3194"/>
    <w:rsid w:val="00E06405"/>
    <w:rsid w:val="00E074FF"/>
    <w:rsid w:val="00E120ED"/>
    <w:rsid w:val="00E2126A"/>
    <w:rsid w:val="00E24D25"/>
    <w:rsid w:val="00E305D4"/>
    <w:rsid w:val="00E46D9F"/>
    <w:rsid w:val="00E56876"/>
    <w:rsid w:val="00E80148"/>
    <w:rsid w:val="00E85C62"/>
    <w:rsid w:val="00E86054"/>
    <w:rsid w:val="00E97941"/>
    <w:rsid w:val="00EB0021"/>
    <w:rsid w:val="00EB27D2"/>
    <w:rsid w:val="00ED1013"/>
    <w:rsid w:val="00F1525B"/>
    <w:rsid w:val="00F253C6"/>
    <w:rsid w:val="00F261C0"/>
    <w:rsid w:val="00F3647A"/>
    <w:rsid w:val="00F74256"/>
    <w:rsid w:val="00F80177"/>
    <w:rsid w:val="00F92F81"/>
    <w:rsid w:val="00F95B35"/>
    <w:rsid w:val="00F96F9A"/>
    <w:rsid w:val="00FE2919"/>
    <w:rsid w:val="00FE775C"/>
    <w:rsid w:val="00FF4090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9E877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02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2F2E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A2190C"/>
    <w:pPr>
      <w:ind w:left="720"/>
      <w:contextualSpacing/>
    </w:pPr>
    <w:rPr>
      <w:rFonts w:eastAsia="Calibri"/>
    </w:rPr>
  </w:style>
  <w:style w:type="paragraph" w:customStyle="1" w:styleId="QuestionStyle">
    <w:name w:val="Question Style"/>
    <w:basedOn w:val="Normal"/>
    <w:link w:val="QuestionStyleChar"/>
    <w:autoRedefine/>
    <w:qFormat/>
    <w:rsid w:val="00CE4863"/>
    <w:pPr>
      <w:tabs>
        <w:tab w:val="left" w:pos="1740"/>
      </w:tabs>
      <w:ind w:right="126"/>
      <w:jc w:val="both"/>
    </w:pPr>
    <w:rPr>
      <w:rFonts w:eastAsia="Calibri"/>
      <w:noProof/>
      <w:lang w:eastAsia="en-AU"/>
    </w:rPr>
  </w:style>
  <w:style w:type="character" w:customStyle="1" w:styleId="QuestionStyleChar">
    <w:name w:val="Question Style Char"/>
    <w:link w:val="QuestionStyle"/>
    <w:rsid w:val="00CE4863"/>
    <w:rPr>
      <w:rFonts w:eastAsia="Calibri"/>
      <w:noProof/>
      <w:sz w:val="24"/>
      <w:szCs w:val="24"/>
      <w:lang w:eastAsia="en-AU"/>
    </w:rPr>
  </w:style>
  <w:style w:type="character" w:customStyle="1" w:styleId="ListParagraphChar">
    <w:name w:val="List Paragraph Char"/>
    <w:link w:val="ListParagraph"/>
    <w:uiPriority w:val="34"/>
    <w:rsid w:val="00A2190C"/>
    <w:rPr>
      <w:rFonts w:eastAsia="Calibri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A2190C"/>
    <w:rPr>
      <w:rFonts w:eastAsia="Calibri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ongerStyle">
    <w:name w:val="Longer Style"/>
    <w:basedOn w:val="ListParagraph"/>
    <w:link w:val="LongerStyleChar"/>
    <w:autoRedefine/>
    <w:qFormat/>
    <w:rsid w:val="00A2190C"/>
    <w:pPr>
      <w:ind w:left="567" w:hanging="567"/>
    </w:pPr>
  </w:style>
  <w:style w:type="character" w:customStyle="1" w:styleId="LongerStyleChar">
    <w:name w:val="Longer Style Char"/>
    <w:link w:val="LongerStyle"/>
    <w:rsid w:val="00A2190C"/>
    <w:rPr>
      <w:rFonts w:eastAsia="Calibri"/>
      <w:sz w:val="24"/>
      <w:szCs w:val="24"/>
    </w:rPr>
  </w:style>
  <w:style w:type="paragraph" w:customStyle="1" w:styleId="Hangingindent">
    <w:name w:val="Hanging indent"/>
    <w:basedOn w:val="Normal"/>
    <w:rsid w:val="001D7940"/>
    <w:pPr>
      <w:ind w:left="340" w:hanging="340"/>
    </w:pPr>
    <w:rPr>
      <w:noProof/>
      <w:szCs w:val="20"/>
    </w:rPr>
  </w:style>
  <w:style w:type="paragraph" w:customStyle="1" w:styleId="PTablebodytext">
    <w:name w:val="P: Table body text"/>
    <w:basedOn w:val="Normal"/>
    <w:rsid w:val="00904845"/>
    <w:pPr>
      <w:tabs>
        <w:tab w:val="left" w:pos="284"/>
      </w:tabs>
      <w:spacing w:before="40" w:after="80"/>
    </w:pPr>
    <w:rPr>
      <w:szCs w:val="20"/>
    </w:rPr>
  </w:style>
  <w:style w:type="paragraph" w:customStyle="1" w:styleId="PTablebodyindent1">
    <w:name w:val="P: Table body indent 1"/>
    <w:basedOn w:val="Normal"/>
    <w:rsid w:val="00904845"/>
    <w:pPr>
      <w:numPr>
        <w:ilvl w:val="1"/>
        <w:numId w:val="5"/>
      </w:numPr>
      <w:tabs>
        <w:tab w:val="left" w:pos="284"/>
      </w:tabs>
      <w:spacing w:before="40" w:after="80"/>
    </w:pPr>
    <w:rPr>
      <w:szCs w:val="20"/>
    </w:rPr>
  </w:style>
  <w:style w:type="paragraph" w:customStyle="1" w:styleId="PTablebodyindent2">
    <w:name w:val="P: Table body indent 2"/>
    <w:basedOn w:val="Normal"/>
    <w:rsid w:val="00904845"/>
    <w:pPr>
      <w:numPr>
        <w:ilvl w:val="2"/>
        <w:numId w:val="5"/>
      </w:numPr>
      <w:tabs>
        <w:tab w:val="left" w:pos="284"/>
      </w:tabs>
      <w:spacing w:before="40" w:after="80"/>
    </w:pPr>
    <w:rPr>
      <w:szCs w:val="20"/>
    </w:rPr>
  </w:style>
  <w:style w:type="paragraph" w:styleId="BalloonText">
    <w:name w:val="Balloon Text"/>
    <w:basedOn w:val="Normal"/>
    <w:link w:val="BalloonTextChar"/>
    <w:rsid w:val="009048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0484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02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2F2E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A2190C"/>
    <w:pPr>
      <w:ind w:left="720"/>
      <w:contextualSpacing/>
    </w:pPr>
    <w:rPr>
      <w:rFonts w:eastAsia="Calibri"/>
    </w:rPr>
  </w:style>
  <w:style w:type="paragraph" w:customStyle="1" w:styleId="QuestionStyle">
    <w:name w:val="Question Style"/>
    <w:basedOn w:val="Normal"/>
    <w:link w:val="QuestionStyleChar"/>
    <w:autoRedefine/>
    <w:qFormat/>
    <w:rsid w:val="00CE4863"/>
    <w:pPr>
      <w:tabs>
        <w:tab w:val="left" w:pos="1740"/>
      </w:tabs>
      <w:ind w:right="126"/>
      <w:jc w:val="both"/>
    </w:pPr>
    <w:rPr>
      <w:rFonts w:eastAsia="Calibri"/>
      <w:noProof/>
      <w:lang w:eastAsia="en-AU"/>
    </w:rPr>
  </w:style>
  <w:style w:type="character" w:customStyle="1" w:styleId="QuestionStyleChar">
    <w:name w:val="Question Style Char"/>
    <w:link w:val="QuestionStyle"/>
    <w:rsid w:val="00CE4863"/>
    <w:rPr>
      <w:rFonts w:eastAsia="Calibri"/>
      <w:noProof/>
      <w:sz w:val="24"/>
      <w:szCs w:val="24"/>
      <w:lang w:eastAsia="en-AU"/>
    </w:rPr>
  </w:style>
  <w:style w:type="character" w:customStyle="1" w:styleId="ListParagraphChar">
    <w:name w:val="List Paragraph Char"/>
    <w:link w:val="ListParagraph"/>
    <w:uiPriority w:val="34"/>
    <w:rsid w:val="00A2190C"/>
    <w:rPr>
      <w:rFonts w:eastAsia="Calibri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A2190C"/>
    <w:rPr>
      <w:rFonts w:eastAsia="Calibri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ongerStyle">
    <w:name w:val="Longer Style"/>
    <w:basedOn w:val="ListParagraph"/>
    <w:link w:val="LongerStyleChar"/>
    <w:autoRedefine/>
    <w:qFormat/>
    <w:rsid w:val="00A2190C"/>
    <w:pPr>
      <w:ind w:left="567" w:hanging="567"/>
    </w:pPr>
  </w:style>
  <w:style w:type="character" w:customStyle="1" w:styleId="LongerStyleChar">
    <w:name w:val="Longer Style Char"/>
    <w:link w:val="LongerStyle"/>
    <w:rsid w:val="00A2190C"/>
    <w:rPr>
      <w:rFonts w:eastAsia="Calibri"/>
      <w:sz w:val="24"/>
      <w:szCs w:val="24"/>
    </w:rPr>
  </w:style>
  <w:style w:type="paragraph" w:customStyle="1" w:styleId="Hangingindent">
    <w:name w:val="Hanging indent"/>
    <w:basedOn w:val="Normal"/>
    <w:rsid w:val="001D7940"/>
    <w:pPr>
      <w:ind w:left="340" w:hanging="340"/>
    </w:pPr>
    <w:rPr>
      <w:noProof/>
      <w:szCs w:val="20"/>
    </w:rPr>
  </w:style>
  <w:style w:type="paragraph" w:customStyle="1" w:styleId="PTablebodytext">
    <w:name w:val="P: Table body text"/>
    <w:basedOn w:val="Normal"/>
    <w:rsid w:val="00904845"/>
    <w:pPr>
      <w:tabs>
        <w:tab w:val="left" w:pos="284"/>
      </w:tabs>
      <w:spacing w:before="40" w:after="80"/>
    </w:pPr>
    <w:rPr>
      <w:szCs w:val="20"/>
    </w:rPr>
  </w:style>
  <w:style w:type="paragraph" w:customStyle="1" w:styleId="PTablebodyindent1">
    <w:name w:val="P: Table body indent 1"/>
    <w:basedOn w:val="Normal"/>
    <w:rsid w:val="00904845"/>
    <w:pPr>
      <w:numPr>
        <w:ilvl w:val="1"/>
        <w:numId w:val="5"/>
      </w:numPr>
      <w:tabs>
        <w:tab w:val="left" w:pos="284"/>
      </w:tabs>
      <w:spacing w:before="40" w:after="80"/>
    </w:pPr>
    <w:rPr>
      <w:szCs w:val="20"/>
    </w:rPr>
  </w:style>
  <w:style w:type="paragraph" w:customStyle="1" w:styleId="PTablebodyindent2">
    <w:name w:val="P: Table body indent 2"/>
    <w:basedOn w:val="Normal"/>
    <w:rsid w:val="00904845"/>
    <w:pPr>
      <w:numPr>
        <w:ilvl w:val="2"/>
        <w:numId w:val="5"/>
      </w:numPr>
      <w:tabs>
        <w:tab w:val="left" w:pos="284"/>
      </w:tabs>
      <w:spacing w:before="40" w:after="80"/>
    </w:pPr>
    <w:rPr>
      <w:szCs w:val="20"/>
    </w:rPr>
  </w:style>
  <w:style w:type="paragraph" w:styleId="BalloonText">
    <w:name w:val="Balloon Text"/>
    <w:basedOn w:val="Normal"/>
    <w:link w:val="BalloonTextChar"/>
    <w:rsid w:val="009048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0484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BAC90E-ECCA-48C9-A14C-83EAEC3FE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BC1CDA50</Template>
  <TotalTime>196</TotalTime>
  <Pages>1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DET</Company>
  <LinksUpToDate>false</LinksUpToDate>
  <CharactersWithSpaces>5395</CharactersWithSpaces>
  <SharedDoc>false</SharedDoc>
  <HLinks>
    <vt:vector size="6" baseType="variant">
      <vt:variant>
        <vt:i4>1572978</vt:i4>
      </vt:variant>
      <vt:variant>
        <vt:i4>-1</vt:i4>
      </vt:variant>
      <vt:variant>
        <vt:i4>1089</vt:i4>
      </vt:variant>
      <vt:variant>
        <vt:i4>1</vt:i4>
      </vt:variant>
      <vt:variant>
        <vt:lpwstr>pact jpg1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DET</dc:creator>
  <cp:keywords/>
  <dc:description/>
  <cp:lastModifiedBy>COOK John</cp:lastModifiedBy>
  <cp:revision>25</cp:revision>
  <cp:lastPrinted>2015-06-23T07:52:00Z</cp:lastPrinted>
  <dcterms:created xsi:type="dcterms:W3CDTF">2015-06-15T13:16:00Z</dcterms:created>
  <dcterms:modified xsi:type="dcterms:W3CDTF">2015-06-23T08:01:00Z</dcterms:modified>
</cp:coreProperties>
</file>