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5" w:type="dxa"/>
        <w:jc w:val="center"/>
        <w:tblLayout w:type="fixed"/>
        <w:tblLook w:val="01E0" w:firstRow="1" w:lastRow="1" w:firstColumn="1" w:lastColumn="1" w:noHBand="0" w:noVBand="0"/>
      </w:tblPr>
      <w:tblGrid>
        <w:gridCol w:w="1603"/>
        <w:gridCol w:w="53"/>
        <w:gridCol w:w="3236"/>
        <w:gridCol w:w="2889"/>
        <w:gridCol w:w="2004"/>
      </w:tblGrid>
      <w:tr w:rsidR="00427F49" w:rsidRPr="00427F49" w:rsidTr="00427F49">
        <w:trPr>
          <w:trHeight w:val="541"/>
          <w:jc w:val="center"/>
        </w:trPr>
        <w:tc>
          <w:tcPr>
            <w:tcW w:w="1603" w:type="dxa"/>
          </w:tcPr>
          <w:p w:rsidR="00427F49" w:rsidRPr="00427F49" w:rsidRDefault="00427F49" w:rsidP="00427F49">
            <w:pPr>
              <w:rPr>
                <w:lang w:val="en-US"/>
              </w:rPr>
            </w:pPr>
            <w:r w:rsidRPr="00427F49">
              <w:rPr>
                <w:lang w:val="en-US"/>
              </w:rPr>
              <w:t xml:space="preserve">Name: </w:t>
            </w:r>
          </w:p>
        </w:tc>
        <w:tc>
          <w:tcPr>
            <w:tcW w:w="6178" w:type="dxa"/>
            <w:gridSpan w:val="3"/>
          </w:tcPr>
          <w:p w:rsidR="00427F49" w:rsidRPr="00427F49" w:rsidRDefault="00427F49" w:rsidP="00427F49">
            <w:pPr>
              <w:rPr>
                <w:lang w:val="en-US"/>
              </w:rPr>
            </w:pPr>
            <w:r w:rsidRPr="00427F49">
              <w:rPr>
                <w:lang w:val="en-US"/>
              </w:rPr>
              <w:t>___________________________________________________</w:t>
            </w:r>
          </w:p>
        </w:tc>
        <w:tc>
          <w:tcPr>
            <w:tcW w:w="2004" w:type="dxa"/>
          </w:tcPr>
          <w:p w:rsidR="00427F49" w:rsidRPr="00427F49" w:rsidRDefault="00427F49" w:rsidP="00427F49">
            <w:pPr>
              <w:rPr>
                <w:lang w:val="en-US"/>
              </w:rPr>
            </w:pPr>
            <w:r w:rsidRPr="00427F49">
              <w:rPr>
                <w:lang w:val="en-US"/>
              </w:rPr>
              <w:t xml:space="preserve">Date: </w:t>
            </w:r>
            <w:r w:rsidRPr="00427F49">
              <w:rPr>
                <w:i/>
                <w:lang w:val="en-US"/>
              </w:rPr>
              <w:t>___________</w:t>
            </w:r>
          </w:p>
        </w:tc>
      </w:tr>
      <w:tr w:rsidR="00427F49" w:rsidRPr="00427F49" w:rsidTr="00427F49">
        <w:trPr>
          <w:trHeight w:val="2012"/>
          <w:jc w:val="center"/>
        </w:trPr>
        <w:tc>
          <w:tcPr>
            <w:tcW w:w="1603" w:type="dxa"/>
          </w:tcPr>
          <w:p w:rsidR="00427F49" w:rsidRPr="00427F49" w:rsidRDefault="00427F49" w:rsidP="00427F49">
            <w:pPr>
              <w:rPr>
                <w:lang w:val="en-US"/>
              </w:rPr>
            </w:pPr>
            <w:r w:rsidRPr="00427F49">
              <w:rPr>
                <w:lang w:val="en-AU"/>
              </w:rPr>
              <w:drawing>
                <wp:anchor distT="0" distB="0" distL="114300" distR="114300" simplePos="0" relativeHeight="251673600" behindDoc="0" locked="0" layoutInCell="1" allowOverlap="1" wp14:anchorId="7341AD6A" wp14:editId="39A6A1EF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59055</wp:posOffset>
                  </wp:positionV>
                  <wp:extent cx="814705" cy="1075690"/>
                  <wp:effectExtent l="0" t="0" r="444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27F49" w:rsidRPr="00427F49" w:rsidRDefault="00427F49" w:rsidP="00427F49">
            <w:pPr>
              <w:rPr>
                <w:lang w:val="en-US"/>
              </w:rPr>
            </w:pPr>
          </w:p>
          <w:p w:rsidR="00427F49" w:rsidRPr="00427F49" w:rsidRDefault="00427F49" w:rsidP="00427F49">
            <w:pPr>
              <w:rPr>
                <w:lang w:val="en-US"/>
              </w:rPr>
            </w:pPr>
          </w:p>
          <w:p w:rsidR="00427F49" w:rsidRPr="00427F49" w:rsidRDefault="00427F49" w:rsidP="00427F49">
            <w:pPr>
              <w:rPr>
                <w:lang w:val="en-US"/>
              </w:rPr>
            </w:pPr>
          </w:p>
          <w:p w:rsidR="00427F49" w:rsidRPr="00427F49" w:rsidRDefault="00427F49" w:rsidP="00427F49">
            <w:pPr>
              <w:rPr>
                <w:lang w:val="en-US"/>
              </w:rPr>
            </w:pPr>
          </w:p>
          <w:p w:rsidR="00427F49" w:rsidRPr="00427F49" w:rsidRDefault="00427F49" w:rsidP="00427F49">
            <w:pPr>
              <w:rPr>
                <w:lang w:val="en-US"/>
              </w:rPr>
            </w:pPr>
          </w:p>
          <w:p w:rsidR="00427F49" w:rsidRPr="00427F49" w:rsidRDefault="00427F49" w:rsidP="00427F49">
            <w:pPr>
              <w:rPr>
                <w:lang w:val="en-US"/>
              </w:rPr>
            </w:pPr>
          </w:p>
          <w:p w:rsidR="00427F49" w:rsidRPr="00427F49" w:rsidRDefault="00427F49" w:rsidP="00427F49">
            <w:pPr>
              <w:rPr>
                <w:lang w:val="en-US"/>
              </w:rPr>
            </w:pPr>
          </w:p>
        </w:tc>
        <w:tc>
          <w:tcPr>
            <w:tcW w:w="6178" w:type="dxa"/>
            <w:gridSpan w:val="3"/>
          </w:tcPr>
          <w:p w:rsidR="00427F49" w:rsidRPr="00427F49" w:rsidRDefault="00427F49" w:rsidP="00427F49">
            <w:pPr>
              <w:rPr>
                <w:b/>
                <w:lang w:val="en-US"/>
              </w:rPr>
            </w:pPr>
            <w:r w:rsidRPr="00427F49">
              <w:rPr>
                <w:b/>
                <w:lang w:val="en-US"/>
              </w:rPr>
              <w:t>Year 9 Mathematics</w:t>
            </w:r>
          </w:p>
          <w:p w:rsidR="00427F49" w:rsidRPr="00427F49" w:rsidRDefault="00427F49" w:rsidP="00427F49">
            <w:pPr>
              <w:rPr>
                <w:b/>
                <w:lang w:val="en-US"/>
              </w:rPr>
            </w:pPr>
          </w:p>
          <w:p w:rsidR="00427F49" w:rsidRPr="00427F49" w:rsidRDefault="00427F49" w:rsidP="00427F49">
            <w:pPr>
              <w:rPr>
                <w:b/>
                <w:lang w:val="en-US"/>
              </w:rPr>
            </w:pPr>
            <w:r w:rsidRPr="00427F49">
              <w:rPr>
                <w:b/>
                <w:lang w:val="en-US"/>
              </w:rPr>
              <w:t xml:space="preserve">Test </w:t>
            </w:r>
            <w:r>
              <w:rPr>
                <w:b/>
                <w:lang w:val="en-US"/>
              </w:rPr>
              <w:t>3</w:t>
            </w:r>
            <w:r w:rsidRPr="00427F49">
              <w:rPr>
                <w:b/>
                <w:lang w:val="en-US"/>
              </w:rPr>
              <w:t>, 2015</w:t>
            </w:r>
          </w:p>
          <w:p w:rsidR="00427F49" w:rsidRPr="00427F49" w:rsidRDefault="00427F49" w:rsidP="00427F49">
            <w:pPr>
              <w:rPr>
                <w:b/>
                <w:lang w:val="en-US"/>
              </w:rPr>
            </w:pPr>
          </w:p>
          <w:p w:rsidR="00427F49" w:rsidRPr="00427F49" w:rsidRDefault="00427F49" w:rsidP="00427F49">
            <w:pPr>
              <w:rPr>
                <w:b/>
                <w:lang w:val="en-US"/>
              </w:rPr>
            </w:pPr>
            <w:r w:rsidRPr="00427F49">
              <w:rPr>
                <w:b/>
                <w:lang w:val="en-US"/>
              </w:rPr>
              <w:t>Topic –</w:t>
            </w:r>
            <w:r>
              <w:rPr>
                <w:b/>
                <w:lang w:val="en-US"/>
              </w:rPr>
              <w:t>Surface Area, Volume and Capacity</w:t>
            </w:r>
          </w:p>
          <w:p w:rsidR="00427F49" w:rsidRPr="00427F49" w:rsidRDefault="00427F49" w:rsidP="00427F49">
            <w:pPr>
              <w:rPr>
                <w:b/>
                <w:lang w:val="en-US"/>
              </w:rPr>
            </w:pPr>
          </w:p>
          <w:p w:rsidR="00427F49" w:rsidRPr="00427F49" w:rsidRDefault="00427F49" w:rsidP="00427F49">
            <w:pPr>
              <w:rPr>
                <w:b/>
                <w:lang w:val="en-US"/>
              </w:rPr>
            </w:pPr>
          </w:p>
        </w:tc>
        <w:tc>
          <w:tcPr>
            <w:tcW w:w="2004" w:type="dxa"/>
          </w:tcPr>
          <w:p w:rsidR="00427F49" w:rsidRPr="00427F49" w:rsidRDefault="00427F49" w:rsidP="00427F49">
            <w:pPr>
              <w:rPr>
                <w:lang w:val="en-US"/>
              </w:rPr>
            </w:pPr>
            <w:r w:rsidRPr="00427F49">
              <w:rPr>
                <w:b/>
                <w:lang w:val="en-A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89F335A" wp14:editId="1E81E242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27F49" w:rsidRPr="00364C0D" w:rsidRDefault="00427F49" w:rsidP="00427F49"/>
                                <w:p w:rsidR="00427F49" w:rsidRPr="00364C0D" w:rsidRDefault="00427F49" w:rsidP="00427F49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427F49" w:rsidRPr="000B3AA2" w:rsidRDefault="006200E4" w:rsidP="00427F49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30</w:t>
                                  </w:r>
                                </w:p>
                                <w:p w:rsidR="00427F49" w:rsidRPr="00364C0D" w:rsidRDefault="00427F49" w:rsidP="00427F49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427F49" w:rsidRPr="00364C0D" w:rsidRDefault="00427F49" w:rsidP="00427F49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427F49" w:rsidRPr="00364C0D" w:rsidRDefault="00427F49" w:rsidP="00427F49">
                                  <w:pPr>
                                    <w:jc w:val="center"/>
                                  </w:pPr>
                                </w:p>
                                <w:p w:rsidR="00427F49" w:rsidRPr="00364C0D" w:rsidRDefault="00427F49" w:rsidP="00427F4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">
                      <v:textbox>
                        <w:txbxContent>
                          <w:p w:rsidR="00427F49" w:rsidRPr="00364C0D" w:rsidRDefault="00427F49" w:rsidP="00427F49"/>
                          <w:p w:rsidR="00427F49" w:rsidRPr="00364C0D" w:rsidRDefault="00427F49" w:rsidP="00427F4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427F49" w:rsidRPr="000B3AA2" w:rsidRDefault="006200E4" w:rsidP="00427F4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30</w:t>
                            </w:r>
                          </w:p>
                          <w:p w:rsidR="00427F49" w:rsidRPr="00364C0D" w:rsidRDefault="00427F49" w:rsidP="00427F49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427F49" w:rsidRPr="00364C0D" w:rsidRDefault="00427F49" w:rsidP="00427F49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427F49" w:rsidRPr="00364C0D" w:rsidRDefault="00427F49" w:rsidP="00427F49">
                            <w:pPr>
                              <w:jc w:val="center"/>
                            </w:pPr>
                          </w:p>
                          <w:p w:rsidR="00427F49" w:rsidRPr="00364C0D" w:rsidRDefault="00427F49" w:rsidP="00427F4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27F49" w:rsidRPr="00427F49" w:rsidRDefault="00427F49" w:rsidP="00427F49">
            <w:pPr>
              <w:rPr>
                <w:lang w:val="en-US"/>
              </w:rPr>
            </w:pPr>
          </w:p>
        </w:tc>
      </w:tr>
      <w:tr w:rsidR="00427F49" w:rsidRPr="00427F49" w:rsidTr="00427F49">
        <w:trPr>
          <w:trHeight w:val="365"/>
          <w:jc w:val="center"/>
        </w:trPr>
        <w:tc>
          <w:tcPr>
            <w:tcW w:w="1656" w:type="dxa"/>
            <w:gridSpan w:val="2"/>
          </w:tcPr>
          <w:p w:rsidR="00427F49" w:rsidRPr="00427F49" w:rsidRDefault="00427F49" w:rsidP="00427F49">
            <w:pPr>
              <w:rPr>
                <w:b/>
                <w:lang w:val="en-AU"/>
              </w:rPr>
            </w:pPr>
            <w:r w:rsidRPr="00427F49">
              <w:rPr>
                <w:b/>
                <w:bCs/>
                <w:lang w:val="en-US"/>
              </w:rPr>
              <w:t>Total Time</w:t>
            </w:r>
          </w:p>
        </w:tc>
        <w:tc>
          <w:tcPr>
            <w:tcW w:w="3236" w:type="dxa"/>
          </w:tcPr>
          <w:p w:rsidR="00427F49" w:rsidRPr="00427F49" w:rsidRDefault="00427F49" w:rsidP="00427F49">
            <w:pPr>
              <w:rPr>
                <w:b/>
                <w:lang w:val="en-AU"/>
              </w:rPr>
            </w:pPr>
            <w:r w:rsidRPr="00427F49">
              <w:rPr>
                <w:b/>
                <w:i/>
                <w:lang w:val="en-US"/>
              </w:rPr>
              <w:t>60</w:t>
            </w:r>
            <w:r w:rsidRPr="00427F49">
              <w:rPr>
                <w:i/>
                <w:lang w:val="en-US"/>
              </w:rPr>
              <w:t xml:space="preserve"> minutes</w:t>
            </w:r>
          </w:p>
        </w:tc>
        <w:tc>
          <w:tcPr>
            <w:tcW w:w="4893" w:type="dxa"/>
            <w:gridSpan w:val="2"/>
          </w:tcPr>
          <w:p w:rsidR="00427F49" w:rsidRPr="00427F49" w:rsidRDefault="00427F49" w:rsidP="00427F49">
            <w:pPr>
              <w:rPr>
                <w:b/>
                <w:lang w:val="en-AU"/>
              </w:rPr>
            </w:pPr>
            <w:r w:rsidRPr="00427F49">
              <w:rPr>
                <w:b/>
                <w:lang w:val="en-US"/>
              </w:rPr>
              <w:t>Equipment</w:t>
            </w:r>
            <w:r>
              <w:rPr>
                <w:b/>
                <w:lang w:val="en-US"/>
              </w:rPr>
              <w:t>:</w:t>
            </w:r>
          </w:p>
        </w:tc>
      </w:tr>
      <w:tr w:rsidR="00427F49" w:rsidRPr="00427F49" w:rsidTr="00427F49">
        <w:trPr>
          <w:trHeight w:val="419"/>
          <w:jc w:val="center"/>
        </w:trPr>
        <w:tc>
          <w:tcPr>
            <w:tcW w:w="1656" w:type="dxa"/>
            <w:gridSpan w:val="2"/>
          </w:tcPr>
          <w:p w:rsidR="00427F49" w:rsidRPr="00427F49" w:rsidRDefault="00427F49" w:rsidP="00427F49">
            <w:pPr>
              <w:rPr>
                <w:b/>
                <w:lang w:val="en-AU"/>
              </w:rPr>
            </w:pPr>
            <w:r w:rsidRPr="00427F49">
              <w:rPr>
                <w:b/>
                <w:lang w:val="en-US"/>
              </w:rPr>
              <w:t>Weighting:</w:t>
            </w:r>
          </w:p>
        </w:tc>
        <w:tc>
          <w:tcPr>
            <w:tcW w:w="3236" w:type="dxa"/>
          </w:tcPr>
          <w:p w:rsidR="00427F49" w:rsidRPr="00427F49" w:rsidRDefault="00427F49" w:rsidP="00427F49">
            <w:pPr>
              <w:rPr>
                <w:b/>
                <w:i/>
                <w:lang w:val="en-US"/>
              </w:rPr>
            </w:pPr>
            <w:r w:rsidRPr="00427F49">
              <w:rPr>
                <w:i/>
                <w:lang w:val="en-US"/>
              </w:rPr>
              <w:t>10% of the year.</w:t>
            </w:r>
          </w:p>
        </w:tc>
        <w:tc>
          <w:tcPr>
            <w:tcW w:w="4893" w:type="dxa"/>
            <w:gridSpan w:val="2"/>
          </w:tcPr>
          <w:p w:rsidR="00427F49" w:rsidRDefault="00427F49" w:rsidP="00427F49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P</w:t>
            </w:r>
            <w:r w:rsidRPr="00427F49">
              <w:rPr>
                <w:i/>
                <w:lang w:val="en-US"/>
              </w:rPr>
              <w:t xml:space="preserve">age notes (A4 one side), </w:t>
            </w:r>
          </w:p>
          <w:p w:rsidR="00427F49" w:rsidRPr="00427F49" w:rsidRDefault="00427F49" w:rsidP="00427F49">
            <w:pPr>
              <w:rPr>
                <w:b/>
                <w:lang w:val="en-AU"/>
              </w:rPr>
            </w:pPr>
            <w:r w:rsidRPr="00427F49">
              <w:rPr>
                <w:i/>
                <w:lang w:val="en-US"/>
              </w:rPr>
              <w:t>Scientific Calculator</w:t>
            </w:r>
          </w:p>
        </w:tc>
      </w:tr>
    </w:tbl>
    <w:p w:rsidR="00984BD9" w:rsidRDefault="00984BD9"/>
    <w:tbl>
      <w:tblPr>
        <w:tblStyle w:val="TableGrid"/>
        <w:tblW w:w="1006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"/>
        <w:gridCol w:w="4730"/>
        <w:gridCol w:w="515"/>
        <w:gridCol w:w="4252"/>
      </w:tblGrid>
      <w:tr w:rsidR="00605897" w:rsidTr="00864D12">
        <w:tc>
          <w:tcPr>
            <w:tcW w:w="568" w:type="dxa"/>
          </w:tcPr>
          <w:p w:rsidR="00605897" w:rsidRPr="00427F49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 w:rsidRPr="00427F49">
              <w:rPr>
                <w:b/>
              </w:rPr>
              <w:t>1.</w:t>
            </w:r>
          </w:p>
        </w:tc>
        <w:tc>
          <w:tcPr>
            <w:tcW w:w="4730" w:type="dxa"/>
          </w:tcPr>
          <w:p w:rsidR="00605897" w:rsidRPr="00427F49" w:rsidRDefault="00427F49" w:rsidP="00864D12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>
              <w:rPr>
                <w:b/>
              </w:rPr>
              <w:t>(</w:t>
            </w:r>
            <w:r w:rsidR="00864D12">
              <w:rPr>
                <w:b/>
              </w:rPr>
              <w:t>2 Mark</w:t>
            </w:r>
            <w:r>
              <w:rPr>
                <w:b/>
              </w:rPr>
              <w:t>)</w:t>
            </w:r>
          </w:p>
        </w:tc>
        <w:tc>
          <w:tcPr>
            <w:tcW w:w="515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252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</w:tr>
      <w:tr w:rsidR="00427F49" w:rsidTr="00864D12">
        <w:tc>
          <w:tcPr>
            <w:tcW w:w="568" w:type="dxa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</w:p>
        </w:tc>
        <w:tc>
          <w:tcPr>
            <w:tcW w:w="4730" w:type="dxa"/>
          </w:tcPr>
          <w:p w:rsidR="00427F49" w:rsidRPr="00864D12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 w:rsidRPr="00864D12">
              <w:t>Calculate the Volume of the Prism</w:t>
            </w:r>
          </w:p>
        </w:tc>
        <w:tc>
          <w:tcPr>
            <w:tcW w:w="515" w:type="dxa"/>
          </w:tcPr>
          <w:p w:rsid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252" w:type="dxa"/>
          </w:tcPr>
          <w:p w:rsid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</w:tr>
      <w:tr w:rsidR="00605897" w:rsidTr="00864D12">
        <w:tc>
          <w:tcPr>
            <w:tcW w:w="568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730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515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512455F2" wp14:editId="7A01F2FC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141605</wp:posOffset>
                      </wp:positionV>
                      <wp:extent cx="2124075" cy="923925"/>
                      <wp:effectExtent l="0" t="0" r="0" b="9525"/>
                      <wp:wrapNone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24075" cy="923925"/>
                                <a:chOff x="0" y="0"/>
                                <a:chExt cx="2124075" cy="923925"/>
                              </a:xfrm>
                            </wpg:grpSpPr>
                            <wps:wsp>
                              <wps:cNvPr id="10" name="Hexagon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1075" y="123825"/>
                                  <a:ext cx="457200" cy="395605"/>
                                </a:xfrm>
                                <a:prstGeom prst="hexagon">
                                  <a:avLst>
                                    <a:gd name="adj" fmla="val 28892"/>
                                    <a:gd name="vf" fmla="val 115470"/>
                                  </a:avLst>
                                </a:prstGeom>
                                <a:solidFill>
                                  <a:srgbClr val="969696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Straight Connector 1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23975" y="9525"/>
                                  <a:ext cx="571500" cy="1143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Straight Connector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47800" y="209550"/>
                                  <a:ext cx="571500" cy="1143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" name="Straight Connector 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23975" y="400050"/>
                                  <a:ext cx="571500" cy="1143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Straight Connector 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114425" y="0"/>
                                  <a:ext cx="571500" cy="1143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Straight Connector 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895475" y="219075"/>
                                  <a:ext cx="114300" cy="1809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Straight Connector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95475" y="9525"/>
                                  <a:ext cx="113030" cy="2019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Straight Connector 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666875" y="0"/>
                                  <a:ext cx="189230" cy="76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66725"/>
                                  <a:ext cx="137160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240E4" w:rsidRPr="00E67EA3" w:rsidRDefault="00B240E4" w:rsidP="00B240E4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E67EA3">
                                      <w:rPr>
                                        <w:sz w:val="20"/>
                                        <w:szCs w:val="20"/>
                                      </w:rPr>
                                      <w:t>Area of end = 12m²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Straight Connector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23975" y="466725"/>
                                  <a:ext cx="571500" cy="1143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sm"/>
                                  <a:tailEnd type="triangl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Text 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52575" y="466725"/>
                                  <a:ext cx="5715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B240E4" w:rsidRPr="00E67EA3" w:rsidRDefault="00B240E4" w:rsidP="00B240E4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E67EA3">
                                      <w:rPr>
                                        <w:sz w:val="20"/>
                                        <w:szCs w:val="20"/>
                                      </w:rPr>
                                      <w:t>5m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" o:spid="_x0000_s1027" style="position:absolute;margin-left:43.25pt;margin-top:11.15pt;width:167.25pt;height:72.75pt;z-index:251669504" coordsize="21240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">
                      <v:shapetype id="_x0000_t9" coordsize="21600,21600" o:spt="9" adj="5400" path="m@0,l,10800@0,21600@1,21600,21600,10800@1,x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gradientshapeok="t" o:connecttype="rect" textboxrect="1800,1800,19800,19800;3600,3600,18000,18000;6300,6300,15300,15300"/>
                        <v:handles>
                          <v:h position="#0,topLeft" xrange="0,10800"/>
                        </v:handles>
                      </v:shapetype>
                      <v:shape id="Hexagon 10" o:spid="_x0000_s1028" type="#_x0000_t9" style="position:absolute;left:9810;top:1238;width:4572;height:39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fj6MIA&#10;AADbAAAADwAAAGRycy9kb3ducmV2LnhtbESPT2vCQBDF74LfYRnBm24sIpK6ikqFXhs99DhkxySY&#10;nQ3ZzZ/m03cOhd5meG/e+83hNLpa9dSGyrOBzToBRZx7W3Fh4HG/rfagQkS2WHsmAz8U4HSczw6Y&#10;Wj/wF/VZLJSEcEjRQBljk2od8pIchrVviEV7+tZhlLUttG1xkHBX67ck2WmHFUtDiQ1dS8pfWecM&#10;dNP3UOfDPVz2248+6bIpC7fJmOViPL+DijTGf/Pf9acVfKGXX2QAf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d+PowgAAANsAAAAPAAAAAAAAAAAAAAAAAJgCAABkcnMvZG93&#10;bnJldi54bWxQSwUGAAAAAAQABAD1AAAAhwMAAAAA&#10;" fillcolor="#969696"/>
                      <v:line id="Straight Connector 11" o:spid="_x0000_s1029" style="position:absolute;flip:y;visibility:visible;mso-wrap-style:square" from="13239,95" to="18954,1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+H+MMAAADbAAAADwAAAGRycy9kb3ducmV2LnhtbERPTWsCMRC9C/0PYYRepGYtpdjVKFIo&#10;ePCilRVv42bcLLuZbJOo679vCgVv83ifM1/2thVX8qF2rGAyzkAQl07XXCnYf3+9TEGEiKyxdUwK&#10;7hRguXgazDHX7sZbuu5iJVIIhxwVmBi7XMpQGrIYxq4jTtzZeYsxQV9J7fGWwm0rX7PsXVqsOTUY&#10;7OjTUNnsLlaBnG5GP351emuK5nD4MEVZdMeNUs/DfjUDEamPD/G/e63T/An8/ZIOkI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Ph/jDAAAA2wAAAA8AAAAAAAAAAAAA&#10;AAAAoQIAAGRycy9kb3ducmV2LnhtbFBLBQYAAAAABAAEAPkAAACRAwAAAAA=&#10;"/>
                      <v:line id="Straight Connector 7" o:spid="_x0000_s1030" style="position:absolute;flip:y;visibility:visible;mso-wrap-style:square" from="14478,2095" to="20193,3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l++MUAAADaAAAADwAAAGRycy9kb3ducmV2LnhtbESPQWsCMRSE7wX/Q3hCL6VmLaXa1Sgi&#10;CB68VGWlt9fNc7Ps5mVNom7/fVMo9DjMzDfMfNnbVtzIh9qxgvEoA0FcOl1zpeB42DxPQYSIrLF1&#10;TAq+KcByMXiYY67dnT/oto+VSBAOOSowMXa5lKE0ZDGMXEecvLPzFmOSvpLa4z3BbStfsuxNWqw5&#10;LRjsaG2obPZXq0BOd08Xv/p6bYrmdHo3RVl0nzulHof9agYiUh//w3/trVYwgd8r6Qb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/l++MUAAADaAAAADwAAAAAAAAAA&#10;AAAAAAChAgAAZHJzL2Rvd25yZXYueG1sUEsFBgAAAAAEAAQA+QAAAJMDAAAAAA==&#10;"/>
                      <v:line id="Straight Connector 3" o:spid="_x0000_s1031" style="position:absolute;flip:y;visibility:visible;mso-wrap-style:square" from="13239,4000" to="18954,5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MJ4+8UAAADaAAAADwAAAGRycy9kb3ducmV2LnhtbESPQWsCMRSE7wX/Q3hCL6VmbYvY1Sgi&#10;CB68VGWlt9fNc7Ps5mVNom7/fVMo9DjMzDfMfNnbVtzIh9qxgvEoA0FcOl1zpeB42DxPQYSIrLF1&#10;TAq+KcByMXiYY67dnT/oto+VSBAOOSowMXa5lKE0ZDGMXEecvLPzFmOSvpLa4z3BbStfsmwiLdac&#10;Fgx2tDZUNvurVSCnu6eLX329NUVzOr2boiy6z51Sj8N+NQMRqY//4b/2Vit4hd8r6Qb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MJ4+8UAAADaAAAADwAAAAAAAAAA&#10;AAAAAAChAgAAZHJzL2Rvd25yZXYueG1sUEsFBgAAAAAEAAQA+QAAAJMDAAAAAA==&#10;"/>
                      <v:line id="Straight Connector 12" o:spid="_x0000_s1032" style="position:absolute;flip:y;visibility:visible;mso-wrap-style:square" from="11144,0" to="16859,1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0Zj8MAAADbAAAADwAAAGRycy9kb3ducmV2LnhtbERPTWsCMRC9C/6HMIVeRLOVUnRrFCkI&#10;PXiplRVv0810s+xmsiZRt/++EQRv83ifs1j1thUX8qF2rOBlkoEgLp2uuVKw/96MZyBCRNbYOiYF&#10;fxRgtRwOFphrd+UvuuxiJVIIhxwVmBi7XMpQGrIYJq4jTtyv8xZjgr6S2uM1hdtWTrPsTVqsOTUY&#10;7OjDUNnszlaBnG1HJ7/+eW2K5nCYm6IsuuNWqeenfv0OIlIfH+K7+1On+VO4/ZIOkM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dGY/DAAAA2wAAAA8AAAAAAAAAAAAA&#10;AAAAoQIAAGRycy9kb3ducmV2LnhtbFBLBQYAAAAABAAEAPkAAACRAwAAAAA=&#10;"/>
                      <v:line id="Straight Connector 9" o:spid="_x0000_s1033" style="position:absolute;flip:x;visibility:visible;mso-wrap-style:square" from="18954,2190" to="20097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pPEcQAAADaAAAADwAAAGRycy9kb3ducmV2LnhtbESPQWsCMRSE74X+h/AKvRTNtkjR1ShS&#10;KHjwUisr3p6b52bZzcs2ibr990YQPA4z8w0zW/S2FWfyoXas4H2YgSAuna65UrD9/R6MQYSIrLF1&#10;TAr+KcBi/vw0w1y7C//QeRMrkSAcclRgYuxyKUNpyGIYuo44eUfnLcYkfSW1x0uC21Z+ZNmntFhz&#10;WjDY0ZehstmcrAI5Xr/9+eVh1BTNbjcxRVl0+7VSry/9cgoiUh8f4Xt7pRVM4HYl3QA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Kk8RxAAAANoAAAAPAAAAAAAAAAAA&#10;AAAAAKECAABkcnMvZG93bnJldi54bWxQSwUGAAAAAAQABAD5AAAAkgMAAAAA&#10;"/>
                      <v:line id="Straight Connector 8" o:spid="_x0000_s1034" style="position:absolute;visibility:visible;mso-wrap-style:square" from="18954,95" to="20085,21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        <v:line id="Straight Connector 13" o:spid="_x0000_s1035" style="position:absolute;flip:y;visibility:visible;mso-wrap-style:square" from="16668,0" to="18561,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G8FMMAAADbAAAADwAAAGRycy9kb3ducmV2LnhtbERPTWsCMRC9F/wPYYReSs3aFrGrUUQQ&#10;PHipykpv0824WXYzWZOo23/fFAq9zeN9znzZ21bcyIfasYLxKANBXDpdc6XgeNg8T0GEiKyxdUwK&#10;vinAcjF4mGOu3Z0/6LaPlUghHHJUYGLscilDachiGLmOOHFn5y3GBH0ltcd7CretfMmyibRYc2ow&#10;2NHaUNnsr1aBnO6eLn719dYUzen0boqy6D53Sj0O+9UMRKQ+/ov/3Fud5r/C7y/pAL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eRvBTDAAAA2wAAAA8AAAAAAAAAAAAA&#10;AAAAoQIAAGRycy9kb3ducmV2LnhtbFBLBQYAAAAABAAEAPkAAACRAwAAAAA=&#10;"/>
                      <v:shape id="Text Box 5" o:spid="_x0000_s1036" type="#_x0000_t202" style="position:absolute;top:4667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      <v:textbox>
                          <w:txbxContent>
                            <w:p w:rsidR="00B240E4" w:rsidRPr="00E67EA3" w:rsidRDefault="00B240E4" w:rsidP="00B240E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7EA3">
                                <w:rPr>
                                  <w:sz w:val="20"/>
                                  <w:szCs w:val="20"/>
                                </w:rPr>
                                <w:t>Area of end = 12m²</w:t>
                              </w:r>
                            </w:p>
                          </w:txbxContent>
                        </v:textbox>
                      </v:shape>
                      <v:line id="Straight Connector 4" o:spid="_x0000_s1037" style="position:absolute;flip:y;visibility:visible;mso-wrap-style:square" from="13239,4667" to="18954,5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KYksEAAADaAAAADwAAAGRycy9kb3ducmV2LnhtbESPzarCMBSE94LvEI7gTlOliPYa5SIK&#10;dekP6PLQnNv22pyUJmr16Y0guBxm5htmvmxNJW7UuNKygtEwAkGcWV1yruB42AymIJxH1lhZJgUP&#10;crBcdDtzTLS9845ue5+LAGGXoILC+zqR0mUFGXRDWxMH7882Bn2QTS51g/cAN5UcR9FEGiw5LBRY&#10;06qg7LK/GgWH0/opy8lldd7ObBrH02eabf+V6vfa3x8Qnlr/DX/aqVYQw/tKuAFy8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8piSwQAAANoAAAAPAAAAAAAAAAAAAAAA&#10;AKECAABkcnMvZG93bnJldi54bWxQSwUGAAAAAAQABAD5AAAAjwMAAAAA&#10;">
                        <v:stroke startarrow="block" startarrowwidth="narrow" startarrowlength="short" endarrow="block" endarrowwidth="narrow" endarrowlength="short"/>
                      </v:line>
                      <v:shape id="Text Box 6" o:spid="_x0000_s1038" type="#_x0000_t202" style="position:absolute;left:15525;top:4667;width:571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      <v:textbox>
                          <w:txbxContent>
                            <w:p w:rsidR="00B240E4" w:rsidRPr="00E67EA3" w:rsidRDefault="00B240E4" w:rsidP="00B240E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67EA3">
                                <w:rPr>
                                  <w:sz w:val="20"/>
                                  <w:szCs w:val="20"/>
                                </w:rPr>
                                <w:t>5m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4252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</w:tr>
      <w:tr w:rsidR="00427F49" w:rsidTr="00864D12">
        <w:tc>
          <w:tcPr>
            <w:tcW w:w="568" w:type="dxa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 w:rsidRPr="00427F49">
              <w:rPr>
                <w:b/>
              </w:rPr>
              <w:t>2.</w:t>
            </w:r>
          </w:p>
        </w:tc>
        <w:tc>
          <w:tcPr>
            <w:tcW w:w="9497" w:type="dxa"/>
            <w:gridSpan w:val="3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>
              <w:rPr>
                <w:b/>
              </w:rPr>
              <w:t>(</w:t>
            </w:r>
            <w:r w:rsidR="00864D12">
              <w:rPr>
                <w:b/>
              </w:rPr>
              <w:t>5</w:t>
            </w:r>
            <w:r>
              <w:rPr>
                <w:b/>
              </w:rPr>
              <w:t xml:space="preserve"> Marks</w:t>
            </w:r>
            <w:r w:rsidR="00864D12">
              <w:rPr>
                <w:b/>
              </w:rPr>
              <w:t>: 2, 2, 1</w:t>
            </w:r>
            <w:r>
              <w:rPr>
                <w:b/>
              </w:rPr>
              <w:t>)</w:t>
            </w:r>
          </w:p>
        </w:tc>
      </w:tr>
      <w:tr w:rsidR="00427F49" w:rsidTr="00864D12">
        <w:tc>
          <w:tcPr>
            <w:tcW w:w="568" w:type="dxa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</w:p>
        </w:tc>
        <w:tc>
          <w:tcPr>
            <w:tcW w:w="9497" w:type="dxa"/>
            <w:gridSpan w:val="3"/>
          </w:tcPr>
          <w:p w:rsidR="00427F49" w:rsidRPr="00864D12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 w:rsidRPr="00864D12">
              <w:t>Use the cylinder below to answer the following questions</w:t>
            </w:r>
          </w:p>
        </w:tc>
      </w:tr>
      <w:tr w:rsidR="00605897" w:rsidTr="00864D12">
        <w:tc>
          <w:tcPr>
            <w:tcW w:w="568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730" w:type="dxa"/>
          </w:tcPr>
          <w:p w:rsidR="00605897" w:rsidRDefault="00427F49" w:rsidP="00605897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>
              <w:object w:dxaOrig="3765" w:dyaOrig="36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2.75pt;height:156.75pt" o:ole="" fillcolor="window">
                  <v:imagedata r:id="rId7" o:title=""/>
                </v:shape>
                <o:OLEObject Type="Embed" ProgID="FXD" ShapeID="_x0000_i1025" DrawAspect="Content" ObjectID="_1492411763" r:id="rId8"/>
              </w:object>
            </w:r>
          </w:p>
          <w:p w:rsidR="00864D12" w:rsidRDefault="00864D12" w:rsidP="00605897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605897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515" w:type="dxa"/>
          </w:tcPr>
          <w:p w:rsidR="00605897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 w:rsidRPr="00427F49">
              <w:rPr>
                <w:b/>
              </w:rPr>
              <w:t>a.</w:t>
            </w:r>
          </w:p>
        </w:tc>
        <w:tc>
          <w:tcPr>
            <w:tcW w:w="4252" w:type="dxa"/>
          </w:tcPr>
          <w:p w:rsidR="00605897" w:rsidRPr="00D16441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vertAlign w:val="superscript"/>
              </w:rPr>
            </w:pPr>
            <w:r w:rsidRPr="00864D12">
              <w:t>Calculate the Cylinders Surface Area</w:t>
            </w:r>
            <w:r w:rsidR="00D16441">
              <w:t>, to the nearest cm</w:t>
            </w:r>
            <w:r w:rsidR="00D16441">
              <w:rPr>
                <w:vertAlign w:val="superscript"/>
              </w:rPr>
              <w:t>2</w:t>
            </w:r>
          </w:p>
        </w:tc>
      </w:tr>
      <w:tr w:rsidR="00605897" w:rsidTr="00864D12">
        <w:tc>
          <w:tcPr>
            <w:tcW w:w="568" w:type="dxa"/>
          </w:tcPr>
          <w:p w:rsidR="00605897" w:rsidRPr="00427F49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 w:rsidRPr="00427F49">
              <w:rPr>
                <w:b/>
              </w:rPr>
              <w:t>b.</w:t>
            </w:r>
          </w:p>
        </w:tc>
        <w:tc>
          <w:tcPr>
            <w:tcW w:w="4730" w:type="dxa"/>
          </w:tcPr>
          <w:p w:rsidR="00605897" w:rsidRPr="00D16441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vertAlign w:val="superscript"/>
              </w:rPr>
            </w:pPr>
            <w:r w:rsidRPr="00864D12">
              <w:t>Calculate the Volume</w:t>
            </w:r>
            <w:r w:rsidR="00D16441">
              <w:t xml:space="preserve"> to the nearest cm</w:t>
            </w:r>
            <w:r w:rsidR="00D16441">
              <w:rPr>
                <w:vertAlign w:val="superscript"/>
              </w:rPr>
              <w:t>3</w:t>
            </w:r>
            <w:bookmarkStart w:id="0" w:name="_GoBack"/>
            <w:bookmarkEnd w:id="0"/>
          </w:p>
        </w:tc>
        <w:tc>
          <w:tcPr>
            <w:tcW w:w="515" w:type="dxa"/>
          </w:tcPr>
          <w:p w:rsidR="00605897" w:rsidRPr="00427F49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 w:rsidRPr="00427F49">
              <w:rPr>
                <w:b/>
              </w:rPr>
              <w:t>c.</w:t>
            </w:r>
          </w:p>
        </w:tc>
        <w:tc>
          <w:tcPr>
            <w:tcW w:w="4252" w:type="dxa"/>
          </w:tcPr>
          <w:p w:rsidR="00605897" w:rsidRP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 w:rsidRPr="00864D12">
              <w:t xml:space="preserve">What is the Capacity of the Cylinder in </w:t>
            </w:r>
            <w:proofErr w:type="gramStart"/>
            <w:r w:rsidRPr="00864D12">
              <w:t>mL’s</w:t>
            </w:r>
            <w:proofErr w:type="gramEnd"/>
            <w:r w:rsidRPr="00864D12">
              <w:t>?</w:t>
            </w:r>
          </w:p>
        </w:tc>
      </w:tr>
      <w:tr w:rsidR="00605897" w:rsidTr="00864D12">
        <w:tc>
          <w:tcPr>
            <w:tcW w:w="568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730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515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252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</w:tr>
      <w:tr w:rsidR="00427F49" w:rsidTr="00864D12">
        <w:tc>
          <w:tcPr>
            <w:tcW w:w="568" w:type="dxa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 w:rsidRPr="00427F49">
              <w:rPr>
                <w:b/>
              </w:rPr>
              <w:lastRenderedPageBreak/>
              <w:t>3.</w:t>
            </w:r>
          </w:p>
        </w:tc>
        <w:tc>
          <w:tcPr>
            <w:tcW w:w="9497" w:type="dxa"/>
            <w:gridSpan w:val="3"/>
          </w:tcPr>
          <w:p w:rsidR="00427F49" w:rsidRPr="00427F49" w:rsidRDefault="00427F49" w:rsidP="00864D12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>
              <w:rPr>
                <w:b/>
              </w:rPr>
              <w:t>(</w:t>
            </w:r>
            <w:r w:rsidR="00864D12">
              <w:rPr>
                <w:b/>
              </w:rPr>
              <w:t>4</w:t>
            </w:r>
            <w:r>
              <w:rPr>
                <w:b/>
              </w:rPr>
              <w:t xml:space="preserve"> Marks)</w:t>
            </w:r>
          </w:p>
        </w:tc>
      </w:tr>
      <w:tr w:rsidR="00427F49" w:rsidTr="00864D12">
        <w:tc>
          <w:tcPr>
            <w:tcW w:w="568" w:type="dxa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</w:p>
        </w:tc>
        <w:tc>
          <w:tcPr>
            <w:tcW w:w="9497" w:type="dxa"/>
            <w:gridSpan w:val="3"/>
          </w:tcPr>
          <w:p w:rsidR="00427F49" w:rsidRPr="00864D12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 w:rsidRPr="00864D12">
              <w:t>Calculate the Volume of the Triangular Prism</w:t>
            </w:r>
          </w:p>
        </w:tc>
      </w:tr>
      <w:tr w:rsidR="00605897" w:rsidTr="00864D12">
        <w:tc>
          <w:tcPr>
            <w:tcW w:w="568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730" w:type="dxa"/>
          </w:tcPr>
          <w:p w:rsidR="00864D12" w:rsidRPr="00605897" w:rsidRDefault="00864D12" w:rsidP="00605897">
            <w:pPr>
              <w:tabs>
                <w:tab w:val="left" w:pos="1470"/>
              </w:tabs>
            </w:pPr>
          </w:p>
        </w:tc>
        <w:tc>
          <w:tcPr>
            <w:tcW w:w="515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252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rFonts w:ascii="Arial" w:hAnsi="Arial" w:cs="Arial"/>
                <w:sz w:val="20"/>
              </w:rPr>
            </w:pPr>
            <w:r w:rsidRPr="006C03C0">
              <w:rPr>
                <w:rFonts w:ascii="Arial" w:hAnsi="Arial" w:cs="Arial"/>
                <w:sz w:val="20"/>
              </w:rPr>
              <w:object w:dxaOrig="3394" w:dyaOrig="3110">
                <v:shape id="_x0000_i1026" type="#_x0000_t75" style="width:169.5pt;height:155.25pt" o:ole="">
                  <v:imagedata r:id="rId9" o:title=""/>
                </v:shape>
                <o:OLEObject Type="Embed" ProgID="FXDraw200.Document" ShapeID="_x0000_i1026" DrawAspect="Content" ObjectID="_1492411764" r:id="rId10"/>
              </w:object>
            </w: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rFonts w:ascii="Arial" w:hAnsi="Arial" w:cs="Arial"/>
                <w:sz w:val="20"/>
              </w:rPr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rFonts w:ascii="Arial" w:hAnsi="Arial" w:cs="Arial"/>
                <w:sz w:val="20"/>
              </w:rPr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rFonts w:ascii="Arial" w:hAnsi="Arial" w:cs="Arial"/>
                <w:sz w:val="20"/>
              </w:rPr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rFonts w:ascii="Arial" w:hAnsi="Arial" w:cs="Arial"/>
                <w:sz w:val="20"/>
              </w:rPr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rFonts w:ascii="Arial" w:hAnsi="Arial" w:cs="Arial"/>
                <w:sz w:val="20"/>
              </w:rPr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rFonts w:ascii="Arial" w:hAnsi="Arial" w:cs="Arial"/>
                <w:sz w:val="20"/>
              </w:rPr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rFonts w:ascii="Arial" w:hAnsi="Arial" w:cs="Arial"/>
                <w:sz w:val="20"/>
              </w:rPr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rFonts w:ascii="Arial" w:hAnsi="Arial" w:cs="Arial"/>
                <w:sz w:val="20"/>
              </w:rPr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rFonts w:ascii="Arial" w:hAnsi="Arial" w:cs="Arial"/>
                <w:sz w:val="20"/>
              </w:rPr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rFonts w:ascii="Arial" w:hAnsi="Arial" w:cs="Arial"/>
                <w:sz w:val="20"/>
              </w:rPr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</w:tr>
      <w:tr w:rsidR="00605897" w:rsidTr="00864D12">
        <w:tc>
          <w:tcPr>
            <w:tcW w:w="568" w:type="dxa"/>
          </w:tcPr>
          <w:p w:rsidR="00605897" w:rsidRPr="00427F49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 w:rsidRPr="00427F49">
              <w:rPr>
                <w:b/>
              </w:rPr>
              <w:t>4.</w:t>
            </w:r>
          </w:p>
        </w:tc>
        <w:tc>
          <w:tcPr>
            <w:tcW w:w="4730" w:type="dxa"/>
          </w:tcPr>
          <w:p w:rsidR="00605897" w:rsidRPr="00427F49" w:rsidRDefault="00427F49" w:rsidP="00605897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>
              <w:rPr>
                <w:b/>
              </w:rPr>
              <w:t>(</w:t>
            </w:r>
            <w:r w:rsidR="00864D12">
              <w:rPr>
                <w:b/>
              </w:rPr>
              <w:t>4</w:t>
            </w:r>
            <w:r>
              <w:rPr>
                <w:b/>
              </w:rPr>
              <w:t xml:space="preserve"> Marks)</w:t>
            </w:r>
          </w:p>
        </w:tc>
        <w:tc>
          <w:tcPr>
            <w:tcW w:w="515" w:type="dxa"/>
          </w:tcPr>
          <w:p w:rsidR="00605897" w:rsidRPr="00427F49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</w:p>
        </w:tc>
        <w:tc>
          <w:tcPr>
            <w:tcW w:w="4252" w:type="dxa"/>
          </w:tcPr>
          <w:p w:rsidR="00605897" w:rsidRPr="00427F49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</w:p>
        </w:tc>
      </w:tr>
      <w:tr w:rsidR="00427F49" w:rsidTr="00864D12">
        <w:tc>
          <w:tcPr>
            <w:tcW w:w="568" w:type="dxa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</w:p>
        </w:tc>
        <w:tc>
          <w:tcPr>
            <w:tcW w:w="4730" w:type="dxa"/>
          </w:tcPr>
          <w:p w:rsidR="00427F49" w:rsidRPr="00864D12" w:rsidRDefault="00427F49" w:rsidP="00605897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 w:rsidRPr="00864D12">
              <w:t>What is the total Surface Area of this box?</w:t>
            </w:r>
          </w:p>
        </w:tc>
        <w:tc>
          <w:tcPr>
            <w:tcW w:w="515" w:type="dxa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</w:p>
        </w:tc>
        <w:tc>
          <w:tcPr>
            <w:tcW w:w="4252" w:type="dxa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</w:p>
        </w:tc>
      </w:tr>
      <w:tr w:rsidR="00605897" w:rsidTr="00864D12">
        <w:tc>
          <w:tcPr>
            <w:tcW w:w="568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730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>
              <w:object w:dxaOrig="4253" w:dyaOrig="1720">
                <v:shape id="_x0000_i1027" type="#_x0000_t75" style="width:213pt;height:86.25pt" o:ole="">
                  <v:imagedata r:id="rId11" o:title=""/>
                </v:shape>
                <o:OLEObject Type="Embed" ProgID="FXDraw200.Document" ShapeID="_x0000_i1027" DrawAspect="Content" ObjectID="_1492411765" r:id="rId12"/>
              </w:object>
            </w: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515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252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</w:tr>
      <w:tr w:rsidR="00CD7A49" w:rsidTr="00864D12">
        <w:tc>
          <w:tcPr>
            <w:tcW w:w="568" w:type="dxa"/>
          </w:tcPr>
          <w:p w:rsidR="00CD7A49" w:rsidRPr="00427F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 w:rsidRPr="00427F49">
              <w:rPr>
                <w:b/>
              </w:rPr>
              <w:lastRenderedPageBreak/>
              <w:t>5.</w:t>
            </w:r>
          </w:p>
        </w:tc>
        <w:tc>
          <w:tcPr>
            <w:tcW w:w="9497" w:type="dxa"/>
            <w:gridSpan w:val="3"/>
          </w:tcPr>
          <w:p w:rsidR="00CD7A49" w:rsidRPr="00427F49" w:rsidRDefault="00427F49" w:rsidP="00CD7A49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>
              <w:rPr>
                <w:b/>
              </w:rPr>
              <w:t>(</w:t>
            </w:r>
            <w:r w:rsidR="00864D12">
              <w:rPr>
                <w:b/>
              </w:rPr>
              <w:t>5</w:t>
            </w:r>
            <w:r>
              <w:rPr>
                <w:b/>
              </w:rPr>
              <w:t xml:space="preserve"> Marks)</w:t>
            </w:r>
          </w:p>
        </w:tc>
      </w:tr>
      <w:tr w:rsidR="00427F49" w:rsidTr="00864D12">
        <w:tc>
          <w:tcPr>
            <w:tcW w:w="568" w:type="dxa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</w:p>
        </w:tc>
        <w:tc>
          <w:tcPr>
            <w:tcW w:w="9497" w:type="dxa"/>
            <w:gridSpan w:val="3"/>
          </w:tcPr>
          <w:p w:rsidR="00427F49" w:rsidRPr="00864D12" w:rsidRDefault="00427F49" w:rsidP="00CD7A49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 w:rsidRPr="00864D12">
              <w:t xml:space="preserve">Calculate the Surface Area of the following </w:t>
            </w:r>
            <w:proofErr w:type="spellStart"/>
            <w:r w:rsidRPr="00864D12">
              <w:t>Trapeziod</w:t>
            </w:r>
            <w:proofErr w:type="spellEnd"/>
            <w:r w:rsidRPr="00864D12">
              <w:t>.</w:t>
            </w:r>
          </w:p>
        </w:tc>
      </w:tr>
      <w:tr w:rsidR="00605897" w:rsidTr="00864D12">
        <w:tc>
          <w:tcPr>
            <w:tcW w:w="568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730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515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252" w:type="dxa"/>
          </w:tcPr>
          <w:p w:rsidR="00605897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C51A9C4" wp14:editId="23EA8CD0">
                      <wp:simplePos x="0" y="0"/>
                      <wp:positionH relativeFrom="column">
                        <wp:posOffset>1568450</wp:posOffset>
                      </wp:positionH>
                      <wp:positionV relativeFrom="paragraph">
                        <wp:posOffset>264795</wp:posOffset>
                      </wp:positionV>
                      <wp:extent cx="628650" cy="29527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D7A49" w:rsidRPr="00CD7A49" w:rsidRDefault="00CD7A49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CD7A49">
                                    <w:rPr>
                                      <w:sz w:val="22"/>
                                    </w:rPr>
                                    <w:t>11cm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" o:spid="_x0000_s1039" type="#_x0000_t202" style="position:absolute;margin-left:123.5pt;margin-top:20.85pt;width:49.5pt;height:2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" filled="f" stroked="f" strokeweight=".5pt">
                      <v:textbox>
                        <w:txbxContent>
                          <w:p w:rsidR="00CD7A49" w:rsidRPr="00CD7A49" w:rsidRDefault="00CD7A49">
                            <w:pPr>
                              <w:rPr>
                                <w:sz w:val="22"/>
                              </w:rPr>
                            </w:pPr>
                            <w:r w:rsidRPr="00CD7A49">
                              <w:rPr>
                                <w:sz w:val="22"/>
                              </w:rPr>
                              <w:t>11cm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05897">
              <w:rPr>
                <w:noProof/>
                <w:lang w:val="en-AU" w:eastAsia="en-AU"/>
              </w:rPr>
              <w:pict>
                <v:shape id="_x0000_s1061" type="#_x0000_t75" style="position:absolute;margin-left:-5.8pt;margin-top:15.8pt;width:172.6pt;height:69.75pt;z-index:251670528;mso-position-horizontal-relative:text;mso-position-vertical-relative:text">
                  <v:imagedata r:id="rId13" o:title=""/>
                </v:shape>
                <o:OLEObject Type="Embed" ProgID="FXD" ShapeID="_x0000_s1061" DrawAspect="Content" ObjectID="_1492411767" r:id="rId14"/>
              </w:pict>
            </w:r>
          </w:p>
        </w:tc>
      </w:tr>
      <w:tr w:rsidR="00CD7A49" w:rsidTr="00864D12">
        <w:tc>
          <w:tcPr>
            <w:tcW w:w="568" w:type="dxa"/>
          </w:tcPr>
          <w:p w:rsidR="00CD7A49" w:rsidRPr="00427F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 w:rsidRPr="00427F49">
              <w:rPr>
                <w:b/>
              </w:rPr>
              <w:t>6.</w:t>
            </w:r>
          </w:p>
        </w:tc>
        <w:tc>
          <w:tcPr>
            <w:tcW w:w="9497" w:type="dxa"/>
            <w:gridSpan w:val="3"/>
          </w:tcPr>
          <w:p w:rsidR="00CD7A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  <w:noProof/>
                <w:lang w:val="en-AU" w:eastAsia="en-AU"/>
              </w:rPr>
            </w:pPr>
            <w:r>
              <w:rPr>
                <w:b/>
              </w:rPr>
              <w:t>(</w:t>
            </w:r>
            <w:r w:rsidR="00864D12">
              <w:rPr>
                <w:b/>
              </w:rPr>
              <w:t>4</w:t>
            </w:r>
            <w:r>
              <w:rPr>
                <w:b/>
              </w:rPr>
              <w:t xml:space="preserve"> Marks)</w:t>
            </w:r>
          </w:p>
        </w:tc>
      </w:tr>
      <w:tr w:rsidR="00427F49" w:rsidTr="00864D12">
        <w:tc>
          <w:tcPr>
            <w:tcW w:w="568" w:type="dxa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</w:p>
        </w:tc>
        <w:tc>
          <w:tcPr>
            <w:tcW w:w="9497" w:type="dxa"/>
            <w:gridSpan w:val="3"/>
          </w:tcPr>
          <w:p w:rsidR="00427F49" w:rsidRPr="00864D12" w:rsidRDefault="00427F49" w:rsidP="00864D12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 w:rsidRPr="00864D12">
              <w:t>A ramp is constructed as shown. Calculate the volume of concrete needed to build the ramp.</w:t>
            </w:r>
          </w:p>
        </w:tc>
      </w:tr>
      <w:tr w:rsidR="00CD7A49" w:rsidTr="00864D12">
        <w:tc>
          <w:tcPr>
            <w:tcW w:w="568" w:type="dxa"/>
          </w:tcPr>
          <w:p w:rsidR="00CD7A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730" w:type="dxa"/>
          </w:tcPr>
          <w:p w:rsidR="00CD7A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>
              <w:object w:dxaOrig="5280" w:dyaOrig="2040">
                <v:shape id="_x0000_i1028" type="#_x0000_t75" style="width:201.75pt;height:86.25pt" o:ole="" fillcolor="window">
                  <v:imagedata r:id="rId15" o:title=""/>
                </v:shape>
                <o:OLEObject Type="Embed" ProgID="FXD" ShapeID="_x0000_i1028" DrawAspect="Content" ObjectID="_1492411766" r:id="rId16"/>
              </w:object>
            </w: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515" w:type="dxa"/>
          </w:tcPr>
          <w:p w:rsidR="00CD7A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252" w:type="dxa"/>
          </w:tcPr>
          <w:p w:rsidR="00CD7A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noProof/>
                <w:lang w:val="en-AU" w:eastAsia="en-AU"/>
              </w:rPr>
            </w:pPr>
          </w:p>
        </w:tc>
      </w:tr>
      <w:tr w:rsidR="00605897" w:rsidTr="00864D12">
        <w:tc>
          <w:tcPr>
            <w:tcW w:w="568" w:type="dxa"/>
          </w:tcPr>
          <w:p w:rsidR="00605897" w:rsidRPr="00427F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 w:rsidRPr="00427F49">
              <w:rPr>
                <w:b/>
              </w:rPr>
              <w:lastRenderedPageBreak/>
              <w:t>7</w:t>
            </w:r>
            <w:r w:rsidR="00605897" w:rsidRPr="00427F49">
              <w:rPr>
                <w:b/>
              </w:rPr>
              <w:t>.</w:t>
            </w:r>
          </w:p>
        </w:tc>
        <w:tc>
          <w:tcPr>
            <w:tcW w:w="9497" w:type="dxa"/>
            <w:gridSpan w:val="3"/>
          </w:tcPr>
          <w:p w:rsidR="00605897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>
              <w:rPr>
                <w:b/>
              </w:rPr>
              <w:t>(</w:t>
            </w:r>
            <w:r w:rsidR="006200E4">
              <w:rPr>
                <w:b/>
              </w:rPr>
              <w:t>6</w:t>
            </w:r>
            <w:r>
              <w:rPr>
                <w:b/>
              </w:rPr>
              <w:t xml:space="preserve"> Marks</w:t>
            </w:r>
            <w:r w:rsidR="00864D12">
              <w:rPr>
                <w:b/>
              </w:rPr>
              <w:t xml:space="preserve">: 1, </w:t>
            </w:r>
            <w:r w:rsidR="006200E4">
              <w:rPr>
                <w:b/>
              </w:rPr>
              <w:t>5</w:t>
            </w:r>
            <w:r>
              <w:rPr>
                <w:b/>
              </w:rPr>
              <w:t>)</w:t>
            </w:r>
          </w:p>
        </w:tc>
      </w:tr>
      <w:tr w:rsidR="00427F49" w:rsidTr="00864D12">
        <w:tc>
          <w:tcPr>
            <w:tcW w:w="568" w:type="dxa"/>
          </w:tcPr>
          <w:p w:rsidR="00427F49" w:rsidRPr="00427F49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</w:p>
        </w:tc>
        <w:tc>
          <w:tcPr>
            <w:tcW w:w="9497" w:type="dxa"/>
            <w:gridSpan w:val="3"/>
          </w:tcPr>
          <w:p w:rsidR="00427F49" w:rsidRPr="00864D12" w:rsidRDefault="00427F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 w:rsidRPr="00864D12">
              <w:t>A winery stores its wine in wooden barrels that are 80 cm in diameter and 120cm tall.</w:t>
            </w:r>
          </w:p>
        </w:tc>
      </w:tr>
      <w:tr w:rsidR="00CD7A49" w:rsidTr="00864D12">
        <w:tc>
          <w:tcPr>
            <w:tcW w:w="568" w:type="dxa"/>
          </w:tcPr>
          <w:p w:rsidR="00CD7A49" w:rsidRPr="00427F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 w:rsidRPr="00427F49">
              <w:rPr>
                <w:b/>
              </w:rPr>
              <w:t>a.</w:t>
            </w:r>
          </w:p>
        </w:tc>
        <w:tc>
          <w:tcPr>
            <w:tcW w:w="9497" w:type="dxa"/>
            <w:gridSpan w:val="3"/>
          </w:tcPr>
          <w:p w:rsidR="00CD7A49" w:rsidRPr="00864D12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 w:rsidRPr="00864D12">
              <w:t xml:space="preserve">What geometric shape could the barrels </w:t>
            </w:r>
            <w:proofErr w:type="gramStart"/>
            <w:r w:rsidRPr="00864D12">
              <w:t>be</w:t>
            </w:r>
            <w:proofErr w:type="gramEnd"/>
            <w:r w:rsidRPr="00864D12">
              <w:t xml:space="preserve"> assumed to have?</w:t>
            </w:r>
          </w:p>
        </w:tc>
      </w:tr>
      <w:tr w:rsidR="00605897" w:rsidTr="00864D12">
        <w:tc>
          <w:tcPr>
            <w:tcW w:w="568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730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515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252" w:type="dxa"/>
          </w:tcPr>
          <w:p w:rsidR="00605897" w:rsidRDefault="00605897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</w:tr>
      <w:tr w:rsidR="00CD7A49" w:rsidTr="00864D12">
        <w:tc>
          <w:tcPr>
            <w:tcW w:w="568" w:type="dxa"/>
          </w:tcPr>
          <w:p w:rsidR="00CD7A49" w:rsidRPr="00427F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  <w:rPr>
                <w:b/>
              </w:rPr>
            </w:pPr>
            <w:r w:rsidRPr="00427F49">
              <w:rPr>
                <w:b/>
              </w:rPr>
              <w:t>b.</w:t>
            </w:r>
          </w:p>
        </w:tc>
        <w:tc>
          <w:tcPr>
            <w:tcW w:w="9497" w:type="dxa"/>
            <w:gridSpan w:val="3"/>
          </w:tcPr>
          <w:p w:rsidR="00CD7A49" w:rsidRPr="00864D12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  <w:r w:rsidRPr="00864D12">
              <w:t>How many 750mL wine bottles could be filled from a full barrel?</w:t>
            </w:r>
            <w:r w:rsidR="006200E4">
              <w:t xml:space="preserve"> Show all working for full marks.</w:t>
            </w:r>
          </w:p>
        </w:tc>
      </w:tr>
      <w:tr w:rsidR="00CD7A49" w:rsidTr="00864D12">
        <w:tc>
          <w:tcPr>
            <w:tcW w:w="568" w:type="dxa"/>
          </w:tcPr>
          <w:p w:rsidR="00CD7A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730" w:type="dxa"/>
          </w:tcPr>
          <w:p w:rsidR="00CD7A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  <w:p w:rsidR="00864D12" w:rsidRDefault="00864D12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515" w:type="dxa"/>
          </w:tcPr>
          <w:p w:rsidR="00CD7A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  <w:tc>
          <w:tcPr>
            <w:tcW w:w="4252" w:type="dxa"/>
          </w:tcPr>
          <w:p w:rsidR="00CD7A49" w:rsidRDefault="00CD7A49" w:rsidP="00B240E4">
            <w:pPr>
              <w:tabs>
                <w:tab w:val="left" w:pos="0"/>
                <w:tab w:val="left" w:pos="720"/>
                <w:tab w:val="left" w:pos="1080"/>
                <w:tab w:val="left" w:pos="1260"/>
                <w:tab w:val="left" w:pos="5040"/>
                <w:tab w:val="right" w:pos="9000"/>
              </w:tabs>
            </w:pPr>
          </w:p>
        </w:tc>
      </w:tr>
    </w:tbl>
    <w:p w:rsidR="00B240E4" w:rsidRDefault="00B240E4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Default="00864D12" w:rsidP="00B240E4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</w:pPr>
    </w:p>
    <w:p w:rsidR="00864D12" w:rsidRPr="00864D12" w:rsidRDefault="00864D12" w:rsidP="00864D12">
      <w:pPr>
        <w:tabs>
          <w:tab w:val="left" w:pos="0"/>
          <w:tab w:val="left" w:pos="720"/>
          <w:tab w:val="left" w:pos="1080"/>
          <w:tab w:val="left" w:pos="1260"/>
          <w:tab w:val="left" w:pos="5040"/>
          <w:tab w:val="right" w:pos="9000"/>
        </w:tabs>
        <w:ind w:left="720" w:hanging="720"/>
        <w:jc w:val="center"/>
        <w:rPr>
          <w:b/>
        </w:rPr>
      </w:pPr>
      <w:r w:rsidRPr="00864D12">
        <w:rPr>
          <w:b/>
        </w:rPr>
        <w:t>End of Test</w:t>
      </w:r>
    </w:p>
    <w:sectPr w:rsidR="00864D12" w:rsidRPr="00864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0E4"/>
    <w:rsid w:val="000B400B"/>
    <w:rsid w:val="00427F49"/>
    <w:rsid w:val="00472E87"/>
    <w:rsid w:val="00605897"/>
    <w:rsid w:val="006200E4"/>
    <w:rsid w:val="00687B67"/>
    <w:rsid w:val="00864D12"/>
    <w:rsid w:val="00915B4D"/>
    <w:rsid w:val="00984BD9"/>
    <w:rsid w:val="00B240E4"/>
    <w:rsid w:val="00CD7A49"/>
    <w:rsid w:val="00D16441"/>
    <w:rsid w:val="00EE576F"/>
    <w:rsid w:val="00F9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0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58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64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441"/>
    <w:rPr>
      <w:rFonts w:ascii="Tahoma" w:eastAsia="Times New Roman" w:hAnsi="Tahoma" w:cs="Tahoma"/>
      <w:sz w:val="16"/>
      <w:szCs w:val="16"/>
      <w:lang w:val="en-NZ" w:eastAsia="en-N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0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58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64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441"/>
    <w:rPr>
      <w:rFonts w:ascii="Tahoma" w:eastAsia="Times New Roman" w:hAnsi="Tahoma" w:cs="Tahoma"/>
      <w:sz w:val="16"/>
      <w:szCs w:val="16"/>
      <w:lang w:val="en-NZ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6B11F1-6911-4ADE-B54F-F685D7EB8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E905465B</Template>
  <TotalTime>89</TotalTime>
  <Pages>4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COOK John</cp:lastModifiedBy>
  <cp:revision>4</cp:revision>
  <cp:lastPrinted>2015-05-06T01:43:00Z</cp:lastPrinted>
  <dcterms:created xsi:type="dcterms:W3CDTF">2015-05-05T02:01:00Z</dcterms:created>
  <dcterms:modified xsi:type="dcterms:W3CDTF">2015-05-06T02:03:00Z</dcterms:modified>
</cp:coreProperties>
</file>