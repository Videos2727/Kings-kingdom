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507"/>
        <w:gridCol w:w="6095"/>
        <w:gridCol w:w="58"/>
        <w:gridCol w:w="2160"/>
      </w:tblGrid>
      <w:tr w:rsidR="007B499E" w:rsidRPr="00FA393A" w14:paraId="126714DB" w14:textId="77777777" w:rsidTr="00193D94">
        <w:trPr>
          <w:trHeight w:val="540"/>
        </w:trPr>
        <w:tc>
          <w:tcPr>
            <w:tcW w:w="1728" w:type="dxa"/>
            <w:shd w:val="clear" w:color="auto" w:fill="auto"/>
          </w:tcPr>
          <w:p w14:paraId="4458855A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t xml:space="preserve">Name: </w:t>
            </w:r>
          </w:p>
        </w:tc>
        <w:tc>
          <w:tcPr>
            <w:tcW w:w="6660" w:type="dxa"/>
            <w:gridSpan w:val="3"/>
            <w:shd w:val="clear" w:color="auto" w:fill="auto"/>
          </w:tcPr>
          <w:p w14:paraId="1300AF7B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1C58B6BC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t xml:space="preserve">Date: </w:t>
            </w:r>
            <w:r w:rsidRPr="00FA393A">
              <w:rPr>
                <w:i/>
              </w:rPr>
              <w:t>___________</w:t>
            </w:r>
          </w:p>
        </w:tc>
      </w:tr>
      <w:tr w:rsidR="007B499E" w:rsidRPr="00FA393A" w14:paraId="6FC6B422" w14:textId="77777777" w:rsidTr="00193D94">
        <w:tc>
          <w:tcPr>
            <w:tcW w:w="1728" w:type="dxa"/>
            <w:shd w:val="clear" w:color="auto" w:fill="auto"/>
          </w:tcPr>
          <w:p w14:paraId="1797BEC6" w14:textId="77777777" w:rsidR="007B499E" w:rsidRPr="00FA393A" w:rsidRDefault="00F26A1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drawing>
                <wp:anchor distT="0" distB="0" distL="114300" distR="114300" simplePos="0" relativeHeight="251654656" behindDoc="1" locked="0" layoutInCell="1" allowOverlap="1" wp14:anchorId="41D830FA" wp14:editId="1DDBB0B4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65" name="Picture 65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7E61A9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2755EEC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3BC744FF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66AECC7E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5AE7E027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0C8F24F8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6A89E7AD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3"/>
            <w:shd w:val="clear" w:color="auto" w:fill="auto"/>
          </w:tcPr>
          <w:p w14:paraId="4789D0C8" w14:textId="77777777" w:rsidR="007B499E" w:rsidRPr="00FA393A" w:rsidRDefault="00D83F67" w:rsidP="00193D94">
            <w:pPr>
              <w:rPr>
                <w:b/>
                <w:sz w:val="36"/>
              </w:rPr>
            </w:pPr>
            <w:r w:rsidRPr="00FA393A">
              <w:rPr>
                <w:b/>
                <w:sz w:val="36"/>
              </w:rPr>
              <w:t>Year 9 Mathematics</w:t>
            </w:r>
          </w:p>
          <w:p w14:paraId="0D1B68F1" w14:textId="77777777" w:rsidR="007B499E" w:rsidRPr="00FA393A" w:rsidRDefault="007B499E" w:rsidP="00193D94">
            <w:pPr>
              <w:rPr>
                <w:sz w:val="28"/>
              </w:rPr>
            </w:pPr>
          </w:p>
          <w:p w14:paraId="6F95A8AF" w14:textId="77777777" w:rsidR="007B499E" w:rsidRPr="00FA393A" w:rsidRDefault="007B499E" w:rsidP="00193D94">
            <w:pPr>
              <w:rPr>
                <w:b/>
                <w:sz w:val="36"/>
              </w:rPr>
            </w:pPr>
            <w:r w:rsidRPr="00FA393A">
              <w:rPr>
                <w:b/>
                <w:sz w:val="36"/>
              </w:rPr>
              <w:t xml:space="preserve">Test </w:t>
            </w:r>
            <w:r w:rsidR="00D83F67" w:rsidRPr="00FA393A">
              <w:rPr>
                <w:b/>
                <w:sz w:val="36"/>
              </w:rPr>
              <w:t>6, 2015</w:t>
            </w:r>
          </w:p>
          <w:p w14:paraId="5B75382F" w14:textId="77777777" w:rsidR="007B499E" w:rsidRPr="00FA393A" w:rsidRDefault="007B499E" w:rsidP="00193D94">
            <w:pPr>
              <w:rPr>
                <w:b/>
                <w:sz w:val="28"/>
              </w:rPr>
            </w:pPr>
          </w:p>
          <w:p w14:paraId="3AF95198" w14:textId="1A0E313B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rPr>
                <w:b/>
                <w:sz w:val="28"/>
              </w:rPr>
              <w:t>Topic</w:t>
            </w:r>
            <w:r w:rsidR="000E3CEF" w:rsidRPr="00FA393A">
              <w:rPr>
                <w:b/>
                <w:sz w:val="28"/>
              </w:rPr>
              <w:t>s</w:t>
            </w:r>
            <w:r w:rsidRPr="00FA393A">
              <w:rPr>
                <w:b/>
                <w:sz w:val="28"/>
              </w:rPr>
              <w:t xml:space="preserve"> </w:t>
            </w:r>
            <w:r w:rsidR="00D83F67" w:rsidRPr="00FA393A">
              <w:rPr>
                <w:b/>
                <w:sz w:val="28"/>
              </w:rPr>
              <w:t>–</w:t>
            </w:r>
            <w:r w:rsidRPr="00FA393A">
              <w:rPr>
                <w:b/>
                <w:sz w:val="28"/>
              </w:rPr>
              <w:t xml:space="preserve"> </w:t>
            </w:r>
            <w:r w:rsidR="00D83F67" w:rsidRPr="00FA393A">
              <w:rPr>
                <w:b/>
                <w:sz w:val="28"/>
              </w:rPr>
              <w:t>Scientific notation, congruency and similarity</w:t>
            </w:r>
            <w:r w:rsidR="0084434D">
              <w:rPr>
                <w:b/>
                <w:sz w:val="28"/>
              </w:rPr>
              <w:t>, algebra.</w:t>
            </w:r>
          </w:p>
          <w:p w14:paraId="09BC0AFD" w14:textId="77777777" w:rsidR="007B499E" w:rsidRPr="00FA393A" w:rsidRDefault="007B499E" w:rsidP="000E3CE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0DFE4C6D" w14:textId="77777777" w:rsidR="007B499E" w:rsidRPr="00FA393A" w:rsidRDefault="00F26A1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016A09E" wp14:editId="4F1C7BDA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6350" t="0" r="19050" b="18415"/>
                      <wp:wrapNone/>
                      <wp:docPr id="2" name="Text Box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CF986F" w14:textId="77777777" w:rsidR="00F63FE2" w:rsidRPr="00364C0D" w:rsidRDefault="00F63FE2" w:rsidP="007B499E"/>
                                <w:p w14:paraId="3C17B583" w14:textId="77777777" w:rsidR="00F63FE2" w:rsidRPr="00364C0D" w:rsidRDefault="00F63FE2" w:rsidP="007B499E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749B3E99" w14:textId="269E677A" w:rsidR="00F63FE2" w:rsidRPr="000B3AA2" w:rsidRDefault="00F51731" w:rsidP="007B499E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5</w:t>
                                  </w:r>
                                  <w:r w:rsidR="00C60CD1">
                                    <w:rPr>
                                      <w:sz w:val="32"/>
                                    </w:rPr>
                                    <w:t>1</w:t>
                                  </w:r>
                                </w:p>
                                <w:p w14:paraId="02BD75E3" w14:textId="77777777" w:rsidR="00F63FE2" w:rsidRPr="00364C0D" w:rsidRDefault="00F63FE2" w:rsidP="007B499E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39603425" w14:textId="77777777" w:rsidR="00F63FE2" w:rsidRPr="00364C0D" w:rsidRDefault="00F63FE2" w:rsidP="007B499E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3ABD4F81" w14:textId="77777777" w:rsidR="00F63FE2" w:rsidRPr="00364C0D" w:rsidRDefault="00F63FE2" w:rsidP="007B499E">
                                  <w:pPr>
                                    <w:jc w:val="center"/>
                                  </w:pPr>
                                </w:p>
                                <w:p w14:paraId="0B9FCD1A" w14:textId="77777777" w:rsidR="00F63FE2" w:rsidRPr="00364C0D" w:rsidRDefault="00F63FE2" w:rsidP="007B499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6" o:spid="_x0000_s1026" type="#_x0000_t202" style="position:absolute;margin-left:8.55pt;margin-top:8.4pt;width:66pt;height:94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">
                      <v:textbox>
                        <w:txbxContent>
                          <w:p w14:paraId="49CF986F" w14:textId="77777777" w:rsidR="00F63FE2" w:rsidRPr="00364C0D" w:rsidRDefault="00F63FE2" w:rsidP="007B499E"/>
                          <w:p w14:paraId="3C17B583" w14:textId="77777777" w:rsidR="00F63FE2" w:rsidRPr="00364C0D" w:rsidRDefault="00F63FE2" w:rsidP="007B499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749B3E99" w14:textId="269E677A" w:rsidR="00F63FE2" w:rsidRPr="000B3AA2" w:rsidRDefault="00F51731" w:rsidP="007B499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</w:t>
                            </w:r>
                            <w:r w:rsidR="00C60CD1">
                              <w:rPr>
                                <w:sz w:val="32"/>
                              </w:rPr>
                              <w:t>1</w:t>
                            </w:r>
                          </w:p>
                          <w:p w14:paraId="02BD75E3" w14:textId="77777777" w:rsidR="00F63FE2" w:rsidRPr="00364C0D" w:rsidRDefault="00F63FE2" w:rsidP="007B499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39603425" w14:textId="77777777" w:rsidR="00F63FE2" w:rsidRPr="00364C0D" w:rsidRDefault="00F63FE2" w:rsidP="007B499E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3ABD4F81" w14:textId="77777777" w:rsidR="00F63FE2" w:rsidRPr="00364C0D" w:rsidRDefault="00F63FE2" w:rsidP="007B499E">
                            <w:pPr>
                              <w:jc w:val="center"/>
                            </w:pPr>
                          </w:p>
                          <w:p w14:paraId="0B9FCD1A" w14:textId="77777777" w:rsidR="00F63FE2" w:rsidRPr="00364C0D" w:rsidRDefault="00F63FE2" w:rsidP="007B499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53E69" w:rsidRPr="00FA393A" w14:paraId="1E619D6B" w14:textId="77777777" w:rsidTr="00F51731">
        <w:trPr>
          <w:trHeight w:val="397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34F96195" w14:textId="77777777" w:rsidR="00853E69" w:rsidRPr="00FA393A" w:rsidRDefault="00853E69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rPr>
                <w:b/>
                <w:bCs/>
                <w:sz w:val="20"/>
              </w:rPr>
              <w:t>Total Time:</w:t>
            </w:r>
            <w:r w:rsidRPr="00FA393A">
              <w:rPr>
                <w:sz w:val="20"/>
              </w:rPr>
              <w:t xml:space="preserve"> 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E2153E3" w14:textId="67837054" w:rsidR="00853E69" w:rsidRPr="00FA393A" w:rsidRDefault="00C60CD1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i/>
                <w:sz w:val="28"/>
              </w:rPr>
              <w:t>55</w:t>
            </w:r>
            <w:bookmarkStart w:id="0" w:name="_GoBack"/>
            <w:bookmarkEnd w:id="0"/>
            <w:r w:rsidR="00853E69" w:rsidRPr="00FA393A">
              <w:rPr>
                <w:i/>
                <w:sz w:val="28"/>
              </w:rPr>
              <w:t xml:space="preserve"> </w:t>
            </w:r>
            <w:r w:rsidR="00853E69" w:rsidRPr="00FA393A">
              <w:rPr>
                <w:i/>
                <w:sz w:val="20"/>
              </w:rPr>
              <w:t>minutes</w:t>
            </w:r>
          </w:p>
        </w:tc>
        <w:tc>
          <w:tcPr>
            <w:tcW w:w="2218" w:type="dxa"/>
            <w:gridSpan w:val="2"/>
            <w:vMerge w:val="restart"/>
            <w:shd w:val="clear" w:color="auto" w:fill="auto"/>
            <w:vAlign w:val="center"/>
          </w:tcPr>
          <w:p w14:paraId="0D234D85" w14:textId="3F9D62C2" w:rsidR="00853E69" w:rsidRPr="00FA393A" w:rsidRDefault="00853E69" w:rsidP="00CC639C">
            <w:pPr>
              <w:rPr>
                <w:sz w:val="20"/>
              </w:rPr>
            </w:pPr>
          </w:p>
        </w:tc>
      </w:tr>
      <w:tr w:rsidR="00304FE6" w:rsidRPr="00FA393A" w14:paraId="6228CD57" w14:textId="77777777" w:rsidTr="00F51731">
        <w:trPr>
          <w:trHeight w:val="397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21E0CAE5" w14:textId="77777777" w:rsidR="00304FE6" w:rsidRPr="00FA393A" w:rsidRDefault="00304FE6" w:rsidP="00656310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rPr>
                <w:b/>
                <w:sz w:val="20"/>
              </w:rPr>
              <w:t>Weighting:</w:t>
            </w:r>
            <w:r w:rsidRPr="00FA393A">
              <w:rPr>
                <w:i/>
                <w:sz w:val="20"/>
              </w:rPr>
              <w:t xml:space="preserve"> 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7D46F6F" w14:textId="4FBB3CFE" w:rsidR="00304FE6" w:rsidRPr="00FA393A" w:rsidRDefault="00C60CD1" w:rsidP="00656310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9</w:t>
            </w:r>
            <w:r w:rsidR="00304FE6" w:rsidRPr="00FA393A">
              <w:rPr>
                <w:i/>
                <w:sz w:val="20"/>
              </w:rPr>
              <w:t>% of the year.</w:t>
            </w:r>
          </w:p>
        </w:tc>
        <w:tc>
          <w:tcPr>
            <w:tcW w:w="2218" w:type="dxa"/>
            <w:gridSpan w:val="2"/>
            <w:vMerge/>
            <w:shd w:val="clear" w:color="auto" w:fill="auto"/>
            <w:vAlign w:val="center"/>
          </w:tcPr>
          <w:p w14:paraId="3BC3D0AA" w14:textId="77777777" w:rsidR="00304FE6" w:rsidRPr="00FA393A" w:rsidRDefault="00304FE6" w:rsidP="00193D94">
            <w:pPr>
              <w:rPr>
                <w:b/>
                <w:sz w:val="22"/>
                <w:szCs w:val="22"/>
              </w:rPr>
            </w:pPr>
          </w:p>
        </w:tc>
      </w:tr>
      <w:tr w:rsidR="00304FE6" w:rsidRPr="00FA393A" w14:paraId="1E4ED118" w14:textId="77777777" w:rsidTr="00F51731">
        <w:trPr>
          <w:trHeight w:val="397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525A7CAA" w14:textId="77777777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FA393A">
              <w:rPr>
                <w:b/>
                <w:sz w:val="20"/>
              </w:rPr>
              <w:t>Equipment Allowed: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6D5B79" w14:textId="3F12F5DF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FA393A">
              <w:rPr>
                <w:i/>
                <w:sz w:val="20"/>
              </w:rPr>
              <w:t>page of notes (A4 one side), calculator</w:t>
            </w:r>
          </w:p>
        </w:tc>
        <w:tc>
          <w:tcPr>
            <w:tcW w:w="2218" w:type="dxa"/>
            <w:gridSpan w:val="2"/>
            <w:vMerge/>
            <w:shd w:val="clear" w:color="auto" w:fill="auto"/>
            <w:vAlign w:val="center"/>
          </w:tcPr>
          <w:p w14:paraId="225B295E" w14:textId="77777777" w:rsidR="00304FE6" w:rsidRPr="00FA393A" w:rsidRDefault="00304FE6" w:rsidP="00193D94">
            <w:pPr>
              <w:rPr>
                <w:b/>
                <w:sz w:val="22"/>
                <w:szCs w:val="22"/>
              </w:rPr>
            </w:pPr>
          </w:p>
        </w:tc>
      </w:tr>
      <w:tr w:rsidR="00304FE6" w:rsidRPr="00FA393A" w14:paraId="13D63D10" w14:textId="77777777" w:rsidTr="00F51731">
        <w:trPr>
          <w:trHeight w:val="397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50B8464E" w14:textId="77777777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486E0E34" w14:textId="77777777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2218" w:type="dxa"/>
            <w:gridSpan w:val="2"/>
            <w:vMerge/>
            <w:shd w:val="clear" w:color="auto" w:fill="auto"/>
            <w:vAlign w:val="center"/>
          </w:tcPr>
          <w:p w14:paraId="4123C1FF" w14:textId="77777777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</w:tbl>
    <w:p w14:paraId="1CF15818" w14:textId="77777777" w:rsidR="00853E69" w:rsidRPr="00FA393A" w:rsidRDefault="00853E69"/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0548"/>
      </w:tblGrid>
      <w:tr w:rsidR="00853E69" w:rsidRPr="00FA393A" w14:paraId="6E729928" w14:textId="77777777" w:rsidTr="004578B8">
        <w:trPr>
          <w:trHeight w:val="147"/>
        </w:trPr>
        <w:tc>
          <w:tcPr>
            <w:tcW w:w="10548" w:type="dxa"/>
            <w:shd w:val="clear" w:color="auto" w:fill="auto"/>
          </w:tcPr>
          <w:p w14:paraId="71CD5CEB" w14:textId="77777777" w:rsidR="00853E69" w:rsidRPr="00FA393A" w:rsidRDefault="00853E69" w:rsidP="00853E69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rPr>
                <w:b/>
                <w:bCs/>
                <w:sz w:val="28"/>
              </w:rPr>
              <w:t>CALCULATOR ALLOWED</w:t>
            </w:r>
          </w:p>
        </w:tc>
      </w:tr>
    </w:tbl>
    <w:p w14:paraId="3D6A820D" w14:textId="77777777" w:rsidR="007B499E" w:rsidRPr="00FA393A" w:rsidRDefault="007B499E" w:rsidP="007B499E">
      <w:pPr>
        <w:tabs>
          <w:tab w:val="right" w:pos="9356"/>
        </w:tabs>
        <w:ind w:left="567" w:right="566" w:hanging="567"/>
        <w:rPr>
          <w:szCs w:val="22"/>
        </w:rPr>
      </w:pPr>
    </w:p>
    <w:p w14:paraId="3A0C0391" w14:textId="0ECAB46A" w:rsidR="00B96997" w:rsidRPr="00FA393A" w:rsidRDefault="00B96997" w:rsidP="00B96997">
      <w:pPr>
        <w:tabs>
          <w:tab w:val="left" w:pos="567"/>
          <w:tab w:val="left" w:pos="1134"/>
          <w:tab w:val="left" w:pos="5103"/>
          <w:tab w:val="left" w:pos="5670"/>
        </w:tabs>
        <w:rPr>
          <w:b/>
          <w:sz w:val="28"/>
          <w:szCs w:val="28"/>
        </w:rPr>
      </w:pPr>
      <w:r w:rsidRPr="00FA393A">
        <w:rPr>
          <w:rStyle w:val="Heading2Char"/>
          <w:rFonts w:ascii="Times New Roman" w:hAnsi="Times New Roman"/>
          <w:sz w:val="28"/>
          <w:szCs w:val="28"/>
        </w:rPr>
        <w:t xml:space="preserve">Part A – Multiple Choice </w:t>
      </w:r>
      <w:r w:rsidRPr="00FA393A">
        <w:rPr>
          <w:b/>
          <w:sz w:val="28"/>
          <w:szCs w:val="28"/>
        </w:rPr>
        <w:t>[</w:t>
      </w:r>
      <w:r w:rsidR="00C60CD1">
        <w:rPr>
          <w:b/>
          <w:sz w:val="28"/>
          <w:szCs w:val="28"/>
        </w:rPr>
        <w:t>4</w:t>
      </w:r>
      <w:r w:rsidRPr="00FA393A">
        <w:rPr>
          <w:b/>
          <w:sz w:val="28"/>
          <w:szCs w:val="28"/>
        </w:rPr>
        <w:t xml:space="preserve"> marks: 1 each]</w:t>
      </w:r>
    </w:p>
    <w:p w14:paraId="79F19927" w14:textId="77777777" w:rsidR="00B96997" w:rsidRPr="00FA393A" w:rsidRDefault="00B96997" w:rsidP="00B96997">
      <w:pPr>
        <w:tabs>
          <w:tab w:val="left" w:pos="567"/>
          <w:tab w:val="left" w:pos="1134"/>
          <w:tab w:val="left" w:pos="5103"/>
          <w:tab w:val="left" w:pos="5670"/>
        </w:tabs>
        <w:rPr>
          <w:b/>
          <w:sz w:val="28"/>
          <w:szCs w:val="28"/>
        </w:rPr>
      </w:pPr>
    </w:p>
    <w:p w14:paraId="448D784F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  <w:r w:rsidRPr="00CC639C">
        <w:t>For the following multiple-choice questions, circle the correct answer.</w:t>
      </w:r>
    </w:p>
    <w:p w14:paraId="024D5462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516"/>
        <w:gridCol w:w="2009"/>
        <w:gridCol w:w="541"/>
        <w:gridCol w:w="1984"/>
        <w:gridCol w:w="430"/>
        <w:gridCol w:w="2100"/>
        <w:gridCol w:w="451"/>
        <w:gridCol w:w="2075"/>
      </w:tblGrid>
      <w:tr w:rsidR="00B96997" w:rsidRPr="00CC639C" w14:paraId="0587BC6B" w14:textId="77777777" w:rsidTr="00FA393A">
        <w:trPr>
          <w:trHeight w:val="3096"/>
        </w:trPr>
        <w:tc>
          <w:tcPr>
            <w:tcW w:w="443" w:type="dxa"/>
          </w:tcPr>
          <w:p w14:paraId="6BAAD35E" w14:textId="77777777" w:rsidR="00B96997" w:rsidRPr="00CC639C" w:rsidRDefault="00B96997" w:rsidP="00CC639C">
            <w:pPr>
              <w:rPr>
                <w:b/>
              </w:rPr>
            </w:pPr>
            <w:r w:rsidRPr="00CC639C">
              <w:rPr>
                <w:b/>
              </w:rPr>
              <w:t>1.</w:t>
            </w:r>
          </w:p>
        </w:tc>
        <w:tc>
          <w:tcPr>
            <w:tcW w:w="10105" w:type="dxa"/>
            <w:gridSpan w:val="8"/>
          </w:tcPr>
          <w:p w14:paraId="137BBDF5" w14:textId="77777777" w:rsidR="00FA393A" w:rsidRPr="00CC639C" w:rsidRDefault="00FA393A" w:rsidP="00FA393A">
            <w:r w:rsidRPr="00CC639C">
              <w:t xml:space="preserve">Which of the congruence tests could be used to show that  </w:t>
            </w:r>
            <w:r w:rsidR="000D20DA">
              <w:rPr>
                <w:rFonts w:eastAsia="Cambria"/>
                <w:color w:val="FF0000"/>
                <w:position w:val="-6"/>
              </w:rPr>
              <w:pict w14:anchorId="12C84B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8.3pt;height:15.65pt">
                  <v:imagedata r:id="rId10" o:title=""/>
                </v:shape>
              </w:pict>
            </w:r>
          </w:p>
          <w:p w14:paraId="0D330D57" w14:textId="77777777" w:rsidR="00FA393A" w:rsidRPr="00CC639C" w:rsidRDefault="000D20DA" w:rsidP="00FA393A">
            <w:r>
              <w:pict w14:anchorId="290D6613">
                <v:shape id="_x0000_s1203" type="#_x0000_t75" style="position:absolute;margin-left:102pt;margin-top:4.9pt;width:125pt;height:134.45pt;z-index:251656704">
                  <v:imagedata r:id="rId11" o:title=""/>
                </v:shape>
                <o:OLEObject Type="Embed" ProgID="FXDraw3.Document" ShapeID="_x0000_s1203" DrawAspect="Content" ObjectID="_1502271872" r:id="rId12"/>
              </w:pict>
            </w:r>
          </w:p>
          <w:p w14:paraId="7A9371F5" w14:textId="77777777" w:rsidR="00B96997" w:rsidRPr="00CC639C" w:rsidRDefault="00B96997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</w:tr>
      <w:tr w:rsidR="00B96997" w:rsidRPr="00CC639C" w14:paraId="4E124D70" w14:textId="77777777" w:rsidTr="00CC639C">
        <w:tc>
          <w:tcPr>
            <w:tcW w:w="443" w:type="dxa"/>
            <w:vAlign w:val="center"/>
          </w:tcPr>
          <w:p w14:paraId="43540473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10105" w:type="dxa"/>
            <w:gridSpan w:val="8"/>
            <w:vAlign w:val="center"/>
          </w:tcPr>
          <w:p w14:paraId="093B96BC" w14:textId="77777777" w:rsidR="00B96997" w:rsidRPr="00CC639C" w:rsidRDefault="00B96997" w:rsidP="00CC639C"/>
        </w:tc>
      </w:tr>
      <w:tr w:rsidR="00B96997" w:rsidRPr="00CC639C" w14:paraId="6F6B2A9D" w14:textId="77777777" w:rsidTr="00CC639C">
        <w:trPr>
          <w:trHeight w:val="454"/>
        </w:trPr>
        <w:tc>
          <w:tcPr>
            <w:tcW w:w="443" w:type="dxa"/>
            <w:vAlign w:val="center"/>
          </w:tcPr>
          <w:p w14:paraId="2F31A2CC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1E3F2F2C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10" w:type="dxa"/>
            <w:vAlign w:val="center"/>
          </w:tcPr>
          <w:p w14:paraId="79017443" w14:textId="77777777" w:rsidR="00B96997" w:rsidRPr="00CC639C" w:rsidRDefault="00FA393A" w:rsidP="00CC639C">
            <w:r w:rsidRPr="00CC639C">
              <w:t>AAS</w:t>
            </w:r>
          </w:p>
        </w:tc>
        <w:tc>
          <w:tcPr>
            <w:tcW w:w="541" w:type="dxa"/>
            <w:vAlign w:val="center"/>
          </w:tcPr>
          <w:p w14:paraId="47D620E8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1985" w:type="dxa"/>
            <w:vAlign w:val="center"/>
          </w:tcPr>
          <w:p w14:paraId="7CB933C7" w14:textId="77777777" w:rsidR="00B96997" w:rsidRPr="00CC639C" w:rsidRDefault="00FA393A" w:rsidP="00CC639C">
            <w:r w:rsidRPr="00CC639C">
              <w:t>RHS</w:t>
            </w:r>
          </w:p>
        </w:tc>
        <w:tc>
          <w:tcPr>
            <w:tcW w:w="425" w:type="dxa"/>
            <w:vAlign w:val="center"/>
          </w:tcPr>
          <w:p w14:paraId="68044EC7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101" w:type="dxa"/>
            <w:vAlign w:val="center"/>
          </w:tcPr>
          <w:p w14:paraId="084F214E" w14:textId="77777777" w:rsidR="00B96997" w:rsidRPr="00CC639C" w:rsidRDefault="00FA393A" w:rsidP="00CC639C">
            <w:r w:rsidRPr="00CC639C">
              <w:t>SAS</w:t>
            </w:r>
          </w:p>
        </w:tc>
        <w:tc>
          <w:tcPr>
            <w:tcW w:w="451" w:type="dxa"/>
            <w:vAlign w:val="center"/>
          </w:tcPr>
          <w:p w14:paraId="5EBD6E39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76" w:type="dxa"/>
            <w:vAlign w:val="center"/>
          </w:tcPr>
          <w:p w14:paraId="243A6616" w14:textId="77777777" w:rsidR="00B96997" w:rsidRPr="00CC639C" w:rsidRDefault="00FA393A" w:rsidP="00CC639C">
            <w:r w:rsidRPr="00CC639C">
              <w:t>SSS</w:t>
            </w:r>
          </w:p>
        </w:tc>
      </w:tr>
    </w:tbl>
    <w:p w14:paraId="7D4EB3F4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516"/>
        <w:gridCol w:w="2009"/>
        <w:gridCol w:w="541"/>
        <w:gridCol w:w="1984"/>
        <w:gridCol w:w="430"/>
        <w:gridCol w:w="2100"/>
        <w:gridCol w:w="451"/>
        <w:gridCol w:w="2075"/>
      </w:tblGrid>
      <w:tr w:rsidR="00B96997" w:rsidRPr="00CC639C" w14:paraId="6172B062" w14:textId="77777777" w:rsidTr="00FA393A">
        <w:trPr>
          <w:trHeight w:val="2828"/>
        </w:trPr>
        <w:tc>
          <w:tcPr>
            <w:tcW w:w="443" w:type="dxa"/>
          </w:tcPr>
          <w:p w14:paraId="4F5A9FA3" w14:textId="77777777" w:rsidR="00B96997" w:rsidRPr="00CC639C" w:rsidRDefault="00B96997" w:rsidP="00CC639C">
            <w:pPr>
              <w:rPr>
                <w:b/>
              </w:rPr>
            </w:pPr>
            <w:r w:rsidRPr="00CC639C">
              <w:rPr>
                <w:b/>
              </w:rPr>
              <w:t>2.</w:t>
            </w:r>
          </w:p>
        </w:tc>
        <w:tc>
          <w:tcPr>
            <w:tcW w:w="10105" w:type="dxa"/>
            <w:gridSpan w:val="8"/>
          </w:tcPr>
          <w:p w14:paraId="62AAFDC4" w14:textId="77777777" w:rsidR="00FA393A" w:rsidRPr="00CC639C" w:rsidRDefault="00FA393A" w:rsidP="00FA393A">
            <w:r w:rsidRPr="00CC639C">
              <w:t xml:space="preserve">Which of the congruence tests could be used to show </w:t>
            </w:r>
            <w:proofErr w:type="gramStart"/>
            <w:r w:rsidRPr="00CC639C">
              <w:t xml:space="preserve">that </w:t>
            </w:r>
            <w:proofErr w:type="gramEnd"/>
            <w:r w:rsidR="000D20DA">
              <w:rPr>
                <w:rFonts w:eastAsia="Cambria"/>
                <w:color w:val="FF0000"/>
                <w:position w:val="-6"/>
              </w:rPr>
              <w:pict w14:anchorId="0211C265">
                <v:shape id="_x0000_i1026" type="#_x0000_t75" style="width:94.55pt;height:15.65pt">
                  <v:imagedata r:id="rId13" o:title=""/>
                </v:shape>
              </w:pict>
            </w:r>
            <w:r w:rsidRPr="00CC639C">
              <w:rPr>
                <w:color w:val="FF0000"/>
                <w:position w:val="-6"/>
              </w:rPr>
              <w:t>.</w:t>
            </w:r>
            <w:r w:rsidRPr="00CC639C">
              <w:t xml:space="preserve"> </w:t>
            </w:r>
          </w:p>
          <w:p w14:paraId="54D621F7" w14:textId="77777777" w:rsidR="00FA393A" w:rsidRPr="00CC639C" w:rsidRDefault="000D20DA" w:rsidP="00FA393A">
            <w:r>
              <w:pict w14:anchorId="7E5B47D9">
                <v:shape id="_x0000_s1204" type="#_x0000_t75" style="position:absolute;margin-left:103.65pt;margin-top:1.8pt;width:155pt;height:137.05pt;z-index:251657728">
                  <v:imagedata r:id="rId14" o:title=""/>
                  <o:lock v:ext="edit" aspectratio="f"/>
                </v:shape>
                <o:OLEObject Type="Embed" ProgID="FXDraw3.Document" ShapeID="_x0000_s1204" DrawAspect="Content" ObjectID="_1502271873" r:id="rId15"/>
              </w:pict>
            </w:r>
          </w:p>
          <w:p w14:paraId="35E1F1CC" w14:textId="77777777" w:rsidR="00FA393A" w:rsidRPr="00CC639C" w:rsidRDefault="00FA393A" w:rsidP="00FA393A"/>
          <w:p w14:paraId="3805FC9F" w14:textId="77777777" w:rsidR="00FA393A" w:rsidRPr="00CC639C" w:rsidRDefault="00FA393A" w:rsidP="00FA393A"/>
          <w:p w14:paraId="58B92D9C" w14:textId="77777777" w:rsidR="00FA393A" w:rsidRPr="00CC639C" w:rsidRDefault="00FA393A" w:rsidP="00FA393A"/>
          <w:p w14:paraId="5317AF4F" w14:textId="77777777" w:rsidR="00FA393A" w:rsidRPr="00CC639C" w:rsidRDefault="00FA393A" w:rsidP="00FA393A"/>
          <w:p w14:paraId="4EAD4A48" w14:textId="77777777" w:rsidR="00FA393A" w:rsidRPr="00CC639C" w:rsidRDefault="00FA393A" w:rsidP="00FA393A"/>
          <w:p w14:paraId="69078B2A" w14:textId="77777777" w:rsidR="00B96997" w:rsidRPr="00CC639C" w:rsidRDefault="00B96997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</w:tr>
      <w:tr w:rsidR="00B96997" w:rsidRPr="00CC639C" w14:paraId="088118CF" w14:textId="77777777" w:rsidTr="00CC639C">
        <w:tc>
          <w:tcPr>
            <w:tcW w:w="443" w:type="dxa"/>
            <w:vAlign w:val="center"/>
          </w:tcPr>
          <w:p w14:paraId="07E58F8C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10105" w:type="dxa"/>
            <w:gridSpan w:val="8"/>
            <w:vAlign w:val="center"/>
          </w:tcPr>
          <w:p w14:paraId="0CC0AF93" w14:textId="77777777" w:rsidR="00B96997" w:rsidRDefault="00B96997" w:rsidP="00CC639C"/>
          <w:p w14:paraId="571C5957" w14:textId="77777777" w:rsidR="00304FE6" w:rsidRDefault="00304FE6" w:rsidP="00CC639C"/>
          <w:p w14:paraId="759C4E9F" w14:textId="77777777" w:rsidR="00304FE6" w:rsidRPr="00CC639C" w:rsidRDefault="00304FE6" w:rsidP="00CC639C"/>
        </w:tc>
      </w:tr>
      <w:tr w:rsidR="00B96997" w:rsidRPr="00CC639C" w14:paraId="26E3F0B1" w14:textId="77777777" w:rsidTr="00CC639C">
        <w:trPr>
          <w:trHeight w:val="454"/>
        </w:trPr>
        <w:tc>
          <w:tcPr>
            <w:tcW w:w="443" w:type="dxa"/>
            <w:vAlign w:val="center"/>
          </w:tcPr>
          <w:p w14:paraId="5BA1782B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5C8BE196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10" w:type="dxa"/>
            <w:vAlign w:val="center"/>
          </w:tcPr>
          <w:p w14:paraId="7D5A1AC5" w14:textId="77777777" w:rsidR="00B96997" w:rsidRPr="00CC639C" w:rsidRDefault="00FA393A" w:rsidP="00CC639C">
            <w:r w:rsidRPr="00CC639C">
              <w:t>AAS</w:t>
            </w:r>
          </w:p>
        </w:tc>
        <w:tc>
          <w:tcPr>
            <w:tcW w:w="541" w:type="dxa"/>
            <w:vAlign w:val="center"/>
          </w:tcPr>
          <w:p w14:paraId="04C1EB42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1985" w:type="dxa"/>
            <w:vAlign w:val="center"/>
          </w:tcPr>
          <w:p w14:paraId="1E6B07D7" w14:textId="77777777" w:rsidR="00B96997" w:rsidRPr="00CC639C" w:rsidRDefault="00FA393A" w:rsidP="00CC639C">
            <w:r w:rsidRPr="00CC639C">
              <w:t>RHS</w:t>
            </w:r>
          </w:p>
        </w:tc>
        <w:tc>
          <w:tcPr>
            <w:tcW w:w="425" w:type="dxa"/>
            <w:vAlign w:val="center"/>
          </w:tcPr>
          <w:p w14:paraId="0B1873D0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101" w:type="dxa"/>
            <w:vAlign w:val="center"/>
          </w:tcPr>
          <w:p w14:paraId="441FA896" w14:textId="77777777" w:rsidR="00B96997" w:rsidRPr="00CC639C" w:rsidRDefault="00FA393A" w:rsidP="00CC639C">
            <w:r w:rsidRPr="00CC639C">
              <w:t>SAS</w:t>
            </w:r>
          </w:p>
        </w:tc>
        <w:tc>
          <w:tcPr>
            <w:tcW w:w="451" w:type="dxa"/>
            <w:vAlign w:val="center"/>
          </w:tcPr>
          <w:p w14:paraId="0D935AE9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76" w:type="dxa"/>
            <w:vAlign w:val="center"/>
          </w:tcPr>
          <w:p w14:paraId="69135D01" w14:textId="77777777" w:rsidR="00B96997" w:rsidRPr="00CC639C" w:rsidRDefault="00FA393A" w:rsidP="00CC639C">
            <w:r w:rsidRPr="00CC639C">
              <w:t>SSS</w:t>
            </w:r>
          </w:p>
        </w:tc>
      </w:tr>
    </w:tbl>
    <w:p w14:paraId="11957D69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516"/>
        <w:gridCol w:w="2009"/>
        <w:gridCol w:w="541"/>
        <w:gridCol w:w="1984"/>
        <w:gridCol w:w="430"/>
        <w:gridCol w:w="2100"/>
        <w:gridCol w:w="451"/>
        <w:gridCol w:w="2075"/>
      </w:tblGrid>
      <w:tr w:rsidR="00B96997" w:rsidRPr="00CC639C" w14:paraId="4BDAD99C" w14:textId="77777777" w:rsidTr="00CC639C">
        <w:tc>
          <w:tcPr>
            <w:tcW w:w="443" w:type="dxa"/>
          </w:tcPr>
          <w:p w14:paraId="2EF8E715" w14:textId="77777777" w:rsidR="00B96997" w:rsidRPr="00CC639C" w:rsidRDefault="00B96997" w:rsidP="00CC639C">
            <w:pPr>
              <w:rPr>
                <w:b/>
              </w:rPr>
            </w:pPr>
            <w:r w:rsidRPr="00CC639C">
              <w:rPr>
                <w:b/>
              </w:rPr>
              <w:lastRenderedPageBreak/>
              <w:t>3.</w:t>
            </w:r>
          </w:p>
        </w:tc>
        <w:tc>
          <w:tcPr>
            <w:tcW w:w="10105" w:type="dxa"/>
            <w:gridSpan w:val="8"/>
          </w:tcPr>
          <w:p w14:paraId="1DC5E47A" w14:textId="77777777" w:rsidR="00B96997" w:rsidRPr="00CC639C" w:rsidRDefault="00EA30A8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>An equilateral triangle of side length 15 cm is reduced to become a triangle of side length 5 cm. The scale factor used is:</w:t>
            </w:r>
          </w:p>
        </w:tc>
      </w:tr>
      <w:tr w:rsidR="00B96997" w:rsidRPr="00CC639C" w14:paraId="48FBB526" w14:textId="77777777" w:rsidTr="00CC639C">
        <w:tc>
          <w:tcPr>
            <w:tcW w:w="443" w:type="dxa"/>
            <w:vAlign w:val="center"/>
          </w:tcPr>
          <w:p w14:paraId="25DB25D7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10105" w:type="dxa"/>
            <w:gridSpan w:val="8"/>
            <w:vAlign w:val="center"/>
          </w:tcPr>
          <w:p w14:paraId="63477FB9" w14:textId="77777777" w:rsidR="00B96997" w:rsidRPr="00CC639C" w:rsidRDefault="00B96997" w:rsidP="00EA30A8">
            <w:pPr>
              <w:tabs>
                <w:tab w:val="left" w:pos="1168"/>
                <w:tab w:val="left" w:pos="2160"/>
                <w:tab w:val="left" w:pos="3294"/>
              </w:tabs>
            </w:pPr>
          </w:p>
        </w:tc>
      </w:tr>
      <w:tr w:rsidR="00B96997" w:rsidRPr="00CC639C" w14:paraId="5975DA9B" w14:textId="77777777" w:rsidTr="00CC639C">
        <w:trPr>
          <w:trHeight w:val="454"/>
        </w:trPr>
        <w:tc>
          <w:tcPr>
            <w:tcW w:w="443" w:type="dxa"/>
            <w:vAlign w:val="center"/>
          </w:tcPr>
          <w:p w14:paraId="7B613D94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5C84619B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10" w:type="dxa"/>
            <w:vAlign w:val="center"/>
          </w:tcPr>
          <w:p w14:paraId="5DA1677A" w14:textId="77777777" w:rsidR="00B96997" w:rsidRPr="00CC639C" w:rsidRDefault="0084434D" w:rsidP="00CC639C">
            <w:r>
              <w:rPr>
                <w:position w:val="-22"/>
              </w:rPr>
              <w:pict w14:anchorId="0EE041A7">
                <v:shape id="_x0000_i1027" type="#_x0000_t75" style="width:10pt;height:30.05pt" fillcolor="window">
                  <v:imagedata r:id="rId16" o:title=""/>
                </v:shape>
              </w:pict>
            </w:r>
          </w:p>
        </w:tc>
        <w:tc>
          <w:tcPr>
            <w:tcW w:w="541" w:type="dxa"/>
            <w:vAlign w:val="center"/>
          </w:tcPr>
          <w:p w14:paraId="140B89F1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1985" w:type="dxa"/>
            <w:vAlign w:val="center"/>
          </w:tcPr>
          <w:p w14:paraId="19B79521" w14:textId="77777777" w:rsidR="00B96997" w:rsidRPr="00CC639C" w:rsidRDefault="00EA30A8" w:rsidP="00CC639C">
            <w:r w:rsidRPr="00CC639C">
              <w:t>5</w:t>
            </w:r>
          </w:p>
        </w:tc>
        <w:tc>
          <w:tcPr>
            <w:tcW w:w="425" w:type="dxa"/>
            <w:vAlign w:val="center"/>
          </w:tcPr>
          <w:p w14:paraId="32E0DDC5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101" w:type="dxa"/>
            <w:vAlign w:val="center"/>
          </w:tcPr>
          <w:p w14:paraId="77A88CAE" w14:textId="77777777" w:rsidR="00B96997" w:rsidRPr="00CC639C" w:rsidRDefault="000D20DA" w:rsidP="00CC639C">
            <w:r>
              <w:rPr>
                <w:position w:val="-22"/>
              </w:rPr>
              <w:pict w14:anchorId="4C436AC6">
                <v:shape id="_x0000_i1028" type="#_x0000_t75" style="width:11.25pt;height:29.45pt" fillcolor="window">
                  <v:imagedata r:id="rId17" o:title=""/>
                </v:shape>
              </w:pict>
            </w:r>
          </w:p>
        </w:tc>
        <w:tc>
          <w:tcPr>
            <w:tcW w:w="451" w:type="dxa"/>
            <w:vAlign w:val="center"/>
          </w:tcPr>
          <w:p w14:paraId="1829DF4E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76" w:type="dxa"/>
            <w:vAlign w:val="center"/>
          </w:tcPr>
          <w:p w14:paraId="196882FD" w14:textId="77777777" w:rsidR="00B96997" w:rsidRPr="00CC639C" w:rsidRDefault="00EA30A8" w:rsidP="00CC639C">
            <w:r w:rsidRPr="00CC639C">
              <w:t>115</w:t>
            </w:r>
          </w:p>
        </w:tc>
      </w:tr>
    </w:tbl>
    <w:p w14:paraId="19505D14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516"/>
        <w:gridCol w:w="2009"/>
        <w:gridCol w:w="541"/>
        <w:gridCol w:w="1984"/>
        <w:gridCol w:w="430"/>
        <w:gridCol w:w="2100"/>
        <w:gridCol w:w="451"/>
        <w:gridCol w:w="2075"/>
      </w:tblGrid>
      <w:tr w:rsidR="00B96997" w:rsidRPr="00CC639C" w14:paraId="1D6C37CF" w14:textId="77777777" w:rsidTr="004578B8">
        <w:tc>
          <w:tcPr>
            <w:tcW w:w="442" w:type="dxa"/>
          </w:tcPr>
          <w:p w14:paraId="1427F563" w14:textId="43B8B4F5" w:rsidR="00B96997" w:rsidRPr="00CC639C" w:rsidRDefault="00D953BA" w:rsidP="00CC639C">
            <w:pPr>
              <w:rPr>
                <w:b/>
              </w:rPr>
            </w:pPr>
            <w:r>
              <w:rPr>
                <w:b/>
              </w:rPr>
              <w:t>4</w:t>
            </w:r>
            <w:r w:rsidR="00B96997" w:rsidRPr="00CC639C">
              <w:rPr>
                <w:b/>
              </w:rPr>
              <w:t>.</w:t>
            </w:r>
          </w:p>
        </w:tc>
        <w:tc>
          <w:tcPr>
            <w:tcW w:w="10106" w:type="dxa"/>
            <w:gridSpan w:val="8"/>
          </w:tcPr>
          <w:p w14:paraId="5BFD8A70" w14:textId="77777777" w:rsidR="00B96997" w:rsidRPr="00CC639C" w:rsidRDefault="004578B8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>Robin takes a photograph, which measures 8 cm by 10 cm, to the printers to make a poster.</w:t>
            </w:r>
          </w:p>
          <w:p w14:paraId="28B4E2B9" w14:textId="77777777" w:rsidR="004578B8" w:rsidRPr="00CC639C" w:rsidRDefault="004578B8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>The poster is 8 times the size of the photograph.</w:t>
            </w:r>
          </w:p>
          <w:p w14:paraId="3E6AAC99" w14:textId="77777777" w:rsidR="004578B8" w:rsidRPr="00CC639C" w:rsidRDefault="004578B8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>What is the measurement of the poster on its shorter side?</w:t>
            </w:r>
          </w:p>
        </w:tc>
      </w:tr>
      <w:tr w:rsidR="00B96997" w:rsidRPr="00CC639C" w14:paraId="20C65D48" w14:textId="77777777" w:rsidTr="004578B8">
        <w:tc>
          <w:tcPr>
            <w:tcW w:w="442" w:type="dxa"/>
            <w:vAlign w:val="center"/>
          </w:tcPr>
          <w:p w14:paraId="5BA5CBF3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10106" w:type="dxa"/>
            <w:gridSpan w:val="8"/>
            <w:vAlign w:val="center"/>
          </w:tcPr>
          <w:p w14:paraId="028E1B9F" w14:textId="77777777" w:rsidR="00B96997" w:rsidRPr="00CC639C" w:rsidRDefault="00B96997" w:rsidP="00CC639C"/>
        </w:tc>
      </w:tr>
      <w:tr w:rsidR="00B96997" w:rsidRPr="00CC639C" w14:paraId="1A130496" w14:textId="77777777" w:rsidTr="004578B8">
        <w:trPr>
          <w:trHeight w:val="454"/>
        </w:trPr>
        <w:tc>
          <w:tcPr>
            <w:tcW w:w="442" w:type="dxa"/>
            <w:vAlign w:val="center"/>
          </w:tcPr>
          <w:p w14:paraId="74F567AD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0597447F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09" w:type="dxa"/>
            <w:vAlign w:val="center"/>
          </w:tcPr>
          <w:p w14:paraId="172B7E4D" w14:textId="77777777" w:rsidR="00B96997" w:rsidRPr="00CC639C" w:rsidRDefault="004578B8" w:rsidP="00CC639C">
            <w:r w:rsidRPr="00CC639C">
              <w:t>64 cm</w:t>
            </w:r>
          </w:p>
        </w:tc>
        <w:tc>
          <w:tcPr>
            <w:tcW w:w="541" w:type="dxa"/>
            <w:vAlign w:val="center"/>
          </w:tcPr>
          <w:p w14:paraId="7A99125B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1984" w:type="dxa"/>
            <w:vAlign w:val="center"/>
          </w:tcPr>
          <w:p w14:paraId="5D622AB6" w14:textId="77777777" w:rsidR="00B96997" w:rsidRPr="00CC639C" w:rsidRDefault="004578B8" w:rsidP="00CC639C">
            <w:r w:rsidRPr="00CC639C">
              <w:t>72 cm</w:t>
            </w:r>
          </w:p>
        </w:tc>
        <w:tc>
          <w:tcPr>
            <w:tcW w:w="430" w:type="dxa"/>
            <w:vAlign w:val="center"/>
          </w:tcPr>
          <w:p w14:paraId="1A0D797D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100" w:type="dxa"/>
            <w:vAlign w:val="center"/>
          </w:tcPr>
          <w:p w14:paraId="11FA5D12" w14:textId="77777777" w:rsidR="00B96997" w:rsidRPr="00CC639C" w:rsidRDefault="004578B8" w:rsidP="00CC639C">
            <w:r w:rsidRPr="00CC639C">
              <w:t>80 cm</w:t>
            </w:r>
          </w:p>
        </w:tc>
        <w:tc>
          <w:tcPr>
            <w:tcW w:w="451" w:type="dxa"/>
            <w:vAlign w:val="center"/>
          </w:tcPr>
          <w:p w14:paraId="4CD138E8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75" w:type="dxa"/>
            <w:vAlign w:val="center"/>
          </w:tcPr>
          <w:p w14:paraId="1180ED0F" w14:textId="77777777" w:rsidR="00B96997" w:rsidRPr="00CC639C" w:rsidRDefault="004578B8" w:rsidP="00CC639C">
            <w:r w:rsidRPr="00CC639C">
              <w:t>160 cm</w:t>
            </w:r>
          </w:p>
        </w:tc>
      </w:tr>
    </w:tbl>
    <w:p w14:paraId="66A3A171" w14:textId="77777777" w:rsidR="007B499E" w:rsidRDefault="007B499E" w:rsidP="007B499E">
      <w:pPr>
        <w:tabs>
          <w:tab w:val="right" w:pos="9356"/>
        </w:tabs>
        <w:ind w:left="567" w:right="566" w:hanging="567"/>
        <w:rPr>
          <w:b/>
        </w:rPr>
      </w:pPr>
    </w:p>
    <w:p w14:paraId="424CFAB5" w14:textId="77777777" w:rsidR="0080558A" w:rsidRPr="00CC639C" w:rsidRDefault="0080558A" w:rsidP="007B499E">
      <w:pPr>
        <w:tabs>
          <w:tab w:val="right" w:pos="9356"/>
        </w:tabs>
        <w:ind w:left="567" w:right="566" w:hanging="567"/>
        <w:rPr>
          <w:b/>
        </w:rPr>
      </w:pPr>
    </w:p>
    <w:p w14:paraId="2E7559AC" w14:textId="77777777" w:rsidR="00CC639C" w:rsidRDefault="00CC639C" w:rsidP="007B499E">
      <w:pPr>
        <w:tabs>
          <w:tab w:val="right" w:pos="9356"/>
        </w:tabs>
        <w:ind w:left="567" w:right="566" w:hanging="567"/>
        <w:rPr>
          <w:b/>
        </w:rPr>
      </w:pPr>
      <w:r w:rsidRPr="006642F5">
        <w:rPr>
          <w:rFonts w:ascii="Cambria" w:hAnsi="Cambria"/>
          <w:b/>
          <w:sz w:val="28"/>
        </w:rPr>
        <w:t>Part B – Short-answer questions</w:t>
      </w:r>
    </w:p>
    <w:p w14:paraId="66FDEB5B" w14:textId="77777777" w:rsidR="00CC639C" w:rsidRPr="003444ED" w:rsidRDefault="00CC639C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B499E" w:rsidRPr="003444ED" w14:paraId="218F3341" w14:textId="77777777" w:rsidTr="00193D94">
        <w:tc>
          <w:tcPr>
            <w:tcW w:w="443" w:type="dxa"/>
            <w:vAlign w:val="center"/>
          </w:tcPr>
          <w:p w14:paraId="363AF407" w14:textId="2EBC7A05" w:rsidR="007B499E" w:rsidRPr="003444ED" w:rsidRDefault="00D953BA" w:rsidP="00193D94">
            <w:pPr>
              <w:rPr>
                <w:b/>
              </w:rPr>
            </w:pPr>
            <w:r>
              <w:rPr>
                <w:b/>
              </w:rPr>
              <w:t>5</w:t>
            </w:r>
            <w:r w:rsidR="007B499E" w:rsidRPr="003444ED">
              <w:rPr>
                <w:b/>
              </w:rPr>
              <w:t>.</w:t>
            </w:r>
          </w:p>
        </w:tc>
        <w:tc>
          <w:tcPr>
            <w:tcW w:w="10105" w:type="dxa"/>
            <w:vAlign w:val="center"/>
          </w:tcPr>
          <w:p w14:paraId="0EB06E96" w14:textId="77777777" w:rsidR="007B499E" w:rsidRPr="003444ED" w:rsidRDefault="007B499E" w:rsidP="00456C5D">
            <w:pPr>
              <w:rPr>
                <w:b/>
              </w:rPr>
            </w:pPr>
            <w:r w:rsidRPr="003444ED">
              <w:rPr>
                <w:b/>
              </w:rPr>
              <w:t xml:space="preserve">[3 marks: 1, </w:t>
            </w:r>
            <w:r w:rsidR="00456C5D" w:rsidRPr="003444ED">
              <w:rPr>
                <w:b/>
              </w:rPr>
              <w:t>1, 1</w:t>
            </w:r>
            <w:r w:rsidRPr="003444ED">
              <w:rPr>
                <w:b/>
              </w:rPr>
              <w:t>]</w:t>
            </w:r>
          </w:p>
        </w:tc>
      </w:tr>
      <w:tr w:rsidR="007B499E" w:rsidRPr="003444ED" w14:paraId="2957B284" w14:textId="77777777" w:rsidTr="00193D94">
        <w:tc>
          <w:tcPr>
            <w:tcW w:w="443" w:type="dxa"/>
            <w:vAlign w:val="center"/>
          </w:tcPr>
          <w:p w14:paraId="0DAE1863" w14:textId="77777777" w:rsidR="007B499E" w:rsidRPr="003444ED" w:rsidRDefault="007B499E" w:rsidP="00193D94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6AEA4449" w14:textId="77777777" w:rsidR="00456C5D" w:rsidRPr="003444ED" w:rsidRDefault="00456C5D" w:rsidP="00456C5D">
            <w:r w:rsidRPr="003444ED">
              <w:t>Use words from the list below to complete the following sentences.</w:t>
            </w:r>
          </w:p>
          <w:p w14:paraId="384A98CF" w14:textId="77777777" w:rsidR="00456C5D" w:rsidRPr="003444ED" w:rsidRDefault="00456C5D" w:rsidP="00456C5D"/>
          <w:p w14:paraId="20D51372" w14:textId="77777777" w:rsidR="007B499E" w:rsidRPr="003444ED" w:rsidRDefault="003444ED" w:rsidP="003444ED">
            <w:r w:rsidRPr="003444ED">
              <w:rPr>
                <w:i/>
              </w:rPr>
              <w:t xml:space="preserve">scale factor     </w:t>
            </w:r>
            <w:r w:rsidRPr="003444ED">
              <w:rPr>
                <w:i/>
              </w:rPr>
              <w:tab/>
            </w:r>
            <w:r w:rsidRPr="003444ED">
              <w:rPr>
                <w:i/>
              </w:rPr>
              <w:tab/>
            </w:r>
            <w:r w:rsidR="00456C5D" w:rsidRPr="003444ED">
              <w:rPr>
                <w:i/>
              </w:rPr>
              <w:t xml:space="preserve">similar      </w:t>
            </w:r>
            <w:r w:rsidRPr="003444ED">
              <w:rPr>
                <w:i/>
              </w:rPr>
              <w:tab/>
            </w:r>
            <w:r w:rsidRPr="003444ED">
              <w:rPr>
                <w:i/>
              </w:rPr>
              <w:tab/>
              <w:t>congruent</w:t>
            </w:r>
            <w:r w:rsidRPr="003444ED">
              <w:rPr>
                <w:i/>
              </w:rPr>
              <w:tab/>
            </w:r>
            <w:r w:rsidRPr="003444ED">
              <w:rPr>
                <w:i/>
              </w:rPr>
              <w:tab/>
              <w:t>figure</w:t>
            </w:r>
            <w:r w:rsidRPr="003444ED">
              <w:rPr>
                <w:i/>
              </w:rPr>
              <w:tab/>
            </w:r>
            <w:r w:rsidRPr="003444ED">
              <w:rPr>
                <w:i/>
              </w:rPr>
              <w:tab/>
              <w:t>side</w:t>
            </w:r>
          </w:p>
        </w:tc>
      </w:tr>
      <w:tr w:rsidR="007B499E" w:rsidRPr="003444ED" w14:paraId="42A8C226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24682AFA" w14:textId="77777777" w:rsidR="007B499E" w:rsidRPr="003444ED" w:rsidRDefault="007B499E" w:rsidP="00193D94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4B457510" w14:textId="77777777" w:rsidR="007B499E" w:rsidRPr="003444ED" w:rsidRDefault="007B499E" w:rsidP="00193D94"/>
        </w:tc>
      </w:tr>
      <w:tr w:rsidR="00456C5D" w:rsidRPr="003444ED" w14:paraId="5996BAEA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5F2D15C0" w14:textId="77777777" w:rsidR="00456C5D" w:rsidRPr="003444ED" w:rsidRDefault="00456C5D" w:rsidP="00193D94">
            <w:pPr>
              <w:rPr>
                <w:b/>
              </w:rPr>
            </w:pPr>
            <w:r w:rsidRPr="003444ED">
              <w:rPr>
                <w:b/>
              </w:rPr>
              <w:t>a)</w:t>
            </w:r>
          </w:p>
        </w:tc>
        <w:tc>
          <w:tcPr>
            <w:tcW w:w="10105" w:type="dxa"/>
            <w:vAlign w:val="center"/>
          </w:tcPr>
          <w:p w14:paraId="5FA860CE" w14:textId="77777777" w:rsidR="00456C5D" w:rsidRPr="003444ED" w:rsidRDefault="003444ED" w:rsidP="00193D94">
            <w:r w:rsidRPr="003444ED">
              <w:t>Two triangles are _____________________ if they are the same shape and the same size.</w:t>
            </w:r>
          </w:p>
        </w:tc>
      </w:tr>
      <w:tr w:rsidR="003444ED" w:rsidRPr="003444ED" w14:paraId="13378BA5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068D9B6C" w14:textId="77777777" w:rsidR="003444ED" w:rsidRPr="003444ED" w:rsidRDefault="003444ED" w:rsidP="00193D94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01902DBE" w14:textId="77777777" w:rsidR="003444ED" w:rsidRPr="003444ED" w:rsidRDefault="003444ED" w:rsidP="00193D94"/>
        </w:tc>
      </w:tr>
      <w:tr w:rsidR="003444ED" w:rsidRPr="003444ED" w14:paraId="2F39C3EA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54F50691" w14:textId="77777777" w:rsidR="003444ED" w:rsidRPr="003444ED" w:rsidRDefault="003444ED" w:rsidP="00193D94">
            <w:pPr>
              <w:rPr>
                <w:b/>
              </w:rPr>
            </w:pPr>
            <w:r w:rsidRPr="003444ED">
              <w:rPr>
                <w:b/>
              </w:rPr>
              <w:t>b)</w:t>
            </w:r>
          </w:p>
        </w:tc>
        <w:tc>
          <w:tcPr>
            <w:tcW w:w="10105" w:type="dxa"/>
            <w:vAlign w:val="center"/>
          </w:tcPr>
          <w:p w14:paraId="5709D4E9" w14:textId="77777777" w:rsidR="003444ED" w:rsidRPr="003444ED" w:rsidRDefault="003444ED" w:rsidP="00193D94">
            <w:r w:rsidRPr="003444ED">
              <w:t>Triangles that are the same shape but not the same size are _____________________.</w:t>
            </w:r>
          </w:p>
        </w:tc>
      </w:tr>
      <w:tr w:rsidR="003444ED" w:rsidRPr="003444ED" w14:paraId="2BF3E9A8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561DB69B" w14:textId="77777777" w:rsidR="003444ED" w:rsidRPr="003444ED" w:rsidRDefault="003444ED" w:rsidP="00193D94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4CF346E7" w14:textId="77777777" w:rsidR="003444ED" w:rsidRPr="003444ED" w:rsidRDefault="003444ED" w:rsidP="00193D94"/>
        </w:tc>
      </w:tr>
      <w:tr w:rsidR="003444ED" w:rsidRPr="003444ED" w14:paraId="5FD692EE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47578E6C" w14:textId="77777777" w:rsidR="003444ED" w:rsidRPr="003444ED" w:rsidRDefault="003444ED" w:rsidP="00193D94">
            <w:pPr>
              <w:rPr>
                <w:b/>
              </w:rPr>
            </w:pPr>
            <w:r w:rsidRPr="003444ED">
              <w:rPr>
                <w:b/>
              </w:rPr>
              <w:t>c)</w:t>
            </w:r>
          </w:p>
        </w:tc>
        <w:tc>
          <w:tcPr>
            <w:tcW w:w="10105" w:type="dxa"/>
            <w:vAlign w:val="center"/>
          </w:tcPr>
          <w:p w14:paraId="04FFAE83" w14:textId="77777777" w:rsidR="003444ED" w:rsidRPr="003444ED" w:rsidRDefault="003444ED" w:rsidP="00193D94">
            <w:r w:rsidRPr="003444ED">
              <w:t>The ____________________ is the ratio between the sides of two similar figures.</w:t>
            </w:r>
          </w:p>
        </w:tc>
      </w:tr>
    </w:tbl>
    <w:p w14:paraId="45CFAF45" w14:textId="77777777" w:rsidR="007B499E" w:rsidRDefault="007B499E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516"/>
        <w:gridCol w:w="4536"/>
        <w:gridCol w:w="430"/>
        <w:gridCol w:w="4623"/>
      </w:tblGrid>
      <w:tr w:rsidR="00656310" w:rsidRPr="003444ED" w14:paraId="6B080452" w14:textId="77777777" w:rsidTr="00656310">
        <w:tc>
          <w:tcPr>
            <w:tcW w:w="443" w:type="dxa"/>
            <w:vAlign w:val="center"/>
          </w:tcPr>
          <w:p w14:paraId="4B83B8BE" w14:textId="4DC40CC7" w:rsidR="00656310" w:rsidRPr="003444ED" w:rsidRDefault="00D953BA" w:rsidP="00656310">
            <w:pPr>
              <w:rPr>
                <w:b/>
              </w:rPr>
            </w:pPr>
            <w:r>
              <w:rPr>
                <w:b/>
              </w:rPr>
              <w:t>6</w:t>
            </w:r>
            <w:r w:rsidR="00656310" w:rsidRPr="003444ED">
              <w:rPr>
                <w:b/>
              </w:rPr>
              <w:t>.</w:t>
            </w:r>
          </w:p>
        </w:tc>
        <w:tc>
          <w:tcPr>
            <w:tcW w:w="10105" w:type="dxa"/>
            <w:gridSpan w:val="4"/>
            <w:vAlign w:val="center"/>
          </w:tcPr>
          <w:p w14:paraId="1753203A" w14:textId="77777777" w:rsidR="00656310" w:rsidRPr="003444ED" w:rsidRDefault="00656310" w:rsidP="00BD49AB">
            <w:pPr>
              <w:rPr>
                <w:b/>
              </w:rPr>
            </w:pPr>
            <w:r w:rsidRPr="003444ED">
              <w:rPr>
                <w:b/>
              </w:rPr>
              <w:t>[</w:t>
            </w:r>
            <w:r w:rsidR="00BD49AB">
              <w:rPr>
                <w:b/>
              </w:rPr>
              <w:t>5</w:t>
            </w:r>
            <w:r w:rsidRPr="003444ED">
              <w:rPr>
                <w:b/>
              </w:rPr>
              <w:t xml:space="preserve"> marks: 1, 1, 1</w:t>
            </w:r>
            <w:r>
              <w:rPr>
                <w:b/>
              </w:rPr>
              <w:t>, 1</w:t>
            </w:r>
            <w:r w:rsidR="00BD49AB">
              <w:rPr>
                <w:b/>
              </w:rPr>
              <w:t>, 1</w:t>
            </w:r>
            <w:r w:rsidRPr="003444ED">
              <w:rPr>
                <w:b/>
              </w:rPr>
              <w:t>]</w:t>
            </w:r>
          </w:p>
        </w:tc>
      </w:tr>
      <w:tr w:rsidR="00656310" w:rsidRPr="003444ED" w14:paraId="7664A198" w14:textId="77777777" w:rsidTr="00656310">
        <w:tc>
          <w:tcPr>
            <w:tcW w:w="443" w:type="dxa"/>
            <w:vAlign w:val="center"/>
          </w:tcPr>
          <w:p w14:paraId="2D9AA0EC" w14:textId="77777777" w:rsidR="00656310" w:rsidRPr="003444ED" w:rsidRDefault="00656310" w:rsidP="00656310">
            <w:pPr>
              <w:rPr>
                <w:b/>
              </w:rPr>
            </w:pPr>
          </w:p>
        </w:tc>
        <w:tc>
          <w:tcPr>
            <w:tcW w:w="10105" w:type="dxa"/>
            <w:gridSpan w:val="4"/>
            <w:vAlign w:val="center"/>
          </w:tcPr>
          <w:p w14:paraId="201C3D33" w14:textId="77777777" w:rsidR="00656310" w:rsidRPr="003444ED" w:rsidRDefault="00656310" w:rsidP="00656310"/>
        </w:tc>
      </w:tr>
      <w:tr w:rsidR="00656310" w:rsidRPr="003444ED" w14:paraId="256EB0B2" w14:textId="77777777" w:rsidTr="00656310">
        <w:tc>
          <w:tcPr>
            <w:tcW w:w="443" w:type="dxa"/>
            <w:vAlign w:val="center"/>
          </w:tcPr>
          <w:p w14:paraId="0D983CC8" w14:textId="77777777" w:rsidR="00656310" w:rsidRPr="003444ED" w:rsidRDefault="00656310" w:rsidP="00656310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10105" w:type="dxa"/>
            <w:gridSpan w:val="4"/>
            <w:vAlign w:val="center"/>
          </w:tcPr>
          <w:p w14:paraId="2460822D" w14:textId="77777777" w:rsidR="00656310" w:rsidRPr="003444ED" w:rsidRDefault="00BD49AB" w:rsidP="00656310">
            <w:r>
              <w:t>Write the following numbers in scientific notation:</w:t>
            </w:r>
          </w:p>
        </w:tc>
      </w:tr>
      <w:tr w:rsidR="00BD49AB" w:rsidRPr="003444ED" w14:paraId="682109E3" w14:textId="77777777" w:rsidTr="00BD49AB">
        <w:tc>
          <w:tcPr>
            <w:tcW w:w="443" w:type="dxa"/>
            <w:vAlign w:val="center"/>
          </w:tcPr>
          <w:p w14:paraId="227D66EC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3FE21F6F" w14:textId="77777777" w:rsidR="00BD49AB" w:rsidRPr="00BD49AB" w:rsidRDefault="00BD49AB" w:rsidP="00656310">
            <w:pPr>
              <w:rPr>
                <w:b/>
              </w:rPr>
            </w:pPr>
            <w:r>
              <w:rPr>
                <w:b/>
              </w:rPr>
              <w:t>i)</w:t>
            </w:r>
          </w:p>
        </w:tc>
        <w:tc>
          <w:tcPr>
            <w:tcW w:w="4536" w:type="dxa"/>
            <w:vAlign w:val="center"/>
          </w:tcPr>
          <w:p w14:paraId="60DCCBE6" w14:textId="77777777" w:rsidR="00BD49AB" w:rsidRDefault="00BD49AB" w:rsidP="00656310">
            <w:r w:rsidRPr="00724B3F">
              <w:t>92 017 000</w:t>
            </w:r>
          </w:p>
        </w:tc>
        <w:tc>
          <w:tcPr>
            <w:tcW w:w="430" w:type="dxa"/>
            <w:vAlign w:val="center"/>
          </w:tcPr>
          <w:p w14:paraId="118729F3" w14:textId="77777777" w:rsidR="00BD49AB" w:rsidRPr="00BD49AB" w:rsidRDefault="00BD49AB" w:rsidP="00656310">
            <w:pPr>
              <w:rPr>
                <w:b/>
              </w:rPr>
            </w:pPr>
            <w:r>
              <w:rPr>
                <w:b/>
              </w:rPr>
              <w:t>ii)</w:t>
            </w:r>
          </w:p>
        </w:tc>
        <w:tc>
          <w:tcPr>
            <w:tcW w:w="4623" w:type="dxa"/>
            <w:vAlign w:val="center"/>
          </w:tcPr>
          <w:p w14:paraId="0960F844" w14:textId="77777777" w:rsidR="00BD49AB" w:rsidRDefault="00BD49AB" w:rsidP="00656310">
            <w:r w:rsidRPr="00724B3F">
              <w:t>0.000 056 2</w:t>
            </w:r>
          </w:p>
        </w:tc>
      </w:tr>
      <w:tr w:rsidR="00BD49AB" w:rsidRPr="003444ED" w14:paraId="072D80A4" w14:textId="77777777" w:rsidTr="00BD49AB">
        <w:tc>
          <w:tcPr>
            <w:tcW w:w="443" w:type="dxa"/>
            <w:vAlign w:val="center"/>
          </w:tcPr>
          <w:p w14:paraId="56854AB7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529034FB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4536" w:type="dxa"/>
            <w:vAlign w:val="center"/>
          </w:tcPr>
          <w:p w14:paraId="014D6D9C" w14:textId="77777777" w:rsidR="00BD49AB" w:rsidRDefault="00BD49AB" w:rsidP="00656310"/>
          <w:p w14:paraId="1272A6C8" w14:textId="77777777" w:rsidR="00BD49AB" w:rsidRDefault="00BD49AB" w:rsidP="00656310"/>
          <w:p w14:paraId="53750778" w14:textId="77777777" w:rsidR="00BD49AB" w:rsidRPr="00724B3F" w:rsidRDefault="00BD49AB" w:rsidP="00656310"/>
        </w:tc>
        <w:tc>
          <w:tcPr>
            <w:tcW w:w="430" w:type="dxa"/>
            <w:vAlign w:val="center"/>
          </w:tcPr>
          <w:p w14:paraId="4BAC7081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4623" w:type="dxa"/>
            <w:vAlign w:val="center"/>
          </w:tcPr>
          <w:p w14:paraId="3164E838" w14:textId="77777777" w:rsidR="00BD49AB" w:rsidRPr="00724B3F" w:rsidRDefault="00BD49AB" w:rsidP="00656310"/>
        </w:tc>
      </w:tr>
      <w:tr w:rsidR="00BD49AB" w:rsidRPr="003444ED" w14:paraId="63936396" w14:textId="77777777" w:rsidTr="00F63FE2">
        <w:tc>
          <w:tcPr>
            <w:tcW w:w="443" w:type="dxa"/>
            <w:vAlign w:val="center"/>
          </w:tcPr>
          <w:p w14:paraId="77ACD450" w14:textId="77777777" w:rsidR="00BD49AB" w:rsidRDefault="00BD49AB" w:rsidP="00656310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10105" w:type="dxa"/>
            <w:gridSpan w:val="4"/>
            <w:vAlign w:val="center"/>
          </w:tcPr>
          <w:p w14:paraId="3C59FEDE" w14:textId="77777777" w:rsidR="00BD49AB" w:rsidRPr="00724B3F" w:rsidRDefault="00BD49AB" w:rsidP="00656310">
            <w:r>
              <w:t>Write the value of the following numbers written in scientific notation</w:t>
            </w:r>
          </w:p>
        </w:tc>
      </w:tr>
      <w:tr w:rsidR="00BD49AB" w:rsidRPr="003444ED" w14:paraId="32D8468C" w14:textId="77777777" w:rsidTr="00BD49AB">
        <w:tc>
          <w:tcPr>
            <w:tcW w:w="443" w:type="dxa"/>
            <w:vAlign w:val="center"/>
          </w:tcPr>
          <w:p w14:paraId="286062A3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14B4C555" w14:textId="77777777" w:rsidR="00BD49AB" w:rsidRDefault="00BD49AB" w:rsidP="00656310">
            <w:pPr>
              <w:rPr>
                <w:b/>
              </w:rPr>
            </w:pPr>
            <w:r>
              <w:rPr>
                <w:b/>
              </w:rPr>
              <w:t>i)</w:t>
            </w:r>
          </w:p>
        </w:tc>
        <w:tc>
          <w:tcPr>
            <w:tcW w:w="4536" w:type="dxa"/>
            <w:vAlign w:val="center"/>
          </w:tcPr>
          <w:p w14:paraId="7603179B" w14:textId="77777777" w:rsidR="00BD49AB" w:rsidRPr="00724B3F" w:rsidRDefault="00BD49AB" w:rsidP="00656310">
            <w:r w:rsidRPr="00724B3F">
              <w:t>3.2 × 10</w:t>
            </w:r>
            <w:r w:rsidRPr="00724B3F">
              <w:rPr>
                <w:vertAlign w:val="superscript"/>
              </w:rPr>
              <w:t>4</w:t>
            </w:r>
          </w:p>
        </w:tc>
        <w:tc>
          <w:tcPr>
            <w:tcW w:w="430" w:type="dxa"/>
            <w:vAlign w:val="center"/>
          </w:tcPr>
          <w:p w14:paraId="6FAD8B51" w14:textId="77777777" w:rsidR="00BD49AB" w:rsidRDefault="00BD49AB" w:rsidP="00656310">
            <w:pPr>
              <w:rPr>
                <w:b/>
              </w:rPr>
            </w:pPr>
            <w:r>
              <w:rPr>
                <w:b/>
              </w:rPr>
              <w:t>ii)</w:t>
            </w:r>
          </w:p>
        </w:tc>
        <w:tc>
          <w:tcPr>
            <w:tcW w:w="4623" w:type="dxa"/>
            <w:vAlign w:val="center"/>
          </w:tcPr>
          <w:p w14:paraId="6FC6A5EC" w14:textId="77777777" w:rsidR="00BD49AB" w:rsidRPr="00724B3F" w:rsidRDefault="00BD49AB" w:rsidP="00656310">
            <w:r w:rsidRPr="00724B3F">
              <w:t>7.23 × 10</w:t>
            </w:r>
            <w:r w:rsidRPr="00724B3F">
              <w:rPr>
                <w:vertAlign w:val="superscript"/>
              </w:rPr>
              <w:t>-3</w:t>
            </w:r>
          </w:p>
        </w:tc>
      </w:tr>
      <w:tr w:rsidR="00BD49AB" w:rsidRPr="003444ED" w14:paraId="0E8A0CEE" w14:textId="77777777" w:rsidTr="00BD49AB">
        <w:tc>
          <w:tcPr>
            <w:tcW w:w="443" w:type="dxa"/>
            <w:vAlign w:val="center"/>
          </w:tcPr>
          <w:p w14:paraId="2E172D6C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4A36436D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4536" w:type="dxa"/>
            <w:vAlign w:val="center"/>
          </w:tcPr>
          <w:p w14:paraId="1EC59979" w14:textId="77777777" w:rsidR="00BD49AB" w:rsidRDefault="00BD49AB" w:rsidP="00F63FE2"/>
          <w:p w14:paraId="1D9D6783" w14:textId="77777777" w:rsidR="00BD49AB" w:rsidRDefault="00BD49AB" w:rsidP="00F63FE2"/>
          <w:p w14:paraId="3A98DB0A" w14:textId="77777777" w:rsidR="00BD49AB" w:rsidRPr="00724B3F" w:rsidRDefault="00BD49AB" w:rsidP="00F63FE2"/>
        </w:tc>
        <w:tc>
          <w:tcPr>
            <w:tcW w:w="430" w:type="dxa"/>
            <w:vAlign w:val="center"/>
          </w:tcPr>
          <w:p w14:paraId="1517EF4B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4623" w:type="dxa"/>
            <w:vAlign w:val="center"/>
          </w:tcPr>
          <w:p w14:paraId="5243CFDC" w14:textId="77777777" w:rsidR="00BD49AB" w:rsidRPr="00724B3F" w:rsidRDefault="00BD49AB" w:rsidP="00656310"/>
        </w:tc>
      </w:tr>
      <w:tr w:rsidR="00BD49AB" w:rsidRPr="003444ED" w14:paraId="6ACED182" w14:textId="77777777" w:rsidTr="00F63FE2">
        <w:tc>
          <w:tcPr>
            <w:tcW w:w="443" w:type="dxa"/>
            <w:vAlign w:val="center"/>
          </w:tcPr>
          <w:p w14:paraId="611ED06A" w14:textId="77777777" w:rsidR="00BD49AB" w:rsidRDefault="00BD49AB" w:rsidP="00656310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10105" w:type="dxa"/>
            <w:gridSpan w:val="4"/>
            <w:vAlign w:val="center"/>
          </w:tcPr>
          <w:p w14:paraId="762E570F" w14:textId="77777777" w:rsidR="00BD49AB" w:rsidRPr="00724B3F" w:rsidRDefault="00BD49AB" w:rsidP="00656310">
            <w:r>
              <w:t>Evaluate 4.56 × 10</w:t>
            </w:r>
            <w:r w:rsidRPr="00E70B09">
              <w:rPr>
                <w:vertAlign w:val="superscript"/>
              </w:rPr>
              <w:t>-3</w:t>
            </w:r>
            <w:r>
              <w:rPr>
                <w:vertAlign w:val="superscript"/>
              </w:rPr>
              <w:t xml:space="preserve"> </w:t>
            </w:r>
            <w:r w:rsidRPr="00E70B09">
              <w:t>÷</w:t>
            </w:r>
            <w:r>
              <w:t xml:space="preserve"> 5.89 × 10</w:t>
            </w:r>
            <w:r w:rsidRPr="00E70B09">
              <w:rPr>
                <w:vertAlign w:val="superscript"/>
              </w:rPr>
              <w:t>-</w:t>
            </w:r>
            <w:r>
              <w:rPr>
                <w:vertAlign w:val="superscript"/>
              </w:rPr>
              <w:t>8</w:t>
            </w:r>
            <w:r>
              <w:t>. Express your answer in standard form.</w:t>
            </w:r>
          </w:p>
        </w:tc>
      </w:tr>
      <w:tr w:rsidR="00BD49AB" w:rsidRPr="003444ED" w14:paraId="35224AAC" w14:textId="77777777" w:rsidTr="00F63FE2">
        <w:tc>
          <w:tcPr>
            <w:tcW w:w="443" w:type="dxa"/>
            <w:vAlign w:val="center"/>
          </w:tcPr>
          <w:p w14:paraId="1B485A32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10105" w:type="dxa"/>
            <w:gridSpan w:val="4"/>
            <w:vAlign w:val="center"/>
          </w:tcPr>
          <w:p w14:paraId="41B8EE48" w14:textId="77777777" w:rsidR="00BD49AB" w:rsidRDefault="00BD49AB" w:rsidP="00F63FE2"/>
          <w:p w14:paraId="6E9A09E2" w14:textId="77777777" w:rsidR="00BD49AB" w:rsidRDefault="00BD49AB" w:rsidP="00F63FE2"/>
          <w:p w14:paraId="267A191E" w14:textId="77777777" w:rsidR="00BD49AB" w:rsidRPr="00724B3F" w:rsidRDefault="00BD49AB" w:rsidP="00F63FE2"/>
        </w:tc>
      </w:tr>
    </w:tbl>
    <w:p w14:paraId="7F9779DA" w14:textId="77777777" w:rsidR="00656310" w:rsidRDefault="00656310" w:rsidP="007B499E">
      <w:pPr>
        <w:tabs>
          <w:tab w:val="right" w:pos="9356"/>
        </w:tabs>
        <w:ind w:left="567" w:right="566" w:hanging="567"/>
        <w:rPr>
          <w:b/>
        </w:rPr>
      </w:pPr>
    </w:p>
    <w:p w14:paraId="712AAA6F" w14:textId="77777777" w:rsidR="00BD49AB" w:rsidRDefault="00BD49AB" w:rsidP="007B499E">
      <w:pPr>
        <w:tabs>
          <w:tab w:val="right" w:pos="9356"/>
        </w:tabs>
        <w:ind w:left="567" w:right="566" w:hanging="567"/>
        <w:rPr>
          <w:b/>
        </w:rPr>
      </w:pPr>
    </w:p>
    <w:p w14:paraId="1E3ABB90" w14:textId="77777777" w:rsidR="0080558A" w:rsidRDefault="0080558A" w:rsidP="007B499E">
      <w:pPr>
        <w:tabs>
          <w:tab w:val="right" w:pos="9356"/>
        </w:tabs>
        <w:ind w:left="567" w:right="566" w:hanging="567"/>
        <w:rPr>
          <w:b/>
        </w:rPr>
      </w:pPr>
    </w:p>
    <w:p w14:paraId="4E3A3391" w14:textId="77777777" w:rsidR="0080558A" w:rsidRDefault="0080558A" w:rsidP="007B499E">
      <w:pPr>
        <w:tabs>
          <w:tab w:val="right" w:pos="9356"/>
        </w:tabs>
        <w:ind w:left="567" w:right="566" w:hanging="567"/>
        <w:rPr>
          <w:b/>
        </w:rPr>
      </w:pPr>
    </w:p>
    <w:p w14:paraId="29D91A9E" w14:textId="77777777" w:rsidR="0080558A" w:rsidRDefault="0080558A" w:rsidP="007B499E">
      <w:pPr>
        <w:tabs>
          <w:tab w:val="right" w:pos="9356"/>
        </w:tabs>
        <w:ind w:left="567" w:right="566" w:hanging="567"/>
        <w:rPr>
          <w:b/>
        </w:rPr>
      </w:pPr>
    </w:p>
    <w:p w14:paraId="08DEEA2E" w14:textId="77777777" w:rsidR="0080558A" w:rsidRDefault="0080558A" w:rsidP="007B499E">
      <w:pPr>
        <w:tabs>
          <w:tab w:val="right" w:pos="9356"/>
        </w:tabs>
        <w:ind w:left="567" w:right="566" w:hanging="567"/>
        <w:rPr>
          <w:b/>
        </w:rPr>
      </w:pPr>
    </w:p>
    <w:p w14:paraId="6ACAA4D3" w14:textId="77777777" w:rsidR="0080558A" w:rsidRDefault="0080558A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BD49AB" w:rsidRPr="003444ED" w14:paraId="7D9F5285" w14:textId="77777777" w:rsidTr="00F63FE2">
        <w:tc>
          <w:tcPr>
            <w:tcW w:w="443" w:type="dxa"/>
            <w:vAlign w:val="center"/>
          </w:tcPr>
          <w:p w14:paraId="0CD9697A" w14:textId="0F680C14" w:rsidR="00BD49AB" w:rsidRPr="003444ED" w:rsidRDefault="00D953BA" w:rsidP="00F63FE2">
            <w:pPr>
              <w:rPr>
                <w:b/>
              </w:rPr>
            </w:pPr>
            <w:r>
              <w:rPr>
                <w:b/>
              </w:rPr>
              <w:lastRenderedPageBreak/>
              <w:t>7</w:t>
            </w:r>
            <w:r w:rsidR="00BD49AB" w:rsidRPr="003444ED">
              <w:rPr>
                <w:b/>
              </w:rPr>
              <w:t>.</w:t>
            </w:r>
          </w:p>
        </w:tc>
        <w:tc>
          <w:tcPr>
            <w:tcW w:w="10105" w:type="dxa"/>
            <w:vAlign w:val="center"/>
          </w:tcPr>
          <w:p w14:paraId="0BB01842" w14:textId="77777777" w:rsidR="00BD49AB" w:rsidRPr="003444ED" w:rsidRDefault="00BD49AB" w:rsidP="00BD49AB">
            <w:pPr>
              <w:rPr>
                <w:b/>
              </w:rPr>
            </w:pPr>
            <w:r w:rsidRPr="003444ED">
              <w:rPr>
                <w:b/>
              </w:rPr>
              <w:t>[</w:t>
            </w:r>
            <w:r>
              <w:rPr>
                <w:b/>
              </w:rPr>
              <w:t>3</w:t>
            </w:r>
            <w:r w:rsidRPr="003444ED">
              <w:rPr>
                <w:b/>
              </w:rPr>
              <w:t xml:space="preserve"> marks: 1, 1, 1]</w:t>
            </w:r>
          </w:p>
        </w:tc>
      </w:tr>
      <w:tr w:rsidR="00BD49AB" w:rsidRPr="003444ED" w14:paraId="3434210D" w14:textId="77777777" w:rsidTr="00F63FE2">
        <w:tc>
          <w:tcPr>
            <w:tcW w:w="443" w:type="dxa"/>
            <w:vAlign w:val="center"/>
          </w:tcPr>
          <w:p w14:paraId="642DC182" w14:textId="77777777" w:rsidR="00BD49AB" w:rsidRPr="003444ED" w:rsidRDefault="00BD49AB" w:rsidP="00F63FE2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4A65888B" w14:textId="77777777" w:rsidR="00BD49AB" w:rsidRPr="003444ED" w:rsidRDefault="00BD49AB" w:rsidP="00F63FE2"/>
        </w:tc>
      </w:tr>
      <w:tr w:rsidR="00BD49AB" w:rsidRPr="003444ED" w14:paraId="5527A846" w14:textId="77777777" w:rsidTr="00F63FE2">
        <w:tc>
          <w:tcPr>
            <w:tcW w:w="443" w:type="dxa"/>
            <w:vAlign w:val="center"/>
          </w:tcPr>
          <w:p w14:paraId="4EE4C06B" w14:textId="77777777" w:rsidR="00BD49AB" w:rsidRPr="003444ED" w:rsidRDefault="00BD49AB" w:rsidP="00F63FE2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10105" w:type="dxa"/>
            <w:vAlign w:val="center"/>
          </w:tcPr>
          <w:p w14:paraId="38B6BAC3" w14:textId="77777777" w:rsidR="00BD49AB" w:rsidRPr="003444ED" w:rsidRDefault="00BD49AB" w:rsidP="00F63FE2">
            <w:r>
              <w:t>How many significant figures does the number 23.40 have?</w:t>
            </w:r>
          </w:p>
        </w:tc>
      </w:tr>
      <w:tr w:rsidR="00BD49AB" w:rsidRPr="003444ED" w14:paraId="6DB6277D" w14:textId="77777777" w:rsidTr="00F63FE2">
        <w:tc>
          <w:tcPr>
            <w:tcW w:w="443" w:type="dxa"/>
            <w:vAlign w:val="center"/>
          </w:tcPr>
          <w:p w14:paraId="6D6F72AC" w14:textId="77777777" w:rsidR="00BD49AB" w:rsidRDefault="00BD49AB" w:rsidP="00F63FE2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678F2A3E" w14:textId="77777777" w:rsidR="00BD49AB" w:rsidRDefault="00BD49AB" w:rsidP="00F63FE2"/>
          <w:p w14:paraId="7A546CCE" w14:textId="77777777" w:rsidR="00BD49AB" w:rsidRDefault="00BD49AB" w:rsidP="00F63FE2"/>
          <w:p w14:paraId="13DF0457" w14:textId="77777777" w:rsidR="00BD49AB" w:rsidRDefault="00BD49AB" w:rsidP="00F63FE2"/>
        </w:tc>
      </w:tr>
      <w:tr w:rsidR="00BD49AB" w:rsidRPr="003444ED" w14:paraId="1B413ECD" w14:textId="77777777" w:rsidTr="00F63FE2">
        <w:tc>
          <w:tcPr>
            <w:tcW w:w="443" w:type="dxa"/>
            <w:vAlign w:val="center"/>
          </w:tcPr>
          <w:p w14:paraId="0015D4DC" w14:textId="77777777" w:rsidR="00BD49AB" w:rsidRDefault="00BD49AB" w:rsidP="00F63FE2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10105" w:type="dxa"/>
            <w:vAlign w:val="center"/>
          </w:tcPr>
          <w:p w14:paraId="6093A581" w14:textId="77777777" w:rsidR="00BD49AB" w:rsidRDefault="00BD49AB" w:rsidP="00F63FE2">
            <w:r>
              <w:t>How many significant figures does the number 0.0042 have?</w:t>
            </w:r>
          </w:p>
        </w:tc>
      </w:tr>
      <w:tr w:rsidR="00BD49AB" w:rsidRPr="003444ED" w14:paraId="406611FA" w14:textId="77777777" w:rsidTr="00F63FE2">
        <w:tc>
          <w:tcPr>
            <w:tcW w:w="443" w:type="dxa"/>
            <w:vAlign w:val="center"/>
          </w:tcPr>
          <w:p w14:paraId="31130608" w14:textId="77777777" w:rsidR="00BD49AB" w:rsidRDefault="00BD49AB" w:rsidP="00F63FE2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41DB264A" w14:textId="77777777" w:rsidR="00BD49AB" w:rsidRDefault="00BD49AB" w:rsidP="00F63FE2"/>
          <w:p w14:paraId="0F58C65E" w14:textId="77777777" w:rsidR="00BD49AB" w:rsidRDefault="00BD49AB" w:rsidP="00F63FE2"/>
          <w:p w14:paraId="5BBEC3B0" w14:textId="77777777" w:rsidR="00BD49AB" w:rsidRDefault="00BD49AB" w:rsidP="00F63FE2"/>
        </w:tc>
      </w:tr>
      <w:tr w:rsidR="00BD49AB" w:rsidRPr="003444ED" w14:paraId="32110ABB" w14:textId="77777777" w:rsidTr="00F63FE2">
        <w:tc>
          <w:tcPr>
            <w:tcW w:w="443" w:type="dxa"/>
            <w:vAlign w:val="center"/>
          </w:tcPr>
          <w:p w14:paraId="26CC71E6" w14:textId="77777777" w:rsidR="00BD49AB" w:rsidRDefault="00BD49AB" w:rsidP="00F63FE2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10105" w:type="dxa"/>
            <w:vAlign w:val="center"/>
          </w:tcPr>
          <w:p w14:paraId="0C3A4260" w14:textId="77777777" w:rsidR="00BD49AB" w:rsidRDefault="00BD49AB" w:rsidP="00F63FE2">
            <w:r w:rsidRPr="00724B3F">
              <w:t>Round 13.9998 to four significant figures</w:t>
            </w:r>
            <w:r>
              <w:t>.</w:t>
            </w:r>
          </w:p>
        </w:tc>
      </w:tr>
      <w:tr w:rsidR="00BD49AB" w:rsidRPr="003444ED" w14:paraId="00609659" w14:textId="77777777" w:rsidTr="00F63FE2">
        <w:tc>
          <w:tcPr>
            <w:tcW w:w="443" w:type="dxa"/>
            <w:vAlign w:val="center"/>
          </w:tcPr>
          <w:p w14:paraId="52D58811" w14:textId="77777777" w:rsidR="00BD49AB" w:rsidRDefault="00BD49AB" w:rsidP="00F63FE2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64D1CFBC" w14:textId="77777777" w:rsidR="00BD49AB" w:rsidRDefault="00BD49AB" w:rsidP="00F63FE2"/>
          <w:p w14:paraId="601B5E26" w14:textId="77777777" w:rsidR="00BD49AB" w:rsidRDefault="00BD49AB" w:rsidP="00F63FE2"/>
          <w:p w14:paraId="14F7C581" w14:textId="77777777" w:rsidR="00BD49AB" w:rsidRDefault="00BD49AB" w:rsidP="00F63FE2"/>
        </w:tc>
      </w:tr>
    </w:tbl>
    <w:p w14:paraId="14747574" w14:textId="77777777" w:rsidR="00BD49AB" w:rsidRDefault="00BD49AB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3444ED" w:rsidRPr="003444ED" w14:paraId="44490830" w14:textId="77777777" w:rsidTr="002A3ABB">
        <w:tc>
          <w:tcPr>
            <w:tcW w:w="443" w:type="dxa"/>
          </w:tcPr>
          <w:p w14:paraId="52CAA18E" w14:textId="221B5D98" w:rsidR="003444ED" w:rsidRPr="003444ED" w:rsidRDefault="00D953BA" w:rsidP="002A3ABB">
            <w:pPr>
              <w:rPr>
                <w:b/>
              </w:rPr>
            </w:pPr>
            <w:r>
              <w:rPr>
                <w:b/>
              </w:rPr>
              <w:t>8</w:t>
            </w:r>
            <w:r w:rsidR="003444ED" w:rsidRPr="003444ED">
              <w:rPr>
                <w:b/>
              </w:rPr>
              <w:t>.</w:t>
            </w:r>
          </w:p>
        </w:tc>
        <w:tc>
          <w:tcPr>
            <w:tcW w:w="10105" w:type="dxa"/>
          </w:tcPr>
          <w:p w14:paraId="42A4B88E" w14:textId="4BEF17BB" w:rsidR="003444ED" w:rsidRPr="003444ED" w:rsidRDefault="003444ED" w:rsidP="002A3ABB">
            <w:pPr>
              <w:rPr>
                <w:b/>
              </w:rPr>
            </w:pPr>
            <w:r w:rsidRPr="003444ED">
              <w:rPr>
                <w:b/>
              </w:rPr>
              <w:t>[2 marks</w:t>
            </w:r>
            <w:r w:rsidR="00111E49">
              <w:rPr>
                <w:b/>
              </w:rPr>
              <w:t>, ½ each</w:t>
            </w:r>
            <w:r w:rsidRPr="003444ED">
              <w:rPr>
                <w:b/>
              </w:rPr>
              <w:t>]</w:t>
            </w:r>
          </w:p>
        </w:tc>
      </w:tr>
      <w:tr w:rsidR="003444ED" w:rsidRPr="003444ED" w14:paraId="5ED8AFF7" w14:textId="77777777" w:rsidTr="002A3ABB">
        <w:tc>
          <w:tcPr>
            <w:tcW w:w="443" w:type="dxa"/>
          </w:tcPr>
          <w:p w14:paraId="40CBE2CB" w14:textId="77777777" w:rsidR="003444ED" w:rsidRPr="003444ED" w:rsidRDefault="003444ED" w:rsidP="002A3ABB">
            <w:pPr>
              <w:rPr>
                <w:b/>
              </w:rPr>
            </w:pPr>
          </w:p>
        </w:tc>
        <w:tc>
          <w:tcPr>
            <w:tcW w:w="10105" w:type="dxa"/>
          </w:tcPr>
          <w:p w14:paraId="68C858EA" w14:textId="77777777" w:rsidR="003444ED" w:rsidRPr="003444ED" w:rsidRDefault="003444ED" w:rsidP="002A3ABB">
            <w:r w:rsidRPr="003444ED">
              <w:t>Give reasons why the following pair of triangles are congruent.</w:t>
            </w:r>
          </w:p>
          <w:p w14:paraId="6907FAAC" w14:textId="77777777" w:rsidR="003444ED" w:rsidRDefault="00F26A16" w:rsidP="002A3ABB">
            <w:r>
              <w:rPr>
                <w:noProof/>
                <w:lang w:eastAsia="en-AU"/>
              </w:rPr>
              <w:drawing>
                <wp:anchor distT="0" distB="0" distL="114300" distR="114300" simplePos="0" relativeHeight="251658752" behindDoc="1" locked="0" layoutInCell="1" allowOverlap="1" wp14:anchorId="5164163B" wp14:editId="07B5A948">
                  <wp:simplePos x="0" y="0"/>
                  <wp:positionH relativeFrom="column">
                    <wp:posOffset>3848735</wp:posOffset>
                  </wp:positionH>
                  <wp:positionV relativeFrom="paragraph">
                    <wp:posOffset>238125</wp:posOffset>
                  </wp:positionV>
                  <wp:extent cx="2114550" cy="1285875"/>
                  <wp:effectExtent l="0" t="0" r="0" b="9525"/>
                  <wp:wrapTight wrapText="bothSides">
                    <wp:wrapPolygon edited="0">
                      <wp:start x="0" y="0"/>
                      <wp:lineTo x="0" y="21333"/>
                      <wp:lineTo x="21276" y="21333"/>
                      <wp:lineTo x="21276" y="0"/>
                      <wp:lineTo x="0" y="0"/>
                    </wp:wrapPolygon>
                  </wp:wrapTight>
                  <wp:docPr id="183" name="Picture 183" descr="ACPM9_PR_6_10t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ACPM9_PR_6_10t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288760" w14:textId="77777777" w:rsidR="003444ED" w:rsidRPr="003444ED" w:rsidRDefault="003444ED" w:rsidP="002A3ABB"/>
          <w:p w14:paraId="17DE677D" w14:textId="36930209" w:rsidR="003444ED" w:rsidRPr="003444ED" w:rsidRDefault="003444ED" w:rsidP="002A3ABB">
            <w:r w:rsidRPr="003444ED">
              <w:t>The hypotenuse in each triangle = ____</w:t>
            </w:r>
            <w:r w:rsidR="00F63FE2">
              <w:t>__</w:t>
            </w:r>
            <w:r w:rsidRPr="003444ED">
              <w:t>_ mm</w:t>
            </w:r>
          </w:p>
          <w:p w14:paraId="4A34D265" w14:textId="77777777" w:rsidR="003444ED" w:rsidRDefault="003444ED" w:rsidP="002A3ABB"/>
          <w:p w14:paraId="67783811" w14:textId="26A582AE" w:rsidR="003444ED" w:rsidRPr="003444ED" w:rsidRDefault="003444ED" w:rsidP="002A3ABB">
            <w:r w:rsidRPr="003444ED">
              <w:t>Each triangle has another side equal to __</w:t>
            </w:r>
            <w:r w:rsidR="00F63FE2">
              <w:t>__</w:t>
            </w:r>
            <w:r w:rsidRPr="003444ED">
              <w:t>__ mm</w:t>
            </w:r>
          </w:p>
          <w:p w14:paraId="0A0BDA0B" w14:textId="77777777" w:rsidR="003444ED" w:rsidRDefault="003444ED" w:rsidP="002A3ABB"/>
          <w:p w14:paraId="03B880C3" w14:textId="1ABED95D" w:rsidR="003444ED" w:rsidRPr="003444ED" w:rsidRDefault="003444ED" w:rsidP="002A3ABB">
            <w:r w:rsidRPr="003444ED">
              <w:t xml:space="preserve">Each triangle has </w:t>
            </w:r>
            <w:proofErr w:type="spellStart"/>
            <w:r w:rsidRPr="003444ED">
              <w:t>a</w:t>
            </w:r>
            <w:proofErr w:type="spellEnd"/>
            <w:r w:rsidRPr="003444ED">
              <w:t xml:space="preserve"> _______</w:t>
            </w:r>
            <w:r w:rsidR="00F63FE2">
              <w:t>__</w:t>
            </w:r>
            <w:r w:rsidRPr="003444ED">
              <w:t>__ angle</w:t>
            </w:r>
          </w:p>
          <w:p w14:paraId="5830651F" w14:textId="77777777" w:rsidR="003444ED" w:rsidRPr="003444ED" w:rsidRDefault="003444ED" w:rsidP="002A3ABB"/>
          <w:p w14:paraId="53A43D83" w14:textId="2275C2CC" w:rsidR="003444ED" w:rsidRPr="003444ED" w:rsidRDefault="003444ED" w:rsidP="002A3ABB">
            <w:r w:rsidRPr="003444ED">
              <w:t>The triangles are congruent using the ____</w:t>
            </w:r>
            <w:r w:rsidR="00F63FE2">
              <w:t>___</w:t>
            </w:r>
            <w:r w:rsidRPr="003444ED">
              <w:t>__ test.</w:t>
            </w:r>
          </w:p>
        </w:tc>
      </w:tr>
    </w:tbl>
    <w:p w14:paraId="39E38DB8" w14:textId="77777777" w:rsidR="003444ED" w:rsidRDefault="003444ED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516"/>
        <w:gridCol w:w="726"/>
        <w:gridCol w:w="836"/>
        <w:gridCol w:w="2283"/>
        <w:gridCol w:w="709"/>
        <w:gridCol w:w="680"/>
        <w:gridCol w:w="3997"/>
      </w:tblGrid>
      <w:tr w:rsidR="007B499E" w:rsidRPr="003444ED" w14:paraId="4ADC5D54" w14:textId="77777777" w:rsidTr="00111E49">
        <w:tc>
          <w:tcPr>
            <w:tcW w:w="516" w:type="dxa"/>
            <w:vAlign w:val="center"/>
          </w:tcPr>
          <w:p w14:paraId="69C09067" w14:textId="4EFF7385" w:rsidR="007B499E" w:rsidRPr="003444ED" w:rsidRDefault="00D953BA" w:rsidP="00193D94">
            <w:pPr>
              <w:rPr>
                <w:b/>
              </w:rPr>
            </w:pPr>
            <w:r>
              <w:rPr>
                <w:b/>
              </w:rPr>
              <w:t>9</w:t>
            </w:r>
            <w:r w:rsidR="007B499E" w:rsidRPr="003444ED">
              <w:rPr>
                <w:b/>
              </w:rPr>
              <w:t>.</w:t>
            </w:r>
          </w:p>
        </w:tc>
        <w:tc>
          <w:tcPr>
            <w:tcW w:w="9231" w:type="dxa"/>
            <w:gridSpan w:val="6"/>
            <w:vAlign w:val="center"/>
          </w:tcPr>
          <w:p w14:paraId="36C29665" w14:textId="29B2C54A" w:rsidR="007B499E" w:rsidRDefault="007B499E" w:rsidP="00EA30A8">
            <w:pPr>
              <w:rPr>
                <w:b/>
              </w:rPr>
            </w:pPr>
            <w:r w:rsidRPr="003444ED">
              <w:rPr>
                <w:b/>
              </w:rPr>
              <w:t>[</w:t>
            </w:r>
            <w:r w:rsidR="00EA30A8" w:rsidRPr="003444ED">
              <w:rPr>
                <w:b/>
              </w:rPr>
              <w:t>4</w:t>
            </w:r>
            <w:r w:rsidRPr="003444ED">
              <w:rPr>
                <w:b/>
              </w:rPr>
              <w:t xml:space="preserve"> marks</w:t>
            </w:r>
            <w:r w:rsidR="00B80A2E">
              <w:rPr>
                <w:b/>
              </w:rPr>
              <w:t>: 1, 1, 2</w:t>
            </w:r>
            <w:r w:rsidRPr="003444ED">
              <w:rPr>
                <w:b/>
              </w:rPr>
              <w:t>]</w:t>
            </w:r>
          </w:p>
          <w:p w14:paraId="1B70A0FA" w14:textId="2AF4097C" w:rsidR="00B80A2E" w:rsidRPr="003444ED" w:rsidRDefault="00B80A2E" w:rsidP="00EA30A8">
            <w:pPr>
              <w:rPr>
                <w:b/>
              </w:rPr>
            </w:pPr>
            <w:r>
              <w:t>Simplify the following</w:t>
            </w:r>
          </w:p>
        </w:tc>
      </w:tr>
      <w:tr w:rsidR="00B80A2E" w:rsidRPr="003444ED" w14:paraId="3F7ADC83" w14:textId="77777777" w:rsidTr="00111E49">
        <w:trPr>
          <w:trHeight w:val="185"/>
        </w:trPr>
        <w:tc>
          <w:tcPr>
            <w:tcW w:w="516" w:type="dxa"/>
            <w:vMerge w:val="restart"/>
            <w:vAlign w:val="center"/>
          </w:tcPr>
          <w:p w14:paraId="0306FAAD" w14:textId="77777777" w:rsidR="00B80A2E" w:rsidRDefault="00B80A2E" w:rsidP="00193D94">
            <w:pPr>
              <w:rPr>
                <w:b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2063FBE0" w14:textId="2E7E8134" w:rsidR="00B80A2E" w:rsidRDefault="00B80A2E" w:rsidP="00B80A2E">
            <w:r>
              <w:rPr>
                <w:b/>
              </w:rPr>
              <w:t xml:space="preserve">a. </w:t>
            </w:r>
            <w:r>
              <w:t>3s + 4s</w:t>
            </w:r>
          </w:p>
        </w:tc>
        <w:tc>
          <w:tcPr>
            <w:tcW w:w="3672" w:type="dxa"/>
            <w:gridSpan w:val="3"/>
            <w:vAlign w:val="center"/>
          </w:tcPr>
          <w:p w14:paraId="2690EF09" w14:textId="5BC564EA" w:rsidR="00B80A2E" w:rsidRPr="00B80A2E" w:rsidRDefault="00B80A2E" w:rsidP="00EA30A8">
            <w:r>
              <w:rPr>
                <w:b/>
              </w:rPr>
              <w:t xml:space="preserve">b. </w:t>
            </w:r>
            <w:r>
              <w:t>8f – 5f + 2f</w:t>
            </w:r>
          </w:p>
        </w:tc>
        <w:tc>
          <w:tcPr>
            <w:tcW w:w="3997" w:type="dxa"/>
            <w:vAlign w:val="center"/>
          </w:tcPr>
          <w:p w14:paraId="3DCB68A8" w14:textId="243F4124" w:rsidR="00B80A2E" w:rsidRPr="00D953BA" w:rsidRDefault="00B80A2E" w:rsidP="00EA30A8">
            <w:r>
              <w:t xml:space="preserve">2d + 5g +12d – 4g </w:t>
            </w:r>
          </w:p>
        </w:tc>
      </w:tr>
      <w:tr w:rsidR="00B80A2E" w:rsidRPr="003444ED" w14:paraId="2AFBA76F" w14:textId="77777777" w:rsidTr="00111E49">
        <w:trPr>
          <w:trHeight w:val="185"/>
        </w:trPr>
        <w:tc>
          <w:tcPr>
            <w:tcW w:w="516" w:type="dxa"/>
            <w:vMerge/>
            <w:vAlign w:val="center"/>
          </w:tcPr>
          <w:p w14:paraId="5C5378D0" w14:textId="77777777" w:rsidR="00B80A2E" w:rsidRDefault="00B80A2E" w:rsidP="00193D94">
            <w:pPr>
              <w:rPr>
                <w:b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18AB2424" w14:textId="77777777" w:rsidR="00B80A2E" w:rsidRDefault="00B80A2E" w:rsidP="00EA30A8"/>
        </w:tc>
        <w:tc>
          <w:tcPr>
            <w:tcW w:w="3672" w:type="dxa"/>
            <w:gridSpan w:val="3"/>
            <w:vAlign w:val="center"/>
          </w:tcPr>
          <w:p w14:paraId="789640DC" w14:textId="77777777" w:rsidR="00B80A2E" w:rsidRDefault="00B80A2E" w:rsidP="00EA30A8"/>
        </w:tc>
        <w:tc>
          <w:tcPr>
            <w:tcW w:w="3997" w:type="dxa"/>
            <w:vAlign w:val="center"/>
          </w:tcPr>
          <w:p w14:paraId="094EB17C" w14:textId="01AE5979" w:rsidR="00B80A2E" w:rsidRDefault="00B80A2E" w:rsidP="00EA30A8"/>
        </w:tc>
      </w:tr>
      <w:tr w:rsidR="00D953BA" w:rsidRPr="003444ED" w14:paraId="7823F493" w14:textId="77777777" w:rsidTr="00111E49">
        <w:tc>
          <w:tcPr>
            <w:tcW w:w="516" w:type="dxa"/>
            <w:vAlign w:val="center"/>
          </w:tcPr>
          <w:p w14:paraId="11B07F4C" w14:textId="52E6ABE2" w:rsidR="00D953BA" w:rsidRDefault="00D953BA" w:rsidP="00193D94">
            <w:pPr>
              <w:rPr>
                <w:b/>
              </w:rPr>
            </w:pPr>
            <w:r>
              <w:rPr>
                <w:b/>
              </w:rPr>
              <w:t>10.</w:t>
            </w:r>
          </w:p>
        </w:tc>
        <w:tc>
          <w:tcPr>
            <w:tcW w:w="9231" w:type="dxa"/>
            <w:gridSpan w:val="6"/>
            <w:vAlign w:val="center"/>
          </w:tcPr>
          <w:p w14:paraId="3B10373D" w14:textId="7A2506EC" w:rsidR="00D953BA" w:rsidRPr="003444ED" w:rsidRDefault="00D953BA" w:rsidP="00EA30A8">
            <w:pPr>
              <w:rPr>
                <w:b/>
              </w:rPr>
            </w:pPr>
            <w:r>
              <w:rPr>
                <w:b/>
              </w:rPr>
              <w:t>[4 marks</w:t>
            </w:r>
            <w:r w:rsidR="00111E49">
              <w:rPr>
                <w:b/>
              </w:rPr>
              <w:t>: 2, 2</w:t>
            </w:r>
            <w:r>
              <w:rPr>
                <w:b/>
              </w:rPr>
              <w:t>]</w:t>
            </w:r>
          </w:p>
        </w:tc>
      </w:tr>
      <w:tr w:rsidR="00D953BA" w:rsidRPr="003444ED" w14:paraId="35A31E91" w14:textId="77777777" w:rsidTr="00111E49">
        <w:tc>
          <w:tcPr>
            <w:tcW w:w="516" w:type="dxa"/>
            <w:vAlign w:val="center"/>
          </w:tcPr>
          <w:p w14:paraId="3CC20483" w14:textId="77777777" w:rsidR="00D953BA" w:rsidRDefault="00D953BA" w:rsidP="00193D94">
            <w:pPr>
              <w:rPr>
                <w:b/>
              </w:rPr>
            </w:pPr>
          </w:p>
        </w:tc>
        <w:tc>
          <w:tcPr>
            <w:tcW w:w="9231" w:type="dxa"/>
            <w:gridSpan w:val="6"/>
            <w:vAlign w:val="center"/>
          </w:tcPr>
          <w:p w14:paraId="7A33F0A0" w14:textId="79877FF2" w:rsidR="00D953BA" w:rsidRPr="00B80A2E" w:rsidRDefault="00B80A2E" w:rsidP="00EA30A8">
            <w:r>
              <w:t xml:space="preserve">Determine the value of </w:t>
            </w:r>
            <w:r>
              <w:rPr>
                <w:i/>
              </w:rPr>
              <w:t>x</w:t>
            </w:r>
            <w:r>
              <w:t xml:space="preserve"> in each of the following pairs of similar triangles</w:t>
            </w:r>
            <w:r w:rsidR="00111E49">
              <w:t xml:space="preserve">, and state the rule used (AAA, SSS, SAS, </w:t>
            </w:r>
            <w:proofErr w:type="gramStart"/>
            <w:r w:rsidR="00111E49">
              <w:t>RHS</w:t>
            </w:r>
            <w:proofErr w:type="gramEnd"/>
            <w:r w:rsidR="00111E49">
              <w:t>).</w:t>
            </w:r>
          </w:p>
        </w:tc>
      </w:tr>
      <w:tr w:rsidR="00B80A2E" w:rsidRPr="003444ED" w14:paraId="3BEB5A87" w14:textId="77777777" w:rsidTr="00111E49">
        <w:tc>
          <w:tcPr>
            <w:tcW w:w="516" w:type="dxa"/>
            <w:vAlign w:val="center"/>
          </w:tcPr>
          <w:p w14:paraId="2C447DC0" w14:textId="04AE2758" w:rsidR="00B80A2E" w:rsidRDefault="00B80A2E" w:rsidP="00193D94">
            <w:pPr>
              <w:rPr>
                <w:b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9CB65D7" wp14:editId="581662D7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-78105</wp:posOffset>
                      </wp:positionV>
                      <wp:extent cx="495300" cy="215900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3B0614" w14:textId="1EE6379C" w:rsidR="00B80A2E" w:rsidRPr="00B80A2E" w:rsidRDefault="00B80A2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B80A2E">
                                    <w:rPr>
                                      <w:sz w:val="20"/>
                                    </w:rPr>
                                    <w:t>4cm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27" type="#_x0000_t202" style="position:absolute;margin-left:14.15pt;margin-top:-6.15pt;width:39pt;height:1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" filled="f" stroked="f" strokeweight=".5pt">
                      <v:textbox>
                        <w:txbxContent>
                          <w:p w14:paraId="553B0614" w14:textId="1EE6379C" w:rsidR="00B80A2E" w:rsidRPr="00B80A2E" w:rsidRDefault="00B80A2E">
                            <w:pPr>
                              <w:rPr>
                                <w:sz w:val="20"/>
                              </w:rPr>
                            </w:pPr>
                            <w:r w:rsidRPr="00B80A2E">
                              <w:rPr>
                                <w:sz w:val="20"/>
                              </w:rPr>
                              <w:t>4cm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6" w:type="dxa"/>
          </w:tcPr>
          <w:p w14:paraId="7CA47ACA" w14:textId="79A4A133" w:rsidR="00B80A2E" w:rsidRPr="00B80A2E" w:rsidRDefault="00111E49" w:rsidP="00B80A2E">
            <w:pPr>
              <w:rPr>
                <w:b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E3AA284" wp14:editId="3BC92CE5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1355725</wp:posOffset>
                      </wp:positionV>
                      <wp:extent cx="495300" cy="21590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28169E" w14:textId="4527B968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3</w:t>
                                  </w:r>
                                  <w:r w:rsidRPr="00B80A2E">
                                    <w:rPr>
                                      <w:sz w:val="20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" o:spid="_x0000_s1028" type="#_x0000_t202" style="position:absolute;margin-left:9.35pt;margin-top:106.75pt;width:39pt;height:1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" filled="f" stroked="f" strokeweight=".5pt">
                      <v:textbox>
                        <w:txbxContent>
                          <w:p w14:paraId="1928169E" w14:textId="4527B968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  <w:r w:rsidRPr="00B80A2E">
                              <w:rPr>
                                <w:sz w:val="20"/>
                              </w:rP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0A2E">
              <w:rPr>
                <w:b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32F9869" wp14:editId="3C637619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669290</wp:posOffset>
                      </wp:positionV>
                      <wp:extent cx="609600" cy="717550"/>
                      <wp:effectExtent l="0" t="0" r="19050" b="25400"/>
                      <wp:wrapNone/>
                      <wp:docPr id="3" name="Isosceles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717550"/>
                              </a:xfrm>
                              <a:prstGeom prst="triangl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3" o:spid="_x0000_s1026" type="#_x0000_t5" style="position:absolute;margin-left:6.25pt;margin-top:52.7pt;width:48pt;height:56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" filled="f" strokecolor="black [3213]"/>
                  </w:pict>
                </mc:Fallback>
              </mc:AlternateContent>
            </w:r>
            <w:r w:rsidR="00B80A2E">
              <w:rPr>
                <w:b/>
              </w:rPr>
              <w:t>a.</w:t>
            </w:r>
          </w:p>
        </w:tc>
        <w:tc>
          <w:tcPr>
            <w:tcW w:w="3119" w:type="dxa"/>
            <w:gridSpan w:val="2"/>
            <w:vAlign w:val="center"/>
          </w:tcPr>
          <w:p w14:paraId="65B9391D" w14:textId="77777777" w:rsidR="00B80A2E" w:rsidRPr="00B80A2E" w:rsidRDefault="00B80A2E" w:rsidP="00B80A2E"/>
          <w:p w14:paraId="0DD0EB93" w14:textId="77777777" w:rsidR="00B80A2E" w:rsidRPr="00B80A2E" w:rsidRDefault="00B80A2E" w:rsidP="00B80A2E"/>
          <w:p w14:paraId="22EA184F" w14:textId="1A0CF76A" w:rsidR="00B80A2E" w:rsidRPr="00B80A2E" w:rsidRDefault="00B80A2E" w:rsidP="00B80A2E">
            <w:r>
              <w:rPr>
                <w:b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FE3EFE3" wp14:editId="05915ED0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135255</wp:posOffset>
                      </wp:positionV>
                      <wp:extent cx="1047750" cy="996950"/>
                      <wp:effectExtent l="0" t="0" r="19050" b="12700"/>
                      <wp:wrapNone/>
                      <wp:docPr id="4" name="Isosceles Tri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996950"/>
                              </a:xfrm>
                              <a:prstGeom prst="triangl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Isosceles Triangle 4" o:spid="_x0000_s1026" type="#_x0000_t5" style="position:absolute;margin-left:47.05pt;margin-top:10.65pt;width:82.5pt;height:7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" filled="f" strokecolor="black [3213]"/>
                  </w:pict>
                </mc:Fallback>
              </mc:AlternateContent>
            </w:r>
          </w:p>
          <w:p w14:paraId="09B34121" w14:textId="1C18F650" w:rsidR="00B80A2E" w:rsidRPr="00B80A2E" w:rsidRDefault="00B80A2E" w:rsidP="00B80A2E"/>
          <w:p w14:paraId="3CD64BD5" w14:textId="71A0F528" w:rsidR="00B80A2E" w:rsidRPr="00B80A2E" w:rsidRDefault="00111E49" w:rsidP="00B80A2E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2BB69285" wp14:editId="18B96B9E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56515</wp:posOffset>
                      </wp:positionV>
                      <wp:extent cx="495300" cy="21590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50F999" w14:textId="77777777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12</w:t>
                                  </w:r>
                                  <w:r w:rsidRPr="00B80A2E">
                                    <w:rPr>
                                      <w:sz w:val="20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1" o:spid="_x0000_s1029" type="#_x0000_t202" style="position:absolute;margin-left:36.35pt;margin-top:4.45pt;width:39pt;height:1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" filled="f" stroked="f" strokeweight=".5pt">
                      <v:textbox>
                        <w:txbxContent>
                          <w:p w14:paraId="7450F999" w14:textId="77777777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12</w:t>
                            </w:r>
                            <w:r w:rsidRPr="00B80A2E">
                              <w:rPr>
                                <w:sz w:val="20"/>
                              </w:rP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4C85F8E3" wp14:editId="78532F08">
                      <wp:simplePos x="0" y="0"/>
                      <wp:positionH relativeFrom="column">
                        <wp:posOffset>1358265</wp:posOffset>
                      </wp:positionH>
                      <wp:positionV relativeFrom="paragraph">
                        <wp:posOffset>123825</wp:posOffset>
                      </wp:positionV>
                      <wp:extent cx="495300" cy="21590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AE504C" w14:textId="77777777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12</w:t>
                                  </w:r>
                                  <w:r w:rsidRPr="00B80A2E">
                                    <w:rPr>
                                      <w:sz w:val="20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30" type="#_x0000_t202" style="position:absolute;margin-left:106.95pt;margin-top:9.75pt;width:39pt;height:17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" filled="f" stroked="f" strokeweight=".5pt">
                      <v:textbox>
                        <w:txbxContent>
                          <w:p w14:paraId="03AE504C" w14:textId="77777777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12</w:t>
                            </w:r>
                            <w:r w:rsidRPr="00B80A2E">
                              <w:rPr>
                                <w:sz w:val="20"/>
                              </w:rP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27F0BE" w14:textId="7C4DA18F" w:rsidR="00B80A2E" w:rsidRPr="00B80A2E" w:rsidRDefault="00111E49" w:rsidP="00B80A2E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B1A1A86" wp14:editId="17FBA879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7620</wp:posOffset>
                      </wp:positionV>
                      <wp:extent cx="495300" cy="21590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00AA78" w14:textId="77777777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B80A2E">
                                    <w:rPr>
                                      <w:sz w:val="20"/>
                                    </w:rPr>
                                    <w:t>4cm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" o:spid="_x0000_s1031" type="#_x0000_t202" style="position:absolute;margin-left:1.75pt;margin-top:.6pt;width:39pt;height:1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" filled="f" stroked="f" strokeweight=".5pt">
                      <v:textbox>
                        <w:txbxContent>
                          <w:p w14:paraId="2000AA78" w14:textId="77777777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r w:rsidRPr="00B80A2E">
                              <w:rPr>
                                <w:sz w:val="20"/>
                              </w:rPr>
                              <w:t>4cm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B4B4BA5" w14:textId="5E5EE5D9" w:rsidR="00B80A2E" w:rsidRPr="00B80A2E" w:rsidRDefault="00B80A2E" w:rsidP="00B80A2E"/>
          <w:p w14:paraId="62A1A945" w14:textId="7530F12B" w:rsidR="00B80A2E" w:rsidRPr="00B80A2E" w:rsidRDefault="00B80A2E" w:rsidP="00B80A2E"/>
          <w:p w14:paraId="6EE79BF9" w14:textId="78E4CB06" w:rsidR="00B80A2E" w:rsidRPr="00B80A2E" w:rsidRDefault="00111E49" w:rsidP="00B80A2E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342E2BF4" wp14:editId="6382191D">
                      <wp:simplePos x="0" y="0"/>
                      <wp:positionH relativeFrom="column">
                        <wp:posOffset>860425</wp:posOffset>
                      </wp:positionH>
                      <wp:positionV relativeFrom="paragraph">
                        <wp:posOffset>34290</wp:posOffset>
                      </wp:positionV>
                      <wp:extent cx="495300" cy="21590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600C9A" w14:textId="54B404C7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111E49">
                                    <w:rPr>
                                      <w:i/>
                                      <w:sz w:val="20"/>
                                    </w:rPr>
                                    <w:t>x</w:t>
                                  </w:r>
                                  <w:r w:rsidRPr="00B80A2E">
                                    <w:rPr>
                                      <w:sz w:val="20"/>
                                    </w:rPr>
                                    <w:t>cm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" o:spid="_x0000_s1032" type="#_x0000_t202" style="position:absolute;margin-left:67.75pt;margin-top:2.7pt;width:39pt;height:1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" filled="f" stroked="f" strokeweight=".5pt">
                      <v:textbox>
                        <w:txbxContent>
                          <w:p w14:paraId="0F600C9A" w14:textId="54B404C7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 w:rsidRPr="00111E49">
                              <w:rPr>
                                <w:i/>
                                <w:sz w:val="20"/>
                              </w:rPr>
                              <w:t>x</w:t>
                            </w:r>
                            <w:r w:rsidRPr="00B80A2E">
                              <w:rPr>
                                <w:sz w:val="20"/>
                              </w:rPr>
                              <w:t>cm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578C7A" w14:textId="77777777" w:rsidR="00B80A2E" w:rsidRPr="00B80A2E" w:rsidRDefault="00B80A2E" w:rsidP="00B80A2E"/>
          <w:p w14:paraId="7FA24DBF" w14:textId="41C018BC" w:rsidR="00111E49" w:rsidRDefault="00111E49" w:rsidP="00B80A2E">
            <w:r>
              <w:t>Rule:</w:t>
            </w:r>
          </w:p>
          <w:p w14:paraId="4D079363" w14:textId="77777777" w:rsidR="00B80A2E" w:rsidRDefault="00B80A2E" w:rsidP="00B80A2E"/>
        </w:tc>
        <w:tc>
          <w:tcPr>
            <w:tcW w:w="709" w:type="dxa"/>
          </w:tcPr>
          <w:p w14:paraId="36AE2E7B" w14:textId="785A2918" w:rsidR="00B80A2E" w:rsidRPr="00111E49" w:rsidRDefault="00111E49" w:rsidP="00111E49">
            <w:pPr>
              <w:rPr>
                <w:b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020DBE4C" wp14:editId="21D1BD5C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754380</wp:posOffset>
                      </wp:positionV>
                      <wp:extent cx="558800" cy="21590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88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8331EA" w14:textId="12324D9F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21m</w:t>
                                  </w:r>
                                  <w:r w:rsidRPr="00B80A2E">
                                    <w:rPr>
                                      <w:sz w:val="20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33" type="#_x0000_t202" style="position:absolute;margin-left:21.4pt;margin-top:59.4pt;width:44pt;height:17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" filled="f" stroked="f" strokeweight=".5pt">
                      <v:textbox>
                        <w:txbxContent>
                          <w:p w14:paraId="0B8331EA" w14:textId="12324D9F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</w:t>
                            </w:r>
                            <w:r>
                              <w:rPr>
                                <w:sz w:val="20"/>
                              </w:rPr>
                              <w:t>m</w:t>
                            </w:r>
                            <w:r w:rsidRPr="00B80A2E">
                              <w:rPr>
                                <w:sz w:val="20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</w:rPr>
              <w:t>b.</w:t>
            </w:r>
            <w:r>
              <w:rPr>
                <w:noProof/>
                <w:lang w:eastAsia="en-AU"/>
              </w:rPr>
              <w:t xml:space="preserve"> </w:t>
            </w:r>
          </w:p>
        </w:tc>
        <w:tc>
          <w:tcPr>
            <w:tcW w:w="4677" w:type="dxa"/>
            <w:gridSpan w:val="2"/>
            <w:vAlign w:val="center"/>
          </w:tcPr>
          <w:p w14:paraId="0181B440" w14:textId="783A6F9C" w:rsidR="00111E49" w:rsidRDefault="00111E49" w:rsidP="00EA30A8">
            <w:r>
              <w:rPr>
                <w:b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3F3F41C3" wp14:editId="41BD99F7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480695</wp:posOffset>
                      </wp:positionV>
                      <wp:extent cx="1047750" cy="793750"/>
                      <wp:effectExtent l="0" t="0" r="19050" b="25400"/>
                      <wp:wrapNone/>
                      <wp:docPr id="12" name="Isosceles Tri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793750"/>
                              </a:xfrm>
                              <a:prstGeom prst="triangle">
                                <a:avLst>
                                  <a:gd name="adj" fmla="val 19697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Isosceles Triangle 12" o:spid="_x0000_s1026" type="#_x0000_t5" style="position:absolute;margin-left:17.55pt;margin-top:37.85pt;width:82.5pt;height:62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" adj="4255" filled="f" strokecolor="black [3213]"/>
                  </w:pict>
                </mc:Fallback>
              </mc:AlternateContent>
            </w:r>
            <w:r>
              <w:rPr>
                <w:b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6202B33E" wp14:editId="58E34726">
                      <wp:simplePos x="0" y="0"/>
                      <wp:positionH relativeFrom="column">
                        <wp:posOffset>1391285</wp:posOffset>
                      </wp:positionH>
                      <wp:positionV relativeFrom="paragraph">
                        <wp:posOffset>168910</wp:posOffset>
                      </wp:positionV>
                      <wp:extent cx="609600" cy="457200"/>
                      <wp:effectExtent l="0" t="0" r="19050" b="19050"/>
                      <wp:wrapNone/>
                      <wp:docPr id="13" name="Isosceles Tri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457200"/>
                              </a:xfrm>
                              <a:prstGeom prst="triangle">
                                <a:avLst>
                                  <a:gd name="adj" fmla="val 19697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Isosceles Triangle 13" o:spid="_x0000_s1026" type="#_x0000_t5" style="position:absolute;margin-left:109.55pt;margin-top:13.3pt;width:48pt;height:36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" adj="4255" filled="f" strokecolor="black [3213]"/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203BBD15" wp14:editId="261F1690">
                      <wp:simplePos x="0" y="0"/>
                      <wp:positionH relativeFrom="column">
                        <wp:posOffset>1661795</wp:posOffset>
                      </wp:positionH>
                      <wp:positionV relativeFrom="paragraph">
                        <wp:posOffset>217170</wp:posOffset>
                      </wp:positionV>
                      <wp:extent cx="495300" cy="21590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4D5AFD" w14:textId="77777777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111E49">
                                    <w:rPr>
                                      <w:i/>
                                      <w:sz w:val="20"/>
                                    </w:rPr>
                                    <w:t>x</w:t>
                                  </w:r>
                                  <w:r w:rsidRPr="00B80A2E">
                                    <w:rPr>
                                      <w:sz w:val="20"/>
                                    </w:rPr>
                                    <w:t>cm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34" type="#_x0000_t202" style="position:absolute;margin-left:130.85pt;margin-top:17.1pt;width:39pt;height:17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" filled="f" stroked="f" strokeweight=".5pt">
                      <v:textbox>
                        <w:txbxContent>
                          <w:p w14:paraId="684D5AFD" w14:textId="77777777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 w:rsidRPr="00111E49">
                              <w:rPr>
                                <w:i/>
                                <w:sz w:val="20"/>
                              </w:rPr>
                              <w:t>x</w:t>
                            </w:r>
                            <w:r w:rsidRPr="00B80A2E">
                              <w:rPr>
                                <w:sz w:val="20"/>
                              </w:rPr>
                              <w:t>cm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24AC4177" wp14:editId="7AC3FB99">
                      <wp:simplePos x="0" y="0"/>
                      <wp:positionH relativeFrom="column">
                        <wp:posOffset>1054735</wp:posOffset>
                      </wp:positionH>
                      <wp:positionV relativeFrom="paragraph">
                        <wp:posOffset>266700</wp:posOffset>
                      </wp:positionV>
                      <wp:extent cx="495300" cy="21590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5F004C" w14:textId="58E2BEBD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7m</w:t>
                                  </w:r>
                                  <w:r w:rsidRPr="00B80A2E">
                                    <w:rPr>
                                      <w:sz w:val="20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" o:spid="_x0000_s1035" type="#_x0000_t202" style="position:absolute;margin-left:83.05pt;margin-top:21pt;width:39pt;height:17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" filled="f" stroked="f" strokeweight=".5pt">
                      <v:textbox>
                        <w:txbxContent>
                          <w:p w14:paraId="735F004C" w14:textId="58E2BEBD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7m</w:t>
                            </w:r>
                            <w:r w:rsidRPr="00B80A2E">
                              <w:rPr>
                                <w:sz w:val="20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6433F2FC" wp14:editId="5B13FAAB">
                      <wp:simplePos x="0" y="0"/>
                      <wp:positionH relativeFrom="column">
                        <wp:posOffset>295275</wp:posOffset>
                      </wp:positionH>
                      <wp:positionV relativeFrom="paragraph">
                        <wp:posOffset>567055</wp:posOffset>
                      </wp:positionV>
                      <wp:extent cx="495300" cy="21590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65E8D3" w14:textId="59DB1D0E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40°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36" type="#_x0000_t202" style="position:absolute;margin-left:23.25pt;margin-top:44.65pt;width:39pt;height:17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" filled="f" stroked="f" strokeweight=".5pt">
                      <v:textbox>
                        <w:txbxContent>
                          <w:p w14:paraId="6165E8D3" w14:textId="59DB1D0E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40°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70AAF6F2" wp14:editId="53C031A9">
                      <wp:simplePos x="0" y="0"/>
                      <wp:positionH relativeFrom="column">
                        <wp:posOffset>1373505</wp:posOffset>
                      </wp:positionH>
                      <wp:positionV relativeFrom="paragraph">
                        <wp:posOffset>225425</wp:posOffset>
                      </wp:positionV>
                      <wp:extent cx="495300" cy="21590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1E8C86" w14:textId="77777777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40°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9" o:spid="_x0000_s1037" type="#_x0000_t202" style="position:absolute;margin-left:108.15pt;margin-top:17.75pt;width:39pt;height:17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" filled="f" stroked="f" strokeweight=".5pt">
                      <v:textbox>
                        <w:txbxContent>
                          <w:p w14:paraId="631E8C86" w14:textId="77777777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40°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227B1022" wp14:editId="14A49C27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631825</wp:posOffset>
                      </wp:positionV>
                      <wp:extent cx="558800" cy="21590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88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D2106F" w14:textId="7EE03382" w:rsidR="00111E49" w:rsidRPr="00B80A2E" w:rsidRDefault="00111E49" w:rsidP="00111E49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27m</w:t>
                                  </w:r>
                                  <w:r w:rsidRPr="00B80A2E">
                                    <w:rPr>
                                      <w:sz w:val="20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38" type="#_x0000_t202" style="position:absolute;margin-left:58.05pt;margin-top:49.75pt;width:44pt;height:17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" filled="f" stroked="f" strokeweight=".5pt">
                      <v:textbox>
                        <w:txbxContent>
                          <w:p w14:paraId="5FD2106F" w14:textId="7EE03382" w:rsidR="00111E49" w:rsidRPr="00B80A2E" w:rsidRDefault="00111E49" w:rsidP="00111E4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27</w:t>
                            </w:r>
                            <w:r>
                              <w:rPr>
                                <w:sz w:val="20"/>
                              </w:rPr>
                              <w:t>m</w:t>
                            </w:r>
                            <w:r w:rsidRPr="00B80A2E">
                              <w:rPr>
                                <w:sz w:val="20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ECA775" w14:textId="4BA0F095" w:rsidR="00111E49" w:rsidRDefault="00111E49" w:rsidP="00EA30A8"/>
          <w:p w14:paraId="7CE113C9" w14:textId="188A39DB" w:rsidR="00111E49" w:rsidRDefault="00111E49" w:rsidP="00EA30A8"/>
          <w:p w14:paraId="61C0FAFB" w14:textId="1C9294BA" w:rsidR="00111E49" w:rsidRDefault="00111E49" w:rsidP="00EA30A8"/>
          <w:p w14:paraId="43695DDA" w14:textId="07AC79D9" w:rsidR="00111E49" w:rsidRDefault="00111E49" w:rsidP="00EA30A8"/>
          <w:p w14:paraId="3C4258E6" w14:textId="203B1E08" w:rsidR="00111E49" w:rsidRDefault="00111E49" w:rsidP="00EA30A8"/>
          <w:p w14:paraId="58594E30" w14:textId="234B1CFC" w:rsidR="00111E49" w:rsidRDefault="00111E49" w:rsidP="00EA30A8"/>
          <w:p w14:paraId="75197115" w14:textId="689A427C" w:rsidR="00111E49" w:rsidRDefault="00111E49" w:rsidP="00EA30A8"/>
          <w:p w14:paraId="6C14372D" w14:textId="78035710" w:rsidR="00111E49" w:rsidRDefault="00111E49" w:rsidP="00EA30A8"/>
          <w:p w14:paraId="5E959FA0" w14:textId="77777777" w:rsidR="00111E49" w:rsidRDefault="00111E49" w:rsidP="00EA30A8"/>
          <w:p w14:paraId="2D1994B8" w14:textId="065A3A0F" w:rsidR="00111E49" w:rsidRDefault="00111E49" w:rsidP="00EA30A8">
            <w:r>
              <w:t>Rule:</w:t>
            </w:r>
          </w:p>
          <w:p w14:paraId="5A990896" w14:textId="648C53ED" w:rsidR="00B80A2E" w:rsidRDefault="00B80A2E" w:rsidP="00EA30A8"/>
        </w:tc>
      </w:tr>
    </w:tbl>
    <w:p w14:paraId="0906B2C0" w14:textId="77777777" w:rsidR="00D47D41" w:rsidRDefault="00D47D41">
      <w:r>
        <w:br w:type="page"/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516"/>
        <w:gridCol w:w="443"/>
        <w:gridCol w:w="2693"/>
        <w:gridCol w:w="426"/>
        <w:gridCol w:w="2381"/>
        <w:gridCol w:w="454"/>
        <w:gridCol w:w="2834"/>
      </w:tblGrid>
      <w:tr w:rsidR="007B499E" w:rsidRPr="003444ED" w14:paraId="674CCEDB" w14:textId="77777777" w:rsidTr="00111E49">
        <w:tc>
          <w:tcPr>
            <w:tcW w:w="516" w:type="dxa"/>
            <w:vAlign w:val="center"/>
          </w:tcPr>
          <w:p w14:paraId="39D2AC50" w14:textId="7BD0818B" w:rsidR="007B499E" w:rsidRPr="003444ED" w:rsidRDefault="00EE0CEE" w:rsidP="00193D94">
            <w:pPr>
              <w:rPr>
                <w:b/>
              </w:rPr>
            </w:pPr>
            <w:r>
              <w:rPr>
                <w:b/>
              </w:rPr>
              <w:lastRenderedPageBreak/>
              <w:t>11</w:t>
            </w:r>
            <w:r w:rsidR="007B499E" w:rsidRPr="003444ED">
              <w:rPr>
                <w:b/>
              </w:rPr>
              <w:t>.</w:t>
            </w:r>
          </w:p>
        </w:tc>
        <w:tc>
          <w:tcPr>
            <w:tcW w:w="9231" w:type="dxa"/>
            <w:gridSpan w:val="6"/>
            <w:vAlign w:val="center"/>
          </w:tcPr>
          <w:p w14:paraId="6229591E" w14:textId="67C240AE" w:rsidR="007B499E" w:rsidRPr="003444ED" w:rsidRDefault="007B499E" w:rsidP="0080558A">
            <w:pPr>
              <w:rPr>
                <w:b/>
              </w:rPr>
            </w:pPr>
            <w:r w:rsidRPr="003444ED">
              <w:rPr>
                <w:b/>
              </w:rPr>
              <w:t>[</w:t>
            </w:r>
            <w:r w:rsidR="0080558A">
              <w:rPr>
                <w:b/>
              </w:rPr>
              <w:t>11</w:t>
            </w:r>
            <w:r w:rsidRPr="003444ED">
              <w:rPr>
                <w:b/>
              </w:rPr>
              <w:t xml:space="preserve"> marks</w:t>
            </w:r>
            <w:r w:rsidR="0080558A">
              <w:rPr>
                <w:b/>
              </w:rPr>
              <w:t>: 2, 2, 2, 2, 3</w:t>
            </w:r>
            <w:r w:rsidRPr="003444ED">
              <w:rPr>
                <w:b/>
              </w:rPr>
              <w:t>]</w:t>
            </w:r>
          </w:p>
        </w:tc>
      </w:tr>
      <w:tr w:rsidR="00D953BA" w:rsidRPr="003444ED" w14:paraId="0AE0D7F7" w14:textId="77777777" w:rsidTr="00111E49">
        <w:tc>
          <w:tcPr>
            <w:tcW w:w="516" w:type="dxa"/>
            <w:vAlign w:val="center"/>
          </w:tcPr>
          <w:p w14:paraId="28DD7F68" w14:textId="77777777" w:rsidR="00D953BA" w:rsidRDefault="00D953BA" w:rsidP="00193D94">
            <w:pPr>
              <w:rPr>
                <w:b/>
              </w:rPr>
            </w:pPr>
          </w:p>
        </w:tc>
        <w:tc>
          <w:tcPr>
            <w:tcW w:w="9231" w:type="dxa"/>
            <w:gridSpan w:val="6"/>
            <w:vAlign w:val="center"/>
          </w:tcPr>
          <w:p w14:paraId="546D9458" w14:textId="251AAED4" w:rsidR="00D953BA" w:rsidRPr="00D953BA" w:rsidRDefault="00111E49" w:rsidP="003444ED">
            <w:r>
              <w:t>Expand and simplify the following</w:t>
            </w:r>
          </w:p>
        </w:tc>
      </w:tr>
      <w:tr w:rsidR="00111E49" w:rsidRPr="003444ED" w14:paraId="3FFB41DE" w14:textId="77777777" w:rsidTr="0080558A">
        <w:trPr>
          <w:trHeight w:val="90"/>
        </w:trPr>
        <w:tc>
          <w:tcPr>
            <w:tcW w:w="516" w:type="dxa"/>
            <w:vMerge w:val="restart"/>
            <w:vAlign w:val="center"/>
          </w:tcPr>
          <w:p w14:paraId="597FF796" w14:textId="77777777" w:rsidR="00111E49" w:rsidRDefault="00111E49" w:rsidP="00193D94">
            <w:pPr>
              <w:rPr>
                <w:b/>
              </w:rPr>
            </w:pPr>
          </w:p>
        </w:tc>
        <w:tc>
          <w:tcPr>
            <w:tcW w:w="443" w:type="dxa"/>
          </w:tcPr>
          <w:p w14:paraId="33D7ACF0" w14:textId="7EBEF4A5" w:rsidR="00111E49" w:rsidRPr="0080558A" w:rsidRDefault="0080558A" w:rsidP="0080558A">
            <w:pPr>
              <w:rPr>
                <w:b/>
              </w:rPr>
            </w:pPr>
            <w:r w:rsidRPr="0080558A">
              <w:rPr>
                <w:b/>
              </w:rPr>
              <w:t>a</w:t>
            </w:r>
            <w:r>
              <w:rPr>
                <w:b/>
              </w:rPr>
              <w:t>.</w:t>
            </w:r>
          </w:p>
        </w:tc>
        <w:tc>
          <w:tcPr>
            <w:tcW w:w="2693" w:type="dxa"/>
          </w:tcPr>
          <w:p w14:paraId="27419B61" w14:textId="77777777" w:rsidR="00111E49" w:rsidRDefault="0080558A" w:rsidP="0080558A">
            <w:r>
              <w:t>4(d + 3)</w:t>
            </w:r>
          </w:p>
          <w:p w14:paraId="1AF2AB09" w14:textId="77777777" w:rsidR="0080558A" w:rsidRDefault="0080558A" w:rsidP="0080558A"/>
          <w:p w14:paraId="6A984718" w14:textId="77777777" w:rsidR="0080558A" w:rsidRDefault="0080558A" w:rsidP="0080558A"/>
          <w:p w14:paraId="6EEC40DA" w14:textId="77777777" w:rsidR="0080558A" w:rsidRDefault="0080558A" w:rsidP="0080558A"/>
          <w:p w14:paraId="7412441B" w14:textId="0270DC71" w:rsidR="0080558A" w:rsidRPr="00D953BA" w:rsidRDefault="0080558A" w:rsidP="0080558A"/>
        </w:tc>
        <w:tc>
          <w:tcPr>
            <w:tcW w:w="426" w:type="dxa"/>
          </w:tcPr>
          <w:p w14:paraId="7BCBC69A" w14:textId="0FA9C388" w:rsidR="00111E49" w:rsidRPr="0080558A" w:rsidRDefault="0080558A" w:rsidP="0080558A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381" w:type="dxa"/>
          </w:tcPr>
          <w:p w14:paraId="538EF974" w14:textId="77F649FE" w:rsidR="00111E49" w:rsidRPr="00D953BA" w:rsidRDefault="0080558A" w:rsidP="0080558A">
            <w:r>
              <w:t>-2(e + 5)</w:t>
            </w:r>
          </w:p>
        </w:tc>
        <w:tc>
          <w:tcPr>
            <w:tcW w:w="454" w:type="dxa"/>
          </w:tcPr>
          <w:p w14:paraId="2F04CC8E" w14:textId="7EBC5FA4" w:rsidR="00111E49" w:rsidRPr="0080558A" w:rsidRDefault="0080558A" w:rsidP="0080558A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2834" w:type="dxa"/>
          </w:tcPr>
          <w:p w14:paraId="1D4A21B1" w14:textId="7F650FF6" w:rsidR="00111E49" w:rsidRPr="00D953BA" w:rsidRDefault="0080558A" w:rsidP="0080558A">
            <w:r>
              <w:t>k(k – 4)</w:t>
            </w:r>
          </w:p>
        </w:tc>
      </w:tr>
      <w:tr w:rsidR="00111E49" w:rsidRPr="003444ED" w14:paraId="393F288A" w14:textId="77777777" w:rsidTr="0080558A">
        <w:trPr>
          <w:trHeight w:val="90"/>
        </w:trPr>
        <w:tc>
          <w:tcPr>
            <w:tcW w:w="516" w:type="dxa"/>
            <w:vMerge/>
            <w:vAlign w:val="center"/>
          </w:tcPr>
          <w:p w14:paraId="28D29AC7" w14:textId="77777777" w:rsidR="00111E49" w:rsidRDefault="00111E49" w:rsidP="00193D94">
            <w:pPr>
              <w:rPr>
                <w:b/>
              </w:rPr>
            </w:pPr>
          </w:p>
        </w:tc>
        <w:tc>
          <w:tcPr>
            <w:tcW w:w="443" w:type="dxa"/>
          </w:tcPr>
          <w:p w14:paraId="7A01BF34" w14:textId="1BAE009B" w:rsidR="00111E49" w:rsidRPr="0080558A" w:rsidRDefault="0080558A" w:rsidP="0080558A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693" w:type="dxa"/>
          </w:tcPr>
          <w:p w14:paraId="7880E2ED" w14:textId="77777777" w:rsidR="00111E49" w:rsidRDefault="0080558A" w:rsidP="0080558A">
            <w:r>
              <w:t>-3h(h – 7)</w:t>
            </w:r>
          </w:p>
          <w:p w14:paraId="038EA858" w14:textId="77777777" w:rsidR="0080558A" w:rsidRDefault="0080558A" w:rsidP="0080558A"/>
          <w:p w14:paraId="12DCF065" w14:textId="77777777" w:rsidR="0080558A" w:rsidRDefault="0080558A" w:rsidP="0080558A"/>
          <w:p w14:paraId="40FEFD8D" w14:textId="77777777" w:rsidR="0080558A" w:rsidRDefault="0080558A" w:rsidP="0080558A"/>
          <w:p w14:paraId="1151E02B" w14:textId="77777777" w:rsidR="0080558A" w:rsidRDefault="0080558A" w:rsidP="0080558A"/>
          <w:p w14:paraId="0D119236" w14:textId="77777777" w:rsidR="0080558A" w:rsidRDefault="0080558A" w:rsidP="0080558A"/>
          <w:p w14:paraId="30112BEC" w14:textId="1737DBD5" w:rsidR="0080558A" w:rsidRPr="00D953BA" w:rsidRDefault="0080558A" w:rsidP="0080558A"/>
        </w:tc>
        <w:tc>
          <w:tcPr>
            <w:tcW w:w="426" w:type="dxa"/>
          </w:tcPr>
          <w:p w14:paraId="1DCEC425" w14:textId="7D59EEAE" w:rsidR="00111E49" w:rsidRPr="0080558A" w:rsidRDefault="0080558A" w:rsidP="0080558A">
            <w:pPr>
              <w:rPr>
                <w:b/>
              </w:rPr>
            </w:pPr>
            <w:r>
              <w:rPr>
                <w:b/>
              </w:rPr>
              <w:t>e.</w:t>
            </w:r>
          </w:p>
        </w:tc>
        <w:tc>
          <w:tcPr>
            <w:tcW w:w="2381" w:type="dxa"/>
          </w:tcPr>
          <w:p w14:paraId="204776E4" w14:textId="7E268823" w:rsidR="00111E49" w:rsidRPr="00D953BA" w:rsidRDefault="0080558A" w:rsidP="0080558A">
            <w:r>
              <w:t>(r + 3)(r + 2)</w:t>
            </w:r>
          </w:p>
        </w:tc>
        <w:tc>
          <w:tcPr>
            <w:tcW w:w="454" w:type="dxa"/>
          </w:tcPr>
          <w:p w14:paraId="70A8CC30" w14:textId="77777777" w:rsidR="00111E49" w:rsidRPr="0080558A" w:rsidRDefault="00111E49" w:rsidP="0080558A">
            <w:pPr>
              <w:rPr>
                <w:b/>
              </w:rPr>
            </w:pPr>
          </w:p>
        </w:tc>
        <w:tc>
          <w:tcPr>
            <w:tcW w:w="2834" w:type="dxa"/>
          </w:tcPr>
          <w:p w14:paraId="32887D64" w14:textId="591AF3A4" w:rsidR="00111E49" w:rsidRPr="00D953BA" w:rsidRDefault="00111E49" w:rsidP="0080558A"/>
        </w:tc>
      </w:tr>
      <w:tr w:rsidR="00B96997" w:rsidRPr="002A3ABB" w14:paraId="156603A4" w14:textId="77777777" w:rsidTr="00111E49">
        <w:tc>
          <w:tcPr>
            <w:tcW w:w="516" w:type="dxa"/>
            <w:vAlign w:val="center"/>
          </w:tcPr>
          <w:p w14:paraId="65C2899C" w14:textId="77777777" w:rsidR="00B96997" w:rsidRPr="002A3ABB" w:rsidRDefault="00EE0CEE" w:rsidP="00CC639C">
            <w:pPr>
              <w:rPr>
                <w:b/>
              </w:rPr>
            </w:pPr>
            <w:r>
              <w:rPr>
                <w:b/>
              </w:rPr>
              <w:t>12</w:t>
            </w:r>
            <w:r w:rsidR="00B96997" w:rsidRPr="002A3ABB">
              <w:rPr>
                <w:b/>
              </w:rPr>
              <w:t>.</w:t>
            </w:r>
          </w:p>
        </w:tc>
        <w:tc>
          <w:tcPr>
            <w:tcW w:w="9231" w:type="dxa"/>
            <w:gridSpan w:val="6"/>
            <w:vAlign w:val="center"/>
          </w:tcPr>
          <w:p w14:paraId="73260A4C" w14:textId="77777777" w:rsidR="00B96997" w:rsidRPr="002A3ABB" w:rsidRDefault="00B96997" w:rsidP="00257EB2">
            <w:pPr>
              <w:rPr>
                <w:b/>
              </w:rPr>
            </w:pPr>
            <w:r w:rsidRPr="002A3ABB">
              <w:rPr>
                <w:b/>
              </w:rPr>
              <w:t>[</w:t>
            </w:r>
            <w:r w:rsidR="00257EB2" w:rsidRPr="002A3ABB">
              <w:rPr>
                <w:b/>
              </w:rPr>
              <w:t>5</w:t>
            </w:r>
            <w:r w:rsidRPr="002A3ABB">
              <w:rPr>
                <w:b/>
              </w:rPr>
              <w:t xml:space="preserve"> marks]</w:t>
            </w:r>
          </w:p>
        </w:tc>
      </w:tr>
      <w:tr w:rsidR="00257EB2" w:rsidRPr="002A3ABB" w14:paraId="538AC7A7" w14:textId="77777777" w:rsidTr="00111E49">
        <w:tc>
          <w:tcPr>
            <w:tcW w:w="516" w:type="dxa"/>
            <w:vAlign w:val="center"/>
          </w:tcPr>
          <w:p w14:paraId="05A67223" w14:textId="77777777" w:rsidR="00257EB2" w:rsidRPr="002A3ABB" w:rsidRDefault="00257EB2" w:rsidP="00CC639C">
            <w:pPr>
              <w:rPr>
                <w:b/>
              </w:rPr>
            </w:pPr>
          </w:p>
        </w:tc>
        <w:tc>
          <w:tcPr>
            <w:tcW w:w="9231" w:type="dxa"/>
            <w:gridSpan w:val="6"/>
          </w:tcPr>
          <w:p w14:paraId="0D55F838" w14:textId="6CD4C635" w:rsidR="00257EB2" w:rsidRPr="00D45EBD" w:rsidRDefault="00257EB2" w:rsidP="002A3ABB">
            <w:pPr>
              <w:tabs>
                <w:tab w:val="left" w:pos="2160"/>
                <w:tab w:val="left" w:pos="4320"/>
                <w:tab w:val="left" w:pos="6480"/>
              </w:tabs>
            </w:pPr>
            <w:r w:rsidRPr="002A3ABB">
              <w:t xml:space="preserve">Christy’s dad bounces a ball from his head height and Christy catches it at her head height, as the following diagram shows. </w:t>
            </w:r>
            <w:r w:rsidR="00D45EBD">
              <w:t>Prove the following triangles are similar and find how tall Christy is (</w:t>
            </w:r>
            <w:r w:rsidR="00D45EBD">
              <w:rPr>
                <w:i/>
              </w:rPr>
              <w:t>x</w:t>
            </w:r>
            <w:r w:rsidR="00D45EBD">
              <w:t>).</w:t>
            </w:r>
          </w:p>
          <w:p w14:paraId="36203105" w14:textId="77777777" w:rsidR="00257EB2" w:rsidRPr="002A3ABB" w:rsidRDefault="00F26A16" w:rsidP="002A3ABB">
            <w:r>
              <w:rPr>
                <w:noProof/>
                <w:lang w:eastAsia="en-AU"/>
              </w:rPr>
              <w:drawing>
                <wp:inline distT="0" distB="0" distL="0" distR="0" wp14:anchorId="34E5B84C" wp14:editId="6BDBF9B9">
                  <wp:extent cx="2988945" cy="1735455"/>
                  <wp:effectExtent l="0" t="0" r="8255" b="0"/>
                  <wp:docPr id="139" name="Picture 139" descr="ACPM9_PR_6_22t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ACPM9_PR_6_22t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945" cy="173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55AE5" w14:textId="77777777" w:rsidR="00257EB2" w:rsidRPr="002A3ABB" w:rsidRDefault="00257EB2" w:rsidP="002A3ABB"/>
          <w:tbl>
            <w:tblPr>
              <w:tblStyle w:val="TableGrid"/>
              <w:tblpPr w:leftFromText="180" w:rightFromText="180" w:vertAnchor="text" w:horzAnchor="page" w:tblpX="319" w:tblpY="-21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3827"/>
            </w:tblGrid>
            <w:tr w:rsidR="00D45EBD" w14:paraId="715B4238" w14:textId="77777777" w:rsidTr="00334835">
              <w:tc>
                <w:tcPr>
                  <w:tcW w:w="1418" w:type="dxa"/>
                </w:tcPr>
                <w:p w14:paraId="63724B08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Statement</w:t>
                  </w:r>
                </w:p>
              </w:tc>
              <w:tc>
                <w:tcPr>
                  <w:tcW w:w="3827" w:type="dxa"/>
                </w:tcPr>
                <w:p w14:paraId="32B553C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Reason</w:t>
                  </w:r>
                </w:p>
              </w:tc>
            </w:tr>
            <w:tr w:rsidR="00D45EBD" w14:paraId="4612B884" w14:textId="77777777" w:rsidTr="00334835">
              <w:tc>
                <w:tcPr>
                  <w:tcW w:w="1418" w:type="dxa"/>
                </w:tcPr>
                <w:p w14:paraId="55084B23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A377407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7C6B031C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0634FD2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6CF9EE7F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4B3F7BB7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5D7A05CD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D3D8003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B64B43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516202CF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812A9D3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F09C956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757DBF3B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  <w:tc>
                <w:tcPr>
                  <w:tcW w:w="3827" w:type="dxa"/>
                </w:tcPr>
                <w:p w14:paraId="741E3636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</w:tr>
          </w:tbl>
          <w:p w14:paraId="60FE6B4E" w14:textId="77777777" w:rsidR="00D45EBD" w:rsidRDefault="00D45EBD" w:rsidP="002A3ABB"/>
          <w:p w14:paraId="78A8C892" w14:textId="31DAC7E7" w:rsidR="00257EB2" w:rsidRPr="002A3ABB" w:rsidRDefault="00257EB2" w:rsidP="002A3ABB">
            <w:pPr>
              <w:tabs>
                <w:tab w:val="left" w:pos="2160"/>
                <w:tab w:val="left" w:pos="4320"/>
                <w:tab w:val="left" w:pos="6480"/>
              </w:tabs>
              <w:spacing w:before="120"/>
            </w:pPr>
          </w:p>
          <w:p w14:paraId="7E236FB0" w14:textId="77777777" w:rsidR="00257EB2" w:rsidRDefault="00257EB2" w:rsidP="002A3ABB"/>
          <w:p w14:paraId="3080AD72" w14:textId="77777777" w:rsidR="00EE0CEE" w:rsidRPr="002A3ABB" w:rsidRDefault="00EE0CEE" w:rsidP="002A3ABB"/>
        </w:tc>
      </w:tr>
    </w:tbl>
    <w:p w14:paraId="0E1A3853" w14:textId="77777777" w:rsidR="00B96997" w:rsidRDefault="00B96997" w:rsidP="00B96997">
      <w:pPr>
        <w:tabs>
          <w:tab w:val="right" w:pos="9356"/>
        </w:tabs>
        <w:ind w:left="567" w:right="566" w:hanging="567"/>
        <w:rPr>
          <w:b/>
        </w:rPr>
      </w:pPr>
    </w:p>
    <w:p w14:paraId="22A04A80" w14:textId="77777777" w:rsidR="00D45EBD" w:rsidRDefault="00D45EBD" w:rsidP="00B96997">
      <w:pPr>
        <w:tabs>
          <w:tab w:val="right" w:pos="9356"/>
        </w:tabs>
        <w:ind w:left="567" w:right="566" w:hanging="567"/>
        <w:rPr>
          <w:b/>
        </w:rPr>
      </w:pPr>
    </w:p>
    <w:p w14:paraId="7A56CF5D" w14:textId="77777777" w:rsidR="00D45EBD" w:rsidRPr="00FA393A" w:rsidRDefault="00D45EBD" w:rsidP="00B96997">
      <w:pPr>
        <w:tabs>
          <w:tab w:val="right" w:pos="9356"/>
        </w:tabs>
        <w:ind w:left="567" w:right="566" w:hanging="567"/>
        <w:rPr>
          <w:b/>
        </w:rPr>
      </w:pPr>
    </w:p>
    <w:p w14:paraId="78B0E3C1" w14:textId="77777777" w:rsidR="00D47D41" w:rsidRDefault="00D47D41">
      <w: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516"/>
        <w:gridCol w:w="585"/>
        <w:gridCol w:w="3685"/>
        <w:gridCol w:w="610"/>
        <w:gridCol w:w="2508"/>
        <w:gridCol w:w="2644"/>
      </w:tblGrid>
      <w:tr w:rsidR="00B96997" w:rsidRPr="009915EF" w14:paraId="36CD37D0" w14:textId="77777777" w:rsidTr="009915EF">
        <w:tc>
          <w:tcPr>
            <w:tcW w:w="516" w:type="dxa"/>
            <w:vAlign w:val="center"/>
          </w:tcPr>
          <w:p w14:paraId="1EEF75C9" w14:textId="61042FF6" w:rsidR="00B96997" w:rsidRPr="009915EF" w:rsidRDefault="009915EF" w:rsidP="00EE0CEE">
            <w:pPr>
              <w:rPr>
                <w:b/>
              </w:rPr>
            </w:pPr>
            <w:r w:rsidRPr="009915EF">
              <w:rPr>
                <w:b/>
              </w:rPr>
              <w:lastRenderedPageBreak/>
              <w:t>1</w:t>
            </w:r>
            <w:r w:rsidR="00EE0CEE">
              <w:rPr>
                <w:b/>
              </w:rPr>
              <w:t>3</w:t>
            </w:r>
            <w:r w:rsidR="00B96997" w:rsidRPr="009915EF">
              <w:rPr>
                <w:b/>
              </w:rPr>
              <w:t>.</w:t>
            </w:r>
          </w:p>
        </w:tc>
        <w:tc>
          <w:tcPr>
            <w:tcW w:w="10032" w:type="dxa"/>
            <w:gridSpan w:val="5"/>
            <w:vAlign w:val="center"/>
          </w:tcPr>
          <w:p w14:paraId="63866B3F" w14:textId="77777777" w:rsidR="00B96997" w:rsidRPr="009915EF" w:rsidRDefault="00B96997" w:rsidP="009915EF">
            <w:pPr>
              <w:rPr>
                <w:b/>
              </w:rPr>
            </w:pPr>
            <w:r w:rsidRPr="009915EF">
              <w:rPr>
                <w:b/>
              </w:rPr>
              <w:t>[</w:t>
            </w:r>
            <w:r w:rsidR="009915EF" w:rsidRPr="009915EF">
              <w:rPr>
                <w:b/>
              </w:rPr>
              <w:t>2</w:t>
            </w:r>
            <w:r w:rsidRPr="009915EF">
              <w:rPr>
                <w:b/>
              </w:rPr>
              <w:t xml:space="preserve"> marks]</w:t>
            </w:r>
          </w:p>
        </w:tc>
      </w:tr>
      <w:tr w:rsidR="00B96997" w:rsidRPr="009915EF" w14:paraId="6E9BE1F5" w14:textId="77777777" w:rsidTr="009915EF">
        <w:tc>
          <w:tcPr>
            <w:tcW w:w="516" w:type="dxa"/>
            <w:vAlign w:val="center"/>
          </w:tcPr>
          <w:p w14:paraId="79E2FDED" w14:textId="77777777" w:rsidR="00B96997" w:rsidRPr="009915EF" w:rsidRDefault="00B96997" w:rsidP="00CC639C">
            <w:pPr>
              <w:rPr>
                <w:b/>
              </w:rPr>
            </w:pPr>
          </w:p>
        </w:tc>
        <w:tc>
          <w:tcPr>
            <w:tcW w:w="10032" w:type="dxa"/>
            <w:gridSpan w:val="5"/>
            <w:vAlign w:val="center"/>
          </w:tcPr>
          <w:p w14:paraId="1434655C" w14:textId="77777777" w:rsidR="009915EF" w:rsidRPr="009915EF" w:rsidRDefault="009915EF" w:rsidP="009915EF">
            <w:r w:rsidRPr="009915EF">
              <w:t>Use the properties of similar triangles to find the distance across the river, correct to one decimal place.</w:t>
            </w:r>
          </w:p>
          <w:p w14:paraId="3921426E" w14:textId="77777777" w:rsidR="009915EF" w:rsidRPr="009915EF" w:rsidRDefault="009915EF" w:rsidP="009915EF"/>
          <w:p w14:paraId="4BFE3ECA" w14:textId="77777777" w:rsidR="00B96997" w:rsidRDefault="00F26A16" w:rsidP="009915EF">
            <w:r>
              <w:rPr>
                <w:noProof/>
                <w:lang w:eastAsia="en-AU"/>
              </w:rPr>
              <w:drawing>
                <wp:inline distT="0" distB="0" distL="0" distR="0" wp14:anchorId="4C1556A9" wp14:editId="69AA6B88">
                  <wp:extent cx="2768600" cy="1464945"/>
                  <wp:effectExtent l="0" t="0" r="0" b="8255"/>
                  <wp:docPr id="164" name="Picture 164" descr="ACPM9_PR_6_12t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ACPM9_PR_6_12t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600" cy="146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BA80" w14:textId="77777777" w:rsidR="00EE0CEE" w:rsidRDefault="00EE0CEE" w:rsidP="009915EF"/>
          <w:p w14:paraId="03EEA8A8" w14:textId="77777777" w:rsidR="00EE0CEE" w:rsidRDefault="00EE0CEE" w:rsidP="009915EF"/>
          <w:p w14:paraId="75C8D4B9" w14:textId="77777777" w:rsidR="00EE0CEE" w:rsidRDefault="00EE0CEE" w:rsidP="009915EF"/>
          <w:p w14:paraId="6F1EC051" w14:textId="77777777" w:rsidR="00D45EBD" w:rsidRDefault="00D45EBD" w:rsidP="009915EF"/>
          <w:p w14:paraId="09C4DA0A" w14:textId="77777777" w:rsidR="00D45EBD" w:rsidRDefault="00D45EBD" w:rsidP="009915EF"/>
          <w:p w14:paraId="5FED79CA" w14:textId="77777777" w:rsidR="00D45EBD" w:rsidRDefault="00D45EBD" w:rsidP="009915EF"/>
          <w:p w14:paraId="34661127" w14:textId="77777777" w:rsidR="00D45EBD" w:rsidRDefault="00D45EBD" w:rsidP="009915EF"/>
          <w:p w14:paraId="61288D1C" w14:textId="77777777" w:rsidR="00D45EBD" w:rsidRDefault="00D45EBD" w:rsidP="009915EF"/>
          <w:p w14:paraId="6BBA5066" w14:textId="77777777" w:rsidR="00D45EBD" w:rsidRDefault="00D45EBD" w:rsidP="009915EF"/>
          <w:p w14:paraId="65AB421A" w14:textId="77777777" w:rsidR="00D45EBD" w:rsidRDefault="00D45EBD" w:rsidP="009915EF"/>
          <w:p w14:paraId="3495B70B" w14:textId="77777777" w:rsidR="00EE0CEE" w:rsidRPr="009915EF" w:rsidRDefault="00EE0CEE" w:rsidP="009915EF"/>
        </w:tc>
      </w:tr>
      <w:tr w:rsidR="00B96997" w:rsidRPr="00A24717" w14:paraId="4950968E" w14:textId="77777777" w:rsidTr="00EE0CEE">
        <w:tc>
          <w:tcPr>
            <w:tcW w:w="516" w:type="dxa"/>
            <w:vAlign w:val="center"/>
          </w:tcPr>
          <w:p w14:paraId="26D52959" w14:textId="77777777" w:rsidR="00B96997" w:rsidRPr="00A24717" w:rsidRDefault="00A24717" w:rsidP="00EE0CEE">
            <w:pPr>
              <w:rPr>
                <w:b/>
              </w:rPr>
            </w:pPr>
            <w:r w:rsidRPr="00A24717">
              <w:rPr>
                <w:b/>
              </w:rPr>
              <w:t>1</w:t>
            </w:r>
            <w:r w:rsidR="00EE0CEE">
              <w:rPr>
                <w:b/>
              </w:rPr>
              <w:t>4</w:t>
            </w:r>
            <w:r w:rsidR="00B96997" w:rsidRPr="00A24717">
              <w:rPr>
                <w:b/>
              </w:rPr>
              <w:t>.</w:t>
            </w:r>
          </w:p>
        </w:tc>
        <w:tc>
          <w:tcPr>
            <w:tcW w:w="10032" w:type="dxa"/>
            <w:gridSpan w:val="5"/>
            <w:vAlign w:val="center"/>
          </w:tcPr>
          <w:p w14:paraId="5AA00E47" w14:textId="53685DA0" w:rsidR="00B96997" w:rsidRPr="00A24717" w:rsidRDefault="00B96997" w:rsidP="0080558A">
            <w:pPr>
              <w:rPr>
                <w:b/>
              </w:rPr>
            </w:pPr>
            <w:r w:rsidRPr="00A24717">
              <w:rPr>
                <w:b/>
              </w:rPr>
              <w:t>[</w:t>
            </w:r>
            <w:r w:rsidR="0080558A">
              <w:rPr>
                <w:b/>
              </w:rPr>
              <w:t>8</w:t>
            </w:r>
            <w:r w:rsidRPr="00A24717">
              <w:rPr>
                <w:b/>
              </w:rPr>
              <w:t xml:space="preserve"> marks</w:t>
            </w:r>
            <w:r w:rsidR="0080558A">
              <w:rPr>
                <w:b/>
              </w:rPr>
              <w:t>: 2, 2, 2, 2</w:t>
            </w:r>
            <w:r w:rsidRPr="00A24717">
              <w:rPr>
                <w:b/>
              </w:rPr>
              <w:t>]</w:t>
            </w:r>
          </w:p>
        </w:tc>
      </w:tr>
      <w:tr w:rsidR="0080558A" w:rsidRPr="00A24717" w14:paraId="15C6F115" w14:textId="77777777" w:rsidTr="00EE0CEE">
        <w:tc>
          <w:tcPr>
            <w:tcW w:w="516" w:type="dxa"/>
            <w:vAlign w:val="center"/>
          </w:tcPr>
          <w:p w14:paraId="31AA0500" w14:textId="77777777" w:rsidR="0080558A" w:rsidRPr="00A24717" w:rsidRDefault="0080558A" w:rsidP="00EE0CEE">
            <w:pPr>
              <w:rPr>
                <w:b/>
              </w:rPr>
            </w:pPr>
          </w:p>
        </w:tc>
        <w:tc>
          <w:tcPr>
            <w:tcW w:w="10032" w:type="dxa"/>
            <w:gridSpan w:val="5"/>
            <w:vAlign w:val="center"/>
          </w:tcPr>
          <w:p w14:paraId="628EA7C4" w14:textId="5DA94871" w:rsidR="0080558A" w:rsidRPr="0080558A" w:rsidRDefault="0080558A" w:rsidP="0080558A">
            <w:r>
              <w:t>Factorise the following</w:t>
            </w:r>
          </w:p>
        </w:tc>
      </w:tr>
      <w:tr w:rsidR="0080558A" w:rsidRPr="00A24717" w14:paraId="15F0A0E9" w14:textId="77777777" w:rsidTr="0080558A">
        <w:trPr>
          <w:gridAfter w:val="1"/>
          <w:wAfter w:w="2644" w:type="dxa"/>
        </w:trPr>
        <w:tc>
          <w:tcPr>
            <w:tcW w:w="516" w:type="dxa"/>
            <w:vAlign w:val="center"/>
          </w:tcPr>
          <w:p w14:paraId="5C27CB18" w14:textId="77777777" w:rsidR="0080558A" w:rsidRPr="00A24717" w:rsidRDefault="0080558A" w:rsidP="00EE0CEE">
            <w:pPr>
              <w:rPr>
                <w:b/>
              </w:rPr>
            </w:pPr>
          </w:p>
        </w:tc>
        <w:tc>
          <w:tcPr>
            <w:tcW w:w="585" w:type="dxa"/>
          </w:tcPr>
          <w:p w14:paraId="67279EA6" w14:textId="77777777" w:rsidR="0080558A" w:rsidRDefault="0080558A" w:rsidP="0080558A">
            <w:pPr>
              <w:rPr>
                <w:b/>
              </w:rPr>
            </w:pPr>
            <w:proofErr w:type="gramStart"/>
            <w:r>
              <w:rPr>
                <w:b/>
              </w:rPr>
              <w:t>a</w:t>
            </w:r>
            <w:proofErr w:type="gramEnd"/>
            <w:r>
              <w:rPr>
                <w:b/>
              </w:rPr>
              <w:t>.</w:t>
            </w:r>
          </w:p>
          <w:p w14:paraId="75FE27A2" w14:textId="77777777" w:rsidR="0080558A" w:rsidRDefault="0080558A" w:rsidP="0080558A">
            <w:pPr>
              <w:rPr>
                <w:b/>
              </w:rPr>
            </w:pPr>
          </w:p>
          <w:p w14:paraId="3243702F" w14:textId="77777777" w:rsidR="0080558A" w:rsidRDefault="0080558A" w:rsidP="0080558A">
            <w:pPr>
              <w:rPr>
                <w:b/>
              </w:rPr>
            </w:pPr>
          </w:p>
          <w:p w14:paraId="603377FD" w14:textId="77777777" w:rsidR="0080558A" w:rsidRDefault="0080558A" w:rsidP="0080558A">
            <w:pPr>
              <w:rPr>
                <w:b/>
              </w:rPr>
            </w:pPr>
          </w:p>
          <w:p w14:paraId="318F189A" w14:textId="77777777" w:rsidR="0080558A" w:rsidRDefault="0080558A" w:rsidP="0080558A">
            <w:pPr>
              <w:rPr>
                <w:b/>
              </w:rPr>
            </w:pPr>
          </w:p>
          <w:p w14:paraId="59AF90CE" w14:textId="77777777" w:rsidR="0080558A" w:rsidRDefault="0080558A" w:rsidP="0080558A">
            <w:pPr>
              <w:rPr>
                <w:b/>
              </w:rPr>
            </w:pPr>
          </w:p>
          <w:p w14:paraId="3F5305E7" w14:textId="77777777" w:rsidR="0080558A" w:rsidRDefault="0080558A" w:rsidP="0080558A">
            <w:pPr>
              <w:rPr>
                <w:b/>
              </w:rPr>
            </w:pPr>
          </w:p>
          <w:p w14:paraId="6F164B4D" w14:textId="77777777" w:rsidR="0080558A" w:rsidRDefault="0080558A" w:rsidP="0080558A">
            <w:pPr>
              <w:rPr>
                <w:b/>
              </w:rPr>
            </w:pPr>
          </w:p>
          <w:p w14:paraId="01F4DF92" w14:textId="396D4C3F" w:rsidR="0080558A" w:rsidRPr="00A24717" w:rsidRDefault="0080558A" w:rsidP="0080558A">
            <w:pPr>
              <w:rPr>
                <w:b/>
              </w:rPr>
            </w:pPr>
          </w:p>
        </w:tc>
        <w:tc>
          <w:tcPr>
            <w:tcW w:w="3685" w:type="dxa"/>
          </w:tcPr>
          <w:p w14:paraId="2A318742" w14:textId="6E17A1C2" w:rsidR="0080558A" w:rsidRPr="0080558A" w:rsidRDefault="0080558A" w:rsidP="0080558A">
            <w:r>
              <w:t>3d + 12</w:t>
            </w:r>
          </w:p>
        </w:tc>
        <w:tc>
          <w:tcPr>
            <w:tcW w:w="610" w:type="dxa"/>
          </w:tcPr>
          <w:p w14:paraId="491EB0B1" w14:textId="3112CD7A" w:rsidR="0080558A" w:rsidRPr="00A24717" w:rsidRDefault="0080558A" w:rsidP="0080558A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508" w:type="dxa"/>
          </w:tcPr>
          <w:p w14:paraId="7DA74AE1" w14:textId="788F0B4E" w:rsidR="0080558A" w:rsidRPr="0080558A" w:rsidRDefault="0080558A" w:rsidP="0080558A">
            <w:r>
              <w:t>p</w:t>
            </w:r>
            <w:r>
              <w:rPr>
                <w:vertAlign w:val="superscript"/>
              </w:rPr>
              <w:t>2</w:t>
            </w:r>
            <w:r>
              <w:t xml:space="preserve"> – 7p</w:t>
            </w:r>
          </w:p>
        </w:tc>
      </w:tr>
      <w:tr w:rsidR="0080558A" w:rsidRPr="00A24717" w14:paraId="46B72FD3" w14:textId="77777777" w:rsidTr="0080558A">
        <w:trPr>
          <w:gridAfter w:val="1"/>
          <w:wAfter w:w="2644" w:type="dxa"/>
        </w:trPr>
        <w:tc>
          <w:tcPr>
            <w:tcW w:w="516" w:type="dxa"/>
            <w:vAlign w:val="center"/>
          </w:tcPr>
          <w:p w14:paraId="23BB46DF" w14:textId="77777777" w:rsidR="0080558A" w:rsidRPr="00A24717" w:rsidRDefault="0080558A" w:rsidP="00EE0CEE">
            <w:pPr>
              <w:rPr>
                <w:b/>
              </w:rPr>
            </w:pPr>
          </w:p>
        </w:tc>
        <w:tc>
          <w:tcPr>
            <w:tcW w:w="585" w:type="dxa"/>
          </w:tcPr>
          <w:p w14:paraId="629A9673" w14:textId="7CB29348" w:rsidR="0080558A" w:rsidRDefault="0080558A" w:rsidP="0080558A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3685" w:type="dxa"/>
          </w:tcPr>
          <w:p w14:paraId="5F8AB7E1" w14:textId="3409E647" w:rsidR="0080558A" w:rsidRPr="0080558A" w:rsidRDefault="0080558A" w:rsidP="0080558A">
            <w:r>
              <w:t>w</w:t>
            </w:r>
            <w:r>
              <w:rPr>
                <w:vertAlign w:val="superscript"/>
              </w:rPr>
              <w:t>2</w:t>
            </w:r>
            <w:r>
              <w:t xml:space="preserve"> + 15w + 50</w:t>
            </w:r>
          </w:p>
        </w:tc>
        <w:tc>
          <w:tcPr>
            <w:tcW w:w="610" w:type="dxa"/>
          </w:tcPr>
          <w:p w14:paraId="67BD2779" w14:textId="7AD3FD51" w:rsidR="0080558A" w:rsidRDefault="0080558A" w:rsidP="0080558A">
            <w:pPr>
              <w:rPr>
                <w:b/>
              </w:rPr>
            </w:pPr>
            <w:r>
              <w:rPr>
                <w:b/>
              </w:rPr>
              <w:t>e.</w:t>
            </w:r>
          </w:p>
        </w:tc>
        <w:tc>
          <w:tcPr>
            <w:tcW w:w="2508" w:type="dxa"/>
          </w:tcPr>
          <w:p w14:paraId="5EA04D02" w14:textId="3DB1C036" w:rsidR="0080558A" w:rsidRDefault="0080558A" w:rsidP="0080558A">
            <w:r>
              <w:t>h</w:t>
            </w:r>
            <w:r>
              <w:rPr>
                <w:vertAlign w:val="superscript"/>
              </w:rPr>
              <w:t>2</w:t>
            </w:r>
            <w:r>
              <w:t xml:space="preserve"> - 9</w:t>
            </w:r>
          </w:p>
        </w:tc>
      </w:tr>
    </w:tbl>
    <w:p w14:paraId="545C1B13" w14:textId="77777777" w:rsidR="00B96997" w:rsidRDefault="00B96997" w:rsidP="00B96997"/>
    <w:p w14:paraId="379CA70C" w14:textId="59F34BA6" w:rsidR="00D45EBD" w:rsidRDefault="00D45EBD"/>
    <w:p w14:paraId="56A99E92" w14:textId="77777777" w:rsidR="00352144" w:rsidRDefault="00352144" w:rsidP="00352144">
      <w:pPr>
        <w:ind w:left="567" w:hanging="567"/>
        <w:rPr>
          <w:b/>
        </w:rPr>
      </w:pPr>
    </w:p>
    <w:p w14:paraId="485E9398" w14:textId="77777777" w:rsidR="00D47D41" w:rsidRDefault="00D47D41" w:rsidP="00352144">
      <w:pPr>
        <w:ind w:left="567" w:hanging="567"/>
        <w:rPr>
          <w:b/>
        </w:rPr>
      </w:pPr>
    </w:p>
    <w:p w14:paraId="6F50FE77" w14:textId="77777777" w:rsidR="00D47D41" w:rsidRDefault="00D47D41" w:rsidP="00352144">
      <w:pPr>
        <w:ind w:left="567" w:hanging="567"/>
        <w:rPr>
          <w:b/>
        </w:rPr>
      </w:pPr>
    </w:p>
    <w:p w14:paraId="113F09AE" w14:textId="77777777" w:rsidR="00D47D41" w:rsidRDefault="00D47D41" w:rsidP="00352144">
      <w:pPr>
        <w:ind w:left="567" w:hanging="567"/>
        <w:rPr>
          <w:b/>
        </w:rPr>
      </w:pPr>
    </w:p>
    <w:p w14:paraId="3A6301A6" w14:textId="77777777" w:rsidR="00D47D41" w:rsidRDefault="00D47D41" w:rsidP="00352144">
      <w:pPr>
        <w:ind w:left="567" w:hanging="567"/>
        <w:rPr>
          <w:b/>
        </w:rPr>
      </w:pPr>
    </w:p>
    <w:p w14:paraId="034301F1" w14:textId="77777777" w:rsidR="00D47D41" w:rsidRDefault="00D47D41" w:rsidP="00352144">
      <w:pPr>
        <w:ind w:left="567" w:hanging="567"/>
        <w:rPr>
          <w:b/>
        </w:rPr>
      </w:pPr>
    </w:p>
    <w:p w14:paraId="3CAE3CB7" w14:textId="77777777" w:rsidR="00D47D41" w:rsidRDefault="00D47D41" w:rsidP="00352144">
      <w:pPr>
        <w:ind w:left="567" w:hanging="567"/>
        <w:rPr>
          <w:b/>
        </w:rPr>
      </w:pPr>
    </w:p>
    <w:p w14:paraId="035BFAE0" w14:textId="77777777" w:rsidR="00D47D41" w:rsidRDefault="00D47D41" w:rsidP="00352144">
      <w:pPr>
        <w:ind w:left="567" w:hanging="567"/>
        <w:rPr>
          <w:b/>
        </w:rPr>
      </w:pPr>
    </w:p>
    <w:p w14:paraId="7AB404F1" w14:textId="77777777" w:rsidR="00D47D41" w:rsidRDefault="00D47D41" w:rsidP="00352144">
      <w:pPr>
        <w:ind w:left="567" w:hanging="567"/>
        <w:rPr>
          <w:b/>
        </w:rPr>
      </w:pPr>
    </w:p>
    <w:p w14:paraId="68427E47" w14:textId="77777777" w:rsidR="00D47D41" w:rsidRDefault="00D47D41" w:rsidP="00352144">
      <w:pPr>
        <w:ind w:left="567" w:hanging="567"/>
      </w:pPr>
    </w:p>
    <w:p w14:paraId="508CBA69" w14:textId="65AA01AF" w:rsidR="001A61D1" w:rsidRPr="00A24717" w:rsidRDefault="001430B8" w:rsidP="00D47D41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 w:rsidRPr="00FA393A">
        <w:rPr>
          <w:b/>
          <w:sz w:val="22"/>
          <w:szCs w:val="22"/>
        </w:rPr>
        <w:t>~</w:t>
      </w:r>
      <w:r w:rsidR="00F3647A" w:rsidRPr="00FA393A">
        <w:rPr>
          <w:b/>
          <w:sz w:val="22"/>
          <w:szCs w:val="22"/>
        </w:rPr>
        <w:t xml:space="preserve">  END</w:t>
      </w:r>
      <w:proofErr w:type="gramEnd"/>
      <w:r w:rsidR="00F3647A" w:rsidRPr="00FA393A">
        <w:rPr>
          <w:b/>
          <w:sz w:val="22"/>
          <w:szCs w:val="22"/>
        </w:rPr>
        <w:t xml:space="preserve"> OF TEST ~</w:t>
      </w:r>
    </w:p>
    <w:sectPr w:rsidR="001A61D1" w:rsidRPr="00A24717" w:rsidSect="002F2EC8">
      <w:footerReference w:type="default" r:id="rId21"/>
      <w:pgSz w:w="11907" w:h="16840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84AAC2" w14:textId="77777777" w:rsidR="000D20DA" w:rsidRDefault="000D20DA">
      <w:r>
        <w:separator/>
      </w:r>
    </w:p>
  </w:endnote>
  <w:endnote w:type="continuationSeparator" w:id="0">
    <w:p w14:paraId="2513019A" w14:textId="77777777" w:rsidR="000D20DA" w:rsidRDefault="000D2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CAE0BF" w14:textId="02737CE3" w:rsidR="00F63FE2" w:rsidRPr="0016588C" w:rsidRDefault="0084434D" w:rsidP="00791451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sz w:val="16"/>
      </w:rPr>
    </w:pPr>
    <w:r>
      <w:rPr>
        <w:sz w:val="16"/>
      </w:rPr>
      <w:t>Test 6</w:t>
    </w:r>
    <w:r w:rsidR="00F63FE2">
      <w:rPr>
        <w:sz w:val="16"/>
      </w:rPr>
      <w:tab/>
    </w:r>
    <w:r w:rsidR="00F63FE2" w:rsidRPr="0016588C">
      <w:rPr>
        <w:sz w:val="16"/>
      </w:rPr>
      <w:t xml:space="preserve">Page </w:t>
    </w:r>
    <w:r w:rsidR="00F63FE2" w:rsidRPr="0016588C">
      <w:rPr>
        <w:sz w:val="16"/>
      </w:rPr>
      <w:fldChar w:fldCharType="begin"/>
    </w:r>
    <w:r w:rsidR="00F63FE2" w:rsidRPr="0016588C">
      <w:rPr>
        <w:sz w:val="16"/>
      </w:rPr>
      <w:instrText xml:space="preserve"> PAGE </w:instrText>
    </w:r>
    <w:r w:rsidR="00F63FE2" w:rsidRPr="0016588C">
      <w:rPr>
        <w:sz w:val="16"/>
      </w:rPr>
      <w:fldChar w:fldCharType="separate"/>
    </w:r>
    <w:r w:rsidR="00C60CD1">
      <w:rPr>
        <w:noProof/>
        <w:sz w:val="16"/>
      </w:rPr>
      <w:t>5</w:t>
    </w:r>
    <w:r w:rsidR="00F63FE2" w:rsidRPr="0016588C">
      <w:rPr>
        <w:sz w:val="16"/>
      </w:rPr>
      <w:fldChar w:fldCharType="end"/>
    </w:r>
    <w:r w:rsidR="00F63FE2" w:rsidRPr="0016588C">
      <w:rPr>
        <w:sz w:val="16"/>
      </w:rPr>
      <w:t xml:space="preserve"> of </w:t>
    </w:r>
    <w:r w:rsidR="00F63FE2" w:rsidRPr="0016588C">
      <w:rPr>
        <w:sz w:val="16"/>
      </w:rPr>
      <w:fldChar w:fldCharType="begin"/>
    </w:r>
    <w:r w:rsidR="00F63FE2" w:rsidRPr="0016588C">
      <w:rPr>
        <w:sz w:val="16"/>
      </w:rPr>
      <w:instrText xml:space="preserve"> NUMPAGES </w:instrText>
    </w:r>
    <w:r w:rsidR="00F63FE2" w:rsidRPr="0016588C">
      <w:rPr>
        <w:sz w:val="16"/>
      </w:rPr>
      <w:fldChar w:fldCharType="separate"/>
    </w:r>
    <w:r w:rsidR="00C60CD1">
      <w:rPr>
        <w:noProof/>
        <w:sz w:val="16"/>
      </w:rPr>
      <w:t>5</w:t>
    </w:r>
    <w:r w:rsidR="00F63FE2" w:rsidRPr="0016588C">
      <w:rPr>
        <w:sz w:val="16"/>
      </w:rPr>
      <w:fldChar w:fldCharType="end"/>
    </w:r>
    <w:r w:rsidR="00F63FE2">
      <w:rPr>
        <w:sz w:val="16"/>
      </w:rPr>
      <w:tab/>
    </w:r>
    <w:r w:rsidR="00D47D41">
      <w:rPr>
        <w:sz w:val="16"/>
      </w:rPr>
      <w:t>SBSHS Modified</w:t>
    </w:r>
    <w:r w:rsidR="00F63FE2">
      <w:rPr>
        <w:sz w:val="16"/>
      </w:rPr>
      <w:t>,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14F01E" w14:textId="77777777" w:rsidR="000D20DA" w:rsidRDefault="000D20DA">
      <w:r>
        <w:separator/>
      </w:r>
    </w:p>
  </w:footnote>
  <w:footnote w:type="continuationSeparator" w:id="0">
    <w:p w14:paraId="255AF80C" w14:textId="77777777" w:rsidR="000D20DA" w:rsidRDefault="000D20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34B44C4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3A22566"/>
    <w:multiLevelType w:val="hybridMultilevel"/>
    <w:tmpl w:val="D47E62EA"/>
    <w:lvl w:ilvl="0" w:tplc="A5B46AF8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position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A36D28"/>
    <w:multiLevelType w:val="hybridMultilevel"/>
    <w:tmpl w:val="D47E62EA"/>
    <w:lvl w:ilvl="0" w:tplc="A5B46AF8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position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9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F75"/>
    <w:rsid w:val="00004BF0"/>
    <w:rsid w:val="0003026D"/>
    <w:rsid w:val="00031B24"/>
    <w:rsid w:val="00033EE0"/>
    <w:rsid w:val="00093009"/>
    <w:rsid w:val="0009692B"/>
    <w:rsid w:val="00096C5F"/>
    <w:rsid w:val="000A6B77"/>
    <w:rsid w:val="000C08FD"/>
    <w:rsid w:val="000D20DA"/>
    <w:rsid w:val="000E3CEF"/>
    <w:rsid w:val="00111E49"/>
    <w:rsid w:val="001227EE"/>
    <w:rsid w:val="0012481E"/>
    <w:rsid w:val="001430B8"/>
    <w:rsid w:val="00145477"/>
    <w:rsid w:val="0016588C"/>
    <w:rsid w:val="0017480A"/>
    <w:rsid w:val="001815ED"/>
    <w:rsid w:val="00193D94"/>
    <w:rsid w:val="001A61D1"/>
    <w:rsid w:val="001E23D3"/>
    <w:rsid w:val="001E6D8F"/>
    <w:rsid w:val="0020518C"/>
    <w:rsid w:val="00220D48"/>
    <w:rsid w:val="00257EB2"/>
    <w:rsid w:val="0026639F"/>
    <w:rsid w:val="002766AD"/>
    <w:rsid w:val="002A2652"/>
    <w:rsid w:val="002A3ABB"/>
    <w:rsid w:val="002B356D"/>
    <w:rsid w:val="002F2EC8"/>
    <w:rsid w:val="00304FE6"/>
    <w:rsid w:val="0033361D"/>
    <w:rsid w:val="003415D9"/>
    <w:rsid w:val="00343E96"/>
    <w:rsid w:val="0034430D"/>
    <w:rsid w:val="003444ED"/>
    <w:rsid w:val="00352144"/>
    <w:rsid w:val="00353639"/>
    <w:rsid w:val="003572B8"/>
    <w:rsid w:val="0036698E"/>
    <w:rsid w:val="003902F0"/>
    <w:rsid w:val="003B6405"/>
    <w:rsid w:val="003D1603"/>
    <w:rsid w:val="003D76C7"/>
    <w:rsid w:val="003F49C2"/>
    <w:rsid w:val="00406925"/>
    <w:rsid w:val="00416F75"/>
    <w:rsid w:val="00456C5D"/>
    <w:rsid w:val="004578B8"/>
    <w:rsid w:val="00487A7B"/>
    <w:rsid w:val="004B7C79"/>
    <w:rsid w:val="004F72F4"/>
    <w:rsid w:val="005131B2"/>
    <w:rsid w:val="00515A89"/>
    <w:rsid w:val="005409F7"/>
    <w:rsid w:val="00566BAA"/>
    <w:rsid w:val="005823E4"/>
    <w:rsid w:val="005A19DB"/>
    <w:rsid w:val="005A6CE0"/>
    <w:rsid w:val="006105E1"/>
    <w:rsid w:val="006162A5"/>
    <w:rsid w:val="006454E6"/>
    <w:rsid w:val="00654D41"/>
    <w:rsid w:val="00656310"/>
    <w:rsid w:val="00657A76"/>
    <w:rsid w:val="006646E9"/>
    <w:rsid w:val="00664DEC"/>
    <w:rsid w:val="006735C5"/>
    <w:rsid w:val="00675118"/>
    <w:rsid w:val="00682412"/>
    <w:rsid w:val="00691253"/>
    <w:rsid w:val="006D7998"/>
    <w:rsid w:val="006F1F23"/>
    <w:rsid w:val="007678A4"/>
    <w:rsid w:val="00782EB6"/>
    <w:rsid w:val="007859A7"/>
    <w:rsid w:val="00791451"/>
    <w:rsid w:val="007A0447"/>
    <w:rsid w:val="007B499E"/>
    <w:rsid w:val="007D1E0F"/>
    <w:rsid w:val="007E1D02"/>
    <w:rsid w:val="0080558A"/>
    <w:rsid w:val="00817CEE"/>
    <w:rsid w:val="0084434D"/>
    <w:rsid w:val="00853E69"/>
    <w:rsid w:val="0086027C"/>
    <w:rsid w:val="00861EF6"/>
    <w:rsid w:val="008709AE"/>
    <w:rsid w:val="00874182"/>
    <w:rsid w:val="008914E8"/>
    <w:rsid w:val="008A49FB"/>
    <w:rsid w:val="009164EF"/>
    <w:rsid w:val="00924927"/>
    <w:rsid w:val="00931658"/>
    <w:rsid w:val="00962691"/>
    <w:rsid w:val="00966054"/>
    <w:rsid w:val="009915EF"/>
    <w:rsid w:val="009935FF"/>
    <w:rsid w:val="009B029E"/>
    <w:rsid w:val="009C1052"/>
    <w:rsid w:val="009C3FC7"/>
    <w:rsid w:val="009C43A2"/>
    <w:rsid w:val="009D7C41"/>
    <w:rsid w:val="009E369E"/>
    <w:rsid w:val="009F7787"/>
    <w:rsid w:val="00A132C1"/>
    <w:rsid w:val="00A24717"/>
    <w:rsid w:val="00A266E6"/>
    <w:rsid w:val="00A305E1"/>
    <w:rsid w:val="00A313E3"/>
    <w:rsid w:val="00A46197"/>
    <w:rsid w:val="00A934B3"/>
    <w:rsid w:val="00AA2EE8"/>
    <w:rsid w:val="00B51BE3"/>
    <w:rsid w:val="00B80A2E"/>
    <w:rsid w:val="00B96997"/>
    <w:rsid w:val="00BA28DD"/>
    <w:rsid w:val="00BB7F8C"/>
    <w:rsid w:val="00BD49AB"/>
    <w:rsid w:val="00BF0013"/>
    <w:rsid w:val="00C16880"/>
    <w:rsid w:val="00C22877"/>
    <w:rsid w:val="00C30A12"/>
    <w:rsid w:val="00C34F11"/>
    <w:rsid w:val="00C53F9F"/>
    <w:rsid w:val="00C60CD1"/>
    <w:rsid w:val="00C9067C"/>
    <w:rsid w:val="00CB1C65"/>
    <w:rsid w:val="00CB2470"/>
    <w:rsid w:val="00CC639C"/>
    <w:rsid w:val="00CC6DE9"/>
    <w:rsid w:val="00CF2733"/>
    <w:rsid w:val="00D01DC4"/>
    <w:rsid w:val="00D45EBD"/>
    <w:rsid w:val="00D47D41"/>
    <w:rsid w:val="00D5635E"/>
    <w:rsid w:val="00D83F67"/>
    <w:rsid w:val="00D953BA"/>
    <w:rsid w:val="00DA40F6"/>
    <w:rsid w:val="00DA499E"/>
    <w:rsid w:val="00DF3194"/>
    <w:rsid w:val="00E120ED"/>
    <w:rsid w:val="00E2126A"/>
    <w:rsid w:val="00E24D25"/>
    <w:rsid w:val="00E305D4"/>
    <w:rsid w:val="00E46D9F"/>
    <w:rsid w:val="00E617E8"/>
    <w:rsid w:val="00E80148"/>
    <w:rsid w:val="00E97941"/>
    <w:rsid w:val="00EA30A8"/>
    <w:rsid w:val="00EB0021"/>
    <w:rsid w:val="00EB27D2"/>
    <w:rsid w:val="00EE0CEE"/>
    <w:rsid w:val="00F253C6"/>
    <w:rsid w:val="00F261C0"/>
    <w:rsid w:val="00F26A16"/>
    <w:rsid w:val="00F35B20"/>
    <w:rsid w:val="00F3647A"/>
    <w:rsid w:val="00F51731"/>
    <w:rsid w:val="00F63FE2"/>
    <w:rsid w:val="00F74256"/>
    <w:rsid w:val="00F80177"/>
    <w:rsid w:val="00F92F81"/>
    <w:rsid w:val="00F95B35"/>
    <w:rsid w:val="00F96F9A"/>
    <w:rsid w:val="00FA393A"/>
    <w:rsid w:val="00FC5EE1"/>
    <w:rsid w:val="00FE2919"/>
    <w:rsid w:val="00FE775C"/>
    <w:rsid w:val="00FF4090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ECEF9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026D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B96997"/>
    <w:pPr>
      <w:tabs>
        <w:tab w:val="left" w:pos="567"/>
        <w:tab w:val="left" w:pos="2835"/>
        <w:tab w:val="left" w:pos="7797"/>
      </w:tabs>
      <w:outlineLvl w:val="1"/>
    </w:pPr>
    <w:rPr>
      <w:rFonts w:ascii="Cambria" w:eastAsia="Cambria" w:hAnsi="Cambria"/>
      <w:b/>
      <w:sz w:val="32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E617E8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QuestionStyle">
    <w:name w:val="Question Style"/>
    <w:basedOn w:val="Normal"/>
    <w:link w:val="QuestionStyleChar"/>
    <w:autoRedefine/>
    <w:qFormat/>
    <w:rsid w:val="00E617E8"/>
    <w:rPr>
      <w:rFonts w:eastAsia="Calibri"/>
    </w:rPr>
  </w:style>
  <w:style w:type="character" w:customStyle="1" w:styleId="QuestionStyleChar">
    <w:name w:val="Question Style Char"/>
    <w:link w:val="QuestionStyle"/>
    <w:rsid w:val="00E617E8"/>
    <w:rPr>
      <w:rFonts w:eastAsia="Calibri"/>
      <w:sz w:val="24"/>
      <w:szCs w:val="24"/>
    </w:rPr>
  </w:style>
  <w:style w:type="paragraph" w:customStyle="1" w:styleId="LongerQuestions">
    <w:name w:val="Longer Questions"/>
    <w:basedOn w:val="Normal"/>
    <w:link w:val="LongerQuestionsChar"/>
    <w:autoRedefine/>
    <w:qFormat/>
    <w:rsid w:val="00E617E8"/>
    <w:pPr>
      <w:ind w:left="500" w:hanging="425"/>
    </w:pPr>
    <w:rPr>
      <w:rFonts w:eastAsia="Calibri"/>
    </w:rPr>
  </w:style>
  <w:style w:type="character" w:customStyle="1" w:styleId="LongerQuestionsChar">
    <w:name w:val="Longer Questions Char"/>
    <w:link w:val="LongerQuestions"/>
    <w:rsid w:val="00E617E8"/>
    <w:rPr>
      <w:rFonts w:eastAsia="Calibri"/>
      <w:sz w:val="24"/>
      <w:szCs w:val="24"/>
    </w:rPr>
  </w:style>
  <w:style w:type="paragraph" w:styleId="BodyText">
    <w:name w:val="Body Text"/>
    <w:basedOn w:val="Normal"/>
    <w:link w:val="BodyTextChar"/>
    <w:rsid w:val="00E617E8"/>
    <w:rPr>
      <w:noProof/>
      <w:sz w:val="22"/>
      <w:szCs w:val="20"/>
      <w:lang w:val="en-US"/>
    </w:rPr>
  </w:style>
  <w:style w:type="character" w:customStyle="1" w:styleId="BodyTextChar">
    <w:name w:val="Body Text Char"/>
    <w:link w:val="BodyText"/>
    <w:rsid w:val="00E617E8"/>
    <w:rPr>
      <w:noProof/>
      <w:sz w:val="22"/>
      <w:lang w:val="en-US"/>
    </w:rPr>
  </w:style>
  <w:style w:type="paragraph" w:customStyle="1" w:styleId="Hangingindent">
    <w:name w:val="Hanging indent"/>
    <w:basedOn w:val="Normal"/>
    <w:rsid w:val="00E617E8"/>
    <w:pPr>
      <w:ind w:left="340" w:hanging="340"/>
    </w:pPr>
    <w:rPr>
      <w:noProof/>
      <w:szCs w:val="20"/>
    </w:rPr>
  </w:style>
  <w:style w:type="character" w:customStyle="1" w:styleId="ListParagraphChar">
    <w:name w:val="List Paragraph Char"/>
    <w:link w:val="ListParagraph"/>
    <w:uiPriority w:val="34"/>
    <w:rsid w:val="00E617E8"/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E617E8"/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96997"/>
    <w:rPr>
      <w:rFonts w:ascii="Cambria" w:eastAsia="Cambria" w:hAnsi="Cambria"/>
      <w:b/>
      <w:sz w:val="32"/>
      <w:lang w:val="x-none" w:eastAsia="x-none"/>
    </w:rPr>
  </w:style>
  <w:style w:type="paragraph" w:styleId="BalloonText">
    <w:name w:val="Balloon Text"/>
    <w:basedOn w:val="Normal"/>
    <w:link w:val="BalloonTextChar"/>
    <w:rsid w:val="00F35B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35B20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67"/>
    <w:rsid w:val="00D45EB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026D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B96997"/>
    <w:pPr>
      <w:tabs>
        <w:tab w:val="left" w:pos="567"/>
        <w:tab w:val="left" w:pos="2835"/>
        <w:tab w:val="left" w:pos="7797"/>
      </w:tabs>
      <w:outlineLvl w:val="1"/>
    </w:pPr>
    <w:rPr>
      <w:rFonts w:ascii="Cambria" w:eastAsia="Cambria" w:hAnsi="Cambria"/>
      <w:b/>
      <w:sz w:val="32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E617E8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QuestionStyle">
    <w:name w:val="Question Style"/>
    <w:basedOn w:val="Normal"/>
    <w:link w:val="QuestionStyleChar"/>
    <w:autoRedefine/>
    <w:qFormat/>
    <w:rsid w:val="00E617E8"/>
    <w:rPr>
      <w:rFonts w:eastAsia="Calibri"/>
    </w:rPr>
  </w:style>
  <w:style w:type="character" w:customStyle="1" w:styleId="QuestionStyleChar">
    <w:name w:val="Question Style Char"/>
    <w:link w:val="QuestionStyle"/>
    <w:rsid w:val="00E617E8"/>
    <w:rPr>
      <w:rFonts w:eastAsia="Calibri"/>
      <w:sz w:val="24"/>
      <w:szCs w:val="24"/>
    </w:rPr>
  </w:style>
  <w:style w:type="paragraph" w:customStyle="1" w:styleId="LongerQuestions">
    <w:name w:val="Longer Questions"/>
    <w:basedOn w:val="Normal"/>
    <w:link w:val="LongerQuestionsChar"/>
    <w:autoRedefine/>
    <w:qFormat/>
    <w:rsid w:val="00E617E8"/>
    <w:pPr>
      <w:ind w:left="500" w:hanging="425"/>
    </w:pPr>
    <w:rPr>
      <w:rFonts w:eastAsia="Calibri"/>
    </w:rPr>
  </w:style>
  <w:style w:type="character" w:customStyle="1" w:styleId="LongerQuestionsChar">
    <w:name w:val="Longer Questions Char"/>
    <w:link w:val="LongerQuestions"/>
    <w:rsid w:val="00E617E8"/>
    <w:rPr>
      <w:rFonts w:eastAsia="Calibri"/>
      <w:sz w:val="24"/>
      <w:szCs w:val="24"/>
    </w:rPr>
  </w:style>
  <w:style w:type="paragraph" w:styleId="BodyText">
    <w:name w:val="Body Text"/>
    <w:basedOn w:val="Normal"/>
    <w:link w:val="BodyTextChar"/>
    <w:rsid w:val="00E617E8"/>
    <w:rPr>
      <w:noProof/>
      <w:sz w:val="22"/>
      <w:szCs w:val="20"/>
      <w:lang w:val="en-US"/>
    </w:rPr>
  </w:style>
  <w:style w:type="character" w:customStyle="1" w:styleId="BodyTextChar">
    <w:name w:val="Body Text Char"/>
    <w:link w:val="BodyText"/>
    <w:rsid w:val="00E617E8"/>
    <w:rPr>
      <w:noProof/>
      <w:sz w:val="22"/>
      <w:lang w:val="en-US"/>
    </w:rPr>
  </w:style>
  <w:style w:type="paragraph" w:customStyle="1" w:styleId="Hangingindent">
    <w:name w:val="Hanging indent"/>
    <w:basedOn w:val="Normal"/>
    <w:rsid w:val="00E617E8"/>
    <w:pPr>
      <w:ind w:left="340" w:hanging="340"/>
    </w:pPr>
    <w:rPr>
      <w:noProof/>
      <w:szCs w:val="20"/>
    </w:rPr>
  </w:style>
  <w:style w:type="character" w:customStyle="1" w:styleId="ListParagraphChar">
    <w:name w:val="List Paragraph Char"/>
    <w:link w:val="ListParagraph"/>
    <w:uiPriority w:val="34"/>
    <w:rsid w:val="00E617E8"/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E617E8"/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96997"/>
    <w:rPr>
      <w:rFonts w:ascii="Cambria" w:eastAsia="Cambria" w:hAnsi="Cambria"/>
      <w:b/>
      <w:sz w:val="32"/>
      <w:lang w:val="x-none" w:eastAsia="x-none"/>
    </w:rPr>
  </w:style>
  <w:style w:type="paragraph" w:styleId="BalloonText">
    <w:name w:val="Balloon Text"/>
    <w:basedOn w:val="Normal"/>
    <w:link w:val="BalloonTextChar"/>
    <w:rsid w:val="00F35B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35B20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67"/>
    <w:rsid w:val="00D45E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9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B49018-E7FD-410F-90D5-D4120D528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11743152</Template>
  <TotalTime>311</TotalTime>
  <Pages>5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3329</CharactersWithSpaces>
  <SharedDoc>false</SharedDoc>
  <HLinks>
    <vt:vector size="168" baseType="variant">
      <vt:variant>
        <vt:i4>3145759</vt:i4>
      </vt:variant>
      <vt:variant>
        <vt:i4>5791</vt:i4>
      </vt:variant>
      <vt:variant>
        <vt:i4>1038</vt:i4>
      </vt:variant>
      <vt:variant>
        <vt:i4>1</vt:i4>
      </vt:variant>
      <vt:variant>
        <vt:lpwstr>ACPM9_PR_6_04tsa</vt:lpwstr>
      </vt:variant>
      <vt:variant>
        <vt:lpwstr/>
      </vt:variant>
      <vt:variant>
        <vt:i4>3145758</vt:i4>
      </vt:variant>
      <vt:variant>
        <vt:i4>5793</vt:i4>
      </vt:variant>
      <vt:variant>
        <vt:i4>1039</vt:i4>
      </vt:variant>
      <vt:variant>
        <vt:i4>1</vt:i4>
      </vt:variant>
      <vt:variant>
        <vt:lpwstr>ACPM9_PR_6_05tsa</vt:lpwstr>
      </vt:variant>
      <vt:variant>
        <vt:lpwstr/>
      </vt:variant>
      <vt:variant>
        <vt:i4>3145757</vt:i4>
      </vt:variant>
      <vt:variant>
        <vt:i4>5795</vt:i4>
      </vt:variant>
      <vt:variant>
        <vt:i4>1040</vt:i4>
      </vt:variant>
      <vt:variant>
        <vt:i4>1</vt:i4>
      </vt:variant>
      <vt:variant>
        <vt:lpwstr>ACPM9_PR_6_06tsa</vt:lpwstr>
      </vt:variant>
      <vt:variant>
        <vt:lpwstr/>
      </vt:variant>
      <vt:variant>
        <vt:i4>3145756</vt:i4>
      </vt:variant>
      <vt:variant>
        <vt:i4>5937</vt:i4>
      </vt:variant>
      <vt:variant>
        <vt:i4>1041</vt:i4>
      </vt:variant>
      <vt:variant>
        <vt:i4>1</vt:i4>
      </vt:variant>
      <vt:variant>
        <vt:lpwstr>ACPM9_PR_6_07tsa</vt:lpwstr>
      </vt:variant>
      <vt:variant>
        <vt:lpwstr/>
      </vt:variant>
      <vt:variant>
        <vt:i4>3211295</vt:i4>
      </vt:variant>
      <vt:variant>
        <vt:i4>6008</vt:i4>
      </vt:variant>
      <vt:variant>
        <vt:i4>1042</vt:i4>
      </vt:variant>
      <vt:variant>
        <vt:i4>1</vt:i4>
      </vt:variant>
      <vt:variant>
        <vt:lpwstr>ACPM9_PR_6_14tsa</vt:lpwstr>
      </vt:variant>
      <vt:variant>
        <vt:lpwstr/>
      </vt:variant>
      <vt:variant>
        <vt:i4>4325439</vt:i4>
      </vt:variant>
      <vt:variant>
        <vt:i4>6068</vt:i4>
      </vt:variant>
      <vt:variant>
        <vt:i4>1043</vt:i4>
      </vt:variant>
      <vt:variant>
        <vt:i4>1</vt:i4>
      </vt:variant>
      <vt:variant>
        <vt:lpwstr>ACPM9_PR_6_09tsa_RR</vt:lpwstr>
      </vt:variant>
      <vt:variant>
        <vt:lpwstr/>
      </vt:variant>
      <vt:variant>
        <vt:i4>4325439</vt:i4>
      </vt:variant>
      <vt:variant>
        <vt:i4>6072</vt:i4>
      </vt:variant>
      <vt:variant>
        <vt:i4>1044</vt:i4>
      </vt:variant>
      <vt:variant>
        <vt:i4>1</vt:i4>
      </vt:variant>
      <vt:variant>
        <vt:lpwstr>ACPM9_PR_6_09tsa_RR</vt:lpwstr>
      </vt:variant>
      <vt:variant>
        <vt:lpwstr/>
      </vt:variant>
      <vt:variant>
        <vt:i4>3211291</vt:i4>
      </vt:variant>
      <vt:variant>
        <vt:i4>6153</vt:i4>
      </vt:variant>
      <vt:variant>
        <vt:i4>1045</vt:i4>
      </vt:variant>
      <vt:variant>
        <vt:i4>1</vt:i4>
      </vt:variant>
      <vt:variant>
        <vt:lpwstr>ACPM9_PR_6_10tsa</vt:lpwstr>
      </vt:variant>
      <vt:variant>
        <vt:lpwstr/>
      </vt:variant>
      <vt:variant>
        <vt:i4>3211290</vt:i4>
      </vt:variant>
      <vt:variant>
        <vt:i4>6218</vt:i4>
      </vt:variant>
      <vt:variant>
        <vt:i4>1046</vt:i4>
      </vt:variant>
      <vt:variant>
        <vt:i4>1</vt:i4>
      </vt:variant>
      <vt:variant>
        <vt:lpwstr>ACPM9_PR_6_11tsa</vt:lpwstr>
      </vt:variant>
      <vt:variant>
        <vt:lpwstr/>
      </vt:variant>
      <vt:variant>
        <vt:i4>3211289</vt:i4>
      </vt:variant>
      <vt:variant>
        <vt:i4>6349</vt:i4>
      </vt:variant>
      <vt:variant>
        <vt:i4>1047</vt:i4>
      </vt:variant>
      <vt:variant>
        <vt:i4>1</vt:i4>
      </vt:variant>
      <vt:variant>
        <vt:lpwstr>ACPM9_PR_6_12tsa</vt:lpwstr>
      </vt:variant>
      <vt:variant>
        <vt:lpwstr/>
      </vt:variant>
      <vt:variant>
        <vt:i4>3211288</vt:i4>
      </vt:variant>
      <vt:variant>
        <vt:i4>6400</vt:i4>
      </vt:variant>
      <vt:variant>
        <vt:i4>1048</vt:i4>
      </vt:variant>
      <vt:variant>
        <vt:i4>1</vt:i4>
      </vt:variant>
      <vt:variant>
        <vt:lpwstr>ACPM9_PR_6_13tsa</vt:lpwstr>
      </vt:variant>
      <vt:variant>
        <vt:lpwstr/>
      </vt:variant>
      <vt:variant>
        <vt:i4>3211294</vt:i4>
      </vt:variant>
      <vt:variant>
        <vt:i4>7224</vt:i4>
      </vt:variant>
      <vt:variant>
        <vt:i4>1049</vt:i4>
      </vt:variant>
      <vt:variant>
        <vt:i4>1</vt:i4>
      </vt:variant>
      <vt:variant>
        <vt:lpwstr>ACPM9_PR_6_15tsa</vt:lpwstr>
      </vt:variant>
      <vt:variant>
        <vt:lpwstr/>
      </vt:variant>
      <vt:variant>
        <vt:i4>3211293</vt:i4>
      </vt:variant>
      <vt:variant>
        <vt:i4>7226</vt:i4>
      </vt:variant>
      <vt:variant>
        <vt:i4>1050</vt:i4>
      </vt:variant>
      <vt:variant>
        <vt:i4>1</vt:i4>
      </vt:variant>
      <vt:variant>
        <vt:lpwstr>ACPM9_PR_6_16tsa</vt:lpwstr>
      </vt:variant>
      <vt:variant>
        <vt:lpwstr/>
      </vt:variant>
      <vt:variant>
        <vt:i4>3211292</vt:i4>
      </vt:variant>
      <vt:variant>
        <vt:i4>7228</vt:i4>
      </vt:variant>
      <vt:variant>
        <vt:i4>1051</vt:i4>
      </vt:variant>
      <vt:variant>
        <vt:i4>1</vt:i4>
      </vt:variant>
      <vt:variant>
        <vt:lpwstr>ACPM9_PR_6_17tsa</vt:lpwstr>
      </vt:variant>
      <vt:variant>
        <vt:lpwstr/>
      </vt:variant>
      <vt:variant>
        <vt:i4>3211283</vt:i4>
      </vt:variant>
      <vt:variant>
        <vt:i4>7325</vt:i4>
      </vt:variant>
      <vt:variant>
        <vt:i4>1052</vt:i4>
      </vt:variant>
      <vt:variant>
        <vt:i4>1</vt:i4>
      </vt:variant>
      <vt:variant>
        <vt:lpwstr>ACPM9_PR_6_18tsa</vt:lpwstr>
      </vt:variant>
      <vt:variant>
        <vt:lpwstr/>
      </vt:variant>
      <vt:variant>
        <vt:i4>3276824</vt:i4>
      </vt:variant>
      <vt:variant>
        <vt:i4>7474</vt:i4>
      </vt:variant>
      <vt:variant>
        <vt:i4>1053</vt:i4>
      </vt:variant>
      <vt:variant>
        <vt:i4>1</vt:i4>
      </vt:variant>
      <vt:variant>
        <vt:lpwstr>ACPM9_PR_6_23tsa</vt:lpwstr>
      </vt:variant>
      <vt:variant>
        <vt:lpwstr/>
      </vt:variant>
      <vt:variant>
        <vt:i4>3276829</vt:i4>
      </vt:variant>
      <vt:variant>
        <vt:i4>9229</vt:i4>
      </vt:variant>
      <vt:variant>
        <vt:i4>1055</vt:i4>
      </vt:variant>
      <vt:variant>
        <vt:i4>1</vt:i4>
      </vt:variant>
      <vt:variant>
        <vt:lpwstr>ACPM9_PR_6_26tsa</vt:lpwstr>
      </vt:variant>
      <vt:variant>
        <vt:lpwstr/>
      </vt:variant>
      <vt:variant>
        <vt:i4>3276828</vt:i4>
      </vt:variant>
      <vt:variant>
        <vt:i4>9785</vt:i4>
      </vt:variant>
      <vt:variant>
        <vt:i4>1056</vt:i4>
      </vt:variant>
      <vt:variant>
        <vt:i4>1</vt:i4>
      </vt:variant>
      <vt:variant>
        <vt:lpwstr>ACPM9_PR_6_27tsa</vt:lpwstr>
      </vt:variant>
      <vt:variant>
        <vt:lpwstr/>
      </vt:variant>
      <vt:variant>
        <vt:i4>3276819</vt:i4>
      </vt:variant>
      <vt:variant>
        <vt:i4>9801</vt:i4>
      </vt:variant>
      <vt:variant>
        <vt:i4>1057</vt:i4>
      </vt:variant>
      <vt:variant>
        <vt:i4>1</vt:i4>
      </vt:variant>
      <vt:variant>
        <vt:lpwstr>ACPM9_PR_6_28tsa</vt:lpwstr>
      </vt:variant>
      <vt:variant>
        <vt:lpwstr/>
      </vt:variant>
      <vt:variant>
        <vt:i4>4194367</vt:i4>
      </vt:variant>
      <vt:variant>
        <vt:i4>10396</vt:i4>
      </vt:variant>
      <vt:variant>
        <vt:i4>1058</vt:i4>
      </vt:variant>
      <vt:variant>
        <vt:i4>1</vt:i4>
      </vt:variant>
      <vt:variant>
        <vt:lpwstr>ACPM9_PR_6_29tsa_RR</vt:lpwstr>
      </vt:variant>
      <vt:variant>
        <vt:lpwstr/>
      </vt:variant>
      <vt:variant>
        <vt:i4>1572978</vt:i4>
      </vt:variant>
      <vt:variant>
        <vt:i4>-1</vt:i4>
      </vt:variant>
      <vt:variant>
        <vt:i4>1089</vt:i4>
      </vt:variant>
      <vt:variant>
        <vt:i4>1</vt:i4>
      </vt:variant>
      <vt:variant>
        <vt:lpwstr>pact jpg1</vt:lpwstr>
      </vt:variant>
      <vt:variant>
        <vt:lpwstr/>
      </vt:variant>
      <vt:variant>
        <vt:i4>3211295</vt:i4>
      </vt:variant>
      <vt:variant>
        <vt:i4>-1</vt:i4>
      </vt:variant>
      <vt:variant>
        <vt:i4>1158</vt:i4>
      </vt:variant>
      <vt:variant>
        <vt:i4>1</vt:i4>
      </vt:variant>
      <vt:variant>
        <vt:lpwstr>ACPM9_PR_6_14tsa</vt:lpwstr>
      </vt:variant>
      <vt:variant>
        <vt:lpwstr/>
      </vt:variant>
      <vt:variant>
        <vt:i4>3276827</vt:i4>
      </vt:variant>
      <vt:variant>
        <vt:i4>-1</vt:i4>
      </vt:variant>
      <vt:variant>
        <vt:i4>1159</vt:i4>
      </vt:variant>
      <vt:variant>
        <vt:i4>1</vt:i4>
      </vt:variant>
      <vt:variant>
        <vt:lpwstr>ACPM9_PR_6_20tsa</vt:lpwstr>
      </vt:variant>
      <vt:variant>
        <vt:lpwstr/>
      </vt:variant>
      <vt:variant>
        <vt:i4>3276826</vt:i4>
      </vt:variant>
      <vt:variant>
        <vt:i4>-1</vt:i4>
      </vt:variant>
      <vt:variant>
        <vt:i4>1160</vt:i4>
      </vt:variant>
      <vt:variant>
        <vt:i4>1</vt:i4>
      </vt:variant>
      <vt:variant>
        <vt:lpwstr>ACPM9_PR_6_21tsa</vt:lpwstr>
      </vt:variant>
      <vt:variant>
        <vt:lpwstr/>
      </vt:variant>
      <vt:variant>
        <vt:i4>3276825</vt:i4>
      </vt:variant>
      <vt:variant>
        <vt:i4>-1</vt:i4>
      </vt:variant>
      <vt:variant>
        <vt:i4>1161</vt:i4>
      </vt:variant>
      <vt:variant>
        <vt:i4>1</vt:i4>
      </vt:variant>
      <vt:variant>
        <vt:lpwstr>ACPM9_PR_6_22tsa</vt:lpwstr>
      </vt:variant>
      <vt:variant>
        <vt:lpwstr/>
      </vt:variant>
      <vt:variant>
        <vt:i4>3276824</vt:i4>
      </vt:variant>
      <vt:variant>
        <vt:i4>-1</vt:i4>
      </vt:variant>
      <vt:variant>
        <vt:i4>1162</vt:i4>
      </vt:variant>
      <vt:variant>
        <vt:i4>1</vt:i4>
      </vt:variant>
      <vt:variant>
        <vt:lpwstr>ACPM9_PR_6_23tsa</vt:lpwstr>
      </vt:variant>
      <vt:variant>
        <vt:lpwstr/>
      </vt:variant>
      <vt:variant>
        <vt:i4>3276831</vt:i4>
      </vt:variant>
      <vt:variant>
        <vt:i4>-1</vt:i4>
      </vt:variant>
      <vt:variant>
        <vt:i4>1163</vt:i4>
      </vt:variant>
      <vt:variant>
        <vt:i4>1</vt:i4>
      </vt:variant>
      <vt:variant>
        <vt:lpwstr>ACPM9_PR_6_24tsa</vt:lpwstr>
      </vt:variant>
      <vt:variant>
        <vt:lpwstr/>
      </vt:variant>
      <vt:variant>
        <vt:i4>3342363</vt:i4>
      </vt:variant>
      <vt:variant>
        <vt:i4>-1</vt:i4>
      </vt:variant>
      <vt:variant>
        <vt:i4>1164</vt:i4>
      </vt:variant>
      <vt:variant>
        <vt:i4>1</vt:i4>
      </vt:variant>
      <vt:variant>
        <vt:lpwstr>ACPM9_PR_6_30tsa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</dc:creator>
  <cp:keywords/>
  <dc:description/>
  <cp:lastModifiedBy>COOK John</cp:lastModifiedBy>
  <cp:revision>12</cp:revision>
  <cp:lastPrinted>2015-08-28T00:08:00Z</cp:lastPrinted>
  <dcterms:created xsi:type="dcterms:W3CDTF">2015-08-10T08:39:00Z</dcterms:created>
  <dcterms:modified xsi:type="dcterms:W3CDTF">2015-08-28T04:58:00Z</dcterms:modified>
</cp:coreProperties>
</file>