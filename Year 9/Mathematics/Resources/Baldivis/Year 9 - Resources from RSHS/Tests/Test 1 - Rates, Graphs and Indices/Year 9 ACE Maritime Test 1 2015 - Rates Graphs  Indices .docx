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:rsidTr="00B24F1E">
        <w:trPr>
          <w:trHeight w:val="541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:rsidTr="008F532B">
        <w:trPr>
          <w:trHeight w:val="2012"/>
          <w:jc w:val="center"/>
        </w:trPr>
        <w:tc>
          <w:tcPr>
            <w:tcW w:w="1603" w:type="dxa"/>
          </w:tcPr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51072" behindDoc="0" locked="0" layoutInCell="1" allowOverlap="1" wp14:anchorId="5D297378" wp14:editId="1A3FB7EF">
                  <wp:simplePos x="0" y="0"/>
                  <wp:positionH relativeFrom="column">
                    <wp:posOffset>-35560</wp:posOffset>
                  </wp:positionH>
                  <wp:positionV relativeFrom="paragraph">
                    <wp:posOffset>59055</wp:posOffset>
                  </wp:positionV>
                  <wp:extent cx="814705" cy="1075690"/>
                  <wp:effectExtent l="0" t="0" r="4445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:rsidR="005975CD" w:rsidRPr="00397435" w:rsidRDefault="00EE1DB5" w:rsidP="00C975D6">
            <w:pPr>
              <w:rPr>
                <w:b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83840" behindDoc="0" locked="0" layoutInCell="1" allowOverlap="1" wp14:anchorId="19801089" wp14:editId="610720E6">
                  <wp:simplePos x="0" y="0"/>
                  <wp:positionH relativeFrom="column">
                    <wp:posOffset>2936875</wp:posOffset>
                  </wp:positionH>
                  <wp:positionV relativeFrom="paragraph">
                    <wp:posOffset>57150</wp:posOffset>
                  </wp:positionV>
                  <wp:extent cx="1176655" cy="1104900"/>
                  <wp:effectExtent l="0" t="0" r="4445" b="0"/>
                  <wp:wrapSquare wrapText="bothSides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762D"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  <w:r w:rsidR="00D21485">
              <w:rPr>
                <w:b/>
              </w:rPr>
              <w:t xml:space="preserve"> – ACE and Maritime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rPr>
                <w:b/>
              </w:rPr>
            </w:pPr>
            <w:r>
              <w:rPr>
                <w:b/>
              </w:rPr>
              <w:t>Test</w:t>
            </w:r>
            <w:r w:rsidR="005975CD" w:rsidRPr="00397435">
              <w:rPr>
                <w:b/>
              </w:rPr>
              <w:t xml:space="preserve"> </w:t>
            </w:r>
            <w:r w:rsidR="00495B68">
              <w:rPr>
                <w:b/>
              </w:rPr>
              <w:t>1</w:t>
            </w:r>
            <w:r w:rsidR="005B58DD">
              <w:rPr>
                <w:b/>
              </w:rPr>
              <w:t>, 2015</w:t>
            </w:r>
          </w:p>
          <w:p w:rsidR="005975CD" w:rsidRPr="00397435" w:rsidRDefault="005975CD" w:rsidP="00C975D6">
            <w:pPr>
              <w:rPr>
                <w:b/>
              </w:rPr>
            </w:pPr>
          </w:p>
          <w:p w:rsidR="005975CD" w:rsidRPr="00397435" w:rsidRDefault="0009762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Topic –Rates, Graphs, Indices</w:t>
            </w:r>
          </w:p>
          <w:p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985FC2E" wp14:editId="54286EBD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602DB" w:rsidRPr="00364C0D" w:rsidRDefault="001602DB" w:rsidP="00DE1030"/>
                                <w:p w:rsidR="001602DB" w:rsidRPr="00364C0D" w:rsidRDefault="001602DB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1602DB" w:rsidRPr="000B3AA2" w:rsidRDefault="00D21485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71</w:t>
                                  </w: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</w:p>
                                <w:p w:rsidR="001602DB" w:rsidRPr="00364C0D" w:rsidRDefault="001602DB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">
                      <v:textbox>
                        <w:txbxContent>
                          <w:p w:rsidR="001602DB" w:rsidRPr="00364C0D" w:rsidRDefault="001602DB" w:rsidP="00DE1030"/>
                          <w:p w:rsidR="001602DB" w:rsidRPr="00364C0D" w:rsidRDefault="001602DB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1602DB" w:rsidRPr="000B3AA2" w:rsidRDefault="00D21485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71</w:t>
                            </w:r>
                          </w:p>
                          <w:p w:rsidR="001602DB" w:rsidRPr="00364C0D" w:rsidRDefault="001602DB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</w:p>
                          <w:p w:rsidR="001602DB" w:rsidRPr="00364C0D" w:rsidRDefault="001602DB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60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:rsidR="008F532B" w:rsidRDefault="008F532B" w:rsidP="00892B50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</w:rPr>
              <w:t>Equipment:</w:t>
            </w:r>
          </w:p>
          <w:p w:rsidR="00B24F1E" w:rsidRPr="00944CB7" w:rsidRDefault="008F532B" w:rsidP="00E257A9">
            <w:pPr>
              <w:rPr>
                <w:sz w:val="20"/>
              </w:rPr>
            </w:pPr>
            <w:r w:rsidRPr="00BC11F7">
              <w:rPr>
                <w:i/>
                <w:sz w:val="20"/>
                <w:szCs w:val="20"/>
              </w:rPr>
              <w:t>½ page notes (A4 one side), Scientific Calculator</w:t>
            </w: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944CB7">
              <w:rPr>
                <w:i/>
                <w:sz w:val="28"/>
              </w:rPr>
              <w:t>55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Pr="00944CB7" w:rsidRDefault="00B24F1E" w:rsidP="00892B50">
            <w:pPr>
              <w:rPr>
                <w:b/>
                <w:sz w:val="22"/>
                <w:szCs w:val="22"/>
              </w:rPr>
            </w:pPr>
          </w:p>
        </w:tc>
      </w:tr>
      <w:tr w:rsidR="00B24F1E" w:rsidTr="008F532B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i/>
                <w:sz w:val="20"/>
              </w:rPr>
              <w:t>______% of the year.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8F532B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</w:p>
        </w:tc>
      </w:tr>
      <w:tr w:rsidR="00B24F1E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9B7C47" w:rsidP="009B7C47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38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9B7C47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36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8F532B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 w:rsidRPr="008F532B">
              <w:rPr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  <w:tr w:rsidR="00B24F1E" w:rsidRPr="00944CB7" w:rsidTr="00B24F1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9B7C47" w:rsidP="009B7C47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36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"/>
        <w:gridCol w:w="4153"/>
        <w:gridCol w:w="412"/>
        <w:gridCol w:w="4277"/>
      </w:tblGrid>
      <w:tr w:rsidR="00B24F1E" w:rsidRPr="00485BFF" w:rsidTr="00D21485">
        <w:tc>
          <w:tcPr>
            <w:tcW w:w="216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907CF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 </w:t>
            </w:r>
            <w:r w:rsidR="00B24F1E" w:rsidRPr="003D76C7">
              <w:rPr>
                <w:b/>
                <w:sz w:val="22"/>
                <w:szCs w:val="22"/>
              </w:rPr>
              <w:t>marks: 1,</w:t>
            </w:r>
            <w:r>
              <w:rPr>
                <w:b/>
                <w:sz w:val="22"/>
                <w:szCs w:val="22"/>
              </w:rPr>
              <w:t xml:space="preserve"> 1, 1, 1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D2148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D21485">
        <w:trPr>
          <w:trHeight w:val="454"/>
        </w:trPr>
        <w:tc>
          <w:tcPr>
            <w:tcW w:w="216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7" w:type="pct"/>
            <w:vAlign w:val="center"/>
          </w:tcPr>
          <w:p w:rsidR="00907CFF" w:rsidRPr="00907CFF" w:rsidRDefault="00AC2053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907CFF" w:rsidRPr="00907CFF" w:rsidRDefault="00AC2053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</m:oMath>
            </m:oMathPara>
          </w:p>
        </w:tc>
      </w:tr>
      <w:tr w:rsidR="008F532B" w:rsidRPr="00485BFF" w:rsidTr="00D2148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433CB" w:rsidRDefault="008F532B" w:rsidP="00907CFF">
            <w:pPr>
              <w:rPr>
                <w:sz w:val="22"/>
                <w:szCs w:val="22"/>
              </w:rPr>
            </w:pP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5433CB" w:rsidRDefault="00B27A15" w:rsidP="00907CFF">
            <w:pPr>
              <w:rPr>
                <w:sz w:val="22"/>
                <w:szCs w:val="22"/>
              </w:rPr>
            </w:pPr>
          </w:p>
        </w:tc>
      </w:tr>
      <w:tr w:rsidR="00907CFF" w:rsidRPr="00485BFF" w:rsidTr="00D21485">
        <w:trPr>
          <w:trHeight w:val="454"/>
        </w:trPr>
        <w:tc>
          <w:tcPr>
            <w:tcW w:w="216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7" w:type="pct"/>
            <w:vAlign w:val="center"/>
          </w:tcPr>
          <w:p w:rsidR="00907CFF" w:rsidRPr="00907CFF" w:rsidRDefault="00907CFF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907CFF" w:rsidRPr="00907CFF" w:rsidRDefault="00AC2053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×3de</m:t>
                </m:r>
              </m:oMath>
            </m:oMathPara>
          </w:p>
        </w:tc>
      </w:tr>
      <w:tr w:rsidR="008F532B" w:rsidRPr="00485BFF" w:rsidTr="00D2148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8F532B" w:rsidRDefault="008F532B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433CB" w:rsidRDefault="008F532B" w:rsidP="00B27A15">
            <w:pPr>
              <w:rPr>
                <w:sz w:val="22"/>
                <w:szCs w:val="22"/>
              </w:rPr>
            </w:pPr>
          </w:p>
        </w:tc>
      </w:tr>
      <w:tr w:rsidR="00D41C5E" w:rsidRPr="00485BFF" w:rsidTr="00D2148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D41C5E" w:rsidRDefault="00D41C5E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Pr="005433CB" w:rsidRDefault="00D41C5E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433CB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D21485"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D2148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907CFF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907CFF" w:rsidRPr="00485BFF" w:rsidTr="00D21485">
        <w:trPr>
          <w:trHeight w:val="454"/>
        </w:trPr>
        <w:tc>
          <w:tcPr>
            <w:tcW w:w="216" w:type="pct"/>
            <w:vAlign w:val="center"/>
          </w:tcPr>
          <w:p w:rsidR="00907CFF" w:rsidRPr="003D76C7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7" w:type="pct"/>
            <w:vAlign w:val="center"/>
          </w:tcPr>
          <w:p w:rsidR="00907CFF" w:rsidRPr="00907CFF" w:rsidRDefault="00AC2053" w:rsidP="00907CFF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907CFF" w:rsidRPr="00907CFF" w:rsidRDefault="00AC2053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21a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B27A15" w:rsidRPr="00C80D35" w:rsidRDefault="00B27A15" w:rsidP="00907CFF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C80D35" w:rsidRDefault="00B27A15" w:rsidP="00B27A15">
            <w:pPr>
              <w:rPr>
                <w:sz w:val="22"/>
                <w:szCs w:val="22"/>
              </w:rPr>
            </w:pPr>
          </w:p>
        </w:tc>
      </w:tr>
      <w:tr w:rsidR="00907CFF" w:rsidRPr="00485BFF" w:rsidTr="00D21485">
        <w:trPr>
          <w:trHeight w:val="454"/>
        </w:trPr>
        <w:tc>
          <w:tcPr>
            <w:tcW w:w="216" w:type="pct"/>
            <w:vAlign w:val="center"/>
          </w:tcPr>
          <w:p w:rsidR="00907CFF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7" w:type="pct"/>
            <w:vAlign w:val="center"/>
          </w:tcPr>
          <w:p w:rsidR="00907CFF" w:rsidRPr="00907CFF" w:rsidRDefault="00AC2053" w:rsidP="009B7C4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11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24c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907CFF" w:rsidRPr="008A49FB" w:rsidRDefault="00907CFF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907CFF" w:rsidRPr="00907CFF" w:rsidRDefault="00AC2053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Default="002014E6" w:rsidP="00B27A15">
            <w:pPr>
              <w:rPr>
                <w:sz w:val="22"/>
                <w:szCs w:val="22"/>
              </w:rPr>
            </w:pPr>
          </w:p>
          <w:p w:rsidR="00D21485" w:rsidRDefault="00D21485" w:rsidP="00B27A15">
            <w:pPr>
              <w:rPr>
                <w:sz w:val="22"/>
                <w:szCs w:val="22"/>
              </w:rPr>
            </w:pPr>
          </w:p>
          <w:p w:rsidR="00D21485" w:rsidRPr="00C80D35" w:rsidRDefault="00D21485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B27A15">
            <w:pPr>
              <w:rPr>
                <w:sz w:val="22"/>
                <w:szCs w:val="22"/>
              </w:rPr>
            </w:pPr>
          </w:p>
        </w:tc>
      </w:tr>
      <w:tr w:rsidR="00B24F1E" w:rsidRPr="00485BFF" w:rsidTr="00D21485">
        <w:tc>
          <w:tcPr>
            <w:tcW w:w="216" w:type="pct"/>
            <w:vAlign w:val="center"/>
          </w:tcPr>
          <w:p w:rsidR="00B24F1E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3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B24F1E" w:rsidP="009B7C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8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2, 2, 1, 3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D21485">
        <w:tc>
          <w:tcPr>
            <w:tcW w:w="21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B24F1E" w:rsidRPr="003D76C7" w:rsidRDefault="00B27A15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Pr="003D76C7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7" w:type="pct"/>
            <w:vAlign w:val="center"/>
          </w:tcPr>
          <w:p w:rsidR="00B27A15" w:rsidRPr="00907CFF" w:rsidRDefault="00AC2053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B27A15" w:rsidRPr="00907CFF" w:rsidRDefault="00AC2053" w:rsidP="00B27A15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15g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5f×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C80D35" w:rsidRDefault="00757467" w:rsidP="00B27A15">
            <w:pPr>
              <w:rPr>
                <w:sz w:val="22"/>
                <w:szCs w:val="22"/>
              </w:rPr>
            </w:pP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892B50">
            <w:pPr>
              <w:rPr>
                <w:sz w:val="22"/>
                <w:szCs w:val="22"/>
              </w:rPr>
            </w:pP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  <w:p w:rsidR="00B27A15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B27A15" w:rsidRPr="00C80D35" w:rsidRDefault="00B27A15" w:rsidP="00892B50">
            <w:pPr>
              <w:rPr>
                <w:sz w:val="22"/>
                <w:szCs w:val="22"/>
              </w:rPr>
            </w:pPr>
          </w:p>
        </w:tc>
      </w:tr>
      <w:tr w:rsidR="00B27A15" w:rsidRPr="00485BFF" w:rsidTr="00D21485">
        <w:trPr>
          <w:trHeight w:val="454"/>
        </w:trPr>
        <w:tc>
          <w:tcPr>
            <w:tcW w:w="216" w:type="pct"/>
            <w:vAlign w:val="center"/>
          </w:tcPr>
          <w:p w:rsidR="00B27A15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7" w:type="pct"/>
            <w:vAlign w:val="center"/>
          </w:tcPr>
          <w:p w:rsidR="00B27A15" w:rsidRPr="00907CFF" w:rsidRDefault="00AC2053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23" w:type="pct"/>
            <w:vAlign w:val="center"/>
          </w:tcPr>
          <w:p w:rsidR="00B27A15" w:rsidRPr="008A49FB" w:rsidRDefault="00B27A15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B27A15" w:rsidRPr="00907CFF" w:rsidRDefault="00AC2053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5a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×b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C80D35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C80D35" w:rsidRDefault="00757467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D41C5E" w:rsidRPr="00485BFF" w:rsidTr="00D2148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D41C5E" w:rsidRPr="00C80D35" w:rsidRDefault="00D41C5E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Pr="00C80D35" w:rsidRDefault="00D41C5E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C80D35" w:rsidRDefault="002014E6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C80D35" w:rsidRDefault="0049573A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c>
          <w:tcPr>
            <w:tcW w:w="216" w:type="pct"/>
            <w:vAlign w:val="center"/>
          </w:tcPr>
          <w:p w:rsidR="0049573A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="0049573A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[4 </w:t>
            </w:r>
            <w:r w:rsidRPr="003D76C7">
              <w:rPr>
                <w:b/>
                <w:sz w:val="22"/>
                <w:szCs w:val="22"/>
              </w:rPr>
              <w:t>marks: 1,</w:t>
            </w:r>
            <w:r>
              <w:rPr>
                <w:b/>
                <w:sz w:val="22"/>
                <w:szCs w:val="22"/>
              </w:rPr>
              <w:t xml:space="preserve"> 1, 1, 1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49573A" w:rsidRPr="00485BFF" w:rsidTr="00D21485">
        <w:tc>
          <w:tcPr>
            <w:tcW w:w="216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49573A" w:rsidRPr="003D76C7" w:rsidRDefault="0049573A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49573A" w:rsidRPr="003D76C7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7" w:type="pct"/>
            <w:vAlign w:val="center"/>
          </w:tcPr>
          <w:p w:rsidR="0049573A" w:rsidRPr="00907CFF" w:rsidRDefault="00AC2053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11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49573A" w:rsidRPr="00907CFF" w:rsidRDefault="00AC2053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6</m:t>
                    </m:r>
                  </m:sup>
                </m:sSup>
              </m:oMath>
            </m:oMathPara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9573A" w:rsidRPr="005433CB" w:rsidRDefault="0049573A" w:rsidP="00892B50">
            <w:pPr>
              <w:rPr>
                <w:sz w:val="22"/>
                <w:szCs w:val="22"/>
              </w:rPr>
            </w:pPr>
          </w:p>
        </w:tc>
      </w:tr>
      <w:tr w:rsidR="0049573A" w:rsidRPr="00485BFF" w:rsidTr="00D21485">
        <w:trPr>
          <w:trHeight w:val="454"/>
        </w:trPr>
        <w:tc>
          <w:tcPr>
            <w:tcW w:w="216" w:type="pct"/>
            <w:vAlign w:val="center"/>
          </w:tcPr>
          <w:p w:rsidR="0049573A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47" w:type="pct"/>
            <w:vAlign w:val="center"/>
          </w:tcPr>
          <w:p w:rsidR="0049573A" w:rsidRPr="00907CFF" w:rsidRDefault="00AC2053" w:rsidP="0049573A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49573A" w:rsidRPr="008A49FB" w:rsidRDefault="0049573A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13" w:type="pct"/>
            <w:vAlign w:val="center"/>
          </w:tcPr>
          <w:p w:rsidR="0049573A" w:rsidRPr="00907CFF" w:rsidRDefault="00AC2053" w:rsidP="007472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E7529C" w:rsidRDefault="00757467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E7529C" w:rsidRDefault="00757467" w:rsidP="007472E0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E7529C" w:rsidRDefault="002014E6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E7529C" w:rsidRDefault="002014E6" w:rsidP="007472E0">
            <w:pPr>
              <w:rPr>
                <w:sz w:val="22"/>
                <w:szCs w:val="22"/>
              </w:rPr>
            </w:pPr>
          </w:p>
        </w:tc>
      </w:tr>
      <w:tr w:rsidR="008F532B" w:rsidRPr="00485BFF" w:rsidTr="00D2148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8F532B" w:rsidRPr="00E7529C" w:rsidRDefault="008F532B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E7529C" w:rsidRDefault="008F532B" w:rsidP="007472E0">
            <w:pPr>
              <w:rPr>
                <w:sz w:val="22"/>
                <w:szCs w:val="22"/>
              </w:rPr>
            </w:pPr>
          </w:p>
        </w:tc>
      </w:tr>
      <w:tr w:rsidR="00442F29" w:rsidRPr="00485BFF" w:rsidTr="00D21485">
        <w:trPr>
          <w:trHeight w:val="454"/>
        </w:trPr>
        <w:tc>
          <w:tcPr>
            <w:tcW w:w="216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442F29" w:rsidRPr="00E7529C" w:rsidRDefault="00442F29" w:rsidP="0049573A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442F29" w:rsidRPr="00E7529C" w:rsidRDefault="00442F29" w:rsidP="007472E0">
            <w:pPr>
              <w:rPr>
                <w:sz w:val="22"/>
                <w:szCs w:val="22"/>
              </w:rPr>
            </w:pPr>
          </w:p>
        </w:tc>
      </w:tr>
      <w:tr w:rsidR="00E60861" w:rsidRPr="00485BFF" w:rsidTr="00D21485">
        <w:tc>
          <w:tcPr>
            <w:tcW w:w="216" w:type="pct"/>
            <w:vAlign w:val="center"/>
          </w:tcPr>
          <w:p w:rsidR="00E60861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</w:t>
            </w:r>
            <w:r w:rsidR="00E60861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84" w:type="pct"/>
            <w:gridSpan w:val="3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="00757467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E60861" w:rsidRPr="00485BFF" w:rsidTr="00D21485">
        <w:tc>
          <w:tcPr>
            <w:tcW w:w="216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3"/>
            <w:vAlign w:val="center"/>
          </w:tcPr>
          <w:p w:rsidR="00E60861" w:rsidRPr="003D76C7" w:rsidRDefault="00E60861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Simplify each of the following</w:t>
            </w:r>
          </w:p>
        </w:tc>
      </w:tr>
      <w:tr w:rsidR="00E60861" w:rsidRPr="00485BFF" w:rsidTr="00D21485">
        <w:trPr>
          <w:trHeight w:val="454"/>
        </w:trPr>
        <w:tc>
          <w:tcPr>
            <w:tcW w:w="216" w:type="pct"/>
            <w:vAlign w:val="center"/>
          </w:tcPr>
          <w:p w:rsidR="00E60861" w:rsidRPr="003D76C7" w:rsidRDefault="00E60861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47" w:type="pct"/>
            <w:vAlign w:val="center"/>
          </w:tcPr>
          <w:p w:rsidR="00E60861" w:rsidRPr="00907CFF" w:rsidRDefault="00AC2053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5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23" w:type="pct"/>
            <w:vAlign w:val="center"/>
          </w:tcPr>
          <w:p w:rsidR="00E60861" w:rsidRPr="008A49FB" w:rsidRDefault="00E60861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13" w:type="pct"/>
            <w:vAlign w:val="center"/>
          </w:tcPr>
          <w:p w:rsidR="00E60861" w:rsidRPr="00907CFF" w:rsidRDefault="00AC2053" w:rsidP="00E60861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-2a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9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ab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7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</m:oMath>
            </m:oMathPara>
          </w:p>
        </w:tc>
      </w:tr>
      <w:tr w:rsidR="00D41C5E" w:rsidRPr="00485BFF" w:rsidTr="00D2148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D41C5E" w:rsidRPr="00485BFF" w:rsidTr="00D21485">
        <w:trPr>
          <w:trHeight w:val="454"/>
        </w:trPr>
        <w:tc>
          <w:tcPr>
            <w:tcW w:w="216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D41C5E" w:rsidRDefault="00D41C5E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  <w:tr w:rsidR="00757467" w:rsidRPr="00485BFF" w:rsidTr="00D21485">
        <w:trPr>
          <w:trHeight w:val="454"/>
        </w:trPr>
        <w:tc>
          <w:tcPr>
            <w:tcW w:w="216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757467" w:rsidRPr="005171F0" w:rsidRDefault="00757467" w:rsidP="00E60861">
            <w:pPr>
              <w:rPr>
                <w:sz w:val="22"/>
                <w:szCs w:val="22"/>
              </w:rPr>
            </w:pPr>
          </w:p>
        </w:tc>
      </w:tr>
      <w:tr w:rsidR="008F532B" w:rsidRPr="00485BFF" w:rsidTr="00D21485">
        <w:trPr>
          <w:trHeight w:val="454"/>
        </w:trPr>
        <w:tc>
          <w:tcPr>
            <w:tcW w:w="216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8F532B" w:rsidRPr="005171F0" w:rsidRDefault="008F532B" w:rsidP="00E60861">
            <w:pPr>
              <w:rPr>
                <w:sz w:val="22"/>
                <w:szCs w:val="22"/>
              </w:rPr>
            </w:pPr>
          </w:p>
        </w:tc>
      </w:tr>
      <w:tr w:rsidR="002014E6" w:rsidRPr="00485BFF" w:rsidTr="00D21485">
        <w:trPr>
          <w:trHeight w:val="454"/>
        </w:trPr>
        <w:tc>
          <w:tcPr>
            <w:tcW w:w="216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47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  <w:tc>
          <w:tcPr>
            <w:tcW w:w="223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13" w:type="pct"/>
            <w:vAlign w:val="center"/>
          </w:tcPr>
          <w:p w:rsidR="002014E6" w:rsidRPr="005171F0" w:rsidRDefault="002014E6" w:rsidP="00E60861">
            <w:pPr>
              <w:rPr>
                <w:sz w:val="22"/>
                <w:szCs w:val="22"/>
              </w:rPr>
            </w:pPr>
          </w:p>
        </w:tc>
      </w:tr>
    </w:tbl>
    <w:p w:rsidR="0049573A" w:rsidRDefault="0049573A" w:rsidP="00B24F1E"/>
    <w:p w:rsidR="00757467" w:rsidRDefault="00757467" w:rsidP="00B24F1E"/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"/>
        <w:gridCol w:w="4156"/>
        <w:gridCol w:w="412"/>
        <w:gridCol w:w="4274"/>
      </w:tblGrid>
      <w:tr w:rsidR="00757467" w:rsidRPr="00485BFF" w:rsidTr="003C5672"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6</w:t>
            </w:r>
            <w:r w:rsidR="00757467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marks: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757467" w:rsidRPr="003D76C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each of the following using a negative index</w:t>
            </w: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757467" w:rsidRPr="00907CFF" w:rsidRDefault="00AC2053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757467" w:rsidRPr="00907CFF" w:rsidRDefault="00AC2053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den>
                </m:f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C31A76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5514E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C31A76" w:rsidRDefault="008F532B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15514E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C31A76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15514E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</w:t>
            </w:r>
            <w:r w:rsidR="0075746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757467" w:rsidRPr="003D76C7" w:rsidRDefault="00757467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>marks: 1,</w:t>
            </w:r>
            <w:r w:rsidR="009B7C47">
              <w:rPr>
                <w:b/>
                <w:sz w:val="22"/>
                <w:szCs w:val="22"/>
              </w:rPr>
              <w:t xml:space="preserve"> 1, 1, 2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57467" w:rsidRPr="00485BFF" w:rsidTr="003C5672"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757467" w:rsidRPr="00757467" w:rsidRDefault="00757467" w:rsidP="0075746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index laws to simplify each of the following, express your answer with </w:t>
            </w:r>
            <w:r>
              <w:rPr>
                <w:b/>
                <w:sz w:val="22"/>
                <w:szCs w:val="22"/>
              </w:rPr>
              <w:t>positive indices.</w:t>
            </w: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Pr="003D76C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757467" w:rsidRPr="00907CFF" w:rsidRDefault="00AC2053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757467" w:rsidRPr="00907CFF" w:rsidRDefault="00AC2053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16w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D60E08" w:rsidRDefault="002014E6" w:rsidP="00892B5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5433CB" w:rsidRDefault="008F532B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D60E08" w:rsidRDefault="008F532B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757467" w:rsidRPr="005433CB" w:rsidRDefault="00757467" w:rsidP="00892B50">
            <w:pPr>
              <w:rPr>
                <w:sz w:val="22"/>
                <w:szCs w:val="22"/>
              </w:rPr>
            </w:pPr>
          </w:p>
        </w:tc>
      </w:tr>
      <w:tr w:rsidR="00757467" w:rsidRPr="00485BFF" w:rsidTr="003C5672">
        <w:trPr>
          <w:trHeight w:val="454"/>
        </w:trPr>
        <w:tc>
          <w:tcPr>
            <w:tcW w:w="210" w:type="pct"/>
            <w:vAlign w:val="center"/>
          </w:tcPr>
          <w:p w:rsidR="00757467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8" w:type="pct"/>
            <w:vAlign w:val="center"/>
          </w:tcPr>
          <w:p w:rsidR="00757467" w:rsidRPr="00907CFF" w:rsidRDefault="00757467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b×3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10" w:type="pct"/>
            <w:vAlign w:val="center"/>
          </w:tcPr>
          <w:p w:rsidR="00757467" w:rsidRPr="008A49FB" w:rsidRDefault="0075746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757467" w:rsidRPr="00907CFF" w:rsidRDefault="00AC2053" w:rsidP="00757467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p>
                </m:sSup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Default="008F532B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5433CB" w:rsidRDefault="008F532B" w:rsidP="00757467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Default="002014E6" w:rsidP="00757467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5433CB" w:rsidRDefault="002014E6" w:rsidP="00757467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AA3B80" w:rsidRPr="003D76C7" w:rsidRDefault="008F532B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</w:t>
            </w:r>
            <w:r w:rsidR="00AA3B80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3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  <w:p w:rsidR="00442F29" w:rsidRDefault="00442F29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9B7C47" w:rsidRDefault="009B7C47" w:rsidP="00892B50">
            <w:pPr>
              <w:rPr>
                <w:b/>
                <w:sz w:val="22"/>
                <w:szCs w:val="22"/>
              </w:rPr>
            </w:pPr>
          </w:p>
          <w:p w:rsidR="00AA3B80" w:rsidRPr="003D76C7" w:rsidRDefault="00AA3B80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3D76C7">
              <w:rPr>
                <w:b/>
                <w:sz w:val="22"/>
                <w:szCs w:val="22"/>
              </w:rPr>
              <w:t>marks: 1,</w:t>
            </w:r>
            <w:r w:rsidR="009B7C47">
              <w:rPr>
                <w:b/>
                <w:sz w:val="22"/>
                <w:szCs w:val="22"/>
              </w:rPr>
              <w:t xml:space="preserve"> 1, 1, 2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A3B80" w:rsidRPr="00485BFF" w:rsidTr="003C5672">
        <w:tc>
          <w:tcPr>
            <w:tcW w:w="210" w:type="pct"/>
            <w:vAlign w:val="center"/>
          </w:tcPr>
          <w:p w:rsidR="00AA3B80" w:rsidRPr="003D76C7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3"/>
            <w:vAlign w:val="center"/>
          </w:tcPr>
          <w:p w:rsidR="00AA3B80" w:rsidRPr="00757467" w:rsidRDefault="00AA3B8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 index laws to simplify each of the following, express your answer with </w:t>
            </w:r>
            <w:r>
              <w:rPr>
                <w:b/>
                <w:sz w:val="22"/>
                <w:szCs w:val="22"/>
              </w:rPr>
              <w:t>positive indices.</w:t>
            </w: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Pr="003D76C7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2258" w:type="pct"/>
            <w:vAlign w:val="center"/>
          </w:tcPr>
          <w:p w:rsidR="00AA3B80" w:rsidRPr="00907CFF" w:rsidRDefault="00AC2053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2323" w:type="pct"/>
            <w:vAlign w:val="center"/>
          </w:tcPr>
          <w:p w:rsidR="00AA3B80" w:rsidRPr="00907CFF" w:rsidRDefault="00AC2053" w:rsidP="00AA3B8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8F532B" w:rsidRPr="00485BFF" w:rsidTr="003C5672">
        <w:trPr>
          <w:trHeight w:val="454"/>
        </w:trPr>
        <w:tc>
          <w:tcPr>
            <w:tcW w:w="210" w:type="pct"/>
            <w:vAlign w:val="center"/>
          </w:tcPr>
          <w:p w:rsidR="008F532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8F532B" w:rsidRPr="00F71815" w:rsidRDefault="008F532B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8F532B" w:rsidRPr="008A49FB" w:rsidRDefault="008F532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8F532B" w:rsidRPr="00114F10" w:rsidRDefault="008F532B" w:rsidP="00AA3B8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F71815" w:rsidRDefault="002014E6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Pr="008A49FB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114F10" w:rsidRDefault="002014E6" w:rsidP="00AA3B8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D41C5E" w:rsidRPr="00F71815" w:rsidRDefault="00D41C5E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D41C5E" w:rsidRPr="008A49FB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D41C5E" w:rsidRPr="00114F10" w:rsidRDefault="00D41C5E" w:rsidP="00AA3B8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AA3B80" w:rsidRPr="005433CB" w:rsidRDefault="00AA3B80" w:rsidP="00892B50">
            <w:pPr>
              <w:rPr>
                <w:sz w:val="22"/>
                <w:szCs w:val="22"/>
              </w:rPr>
            </w:pPr>
          </w:p>
        </w:tc>
      </w:tr>
      <w:tr w:rsidR="00AA3B80" w:rsidRPr="00485BFF" w:rsidTr="003C5672">
        <w:trPr>
          <w:trHeight w:val="454"/>
        </w:trPr>
        <w:tc>
          <w:tcPr>
            <w:tcW w:w="210" w:type="pct"/>
            <w:vAlign w:val="center"/>
          </w:tcPr>
          <w:p w:rsidR="00AA3B80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2258" w:type="pct"/>
            <w:vAlign w:val="center"/>
          </w:tcPr>
          <w:p w:rsidR="00AA3B80" w:rsidRPr="00907CFF" w:rsidRDefault="00AC2053" w:rsidP="00AA3B8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10" w:type="pct"/>
            <w:vAlign w:val="center"/>
          </w:tcPr>
          <w:p w:rsidR="00AA3B80" w:rsidRPr="008A49FB" w:rsidRDefault="00AA3B8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2323" w:type="pct"/>
            <w:vAlign w:val="center"/>
          </w:tcPr>
          <w:p w:rsidR="00AA3B80" w:rsidRPr="00907CFF" w:rsidRDefault="00AC2053" w:rsidP="00892B5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  <w:tr w:rsidR="002014E6" w:rsidRPr="00485BFF" w:rsidTr="003C5672">
        <w:trPr>
          <w:trHeight w:val="454"/>
        </w:trPr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258" w:type="pct"/>
            <w:vAlign w:val="center"/>
          </w:tcPr>
          <w:p w:rsidR="002014E6" w:rsidRPr="00042469" w:rsidRDefault="002014E6" w:rsidP="00AA3B80">
            <w:pPr>
              <w:rPr>
                <w:sz w:val="22"/>
                <w:szCs w:val="22"/>
              </w:rPr>
            </w:pPr>
          </w:p>
        </w:tc>
        <w:tc>
          <w:tcPr>
            <w:tcW w:w="210" w:type="pct"/>
            <w:vAlign w:val="center"/>
          </w:tcPr>
          <w:p w:rsidR="002014E6" w:rsidRDefault="002014E6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2323" w:type="pct"/>
            <w:vAlign w:val="center"/>
          </w:tcPr>
          <w:p w:rsidR="002014E6" w:rsidRPr="0087767B" w:rsidRDefault="002014E6" w:rsidP="00892B50">
            <w:pPr>
              <w:rPr>
                <w:sz w:val="22"/>
                <w:szCs w:val="22"/>
              </w:rPr>
            </w:pPr>
          </w:p>
        </w:tc>
      </w:tr>
    </w:tbl>
    <w:p w:rsidR="00757467" w:rsidRDefault="00757467" w:rsidP="00757467"/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2014E6" w:rsidRDefault="002014E6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7A15" w:rsidRDefault="00B27A15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8F532B" w:rsidRDefault="008F532B" w:rsidP="00B24F1E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4F1E" w:rsidRPr="0035186E" w:rsidRDefault="00B24F1E" w:rsidP="00B24F1E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1  ~</w:t>
      </w:r>
    </w:p>
    <w:p w:rsidR="00B24F1E" w:rsidRPr="000B178F" w:rsidRDefault="00B24F1E" w:rsidP="00B24F1E">
      <w:pPr>
        <w:pStyle w:val="Header"/>
        <w:tabs>
          <w:tab w:val="center" w:pos="-1980"/>
        </w:tabs>
      </w:pPr>
      <w:r>
        <w:rPr>
          <w:szCs w:val="22"/>
        </w:rPr>
        <w:br w:type="page"/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:rsidTr="00B24F1E">
        <w:trPr>
          <w:trHeight w:val="540"/>
        </w:trPr>
        <w:tc>
          <w:tcPr>
            <w:tcW w:w="1728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lastRenderedPageBreak/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Default="00442F29" w:rsidP="006A728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27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B24F1E" w:rsidRDefault="00B24F1E" w:rsidP="00892B50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B24F1E" w:rsidRPr="00E24D25" w:rsidRDefault="00D21485" w:rsidP="00892B50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35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944CB7" w:rsidRDefault="00442F29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B24F1E" w:rsidRPr="00F95B35" w:rsidRDefault="00B24F1E" w:rsidP="00892B50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  <w:r w:rsidR="00D21485">
              <w:rPr>
                <w:i/>
                <w:sz w:val="20"/>
              </w:rPr>
              <w:t>Scientific</w:t>
            </w:r>
            <w:r>
              <w:rPr>
                <w:i/>
                <w:sz w:val="20"/>
              </w:rPr>
              <w:t xml:space="preserve">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442F29" w:rsidP="00442F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26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B24F1E" w:rsidRPr="00944CB7" w:rsidRDefault="00B24F1E" w:rsidP="00892B50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:rsidR="00B24F1E" w:rsidRPr="00CD0581" w:rsidRDefault="00B24F1E" w:rsidP="00B24F1E">
      <w:pPr>
        <w:pBdr>
          <w:bottom w:val="single" w:sz="4" w:space="1" w:color="auto"/>
        </w:pBdr>
        <w:ind w:left="700" w:hanging="700"/>
        <w:rPr>
          <w:szCs w:val="22"/>
        </w:rPr>
      </w:pPr>
    </w:p>
    <w:p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1"/>
        <w:gridCol w:w="40"/>
        <w:gridCol w:w="8801"/>
      </w:tblGrid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9B7C47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</w:t>
            </w:r>
            <w:r w:rsidR="00B24F1E"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2</w:t>
            </w:r>
            <w:r w:rsidR="00892B50">
              <w:rPr>
                <w:b/>
                <w:sz w:val="22"/>
                <w:szCs w:val="22"/>
              </w:rPr>
              <w:t>, 2</w:t>
            </w:r>
            <w:r w:rsidR="00B24F1E" w:rsidRPr="003D76C7">
              <w:rPr>
                <w:b/>
                <w:sz w:val="22"/>
                <w:szCs w:val="22"/>
              </w:rPr>
              <w:t xml:space="preserve">, </w:t>
            </w:r>
            <w:r w:rsidR="00892B50">
              <w:rPr>
                <w:b/>
                <w:sz w:val="22"/>
                <w:szCs w:val="22"/>
              </w:rPr>
              <w:t>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6A7280" w:rsidP="006A72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7D46F2">
              <w:rPr>
                <w:sz w:val="22"/>
                <w:szCs w:val="22"/>
              </w:rPr>
              <w:t xml:space="preserve"> </w:t>
            </w:r>
            <w:proofErr w:type="gramStart"/>
            <w:r w:rsidR="007D46F2">
              <w:rPr>
                <w:sz w:val="22"/>
                <w:szCs w:val="22"/>
              </w:rPr>
              <w:t>is</w:t>
            </w:r>
            <w:proofErr w:type="gramEnd"/>
            <w:r w:rsidR="007D46F2">
              <w:rPr>
                <w:sz w:val="22"/>
                <w:szCs w:val="22"/>
              </w:rPr>
              <w:t xml:space="preserve">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7D46F2"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y=24</m:t>
              </m:r>
            </m:oMath>
            <w:r w:rsidR="007D46F2"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 w:rsidR="007D46F2">
              <w:rPr>
                <w:sz w:val="22"/>
                <w:szCs w:val="22"/>
              </w:rPr>
              <w:t>.</w:t>
            </w: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892B50">
              <w:rPr>
                <w:sz w:val="22"/>
                <w:szCs w:val="22"/>
              </w:rPr>
              <w:t xml:space="preserve"> and y</w:t>
            </w: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c>
          <w:tcPr>
            <w:tcW w:w="210" w:type="pct"/>
            <w:vAlign w:val="center"/>
          </w:tcPr>
          <w:p w:rsidR="00D41C5E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D41C5E" w:rsidRDefault="00D41C5E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c>
          <w:tcPr>
            <w:tcW w:w="210" w:type="pct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7D46F2" w:rsidRDefault="007D46F2" w:rsidP="00892B50">
            <w:pPr>
              <w:rPr>
                <w:sz w:val="22"/>
                <w:szCs w:val="22"/>
              </w:rPr>
            </w:pPr>
          </w:p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7" w:type="pct"/>
            <w:vAlign w:val="center"/>
          </w:tcPr>
          <w:p w:rsidR="007D46F2" w:rsidRPr="007D46F2" w:rsidRDefault="007D46F2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and </w:t>
            </w:r>
            <w:proofErr w:type="gramEnd"/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9B7C47">
              <w:rPr>
                <w:sz w:val="22"/>
                <w:szCs w:val="22"/>
              </w:rPr>
              <w:t>. (Hint: you may want to create a table of values)</w:t>
            </w:r>
          </w:p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vAlign w:val="center"/>
          </w:tcPr>
          <w:p w:rsidR="007D46F2" w:rsidRDefault="007D46F2" w:rsidP="007D46F2">
            <w:pPr>
              <w:rPr>
                <w:sz w:val="22"/>
                <w:szCs w:val="22"/>
              </w:rPr>
            </w:pPr>
            <w:r>
              <w:object w:dxaOrig="5310" w:dyaOrig="4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5.5pt;height:286.5pt" o:ole="">
                  <v:imagedata r:id="rId10" o:title=""/>
                </v:shape>
                <o:OLEObject Type="Embed" ProgID="PBrush" ShapeID="_x0000_i1025" DrawAspect="Content" ObjectID="_1486977526" r:id="rId11"/>
              </w:object>
            </w:r>
          </w:p>
        </w:tc>
      </w:tr>
      <w:tr w:rsidR="00D41C5E" w:rsidRPr="00485BFF" w:rsidTr="003C5672">
        <w:trPr>
          <w:trHeight w:val="454"/>
        </w:trPr>
        <w:tc>
          <w:tcPr>
            <w:tcW w:w="233" w:type="pct"/>
            <w:gridSpan w:val="2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vAlign w:val="center"/>
          </w:tcPr>
          <w:p w:rsidR="00D41C5E" w:rsidRDefault="00D41C5E" w:rsidP="007D46F2"/>
        </w:tc>
      </w:tr>
      <w:tr w:rsidR="007D46F2" w:rsidRPr="00485BFF" w:rsidTr="003C5672">
        <w:trPr>
          <w:trHeight w:val="454"/>
        </w:trPr>
        <w:tc>
          <w:tcPr>
            <w:tcW w:w="233" w:type="pct"/>
            <w:gridSpan w:val="2"/>
            <w:shd w:val="clear" w:color="auto" w:fill="auto"/>
            <w:vAlign w:val="center"/>
          </w:tcPr>
          <w:p w:rsidR="007D46F2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7" w:type="pct"/>
            <w:vAlign w:val="center"/>
          </w:tcPr>
          <w:p w:rsidR="007D46F2" w:rsidRPr="003D76C7" w:rsidRDefault="007D46F2" w:rsidP="007D46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value of </w:t>
            </w:r>
            <w:r w:rsidRPr="00D21485">
              <w:rPr>
                <w:i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/>
              </m:r>
              <w:proofErr w:type="gramEnd"/>
              <m:r>
                <w:rPr>
                  <w:rFonts w:ascii="Cambria Math" w:hAnsi="Cambria Math"/>
                  <w:sz w:val="22"/>
                  <w:szCs w:val="22"/>
                </w:rPr>
                <m:t>=14</m:t>
              </m:r>
            </m:oMath>
            <w:r>
              <w:rPr>
                <w:sz w:val="22"/>
                <w:szCs w:val="22"/>
              </w:rPr>
              <w:t xml:space="preserve"> </w:t>
            </w:r>
            <w:r w:rsidR="00D21485">
              <w:rPr>
                <w:sz w:val="22"/>
                <w:szCs w:val="22"/>
              </w:rPr>
              <w:t>.</w:t>
            </w:r>
          </w:p>
        </w:tc>
      </w:tr>
      <w:tr w:rsidR="00B24F1E" w:rsidRPr="00485BFF" w:rsidTr="003C5672">
        <w:trPr>
          <w:trHeight w:val="454"/>
        </w:trPr>
        <w:tc>
          <w:tcPr>
            <w:tcW w:w="210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B24F1E" w:rsidRPr="003D76C7" w:rsidRDefault="00B24F1E" w:rsidP="00892B5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10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90" w:type="pct"/>
            <w:gridSpan w:val="2"/>
            <w:vAlign w:val="center"/>
          </w:tcPr>
          <w:p w:rsidR="00D41C5E" w:rsidRPr="003D76C7" w:rsidRDefault="00D41C5E" w:rsidP="00892B50">
            <w:pPr>
              <w:rPr>
                <w:sz w:val="22"/>
                <w:szCs w:val="22"/>
              </w:rPr>
            </w:pPr>
          </w:p>
        </w:tc>
      </w:tr>
    </w:tbl>
    <w:p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8751"/>
      </w:tblGrid>
      <w:tr w:rsidR="00B24F1E" w:rsidRPr="00485BFF" w:rsidTr="003C5672">
        <w:tc>
          <w:tcPr>
            <w:tcW w:w="256" w:type="pct"/>
            <w:vAlign w:val="center"/>
          </w:tcPr>
          <w:p w:rsidR="00B24F1E" w:rsidRPr="003D76C7" w:rsidRDefault="007D46F2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10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4" w:type="pct"/>
            <w:vAlign w:val="center"/>
          </w:tcPr>
          <w:p w:rsidR="00B24F1E" w:rsidRPr="003D76C7" w:rsidRDefault="009B7C47" w:rsidP="00E2687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</w:t>
            </w:r>
            <w:r w:rsidR="00B24F1E"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1</w:t>
            </w:r>
            <w:r w:rsidR="00E26871">
              <w:rPr>
                <w:b/>
                <w:sz w:val="22"/>
                <w:szCs w:val="22"/>
              </w:rPr>
              <w:t>, 2,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5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 employee gets $0.15 for each leaflet delivered.  Use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as the number of leaflets delivered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as the total money they earn in a week.</w:t>
            </w:r>
          </w:p>
        </w:tc>
      </w:tr>
      <w:tr w:rsidR="00B24F1E" w:rsidRPr="00485BFF" w:rsidTr="003C5672">
        <w:trPr>
          <w:trHeight w:val="454"/>
        </w:trPr>
        <w:tc>
          <w:tcPr>
            <w:tcW w:w="256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Determine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D41C5E" w:rsidRPr="00485BFF" w:rsidTr="003C5672">
        <w:trPr>
          <w:trHeight w:val="454"/>
        </w:trPr>
        <w:tc>
          <w:tcPr>
            <w:tcW w:w="256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D41C5E" w:rsidRDefault="00D41C5E" w:rsidP="00892B50">
            <w:pPr>
              <w:rPr>
                <w:sz w:val="22"/>
                <w:szCs w:val="22"/>
              </w:rPr>
            </w:pPr>
          </w:p>
        </w:tc>
      </w:tr>
      <w:tr w:rsidR="00D41C5E" w:rsidRPr="00485BFF" w:rsidTr="003C5672">
        <w:trPr>
          <w:trHeight w:val="454"/>
        </w:trPr>
        <w:tc>
          <w:tcPr>
            <w:tcW w:w="256" w:type="pct"/>
            <w:vAlign w:val="center"/>
          </w:tcPr>
          <w:p w:rsidR="00D41C5E" w:rsidRPr="003D76C7" w:rsidRDefault="00D41C5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D41C5E" w:rsidRDefault="00D41C5E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vAlign w:val="center"/>
          </w:tcPr>
          <w:p w:rsidR="004750AB" w:rsidRPr="003D76C7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vAlign w:val="center"/>
          </w:tcPr>
          <w:p w:rsidR="00892B50" w:rsidRPr="003D76C7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</w:p>
        </w:tc>
      </w:tr>
      <w:tr w:rsidR="00B24F1E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4" w:type="pct"/>
            <w:vAlign w:val="center"/>
          </w:tcPr>
          <w:p w:rsidR="00B24F1E" w:rsidRPr="003D76C7" w:rsidRDefault="00892B50" w:rsidP="00892B5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(for values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 in units of 100)</w:t>
            </w:r>
          </w:p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>
            <w:pPr>
              <w:rPr>
                <w:sz w:val="22"/>
                <w:szCs w:val="22"/>
              </w:rPr>
            </w:pPr>
            <w:r>
              <w:object w:dxaOrig="5310" w:dyaOrig="4680">
                <v:shape id="_x0000_i1026" type="#_x0000_t75" style="width:325.5pt;height:286.5pt" o:ole="">
                  <v:imagedata r:id="rId10" o:title=""/>
                </v:shape>
                <o:OLEObject Type="Embed" ProgID="PBrush" ShapeID="_x0000_i1026" DrawAspect="Content" ObjectID="_1486977527" r:id="rId12"/>
              </w:object>
            </w: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892B50" w:rsidRDefault="00892B50" w:rsidP="00892B50"/>
        </w:tc>
      </w:tr>
      <w:tr w:rsidR="00892B50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892B50" w:rsidRDefault="00892B50" w:rsidP="00892B5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44" w:type="pct"/>
            <w:vAlign w:val="center"/>
          </w:tcPr>
          <w:p w:rsidR="00892B50" w:rsidRDefault="00892B50" w:rsidP="00892B50">
            <w:r>
              <w:t>Determine how much money the person earns if they deliver</w:t>
            </w:r>
            <w:r w:rsidR="004750AB">
              <w:t xml:space="preserve"> 1245 leaflets</w:t>
            </w:r>
            <w:r w:rsidR="00D21485">
              <w:t>.</w:t>
            </w:r>
          </w:p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  <w:tr w:rsidR="004750AB" w:rsidRPr="00485BFF" w:rsidTr="003C5672">
        <w:trPr>
          <w:trHeight w:val="454"/>
        </w:trPr>
        <w:tc>
          <w:tcPr>
            <w:tcW w:w="256" w:type="pct"/>
            <w:shd w:val="clear" w:color="auto" w:fill="auto"/>
            <w:vAlign w:val="center"/>
          </w:tcPr>
          <w:p w:rsidR="004750AB" w:rsidRDefault="004750AB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4" w:type="pct"/>
            <w:vAlign w:val="center"/>
          </w:tcPr>
          <w:p w:rsidR="004750AB" w:rsidRDefault="004750AB" w:rsidP="00892B50"/>
        </w:tc>
      </w:tr>
    </w:tbl>
    <w:p w:rsidR="00B24F1E" w:rsidRDefault="00B24F1E" w:rsidP="00B24F1E">
      <w:pPr>
        <w:tabs>
          <w:tab w:val="right" w:pos="9356"/>
        </w:tabs>
        <w:rPr>
          <w:b/>
        </w:rPr>
      </w:pPr>
    </w:p>
    <w:p w:rsidR="00B24F1E" w:rsidRDefault="00B24F1E" w:rsidP="00B24F1E">
      <w:pPr>
        <w:tabs>
          <w:tab w:val="right" w:pos="9356"/>
        </w:tabs>
        <w:rPr>
          <w:b/>
        </w:rPr>
      </w:pPr>
    </w:p>
    <w:p w:rsidR="009263CD" w:rsidRDefault="009263CD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10"/>
        <w:gridCol w:w="8741"/>
      </w:tblGrid>
      <w:tr w:rsidR="00B24F1E" w:rsidRPr="00485BFF" w:rsidTr="003C5672">
        <w:tc>
          <w:tcPr>
            <w:tcW w:w="255" w:type="pct"/>
            <w:gridSpan w:val="2"/>
            <w:vAlign w:val="center"/>
          </w:tcPr>
          <w:p w:rsidR="00B24F1E" w:rsidRPr="003D76C7" w:rsidRDefault="004750AB" w:rsidP="004750A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11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5" w:type="pct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="009263CD">
              <w:rPr>
                <w:b/>
                <w:sz w:val="22"/>
                <w:szCs w:val="22"/>
              </w:rPr>
              <w:t xml:space="preserve"> marks: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:rsidTr="003C5672">
        <w:tc>
          <w:tcPr>
            <w:tcW w:w="255" w:type="pct"/>
            <w:gridSpan w:val="2"/>
            <w:vAlign w:val="center"/>
          </w:tcPr>
          <w:p w:rsidR="00B24F1E" w:rsidRPr="003D76C7" w:rsidRDefault="00B24F1E" w:rsidP="00892B50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B24F1E" w:rsidRPr="003D76C7" w:rsidRDefault="001602DB" w:rsidP="001602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>, the constant of proportionality if:</w:t>
            </w:r>
          </w:p>
        </w:tc>
      </w:tr>
      <w:tr w:rsidR="00380795" w:rsidRPr="00485BFF" w:rsidTr="003C5672">
        <w:trPr>
          <w:trHeight w:val="454"/>
        </w:trPr>
        <w:tc>
          <w:tcPr>
            <w:tcW w:w="233" w:type="pct"/>
            <w:vAlign w:val="center"/>
          </w:tcPr>
          <w:p w:rsidR="00380795" w:rsidRPr="003D76C7" w:rsidRDefault="00380795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380795" w:rsidRPr="00907CFF" w:rsidRDefault="00A077A8" w:rsidP="00A077A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a=275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b=25</m:t>
              </m:r>
            </m:oMath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380795" w:rsidRPr="00485BFF" w:rsidTr="003C5672">
        <w:trPr>
          <w:trHeight w:val="454"/>
        </w:trPr>
        <w:tc>
          <w:tcPr>
            <w:tcW w:w="233" w:type="pct"/>
            <w:vAlign w:val="center"/>
          </w:tcPr>
          <w:p w:rsidR="00380795" w:rsidRDefault="00380795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380795" w:rsidRDefault="00380795" w:rsidP="00380795">
            <w:pPr>
              <w:rPr>
                <w:sz w:val="22"/>
                <w:szCs w:val="22"/>
              </w:rPr>
            </w:pPr>
          </w:p>
        </w:tc>
      </w:tr>
      <w:tr w:rsidR="00A077A8" w:rsidRPr="00485BFF" w:rsidTr="003C5672">
        <w:trPr>
          <w:trHeight w:val="454"/>
        </w:trPr>
        <w:tc>
          <w:tcPr>
            <w:tcW w:w="233" w:type="pct"/>
            <w:vAlign w:val="center"/>
          </w:tcPr>
          <w:p w:rsidR="00A077A8" w:rsidRDefault="00A077A8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A077A8" w:rsidRPr="00907CFF" w:rsidRDefault="00A077A8" w:rsidP="00A077A8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>
              <w:rPr>
                <w:sz w:val="22"/>
                <w:szCs w:val="22"/>
              </w:rPr>
              <w:t xml:space="preserve"> is directly proportional to </w:t>
            </w:r>
            <w:r w:rsidRPr="00E257A9">
              <w:rPr>
                <w:i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m=42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n=28</m:t>
              </m:r>
            </m:oMath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c>
          <w:tcPr>
            <w:tcW w:w="255" w:type="pct"/>
            <w:gridSpan w:val="2"/>
            <w:vAlign w:val="center"/>
          </w:tcPr>
          <w:p w:rsidR="009263CD" w:rsidRPr="003D76C7" w:rsidRDefault="009263CD" w:rsidP="009263C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45" w:type="pct"/>
            <w:vAlign w:val="center"/>
          </w:tcPr>
          <w:p w:rsidR="009263CD" w:rsidRPr="003D76C7" w:rsidRDefault="009263CD" w:rsidP="009B7C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4</w:t>
            </w:r>
            <w:r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 xml:space="preserve">, </w:t>
            </w:r>
            <w:r w:rsidR="00855E80">
              <w:rPr>
                <w:b/>
                <w:sz w:val="22"/>
                <w:szCs w:val="22"/>
              </w:rPr>
              <w:t>1</w:t>
            </w:r>
            <w:r w:rsidR="006A7280"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9263CD" w:rsidRPr="00485BFF" w:rsidTr="003C5672">
        <w:tc>
          <w:tcPr>
            <w:tcW w:w="255" w:type="pct"/>
            <w:gridSpan w:val="2"/>
            <w:vAlign w:val="center"/>
          </w:tcPr>
          <w:p w:rsidR="009263CD" w:rsidRPr="003D76C7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9263CD" w:rsidRPr="003D76C7" w:rsidRDefault="00855E80" w:rsidP="00EB31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 calculators cost </w:t>
            </w:r>
            <w:r w:rsidR="00EB31D6">
              <w:rPr>
                <w:sz w:val="22"/>
                <w:szCs w:val="22"/>
              </w:rPr>
              <w:t>$11</w:t>
            </w:r>
            <w:r>
              <w:rPr>
                <w:sz w:val="22"/>
                <w:szCs w:val="22"/>
              </w:rPr>
              <w:t xml:space="preserve">6.  Let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oMath>
            <w:r w:rsidR="00EB31D6">
              <w:rPr>
                <w:sz w:val="22"/>
                <w:szCs w:val="22"/>
              </w:rPr>
              <w:t xml:space="preserve"> = cost of calculator, and let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  <w:r w:rsidR="00EB31D6">
              <w:rPr>
                <w:sz w:val="22"/>
                <w:szCs w:val="22"/>
              </w:rPr>
              <w:t xml:space="preserve"> = number of calculators </w:t>
            </w: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Pr="003D76C7" w:rsidRDefault="009263CD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EB31D6" w:rsidP="00EB31D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a rule for the relationship between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n</m:t>
              </m:r>
            </m:oMath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B31D6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much would 10 calculators cost in total?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many calculators could I buy for $200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Pr="00907CFF" w:rsidRDefault="009263CD" w:rsidP="00E73AC2">
            <w:pPr>
              <w:rPr>
                <w:sz w:val="22"/>
                <w:szCs w:val="22"/>
              </w:rPr>
            </w:pPr>
          </w:p>
        </w:tc>
      </w:tr>
      <w:tr w:rsidR="009263CD" w:rsidRPr="00485BFF" w:rsidTr="003C5672">
        <w:trPr>
          <w:trHeight w:val="454"/>
        </w:trPr>
        <w:tc>
          <w:tcPr>
            <w:tcW w:w="233" w:type="pct"/>
            <w:vAlign w:val="center"/>
          </w:tcPr>
          <w:p w:rsidR="009263CD" w:rsidRDefault="009263CD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9263CD" w:rsidRDefault="009263CD" w:rsidP="00A077A8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Pr="003D76C7" w:rsidRDefault="006A7280" w:rsidP="00A558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="00A5588D"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A5588D" w:rsidRDefault="006A7280" w:rsidP="00E73AC2">
            <w:pPr>
              <w:rPr>
                <w:b/>
                <w:sz w:val="22"/>
                <w:szCs w:val="22"/>
              </w:rPr>
            </w:pPr>
            <w:r w:rsidRPr="00A5588D">
              <w:rPr>
                <w:b/>
                <w:sz w:val="22"/>
                <w:szCs w:val="22"/>
              </w:rPr>
              <w:t>[4 marks: 2, 2]</w:t>
            </w:r>
          </w:p>
        </w:tc>
      </w:tr>
      <w:tr w:rsidR="006A7280" w:rsidRPr="00485BFF" w:rsidTr="003C5672">
        <w:trPr>
          <w:trHeight w:val="185"/>
        </w:trPr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567A80" w:rsidP="00567A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varies inversely as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 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>
              <w:rPr>
                <w:sz w:val="22"/>
                <w:szCs w:val="22"/>
              </w:rPr>
              <w:t xml:space="preserve"> = 8 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oMath>
            <w:r>
              <w:rPr>
                <w:sz w:val="22"/>
                <w:szCs w:val="22"/>
              </w:rPr>
              <w:t xml:space="preserve"> = 10</w:t>
            </w: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6A7280" w:rsidRDefault="00567A80" w:rsidP="00567A80">
            <w:pPr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 xml:space="preserve">Calculate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k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a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b</m:t>
              </m:r>
            </m:oMath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6A7280" w:rsidRDefault="00D41C5E" w:rsidP="00A5588D">
            <w:pPr>
              <w:rPr>
                <w:sz w:val="22"/>
                <w:szCs w:val="22"/>
              </w:rPr>
            </w:pPr>
            <w:r>
              <w:rPr>
                <w:rFonts w:ascii="Cambria Math" w:hAnsi="Cambria Math" w:cs="Cambria Math"/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b</m:t>
              </m:r>
            </m:oMath>
            <w:r>
              <w:rPr>
                <w:rFonts w:ascii="Cambria Math" w:hAnsi="Cambria Math" w:cs="Cambria Math"/>
                <w:sz w:val="22"/>
                <w:szCs w:val="22"/>
              </w:rPr>
              <w:t xml:space="preserve"> </w:t>
            </w:r>
            <w:proofErr w:type="gramStart"/>
            <w:r w:rsidR="00A5588D">
              <w:rPr>
                <w:rFonts w:ascii="Cambria Math" w:hAnsi="Cambria Math" w:cs="Cambria Math"/>
                <w:sz w:val="22"/>
                <w:szCs w:val="22"/>
              </w:rPr>
              <w:t xml:space="preserve">when </w:t>
            </w:r>
            <w:proofErr w:type="gramEnd"/>
            <m:oMath>
              <m:r>
                <w:rPr>
                  <w:rFonts w:ascii="Cambria Math" w:hAnsi="Cambria Math" w:cs="Cambria Math"/>
                  <w:sz w:val="22"/>
                  <w:szCs w:val="22"/>
                </w:rPr>
                <m:t>a=17</m:t>
              </m:r>
            </m:oMath>
            <w:r w:rsidR="00A5588D">
              <w:rPr>
                <w:rFonts w:ascii="Cambria Math" w:hAnsi="Cambria Math" w:cs="Cambria Math"/>
                <w:sz w:val="22"/>
                <w:szCs w:val="22"/>
              </w:rPr>
              <w:t>, correct to 2 decimal places.</w:t>
            </w: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  <w:tr w:rsidR="00CF44F7" w:rsidRPr="00485BFF" w:rsidTr="003C5672">
        <w:trPr>
          <w:trHeight w:val="454"/>
        </w:trPr>
        <w:tc>
          <w:tcPr>
            <w:tcW w:w="233" w:type="pct"/>
            <w:vAlign w:val="center"/>
          </w:tcPr>
          <w:p w:rsidR="00CF44F7" w:rsidRDefault="00CF44F7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CF44F7" w:rsidRDefault="00CF44F7" w:rsidP="00A5588D">
            <w:pPr>
              <w:rPr>
                <w:rFonts w:ascii="Cambria Math" w:hAnsi="Cambria Math" w:cs="Cambria Math"/>
                <w:sz w:val="22"/>
                <w:szCs w:val="22"/>
              </w:rPr>
            </w:pPr>
          </w:p>
        </w:tc>
      </w:tr>
    </w:tbl>
    <w:p w:rsidR="00D41C5E" w:rsidRDefault="00D41C5E"/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10"/>
        <w:gridCol w:w="8741"/>
      </w:tblGrid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A5588D" w:rsidP="00A558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="006A7280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6A7280" w:rsidP="009B7C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</w:t>
            </w:r>
            <w:r w:rsidR="009B7C47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9B7C47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, 2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Pr="003D76C7" w:rsidRDefault="006A7280" w:rsidP="006A7280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9B7C47">
              <w:rPr>
                <w:sz w:val="22"/>
                <w:szCs w:val="22"/>
              </w:rPr>
              <w:t xml:space="preserve"> </w:t>
            </w:r>
            <w:proofErr w:type="gramStart"/>
            <w:r w:rsidR="009B7C47">
              <w:rPr>
                <w:sz w:val="22"/>
                <w:szCs w:val="22"/>
              </w:rPr>
              <w:t>is</w:t>
            </w:r>
            <w:proofErr w:type="gramEnd"/>
            <w:r w:rsidR="009B7C47">
              <w:rPr>
                <w:sz w:val="22"/>
                <w:szCs w:val="22"/>
              </w:rPr>
              <w:t xml:space="preserve"> inverse</w:t>
            </w:r>
            <w:r>
              <w:rPr>
                <w:sz w:val="22"/>
                <w:szCs w:val="22"/>
              </w:rPr>
              <w:t xml:space="preserve">ly proportional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>
              <w:rPr>
                <w:sz w:val="22"/>
                <w:szCs w:val="22"/>
              </w:rPr>
              <w:t xml:space="preserve">,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y=4</m:t>
              </m:r>
            </m:oMath>
            <w:r>
              <w:rPr>
                <w:sz w:val="22"/>
                <w:szCs w:val="22"/>
              </w:rPr>
              <w:t xml:space="preserve">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x=6</m:t>
              </m:r>
            </m:oMath>
            <w:r>
              <w:rPr>
                <w:sz w:val="22"/>
                <w:szCs w:val="22"/>
              </w:rPr>
              <w:t>.</w:t>
            </w: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567A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>
              <w:rPr>
                <w:sz w:val="22"/>
                <w:szCs w:val="22"/>
              </w:rPr>
              <w:t xml:space="preserve">, the constant of proportionality and the rule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 w:rsidR="00567A80"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c>
          <w:tcPr>
            <w:tcW w:w="233" w:type="pct"/>
            <w:vAlign w:val="center"/>
          </w:tcPr>
          <w:p w:rsidR="00567A80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c>
          <w:tcPr>
            <w:tcW w:w="233" w:type="pct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67" w:type="pct"/>
            <w:gridSpan w:val="2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5" w:type="pct"/>
            <w:vAlign w:val="center"/>
          </w:tcPr>
          <w:p w:rsidR="006A7280" w:rsidRPr="007D46F2" w:rsidRDefault="006A7280" w:rsidP="00567A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Plot the graph relating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oMath>
            <w:r>
              <w:rPr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567A80">
              <w:rPr>
                <w:sz w:val="22"/>
                <w:szCs w:val="22"/>
              </w:rPr>
              <w:t xml:space="preserve"> (for values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oMath>
            <w:r w:rsidR="00567A80">
              <w:rPr>
                <w:sz w:val="22"/>
                <w:szCs w:val="22"/>
              </w:rPr>
              <w:t xml:space="preserve"> that are factors of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oMath>
            <w:r w:rsidR="00567A80">
              <w:rPr>
                <w:sz w:val="22"/>
                <w:szCs w:val="22"/>
              </w:rPr>
              <w:t xml:space="preserve"> up to 12)</w:t>
            </w: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  <w:r>
              <w:object w:dxaOrig="5310" w:dyaOrig="4680">
                <v:shape id="_x0000_i1027" type="#_x0000_t75" style="width:325.5pt;height:286.5pt" o:ole="">
                  <v:imagedata r:id="rId10" o:title=""/>
                </v:shape>
                <o:OLEObject Type="Embed" ProgID="PBrush" ShapeID="_x0000_i1027" DrawAspect="Content" ObjectID="_1486977528" r:id="rId13"/>
              </w:object>
            </w: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6A7280" w:rsidRDefault="006A7280" w:rsidP="00E73AC2">
            <w:pPr>
              <w:rPr>
                <w:sz w:val="22"/>
                <w:szCs w:val="22"/>
              </w:rPr>
            </w:pPr>
          </w:p>
        </w:tc>
      </w:tr>
      <w:tr w:rsidR="00567A80" w:rsidRPr="00485BFF" w:rsidTr="003C5672">
        <w:trPr>
          <w:trHeight w:val="454"/>
        </w:trPr>
        <w:tc>
          <w:tcPr>
            <w:tcW w:w="255" w:type="pct"/>
            <w:gridSpan w:val="2"/>
            <w:vAlign w:val="center"/>
          </w:tcPr>
          <w:p w:rsidR="00567A80" w:rsidRPr="003D76C7" w:rsidRDefault="00567A80" w:rsidP="00E73AC2">
            <w:pPr>
              <w:rPr>
                <w:b/>
                <w:sz w:val="22"/>
                <w:szCs w:val="22"/>
              </w:rPr>
            </w:pPr>
          </w:p>
        </w:tc>
        <w:tc>
          <w:tcPr>
            <w:tcW w:w="4745" w:type="pct"/>
            <w:vAlign w:val="center"/>
          </w:tcPr>
          <w:p w:rsidR="00567A80" w:rsidRDefault="00567A80" w:rsidP="00E73AC2">
            <w:pPr>
              <w:rPr>
                <w:sz w:val="22"/>
                <w:szCs w:val="22"/>
              </w:rPr>
            </w:pPr>
          </w:p>
        </w:tc>
      </w:tr>
      <w:tr w:rsidR="006A7280" w:rsidRPr="00485BFF" w:rsidTr="003C5672">
        <w:trPr>
          <w:trHeight w:val="454"/>
        </w:trPr>
        <w:tc>
          <w:tcPr>
            <w:tcW w:w="255" w:type="pct"/>
            <w:gridSpan w:val="2"/>
            <w:shd w:val="clear" w:color="auto" w:fill="auto"/>
            <w:vAlign w:val="center"/>
          </w:tcPr>
          <w:p w:rsidR="006A7280" w:rsidRPr="003D76C7" w:rsidRDefault="006A7280" w:rsidP="00E73AC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45" w:type="pct"/>
            <w:vAlign w:val="center"/>
          </w:tcPr>
          <w:p w:rsidR="006A7280" w:rsidRPr="003D76C7" w:rsidRDefault="006A7280" w:rsidP="00E73A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Find the value of y when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x=10</m:t>
              </m:r>
            </m:oMath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B24F1E" w:rsidRDefault="00B24F1E" w:rsidP="00B24F1E">
      <w:pPr>
        <w:ind w:left="567" w:hanging="567"/>
      </w:pPr>
    </w:p>
    <w:p w:rsidR="00D21485" w:rsidRDefault="00D21485" w:rsidP="00D21485">
      <w:pPr>
        <w:ind w:left="567" w:hanging="567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8751"/>
      </w:tblGrid>
      <w:tr w:rsidR="00D21485" w:rsidRPr="00485BFF" w:rsidTr="00DD1B8D">
        <w:tc>
          <w:tcPr>
            <w:tcW w:w="233" w:type="pct"/>
            <w:vAlign w:val="center"/>
          </w:tcPr>
          <w:p w:rsidR="00D21485" w:rsidRPr="003D76C7" w:rsidRDefault="00D21485" w:rsidP="00DD1B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vAlign w:val="center"/>
          </w:tcPr>
          <w:p w:rsidR="00D21485" w:rsidRPr="003D76C7" w:rsidRDefault="00D21485" w:rsidP="00DD1B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>
              <w:rPr>
                <w:b/>
                <w:sz w:val="22"/>
                <w:szCs w:val="22"/>
              </w:rPr>
              <w:t>2, 2</w:t>
            </w:r>
            <w:r w:rsidRPr="003D76C7">
              <w:rPr>
                <w:b/>
                <w:sz w:val="22"/>
                <w:szCs w:val="22"/>
              </w:rPr>
              <w:t xml:space="preserve">, </w:t>
            </w:r>
            <w:r>
              <w:rPr>
                <w:b/>
                <w:sz w:val="22"/>
                <w:szCs w:val="22"/>
              </w:rPr>
              <w:t>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</w:tbl>
    <w:p w:rsidR="00D21485" w:rsidRPr="00BD4E3B" w:rsidRDefault="00D21485" w:rsidP="00D21485">
      <w:pPr>
        <w:ind w:left="567" w:hanging="567"/>
        <w:rPr>
          <w:sz w:val="22"/>
          <w:szCs w:val="22"/>
        </w:rPr>
      </w:pPr>
      <w:r w:rsidRPr="00BD4E3B">
        <w:rPr>
          <w:sz w:val="22"/>
          <w:szCs w:val="22"/>
        </w:rPr>
        <w:t xml:space="preserve">The table below shows the </w:t>
      </w:r>
      <w:r>
        <w:rPr>
          <w:sz w:val="22"/>
          <w:szCs w:val="22"/>
        </w:rPr>
        <w:t xml:space="preserve">distance travelled, </w:t>
      </w:r>
      <w:r w:rsidRPr="00967726">
        <w:rPr>
          <w:i/>
          <w:sz w:val="22"/>
          <w:szCs w:val="22"/>
        </w:rPr>
        <w:t>D</w:t>
      </w:r>
      <w:r>
        <w:rPr>
          <w:sz w:val="22"/>
          <w:szCs w:val="22"/>
        </w:rPr>
        <w:t xml:space="preserve">, as a person runs for </w:t>
      </w:r>
      <w:r>
        <w:rPr>
          <w:i/>
          <w:sz w:val="22"/>
          <w:szCs w:val="22"/>
        </w:rPr>
        <w:t>T</w:t>
      </w:r>
      <w:r>
        <w:rPr>
          <w:sz w:val="22"/>
          <w:szCs w:val="22"/>
        </w:rPr>
        <w:t xml:space="preserve"> seconds.</w:t>
      </w:r>
    </w:p>
    <w:p w:rsidR="00D21485" w:rsidRPr="00BD4E3B" w:rsidRDefault="00D21485" w:rsidP="00D21485">
      <w:pPr>
        <w:ind w:left="567" w:hanging="567"/>
        <w:rPr>
          <w:sz w:val="22"/>
          <w:szCs w:val="22"/>
        </w:rPr>
      </w:pPr>
    </w:p>
    <w:tbl>
      <w:tblPr>
        <w:tblW w:w="0" w:type="auto"/>
        <w:jc w:val="center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1724"/>
        <w:gridCol w:w="1724"/>
        <w:gridCol w:w="1725"/>
      </w:tblGrid>
      <w:tr w:rsidR="00D21485" w:rsidRPr="009865D1" w:rsidTr="00DD1B8D">
        <w:trPr>
          <w:jc w:val="center"/>
        </w:trPr>
        <w:tc>
          <w:tcPr>
            <w:tcW w:w="1777" w:type="dxa"/>
            <w:shd w:val="clear" w:color="auto" w:fill="auto"/>
          </w:tcPr>
          <w:p w:rsidR="00D21485" w:rsidRPr="00C53049" w:rsidRDefault="00D21485" w:rsidP="00DD1B8D">
            <w:pPr>
              <w:ind w:left="561" w:right="67" w:hanging="561"/>
              <w:jc w:val="both"/>
              <w:rPr>
                <w:b/>
                <w:szCs w:val="20"/>
                <w:lang w:val="en-AU"/>
              </w:rPr>
            </w:pPr>
            <w:r w:rsidRPr="00C53049">
              <w:rPr>
                <w:b/>
                <w:i/>
                <w:szCs w:val="20"/>
                <w:lang w:val="en-AU"/>
              </w:rPr>
              <w:t>T</w:t>
            </w:r>
            <w:r w:rsidRPr="00C53049">
              <w:rPr>
                <w:b/>
                <w:szCs w:val="20"/>
                <w:lang w:val="en-AU"/>
              </w:rPr>
              <w:t xml:space="preserve"> (seconds)</w:t>
            </w:r>
          </w:p>
        </w:tc>
        <w:tc>
          <w:tcPr>
            <w:tcW w:w="1724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1.85</w:t>
            </w:r>
          </w:p>
        </w:tc>
        <w:tc>
          <w:tcPr>
            <w:tcW w:w="1724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3.78</w:t>
            </w:r>
          </w:p>
        </w:tc>
        <w:tc>
          <w:tcPr>
            <w:tcW w:w="1725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9.69</w:t>
            </w:r>
          </w:p>
        </w:tc>
      </w:tr>
      <w:tr w:rsidR="00D21485" w:rsidRPr="009865D1" w:rsidTr="00DD1B8D">
        <w:trPr>
          <w:jc w:val="center"/>
        </w:trPr>
        <w:tc>
          <w:tcPr>
            <w:tcW w:w="1777" w:type="dxa"/>
            <w:shd w:val="clear" w:color="auto" w:fill="auto"/>
          </w:tcPr>
          <w:p w:rsidR="00D21485" w:rsidRPr="00C53049" w:rsidRDefault="00D21485" w:rsidP="00DD1B8D">
            <w:pPr>
              <w:ind w:left="561" w:right="67" w:hanging="561"/>
              <w:jc w:val="both"/>
              <w:rPr>
                <w:b/>
                <w:szCs w:val="20"/>
                <w:lang w:val="en-AU"/>
              </w:rPr>
            </w:pPr>
            <w:r w:rsidRPr="00C53049">
              <w:rPr>
                <w:b/>
                <w:i/>
                <w:szCs w:val="20"/>
                <w:lang w:val="en-AU"/>
              </w:rPr>
              <w:t>D</w:t>
            </w:r>
            <w:r w:rsidRPr="00C53049">
              <w:rPr>
                <w:b/>
                <w:szCs w:val="20"/>
                <w:lang w:val="en-AU"/>
              </w:rPr>
              <w:t xml:space="preserve"> (meters)</w:t>
            </w:r>
          </w:p>
        </w:tc>
        <w:tc>
          <w:tcPr>
            <w:tcW w:w="1724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10</w:t>
            </w:r>
          </w:p>
        </w:tc>
        <w:tc>
          <w:tcPr>
            <w:tcW w:w="1724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30</w:t>
            </w:r>
          </w:p>
        </w:tc>
        <w:tc>
          <w:tcPr>
            <w:tcW w:w="1725" w:type="dxa"/>
            <w:shd w:val="clear" w:color="auto" w:fill="auto"/>
          </w:tcPr>
          <w:p w:rsidR="00D21485" w:rsidRPr="009865D1" w:rsidRDefault="00D21485" w:rsidP="00DD1B8D">
            <w:pPr>
              <w:ind w:left="561" w:right="67" w:hanging="561"/>
              <w:jc w:val="center"/>
              <w:rPr>
                <w:szCs w:val="20"/>
                <w:lang w:val="en-AU"/>
              </w:rPr>
            </w:pPr>
            <w:r w:rsidRPr="009865D1">
              <w:rPr>
                <w:szCs w:val="20"/>
                <w:lang w:val="en-AU"/>
              </w:rPr>
              <w:t>100</w:t>
            </w:r>
          </w:p>
        </w:tc>
      </w:tr>
    </w:tbl>
    <w:p w:rsidR="00D21485" w:rsidRPr="00BD4E3B" w:rsidRDefault="00D21485" w:rsidP="00D21485">
      <w:pPr>
        <w:ind w:left="567" w:hanging="567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rPr>
          <w:sz w:val="22"/>
          <w:szCs w:val="22"/>
        </w:rPr>
      </w:pPr>
      <w:r w:rsidRPr="000C79E5">
        <w:rPr>
          <w:b/>
          <w:sz w:val="22"/>
          <w:szCs w:val="22"/>
        </w:rPr>
        <w:t>a)</w:t>
      </w:r>
      <w:r w:rsidRPr="00BD4E3B">
        <w:rPr>
          <w:sz w:val="22"/>
          <w:szCs w:val="22"/>
        </w:rPr>
        <w:tab/>
        <w:t xml:space="preserve">Find the rate of </w:t>
      </w:r>
      <w:proofErr w:type="spellStart"/>
      <w:r w:rsidRPr="00BD4E3B">
        <w:rPr>
          <w:sz w:val="22"/>
          <w:szCs w:val="22"/>
        </w:rPr>
        <w:t>m</w:t>
      </w:r>
      <w:r>
        <w:rPr>
          <w:sz w:val="22"/>
          <w:szCs w:val="22"/>
        </w:rPr>
        <w:t>etres</w:t>
      </w:r>
      <w:proofErr w:type="spellEnd"/>
      <w:r>
        <w:rPr>
          <w:sz w:val="22"/>
          <w:szCs w:val="22"/>
        </w:rPr>
        <w:t>/second between the time 1.85</w:t>
      </w:r>
      <w:r w:rsidRPr="00BD4E3B">
        <w:rPr>
          <w:sz w:val="22"/>
          <w:szCs w:val="22"/>
        </w:rPr>
        <w:t xml:space="preserve"> sec</w:t>
      </w:r>
      <w:r>
        <w:rPr>
          <w:sz w:val="22"/>
          <w:szCs w:val="22"/>
        </w:rPr>
        <w:t>onds and 3.78 seconds</w:t>
      </w:r>
    </w:p>
    <w:p w:rsidR="00D21485" w:rsidRPr="00BD4E3B" w:rsidRDefault="00D21485" w:rsidP="00D21485">
      <w:pPr>
        <w:ind w:left="567" w:hanging="567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  <w:r w:rsidRPr="000C79E5">
        <w:rPr>
          <w:b/>
          <w:sz w:val="22"/>
          <w:szCs w:val="22"/>
        </w:rPr>
        <w:t>b)</w:t>
      </w:r>
      <w:r>
        <w:rPr>
          <w:sz w:val="22"/>
          <w:szCs w:val="22"/>
        </w:rPr>
        <w:tab/>
        <w:t xml:space="preserve">Find the rate </w:t>
      </w:r>
      <w:proofErr w:type="spellStart"/>
      <w:r>
        <w:rPr>
          <w:sz w:val="22"/>
          <w:szCs w:val="22"/>
        </w:rPr>
        <w:t>metres</w:t>
      </w:r>
      <w:proofErr w:type="spellEnd"/>
      <w:r>
        <w:rPr>
          <w:sz w:val="22"/>
          <w:szCs w:val="22"/>
        </w:rPr>
        <w:t>/second between the distance 30 and 100m.</w:t>
      </w: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  <w:r w:rsidRPr="000C79E5">
        <w:rPr>
          <w:b/>
          <w:sz w:val="22"/>
          <w:szCs w:val="22"/>
        </w:rPr>
        <w:t>c)</w:t>
      </w:r>
      <w:r>
        <w:rPr>
          <w:sz w:val="22"/>
          <w:szCs w:val="22"/>
        </w:rPr>
        <w:tab/>
        <w:t>Is the person’s speed constant or variable? Why?</w:t>
      </w: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BD4E3B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Default="00D21485" w:rsidP="00D21485">
      <w:pPr>
        <w:ind w:left="567" w:hanging="567"/>
        <w:jc w:val="both"/>
        <w:rPr>
          <w:sz w:val="22"/>
          <w:szCs w:val="22"/>
        </w:rPr>
      </w:pPr>
    </w:p>
    <w:p w:rsidR="00D21485" w:rsidRPr="004F5123" w:rsidRDefault="00D21485" w:rsidP="00D21485">
      <w:pPr>
        <w:ind w:left="567" w:hanging="567"/>
        <w:jc w:val="both"/>
        <w:rPr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8751"/>
      </w:tblGrid>
      <w:tr w:rsidR="00D21485" w:rsidRPr="00031CB0" w:rsidTr="00DD1B8D">
        <w:tc>
          <w:tcPr>
            <w:tcW w:w="233" w:type="pct"/>
            <w:vAlign w:val="center"/>
          </w:tcPr>
          <w:p w:rsidR="00D21485" w:rsidRPr="00031CB0" w:rsidRDefault="00D21485" w:rsidP="00DD1B8D">
            <w:pPr>
              <w:rPr>
                <w:b/>
                <w:sz w:val="22"/>
                <w:szCs w:val="22"/>
              </w:rPr>
            </w:pPr>
            <w:r w:rsidRPr="00031CB0">
              <w:rPr>
                <w:b/>
                <w:sz w:val="22"/>
                <w:szCs w:val="22"/>
              </w:rPr>
              <w:lastRenderedPageBreak/>
              <w:t>16.</w:t>
            </w:r>
          </w:p>
        </w:tc>
        <w:tc>
          <w:tcPr>
            <w:tcW w:w="4767" w:type="pct"/>
            <w:vAlign w:val="center"/>
          </w:tcPr>
          <w:p w:rsidR="00D21485" w:rsidRPr="00031CB0" w:rsidRDefault="00D21485" w:rsidP="00DD1B8D">
            <w:pPr>
              <w:rPr>
                <w:b/>
                <w:sz w:val="22"/>
                <w:szCs w:val="22"/>
              </w:rPr>
            </w:pPr>
            <w:r w:rsidRPr="00031CB0">
              <w:rPr>
                <w:b/>
                <w:sz w:val="22"/>
                <w:szCs w:val="22"/>
              </w:rPr>
              <w:t>[2 marks]</w:t>
            </w:r>
          </w:p>
        </w:tc>
      </w:tr>
    </w:tbl>
    <w:p w:rsidR="00D21485" w:rsidRPr="00031CB0" w:rsidRDefault="00D21485" w:rsidP="00D21485">
      <w:pPr>
        <w:pStyle w:val="BlockText"/>
        <w:ind w:left="0" w:right="0" w:firstLine="0"/>
        <w:jc w:val="left"/>
        <w:rPr>
          <w:sz w:val="22"/>
          <w:szCs w:val="22"/>
        </w:rPr>
      </w:pPr>
      <w:r w:rsidRPr="00031CB0">
        <w:rPr>
          <w:sz w:val="22"/>
          <w:szCs w:val="22"/>
        </w:rPr>
        <w:t>A car uses petrol at a rate of 2.2L/km. Fill in the table below, correct to 2 decimal places.</w:t>
      </w:r>
    </w:p>
    <w:p w:rsidR="00D21485" w:rsidRPr="00031CB0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04"/>
        <w:gridCol w:w="1232"/>
        <w:gridCol w:w="1232"/>
        <w:gridCol w:w="1232"/>
        <w:gridCol w:w="1233"/>
        <w:gridCol w:w="1233"/>
      </w:tblGrid>
      <w:tr w:rsidR="00D21485" w:rsidRPr="00031CB0" w:rsidTr="00DD1B8D">
        <w:tc>
          <w:tcPr>
            <w:tcW w:w="1809" w:type="dxa"/>
            <w:shd w:val="clear" w:color="auto" w:fill="auto"/>
            <w:vAlign w:val="center"/>
          </w:tcPr>
          <w:p w:rsidR="00D21485" w:rsidRPr="00031CB0" w:rsidRDefault="00D21485" w:rsidP="00DD1B8D">
            <w:pPr>
              <w:pStyle w:val="BlockText"/>
              <w:ind w:left="0" w:right="0" w:firstLine="0"/>
              <w:jc w:val="center"/>
              <w:rPr>
                <w:sz w:val="22"/>
                <w:szCs w:val="22"/>
              </w:rPr>
            </w:pPr>
            <w:r w:rsidRPr="000C79E5">
              <w:rPr>
                <w:i/>
                <w:sz w:val="22"/>
                <w:szCs w:val="22"/>
              </w:rPr>
              <w:t>x</w:t>
            </w:r>
            <w:r w:rsidRPr="00031CB0">
              <w:rPr>
                <w:sz w:val="22"/>
                <w:szCs w:val="22"/>
              </w:rPr>
              <w:t>= distance (km)</w:t>
            </w:r>
          </w:p>
        </w:tc>
        <w:tc>
          <w:tcPr>
            <w:tcW w:w="704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0</w:t>
            </w: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233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233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</w:p>
        </w:tc>
      </w:tr>
      <w:tr w:rsidR="00D21485" w:rsidRPr="00031CB0" w:rsidTr="00DD1B8D">
        <w:tc>
          <w:tcPr>
            <w:tcW w:w="1809" w:type="dxa"/>
            <w:shd w:val="clear" w:color="auto" w:fill="auto"/>
            <w:vAlign w:val="center"/>
          </w:tcPr>
          <w:p w:rsidR="00D21485" w:rsidRPr="00031CB0" w:rsidRDefault="00D21485" w:rsidP="00DD1B8D">
            <w:pPr>
              <w:pStyle w:val="BlockText"/>
              <w:ind w:left="0" w:right="0" w:firstLine="0"/>
              <w:jc w:val="center"/>
              <w:rPr>
                <w:sz w:val="22"/>
                <w:szCs w:val="22"/>
              </w:rPr>
            </w:pPr>
            <w:r w:rsidRPr="000C79E5">
              <w:rPr>
                <w:i/>
                <w:sz w:val="22"/>
                <w:szCs w:val="22"/>
              </w:rPr>
              <w:t>y</w:t>
            </w:r>
            <w:r w:rsidRPr="00031CB0">
              <w:rPr>
                <w:sz w:val="22"/>
                <w:szCs w:val="22"/>
              </w:rPr>
              <w:t>= petrol (L)</w:t>
            </w:r>
          </w:p>
        </w:tc>
        <w:tc>
          <w:tcPr>
            <w:tcW w:w="704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0</w:t>
            </w: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10</w:t>
            </w: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15</w:t>
            </w:r>
          </w:p>
        </w:tc>
        <w:tc>
          <w:tcPr>
            <w:tcW w:w="1232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40</w:t>
            </w:r>
          </w:p>
        </w:tc>
        <w:tc>
          <w:tcPr>
            <w:tcW w:w="1233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50</w:t>
            </w:r>
          </w:p>
        </w:tc>
        <w:tc>
          <w:tcPr>
            <w:tcW w:w="1233" w:type="dxa"/>
            <w:shd w:val="clear" w:color="auto" w:fill="auto"/>
          </w:tcPr>
          <w:p w:rsidR="00D21485" w:rsidRPr="00031CB0" w:rsidRDefault="00D21485" w:rsidP="00DD1B8D">
            <w:pPr>
              <w:pStyle w:val="BlockText"/>
              <w:spacing w:before="120" w:after="120"/>
              <w:ind w:left="0" w:right="0" w:firstLine="0"/>
              <w:jc w:val="center"/>
              <w:rPr>
                <w:sz w:val="22"/>
                <w:szCs w:val="22"/>
              </w:rPr>
            </w:pPr>
            <w:r w:rsidRPr="00031CB0">
              <w:rPr>
                <w:sz w:val="22"/>
                <w:szCs w:val="22"/>
              </w:rPr>
              <w:t>60</w:t>
            </w:r>
          </w:p>
        </w:tc>
      </w:tr>
    </w:tbl>
    <w:p w:rsidR="00D21485" w:rsidRPr="00CF18EF" w:rsidRDefault="00D21485" w:rsidP="00D21485">
      <w:pPr>
        <w:pStyle w:val="BlockText"/>
        <w:ind w:left="567" w:right="0" w:hanging="567"/>
        <w:jc w:val="left"/>
        <w:rPr>
          <w:color w:val="FF0000"/>
          <w:sz w:val="22"/>
          <w:szCs w:val="22"/>
        </w:rPr>
      </w:pPr>
    </w:p>
    <w:p w:rsidR="00D21485" w:rsidRPr="00CF18EF" w:rsidRDefault="00D21485" w:rsidP="00D21485">
      <w:pPr>
        <w:pStyle w:val="BlockText"/>
        <w:ind w:left="567" w:right="0" w:hanging="567"/>
        <w:jc w:val="center"/>
        <w:rPr>
          <w:color w:val="FF0000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"/>
        <w:gridCol w:w="8751"/>
      </w:tblGrid>
      <w:tr w:rsidR="00D21485" w:rsidRPr="00485BFF" w:rsidTr="00DD1B8D">
        <w:tc>
          <w:tcPr>
            <w:tcW w:w="233" w:type="pct"/>
            <w:vAlign w:val="center"/>
          </w:tcPr>
          <w:p w:rsidR="00D21485" w:rsidRPr="003D76C7" w:rsidRDefault="00D21485" w:rsidP="00DD1B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4767" w:type="pct"/>
            <w:vAlign w:val="center"/>
          </w:tcPr>
          <w:p w:rsidR="00D21485" w:rsidRPr="003D76C7" w:rsidRDefault="00D21485" w:rsidP="00DD1B8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[2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</w:tbl>
    <w:p w:rsidR="00D21485" w:rsidRDefault="00D21485" w:rsidP="00D21485">
      <w:pPr>
        <w:pStyle w:val="BlockText"/>
        <w:ind w:left="0" w:righ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The graph shows the partial variation between mass, </w:t>
      </w:r>
      <w:r w:rsidRPr="00E92CB9">
        <w:rPr>
          <w:i/>
          <w:sz w:val="22"/>
          <w:szCs w:val="22"/>
        </w:rPr>
        <w:t>w</w:t>
      </w:r>
      <w:r>
        <w:rPr>
          <w:sz w:val="22"/>
          <w:szCs w:val="22"/>
        </w:rPr>
        <w:t xml:space="preserve"> kg, of a tank of water </w:t>
      </w:r>
      <w:r w:rsidRPr="000C79E5">
        <w:rPr>
          <w:i/>
          <w:sz w:val="22"/>
          <w:szCs w:val="22"/>
        </w:rPr>
        <w:t>t</w:t>
      </w:r>
      <w:r>
        <w:rPr>
          <w:sz w:val="22"/>
          <w:szCs w:val="22"/>
        </w:rPr>
        <w:t xml:space="preserve"> minutes after the water is poured in it. Find the rate of change of mass in kg/min.</w:t>
      </w:r>
    </w:p>
    <w:p w:rsidR="00D21485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2980055</wp:posOffset>
            </wp:positionH>
            <wp:positionV relativeFrom="paragraph">
              <wp:posOffset>7620</wp:posOffset>
            </wp:positionV>
            <wp:extent cx="2601595" cy="2553970"/>
            <wp:effectExtent l="0" t="0" r="8255" b="0"/>
            <wp:wrapTight wrapText="bothSides">
              <wp:wrapPolygon edited="0">
                <wp:start x="0" y="0"/>
                <wp:lineTo x="0" y="21428"/>
                <wp:lineTo x="21510" y="21428"/>
                <wp:lineTo x="2151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1485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p w:rsidR="00D21485" w:rsidRPr="009865D1" w:rsidRDefault="00D21485" w:rsidP="00D21485">
      <w:pPr>
        <w:pStyle w:val="BlockText"/>
        <w:ind w:left="567" w:right="0" w:hanging="567"/>
        <w:jc w:val="left"/>
        <w:rPr>
          <w:sz w:val="22"/>
          <w:szCs w:val="22"/>
        </w:rPr>
      </w:pPr>
    </w:p>
    <w:p w:rsidR="00D21485" w:rsidRPr="009865D1" w:rsidRDefault="00D21485" w:rsidP="00D21485">
      <w:pPr>
        <w:pStyle w:val="BlockText"/>
        <w:ind w:left="567" w:right="0" w:hanging="567"/>
        <w:jc w:val="center"/>
        <w:rPr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D21485" w:rsidRDefault="00D21485" w:rsidP="00D21485">
      <w:pPr>
        <w:pStyle w:val="BlockText"/>
        <w:ind w:left="567" w:right="0" w:hanging="567"/>
        <w:jc w:val="center"/>
        <w:rPr>
          <w:b/>
          <w:sz w:val="22"/>
          <w:szCs w:val="22"/>
        </w:rPr>
      </w:pPr>
    </w:p>
    <w:p w:rsidR="00B24F1E" w:rsidRDefault="00B24F1E" w:rsidP="00B24F1E">
      <w:pPr>
        <w:ind w:left="567" w:hanging="567"/>
      </w:pPr>
    </w:p>
    <w:p w:rsidR="00D41C5E" w:rsidRDefault="00D41C5E" w:rsidP="00B24F1E">
      <w:pPr>
        <w:ind w:left="567" w:hanging="567"/>
      </w:pPr>
      <w:bookmarkStart w:id="0" w:name="_GoBack"/>
      <w:bookmarkEnd w:id="0"/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CF44F7" w:rsidRDefault="00CF44F7" w:rsidP="00B24F1E">
      <w:pPr>
        <w:ind w:left="567" w:hanging="567"/>
      </w:pPr>
    </w:p>
    <w:p w:rsidR="00D41C5E" w:rsidRDefault="00D41C5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Default="00B24F1E" w:rsidP="00B24F1E">
      <w:pPr>
        <w:ind w:left="567" w:hanging="567"/>
      </w:pPr>
    </w:p>
    <w:p w:rsidR="00B24F1E" w:rsidRPr="004F5123" w:rsidRDefault="00B24F1E" w:rsidP="00B24F1E">
      <w:pPr>
        <w:ind w:left="567" w:hanging="567"/>
        <w:jc w:val="both"/>
        <w:rPr>
          <w:sz w:val="22"/>
          <w:szCs w:val="22"/>
        </w:rPr>
      </w:pPr>
    </w:p>
    <w:p w:rsidR="00C13503" w:rsidRPr="00567A80" w:rsidRDefault="00B24F1E" w:rsidP="00567A80">
      <w:pPr>
        <w:pStyle w:val="BlockText"/>
        <w:ind w:left="567" w:right="0" w:hanging="567"/>
        <w:jc w:val="center"/>
        <w:rPr>
          <w:sz w:val="22"/>
          <w:szCs w:val="22"/>
        </w:rPr>
      </w:pPr>
      <w:proofErr w:type="gramStart"/>
      <w:r w:rsidRPr="0035186E">
        <w:rPr>
          <w:b/>
          <w:sz w:val="22"/>
          <w:szCs w:val="22"/>
        </w:rPr>
        <w:t>~  END</w:t>
      </w:r>
      <w:proofErr w:type="gramEnd"/>
      <w:r w:rsidRPr="0035186E">
        <w:rPr>
          <w:b/>
          <w:sz w:val="22"/>
          <w:szCs w:val="22"/>
        </w:rPr>
        <w:t xml:space="preserve"> OF TEST SECTION </w:t>
      </w:r>
      <w:r>
        <w:rPr>
          <w:b/>
          <w:sz w:val="22"/>
          <w:szCs w:val="22"/>
        </w:rPr>
        <w:t>2</w:t>
      </w:r>
      <w:r w:rsidRPr="0035186E">
        <w:rPr>
          <w:b/>
          <w:sz w:val="22"/>
          <w:szCs w:val="22"/>
        </w:rPr>
        <w:t xml:space="preserve">  ~</w:t>
      </w:r>
    </w:p>
    <w:sectPr w:rsidR="00C13503" w:rsidRPr="00567A80" w:rsidSect="00D41C5E">
      <w:footerReference w:type="default" r:id="rId15"/>
      <w:pgSz w:w="11906" w:h="16838" w:code="9"/>
      <w:pgMar w:top="1134" w:right="1440" w:bottom="1134" w:left="1440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053" w:rsidRDefault="00AC2053" w:rsidP="003D55EA">
      <w:r>
        <w:separator/>
      </w:r>
    </w:p>
  </w:endnote>
  <w:endnote w:type="continuationSeparator" w:id="0">
    <w:p w:rsidR="00AC2053" w:rsidRDefault="00AC2053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1602DB" w:rsidRPr="000463B7" w:rsidRDefault="001602DB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1</w:t>
        </w:r>
        <w:r w:rsidR="00A5588D">
          <w:rPr>
            <w:rFonts w:eastAsiaTheme="majorEastAsia"/>
            <w:sz w:val="20"/>
            <w:szCs w:val="20"/>
          </w:rPr>
          <w:t xml:space="preserve"> – Direct Proportion and Indices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D21485" w:rsidRPr="00D21485">
          <w:rPr>
            <w:rFonts w:eastAsiaTheme="majorEastAsia"/>
            <w:noProof/>
            <w:sz w:val="20"/>
            <w:szCs w:val="20"/>
          </w:rPr>
          <w:t>10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053" w:rsidRDefault="00AC2053" w:rsidP="003D55EA">
      <w:r>
        <w:separator/>
      </w:r>
    </w:p>
  </w:footnote>
  <w:footnote w:type="continuationSeparator" w:id="0">
    <w:p w:rsidR="00AC2053" w:rsidRDefault="00AC2053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16E2E"/>
    <w:rsid w:val="00033B39"/>
    <w:rsid w:val="000463B7"/>
    <w:rsid w:val="0009762D"/>
    <w:rsid w:val="00097A7B"/>
    <w:rsid w:val="000B599D"/>
    <w:rsid w:val="000D7B9A"/>
    <w:rsid w:val="000E0C23"/>
    <w:rsid w:val="0010738A"/>
    <w:rsid w:val="0011774E"/>
    <w:rsid w:val="00125802"/>
    <w:rsid w:val="0014331F"/>
    <w:rsid w:val="001602DB"/>
    <w:rsid w:val="001634FD"/>
    <w:rsid w:val="00175482"/>
    <w:rsid w:val="00192925"/>
    <w:rsid w:val="001946FB"/>
    <w:rsid w:val="00196861"/>
    <w:rsid w:val="001B69C0"/>
    <w:rsid w:val="001D0EF7"/>
    <w:rsid w:val="001D1D3C"/>
    <w:rsid w:val="002014E6"/>
    <w:rsid w:val="00226DF6"/>
    <w:rsid w:val="0025342D"/>
    <w:rsid w:val="00276D0F"/>
    <w:rsid w:val="00290B8D"/>
    <w:rsid w:val="00310C45"/>
    <w:rsid w:val="00311793"/>
    <w:rsid w:val="0031237D"/>
    <w:rsid w:val="003472CC"/>
    <w:rsid w:val="00380795"/>
    <w:rsid w:val="00395151"/>
    <w:rsid w:val="003A3BD0"/>
    <w:rsid w:val="003A6DC4"/>
    <w:rsid w:val="003C1766"/>
    <w:rsid w:val="003C5672"/>
    <w:rsid w:val="003D55EA"/>
    <w:rsid w:val="00412407"/>
    <w:rsid w:val="00442F29"/>
    <w:rsid w:val="00472E87"/>
    <w:rsid w:val="004750AB"/>
    <w:rsid w:val="0049573A"/>
    <w:rsid w:val="00495B68"/>
    <w:rsid w:val="004B4635"/>
    <w:rsid w:val="004E3268"/>
    <w:rsid w:val="004E374B"/>
    <w:rsid w:val="00512514"/>
    <w:rsid w:val="00533C3F"/>
    <w:rsid w:val="00552132"/>
    <w:rsid w:val="00552E8E"/>
    <w:rsid w:val="00566B70"/>
    <w:rsid w:val="00567A80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5F2725"/>
    <w:rsid w:val="00602E18"/>
    <w:rsid w:val="00612608"/>
    <w:rsid w:val="00627ECD"/>
    <w:rsid w:val="00657EC1"/>
    <w:rsid w:val="00696515"/>
    <w:rsid w:val="006A7280"/>
    <w:rsid w:val="006B6102"/>
    <w:rsid w:val="006D073C"/>
    <w:rsid w:val="00704E1E"/>
    <w:rsid w:val="00713EB7"/>
    <w:rsid w:val="007366AF"/>
    <w:rsid w:val="007472E0"/>
    <w:rsid w:val="00756912"/>
    <w:rsid w:val="00757467"/>
    <w:rsid w:val="007D46F2"/>
    <w:rsid w:val="00810600"/>
    <w:rsid w:val="008306DD"/>
    <w:rsid w:val="00852F23"/>
    <w:rsid w:val="00855E80"/>
    <w:rsid w:val="00857AE0"/>
    <w:rsid w:val="00870617"/>
    <w:rsid w:val="00876379"/>
    <w:rsid w:val="00885119"/>
    <w:rsid w:val="00892B50"/>
    <w:rsid w:val="008C18C1"/>
    <w:rsid w:val="008D66F9"/>
    <w:rsid w:val="008F532B"/>
    <w:rsid w:val="008F564C"/>
    <w:rsid w:val="008F7ED7"/>
    <w:rsid w:val="009003E6"/>
    <w:rsid w:val="00901D86"/>
    <w:rsid w:val="00907CFF"/>
    <w:rsid w:val="009263CD"/>
    <w:rsid w:val="00951A56"/>
    <w:rsid w:val="00984BD9"/>
    <w:rsid w:val="009A11FE"/>
    <w:rsid w:val="009B7C47"/>
    <w:rsid w:val="009C1CC8"/>
    <w:rsid w:val="009D6E79"/>
    <w:rsid w:val="00A077A8"/>
    <w:rsid w:val="00A51984"/>
    <w:rsid w:val="00A5588D"/>
    <w:rsid w:val="00A853AC"/>
    <w:rsid w:val="00AA3B80"/>
    <w:rsid w:val="00AC2053"/>
    <w:rsid w:val="00AC2399"/>
    <w:rsid w:val="00B24F1E"/>
    <w:rsid w:val="00B27A15"/>
    <w:rsid w:val="00B37303"/>
    <w:rsid w:val="00B46DBA"/>
    <w:rsid w:val="00B5033F"/>
    <w:rsid w:val="00B77626"/>
    <w:rsid w:val="00B77744"/>
    <w:rsid w:val="00BA545E"/>
    <w:rsid w:val="00BC3FC6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CF44F7"/>
    <w:rsid w:val="00D21485"/>
    <w:rsid w:val="00D41C5E"/>
    <w:rsid w:val="00D74847"/>
    <w:rsid w:val="00D97627"/>
    <w:rsid w:val="00DC0985"/>
    <w:rsid w:val="00DE1030"/>
    <w:rsid w:val="00DF4470"/>
    <w:rsid w:val="00DF4986"/>
    <w:rsid w:val="00DF6A75"/>
    <w:rsid w:val="00DF6E9A"/>
    <w:rsid w:val="00E00F4F"/>
    <w:rsid w:val="00E257A9"/>
    <w:rsid w:val="00E26871"/>
    <w:rsid w:val="00E551D7"/>
    <w:rsid w:val="00E60861"/>
    <w:rsid w:val="00E6524D"/>
    <w:rsid w:val="00E66F67"/>
    <w:rsid w:val="00E81FCE"/>
    <w:rsid w:val="00E95B3B"/>
    <w:rsid w:val="00EB31D6"/>
    <w:rsid w:val="00EB50D0"/>
    <w:rsid w:val="00EB57AF"/>
    <w:rsid w:val="00EC6598"/>
    <w:rsid w:val="00EE1DB5"/>
    <w:rsid w:val="00EF402C"/>
    <w:rsid w:val="00F0164B"/>
    <w:rsid w:val="00F113B1"/>
    <w:rsid w:val="00F21402"/>
    <w:rsid w:val="00F31000"/>
    <w:rsid w:val="00F33E78"/>
    <w:rsid w:val="00F70431"/>
    <w:rsid w:val="00F74BDA"/>
    <w:rsid w:val="00F7622B"/>
    <w:rsid w:val="00F96E52"/>
    <w:rsid w:val="00FB226E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6B6C987C.dotm</Template>
  <TotalTime>2</TotalTime>
  <Pages>10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NURSE Tamara</cp:lastModifiedBy>
  <cp:revision>4</cp:revision>
  <cp:lastPrinted>2015-02-23T07:44:00Z</cp:lastPrinted>
  <dcterms:created xsi:type="dcterms:W3CDTF">2015-03-04T01:13:00Z</dcterms:created>
  <dcterms:modified xsi:type="dcterms:W3CDTF">2015-03-04T04:32:00Z</dcterms:modified>
</cp:coreProperties>
</file>