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:rsidTr="00B24F1E">
        <w:trPr>
          <w:trHeight w:val="541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8F532B">
        <w:trPr>
          <w:trHeight w:val="2012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46BC4D16" wp14:editId="40E6137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:rsidR="005975CD" w:rsidRPr="00397435" w:rsidRDefault="00EE1DB5" w:rsidP="00C975D6">
            <w:pPr>
              <w:rPr>
                <w:b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3840" behindDoc="0" locked="0" layoutInCell="1" allowOverlap="1" wp14:anchorId="5AF9AB11" wp14:editId="37249A72">
                  <wp:simplePos x="0" y="0"/>
                  <wp:positionH relativeFrom="column">
                    <wp:posOffset>2774315</wp:posOffset>
                  </wp:positionH>
                  <wp:positionV relativeFrom="paragraph">
                    <wp:posOffset>60325</wp:posOffset>
                  </wp:positionV>
                  <wp:extent cx="1071880" cy="1006475"/>
                  <wp:effectExtent l="0" t="0" r="0" b="3175"/>
                  <wp:wrapSquare wrapText="bothSides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880" cy="100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762D"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rPr>
                <w:b/>
              </w:rPr>
            </w:pPr>
            <w:r>
              <w:rPr>
                <w:b/>
              </w:rPr>
              <w:t>Test</w:t>
            </w:r>
            <w:r w:rsidR="005975CD" w:rsidRPr="00397435">
              <w:rPr>
                <w:b/>
              </w:rPr>
              <w:t xml:space="preserve">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Topic –Rates, Graphs, Indices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F917BF0" wp14:editId="2B4C79F5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B6545" w:rsidRPr="00364C0D" w:rsidRDefault="008B6545" w:rsidP="00DE1030"/>
                                <w:p w:rsidR="008B6545" w:rsidRPr="00364C0D" w:rsidRDefault="008B6545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8B6545" w:rsidRPr="000B3AA2" w:rsidRDefault="003F2C0F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46</w:t>
                                  </w:r>
                                  <w:bookmarkStart w:id="0" w:name="_GoBack"/>
                                  <w:bookmarkEnd w:id="0"/>
                                </w:p>
                                <w:p w:rsidR="008B6545" w:rsidRPr="00364C0D" w:rsidRDefault="008B6545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8B6545" w:rsidRPr="00364C0D" w:rsidRDefault="008B6545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8B6545" w:rsidRPr="00364C0D" w:rsidRDefault="008B6545" w:rsidP="00DE1030">
                                  <w:pPr>
                                    <w:jc w:val="center"/>
                                  </w:pPr>
                                </w:p>
                                <w:p w:rsidR="008B6545" w:rsidRPr="00364C0D" w:rsidRDefault="008B6545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8B6545" w:rsidRPr="00364C0D" w:rsidRDefault="008B6545" w:rsidP="00DE1030"/>
                          <w:p w:rsidR="008B6545" w:rsidRPr="00364C0D" w:rsidRDefault="008B6545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8B6545" w:rsidRPr="000B3AA2" w:rsidRDefault="003F2C0F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46</w:t>
                            </w:r>
                            <w:bookmarkStart w:id="1" w:name="_GoBack"/>
                            <w:bookmarkEnd w:id="1"/>
                          </w:p>
                          <w:p w:rsidR="008B6545" w:rsidRPr="00364C0D" w:rsidRDefault="008B6545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8B6545" w:rsidRPr="00364C0D" w:rsidRDefault="008B6545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8B6545" w:rsidRPr="00364C0D" w:rsidRDefault="008B6545" w:rsidP="00DE1030">
                            <w:pPr>
                              <w:jc w:val="center"/>
                            </w:pPr>
                          </w:p>
                          <w:p w:rsidR="008B6545" w:rsidRPr="00364C0D" w:rsidRDefault="008B6545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:rsidR="008F532B" w:rsidRDefault="008F532B" w:rsidP="00892B50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</w:rPr>
              <w:t>Equipment:</w:t>
            </w:r>
          </w:p>
          <w:p w:rsidR="00B24F1E" w:rsidRPr="00944CB7" w:rsidRDefault="008F532B" w:rsidP="00E257A9">
            <w:pPr>
              <w:rPr>
                <w:sz w:val="20"/>
              </w:rPr>
            </w:pPr>
            <w:r w:rsidRPr="00BC11F7">
              <w:rPr>
                <w:i/>
                <w:sz w:val="20"/>
                <w:szCs w:val="20"/>
              </w:rPr>
              <w:t>page notes (A4 one side), Scientific Calculator</w:t>
            </w: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3F2C0F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3F2C0F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57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3F2C0F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10</w:t>
            </w:r>
            <w:r w:rsidR="00B24F1E" w:rsidRPr="00944CB7">
              <w:rPr>
                <w:i/>
                <w:sz w:val="20"/>
              </w:rPr>
              <w:t>% of the year.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8F532B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3F2C0F" w:rsidP="009B7C47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30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3F2C0F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</w:t>
            </w:r>
            <w:r w:rsidR="009B7C47">
              <w:rPr>
                <w:i/>
                <w:sz w:val="28"/>
              </w:rPr>
              <w:t>6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8F532B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8F532B">
              <w:rPr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790706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BC11F7">
              <w:rPr>
                <w:i/>
                <w:sz w:val="20"/>
                <w:szCs w:val="20"/>
              </w:rPr>
              <w:t>page notes (A4 one side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3F2C0F" w:rsidP="009B7C47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28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"/>
        <w:gridCol w:w="4155"/>
        <w:gridCol w:w="412"/>
        <w:gridCol w:w="4275"/>
      </w:tblGrid>
      <w:tr w:rsidR="00B24F1E" w:rsidRPr="00485BFF" w:rsidTr="008B6545">
        <w:tc>
          <w:tcPr>
            <w:tcW w:w="216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907CF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 </w:t>
            </w:r>
            <w:r w:rsidR="00B24F1E" w:rsidRPr="003D76C7">
              <w:rPr>
                <w:b/>
                <w:sz w:val="22"/>
                <w:szCs w:val="22"/>
              </w:rPr>
              <w:t>marks: 1,</w:t>
            </w:r>
            <w:r>
              <w:rPr>
                <w:b/>
                <w:sz w:val="22"/>
                <w:szCs w:val="22"/>
              </w:rPr>
              <w:t xml:space="preserve"> 1, 1, 1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8B654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8B6545">
        <w:trPr>
          <w:trHeight w:val="454"/>
        </w:trPr>
        <w:tc>
          <w:tcPr>
            <w:tcW w:w="216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907CFF" w:rsidRPr="00907CFF" w:rsidRDefault="008B6545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907CFF" w:rsidRPr="00907CFF" w:rsidRDefault="008B6545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</m:oMath>
            </m:oMathPara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</w:tr>
      <w:tr w:rsidR="00B27A15" w:rsidRPr="00485BFF" w:rsidTr="008B654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</w:tr>
      <w:tr w:rsidR="00907CFF" w:rsidRPr="00485BFF" w:rsidTr="008B6545">
        <w:trPr>
          <w:trHeight w:val="454"/>
        </w:trPr>
        <w:tc>
          <w:tcPr>
            <w:tcW w:w="216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8" w:type="pct"/>
            <w:vAlign w:val="center"/>
          </w:tcPr>
          <w:p w:rsidR="00907CFF" w:rsidRPr="00907CFF" w:rsidRDefault="00907CFF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907CFF" w:rsidRPr="00907CFF" w:rsidRDefault="008B6545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×3de</m:t>
                </m:r>
              </m:oMath>
            </m:oMathPara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433CB" w:rsidRDefault="008F532B" w:rsidP="00B27A15">
            <w:pPr>
              <w:rPr>
                <w:sz w:val="22"/>
                <w:szCs w:val="22"/>
              </w:rPr>
            </w:pPr>
          </w:p>
        </w:tc>
      </w:tr>
      <w:tr w:rsidR="00D41C5E" w:rsidRPr="00485BFF" w:rsidTr="008B654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D41C5E" w:rsidRDefault="00D41C5E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Pr="005433CB" w:rsidRDefault="00D41C5E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433CB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8B6545"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8B654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8B6545">
        <w:trPr>
          <w:trHeight w:val="454"/>
        </w:trPr>
        <w:tc>
          <w:tcPr>
            <w:tcW w:w="216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907CFF" w:rsidRPr="00907CFF" w:rsidRDefault="008B6545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907CFF" w:rsidRPr="00907CFF" w:rsidRDefault="008B6545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8B654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B27A15" w:rsidRPr="00C80D35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C80D35" w:rsidRDefault="00B27A15" w:rsidP="00B27A15">
            <w:pPr>
              <w:rPr>
                <w:sz w:val="22"/>
                <w:szCs w:val="22"/>
              </w:rPr>
            </w:pPr>
          </w:p>
        </w:tc>
      </w:tr>
      <w:tr w:rsidR="00907CFF" w:rsidRPr="00485BFF" w:rsidTr="008B6545">
        <w:trPr>
          <w:trHeight w:val="454"/>
        </w:trPr>
        <w:tc>
          <w:tcPr>
            <w:tcW w:w="216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8" w:type="pct"/>
            <w:vAlign w:val="center"/>
          </w:tcPr>
          <w:p w:rsidR="00907CFF" w:rsidRPr="00907CFF" w:rsidRDefault="008B6545" w:rsidP="009B7C4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907CFF" w:rsidRPr="00907CFF" w:rsidRDefault="008B6545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  <w:tr w:rsidR="00D41C5E" w:rsidRPr="00485BFF" w:rsidTr="008B654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D41C5E" w:rsidRDefault="00D41C5E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Default="00D41C5E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8B6545">
        <w:tc>
          <w:tcPr>
            <w:tcW w:w="216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B24F1E" w:rsidP="003F2C0F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F2C0F">
              <w:rPr>
                <w:b/>
                <w:sz w:val="22"/>
                <w:szCs w:val="22"/>
              </w:rPr>
              <w:t>2,</w:t>
            </w:r>
            <w:r w:rsidR="009B7C47">
              <w:rPr>
                <w:b/>
                <w:sz w:val="22"/>
                <w:szCs w:val="22"/>
              </w:rPr>
              <w:t xml:space="preserve">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8B654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B27A15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B27A15" w:rsidRPr="00485BFF" w:rsidTr="008B6545">
        <w:trPr>
          <w:trHeight w:val="454"/>
        </w:trPr>
        <w:tc>
          <w:tcPr>
            <w:tcW w:w="216" w:type="pct"/>
            <w:vAlign w:val="center"/>
          </w:tcPr>
          <w:p w:rsidR="00B27A15" w:rsidRPr="003D76C7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B27A15" w:rsidRPr="00907CFF" w:rsidRDefault="008B6545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B27A15" w:rsidRPr="00907CFF" w:rsidRDefault="008B6545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×b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8B654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8B654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8B6545">
        <w:tc>
          <w:tcPr>
            <w:tcW w:w="216" w:type="pct"/>
            <w:vAlign w:val="center"/>
          </w:tcPr>
          <w:p w:rsidR="0049573A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="0049573A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49573A" w:rsidRPr="003D76C7" w:rsidRDefault="0049573A" w:rsidP="003F2C0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>marks: 1,</w:t>
            </w:r>
            <w:r w:rsidR="003F2C0F">
              <w:rPr>
                <w:b/>
                <w:sz w:val="22"/>
                <w:szCs w:val="22"/>
              </w:rPr>
              <w:t xml:space="preserve">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9573A" w:rsidRPr="00485BFF" w:rsidTr="008B6545">
        <w:tc>
          <w:tcPr>
            <w:tcW w:w="216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49573A" w:rsidRPr="003D76C7" w:rsidRDefault="0049573A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49573A" w:rsidRPr="00485BFF" w:rsidTr="008B6545">
        <w:trPr>
          <w:trHeight w:val="454"/>
        </w:trPr>
        <w:tc>
          <w:tcPr>
            <w:tcW w:w="216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49573A" w:rsidRPr="00907CFF" w:rsidRDefault="008B6545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49573A" w:rsidRPr="00907CFF" w:rsidRDefault="008B6545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8B654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8B654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8" w:type="pct"/>
            <w:vAlign w:val="center"/>
          </w:tcPr>
          <w:p w:rsidR="0049573A" w:rsidRPr="00907CFF" w:rsidRDefault="008B6545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907CFF" w:rsidRDefault="0049573A" w:rsidP="007472E0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E7529C" w:rsidRDefault="00757467" w:rsidP="007472E0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Pr="00E7529C" w:rsidRDefault="008F532B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E7529C" w:rsidRDefault="008F532B" w:rsidP="007472E0">
            <w:pPr>
              <w:rPr>
                <w:sz w:val="22"/>
                <w:szCs w:val="22"/>
              </w:rPr>
            </w:pPr>
          </w:p>
        </w:tc>
      </w:tr>
      <w:tr w:rsidR="00442F29" w:rsidRPr="00485BFF" w:rsidTr="008B6545">
        <w:trPr>
          <w:trHeight w:val="454"/>
        </w:trPr>
        <w:tc>
          <w:tcPr>
            <w:tcW w:w="216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442F29" w:rsidRPr="00E7529C" w:rsidRDefault="00442F29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42F29" w:rsidRPr="00E7529C" w:rsidRDefault="00442F29" w:rsidP="007472E0">
            <w:pPr>
              <w:rPr>
                <w:sz w:val="22"/>
                <w:szCs w:val="22"/>
              </w:rPr>
            </w:pPr>
          </w:p>
        </w:tc>
      </w:tr>
      <w:tr w:rsidR="00E60861" w:rsidRPr="00485BFF" w:rsidTr="008B6545">
        <w:tc>
          <w:tcPr>
            <w:tcW w:w="216" w:type="pct"/>
            <w:vAlign w:val="center"/>
          </w:tcPr>
          <w:p w:rsidR="00E60861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E60861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="00757467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E60861" w:rsidRPr="00485BFF" w:rsidTr="008B6545">
        <w:tc>
          <w:tcPr>
            <w:tcW w:w="216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E60861" w:rsidRPr="003D76C7" w:rsidRDefault="00E60861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E60861" w:rsidRPr="00485BFF" w:rsidTr="008B6545">
        <w:trPr>
          <w:trHeight w:val="454"/>
        </w:trPr>
        <w:tc>
          <w:tcPr>
            <w:tcW w:w="216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E60861" w:rsidRPr="00907CFF" w:rsidRDefault="008B6545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E60861" w:rsidRPr="008A49FB" w:rsidRDefault="00E60861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E60861" w:rsidRPr="00907CFF" w:rsidRDefault="008B6545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-2a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9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</w:tr>
      <w:tr w:rsidR="00D41C5E" w:rsidRPr="00485BFF" w:rsidTr="008B654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D41C5E" w:rsidRPr="00485BFF" w:rsidTr="008B654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="00757467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lastRenderedPageBreak/>
              <w:t>[</w:t>
            </w:r>
            <w:r>
              <w:rPr>
                <w:b/>
                <w:sz w:val="22"/>
                <w:szCs w:val="22"/>
              </w:rPr>
              <w:t>2 marks: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8B6545">
        <w:tc>
          <w:tcPr>
            <w:tcW w:w="216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757467" w:rsidRPr="003D76C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each of the following using a negative index</w:t>
            </w: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757467" w:rsidRPr="00907CFF" w:rsidRDefault="008B6545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757467" w:rsidRPr="00907CFF" w:rsidRDefault="008B6545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C31A76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15514E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Pr="00C31A76" w:rsidRDefault="008F532B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15514E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C31A76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15514E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  <w:r w:rsidR="0075746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3F2C0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 xml:space="preserve">marks: </w:t>
            </w:r>
            <w:r w:rsidR="003F2C0F">
              <w:rPr>
                <w:b/>
                <w:sz w:val="22"/>
                <w:szCs w:val="22"/>
              </w:rPr>
              <w:t>2</w:t>
            </w:r>
            <w:r w:rsidR="009B7C47">
              <w:rPr>
                <w:b/>
                <w:sz w:val="22"/>
                <w:szCs w:val="22"/>
              </w:rPr>
              <w:t>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8B6545">
        <w:tc>
          <w:tcPr>
            <w:tcW w:w="216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757467" w:rsidRPr="0075746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index laws to simplify each of the following, express your answer with </w:t>
            </w:r>
            <w:r>
              <w:rPr>
                <w:b/>
                <w:sz w:val="22"/>
                <w:szCs w:val="22"/>
              </w:rPr>
              <w:t>positive indices.</w:t>
            </w: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8" w:type="pct"/>
            <w:vAlign w:val="center"/>
          </w:tcPr>
          <w:p w:rsidR="00757467" w:rsidRPr="00907CFF" w:rsidRDefault="008B6545" w:rsidP="008B654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16w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757467" w:rsidRPr="00907CFF" w:rsidRDefault="008B6545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b×3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8B654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8B654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8F532B" w:rsidRPr="005433CB" w:rsidRDefault="008F532B" w:rsidP="00757467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D60E08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8B654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</w:tbl>
    <w:p w:rsidR="00757467" w:rsidRDefault="00757467" w:rsidP="00757467"/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4F1E" w:rsidRPr="0035186E" w:rsidRDefault="00B24F1E" w:rsidP="00B24F1E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1  ~</w:t>
      </w:r>
    </w:p>
    <w:p w:rsidR="00B24F1E" w:rsidRPr="000B178F" w:rsidRDefault="00B24F1E" w:rsidP="00B24F1E">
      <w:pPr>
        <w:pStyle w:val="Header"/>
        <w:tabs>
          <w:tab w:val="center" w:pos="-1980"/>
        </w:tabs>
      </w:pPr>
      <w:r>
        <w:rPr>
          <w:szCs w:val="22"/>
        </w:rPr>
        <w:br w:type="page"/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:rsidTr="00B24F1E">
        <w:trPr>
          <w:trHeight w:val="540"/>
        </w:trPr>
        <w:tc>
          <w:tcPr>
            <w:tcW w:w="1728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lastRenderedPageBreak/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3F2C0F" w:rsidP="006A728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30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3F2C0F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20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442F29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page notes (A4 one side), </w:t>
            </w:r>
          </w:p>
          <w:p w:rsidR="00B24F1E" w:rsidRPr="00F95B35" w:rsidRDefault="00A5794A" w:rsidP="00892B5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Scientific</w:t>
            </w:r>
            <w:r w:rsidR="00B24F1E">
              <w:rPr>
                <w:i/>
                <w:sz w:val="20"/>
              </w:rPr>
              <w:t xml:space="preserve"> </w:t>
            </w:r>
            <w:r w:rsidR="00B24F1E"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3F2C0F" w:rsidP="00442F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29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3225"/>
        <w:gridCol w:w="2964"/>
      </w:tblGrid>
      <w:tr w:rsidR="008B6545" w:rsidTr="008B6545">
        <w:tc>
          <w:tcPr>
            <w:tcW w:w="3053" w:type="dxa"/>
            <w:vAlign w:val="center"/>
          </w:tcPr>
          <w:p w:rsidR="008B6545" w:rsidRDefault="008B6545" w:rsidP="008B654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Direct Proportion</w:t>
            </w:r>
          </w:p>
          <w:p w:rsidR="008B6545" w:rsidRDefault="008B6545" w:rsidP="008B6545">
            <w:pPr>
              <w:jc w:val="center"/>
              <w:rPr>
                <w:szCs w:val="22"/>
              </w:rPr>
            </w:pPr>
          </w:p>
        </w:tc>
        <w:tc>
          <w:tcPr>
            <w:tcW w:w="3225" w:type="dxa"/>
          </w:tcPr>
          <w:p w:rsidR="008B6545" w:rsidRDefault="008B6545" w:rsidP="008B6545">
            <w:pPr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y=kx</m:t>
                </m:r>
              </m:oMath>
            </m:oMathPara>
          </w:p>
        </w:tc>
        <w:tc>
          <w:tcPr>
            <w:tcW w:w="2964" w:type="dxa"/>
          </w:tcPr>
          <w:p w:rsidR="008B6545" w:rsidRDefault="008B6545" w:rsidP="008B6545">
            <w:pPr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y=k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</w:tr>
      <w:tr w:rsidR="008B6545" w:rsidTr="008B6545">
        <w:tc>
          <w:tcPr>
            <w:tcW w:w="3053" w:type="dxa"/>
            <w:vAlign w:val="center"/>
          </w:tcPr>
          <w:p w:rsidR="008B6545" w:rsidRDefault="008B6545" w:rsidP="008B654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Inverse Proportion</w:t>
            </w:r>
          </w:p>
        </w:tc>
        <w:tc>
          <w:tcPr>
            <w:tcW w:w="3225" w:type="dxa"/>
          </w:tcPr>
          <w:p w:rsidR="008B6545" w:rsidRDefault="008B6545" w:rsidP="008B6545">
            <w:pPr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964" w:type="dxa"/>
          </w:tcPr>
          <w:p w:rsidR="008B6545" w:rsidRDefault="008B6545" w:rsidP="008B6545">
            <w:pPr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</w:tr>
    </w:tbl>
    <w:p w:rsidR="008B6545" w:rsidRPr="00CD0581" w:rsidRDefault="008B6545" w:rsidP="00B24F1E">
      <w:pPr>
        <w:pBdr>
          <w:bottom w:val="single" w:sz="4" w:space="1" w:color="auto"/>
        </w:pBdr>
        <w:ind w:left="700" w:hanging="700"/>
        <w:rPr>
          <w:szCs w:val="22"/>
        </w:rPr>
      </w:pPr>
    </w:p>
    <w:p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5278" w:type="pct"/>
        <w:tblLayout w:type="fixed"/>
        <w:tblLook w:val="04A0" w:firstRow="1" w:lastRow="0" w:firstColumn="1" w:lastColumn="0" w:noHBand="0" w:noVBand="1"/>
      </w:tblPr>
      <w:tblGrid>
        <w:gridCol w:w="492"/>
        <w:gridCol w:w="10"/>
        <w:gridCol w:w="33"/>
        <w:gridCol w:w="4183"/>
        <w:gridCol w:w="37"/>
        <w:gridCol w:w="4488"/>
        <w:gridCol w:w="476"/>
        <w:gridCol w:w="37"/>
      </w:tblGrid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Pr="003D76C7" w:rsidRDefault="00C4218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3F2C0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F2C0F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 xml:space="preserve">, </w:t>
            </w:r>
            <w:r w:rsidR="003F2C0F">
              <w:rPr>
                <w:b/>
                <w:sz w:val="22"/>
                <w:szCs w:val="22"/>
              </w:rPr>
              <w:t>1, 1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Pr="003D76C7" w:rsidRDefault="00C4218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3874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State which of the following could be examples </w:t>
            </w:r>
            <w:proofErr w:type="gramStart"/>
            <w:r>
              <w:rPr>
                <w:sz w:val="22"/>
                <w:szCs w:val="22"/>
              </w:rPr>
              <w:t>of  direct</w:t>
            </w:r>
            <w:proofErr w:type="gramEnd"/>
            <w:r>
              <w:rPr>
                <w:sz w:val="22"/>
                <w:szCs w:val="22"/>
              </w:rPr>
              <w:t xml:space="preserve"> proportion, inverse proportion or neither.</w:t>
            </w: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664"/>
              <w:gridCol w:w="665"/>
              <w:gridCol w:w="665"/>
              <w:gridCol w:w="665"/>
              <w:gridCol w:w="665"/>
            </w:tblGrid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38745F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38745F">
                    <w:rPr>
                      <w:b/>
                      <w:i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16</w:t>
                  </w:r>
                </w:p>
              </w:tc>
            </w:tr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38745F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38745F">
                    <w:rPr>
                      <w:b/>
                      <w:i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½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¼</w:t>
                  </w:r>
                </w:p>
              </w:tc>
            </w:tr>
          </w:tbl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664"/>
              <w:gridCol w:w="665"/>
              <w:gridCol w:w="665"/>
              <w:gridCol w:w="665"/>
              <w:gridCol w:w="665"/>
            </w:tblGrid>
            <w:tr w:rsidR="0038745F" w:rsidTr="004C06FC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4C06F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4C06F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192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4C06FC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300</w:t>
                  </w:r>
                </w:p>
              </w:tc>
            </w:tr>
          </w:tbl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38745F" w:rsidRDefault="0038745F" w:rsidP="006A7280">
            <w:pPr>
              <w:rPr>
                <w:sz w:val="22"/>
                <w:szCs w:val="22"/>
              </w:rPr>
            </w:pPr>
          </w:p>
          <w:p w:rsidR="00C42187" w:rsidRDefault="00C42187" w:rsidP="006A7280">
            <w:pPr>
              <w:rPr>
                <w:sz w:val="22"/>
                <w:szCs w:val="22"/>
              </w:rPr>
            </w:pPr>
          </w:p>
          <w:p w:rsidR="0038745F" w:rsidRDefault="0038745F" w:rsidP="006A72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_______________________________</w:t>
            </w:r>
          </w:p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38745F" w:rsidRDefault="0038745F" w:rsidP="006A7280">
            <w:pPr>
              <w:rPr>
                <w:sz w:val="22"/>
                <w:szCs w:val="22"/>
              </w:rPr>
            </w:pPr>
          </w:p>
          <w:p w:rsidR="004C06FC" w:rsidRDefault="004C06FC" w:rsidP="006A7280">
            <w:pPr>
              <w:rPr>
                <w:sz w:val="22"/>
                <w:szCs w:val="22"/>
              </w:rPr>
            </w:pPr>
          </w:p>
          <w:p w:rsidR="00C42187" w:rsidRDefault="00C42187" w:rsidP="00C421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_______________________________</w:t>
            </w:r>
          </w:p>
          <w:p w:rsidR="00C42187" w:rsidRPr="003D76C7" w:rsidRDefault="00C42187" w:rsidP="006A7280">
            <w:pPr>
              <w:rPr>
                <w:sz w:val="22"/>
                <w:szCs w:val="22"/>
              </w:rPr>
            </w:pP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664"/>
              <w:gridCol w:w="665"/>
              <w:gridCol w:w="665"/>
              <w:gridCol w:w="665"/>
              <w:gridCol w:w="665"/>
            </w:tblGrid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z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</w:t>
                  </w:r>
                </w:p>
              </w:tc>
            </w:tr>
          </w:tbl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664"/>
              <w:gridCol w:w="665"/>
              <w:gridCol w:w="665"/>
              <w:gridCol w:w="665"/>
              <w:gridCol w:w="665"/>
            </w:tblGrid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38745F" w:rsidTr="00C42187">
              <w:tc>
                <w:tcPr>
                  <w:tcW w:w="664" w:type="dxa"/>
                  <w:vAlign w:val="center"/>
                </w:tcPr>
                <w:p w:rsidR="0038745F" w:rsidRPr="0038745F" w:rsidRDefault="00C42187" w:rsidP="00C42187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664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  <w:vAlign w:val="center"/>
                </w:tcPr>
                <w:p w:rsidR="0038745F" w:rsidRDefault="00C42187" w:rsidP="00C42187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38745F" w:rsidRPr="003D76C7" w:rsidRDefault="0038745F" w:rsidP="006A7280">
            <w:pPr>
              <w:rPr>
                <w:sz w:val="22"/>
                <w:szCs w:val="22"/>
              </w:rPr>
            </w:pP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38745F" w:rsidRDefault="0038745F" w:rsidP="006A7280">
            <w:pPr>
              <w:rPr>
                <w:sz w:val="22"/>
                <w:szCs w:val="22"/>
              </w:rPr>
            </w:pPr>
          </w:p>
          <w:p w:rsidR="00C42187" w:rsidRDefault="00C42187" w:rsidP="006A7280">
            <w:pPr>
              <w:rPr>
                <w:sz w:val="22"/>
                <w:szCs w:val="22"/>
              </w:rPr>
            </w:pPr>
          </w:p>
          <w:p w:rsidR="00C42187" w:rsidRDefault="00C42187" w:rsidP="00C421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_______________________________</w:t>
            </w:r>
          </w:p>
          <w:p w:rsidR="004C06FC" w:rsidRPr="003D76C7" w:rsidRDefault="004C06FC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38745F" w:rsidRDefault="0038745F" w:rsidP="006A7280">
            <w:pPr>
              <w:rPr>
                <w:sz w:val="22"/>
                <w:szCs w:val="22"/>
              </w:rPr>
            </w:pPr>
          </w:p>
          <w:p w:rsidR="00C42187" w:rsidRDefault="00C42187" w:rsidP="006A7280">
            <w:pPr>
              <w:rPr>
                <w:sz w:val="22"/>
                <w:szCs w:val="22"/>
              </w:rPr>
            </w:pPr>
          </w:p>
          <w:p w:rsidR="00C42187" w:rsidRDefault="00C42187" w:rsidP="00C421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_______________________________</w:t>
            </w:r>
          </w:p>
          <w:p w:rsidR="00C42187" w:rsidRPr="003D76C7" w:rsidRDefault="00C42187" w:rsidP="006A7280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</w:trPr>
        <w:tc>
          <w:tcPr>
            <w:tcW w:w="257" w:type="pct"/>
            <w:gridSpan w:val="2"/>
            <w:vAlign w:val="center"/>
          </w:tcPr>
          <w:p w:rsidR="004C06FC" w:rsidRPr="003D76C7" w:rsidRDefault="004C06FC" w:rsidP="00DE4C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480" w:type="pct"/>
            <w:gridSpan w:val="4"/>
            <w:vAlign w:val="center"/>
          </w:tcPr>
          <w:p w:rsidR="004C06FC" w:rsidRPr="003D76C7" w:rsidRDefault="004C06FC" w:rsidP="00DE4C98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C06FC" w:rsidRPr="00485BFF" w:rsidTr="004C06FC">
        <w:trPr>
          <w:gridAfter w:val="2"/>
          <w:wAfter w:w="263" w:type="pct"/>
        </w:trPr>
        <w:tc>
          <w:tcPr>
            <w:tcW w:w="257" w:type="pct"/>
            <w:gridSpan w:val="2"/>
            <w:vAlign w:val="center"/>
          </w:tcPr>
          <w:p w:rsidR="004C06FC" w:rsidRPr="003D76C7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0" w:type="pct"/>
            <w:gridSpan w:val="4"/>
            <w:vAlign w:val="center"/>
          </w:tcPr>
          <w:p w:rsidR="004C06FC" w:rsidRPr="003D76C7" w:rsidRDefault="004C06FC" w:rsidP="00DE4C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>, the constant of proportionality if:</w:t>
            </w: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Pr="003D76C7" w:rsidRDefault="004C06FC" w:rsidP="00DE4C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484" w:type="pct"/>
            <w:gridSpan w:val="5"/>
            <w:vAlign w:val="center"/>
          </w:tcPr>
          <w:p w:rsidR="004C06FC" w:rsidRPr="00907CFF" w:rsidRDefault="004C06FC" w:rsidP="00DE4C9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a=275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b=25</m:t>
              </m:r>
            </m:oMath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484" w:type="pct"/>
            <w:gridSpan w:val="5"/>
            <w:vAlign w:val="center"/>
          </w:tcPr>
          <w:p w:rsidR="004C06FC" w:rsidRPr="00907CFF" w:rsidRDefault="004C06FC" w:rsidP="00DE4C9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w:r w:rsidRPr="00E257A9"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m=42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n=28</m:t>
              </m:r>
            </m:oMath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gridAfter w:val="2"/>
          <w:wAfter w:w="263" w:type="pct"/>
          <w:trHeight w:val="454"/>
        </w:trPr>
        <w:tc>
          <w:tcPr>
            <w:tcW w:w="252" w:type="pct"/>
            <w:vAlign w:val="center"/>
          </w:tcPr>
          <w:p w:rsidR="004C06FC" w:rsidRDefault="004C06FC" w:rsidP="00DE4C98">
            <w:pPr>
              <w:rPr>
                <w:b/>
                <w:sz w:val="22"/>
                <w:szCs w:val="22"/>
              </w:rPr>
            </w:pPr>
          </w:p>
        </w:tc>
        <w:tc>
          <w:tcPr>
            <w:tcW w:w="4484" w:type="pct"/>
            <w:gridSpan w:val="5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c>
          <w:tcPr>
            <w:tcW w:w="274" w:type="pct"/>
            <w:gridSpan w:val="3"/>
            <w:vAlign w:val="center"/>
          </w:tcPr>
          <w:p w:rsidR="004C06FC" w:rsidRPr="003D76C7" w:rsidRDefault="004C06FC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4C06FC" w:rsidRDefault="004C06FC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4C06FC" w:rsidRDefault="004C06FC" w:rsidP="006A7280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c>
          <w:tcPr>
            <w:tcW w:w="274" w:type="pct"/>
            <w:gridSpan w:val="3"/>
            <w:vAlign w:val="center"/>
          </w:tcPr>
          <w:p w:rsidR="004C06FC" w:rsidRPr="003D76C7" w:rsidRDefault="004C06FC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4C06FC" w:rsidRDefault="004C06FC" w:rsidP="006A7280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4C06FC" w:rsidRDefault="004C06FC" w:rsidP="006A7280">
            <w:pPr>
              <w:rPr>
                <w:sz w:val="22"/>
                <w:szCs w:val="22"/>
              </w:rPr>
            </w:pP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Pr="003D76C7" w:rsidRDefault="00C4218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9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3F2C0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2, 2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 w:rsidR="003F2C0F"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Default="00C4218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7D46F2">
            <w:pPr>
              <w:rPr>
                <w:i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is</w:t>
            </w:r>
            <w:proofErr w:type="gramEnd"/>
            <w:r>
              <w:rPr>
                <w:sz w:val="22"/>
                <w:szCs w:val="22"/>
              </w:rPr>
              <w:t xml:space="preserve">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y=24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>
              <w:rPr>
                <w:sz w:val="22"/>
                <w:szCs w:val="22"/>
              </w:rPr>
              <w:t>.</w:t>
            </w: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Default="00C4218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and y</w:t>
            </w: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Default="00C4218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  <w:p w:rsidR="00C42187" w:rsidRDefault="00C42187" w:rsidP="007D46F2">
            <w:pPr>
              <w:rPr>
                <w:sz w:val="22"/>
                <w:szCs w:val="22"/>
              </w:rPr>
            </w:pP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Default="00C4218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26" w:type="pct"/>
            <w:gridSpan w:val="5"/>
            <w:vAlign w:val="center"/>
          </w:tcPr>
          <w:p w:rsidR="00C42187" w:rsidRDefault="00C42187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 the table below by using your value of </w:t>
            </w:r>
            <w:r w:rsidRPr="0038745F">
              <w:rPr>
                <w:i/>
                <w:sz w:val="22"/>
                <w:szCs w:val="22"/>
              </w:rPr>
              <w:t>k</w:t>
            </w:r>
          </w:p>
        </w:tc>
      </w:tr>
      <w:tr w:rsidR="00C42187" w:rsidRPr="00485BFF" w:rsidTr="004C06FC">
        <w:tc>
          <w:tcPr>
            <w:tcW w:w="274" w:type="pct"/>
            <w:gridSpan w:val="3"/>
            <w:vAlign w:val="center"/>
          </w:tcPr>
          <w:p w:rsidR="00C42187" w:rsidRDefault="00C4218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26" w:type="pct"/>
            <w:gridSpan w:val="5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0"/>
              <w:gridCol w:w="1230"/>
              <w:gridCol w:w="1230"/>
              <w:gridCol w:w="1230"/>
              <w:gridCol w:w="1230"/>
              <w:gridCol w:w="1230"/>
              <w:gridCol w:w="1230"/>
            </w:tblGrid>
            <w:tr w:rsidR="00C42187" w:rsidTr="0038745F">
              <w:tc>
                <w:tcPr>
                  <w:tcW w:w="1230" w:type="dxa"/>
                  <w:vAlign w:val="center"/>
                </w:tcPr>
                <w:p w:rsidR="00C42187" w:rsidRPr="008B6545" w:rsidRDefault="00C42187" w:rsidP="008B6545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8B6545">
                    <w:rPr>
                      <w:b/>
                      <w:i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</w:tr>
            <w:tr w:rsidR="00C42187" w:rsidTr="0038745F">
              <w:tc>
                <w:tcPr>
                  <w:tcW w:w="1230" w:type="dxa"/>
                  <w:vAlign w:val="center"/>
                </w:tcPr>
                <w:p w:rsidR="00C42187" w:rsidRPr="008B6545" w:rsidRDefault="00C42187" w:rsidP="008B6545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8B6545">
                    <w:rPr>
                      <w:b/>
                      <w:i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C42187" w:rsidRDefault="00C42187" w:rsidP="008B654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C42187" w:rsidRPr="008B6545" w:rsidRDefault="00C42187" w:rsidP="008B6545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38745F" w:rsidRPr="00485BFF" w:rsidTr="004C06FC">
        <w:tc>
          <w:tcPr>
            <w:tcW w:w="274" w:type="pct"/>
            <w:gridSpan w:val="3"/>
            <w:vAlign w:val="center"/>
          </w:tcPr>
          <w:p w:rsidR="0038745F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63" w:type="pct"/>
            <w:gridSpan w:val="2"/>
            <w:vAlign w:val="center"/>
          </w:tcPr>
          <w:p w:rsidR="0038745F" w:rsidRDefault="0038745F" w:rsidP="007D46F2">
            <w:pPr>
              <w:rPr>
                <w:sz w:val="22"/>
                <w:szCs w:val="22"/>
              </w:rPr>
            </w:pPr>
          </w:p>
        </w:tc>
        <w:tc>
          <w:tcPr>
            <w:tcW w:w="2563" w:type="pct"/>
            <w:gridSpan w:val="3"/>
          </w:tcPr>
          <w:p w:rsidR="0038745F" w:rsidRDefault="0038745F" w:rsidP="007D46F2">
            <w:pPr>
              <w:rPr>
                <w:sz w:val="22"/>
                <w:szCs w:val="22"/>
              </w:rPr>
            </w:pPr>
          </w:p>
        </w:tc>
      </w:tr>
      <w:tr w:rsidR="00C42187" w:rsidRPr="00485BFF" w:rsidTr="004C06FC">
        <w:trPr>
          <w:gridAfter w:val="1"/>
          <w:wAfter w:w="19" w:type="pct"/>
          <w:trHeight w:val="454"/>
        </w:trPr>
        <w:tc>
          <w:tcPr>
            <w:tcW w:w="274" w:type="pct"/>
            <w:gridSpan w:val="3"/>
            <w:vAlign w:val="center"/>
          </w:tcPr>
          <w:p w:rsidR="00C42187" w:rsidRPr="003D76C7" w:rsidRDefault="00C4218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07" w:type="pct"/>
            <w:gridSpan w:val="4"/>
            <w:vAlign w:val="center"/>
          </w:tcPr>
          <w:p w:rsidR="00C42187" w:rsidRPr="003F2C0F" w:rsidRDefault="00C42187" w:rsidP="003F2C0F">
            <w:pPr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</w:t>
            </w:r>
            <w:r w:rsidR="003F2C0F">
              <w:rPr>
                <w:sz w:val="22"/>
                <w:szCs w:val="22"/>
              </w:rPr>
              <w:t xml:space="preserve">and </w:t>
            </w:r>
            <w:r w:rsidR="003F2C0F">
              <w:rPr>
                <w:i/>
                <w:sz w:val="22"/>
                <w:szCs w:val="22"/>
              </w:rPr>
              <w:t>y</w:t>
            </w:r>
          </w:p>
        </w:tc>
      </w:tr>
      <w:tr w:rsidR="003F2C0F" w:rsidRPr="00485BFF" w:rsidTr="004C06FC">
        <w:trPr>
          <w:gridAfter w:val="1"/>
          <w:wAfter w:w="19" w:type="pct"/>
          <w:trHeight w:val="454"/>
        </w:trPr>
        <w:tc>
          <w:tcPr>
            <w:tcW w:w="274" w:type="pct"/>
            <w:gridSpan w:val="3"/>
            <w:vAlign w:val="center"/>
          </w:tcPr>
          <w:p w:rsidR="003F2C0F" w:rsidRDefault="003F2C0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07" w:type="pct"/>
            <w:gridSpan w:val="4"/>
            <w:vAlign w:val="center"/>
          </w:tcPr>
          <w:p w:rsidR="003F2C0F" w:rsidRDefault="003F2C0F" w:rsidP="003F2C0F">
            <w:pPr>
              <w:rPr>
                <w:sz w:val="22"/>
                <w:szCs w:val="22"/>
              </w:rPr>
            </w:pPr>
          </w:p>
          <w:p w:rsidR="003F2C0F" w:rsidRDefault="003F2C0F" w:rsidP="003F2C0F">
            <w:pPr>
              <w:rPr>
                <w:sz w:val="22"/>
                <w:szCs w:val="22"/>
              </w:rPr>
            </w:pPr>
          </w:p>
          <w:p w:rsidR="003F2C0F" w:rsidRDefault="003F2C0F" w:rsidP="003F2C0F">
            <w:pPr>
              <w:rPr>
                <w:sz w:val="22"/>
                <w:szCs w:val="22"/>
              </w:rPr>
            </w:pPr>
          </w:p>
        </w:tc>
      </w:tr>
      <w:tr w:rsidR="00C42187" w:rsidRPr="00485BFF" w:rsidTr="004C06FC">
        <w:trPr>
          <w:gridAfter w:val="1"/>
          <w:wAfter w:w="19" w:type="pct"/>
          <w:trHeight w:val="454"/>
        </w:trPr>
        <w:tc>
          <w:tcPr>
            <w:tcW w:w="274" w:type="pct"/>
            <w:gridSpan w:val="3"/>
          </w:tcPr>
          <w:p w:rsidR="00C42187" w:rsidRPr="0038745F" w:rsidRDefault="00C42187" w:rsidP="0038745F">
            <w:pPr>
              <w:rPr>
                <w:b/>
                <w:i/>
                <w:sz w:val="22"/>
                <w:szCs w:val="22"/>
              </w:rPr>
            </w:pPr>
            <w:r w:rsidRPr="0038745F">
              <w:rPr>
                <w:b/>
                <w:i/>
                <w:sz w:val="22"/>
                <w:szCs w:val="22"/>
              </w:rPr>
              <w:t>y</w:t>
            </w:r>
          </w:p>
        </w:tc>
        <w:tc>
          <w:tcPr>
            <w:tcW w:w="4707" w:type="pct"/>
            <w:gridSpan w:val="4"/>
            <w:vAlign w:val="center"/>
          </w:tcPr>
          <w:p w:rsidR="00C42187" w:rsidRDefault="00C42187" w:rsidP="007D46F2">
            <w:r>
              <w:object w:dxaOrig="5309" w:dyaOrig="46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25.5pt;height:286.5pt" o:ole="">
                  <v:imagedata r:id="rId10" o:title="" grayscale="t"/>
                </v:shape>
                <o:OLEObject Type="Embed" ProgID="PBrush" ShapeID="_x0000_i1026" DrawAspect="Content" ObjectID="_1487139719" r:id="rId11"/>
              </w:object>
            </w:r>
            <w:r w:rsidRPr="0038745F">
              <w:rPr>
                <w:b/>
                <w:i/>
              </w:rPr>
              <w:t>x</w:t>
            </w:r>
          </w:p>
        </w:tc>
      </w:tr>
      <w:tr w:rsidR="0038745F" w:rsidRPr="00485BFF" w:rsidTr="004C06FC">
        <w:trPr>
          <w:gridAfter w:val="1"/>
          <w:wAfter w:w="19" w:type="pct"/>
          <w:trHeight w:val="454"/>
        </w:trPr>
        <w:tc>
          <w:tcPr>
            <w:tcW w:w="274" w:type="pct"/>
            <w:gridSpan w:val="3"/>
            <w:vAlign w:val="center"/>
          </w:tcPr>
          <w:p w:rsidR="0038745F" w:rsidRPr="003D76C7" w:rsidRDefault="0038745F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144" w:type="pct"/>
            <w:vAlign w:val="center"/>
          </w:tcPr>
          <w:p w:rsidR="0038745F" w:rsidRDefault="0038745F" w:rsidP="007D46F2"/>
        </w:tc>
        <w:tc>
          <w:tcPr>
            <w:tcW w:w="2563" w:type="pct"/>
            <w:gridSpan w:val="3"/>
          </w:tcPr>
          <w:p w:rsidR="0038745F" w:rsidRDefault="0038745F" w:rsidP="007D46F2"/>
        </w:tc>
      </w:tr>
    </w:tbl>
    <w:p w:rsidR="009263CD" w:rsidRDefault="009263CD"/>
    <w:p w:rsidR="004C06FC" w:rsidRDefault="004C06FC"/>
    <w:p w:rsidR="004C06FC" w:rsidRDefault="004C06FC">
      <w:pPr>
        <w:spacing w:after="200" w:line="276" w:lineRule="auto"/>
      </w:pPr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"/>
        <w:gridCol w:w="9"/>
        <w:gridCol w:w="8741"/>
      </w:tblGrid>
      <w:tr w:rsidR="006A7280" w:rsidRPr="00485BFF" w:rsidTr="004C06FC">
        <w:tc>
          <w:tcPr>
            <w:tcW w:w="266" w:type="pct"/>
            <w:vAlign w:val="center"/>
          </w:tcPr>
          <w:p w:rsidR="006A7280" w:rsidRPr="003D76C7" w:rsidRDefault="00A5588D" w:rsidP="004C06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="004C06FC">
              <w:rPr>
                <w:b/>
                <w:sz w:val="22"/>
                <w:szCs w:val="22"/>
              </w:rPr>
              <w:t>1</w:t>
            </w:r>
            <w:r w:rsidR="006A728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34" w:type="pct"/>
            <w:gridSpan w:val="2"/>
            <w:vAlign w:val="center"/>
          </w:tcPr>
          <w:p w:rsidR="006A7280" w:rsidRPr="003D76C7" w:rsidRDefault="006A7280" w:rsidP="003F2C0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F2C0F"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, 2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 w:rsidR="003F2C0F"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6A7280" w:rsidRPr="00485BFF" w:rsidTr="004C06FC">
        <w:tc>
          <w:tcPr>
            <w:tcW w:w="266" w:type="pct"/>
            <w:vAlign w:val="center"/>
          </w:tcPr>
          <w:p w:rsidR="006A7280" w:rsidRPr="003D76C7" w:rsidRDefault="006A7280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p w:rsidR="006A7280" w:rsidRPr="003D76C7" w:rsidRDefault="006A7280" w:rsidP="006A72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9B7C47">
              <w:rPr>
                <w:sz w:val="22"/>
                <w:szCs w:val="22"/>
              </w:rPr>
              <w:t xml:space="preserve"> </w:t>
            </w:r>
            <w:proofErr w:type="gramStart"/>
            <w:r w:rsidR="009B7C47">
              <w:rPr>
                <w:sz w:val="22"/>
                <w:szCs w:val="22"/>
              </w:rPr>
              <w:t>is</w:t>
            </w:r>
            <w:proofErr w:type="gramEnd"/>
            <w:r w:rsidR="009B7C47">
              <w:rPr>
                <w:sz w:val="22"/>
                <w:szCs w:val="22"/>
              </w:rPr>
              <w:t xml:space="preserve"> inverse</w:t>
            </w:r>
            <w:r>
              <w:rPr>
                <w:sz w:val="22"/>
                <w:szCs w:val="22"/>
              </w:rPr>
              <w:t xml:space="preserve">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y=4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>
              <w:rPr>
                <w:sz w:val="22"/>
                <w:szCs w:val="22"/>
              </w:rPr>
              <w:t>.</w:t>
            </w:r>
          </w:p>
        </w:tc>
      </w:tr>
      <w:tr w:rsidR="006A7280" w:rsidRPr="00485BFF" w:rsidTr="004C06FC">
        <w:tc>
          <w:tcPr>
            <w:tcW w:w="266" w:type="pct"/>
            <w:vAlign w:val="center"/>
          </w:tcPr>
          <w:p w:rsidR="006A7280" w:rsidRPr="003D76C7" w:rsidRDefault="006A7280" w:rsidP="008B654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34" w:type="pct"/>
            <w:gridSpan w:val="2"/>
            <w:vAlign w:val="center"/>
          </w:tcPr>
          <w:p w:rsidR="006A7280" w:rsidRDefault="006A7280" w:rsidP="00567A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567A80"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6A7280" w:rsidRPr="00485BFF" w:rsidTr="004C06FC">
        <w:tc>
          <w:tcPr>
            <w:tcW w:w="266" w:type="pct"/>
            <w:vAlign w:val="center"/>
          </w:tcPr>
          <w:p w:rsidR="006A7280" w:rsidRDefault="006A7280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p w:rsidR="006A7280" w:rsidRDefault="006A7280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  <w:p w:rsidR="004C06FC" w:rsidRDefault="004C06FC" w:rsidP="008B6545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c>
          <w:tcPr>
            <w:tcW w:w="266" w:type="pct"/>
            <w:vAlign w:val="center"/>
          </w:tcPr>
          <w:p w:rsidR="004C06FC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p w:rsidR="004C06FC" w:rsidRDefault="004C06FC" w:rsidP="00DE4C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 the table below by using your value of </w:t>
            </w:r>
            <w:r w:rsidRPr="0038745F">
              <w:rPr>
                <w:i/>
                <w:sz w:val="22"/>
                <w:szCs w:val="22"/>
              </w:rPr>
              <w:t>k</w:t>
            </w:r>
          </w:p>
        </w:tc>
      </w:tr>
      <w:tr w:rsidR="004C06FC" w:rsidRPr="00485BFF" w:rsidTr="004C06FC">
        <w:tc>
          <w:tcPr>
            <w:tcW w:w="266" w:type="pct"/>
            <w:vAlign w:val="center"/>
          </w:tcPr>
          <w:p w:rsidR="004C06FC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18"/>
              <w:gridCol w:w="1218"/>
              <w:gridCol w:w="1218"/>
              <w:gridCol w:w="1217"/>
              <w:gridCol w:w="1217"/>
              <w:gridCol w:w="1217"/>
              <w:gridCol w:w="1219"/>
            </w:tblGrid>
            <w:tr w:rsidR="004C06FC" w:rsidTr="00DE4C98">
              <w:tc>
                <w:tcPr>
                  <w:tcW w:w="1230" w:type="dxa"/>
                  <w:vAlign w:val="center"/>
                </w:tcPr>
                <w:p w:rsidR="004C06FC" w:rsidRPr="008B6545" w:rsidRDefault="004C06FC" w:rsidP="00DE4C98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8B6545">
                    <w:rPr>
                      <w:b/>
                      <w:i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</w:tr>
            <w:tr w:rsidR="004C06FC" w:rsidTr="00DE4C98">
              <w:tc>
                <w:tcPr>
                  <w:tcW w:w="1230" w:type="dxa"/>
                  <w:vAlign w:val="center"/>
                </w:tcPr>
                <w:p w:rsidR="004C06FC" w:rsidRPr="008B6545" w:rsidRDefault="004C06FC" w:rsidP="00DE4C98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8B6545">
                    <w:rPr>
                      <w:b/>
                      <w:i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vAlign w:val="center"/>
                </w:tcPr>
                <w:p w:rsidR="004C06FC" w:rsidRDefault="004C06FC" w:rsidP="00DE4C9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4C06FC" w:rsidRPr="008B6545" w:rsidRDefault="004C06FC" w:rsidP="00DE4C98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4C06FC" w:rsidRPr="00485BFF" w:rsidTr="004C06FC">
        <w:tc>
          <w:tcPr>
            <w:tcW w:w="266" w:type="pct"/>
            <w:vAlign w:val="center"/>
          </w:tcPr>
          <w:p w:rsidR="004C06FC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p w:rsidR="004C06FC" w:rsidRDefault="004C06FC" w:rsidP="008B6545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c>
          <w:tcPr>
            <w:tcW w:w="266" w:type="pct"/>
            <w:vAlign w:val="center"/>
          </w:tcPr>
          <w:p w:rsidR="004C06FC" w:rsidRPr="003D76C7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34" w:type="pct"/>
            <w:gridSpan w:val="2"/>
            <w:vAlign w:val="center"/>
          </w:tcPr>
          <w:p w:rsidR="004C06FC" w:rsidRDefault="004C06FC" w:rsidP="008B6545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trHeight w:val="454"/>
        </w:trPr>
        <w:tc>
          <w:tcPr>
            <w:tcW w:w="271" w:type="pct"/>
            <w:gridSpan w:val="2"/>
            <w:vAlign w:val="center"/>
          </w:tcPr>
          <w:p w:rsidR="004C06FC" w:rsidRPr="003D76C7" w:rsidRDefault="004C06FC" w:rsidP="008B654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29" w:type="pct"/>
            <w:vAlign w:val="center"/>
          </w:tcPr>
          <w:p w:rsidR="004C06FC" w:rsidRPr="007D46F2" w:rsidRDefault="004C06FC" w:rsidP="003F2C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3F2C0F" w:rsidRPr="00485BFF" w:rsidTr="004C06FC">
        <w:trPr>
          <w:trHeight w:val="454"/>
        </w:trPr>
        <w:tc>
          <w:tcPr>
            <w:tcW w:w="271" w:type="pct"/>
            <w:gridSpan w:val="2"/>
            <w:vAlign w:val="center"/>
          </w:tcPr>
          <w:p w:rsidR="003F2C0F" w:rsidRDefault="003F2C0F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29" w:type="pct"/>
            <w:vAlign w:val="center"/>
          </w:tcPr>
          <w:p w:rsidR="003F2C0F" w:rsidRDefault="003F2C0F" w:rsidP="00567A80">
            <w:pPr>
              <w:rPr>
                <w:sz w:val="22"/>
                <w:szCs w:val="22"/>
              </w:rPr>
            </w:pPr>
          </w:p>
          <w:p w:rsidR="003F2C0F" w:rsidRDefault="003F2C0F" w:rsidP="00567A80">
            <w:pPr>
              <w:rPr>
                <w:sz w:val="22"/>
                <w:szCs w:val="22"/>
              </w:rPr>
            </w:pPr>
          </w:p>
          <w:p w:rsidR="003F2C0F" w:rsidRDefault="003F2C0F" w:rsidP="00567A80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trHeight w:val="454"/>
        </w:trPr>
        <w:tc>
          <w:tcPr>
            <w:tcW w:w="271" w:type="pct"/>
            <w:gridSpan w:val="2"/>
            <w:vAlign w:val="center"/>
          </w:tcPr>
          <w:p w:rsidR="004C06FC" w:rsidRPr="003D76C7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29" w:type="pct"/>
            <w:vAlign w:val="center"/>
          </w:tcPr>
          <w:p w:rsidR="004C06FC" w:rsidRDefault="004C06FC" w:rsidP="008B6545">
            <w:pPr>
              <w:rPr>
                <w:sz w:val="22"/>
                <w:szCs w:val="22"/>
              </w:rPr>
            </w:pPr>
            <w:r>
              <w:object w:dxaOrig="5309" w:dyaOrig="4679">
                <v:shape id="_x0000_i1025" type="#_x0000_t75" style="width:325.5pt;height:286.5pt" o:ole="">
                  <v:imagedata r:id="rId10" o:title=""/>
                </v:shape>
                <o:OLEObject Type="Embed" ProgID="PBrush" ShapeID="_x0000_i1025" DrawAspect="Content" ObjectID="_1487139720" r:id="rId12"/>
              </w:object>
            </w:r>
          </w:p>
        </w:tc>
      </w:tr>
      <w:tr w:rsidR="004C06FC" w:rsidRPr="00485BFF" w:rsidTr="004C06FC">
        <w:trPr>
          <w:trHeight w:val="454"/>
        </w:trPr>
        <w:tc>
          <w:tcPr>
            <w:tcW w:w="271" w:type="pct"/>
            <w:gridSpan w:val="2"/>
            <w:vAlign w:val="center"/>
          </w:tcPr>
          <w:p w:rsidR="004C06FC" w:rsidRPr="003D76C7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29" w:type="pct"/>
            <w:vAlign w:val="center"/>
          </w:tcPr>
          <w:p w:rsidR="004C06FC" w:rsidRDefault="004C06FC" w:rsidP="008B6545">
            <w:pPr>
              <w:rPr>
                <w:sz w:val="22"/>
                <w:szCs w:val="22"/>
              </w:rPr>
            </w:pPr>
          </w:p>
        </w:tc>
      </w:tr>
      <w:tr w:rsidR="004C06FC" w:rsidRPr="00485BFF" w:rsidTr="004C06FC">
        <w:trPr>
          <w:trHeight w:val="454"/>
        </w:trPr>
        <w:tc>
          <w:tcPr>
            <w:tcW w:w="271" w:type="pct"/>
            <w:gridSpan w:val="2"/>
            <w:vAlign w:val="center"/>
          </w:tcPr>
          <w:p w:rsidR="004C06FC" w:rsidRPr="003D76C7" w:rsidRDefault="004C06FC" w:rsidP="008B6545">
            <w:pPr>
              <w:rPr>
                <w:b/>
                <w:sz w:val="22"/>
                <w:szCs w:val="22"/>
              </w:rPr>
            </w:pPr>
          </w:p>
        </w:tc>
        <w:tc>
          <w:tcPr>
            <w:tcW w:w="4729" w:type="pct"/>
            <w:vAlign w:val="center"/>
          </w:tcPr>
          <w:p w:rsidR="004C06FC" w:rsidRDefault="004C06FC" w:rsidP="008B6545">
            <w:pPr>
              <w:rPr>
                <w:sz w:val="22"/>
                <w:szCs w:val="22"/>
              </w:rPr>
            </w:pPr>
          </w:p>
        </w:tc>
      </w:tr>
    </w:tbl>
    <w:p w:rsidR="00B24F1E" w:rsidRDefault="00B24F1E" w:rsidP="00B24F1E">
      <w:pPr>
        <w:ind w:left="567" w:hanging="567"/>
      </w:pPr>
    </w:p>
    <w:p w:rsidR="004C06FC" w:rsidRDefault="004C06FC" w:rsidP="00B24F1E">
      <w:pPr>
        <w:ind w:left="567" w:hanging="567"/>
      </w:pPr>
    </w:p>
    <w:p w:rsidR="004C06FC" w:rsidRDefault="004C06FC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Pr="004F5123" w:rsidRDefault="00B24F1E" w:rsidP="00B24F1E">
      <w:pPr>
        <w:ind w:left="567" w:hanging="567"/>
        <w:jc w:val="both"/>
        <w:rPr>
          <w:sz w:val="22"/>
          <w:szCs w:val="22"/>
        </w:rPr>
      </w:pPr>
    </w:p>
    <w:p w:rsidR="00C13503" w:rsidRPr="00567A80" w:rsidRDefault="00B24F1E" w:rsidP="00567A80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</w:t>
      </w:r>
      <w:r>
        <w:rPr>
          <w:b/>
          <w:sz w:val="22"/>
          <w:szCs w:val="22"/>
        </w:rPr>
        <w:t>2</w:t>
      </w:r>
      <w:r w:rsidRPr="0035186E">
        <w:rPr>
          <w:b/>
          <w:sz w:val="22"/>
          <w:szCs w:val="22"/>
        </w:rPr>
        <w:t xml:space="preserve">  ~</w:t>
      </w:r>
    </w:p>
    <w:sectPr w:rsidR="00C13503" w:rsidRPr="00567A80" w:rsidSect="00D41C5E">
      <w:footerReference w:type="default" r:id="rId13"/>
      <w:pgSz w:w="11906" w:h="16838" w:code="9"/>
      <w:pgMar w:top="1134" w:right="1440" w:bottom="1134" w:left="144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269" w:rsidRDefault="00265269" w:rsidP="003D55EA">
      <w:r>
        <w:separator/>
      </w:r>
    </w:p>
  </w:endnote>
  <w:endnote w:type="continuationSeparator" w:id="0">
    <w:p w:rsidR="00265269" w:rsidRDefault="00265269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8B6545" w:rsidRPr="000463B7" w:rsidRDefault="008B6545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1 – Direct Proportion and Indices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3F2C0F" w:rsidRPr="003F2C0F">
          <w:rPr>
            <w:rFonts w:eastAsiaTheme="majorEastAsia"/>
            <w:noProof/>
            <w:sz w:val="20"/>
            <w:szCs w:val="20"/>
          </w:rPr>
          <w:t>1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="00A5794A">
          <w:rPr>
            <w:rFonts w:eastAsiaTheme="majorEastAsia"/>
            <w:noProof/>
            <w:sz w:val="20"/>
            <w:szCs w:val="20"/>
          </w:rPr>
          <w:t xml:space="preserve"> 2015</w:t>
        </w:r>
        <w:r w:rsidR="003F2C0F">
          <w:rPr>
            <w:rFonts w:eastAsiaTheme="majorEastAsia"/>
            <w:noProof/>
            <w:sz w:val="20"/>
            <w:szCs w:val="20"/>
          </w:rPr>
          <w:t xml:space="preserve"> mod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269" w:rsidRDefault="00265269" w:rsidP="003D55EA">
      <w:r>
        <w:separator/>
      </w:r>
    </w:p>
  </w:footnote>
  <w:footnote w:type="continuationSeparator" w:id="0">
    <w:p w:rsidR="00265269" w:rsidRDefault="00265269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62D"/>
    <w:rsid w:val="00097A7B"/>
    <w:rsid w:val="000B599D"/>
    <w:rsid w:val="000D7B9A"/>
    <w:rsid w:val="000E0C23"/>
    <w:rsid w:val="0010738A"/>
    <w:rsid w:val="0011774E"/>
    <w:rsid w:val="00125802"/>
    <w:rsid w:val="0014331F"/>
    <w:rsid w:val="001602DB"/>
    <w:rsid w:val="001634FD"/>
    <w:rsid w:val="00175482"/>
    <w:rsid w:val="00192925"/>
    <w:rsid w:val="001946FB"/>
    <w:rsid w:val="00196861"/>
    <w:rsid w:val="001B69C0"/>
    <w:rsid w:val="001D0EF7"/>
    <w:rsid w:val="001D1D3C"/>
    <w:rsid w:val="002014E6"/>
    <w:rsid w:val="00226DF6"/>
    <w:rsid w:val="0025342D"/>
    <w:rsid w:val="00265269"/>
    <w:rsid w:val="00276D0F"/>
    <w:rsid w:val="00290B8D"/>
    <w:rsid w:val="00310C45"/>
    <w:rsid w:val="00311793"/>
    <w:rsid w:val="0031237D"/>
    <w:rsid w:val="003472CC"/>
    <w:rsid w:val="00380795"/>
    <w:rsid w:val="0038745F"/>
    <w:rsid w:val="00395151"/>
    <w:rsid w:val="00396866"/>
    <w:rsid w:val="003A3BD0"/>
    <w:rsid w:val="003A6DC4"/>
    <w:rsid w:val="003C1766"/>
    <w:rsid w:val="003C5672"/>
    <w:rsid w:val="003D55EA"/>
    <w:rsid w:val="003F2C0F"/>
    <w:rsid w:val="00412407"/>
    <w:rsid w:val="00442F29"/>
    <w:rsid w:val="00472E87"/>
    <w:rsid w:val="004750AB"/>
    <w:rsid w:val="0049573A"/>
    <w:rsid w:val="00495B68"/>
    <w:rsid w:val="004B4635"/>
    <w:rsid w:val="004C06FC"/>
    <w:rsid w:val="004E3268"/>
    <w:rsid w:val="004E374B"/>
    <w:rsid w:val="005054C6"/>
    <w:rsid w:val="00512514"/>
    <w:rsid w:val="00533C3F"/>
    <w:rsid w:val="00552132"/>
    <w:rsid w:val="00552E8E"/>
    <w:rsid w:val="00566B70"/>
    <w:rsid w:val="00567A80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5F2725"/>
    <w:rsid w:val="00602E18"/>
    <w:rsid w:val="00612608"/>
    <w:rsid w:val="00627ECD"/>
    <w:rsid w:val="00657EC1"/>
    <w:rsid w:val="00696515"/>
    <w:rsid w:val="006A7280"/>
    <w:rsid w:val="006B6102"/>
    <w:rsid w:val="006D073C"/>
    <w:rsid w:val="00704E1E"/>
    <w:rsid w:val="00713EB7"/>
    <w:rsid w:val="007366AF"/>
    <w:rsid w:val="007472E0"/>
    <w:rsid w:val="00756912"/>
    <w:rsid w:val="00757467"/>
    <w:rsid w:val="00790706"/>
    <w:rsid w:val="007D46F2"/>
    <w:rsid w:val="00810600"/>
    <w:rsid w:val="008306DD"/>
    <w:rsid w:val="00852F23"/>
    <w:rsid w:val="00855E80"/>
    <w:rsid w:val="00857AE0"/>
    <w:rsid w:val="00870617"/>
    <w:rsid w:val="00876379"/>
    <w:rsid w:val="00885119"/>
    <w:rsid w:val="00892B50"/>
    <w:rsid w:val="008B6545"/>
    <w:rsid w:val="008C18C1"/>
    <w:rsid w:val="008D66F9"/>
    <w:rsid w:val="008F532B"/>
    <w:rsid w:val="008F564C"/>
    <w:rsid w:val="008F7ED7"/>
    <w:rsid w:val="009003E6"/>
    <w:rsid w:val="00901D86"/>
    <w:rsid w:val="00907CFF"/>
    <w:rsid w:val="009263CD"/>
    <w:rsid w:val="00951A56"/>
    <w:rsid w:val="00984BD9"/>
    <w:rsid w:val="009A11FE"/>
    <w:rsid w:val="009B7C47"/>
    <w:rsid w:val="009C1CC8"/>
    <w:rsid w:val="009D6E79"/>
    <w:rsid w:val="00A077A8"/>
    <w:rsid w:val="00A51984"/>
    <w:rsid w:val="00A5588D"/>
    <w:rsid w:val="00A5794A"/>
    <w:rsid w:val="00A853AC"/>
    <w:rsid w:val="00AA3B80"/>
    <w:rsid w:val="00AC2399"/>
    <w:rsid w:val="00B24F1E"/>
    <w:rsid w:val="00B27A15"/>
    <w:rsid w:val="00B37303"/>
    <w:rsid w:val="00B46DBA"/>
    <w:rsid w:val="00B5033F"/>
    <w:rsid w:val="00B77626"/>
    <w:rsid w:val="00B77744"/>
    <w:rsid w:val="00BA545E"/>
    <w:rsid w:val="00BC3FC6"/>
    <w:rsid w:val="00BD0A31"/>
    <w:rsid w:val="00BD4DC1"/>
    <w:rsid w:val="00C13503"/>
    <w:rsid w:val="00C42187"/>
    <w:rsid w:val="00C43A6F"/>
    <w:rsid w:val="00C8510D"/>
    <w:rsid w:val="00C92DAD"/>
    <w:rsid w:val="00C975D6"/>
    <w:rsid w:val="00CA06AC"/>
    <w:rsid w:val="00CB39B8"/>
    <w:rsid w:val="00CD0A87"/>
    <w:rsid w:val="00CF44F7"/>
    <w:rsid w:val="00D41C5E"/>
    <w:rsid w:val="00D74847"/>
    <w:rsid w:val="00D97627"/>
    <w:rsid w:val="00DC0985"/>
    <w:rsid w:val="00DE1030"/>
    <w:rsid w:val="00DF4470"/>
    <w:rsid w:val="00DF4986"/>
    <w:rsid w:val="00DF6A75"/>
    <w:rsid w:val="00DF6E9A"/>
    <w:rsid w:val="00E00F4F"/>
    <w:rsid w:val="00E257A9"/>
    <w:rsid w:val="00E26871"/>
    <w:rsid w:val="00E551D7"/>
    <w:rsid w:val="00E60861"/>
    <w:rsid w:val="00E6524D"/>
    <w:rsid w:val="00E66F67"/>
    <w:rsid w:val="00E81FCE"/>
    <w:rsid w:val="00E95B3B"/>
    <w:rsid w:val="00EB31D6"/>
    <w:rsid w:val="00EB50D0"/>
    <w:rsid w:val="00EB57AF"/>
    <w:rsid w:val="00EC6598"/>
    <w:rsid w:val="00EE1DB5"/>
    <w:rsid w:val="00EF402C"/>
    <w:rsid w:val="00F0164B"/>
    <w:rsid w:val="00F113B1"/>
    <w:rsid w:val="00F21402"/>
    <w:rsid w:val="00F31000"/>
    <w:rsid w:val="00F33E78"/>
    <w:rsid w:val="00F70431"/>
    <w:rsid w:val="00F74BDA"/>
    <w:rsid w:val="00F7622B"/>
    <w:rsid w:val="00F96E52"/>
    <w:rsid w:val="00FB226E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41B"/>
    <w:rsid w:val="00DA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041B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041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E6EB4D87</Template>
  <TotalTime>66</TotalTime>
  <Pages>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COOK John</cp:lastModifiedBy>
  <cp:revision>5</cp:revision>
  <cp:lastPrinted>2015-03-06T01:11:00Z</cp:lastPrinted>
  <dcterms:created xsi:type="dcterms:W3CDTF">2015-03-06T00:28:00Z</dcterms:created>
  <dcterms:modified xsi:type="dcterms:W3CDTF">2015-03-06T01:35:00Z</dcterms:modified>
</cp:coreProperties>
</file>