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:rsidTr="00B24F1E">
        <w:trPr>
          <w:trHeight w:val="541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8F532B">
        <w:trPr>
          <w:trHeight w:val="2012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5D297378" wp14:editId="1A3FB7EF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:rsidR="005975CD" w:rsidRPr="00397435" w:rsidRDefault="00EE1DB5" w:rsidP="00C975D6">
            <w:pPr>
              <w:rPr>
                <w:b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3840" behindDoc="0" locked="0" layoutInCell="1" allowOverlap="1" wp14:anchorId="19801089" wp14:editId="610720E6">
                  <wp:simplePos x="0" y="0"/>
                  <wp:positionH relativeFrom="column">
                    <wp:posOffset>2936875</wp:posOffset>
                  </wp:positionH>
                  <wp:positionV relativeFrom="paragraph">
                    <wp:posOffset>57150</wp:posOffset>
                  </wp:positionV>
                  <wp:extent cx="1176655" cy="1104900"/>
                  <wp:effectExtent l="0" t="0" r="4445" b="0"/>
                  <wp:wrapSquare wrapText="bothSides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762D"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rPr>
                <w:b/>
              </w:rPr>
            </w:pPr>
            <w:r>
              <w:rPr>
                <w:b/>
              </w:rPr>
              <w:t>Test</w:t>
            </w:r>
            <w:r w:rsidR="005975CD" w:rsidRPr="00397435">
              <w:rPr>
                <w:b/>
              </w:rPr>
              <w:t xml:space="preserve">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Topic –Rates, Graphs, Indices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985FC2E" wp14:editId="54286EBD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02DB" w:rsidRPr="00364C0D" w:rsidRDefault="001602DB" w:rsidP="00DE1030"/>
                                <w:p w:rsidR="001602DB" w:rsidRPr="00364C0D" w:rsidRDefault="001602DB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1602DB" w:rsidRPr="000B3AA2" w:rsidRDefault="009B7C47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</w:t>
                                  </w:r>
                                  <w:r w:rsidR="00442F29">
                                    <w:rPr>
                                      <w:sz w:val="32"/>
                                    </w:rPr>
                                    <w:t>2</w:t>
                                  </w: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1602DB" w:rsidRPr="00364C0D" w:rsidRDefault="001602DB" w:rsidP="00DE1030"/>
                          <w:p w:rsidR="001602DB" w:rsidRPr="00364C0D" w:rsidRDefault="001602DB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1602DB" w:rsidRPr="000B3AA2" w:rsidRDefault="009B7C47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</w:t>
                            </w:r>
                            <w:r w:rsidR="00442F29">
                              <w:rPr>
                                <w:sz w:val="32"/>
                              </w:rPr>
                              <w:t>2</w:t>
                            </w:r>
                          </w:p>
                          <w:p w:rsidR="001602DB" w:rsidRPr="00364C0D" w:rsidRDefault="001602DB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:rsidR="008F532B" w:rsidRDefault="008F532B" w:rsidP="00892B50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</w:rPr>
              <w:t>Equipment:</w:t>
            </w:r>
          </w:p>
          <w:p w:rsidR="00B24F1E" w:rsidRPr="00944CB7" w:rsidRDefault="008F532B" w:rsidP="00E257A9">
            <w:pPr>
              <w:rPr>
                <w:sz w:val="20"/>
              </w:rPr>
            </w:pPr>
            <w:r w:rsidRPr="00BC11F7">
              <w:rPr>
                <w:i/>
                <w:sz w:val="20"/>
                <w:szCs w:val="20"/>
              </w:rPr>
              <w:t>½ page notes (A4 one side), Scientific Calculator</w:t>
            </w: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i/>
                <w:sz w:val="20"/>
              </w:rPr>
              <w:t>______% of the year.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8F532B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9B7C47" w:rsidP="009B7C47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38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9B7C47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36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8F532B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8F532B">
              <w:rPr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9B7C47" w:rsidP="009B7C47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"/>
        <w:gridCol w:w="4154"/>
        <w:gridCol w:w="412"/>
        <w:gridCol w:w="4276"/>
      </w:tblGrid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B24F1E" w:rsidRPr="003D76C7" w:rsidRDefault="00907CFF" w:rsidP="00907CF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 </w:t>
            </w:r>
            <w:r w:rsidR="00B24F1E" w:rsidRPr="003D76C7">
              <w:rPr>
                <w:b/>
                <w:sz w:val="22"/>
                <w:szCs w:val="22"/>
              </w:rPr>
              <w:t>marks: 1,</w:t>
            </w:r>
            <w:r>
              <w:rPr>
                <w:b/>
                <w:sz w:val="22"/>
                <w:szCs w:val="22"/>
              </w:rPr>
              <w:t xml:space="preserve"> 1, 1, 1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3C5672">
        <w:trPr>
          <w:trHeight w:val="454"/>
        </w:trPr>
        <w:tc>
          <w:tcPr>
            <w:tcW w:w="210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7" w:type="pct"/>
            <w:vAlign w:val="center"/>
          </w:tcPr>
          <w:p w:rsidR="00907CFF" w:rsidRPr="00907CFF" w:rsidRDefault="00FB226E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907CFF" w:rsidRPr="00907CFF" w:rsidRDefault="00FB226E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</m:oMath>
            </m:oMathPara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</w:tr>
      <w:tr w:rsidR="00907CFF" w:rsidRPr="00485BFF" w:rsidTr="003C5672">
        <w:trPr>
          <w:trHeight w:val="454"/>
        </w:trPr>
        <w:tc>
          <w:tcPr>
            <w:tcW w:w="210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7" w:type="pct"/>
            <w:vAlign w:val="center"/>
          </w:tcPr>
          <w:p w:rsidR="00907CFF" w:rsidRPr="00907CFF" w:rsidRDefault="00907CFF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907CFF" w:rsidRPr="00907CFF" w:rsidRDefault="00FB226E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×3de</m:t>
                </m:r>
              </m:oMath>
            </m:oMathPara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8F532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5433CB" w:rsidRDefault="008F532B" w:rsidP="00B27A15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D41C5E" w:rsidRDefault="00D41C5E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Pr="005433CB" w:rsidRDefault="00D41C5E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3C5672">
        <w:trPr>
          <w:trHeight w:val="454"/>
        </w:trPr>
        <w:tc>
          <w:tcPr>
            <w:tcW w:w="210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7" w:type="pct"/>
            <w:vAlign w:val="center"/>
          </w:tcPr>
          <w:p w:rsidR="00907CFF" w:rsidRPr="00907CFF" w:rsidRDefault="00FB226E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907CFF" w:rsidRPr="00907CFF" w:rsidRDefault="00FB226E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B27A15" w:rsidRPr="00C80D35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B27A15" w:rsidRPr="00C80D35" w:rsidRDefault="00B27A15" w:rsidP="00B27A15">
            <w:pPr>
              <w:rPr>
                <w:sz w:val="22"/>
                <w:szCs w:val="22"/>
              </w:rPr>
            </w:pPr>
          </w:p>
        </w:tc>
      </w:tr>
      <w:tr w:rsidR="00907CFF" w:rsidRPr="00485BFF" w:rsidTr="003C5672">
        <w:trPr>
          <w:trHeight w:val="454"/>
        </w:trPr>
        <w:tc>
          <w:tcPr>
            <w:tcW w:w="210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7" w:type="pct"/>
            <w:vAlign w:val="center"/>
          </w:tcPr>
          <w:p w:rsidR="00907CFF" w:rsidRPr="00907CFF" w:rsidRDefault="00FB226E" w:rsidP="009B7C4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907CFF" w:rsidRPr="00907CFF" w:rsidRDefault="00FB226E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D41C5E" w:rsidRDefault="00D41C5E" w:rsidP="00B27A15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Default="00D41C5E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B24F1E" w:rsidRPr="003D76C7" w:rsidRDefault="00B24F1E" w:rsidP="009B7C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8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2, 2, 1, 3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B24F1E" w:rsidRPr="003D76C7" w:rsidRDefault="00B27A15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Pr="003D76C7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7" w:type="pct"/>
            <w:vAlign w:val="center"/>
          </w:tcPr>
          <w:p w:rsidR="00B27A15" w:rsidRPr="00907CFF" w:rsidRDefault="00FB226E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B27A15" w:rsidRPr="00907CFF" w:rsidRDefault="00FB226E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15g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5f×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</w:tr>
      <w:tr w:rsidR="00B27A15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7" w:type="pct"/>
            <w:vAlign w:val="center"/>
          </w:tcPr>
          <w:p w:rsidR="00B27A15" w:rsidRPr="00907CFF" w:rsidRDefault="00FB226E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B27A15" w:rsidRPr="00907CFF" w:rsidRDefault="00FB226E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×b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C80D35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C80D35" w:rsidRDefault="00757467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D41C5E" w:rsidRPr="00C80D35" w:rsidRDefault="00D41C5E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Pr="00C80D35" w:rsidRDefault="00D41C5E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c>
          <w:tcPr>
            <w:tcW w:w="210" w:type="pct"/>
            <w:vAlign w:val="center"/>
          </w:tcPr>
          <w:p w:rsidR="0049573A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="0049573A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 </w:t>
            </w:r>
            <w:r w:rsidRPr="003D76C7">
              <w:rPr>
                <w:b/>
                <w:sz w:val="22"/>
                <w:szCs w:val="22"/>
              </w:rPr>
              <w:t>marks: 1,</w:t>
            </w:r>
            <w:r>
              <w:rPr>
                <w:b/>
                <w:sz w:val="22"/>
                <w:szCs w:val="22"/>
              </w:rPr>
              <w:t xml:space="preserve">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9573A" w:rsidRPr="00485BFF" w:rsidTr="003C5672">
        <w:tc>
          <w:tcPr>
            <w:tcW w:w="210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49573A" w:rsidRPr="003D76C7" w:rsidRDefault="0049573A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7" w:type="pct"/>
            <w:vAlign w:val="center"/>
          </w:tcPr>
          <w:p w:rsidR="0049573A" w:rsidRPr="00907CFF" w:rsidRDefault="00FB226E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49573A" w:rsidRPr="00907CFF" w:rsidRDefault="00FB226E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3C5672">
        <w:trPr>
          <w:trHeight w:val="454"/>
        </w:trPr>
        <w:tc>
          <w:tcPr>
            <w:tcW w:w="210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7" w:type="pct"/>
            <w:vAlign w:val="center"/>
          </w:tcPr>
          <w:p w:rsidR="0049573A" w:rsidRPr="00907CFF" w:rsidRDefault="00FB226E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49573A" w:rsidRPr="00907CFF" w:rsidRDefault="00FB226E" w:rsidP="007472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E7529C" w:rsidRDefault="00757467" w:rsidP="007472E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8F532B" w:rsidRPr="00E7529C" w:rsidRDefault="008F532B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E7529C" w:rsidRDefault="008F532B" w:rsidP="007472E0">
            <w:pPr>
              <w:rPr>
                <w:sz w:val="22"/>
                <w:szCs w:val="22"/>
              </w:rPr>
            </w:pPr>
          </w:p>
        </w:tc>
      </w:tr>
      <w:tr w:rsidR="00442F29" w:rsidRPr="00485BFF" w:rsidTr="003C5672">
        <w:trPr>
          <w:trHeight w:val="454"/>
        </w:trPr>
        <w:tc>
          <w:tcPr>
            <w:tcW w:w="210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442F29" w:rsidRPr="00E7529C" w:rsidRDefault="00442F29" w:rsidP="0049573A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442F29" w:rsidRPr="00E7529C" w:rsidRDefault="00442F29" w:rsidP="007472E0">
            <w:pPr>
              <w:rPr>
                <w:sz w:val="22"/>
                <w:szCs w:val="22"/>
              </w:rPr>
            </w:pPr>
          </w:p>
        </w:tc>
      </w:tr>
      <w:tr w:rsidR="00E60861" w:rsidRPr="00485BFF" w:rsidTr="003C5672">
        <w:tc>
          <w:tcPr>
            <w:tcW w:w="210" w:type="pct"/>
            <w:vAlign w:val="center"/>
          </w:tcPr>
          <w:p w:rsidR="00E60861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</w:t>
            </w:r>
            <w:r w:rsidR="00E60861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="00757467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E60861" w:rsidRPr="00485BFF" w:rsidTr="003C5672">
        <w:tc>
          <w:tcPr>
            <w:tcW w:w="210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E60861" w:rsidRPr="003D76C7" w:rsidRDefault="00E60861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E60861" w:rsidRPr="00485BFF" w:rsidTr="003C5672">
        <w:trPr>
          <w:trHeight w:val="454"/>
        </w:trPr>
        <w:tc>
          <w:tcPr>
            <w:tcW w:w="210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7" w:type="pct"/>
            <w:vAlign w:val="center"/>
          </w:tcPr>
          <w:p w:rsidR="00E60861" w:rsidRPr="00907CFF" w:rsidRDefault="00FB226E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E60861" w:rsidRPr="008A49FB" w:rsidRDefault="00E60861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E60861" w:rsidRPr="00907CFF" w:rsidRDefault="00FB226E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-2a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9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7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</w:tbl>
    <w:p w:rsidR="0049573A" w:rsidRDefault="0049573A" w:rsidP="00B24F1E"/>
    <w:p w:rsidR="00757467" w:rsidRDefault="00757467" w:rsidP="00B24F1E"/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"/>
        <w:gridCol w:w="4156"/>
        <w:gridCol w:w="412"/>
        <w:gridCol w:w="4274"/>
      </w:tblGrid>
      <w:tr w:rsidR="00757467" w:rsidRPr="00485BFF" w:rsidTr="003C5672"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  <w:r w:rsidR="00757467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marks: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757467" w:rsidRPr="003D76C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each of the following using a negative index</w:t>
            </w: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757467" w:rsidRPr="00907CFF" w:rsidRDefault="00FB226E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757467" w:rsidRPr="00907CFF" w:rsidRDefault="00FB226E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C31A76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5514E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C31A76" w:rsidRDefault="008F532B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15514E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C31A76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15514E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  <w:r w:rsidR="0075746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>marks: 1,</w:t>
            </w:r>
            <w:r w:rsidR="009B7C47">
              <w:rPr>
                <w:b/>
                <w:sz w:val="22"/>
                <w:szCs w:val="22"/>
              </w:rPr>
              <w:t xml:space="preserve"> 1, 1, 2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757467" w:rsidRPr="0075746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index laws to simplify each of the following, express your answer with </w:t>
            </w:r>
            <w:r>
              <w:rPr>
                <w:b/>
                <w:sz w:val="22"/>
                <w:szCs w:val="22"/>
              </w:rPr>
              <w:t>positive indices.</w:t>
            </w: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757467" w:rsidRPr="00907CFF" w:rsidRDefault="00FB226E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757467" w:rsidRPr="00907CFF" w:rsidRDefault="00FB226E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16w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5433CB" w:rsidRDefault="008F532B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D60E08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8" w:type="pct"/>
            <w:vAlign w:val="center"/>
          </w:tcPr>
          <w:p w:rsidR="00757467" w:rsidRPr="00907CFF" w:rsidRDefault="00757467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b×3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757467" w:rsidRPr="00907CFF" w:rsidRDefault="00FB226E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Default="008F532B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5433CB" w:rsidRDefault="008F532B" w:rsidP="00757467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AA3B80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</w:t>
            </w:r>
            <w:r w:rsidR="00AA3B80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AA3B80" w:rsidRPr="003D76C7" w:rsidRDefault="00AA3B80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>marks: 1,</w:t>
            </w:r>
            <w:r w:rsidR="009B7C47">
              <w:rPr>
                <w:b/>
                <w:sz w:val="22"/>
                <w:szCs w:val="22"/>
              </w:rPr>
              <w:t xml:space="preserve"> 1, 1, 2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A3B80" w:rsidRPr="00485BFF" w:rsidTr="003C5672">
        <w:tc>
          <w:tcPr>
            <w:tcW w:w="210" w:type="pct"/>
            <w:vAlign w:val="center"/>
          </w:tcPr>
          <w:p w:rsidR="00AA3B80" w:rsidRPr="003D76C7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AA3B80" w:rsidRPr="00757467" w:rsidRDefault="00AA3B8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index laws to simplify each of the following, express your answer with </w:t>
            </w:r>
            <w:r>
              <w:rPr>
                <w:b/>
                <w:sz w:val="22"/>
                <w:szCs w:val="22"/>
              </w:rPr>
              <w:t>positive indices.</w:t>
            </w: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Pr="003D76C7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AA3B80" w:rsidRPr="00907CFF" w:rsidRDefault="00FB226E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AA3B80" w:rsidRPr="00907CFF" w:rsidRDefault="00FB226E" w:rsidP="00AA3B8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F71815" w:rsidRDefault="008F532B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114F10" w:rsidRDefault="008F532B" w:rsidP="00AA3B8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D41C5E" w:rsidRPr="00F71815" w:rsidRDefault="00D41C5E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Pr="00114F10" w:rsidRDefault="00D41C5E" w:rsidP="00AA3B8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8" w:type="pct"/>
            <w:vAlign w:val="center"/>
          </w:tcPr>
          <w:p w:rsidR="00AA3B80" w:rsidRPr="00907CFF" w:rsidRDefault="00FB226E" w:rsidP="00AA3B8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AA3B80" w:rsidRPr="00907CFF" w:rsidRDefault="00FB226E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</w:tbl>
    <w:p w:rsidR="00757467" w:rsidRDefault="00757467" w:rsidP="00757467"/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4F1E" w:rsidRPr="0035186E" w:rsidRDefault="00B24F1E" w:rsidP="00B24F1E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1  ~</w:t>
      </w:r>
    </w:p>
    <w:p w:rsidR="00B24F1E" w:rsidRPr="000B178F" w:rsidRDefault="00B24F1E" w:rsidP="00B24F1E">
      <w:pPr>
        <w:pStyle w:val="Header"/>
        <w:tabs>
          <w:tab w:val="center" w:pos="-1980"/>
        </w:tabs>
      </w:pPr>
      <w:r>
        <w:rPr>
          <w:szCs w:val="22"/>
        </w:rPr>
        <w:br w:type="page"/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:rsidTr="00B24F1E">
        <w:trPr>
          <w:trHeight w:val="540"/>
        </w:trPr>
        <w:tc>
          <w:tcPr>
            <w:tcW w:w="1728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lastRenderedPageBreak/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442F29" w:rsidP="006A728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27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442F29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26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442F29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:rsidR="00B24F1E" w:rsidRPr="00F95B35" w:rsidRDefault="00B24F1E" w:rsidP="00892B5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442F29" w:rsidP="00442F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B24F1E" w:rsidRPr="00CD0581" w:rsidRDefault="00B24F1E" w:rsidP="00B24F1E">
      <w:pPr>
        <w:pBdr>
          <w:bottom w:val="single" w:sz="4" w:space="1" w:color="auto"/>
        </w:pBdr>
        <w:ind w:left="700" w:hanging="700"/>
        <w:rPr>
          <w:szCs w:val="22"/>
        </w:rPr>
      </w:pPr>
    </w:p>
    <w:p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1"/>
        <w:gridCol w:w="40"/>
        <w:gridCol w:w="8801"/>
      </w:tblGrid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9B7C4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</w:t>
            </w:r>
            <w:r w:rsidR="00B24F1E"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2</w:t>
            </w:r>
            <w:r w:rsidR="00892B50">
              <w:rPr>
                <w:b/>
                <w:sz w:val="22"/>
                <w:szCs w:val="22"/>
              </w:rPr>
              <w:t>, 2</w:t>
            </w:r>
            <w:r w:rsidR="00B24F1E" w:rsidRPr="003D76C7">
              <w:rPr>
                <w:b/>
                <w:sz w:val="22"/>
                <w:szCs w:val="22"/>
              </w:rPr>
              <w:t xml:space="preserve">, </w:t>
            </w:r>
            <w:r w:rsidR="00892B50">
              <w:rPr>
                <w:b/>
                <w:sz w:val="22"/>
                <w:szCs w:val="22"/>
              </w:rPr>
              <w:t>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6A7280" w:rsidP="006A72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7D46F2">
              <w:rPr>
                <w:sz w:val="22"/>
                <w:szCs w:val="22"/>
              </w:rPr>
              <w:t xml:space="preserve"> </w:t>
            </w:r>
            <w:proofErr w:type="gramStart"/>
            <w:r w:rsidR="007D46F2">
              <w:rPr>
                <w:sz w:val="22"/>
                <w:szCs w:val="22"/>
              </w:rPr>
              <w:t>is</w:t>
            </w:r>
            <w:proofErr w:type="gramEnd"/>
            <w:r w:rsidR="007D46F2">
              <w:rPr>
                <w:sz w:val="22"/>
                <w:szCs w:val="22"/>
              </w:rPr>
              <w:t xml:space="preserve">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7D46F2"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y=24</m:t>
              </m:r>
            </m:oMath>
            <w:r w:rsidR="007D46F2"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 w:rsidR="007D46F2">
              <w:rPr>
                <w:sz w:val="22"/>
                <w:szCs w:val="22"/>
              </w:rPr>
              <w:t>.</w:t>
            </w: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892B50">
              <w:rPr>
                <w:sz w:val="22"/>
                <w:szCs w:val="22"/>
              </w:rPr>
              <w:t xml:space="preserve"> and y</w:t>
            </w: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D41C5E" w:rsidRDefault="00D41C5E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892B50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7" w:type="pct"/>
            <w:vAlign w:val="center"/>
          </w:tcPr>
          <w:p w:rsidR="007D46F2" w:rsidRPr="007D46F2" w:rsidRDefault="007D46F2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and </w:t>
            </w:r>
            <w:proofErr w:type="gramEnd"/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9B7C47">
              <w:rPr>
                <w:sz w:val="22"/>
                <w:szCs w:val="22"/>
              </w:rPr>
              <w:t>. (Hint: you may want to create a table of values)</w:t>
            </w:r>
          </w:p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  <w:r>
              <w:object w:dxaOrig="5310" w:dyaOrig="4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5.5pt;height:286.5pt" o:ole="">
                  <v:imagedata r:id="rId10" o:title=""/>
                </v:shape>
                <o:OLEObject Type="Embed" ProgID="PBrush" ShapeID="_x0000_i1025" DrawAspect="Content" ObjectID="_1486970635" r:id="rId11"/>
              </w:object>
            </w:r>
          </w:p>
        </w:tc>
      </w:tr>
      <w:tr w:rsidR="00D41C5E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vAlign w:val="center"/>
          </w:tcPr>
          <w:p w:rsidR="00D41C5E" w:rsidRDefault="00D41C5E" w:rsidP="007D46F2"/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shd w:val="clear" w:color="auto" w:fill="auto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7" w:type="pct"/>
            <w:vAlign w:val="center"/>
          </w:tcPr>
          <w:p w:rsidR="007D46F2" w:rsidRPr="003D76C7" w:rsidRDefault="007D46F2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value of y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x=14</m:t>
              </m:r>
            </m:oMath>
            <w:r>
              <w:rPr>
                <w:sz w:val="22"/>
                <w:szCs w:val="22"/>
              </w:rPr>
              <w:t xml:space="preserve"> </w:t>
            </w:r>
          </w:p>
        </w:tc>
      </w:tr>
      <w:tr w:rsidR="00B24F1E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B24F1E" w:rsidP="00892B5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D41C5E" w:rsidRPr="003D76C7" w:rsidRDefault="00D41C5E" w:rsidP="00892B50">
            <w:pPr>
              <w:rPr>
                <w:sz w:val="22"/>
                <w:szCs w:val="22"/>
              </w:rPr>
            </w:pPr>
          </w:p>
        </w:tc>
      </w:tr>
    </w:tbl>
    <w:p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8751"/>
      </w:tblGrid>
      <w:tr w:rsidR="00B24F1E" w:rsidRPr="00485BFF" w:rsidTr="003C5672">
        <w:tc>
          <w:tcPr>
            <w:tcW w:w="256" w:type="pct"/>
            <w:vAlign w:val="center"/>
          </w:tcPr>
          <w:p w:rsidR="00B24F1E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10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4" w:type="pct"/>
            <w:vAlign w:val="center"/>
          </w:tcPr>
          <w:p w:rsidR="00B24F1E" w:rsidRPr="003D76C7" w:rsidRDefault="009B7C47" w:rsidP="00E2687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B24F1E"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1</w:t>
            </w:r>
            <w:r w:rsidR="00E26871">
              <w:rPr>
                <w:b/>
                <w:sz w:val="22"/>
                <w:szCs w:val="22"/>
              </w:rPr>
              <w:t>, 2,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5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 employee gets $0.15 for each leaflet delivered.  Use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as the number of leaflets delivered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as the total money they earn in a week.</w:t>
            </w:r>
          </w:p>
        </w:tc>
      </w:tr>
      <w:tr w:rsidR="00B24F1E" w:rsidRPr="00485BFF" w:rsidTr="003C5672">
        <w:trPr>
          <w:trHeight w:val="454"/>
        </w:trPr>
        <w:tc>
          <w:tcPr>
            <w:tcW w:w="25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Determine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D41C5E" w:rsidRPr="00485BFF" w:rsidTr="003C5672">
        <w:trPr>
          <w:trHeight w:val="454"/>
        </w:trPr>
        <w:tc>
          <w:tcPr>
            <w:tcW w:w="256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D41C5E" w:rsidRDefault="00D41C5E" w:rsidP="00892B5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56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D41C5E" w:rsidRDefault="00D41C5E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vAlign w:val="center"/>
          </w:tcPr>
          <w:p w:rsidR="004750AB" w:rsidRPr="003D76C7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B24F1E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(for values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in units of 100)</w:t>
            </w: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  <w:r>
              <w:object w:dxaOrig="5310" w:dyaOrig="4680">
                <v:shape id="_x0000_i1026" type="#_x0000_t75" style="width:325.5pt;height:286.5pt" o:ole="">
                  <v:imagedata r:id="rId10" o:title=""/>
                </v:shape>
                <o:OLEObject Type="Embed" ProgID="PBrush" ShapeID="_x0000_i1026" DrawAspect="Content" ObjectID="_1486970636" r:id="rId12"/>
              </w:object>
            </w: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/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44" w:type="pct"/>
            <w:vAlign w:val="center"/>
          </w:tcPr>
          <w:p w:rsidR="00892B50" w:rsidRDefault="00892B50" w:rsidP="00892B50">
            <w:r>
              <w:t>Determine how much money the person earns if they deliver</w:t>
            </w:r>
            <w:r w:rsidR="004750AB">
              <w:t xml:space="preserve"> 1245 leaflets</w:t>
            </w: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</w:tbl>
    <w:p w:rsidR="00B24F1E" w:rsidRDefault="00B24F1E" w:rsidP="00B24F1E">
      <w:pPr>
        <w:tabs>
          <w:tab w:val="right" w:pos="9356"/>
        </w:tabs>
        <w:rPr>
          <w:b/>
        </w:rPr>
      </w:pPr>
    </w:p>
    <w:p w:rsidR="00B24F1E" w:rsidRDefault="00B24F1E" w:rsidP="00B24F1E">
      <w:pPr>
        <w:tabs>
          <w:tab w:val="right" w:pos="9356"/>
        </w:tabs>
        <w:rPr>
          <w:b/>
        </w:rPr>
      </w:pPr>
    </w:p>
    <w:p w:rsidR="009263CD" w:rsidRDefault="009263CD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10"/>
        <w:gridCol w:w="8741"/>
      </w:tblGrid>
      <w:tr w:rsidR="00B24F1E" w:rsidRPr="00485BFF" w:rsidTr="003C5672">
        <w:tc>
          <w:tcPr>
            <w:tcW w:w="255" w:type="pct"/>
            <w:gridSpan w:val="2"/>
            <w:vAlign w:val="center"/>
          </w:tcPr>
          <w:p w:rsidR="00B24F1E" w:rsidRPr="003D76C7" w:rsidRDefault="004750AB" w:rsidP="004750A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5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="009263CD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55" w:type="pct"/>
            <w:gridSpan w:val="2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B24F1E" w:rsidRPr="003D76C7" w:rsidRDefault="001602DB" w:rsidP="001602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>, the constant of proportionality if:</w:t>
            </w:r>
          </w:p>
        </w:tc>
      </w:tr>
      <w:tr w:rsidR="00380795" w:rsidRPr="00485BFF" w:rsidTr="003C5672">
        <w:trPr>
          <w:trHeight w:val="454"/>
        </w:trPr>
        <w:tc>
          <w:tcPr>
            <w:tcW w:w="233" w:type="pct"/>
            <w:vAlign w:val="center"/>
          </w:tcPr>
          <w:p w:rsidR="00380795" w:rsidRPr="003D76C7" w:rsidRDefault="00380795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380795" w:rsidRPr="00907CFF" w:rsidRDefault="00A077A8" w:rsidP="00A077A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a=275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b=25</m:t>
              </m:r>
            </m:oMath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380795" w:rsidRPr="00485BFF" w:rsidTr="003C5672">
        <w:trPr>
          <w:trHeight w:val="454"/>
        </w:trPr>
        <w:tc>
          <w:tcPr>
            <w:tcW w:w="233" w:type="pct"/>
            <w:vAlign w:val="center"/>
          </w:tcPr>
          <w:p w:rsidR="00380795" w:rsidRDefault="00380795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380795" w:rsidRDefault="00380795" w:rsidP="00380795">
            <w:pPr>
              <w:rPr>
                <w:sz w:val="22"/>
                <w:szCs w:val="22"/>
              </w:rPr>
            </w:pPr>
          </w:p>
        </w:tc>
      </w:tr>
      <w:tr w:rsidR="00A077A8" w:rsidRPr="00485BFF" w:rsidTr="003C5672">
        <w:trPr>
          <w:trHeight w:val="454"/>
        </w:trPr>
        <w:tc>
          <w:tcPr>
            <w:tcW w:w="233" w:type="pct"/>
            <w:vAlign w:val="center"/>
          </w:tcPr>
          <w:p w:rsidR="00A077A8" w:rsidRDefault="00A077A8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A077A8" w:rsidRPr="00907CFF" w:rsidRDefault="00A077A8" w:rsidP="00A077A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w:r w:rsidRPr="00E257A9"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m=42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n=28</m:t>
              </m:r>
            </m:oMath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c>
          <w:tcPr>
            <w:tcW w:w="255" w:type="pct"/>
            <w:gridSpan w:val="2"/>
            <w:vAlign w:val="center"/>
          </w:tcPr>
          <w:p w:rsidR="009263CD" w:rsidRPr="003D76C7" w:rsidRDefault="009263CD" w:rsidP="009263C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5" w:type="pct"/>
            <w:vAlign w:val="center"/>
          </w:tcPr>
          <w:p w:rsidR="009263CD" w:rsidRPr="003D76C7" w:rsidRDefault="009263CD" w:rsidP="009B7C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 xml:space="preserve">, </w:t>
            </w:r>
            <w:r w:rsidR="00855E80">
              <w:rPr>
                <w:b/>
                <w:sz w:val="22"/>
                <w:szCs w:val="22"/>
              </w:rPr>
              <w:t>1</w:t>
            </w:r>
            <w:r w:rsidR="006A7280"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9263CD" w:rsidRPr="00485BFF" w:rsidTr="003C5672">
        <w:tc>
          <w:tcPr>
            <w:tcW w:w="255" w:type="pct"/>
            <w:gridSpan w:val="2"/>
            <w:vAlign w:val="center"/>
          </w:tcPr>
          <w:p w:rsidR="009263CD" w:rsidRPr="003D76C7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9263CD" w:rsidRPr="003D76C7" w:rsidRDefault="00855E80" w:rsidP="00EB31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 calculators cost </w:t>
            </w:r>
            <w:r w:rsidR="00EB31D6">
              <w:rPr>
                <w:sz w:val="22"/>
                <w:szCs w:val="22"/>
              </w:rPr>
              <w:t>$11</w:t>
            </w:r>
            <w:r>
              <w:rPr>
                <w:sz w:val="22"/>
                <w:szCs w:val="22"/>
              </w:rPr>
              <w:t xml:space="preserve">6.  Let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oMath>
            <w:r w:rsidR="00EB31D6">
              <w:rPr>
                <w:sz w:val="22"/>
                <w:szCs w:val="22"/>
              </w:rPr>
              <w:t xml:space="preserve"> = cost of calculator, and let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  <w:r w:rsidR="00EB31D6">
              <w:rPr>
                <w:sz w:val="22"/>
                <w:szCs w:val="22"/>
              </w:rPr>
              <w:t xml:space="preserve"> = number of calculators </w:t>
            </w: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Pr="003D76C7" w:rsidRDefault="009263CD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EB31D6" w:rsidP="00EB31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rule for the relationship between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B31D6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much would 10 calculators cost in total?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many calculators could I buy for $200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Pr="003D76C7" w:rsidRDefault="006A7280" w:rsidP="00A558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="00A5588D"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A5588D" w:rsidRDefault="006A7280" w:rsidP="00E73AC2">
            <w:pPr>
              <w:rPr>
                <w:b/>
                <w:sz w:val="22"/>
                <w:szCs w:val="22"/>
              </w:rPr>
            </w:pPr>
            <w:r w:rsidRPr="00A5588D">
              <w:rPr>
                <w:b/>
                <w:sz w:val="22"/>
                <w:szCs w:val="22"/>
              </w:rPr>
              <w:t>[4 marks: 2, 2]</w:t>
            </w:r>
          </w:p>
        </w:tc>
      </w:tr>
      <w:tr w:rsidR="006A7280" w:rsidRPr="00485BFF" w:rsidTr="003C5672">
        <w:trPr>
          <w:trHeight w:val="185"/>
        </w:trPr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567A80" w:rsidP="00567A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varies inversely as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 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= 8 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 = 10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6A7280" w:rsidRDefault="00567A80" w:rsidP="00567A80">
            <w:pPr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 xml:space="preserve">Calculate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k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a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b</m:t>
              </m:r>
            </m:oMath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6A7280" w:rsidRDefault="00D41C5E" w:rsidP="00A5588D">
            <w:pPr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b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 </w:t>
            </w:r>
            <w:proofErr w:type="gramStart"/>
            <w:r w:rsidR="00A5588D">
              <w:rPr>
                <w:rFonts w:ascii="Cambria Math" w:hAnsi="Cambria Math" w:cs="Cambria Math"/>
                <w:sz w:val="22"/>
                <w:szCs w:val="22"/>
              </w:rPr>
              <w:t xml:space="preserve">when </w:t>
            </w:r>
            <w:proofErr w:type="gramEnd"/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a=17</m:t>
              </m:r>
            </m:oMath>
            <w:r w:rsidR="00A5588D">
              <w:rPr>
                <w:rFonts w:ascii="Cambria Math" w:hAnsi="Cambria Math" w:cs="Cambria Math"/>
                <w:sz w:val="22"/>
                <w:szCs w:val="22"/>
              </w:rPr>
              <w:t>, correct to 2 decimal places.</w:t>
            </w: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</w:tbl>
    <w:p w:rsidR="00D41C5E" w:rsidRDefault="00D41C5E"/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10"/>
        <w:gridCol w:w="8741"/>
      </w:tblGrid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A5588D" w:rsidP="00A5588D">
            <w:pPr>
              <w:rPr>
                <w:b/>
                <w:sz w:val="22"/>
                <w:szCs w:val="22"/>
              </w:rPr>
            </w:pPr>
            <w:bookmarkStart w:id="0" w:name="_GoBack"/>
            <w:r>
              <w:rPr>
                <w:b/>
                <w:sz w:val="22"/>
                <w:szCs w:val="22"/>
              </w:rPr>
              <w:t>14</w:t>
            </w:r>
            <w:r w:rsidR="006A728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6A7280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, 2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6A7280" w:rsidP="006A72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9B7C47">
              <w:rPr>
                <w:sz w:val="22"/>
                <w:szCs w:val="22"/>
              </w:rPr>
              <w:t xml:space="preserve"> </w:t>
            </w:r>
            <w:proofErr w:type="gramStart"/>
            <w:r w:rsidR="009B7C47">
              <w:rPr>
                <w:sz w:val="22"/>
                <w:szCs w:val="22"/>
              </w:rPr>
              <w:t>is</w:t>
            </w:r>
            <w:proofErr w:type="gramEnd"/>
            <w:r w:rsidR="009B7C47">
              <w:rPr>
                <w:sz w:val="22"/>
                <w:szCs w:val="22"/>
              </w:rPr>
              <w:t xml:space="preserve"> inverse</w:t>
            </w:r>
            <w:proofErr w:type="spellStart"/>
            <w:r>
              <w:rPr>
                <w:sz w:val="22"/>
                <w:szCs w:val="22"/>
              </w:rPr>
              <w:t>ly</w:t>
            </w:r>
            <w:proofErr w:type="spellEnd"/>
            <w:r>
              <w:rPr>
                <w:sz w:val="22"/>
                <w:szCs w:val="22"/>
              </w:rPr>
              <w:t xml:space="preserve">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y=4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>
              <w:rPr>
                <w:sz w:val="22"/>
                <w:szCs w:val="22"/>
              </w:rPr>
              <w:t>.</w:t>
            </w: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567A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567A80"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5" w:type="pct"/>
            <w:vAlign w:val="center"/>
          </w:tcPr>
          <w:p w:rsidR="006A7280" w:rsidRPr="007D46F2" w:rsidRDefault="006A7280" w:rsidP="00567A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567A80">
              <w:rPr>
                <w:sz w:val="22"/>
                <w:szCs w:val="22"/>
              </w:rPr>
              <w:t xml:space="preserve"> (for values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567A80">
              <w:rPr>
                <w:sz w:val="22"/>
                <w:szCs w:val="22"/>
              </w:rPr>
              <w:t xml:space="preserve"> that are factors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 w:rsidR="00567A80">
              <w:rPr>
                <w:sz w:val="22"/>
                <w:szCs w:val="22"/>
              </w:rPr>
              <w:t xml:space="preserve"> up to 12)</w:t>
            </w: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  <w:r>
              <w:object w:dxaOrig="5310" w:dyaOrig="4680">
                <v:shape id="_x0000_i1027" type="#_x0000_t75" style="width:325.5pt;height:286.5pt" o:ole="">
                  <v:imagedata r:id="rId10" o:title=""/>
                </v:shape>
                <o:OLEObject Type="Embed" ProgID="PBrush" ShapeID="_x0000_i1027" DrawAspect="Content" ObjectID="_1486970637" r:id="rId13"/>
              </w:object>
            </w: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567A80" w:rsidRPr="003D76C7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shd w:val="clear" w:color="auto" w:fill="auto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5" w:type="pct"/>
            <w:vAlign w:val="center"/>
          </w:tcPr>
          <w:p w:rsidR="006A7280" w:rsidRPr="003D76C7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value of y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x=10</m:t>
              </m:r>
            </m:oMath>
            <w:r>
              <w:rPr>
                <w:sz w:val="22"/>
                <w:szCs w:val="22"/>
              </w:rPr>
              <w:t xml:space="preserve"> </w:t>
            </w:r>
          </w:p>
        </w:tc>
      </w:tr>
      <w:bookmarkEnd w:id="0"/>
    </w:tbl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D41C5E" w:rsidRDefault="00D41C5E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D41C5E" w:rsidRDefault="00D41C5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Pr="004F5123" w:rsidRDefault="00B24F1E" w:rsidP="00B24F1E">
      <w:pPr>
        <w:ind w:left="567" w:hanging="567"/>
        <w:jc w:val="both"/>
        <w:rPr>
          <w:sz w:val="22"/>
          <w:szCs w:val="22"/>
        </w:rPr>
      </w:pPr>
    </w:p>
    <w:p w:rsidR="00C13503" w:rsidRPr="00567A80" w:rsidRDefault="00B24F1E" w:rsidP="00567A80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</w:t>
      </w:r>
      <w:r>
        <w:rPr>
          <w:b/>
          <w:sz w:val="22"/>
          <w:szCs w:val="22"/>
        </w:rPr>
        <w:t>2</w:t>
      </w:r>
      <w:r w:rsidRPr="0035186E">
        <w:rPr>
          <w:b/>
          <w:sz w:val="22"/>
          <w:szCs w:val="22"/>
        </w:rPr>
        <w:t xml:space="preserve">  ~</w:t>
      </w:r>
    </w:p>
    <w:sectPr w:rsidR="00C13503" w:rsidRPr="00567A80" w:rsidSect="00D41C5E">
      <w:footerReference w:type="default" r:id="rId14"/>
      <w:pgSz w:w="11906" w:h="16838" w:code="9"/>
      <w:pgMar w:top="1134" w:right="1440" w:bottom="1134" w:left="144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26E" w:rsidRDefault="00FB226E" w:rsidP="003D55EA">
      <w:r>
        <w:separator/>
      </w:r>
    </w:p>
  </w:endnote>
  <w:endnote w:type="continuationSeparator" w:id="0">
    <w:p w:rsidR="00FB226E" w:rsidRDefault="00FB226E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1602DB" w:rsidRPr="000463B7" w:rsidRDefault="001602DB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1</w:t>
        </w:r>
        <w:r w:rsidR="00A5588D">
          <w:rPr>
            <w:rFonts w:eastAsiaTheme="majorEastAsia"/>
            <w:sz w:val="20"/>
            <w:szCs w:val="20"/>
          </w:rPr>
          <w:t xml:space="preserve"> – Direct Proportion and Indices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3C5672" w:rsidRPr="003C5672">
          <w:rPr>
            <w:rFonts w:eastAsiaTheme="majorEastAsia"/>
            <w:noProof/>
            <w:sz w:val="20"/>
            <w:szCs w:val="20"/>
          </w:rPr>
          <w:t>7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26E" w:rsidRDefault="00FB226E" w:rsidP="003D55EA">
      <w:r>
        <w:separator/>
      </w:r>
    </w:p>
  </w:footnote>
  <w:footnote w:type="continuationSeparator" w:id="0">
    <w:p w:rsidR="00FB226E" w:rsidRDefault="00FB226E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62D"/>
    <w:rsid w:val="00097A7B"/>
    <w:rsid w:val="000B599D"/>
    <w:rsid w:val="000D7B9A"/>
    <w:rsid w:val="000E0C23"/>
    <w:rsid w:val="0010738A"/>
    <w:rsid w:val="0011774E"/>
    <w:rsid w:val="00125802"/>
    <w:rsid w:val="0014331F"/>
    <w:rsid w:val="001602DB"/>
    <w:rsid w:val="001634FD"/>
    <w:rsid w:val="00175482"/>
    <w:rsid w:val="00192925"/>
    <w:rsid w:val="001946FB"/>
    <w:rsid w:val="00196861"/>
    <w:rsid w:val="001B69C0"/>
    <w:rsid w:val="001D0EF7"/>
    <w:rsid w:val="001D1D3C"/>
    <w:rsid w:val="002014E6"/>
    <w:rsid w:val="00226DF6"/>
    <w:rsid w:val="0025342D"/>
    <w:rsid w:val="00276D0F"/>
    <w:rsid w:val="00290B8D"/>
    <w:rsid w:val="00310C45"/>
    <w:rsid w:val="00311793"/>
    <w:rsid w:val="0031237D"/>
    <w:rsid w:val="003472CC"/>
    <w:rsid w:val="00380795"/>
    <w:rsid w:val="00395151"/>
    <w:rsid w:val="003A3BD0"/>
    <w:rsid w:val="003A6DC4"/>
    <w:rsid w:val="003C1766"/>
    <w:rsid w:val="003C5672"/>
    <w:rsid w:val="003D55EA"/>
    <w:rsid w:val="00412407"/>
    <w:rsid w:val="00442F29"/>
    <w:rsid w:val="00472E87"/>
    <w:rsid w:val="004750AB"/>
    <w:rsid w:val="0049573A"/>
    <w:rsid w:val="00495B68"/>
    <w:rsid w:val="004B4635"/>
    <w:rsid w:val="004E3268"/>
    <w:rsid w:val="004E374B"/>
    <w:rsid w:val="00512514"/>
    <w:rsid w:val="00533C3F"/>
    <w:rsid w:val="00552132"/>
    <w:rsid w:val="00552E8E"/>
    <w:rsid w:val="00566B70"/>
    <w:rsid w:val="00567A80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5F2725"/>
    <w:rsid w:val="00602E18"/>
    <w:rsid w:val="00612608"/>
    <w:rsid w:val="00627ECD"/>
    <w:rsid w:val="00657EC1"/>
    <w:rsid w:val="00696515"/>
    <w:rsid w:val="006A7280"/>
    <w:rsid w:val="006B6102"/>
    <w:rsid w:val="006D073C"/>
    <w:rsid w:val="00704E1E"/>
    <w:rsid w:val="00713EB7"/>
    <w:rsid w:val="007366AF"/>
    <w:rsid w:val="007472E0"/>
    <w:rsid w:val="00756912"/>
    <w:rsid w:val="00757467"/>
    <w:rsid w:val="007D46F2"/>
    <w:rsid w:val="00810600"/>
    <w:rsid w:val="008306DD"/>
    <w:rsid w:val="00852F23"/>
    <w:rsid w:val="00855E80"/>
    <w:rsid w:val="00857AE0"/>
    <w:rsid w:val="00870617"/>
    <w:rsid w:val="00876379"/>
    <w:rsid w:val="00885119"/>
    <w:rsid w:val="00892B50"/>
    <w:rsid w:val="008C18C1"/>
    <w:rsid w:val="008D66F9"/>
    <w:rsid w:val="008F532B"/>
    <w:rsid w:val="008F564C"/>
    <w:rsid w:val="008F7ED7"/>
    <w:rsid w:val="009003E6"/>
    <w:rsid w:val="00901D86"/>
    <w:rsid w:val="00907CFF"/>
    <w:rsid w:val="009263CD"/>
    <w:rsid w:val="00951A56"/>
    <w:rsid w:val="00984BD9"/>
    <w:rsid w:val="009A11FE"/>
    <w:rsid w:val="009B7C47"/>
    <w:rsid w:val="009C1CC8"/>
    <w:rsid w:val="009D6E79"/>
    <w:rsid w:val="00A077A8"/>
    <w:rsid w:val="00A51984"/>
    <w:rsid w:val="00A5588D"/>
    <w:rsid w:val="00A853AC"/>
    <w:rsid w:val="00AA3B80"/>
    <w:rsid w:val="00AC2399"/>
    <w:rsid w:val="00B24F1E"/>
    <w:rsid w:val="00B27A15"/>
    <w:rsid w:val="00B37303"/>
    <w:rsid w:val="00B46DBA"/>
    <w:rsid w:val="00B5033F"/>
    <w:rsid w:val="00B77626"/>
    <w:rsid w:val="00B77744"/>
    <w:rsid w:val="00BA545E"/>
    <w:rsid w:val="00BC3FC6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CF44F7"/>
    <w:rsid w:val="00D41C5E"/>
    <w:rsid w:val="00D74847"/>
    <w:rsid w:val="00D97627"/>
    <w:rsid w:val="00DC0985"/>
    <w:rsid w:val="00DE1030"/>
    <w:rsid w:val="00DF4470"/>
    <w:rsid w:val="00DF4986"/>
    <w:rsid w:val="00DF6A75"/>
    <w:rsid w:val="00DF6E9A"/>
    <w:rsid w:val="00E00F4F"/>
    <w:rsid w:val="00E257A9"/>
    <w:rsid w:val="00E26871"/>
    <w:rsid w:val="00E551D7"/>
    <w:rsid w:val="00E60861"/>
    <w:rsid w:val="00E6524D"/>
    <w:rsid w:val="00E66F67"/>
    <w:rsid w:val="00E81FCE"/>
    <w:rsid w:val="00E95B3B"/>
    <w:rsid w:val="00EB31D6"/>
    <w:rsid w:val="00EB50D0"/>
    <w:rsid w:val="00EB57AF"/>
    <w:rsid w:val="00EC6598"/>
    <w:rsid w:val="00EE1DB5"/>
    <w:rsid w:val="00EF402C"/>
    <w:rsid w:val="00F0164B"/>
    <w:rsid w:val="00F113B1"/>
    <w:rsid w:val="00F21402"/>
    <w:rsid w:val="00F31000"/>
    <w:rsid w:val="00F33E78"/>
    <w:rsid w:val="00F70431"/>
    <w:rsid w:val="00F74BDA"/>
    <w:rsid w:val="00F7622B"/>
    <w:rsid w:val="00F96E52"/>
    <w:rsid w:val="00FB226E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8AC0E4BD.dotm</Template>
  <TotalTime>0</TotalTime>
  <Pages>9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NURSE Tamara</cp:lastModifiedBy>
  <cp:revision>3</cp:revision>
  <cp:lastPrinted>2015-02-23T07:44:00Z</cp:lastPrinted>
  <dcterms:created xsi:type="dcterms:W3CDTF">2015-03-04T01:13:00Z</dcterms:created>
  <dcterms:modified xsi:type="dcterms:W3CDTF">2015-03-04T02:37:00Z</dcterms:modified>
</cp:coreProperties>
</file>