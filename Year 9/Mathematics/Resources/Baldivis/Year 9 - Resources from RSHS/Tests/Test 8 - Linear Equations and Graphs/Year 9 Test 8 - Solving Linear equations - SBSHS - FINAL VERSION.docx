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5" w:type="dxa"/>
        <w:jc w:val="center"/>
        <w:tblLayout w:type="fixed"/>
        <w:tblLook w:val="01E0" w:firstRow="1" w:lastRow="1" w:firstColumn="1" w:lastColumn="1" w:noHBand="0" w:noVBand="0"/>
      </w:tblPr>
      <w:tblGrid>
        <w:gridCol w:w="1603"/>
        <w:gridCol w:w="2839"/>
        <w:gridCol w:w="1970"/>
        <w:gridCol w:w="1369"/>
        <w:gridCol w:w="2004"/>
      </w:tblGrid>
      <w:tr w:rsidR="005975CD" w:rsidRPr="00BA3BF6" w14:paraId="5AE3CCB0" w14:textId="77777777" w:rsidTr="00B24F1E">
        <w:trPr>
          <w:trHeight w:val="541"/>
          <w:jc w:val="center"/>
        </w:trPr>
        <w:tc>
          <w:tcPr>
            <w:tcW w:w="1603" w:type="dxa"/>
          </w:tcPr>
          <w:p w14:paraId="11AE3E51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178" w:type="dxa"/>
            <w:gridSpan w:val="3"/>
          </w:tcPr>
          <w:p w14:paraId="64996AFC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004" w:type="dxa"/>
          </w:tcPr>
          <w:p w14:paraId="6CAA4346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Date: </w:t>
            </w:r>
            <w:r w:rsidRPr="00FF088D">
              <w:rPr>
                <w:i/>
                <w:sz w:val="22"/>
                <w:szCs w:val="22"/>
              </w:rPr>
              <w:t>___________</w:t>
            </w:r>
          </w:p>
        </w:tc>
      </w:tr>
      <w:tr w:rsidR="005975CD" w:rsidRPr="00BA3BF6" w14:paraId="65FFA223" w14:textId="77777777" w:rsidTr="00B24F1E">
        <w:trPr>
          <w:trHeight w:val="2012"/>
          <w:jc w:val="center"/>
        </w:trPr>
        <w:tc>
          <w:tcPr>
            <w:tcW w:w="1603" w:type="dxa"/>
          </w:tcPr>
          <w:p w14:paraId="70306A4E" w14:textId="11CF9EA9" w:rsidR="00B24F1E" w:rsidRPr="00FF088D" w:rsidRDefault="00B24F1E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  <w:tc>
          <w:tcPr>
            <w:tcW w:w="6178" w:type="dxa"/>
            <w:gridSpan w:val="3"/>
          </w:tcPr>
          <w:p w14:paraId="0C6B2188" w14:textId="77777777" w:rsidR="005975CD" w:rsidRPr="00397435" w:rsidRDefault="007E2BF0" w:rsidP="00C975D6">
            <w:pPr>
              <w:rPr>
                <w:b/>
              </w:rPr>
            </w:pPr>
            <w:r>
              <w:rPr>
                <w:b/>
              </w:rPr>
              <w:t>Year 9</w:t>
            </w:r>
            <w:r w:rsidR="005975CD">
              <w:rPr>
                <w:b/>
              </w:rPr>
              <w:t xml:space="preserve"> </w:t>
            </w:r>
            <w:r w:rsidR="005975CD" w:rsidRPr="00397435">
              <w:rPr>
                <w:b/>
              </w:rPr>
              <w:t>Mathematics</w:t>
            </w:r>
          </w:p>
          <w:p w14:paraId="04F2272A" w14:textId="77777777" w:rsidR="005975CD" w:rsidRPr="00397435" w:rsidRDefault="005975CD" w:rsidP="00C975D6">
            <w:pPr>
              <w:rPr>
                <w:b/>
              </w:rPr>
            </w:pPr>
          </w:p>
          <w:p w14:paraId="58D5380B" w14:textId="0997C0F8" w:rsidR="005975CD" w:rsidRPr="00397435" w:rsidRDefault="00C2333D" w:rsidP="00C975D6">
            <w:pPr>
              <w:rPr>
                <w:b/>
              </w:rPr>
            </w:pPr>
            <w:r>
              <w:rPr>
                <w:b/>
              </w:rPr>
              <w:t>Test 8</w:t>
            </w:r>
            <w:r w:rsidR="005B58DD">
              <w:rPr>
                <w:b/>
              </w:rPr>
              <w:t>, 2015</w:t>
            </w:r>
          </w:p>
          <w:p w14:paraId="06D3EA45" w14:textId="77777777" w:rsidR="005975CD" w:rsidRPr="00397435" w:rsidRDefault="005975CD" w:rsidP="00C975D6">
            <w:pPr>
              <w:rPr>
                <w:b/>
              </w:rPr>
            </w:pPr>
          </w:p>
          <w:p w14:paraId="0ACF1E9A" w14:textId="04F3AFC9"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  <w:r w:rsidRPr="00397435">
              <w:rPr>
                <w:b/>
              </w:rPr>
              <w:t xml:space="preserve">Topic – </w:t>
            </w:r>
            <w:r w:rsidR="007E2BF0">
              <w:rPr>
                <w:b/>
              </w:rPr>
              <w:t xml:space="preserve">Linear </w:t>
            </w:r>
            <w:r w:rsidR="00177F54">
              <w:rPr>
                <w:b/>
              </w:rPr>
              <w:t>Equations</w:t>
            </w:r>
          </w:p>
          <w:p w14:paraId="46D5C300" w14:textId="77777777"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</w:p>
          <w:p w14:paraId="11A6B4AA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004" w:type="dxa"/>
          </w:tcPr>
          <w:p w14:paraId="436D932F" w14:textId="77777777" w:rsidR="005975CD" w:rsidRPr="00FF088D" w:rsidRDefault="00DE1030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b/>
                <w:noProof/>
                <w:sz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864E8AA" wp14:editId="323EB2C0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12700</wp:posOffset>
                      </wp:positionV>
                      <wp:extent cx="838200" cy="1201420"/>
                      <wp:effectExtent l="0" t="0" r="19050" b="17780"/>
                      <wp:wrapNone/>
                      <wp:docPr id="3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3DA0EB" w14:textId="77777777" w:rsidR="00DE30FF" w:rsidRPr="00364C0D" w:rsidRDefault="00DE30FF" w:rsidP="00DE1030"/>
                                <w:p w14:paraId="2B533BDA" w14:textId="77777777" w:rsidR="00DE30FF" w:rsidRPr="00364C0D" w:rsidRDefault="00DE30FF" w:rsidP="00DE1030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332BE3ED" w14:textId="0BC2C7CF" w:rsidR="00DE30FF" w:rsidRPr="000B3AA2" w:rsidRDefault="003344F4" w:rsidP="00177F54">
                                  <w:pPr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35</w:t>
                                  </w:r>
                                  <w:bookmarkStart w:id="0" w:name="_GoBack"/>
                                  <w:bookmarkEnd w:id="0"/>
                                </w:p>
                                <w:p w14:paraId="35D3CABF" w14:textId="77777777" w:rsidR="00DE30FF" w:rsidRPr="00364C0D" w:rsidRDefault="00DE30FF" w:rsidP="00DE1030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1915DE73" w14:textId="77777777" w:rsidR="00DE30FF" w:rsidRPr="00364C0D" w:rsidRDefault="00DE30FF" w:rsidP="00DE1030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7703AC2E" w14:textId="77777777" w:rsidR="00DE30FF" w:rsidRPr="00364C0D" w:rsidRDefault="00DE30FF" w:rsidP="00DE1030">
                                  <w:pPr>
                                    <w:jc w:val="center"/>
                                  </w:pPr>
                                </w:p>
                                <w:p w14:paraId="62F148B6" w14:textId="77777777" w:rsidR="00DE30FF" w:rsidRPr="00364C0D" w:rsidRDefault="00DE30FF" w:rsidP="00DE10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.9pt;margin-top:1pt;width:66pt;height:9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">
                      <v:textbox>
                        <w:txbxContent>
                          <w:p w14:paraId="643DA0EB" w14:textId="77777777" w:rsidR="00DE30FF" w:rsidRPr="00364C0D" w:rsidRDefault="00DE30FF" w:rsidP="00DE1030"/>
                          <w:p w14:paraId="2B533BDA" w14:textId="77777777" w:rsidR="00DE30FF" w:rsidRPr="00364C0D" w:rsidRDefault="00DE30FF" w:rsidP="00DE103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332BE3ED" w14:textId="0BC2C7CF" w:rsidR="00DE30FF" w:rsidRPr="000B3AA2" w:rsidRDefault="003344F4" w:rsidP="00177F54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35</w:t>
                            </w:r>
                            <w:bookmarkStart w:id="1" w:name="_GoBack"/>
                            <w:bookmarkEnd w:id="1"/>
                          </w:p>
                          <w:p w14:paraId="35D3CABF" w14:textId="77777777" w:rsidR="00DE30FF" w:rsidRPr="00364C0D" w:rsidRDefault="00DE30FF" w:rsidP="00DE103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1915DE73" w14:textId="77777777" w:rsidR="00DE30FF" w:rsidRPr="00364C0D" w:rsidRDefault="00DE30FF" w:rsidP="00DE1030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7703AC2E" w14:textId="77777777" w:rsidR="00DE30FF" w:rsidRPr="00364C0D" w:rsidRDefault="00DE30FF" w:rsidP="00DE1030">
                            <w:pPr>
                              <w:jc w:val="center"/>
                            </w:pPr>
                          </w:p>
                          <w:p w14:paraId="62F148B6" w14:textId="77777777" w:rsidR="00DE30FF" w:rsidRPr="00364C0D" w:rsidRDefault="00DE30FF" w:rsidP="00DE103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DB4391B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  <w:tr w:rsidR="00B24F1E" w:rsidRPr="00944CB7" w14:paraId="0BCE7B20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1AFC170C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Total 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540CE446" w14:textId="73AEA345" w:rsidR="00B24F1E" w:rsidRDefault="002D734C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 xml:space="preserve">40 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5343" w:type="dxa"/>
            <w:gridSpan w:val="3"/>
            <w:vMerge w:val="restart"/>
            <w:shd w:val="clear" w:color="auto" w:fill="auto"/>
            <w:vAlign w:val="center"/>
          </w:tcPr>
          <w:p w14:paraId="0D9E451F" w14:textId="77777777" w:rsidR="00B24F1E" w:rsidRPr="00944CB7" w:rsidRDefault="00B24F1E" w:rsidP="007E2BF0">
            <w:pPr>
              <w:rPr>
                <w:sz w:val="20"/>
              </w:rPr>
            </w:pPr>
          </w:p>
        </w:tc>
      </w:tr>
      <w:tr w:rsidR="00B24F1E" w:rsidRPr="00944CB7" w14:paraId="2046DA9C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0B562B5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03C911E8" w14:textId="2F262415" w:rsidR="00B24F1E" w:rsidRPr="00944CB7" w:rsidRDefault="00541701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4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14:paraId="53C0A355" w14:textId="77777777" w:rsidR="00B24F1E" w:rsidRPr="00944CB7" w:rsidRDefault="00B24F1E" w:rsidP="007E2BF0">
            <w:pPr>
              <w:rPr>
                <w:b/>
                <w:sz w:val="22"/>
                <w:szCs w:val="22"/>
              </w:rPr>
            </w:pPr>
          </w:p>
        </w:tc>
      </w:tr>
      <w:tr w:rsidR="00B24F1E" w:rsidRPr="00944CB7" w14:paraId="3DF7FD62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593D474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1EE40F8A" w14:textId="71040408" w:rsidR="00B24F1E" w:rsidRPr="00944CB7" w:rsidRDefault="002D734C" w:rsidP="002D734C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36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14:paraId="2E34E312" w14:textId="77777777" w:rsidR="00B24F1E" w:rsidRPr="00944CB7" w:rsidRDefault="00B24F1E" w:rsidP="007E2BF0">
            <w:pPr>
              <w:rPr>
                <w:b/>
                <w:sz w:val="22"/>
                <w:szCs w:val="22"/>
              </w:rPr>
            </w:pPr>
          </w:p>
        </w:tc>
      </w:tr>
      <w:tr w:rsidR="00B24F1E" w14:paraId="3F896D29" w14:textId="77777777" w:rsidTr="00B24F1E">
        <w:tblPrEx>
          <w:jc w:val="left"/>
        </w:tblPrEx>
        <w:trPr>
          <w:trHeight w:val="240"/>
        </w:trPr>
        <w:tc>
          <w:tcPr>
            <w:tcW w:w="9785" w:type="dxa"/>
            <w:gridSpan w:val="5"/>
            <w:shd w:val="clear" w:color="auto" w:fill="auto"/>
            <w:vAlign w:val="center"/>
          </w:tcPr>
          <w:p w14:paraId="40F62F82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</w:p>
        </w:tc>
      </w:tr>
      <w:tr w:rsidR="00B24F1E" w14:paraId="6EEEEFC9" w14:textId="77777777" w:rsidTr="00B24F1E">
        <w:tblPrEx>
          <w:jc w:val="left"/>
        </w:tblPrEx>
        <w:trPr>
          <w:trHeight w:val="536"/>
        </w:trPr>
        <w:tc>
          <w:tcPr>
            <w:tcW w:w="9785" w:type="dxa"/>
            <w:gridSpan w:val="5"/>
            <w:shd w:val="clear" w:color="auto" w:fill="auto"/>
          </w:tcPr>
          <w:p w14:paraId="162D9D0E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1:  CALCULATOR FREE</w:t>
            </w:r>
          </w:p>
        </w:tc>
      </w:tr>
      <w:tr w:rsidR="00B24F1E" w:rsidRPr="00944CB7" w14:paraId="28FCE493" w14:textId="7777777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F71D9B8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DBA50AB" w14:textId="05C7DC35" w:rsidR="00B24F1E" w:rsidRDefault="00177F54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15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1970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FB58E61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1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373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3240C68" w14:textId="6761D61A" w:rsidR="00B24F1E" w:rsidRPr="00E24D25" w:rsidRDefault="00177F54" w:rsidP="007E2BF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13</w:t>
            </w:r>
          </w:p>
        </w:tc>
      </w:tr>
      <w:tr w:rsidR="00B24F1E" w:rsidRPr="00944CB7" w14:paraId="6704430C" w14:textId="7777777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8D9995F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EDD8D4F" w14:textId="3E99DFA2" w:rsidR="00B24F1E" w:rsidRPr="00944CB7" w:rsidRDefault="00177F54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2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482C13A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3373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73BAA63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Nil</w:t>
            </w:r>
          </w:p>
        </w:tc>
      </w:tr>
      <w:tr w:rsidR="00B24F1E" w:rsidRPr="00944CB7" w14:paraId="2ECD8319" w14:textId="7777777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8D0E3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366E1D8" w14:textId="1AF11952" w:rsidR="00B24F1E" w:rsidRPr="00944CB7" w:rsidRDefault="00177F54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13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F2E619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3373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D7223A0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1D2B24FC" w14:textId="77777777" w:rsidR="00B24F1E" w:rsidRDefault="00B24F1E" w:rsidP="00B24F1E">
      <w:pPr>
        <w:tabs>
          <w:tab w:val="right" w:pos="9356"/>
        </w:tabs>
        <w:ind w:left="567" w:right="566" w:hanging="567"/>
        <w:rPr>
          <w:szCs w:val="22"/>
        </w:rPr>
      </w:pPr>
    </w:p>
    <w:p w14:paraId="1B36954A" w14:textId="77777777"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43"/>
        <w:gridCol w:w="9730"/>
      </w:tblGrid>
      <w:tr w:rsidR="00B24F1E" w:rsidRPr="00485BFF" w14:paraId="1CA38E80" w14:textId="77777777" w:rsidTr="00AF6DE9">
        <w:tc>
          <w:tcPr>
            <w:tcW w:w="443" w:type="dxa"/>
          </w:tcPr>
          <w:p w14:paraId="180A0523" w14:textId="77777777" w:rsidR="00B24F1E" w:rsidRPr="003D76C7" w:rsidRDefault="00B24F1E" w:rsidP="007E2BF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9730" w:type="dxa"/>
          </w:tcPr>
          <w:p w14:paraId="75F71600" w14:textId="464DA196" w:rsidR="00B24F1E" w:rsidRDefault="009475DC" w:rsidP="007E2B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</w:t>
            </w:r>
            <w:r w:rsidR="00B24F1E" w:rsidRPr="003D76C7">
              <w:rPr>
                <w:b/>
                <w:sz w:val="22"/>
                <w:szCs w:val="22"/>
              </w:rPr>
              <w:t xml:space="preserve"> marks: 1, </w:t>
            </w:r>
            <w:r w:rsidR="007E2BF0">
              <w:rPr>
                <w:b/>
                <w:sz w:val="22"/>
                <w:szCs w:val="22"/>
              </w:rPr>
              <w:t>1, 1</w:t>
            </w:r>
            <w:r>
              <w:rPr>
                <w:b/>
                <w:sz w:val="22"/>
                <w:szCs w:val="22"/>
              </w:rPr>
              <w:t>, 1</w:t>
            </w:r>
            <w:r w:rsidR="00B24F1E" w:rsidRPr="003D76C7">
              <w:rPr>
                <w:b/>
                <w:sz w:val="22"/>
                <w:szCs w:val="22"/>
              </w:rPr>
              <w:t>]</w:t>
            </w:r>
          </w:p>
          <w:p w14:paraId="2314057A" w14:textId="77777777" w:rsidR="00E14FE0" w:rsidRDefault="00E14FE0" w:rsidP="007E2BF0">
            <w:pPr>
              <w:rPr>
                <w:b/>
                <w:sz w:val="22"/>
                <w:szCs w:val="22"/>
              </w:rPr>
            </w:pPr>
          </w:p>
          <w:p w14:paraId="5373CD9B" w14:textId="30C3870E" w:rsidR="00E14FE0" w:rsidRPr="009475DC" w:rsidRDefault="00E14FE0" w:rsidP="007E2BF0">
            <w:pPr>
              <w:rPr>
                <w:b/>
                <w:sz w:val="22"/>
                <w:szCs w:val="22"/>
              </w:rPr>
            </w:pPr>
            <w:r w:rsidRPr="009475DC">
              <w:rPr>
                <w:b/>
                <w:sz w:val="22"/>
                <w:szCs w:val="22"/>
              </w:rPr>
              <w:t>Write an equation for each of the following statements. Do NOT solve it.</w:t>
            </w:r>
          </w:p>
        </w:tc>
      </w:tr>
      <w:tr w:rsidR="00AF6DE9" w:rsidRPr="00485BFF" w14:paraId="055450FF" w14:textId="77777777" w:rsidTr="00177F54">
        <w:tc>
          <w:tcPr>
            <w:tcW w:w="443" w:type="dxa"/>
          </w:tcPr>
          <w:p w14:paraId="499E7A26" w14:textId="77777777" w:rsidR="00AF6DE9" w:rsidRPr="003D76C7" w:rsidRDefault="00AF6DE9" w:rsidP="007E2BF0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p w14:paraId="5FC0DFBD" w14:textId="32959D62" w:rsidR="00AF6DE9" w:rsidRDefault="00AF6DE9" w:rsidP="007E2BF0">
            <w:pPr>
              <w:rPr>
                <w:b/>
                <w:sz w:val="22"/>
                <w:szCs w:val="22"/>
              </w:rPr>
            </w:pPr>
          </w:p>
        </w:tc>
      </w:tr>
      <w:tr w:rsidR="00E14FE0" w:rsidRPr="00485BFF" w14:paraId="79A7B9F3" w14:textId="77777777" w:rsidTr="00177F54">
        <w:trPr>
          <w:trHeight w:val="454"/>
        </w:trPr>
        <w:tc>
          <w:tcPr>
            <w:tcW w:w="443" w:type="dxa"/>
          </w:tcPr>
          <w:p w14:paraId="55C9EC1C" w14:textId="0C77EDC4" w:rsidR="00E14FE0" w:rsidRPr="00E14FE0" w:rsidRDefault="00E14FE0" w:rsidP="00E14FE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730" w:type="dxa"/>
          </w:tcPr>
          <w:p w14:paraId="6FE93844" w14:textId="1C1A2B8A" w:rsidR="00E14FE0" w:rsidRDefault="009475DC" w:rsidP="007E2B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I add five to a number I get twelve.</w:t>
            </w:r>
          </w:p>
          <w:p w14:paraId="342ECC20" w14:textId="77777777" w:rsidR="00E14FE0" w:rsidRDefault="00E14FE0" w:rsidP="007E2BF0">
            <w:pPr>
              <w:rPr>
                <w:sz w:val="22"/>
                <w:szCs w:val="22"/>
              </w:rPr>
            </w:pPr>
          </w:p>
          <w:p w14:paraId="0259A811" w14:textId="77777777" w:rsidR="00E14FE0" w:rsidRDefault="00E14FE0" w:rsidP="007E2BF0">
            <w:pPr>
              <w:rPr>
                <w:sz w:val="22"/>
                <w:szCs w:val="22"/>
              </w:rPr>
            </w:pPr>
          </w:p>
          <w:p w14:paraId="3E73C05E" w14:textId="77777777" w:rsidR="00E14FE0" w:rsidRPr="00E14FE0" w:rsidRDefault="00E14FE0" w:rsidP="007E2BF0">
            <w:pPr>
              <w:rPr>
                <w:sz w:val="22"/>
                <w:szCs w:val="22"/>
              </w:rPr>
            </w:pPr>
          </w:p>
        </w:tc>
      </w:tr>
      <w:tr w:rsidR="00E14FE0" w:rsidRPr="00485BFF" w14:paraId="5F0BD7A0" w14:textId="77777777" w:rsidTr="00177F54">
        <w:trPr>
          <w:trHeight w:val="454"/>
        </w:trPr>
        <w:tc>
          <w:tcPr>
            <w:tcW w:w="443" w:type="dxa"/>
          </w:tcPr>
          <w:p w14:paraId="1E3AC0FD" w14:textId="44914FBE" w:rsidR="00E14FE0" w:rsidRPr="00E14FE0" w:rsidRDefault="00E14FE0" w:rsidP="00E14FE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730" w:type="dxa"/>
          </w:tcPr>
          <w:p w14:paraId="7747680E" w14:textId="43B49115" w:rsidR="00E14FE0" w:rsidRDefault="009475DC" w:rsidP="007E2B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I add three to five times the number I get fifteen</w:t>
            </w:r>
            <w:r w:rsidR="00E14FE0">
              <w:rPr>
                <w:sz w:val="22"/>
                <w:szCs w:val="22"/>
              </w:rPr>
              <w:t xml:space="preserve">. </w:t>
            </w:r>
          </w:p>
          <w:p w14:paraId="096FD754" w14:textId="77777777" w:rsidR="00E14FE0" w:rsidRDefault="00E14FE0" w:rsidP="007E2BF0">
            <w:pPr>
              <w:rPr>
                <w:sz w:val="22"/>
                <w:szCs w:val="22"/>
              </w:rPr>
            </w:pPr>
          </w:p>
          <w:p w14:paraId="22A456C2" w14:textId="77777777" w:rsidR="00E14FE0" w:rsidRDefault="00E14FE0" w:rsidP="007E2BF0">
            <w:pPr>
              <w:rPr>
                <w:sz w:val="22"/>
                <w:szCs w:val="22"/>
              </w:rPr>
            </w:pPr>
          </w:p>
          <w:p w14:paraId="4F0A73DD" w14:textId="15AD1561" w:rsidR="00E14FE0" w:rsidRPr="00E14FE0" w:rsidRDefault="00E14FE0" w:rsidP="007E2BF0">
            <w:pPr>
              <w:rPr>
                <w:sz w:val="22"/>
                <w:szCs w:val="22"/>
              </w:rPr>
            </w:pPr>
          </w:p>
        </w:tc>
      </w:tr>
      <w:tr w:rsidR="00E14FE0" w:rsidRPr="00485BFF" w14:paraId="7DF6DC08" w14:textId="77777777" w:rsidTr="00177F54">
        <w:trPr>
          <w:trHeight w:val="454"/>
        </w:trPr>
        <w:tc>
          <w:tcPr>
            <w:tcW w:w="443" w:type="dxa"/>
          </w:tcPr>
          <w:p w14:paraId="1C936988" w14:textId="2C19DD31" w:rsidR="00E14FE0" w:rsidRPr="00E14FE0" w:rsidRDefault="00E14FE0" w:rsidP="00E14FE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9730" w:type="dxa"/>
          </w:tcPr>
          <w:p w14:paraId="00DA3756" w14:textId="77777777" w:rsidR="00E14FE0" w:rsidRDefault="00E14FE0" w:rsidP="007E2B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Three less</w:t>
            </w:r>
            <w:r w:rsidR="009475DC">
              <w:rPr>
                <w:sz w:val="22"/>
                <w:szCs w:val="22"/>
              </w:rPr>
              <w:t xml:space="preserve"> than four times the number is nine. </w:t>
            </w:r>
          </w:p>
          <w:p w14:paraId="4E89852B" w14:textId="77777777" w:rsidR="009475DC" w:rsidRDefault="009475DC" w:rsidP="007E2BF0">
            <w:pPr>
              <w:rPr>
                <w:sz w:val="22"/>
                <w:szCs w:val="22"/>
              </w:rPr>
            </w:pPr>
          </w:p>
          <w:p w14:paraId="0CC6972F" w14:textId="77777777" w:rsidR="009475DC" w:rsidRDefault="009475DC" w:rsidP="007E2BF0">
            <w:pPr>
              <w:rPr>
                <w:sz w:val="22"/>
                <w:szCs w:val="22"/>
              </w:rPr>
            </w:pPr>
          </w:p>
          <w:p w14:paraId="5E44517C" w14:textId="3FF864F3" w:rsidR="009475DC" w:rsidRPr="00E14FE0" w:rsidRDefault="009475DC" w:rsidP="007E2BF0">
            <w:pPr>
              <w:rPr>
                <w:sz w:val="22"/>
                <w:szCs w:val="22"/>
              </w:rPr>
            </w:pPr>
          </w:p>
        </w:tc>
      </w:tr>
      <w:tr w:rsidR="00E14FE0" w:rsidRPr="00485BFF" w14:paraId="0E7A7F72" w14:textId="77777777" w:rsidTr="00177F54">
        <w:trPr>
          <w:trHeight w:val="454"/>
        </w:trPr>
        <w:tc>
          <w:tcPr>
            <w:tcW w:w="443" w:type="dxa"/>
          </w:tcPr>
          <w:p w14:paraId="026424E2" w14:textId="39A29129" w:rsidR="00E14FE0" w:rsidRPr="00E14FE0" w:rsidRDefault="009475DC" w:rsidP="00E14FE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9730" w:type="dxa"/>
          </w:tcPr>
          <w:p w14:paraId="2CA79661" w14:textId="77777777" w:rsidR="00E14FE0" w:rsidRDefault="009475DC" w:rsidP="007E2B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is divided by four and subtracted from fourteen. The result is negative eight.</w:t>
            </w:r>
          </w:p>
          <w:p w14:paraId="3440E1D4" w14:textId="77777777" w:rsidR="009475DC" w:rsidRDefault="009475DC" w:rsidP="007E2BF0">
            <w:pPr>
              <w:rPr>
                <w:sz w:val="22"/>
                <w:szCs w:val="22"/>
              </w:rPr>
            </w:pPr>
          </w:p>
          <w:p w14:paraId="38244CA5" w14:textId="77777777" w:rsidR="009475DC" w:rsidRDefault="009475DC" w:rsidP="007E2BF0">
            <w:pPr>
              <w:rPr>
                <w:sz w:val="22"/>
                <w:szCs w:val="22"/>
              </w:rPr>
            </w:pPr>
          </w:p>
          <w:p w14:paraId="56E79CE2" w14:textId="1E42B9AF" w:rsidR="009475DC" w:rsidRPr="00E14FE0" w:rsidRDefault="009475DC" w:rsidP="007E2BF0">
            <w:pPr>
              <w:rPr>
                <w:sz w:val="22"/>
                <w:szCs w:val="22"/>
              </w:rPr>
            </w:pPr>
          </w:p>
        </w:tc>
      </w:tr>
    </w:tbl>
    <w:p w14:paraId="5D20FD2F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559DDDF2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tbl>
      <w:tblPr>
        <w:tblW w:w="10014" w:type="dxa"/>
        <w:tblLook w:val="04A0" w:firstRow="1" w:lastRow="0" w:firstColumn="1" w:lastColumn="0" w:noHBand="0" w:noVBand="1"/>
      </w:tblPr>
      <w:tblGrid>
        <w:gridCol w:w="420"/>
        <w:gridCol w:w="4522"/>
        <w:gridCol w:w="419"/>
        <w:gridCol w:w="4653"/>
      </w:tblGrid>
      <w:tr w:rsidR="00803305" w:rsidRPr="00485BFF" w14:paraId="1651FD5A" w14:textId="77777777" w:rsidTr="003C5553">
        <w:trPr>
          <w:trHeight w:val="278"/>
        </w:trPr>
        <w:tc>
          <w:tcPr>
            <w:tcW w:w="420" w:type="dxa"/>
            <w:vAlign w:val="center"/>
          </w:tcPr>
          <w:p w14:paraId="4925AEE6" w14:textId="6E4A0847" w:rsidR="00803305" w:rsidRPr="003D76C7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594" w:type="dxa"/>
            <w:gridSpan w:val="3"/>
            <w:vAlign w:val="center"/>
          </w:tcPr>
          <w:p w14:paraId="45B39B1A" w14:textId="77777777" w:rsidR="00803305" w:rsidRPr="003D76C7" w:rsidRDefault="00803305" w:rsidP="003C5553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6 marks: 1, 1,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803305" w:rsidRPr="00204610" w14:paraId="29BCBD34" w14:textId="77777777" w:rsidTr="003C5553">
        <w:trPr>
          <w:trHeight w:val="278"/>
        </w:trPr>
        <w:tc>
          <w:tcPr>
            <w:tcW w:w="420" w:type="dxa"/>
            <w:vAlign w:val="center"/>
          </w:tcPr>
          <w:p w14:paraId="6271356B" w14:textId="77777777" w:rsidR="00803305" w:rsidRPr="00204610" w:rsidRDefault="00803305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9594" w:type="dxa"/>
            <w:gridSpan w:val="3"/>
            <w:vAlign w:val="center"/>
          </w:tcPr>
          <w:p w14:paraId="2C1B2DE7" w14:textId="5C86D7B6" w:rsidR="00803305" w:rsidRPr="00204610" w:rsidRDefault="00803305" w:rsidP="003C5553">
            <w:pPr>
              <w:rPr>
                <w:b/>
                <w:sz w:val="22"/>
                <w:szCs w:val="22"/>
              </w:rPr>
            </w:pPr>
            <w:r w:rsidRPr="00204610">
              <w:rPr>
                <w:b/>
                <w:sz w:val="22"/>
                <w:szCs w:val="22"/>
              </w:rPr>
              <w:t>Solve the following linear equations</w:t>
            </w:r>
            <w:r w:rsidR="00204610">
              <w:rPr>
                <w:b/>
                <w:sz w:val="22"/>
                <w:szCs w:val="22"/>
              </w:rPr>
              <w:t>:</w:t>
            </w:r>
          </w:p>
        </w:tc>
      </w:tr>
      <w:tr w:rsidR="00803305" w:rsidRPr="00485BFF" w14:paraId="00117A08" w14:textId="77777777" w:rsidTr="003C5553">
        <w:trPr>
          <w:trHeight w:val="499"/>
        </w:trPr>
        <w:tc>
          <w:tcPr>
            <w:tcW w:w="420" w:type="dxa"/>
            <w:vAlign w:val="center"/>
          </w:tcPr>
          <w:p w14:paraId="48B335E7" w14:textId="77777777" w:rsidR="00803305" w:rsidRPr="003D76C7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522" w:type="dxa"/>
            <w:vAlign w:val="center"/>
          </w:tcPr>
          <w:p w14:paraId="1E27B9BC" w14:textId="77777777" w:rsidR="00803305" w:rsidRDefault="00803305" w:rsidP="003C5553">
            <w:pPr>
              <w:rPr>
                <w:sz w:val="22"/>
                <w:szCs w:val="22"/>
              </w:rPr>
            </w:pPr>
            <w:r w:rsidRPr="00AD1C95">
              <w:rPr>
                <w:position w:val="-6"/>
              </w:rPr>
              <w:object w:dxaOrig="980" w:dyaOrig="260" w14:anchorId="43FF73C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9.5pt;height:13.5pt" o:ole="">
                  <v:imagedata r:id="rId8" o:title=""/>
                </v:shape>
                <o:OLEObject Type="Embed" ProgID="Equation.3" ShapeID="_x0000_i1025" DrawAspect="Content" ObjectID="_1504440345" r:id="rId9"/>
              </w:object>
            </w:r>
          </w:p>
        </w:tc>
        <w:tc>
          <w:tcPr>
            <w:tcW w:w="419" w:type="dxa"/>
            <w:vAlign w:val="center"/>
          </w:tcPr>
          <w:p w14:paraId="750D1A77" w14:textId="77777777" w:rsidR="00803305" w:rsidRPr="008A49FB" w:rsidRDefault="00803305" w:rsidP="003C5553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653" w:type="dxa"/>
            <w:vAlign w:val="center"/>
          </w:tcPr>
          <w:p w14:paraId="12BD37C7" w14:textId="4F064A08" w:rsidR="00803305" w:rsidRDefault="00803305" w:rsidP="003C5553">
            <w:pPr>
              <w:rPr>
                <w:sz w:val="22"/>
                <w:szCs w:val="22"/>
              </w:rPr>
            </w:pPr>
            <w:r>
              <w:rPr>
                <w:noProof/>
                <w:position w:val="-24"/>
                <w:lang w:val="en-AU" w:eastAsia="en-AU"/>
              </w:rPr>
              <w:drawing>
                <wp:inline distT="0" distB="0" distL="0" distR="0" wp14:anchorId="3A0A72B7" wp14:editId="3B7D3FD3">
                  <wp:extent cx="428625" cy="4000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305" w:rsidRPr="00485BFF" w14:paraId="5E1BC016" w14:textId="77777777" w:rsidTr="003C5553">
        <w:trPr>
          <w:trHeight w:val="499"/>
        </w:trPr>
        <w:tc>
          <w:tcPr>
            <w:tcW w:w="420" w:type="dxa"/>
            <w:vAlign w:val="center"/>
          </w:tcPr>
          <w:p w14:paraId="398322E1" w14:textId="77777777" w:rsidR="00803305" w:rsidRDefault="00803305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4522" w:type="dxa"/>
            <w:vAlign w:val="center"/>
          </w:tcPr>
          <w:p w14:paraId="76DDDE63" w14:textId="77777777" w:rsidR="00803305" w:rsidRDefault="00803305" w:rsidP="003C5553"/>
          <w:p w14:paraId="38A982D6" w14:textId="77777777" w:rsidR="00803305" w:rsidRDefault="00803305" w:rsidP="003C5553"/>
          <w:p w14:paraId="5A0D23C8" w14:textId="77777777" w:rsidR="00803305" w:rsidRDefault="00803305" w:rsidP="003C5553"/>
          <w:p w14:paraId="452299E8" w14:textId="77777777" w:rsidR="00803305" w:rsidRDefault="00803305" w:rsidP="003C5553"/>
          <w:p w14:paraId="5B77227C" w14:textId="77777777" w:rsidR="00803305" w:rsidRDefault="00803305" w:rsidP="003C5553"/>
          <w:p w14:paraId="0472DAA6" w14:textId="77777777" w:rsidR="00803305" w:rsidRDefault="00803305" w:rsidP="003C5553"/>
        </w:tc>
        <w:tc>
          <w:tcPr>
            <w:tcW w:w="419" w:type="dxa"/>
            <w:vAlign w:val="center"/>
          </w:tcPr>
          <w:p w14:paraId="453ABF7D" w14:textId="77777777" w:rsidR="00803305" w:rsidRPr="008A49FB" w:rsidRDefault="00803305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4653" w:type="dxa"/>
            <w:vAlign w:val="center"/>
          </w:tcPr>
          <w:p w14:paraId="79D0E630" w14:textId="77777777" w:rsidR="00803305" w:rsidRDefault="00803305" w:rsidP="003C5553"/>
        </w:tc>
      </w:tr>
      <w:tr w:rsidR="00803305" w:rsidRPr="00485BFF" w14:paraId="7C4A1882" w14:textId="77777777" w:rsidTr="003C5553">
        <w:trPr>
          <w:trHeight w:val="499"/>
        </w:trPr>
        <w:tc>
          <w:tcPr>
            <w:tcW w:w="420" w:type="dxa"/>
            <w:vAlign w:val="center"/>
          </w:tcPr>
          <w:p w14:paraId="69A5078C" w14:textId="77777777" w:rsidR="00803305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c)</w:t>
            </w:r>
          </w:p>
        </w:tc>
        <w:tc>
          <w:tcPr>
            <w:tcW w:w="4522" w:type="dxa"/>
            <w:vAlign w:val="center"/>
          </w:tcPr>
          <w:p w14:paraId="7B1F73DA" w14:textId="4268F783" w:rsidR="00803305" w:rsidRDefault="00803305" w:rsidP="003C5553">
            <w:pPr>
              <w:rPr>
                <w:sz w:val="22"/>
                <w:szCs w:val="22"/>
              </w:rPr>
            </w:pPr>
            <w:r>
              <w:rPr>
                <w:noProof/>
                <w:position w:val="-6"/>
                <w:lang w:val="en-AU" w:eastAsia="en-AU"/>
              </w:rPr>
              <w:drawing>
                <wp:inline distT="0" distB="0" distL="0" distR="0" wp14:anchorId="3DDF97E5" wp14:editId="1B05A3C8">
                  <wp:extent cx="714375" cy="1714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" w:type="dxa"/>
            <w:vAlign w:val="center"/>
          </w:tcPr>
          <w:p w14:paraId="00AC64EA" w14:textId="77777777" w:rsidR="00803305" w:rsidRPr="008A49FB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653" w:type="dxa"/>
            <w:vAlign w:val="center"/>
          </w:tcPr>
          <w:p w14:paraId="70A81C14" w14:textId="1FFE06F1" w:rsidR="00803305" w:rsidRPr="007B5FA0" w:rsidRDefault="00803305" w:rsidP="003C5553">
            <w:r>
              <w:rPr>
                <w:noProof/>
                <w:position w:val="-24"/>
                <w:lang w:val="en-AU" w:eastAsia="en-AU"/>
              </w:rPr>
              <w:drawing>
                <wp:inline distT="0" distB="0" distL="0" distR="0" wp14:anchorId="45D2F59F" wp14:editId="3898E46E">
                  <wp:extent cx="447675" cy="4000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1664C7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529105B2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6F5D107B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604E4315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357054F8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31788DDA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78E6C347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47DE67E3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43"/>
        <w:gridCol w:w="9730"/>
      </w:tblGrid>
      <w:tr w:rsidR="00803305" w:rsidRPr="00485BFF" w14:paraId="621E85E7" w14:textId="77777777" w:rsidTr="003C5553">
        <w:tc>
          <w:tcPr>
            <w:tcW w:w="443" w:type="dxa"/>
          </w:tcPr>
          <w:p w14:paraId="1CD210C6" w14:textId="325245F6" w:rsidR="00803305" w:rsidRPr="003D76C7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730" w:type="dxa"/>
          </w:tcPr>
          <w:p w14:paraId="41DA3A32" w14:textId="2D269C26" w:rsidR="00803305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CE4A38">
              <w:rPr>
                <w:b/>
                <w:sz w:val="22"/>
                <w:szCs w:val="22"/>
              </w:rPr>
              <w:t xml:space="preserve">3 </w:t>
            </w:r>
            <w:r w:rsidRPr="003D76C7">
              <w:rPr>
                <w:b/>
                <w:sz w:val="22"/>
                <w:szCs w:val="22"/>
              </w:rPr>
              <w:t xml:space="preserve">marks: 1, </w:t>
            </w:r>
            <w:r>
              <w:rPr>
                <w:b/>
                <w:sz w:val="22"/>
                <w:szCs w:val="22"/>
              </w:rPr>
              <w:t>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  <w:p w14:paraId="6BF767D4" w14:textId="77777777" w:rsidR="00803305" w:rsidRDefault="00803305" w:rsidP="003C5553">
            <w:pPr>
              <w:rPr>
                <w:b/>
                <w:sz w:val="22"/>
                <w:szCs w:val="22"/>
              </w:rPr>
            </w:pPr>
          </w:p>
          <w:p w14:paraId="26D29F4D" w14:textId="77777777" w:rsidR="00803305" w:rsidRDefault="007D3C9F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Insert correct word from the list below to complete sentences:</w:t>
            </w:r>
          </w:p>
          <w:p w14:paraId="282668AA" w14:textId="77777777" w:rsidR="007D3C9F" w:rsidRDefault="007D3C9F" w:rsidP="003C5553">
            <w:pPr>
              <w:rPr>
                <w:b/>
                <w:sz w:val="22"/>
                <w:szCs w:val="22"/>
              </w:rPr>
            </w:pPr>
          </w:p>
          <w:p w14:paraId="0D571DCA" w14:textId="5DC60F57" w:rsidR="007D3C9F" w:rsidRPr="007D3C9F" w:rsidRDefault="007D3C9F" w:rsidP="003C5553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Linear, algebraic expression, linear equation, coefficient, operations, </w:t>
            </w:r>
            <w:proofErr w:type="spellStart"/>
            <w:r>
              <w:rPr>
                <w:i/>
                <w:sz w:val="22"/>
                <w:szCs w:val="22"/>
              </w:rPr>
              <w:t>pronumeral</w:t>
            </w:r>
            <w:proofErr w:type="spellEnd"/>
            <w:r>
              <w:rPr>
                <w:i/>
                <w:sz w:val="22"/>
                <w:szCs w:val="22"/>
              </w:rPr>
              <w:t>, term, variable</w:t>
            </w:r>
          </w:p>
        </w:tc>
      </w:tr>
      <w:tr w:rsidR="00803305" w:rsidRPr="00485BFF" w14:paraId="20A68FD9" w14:textId="77777777" w:rsidTr="00177F54">
        <w:tc>
          <w:tcPr>
            <w:tcW w:w="443" w:type="dxa"/>
          </w:tcPr>
          <w:p w14:paraId="4803DF9C" w14:textId="79360338" w:rsidR="00803305" w:rsidRPr="003D76C7" w:rsidRDefault="00803305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p w14:paraId="57A644B4" w14:textId="77777777" w:rsidR="00803305" w:rsidRDefault="00803305" w:rsidP="003C5553">
            <w:pPr>
              <w:rPr>
                <w:b/>
                <w:sz w:val="22"/>
                <w:szCs w:val="22"/>
              </w:rPr>
            </w:pPr>
          </w:p>
        </w:tc>
      </w:tr>
      <w:tr w:rsidR="00803305" w:rsidRPr="00485BFF" w14:paraId="3BFAA73C" w14:textId="77777777" w:rsidTr="00177F54">
        <w:trPr>
          <w:trHeight w:val="454"/>
        </w:trPr>
        <w:tc>
          <w:tcPr>
            <w:tcW w:w="443" w:type="dxa"/>
          </w:tcPr>
          <w:p w14:paraId="30E9453C" w14:textId="77777777" w:rsidR="00803305" w:rsidRPr="00E14FE0" w:rsidRDefault="00803305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730" w:type="dxa"/>
          </w:tcPr>
          <w:p w14:paraId="47FCFF12" w14:textId="63923DA6" w:rsidR="00803305" w:rsidRDefault="008033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solve an equation, we perform ____________ in reverse order.</w:t>
            </w:r>
          </w:p>
          <w:p w14:paraId="4FD2324D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4DE09681" w14:textId="77777777" w:rsidR="00803305" w:rsidRPr="00E14FE0" w:rsidRDefault="00803305" w:rsidP="003C5553">
            <w:pPr>
              <w:rPr>
                <w:sz w:val="22"/>
                <w:szCs w:val="22"/>
              </w:rPr>
            </w:pPr>
          </w:p>
        </w:tc>
      </w:tr>
      <w:tr w:rsidR="00803305" w:rsidRPr="00485BFF" w14:paraId="327FC471" w14:textId="77777777" w:rsidTr="00177F54">
        <w:trPr>
          <w:trHeight w:val="454"/>
        </w:trPr>
        <w:tc>
          <w:tcPr>
            <w:tcW w:w="443" w:type="dxa"/>
          </w:tcPr>
          <w:p w14:paraId="19EE7082" w14:textId="77777777" w:rsidR="00803305" w:rsidRPr="00E14FE0" w:rsidRDefault="00803305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730" w:type="dxa"/>
          </w:tcPr>
          <w:p w14:paraId="6B5ED82E" w14:textId="4FE407B4" w:rsidR="00803305" w:rsidRDefault="008033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_______________ has only one solution.</w:t>
            </w:r>
          </w:p>
          <w:p w14:paraId="30985C51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601A4FCA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6C73D358" w14:textId="77777777" w:rsidR="00803305" w:rsidRPr="00E14FE0" w:rsidRDefault="00803305" w:rsidP="003C5553">
            <w:pPr>
              <w:rPr>
                <w:sz w:val="22"/>
                <w:szCs w:val="22"/>
              </w:rPr>
            </w:pPr>
          </w:p>
        </w:tc>
      </w:tr>
      <w:tr w:rsidR="00803305" w:rsidRPr="00485BFF" w14:paraId="692167E8" w14:textId="77777777" w:rsidTr="00177F54">
        <w:trPr>
          <w:trHeight w:val="454"/>
        </w:trPr>
        <w:tc>
          <w:tcPr>
            <w:tcW w:w="443" w:type="dxa"/>
          </w:tcPr>
          <w:p w14:paraId="6A9FE50F" w14:textId="77777777" w:rsidR="00803305" w:rsidRPr="00E14FE0" w:rsidRDefault="00803305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9730" w:type="dxa"/>
          </w:tcPr>
          <w:p w14:paraId="132371A1" w14:textId="7B575355" w:rsidR="00803305" w:rsidRDefault="00CE4A38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unknown number in the equation is called _____________.</w:t>
            </w:r>
          </w:p>
          <w:p w14:paraId="51CAE6A8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6FFFAB92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3E65F980" w14:textId="77777777" w:rsidR="00803305" w:rsidRPr="00E14FE0" w:rsidRDefault="00803305" w:rsidP="003C5553">
            <w:pPr>
              <w:rPr>
                <w:sz w:val="22"/>
                <w:szCs w:val="22"/>
              </w:rPr>
            </w:pPr>
          </w:p>
        </w:tc>
      </w:tr>
    </w:tbl>
    <w:p w14:paraId="26618127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0944EF7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74A61046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1CB56A0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4C70B29C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9340A02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A204A7D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33D66890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43763D45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60BC0C63" w14:textId="77777777" w:rsidR="007B5FA0" w:rsidRDefault="007B5FA0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7C1B290F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39032C38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9C43F4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08BC65F5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3EA00F5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1D79644F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5509ED29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78DC1C2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2F30F15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03A7631C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791EE1B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4685FD8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7331B9BB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55AF3A16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3E544146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158E7C2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0ABFC25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798F344E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05D6971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146EFF7C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17E1BDA" w14:textId="77777777" w:rsidR="000E1625" w:rsidRDefault="000E1625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61A968C" w14:textId="77777777" w:rsidR="00B24F1E" w:rsidRDefault="003E567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  <w:proofErr w:type="gramStart"/>
      <w:r>
        <w:rPr>
          <w:b/>
          <w:sz w:val="22"/>
          <w:szCs w:val="22"/>
        </w:rPr>
        <w:t>~  END</w:t>
      </w:r>
      <w:proofErr w:type="gramEnd"/>
      <w:r>
        <w:rPr>
          <w:b/>
          <w:sz w:val="22"/>
          <w:szCs w:val="22"/>
        </w:rPr>
        <w:t xml:space="preserve"> OF</w:t>
      </w:r>
      <w:r w:rsidR="00B24F1E" w:rsidRPr="0035186E">
        <w:rPr>
          <w:b/>
          <w:sz w:val="22"/>
          <w:szCs w:val="22"/>
        </w:rPr>
        <w:t xml:space="preserve"> SECTION 1  ~</w:t>
      </w:r>
    </w:p>
    <w:p w14:paraId="518C11C0" w14:textId="77777777" w:rsidR="00CE4A38" w:rsidRPr="0035186E" w:rsidRDefault="00CE4A38" w:rsidP="00B24F1E">
      <w:pPr>
        <w:pStyle w:val="BlockText"/>
        <w:ind w:left="567" w:right="0" w:hanging="567"/>
        <w:jc w:val="center"/>
        <w:rPr>
          <w:sz w:val="22"/>
          <w:szCs w:val="22"/>
        </w:rPr>
      </w:pP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2124"/>
        <w:gridCol w:w="142"/>
        <w:gridCol w:w="2552"/>
      </w:tblGrid>
      <w:tr w:rsidR="00B24F1E" w14:paraId="12FFF8BD" w14:textId="77777777" w:rsidTr="00B24F1E">
        <w:trPr>
          <w:trHeight w:val="540"/>
        </w:trPr>
        <w:tc>
          <w:tcPr>
            <w:tcW w:w="1728" w:type="dxa"/>
            <w:shd w:val="clear" w:color="auto" w:fill="auto"/>
          </w:tcPr>
          <w:p w14:paraId="12A6E1C5" w14:textId="315450BB" w:rsidR="00B24F1E" w:rsidRDefault="00B24F1E" w:rsidP="007E2BF0">
            <w:pPr>
              <w:pStyle w:val="Header"/>
              <w:tabs>
                <w:tab w:val="center" w:pos="-1980"/>
              </w:tabs>
            </w:pPr>
            <w:r>
              <w:rPr>
                <w:szCs w:val="22"/>
              </w:rPr>
              <w:br w:type="page"/>
            </w:r>
            <w:r>
              <w:t xml:space="preserve">Name: </w:t>
            </w:r>
          </w:p>
        </w:tc>
        <w:tc>
          <w:tcPr>
            <w:tcW w:w="5326" w:type="dxa"/>
            <w:gridSpan w:val="3"/>
            <w:shd w:val="clear" w:color="auto" w:fill="auto"/>
          </w:tcPr>
          <w:p w14:paraId="272FFF7C" w14:textId="77777777" w:rsidR="00B24F1E" w:rsidRDefault="00B24F1E" w:rsidP="00B24F1E">
            <w:pPr>
              <w:pStyle w:val="Header"/>
              <w:tabs>
                <w:tab w:val="center" w:pos="-1980"/>
              </w:tabs>
            </w:pPr>
            <w:r>
              <w:t>______________________________________</w:t>
            </w:r>
          </w:p>
        </w:tc>
        <w:tc>
          <w:tcPr>
            <w:tcW w:w="2552" w:type="dxa"/>
            <w:shd w:val="clear" w:color="auto" w:fill="auto"/>
          </w:tcPr>
          <w:p w14:paraId="7769055F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CD0581">
              <w:t xml:space="preserve">Date: </w:t>
            </w:r>
            <w:r w:rsidRPr="0086027C">
              <w:rPr>
                <w:i/>
              </w:rPr>
              <w:t>___________</w:t>
            </w:r>
          </w:p>
        </w:tc>
      </w:tr>
      <w:tr w:rsidR="00B24F1E" w14:paraId="7C877B0A" w14:textId="77777777" w:rsidTr="00B24F1E">
        <w:trPr>
          <w:trHeight w:val="535"/>
        </w:trPr>
        <w:tc>
          <w:tcPr>
            <w:tcW w:w="9606" w:type="dxa"/>
            <w:gridSpan w:val="5"/>
            <w:shd w:val="clear" w:color="auto" w:fill="auto"/>
          </w:tcPr>
          <w:p w14:paraId="00F61B71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2:  CALCULATOR ASSUMED</w:t>
            </w:r>
          </w:p>
        </w:tc>
      </w:tr>
      <w:tr w:rsidR="00B24F1E" w:rsidRPr="00944CB7" w14:paraId="67175D6C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488294A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6A4EE9A" w14:textId="49510F1E" w:rsidR="00B24F1E" w:rsidRDefault="00177F54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25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2124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0624105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2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746523B2" w14:textId="5072D07A" w:rsidR="00B24F1E" w:rsidRPr="00E24D25" w:rsidRDefault="003344F4" w:rsidP="007E2BF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22</w:t>
            </w:r>
          </w:p>
        </w:tc>
      </w:tr>
      <w:tr w:rsidR="00B24F1E" w:rsidRPr="00944CB7" w14:paraId="7803DE8C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667D88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8EA2973" w14:textId="2ABB6073" w:rsidR="00B24F1E" w:rsidRPr="00944CB7" w:rsidRDefault="00541701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</w:t>
            </w:r>
            <w:r w:rsidR="00B24F1E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A451764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79F1F69" w14:textId="77777777" w:rsidR="00B24F1E" w:rsidRDefault="00B24F1E" w:rsidP="007E2BF0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 w:rsidRPr="0086027C">
              <w:rPr>
                <w:i/>
                <w:sz w:val="20"/>
              </w:rPr>
              <w:t xml:space="preserve">½ page notes (A4 one side), </w:t>
            </w:r>
          </w:p>
          <w:p w14:paraId="6E84CEF1" w14:textId="77777777" w:rsidR="00B24F1E" w:rsidRPr="00F95B35" w:rsidRDefault="00B24F1E" w:rsidP="007E2BF0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CAS </w:t>
            </w:r>
            <w:r w:rsidRPr="0086027C">
              <w:rPr>
                <w:i/>
                <w:sz w:val="20"/>
              </w:rPr>
              <w:t>calculator</w:t>
            </w:r>
          </w:p>
        </w:tc>
      </w:tr>
      <w:tr w:rsidR="00B24F1E" w:rsidRPr="00944CB7" w14:paraId="0874B45D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7D8962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60C5D6D" w14:textId="35A39D7B" w:rsidR="00B24F1E" w:rsidRPr="00944CB7" w:rsidRDefault="00177F54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23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68FCDC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DB94ABB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020DD4E9" w14:textId="77777777"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p w14:paraId="5BD22149" w14:textId="77777777" w:rsidR="007E5F32" w:rsidRDefault="007E5F32" w:rsidP="00B24F1E">
      <w:pPr>
        <w:tabs>
          <w:tab w:val="right" w:pos="9356"/>
        </w:tabs>
        <w:ind w:left="567" w:right="566" w:hanging="567"/>
        <w:rPr>
          <w:b/>
        </w:rPr>
      </w:pPr>
    </w:p>
    <w:p w14:paraId="43D1054A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p w14:paraId="44C4C5D8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43"/>
        <w:gridCol w:w="9730"/>
      </w:tblGrid>
      <w:tr w:rsidR="007E5F32" w:rsidRPr="00485BFF" w14:paraId="12FCD929" w14:textId="77777777" w:rsidTr="003C5553">
        <w:tc>
          <w:tcPr>
            <w:tcW w:w="443" w:type="dxa"/>
          </w:tcPr>
          <w:p w14:paraId="2F0F2230" w14:textId="7E310BEF" w:rsidR="007E5F32" w:rsidRPr="003D76C7" w:rsidRDefault="007E5F32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730" w:type="dxa"/>
          </w:tcPr>
          <w:p w14:paraId="729F57B6" w14:textId="77777777" w:rsidR="007E5F32" w:rsidRDefault="007E5F32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 marks: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  <w:p w14:paraId="65F4DDDF" w14:textId="77777777" w:rsidR="007E5F32" w:rsidRDefault="007E5F32" w:rsidP="003C5553">
            <w:pPr>
              <w:rPr>
                <w:b/>
                <w:sz w:val="22"/>
                <w:szCs w:val="22"/>
              </w:rPr>
            </w:pPr>
          </w:p>
          <w:p w14:paraId="7DF09E7B" w14:textId="7E83B81B" w:rsidR="007E5F32" w:rsidRPr="009475DC" w:rsidRDefault="007E5F32" w:rsidP="003C5553">
            <w:pPr>
              <w:rPr>
                <w:b/>
                <w:sz w:val="22"/>
                <w:szCs w:val="22"/>
              </w:rPr>
            </w:pPr>
          </w:p>
        </w:tc>
      </w:tr>
      <w:tr w:rsidR="007E5F32" w:rsidRPr="00485BFF" w14:paraId="12859798" w14:textId="77777777" w:rsidTr="00177F54">
        <w:tc>
          <w:tcPr>
            <w:tcW w:w="443" w:type="dxa"/>
          </w:tcPr>
          <w:p w14:paraId="0923B2C5" w14:textId="77777777" w:rsidR="007E5F32" w:rsidRPr="003D76C7" w:rsidRDefault="007E5F32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p w14:paraId="398DDDDF" w14:textId="77777777" w:rsidR="007E5F32" w:rsidRDefault="007E5F32" w:rsidP="003C5553">
            <w:pPr>
              <w:rPr>
                <w:b/>
                <w:sz w:val="22"/>
                <w:szCs w:val="22"/>
              </w:rPr>
            </w:pPr>
          </w:p>
        </w:tc>
      </w:tr>
      <w:tr w:rsidR="007E5F32" w:rsidRPr="00485BFF" w14:paraId="4E051B69" w14:textId="77777777" w:rsidTr="00177F54">
        <w:trPr>
          <w:trHeight w:val="454"/>
        </w:trPr>
        <w:tc>
          <w:tcPr>
            <w:tcW w:w="443" w:type="dxa"/>
          </w:tcPr>
          <w:p w14:paraId="2A15650E" w14:textId="77777777" w:rsidR="007E5F32" w:rsidRPr="00E14FE0" w:rsidRDefault="007E5F32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730" w:type="dxa"/>
          </w:tcPr>
          <w:p w14:paraId="519DF79E" w14:textId="77777777" w:rsidR="007E5F32" w:rsidRDefault="007E5F32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painter pours 4 </w:t>
            </w:r>
            <w:proofErr w:type="spellStart"/>
            <w:r>
              <w:rPr>
                <w:sz w:val="22"/>
                <w:szCs w:val="22"/>
              </w:rPr>
              <w:t>litres</w:t>
            </w:r>
            <w:proofErr w:type="spellEnd"/>
            <w:r>
              <w:rPr>
                <w:sz w:val="22"/>
                <w:szCs w:val="22"/>
              </w:rPr>
              <w:t xml:space="preserve"> of point out of a bucket. This leaves 6 </w:t>
            </w:r>
            <w:proofErr w:type="spellStart"/>
            <w:r>
              <w:rPr>
                <w:sz w:val="22"/>
                <w:szCs w:val="22"/>
              </w:rPr>
              <w:t>litres</w:t>
            </w:r>
            <w:proofErr w:type="spellEnd"/>
            <w:r>
              <w:rPr>
                <w:sz w:val="22"/>
                <w:szCs w:val="22"/>
              </w:rPr>
              <w:t xml:space="preserve"> in the bucket. When full, the bucket holds x </w:t>
            </w:r>
            <w:proofErr w:type="spellStart"/>
            <w:r>
              <w:rPr>
                <w:sz w:val="22"/>
                <w:szCs w:val="22"/>
              </w:rPr>
              <w:t>litres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5F42E14A" w14:textId="77777777" w:rsidR="007E5F32" w:rsidRDefault="007E5F32" w:rsidP="003C5553">
            <w:pPr>
              <w:rPr>
                <w:sz w:val="22"/>
                <w:szCs w:val="22"/>
              </w:rPr>
            </w:pPr>
          </w:p>
          <w:p w14:paraId="5332D672" w14:textId="07435D3B" w:rsidR="007E5F32" w:rsidRDefault="002D3D6F" w:rsidP="007E5F32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these equations could be used to work out the amount of paint in the bucket when full?</w:t>
            </w:r>
            <w:r w:rsidR="003344F4">
              <w:rPr>
                <w:sz w:val="22"/>
                <w:szCs w:val="22"/>
              </w:rPr>
              <w:t xml:space="preserve"> </w:t>
            </w:r>
            <w:r w:rsidR="003344F4" w:rsidRPr="003344F4">
              <w:rPr>
                <w:i/>
                <w:sz w:val="22"/>
                <w:szCs w:val="22"/>
              </w:rPr>
              <w:t>Circle the correct equation.</w:t>
            </w:r>
          </w:p>
          <w:p w14:paraId="3125FC1A" w14:textId="77777777" w:rsidR="002D3D6F" w:rsidRDefault="002D3D6F" w:rsidP="002D3D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</w:p>
          <w:p w14:paraId="0FB7001B" w14:textId="77777777" w:rsidR="002D3D6F" w:rsidRDefault="002D3D6F" w:rsidP="002D3D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A    4x = 6               B     x+4=6             C     x-4=6            D    x+6=4</w:t>
            </w:r>
          </w:p>
          <w:p w14:paraId="5C44DB90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8A8132E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03ED99A3" w14:textId="77777777" w:rsidR="002D3D6F" w:rsidRDefault="002D3D6F" w:rsidP="002D3D6F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Solve the equation to work out x.</w:t>
            </w:r>
          </w:p>
          <w:p w14:paraId="28B99CFA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73C7E055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5F621F3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E8157E5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129C4931" w14:textId="77777777" w:rsidR="006077E2" w:rsidRDefault="006077E2" w:rsidP="002D3D6F">
            <w:pPr>
              <w:rPr>
                <w:sz w:val="22"/>
                <w:szCs w:val="22"/>
              </w:rPr>
            </w:pPr>
          </w:p>
          <w:p w14:paraId="10B09F91" w14:textId="77777777" w:rsidR="006077E2" w:rsidRDefault="006077E2" w:rsidP="002D3D6F">
            <w:pPr>
              <w:rPr>
                <w:sz w:val="22"/>
                <w:szCs w:val="22"/>
              </w:rPr>
            </w:pPr>
          </w:p>
          <w:p w14:paraId="62E62B15" w14:textId="77777777" w:rsidR="006077E2" w:rsidRDefault="006077E2" w:rsidP="002D3D6F">
            <w:pPr>
              <w:rPr>
                <w:sz w:val="22"/>
                <w:szCs w:val="22"/>
              </w:rPr>
            </w:pPr>
          </w:p>
          <w:p w14:paraId="2315C642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33C2AA1E" w14:textId="6742ACD7" w:rsidR="002D3D6F" w:rsidRPr="002D3D6F" w:rsidRDefault="002D3D6F" w:rsidP="002D3D6F">
            <w:pPr>
              <w:rPr>
                <w:sz w:val="22"/>
                <w:szCs w:val="22"/>
              </w:rPr>
            </w:pPr>
          </w:p>
        </w:tc>
      </w:tr>
      <w:tr w:rsidR="007E5F32" w:rsidRPr="00485BFF" w14:paraId="5A3232BF" w14:textId="77777777" w:rsidTr="00177F54">
        <w:trPr>
          <w:trHeight w:val="454"/>
        </w:trPr>
        <w:tc>
          <w:tcPr>
            <w:tcW w:w="443" w:type="dxa"/>
          </w:tcPr>
          <w:p w14:paraId="34F9752B" w14:textId="7A8BB252" w:rsidR="007E5F32" w:rsidRPr="00E14FE0" w:rsidRDefault="007E5F32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730" w:type="dxa"/>
          </w:tcPr>
          <w:p w14:paraId="27EC2ED4" w14:textId="77777777" w:rsidR="002D3D6F" w:rsidRDefault="002D3D6F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large number (x) of boys register for school rugby. The sports coordinator divides them up into teams of 15, and gets exactly 5 teams.</w:t>
            </w:r>
          </w:p>
          <w:p w14:paraId="20AAB957" w14:textId="77777777" w:rsidR="002D3D6F" w:rsidRDefault="002D3D6F" w:rsidP="003C5553">
            <w:pPr>
              <w:rPr>
                <w:sz w:val="22"/>
                <w:szCs w:val="22"/>
              </w:rPr>
            </w:pPr>
          </w:p>
          <w:p w14:paraId="2EBD21CD" w14:textId="77C80C95" w:rsidR="007E5F32" w:rsidRDefault="002D3D6F" w:rsidP="002D3D6F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Which of these equations </w:t>
            </w:r>
            <w:r w:rsidRPr="002D3D6F">
              <w:rPr>
                <w:sz w:val="22"/>
                <w:szCs w:val="22"/>
              </w:rPr>
              <w:t>could be used to work out the number of boys who registered</w:t>
            </w:r>
            <w:r>
              <w:rPr>
                <w:sz w:val="22"/>
                <w:szCs w:val="22"/>
              </w:rPr>
              <w:t>?</w:t>
            </w:r>
            <w:r w:rsidR="003344F4">
              <w:rPr>
                <w:sz w:val="22"/>
                <w:szCs w:val="22"/>
              </w:rPr>
              <w:t xml:space="preserve"> </w:t>
            </w:r>
            <w:r w:rsidR="003344F4" w:rsidRPr="003344F4">
              <w:rPr>
                <w:i/>
                <w:sz w:val="22"/>
                <w:szCs w:val="22"/>
              </w:rPr>
              <w:t>Circle the correct equation.</w:t>
            </w:r>
          </w:p>
          <w:p w14:paraId="2FE57B03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11ACEEF8" w14:textId="57544B42" w:rsidR="002D3D6F" w:rsidRDefault="002D3D6F" w:rsidP="002D3D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A    5x = 15               B     x+5=15         C     x-5=15            D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15</m:t>
                  </m:r>
                </m:den>
              </m:f>
            </m:oMath>
            <w:r>
              <w:rPr>
                <w:sz w:val="22"/>
                <w:szCs w:val="22"/>
              </w:rPr>
              <w:t>=5</w:t>
            </w:r>
          </w:p>
          <w:p w14:paraId="57D805BB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1560C036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2F1181D8" w14:textId="77777777" w:rsidR="002D3D6F" w:rsidRDefault="002D3D6F" w:rsidP="002D3D6F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 out the number of boys registered.</w:t>
            </w:r>
          </w:p>
          <w:p w14:paraId="7F554940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05E817BC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33E347F6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314C78D7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DC4AD17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D313527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64DF00E5" w14:textId="01E43B95" w:rsidR="002D3D6F" w:rsidRPr="002D3D6F" w:rsidRDefault="002D3D6F" w:rsidP="002D3D6F">
            <w:pPr>
              <w:rPr>
                <w:sz w:val="22"/>
                <w:szCs w:val="22"/>
              </w:rPr>
            </w:pPr>
          </w:p>
        </w:tc>
      </w:tr>
    </w:tbl>
    <w:p w14:paraId="2753E1BC" w14:textId="28C68978" w:rsidR="007E5F32" w:rsidRDefault="007E5F32" w:rsidP="00B24F1E">
      <w:pPr>
        <w:tabs>
          <w:tab w:val="right" w:pos="9356"/>
        </w:tabs>
        <w:ind w:left="567" w:right="566" w:hanging="567"/>
        <w:rPr>
          <w:b/>
        </w:rPr>
      </w:pPr>
    </w:p>
    <w:p w14:paraId="36662050" w14:textId="77777777" w:rsidR="007E5F32" w:rsidRDefault="007E5F32" w:rsidP="00B24F1E">
      <w:pPr>
        <w:tabs>
          <w:tab w:val="right" w:pos="9356"/>
        </w:tabs>
        <w:ind w:left="567" w:right="566" w:hanging="567"/>
        <w:rPr>
          <w:b/>
        </w:rPr>
      </w:pPr>
    </w:p>
    <w:p w14:paraId="4BE6C0C4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p w14:paraId="6E7DFC1D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p w14:paraId="723DC75D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p w14:paraId="06F27CE6" w14:textId="77777777" w:rsidR="007E5F32" w:rsidRDefault="007E5F32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383"/>
      </w:tblGrid>
      <w:tr w:rsidR="00F763EC" w:rsidRPr="00485BFF" w14:paraId="4097D5D8" w14:textId="77777777" w:rsidTr="006A64DB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86AD9" w14:textId="454D0972" w:rsidR="00F763EC" w:rsidRPr="003D76C7" w:rsidRDefault="002D3D6F" w:rsidP="00F763E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F763EC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58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7BCEE" w14:textId="59EE15E8" w:rsidR="00F763EC" w:rsidRPr="003D76C7" w:rsidRDefault="00F763EC" w:rsidP="00F763EC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3344F4">
              <w:rPr>
                <w:b/>
                <w:sz w:val="22"/>
                <w:szCs w:val="22"/>
              </w:rPr>
              <w:t>14 marks: 2, 2, 2, 2, 3, 3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F763EC" w:rsidRPr="00485BFF" w14:paraId="7366A41B" w14:textId="77777777" w:rsidTr="006A64DB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3A214" w14:textId="77777777" w:rsidR="00F763EC" w:rsidRPr="003D76C7" w:rsidRDefault="00F763EC" w:rsidP="00F763EC">
            <w:pPr>
              <w:rPr>
                <w:b/>
                <w:sz w:val="22"/>
                <w:szCs w:val="22"/>
              </w:rPr>
            </w:pPr>
          </w:p>
        </w:tc>
        <w:tc>
          <w:tcPr>
            <w:tcW w:w="958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B5155" w14:textId="77777777" w:rsidR="00F763EC" w:rsidRDefault="00F763EC" w:rsidP="00F76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Solve the following linear equations</w:t>
            </w:r>
            <w:r w:rsidR="00160805">
              <w:rPr>
                <w:sz w:val="22"/>
                <w:szCs w:val="22"/>
              </w:rPr>
              <w:t>:</w:t>
            </w:r>
          </w:p>
          <w:p w14:paraId="6C9D8E3D" w14:textId="4BCC36F9" w:rsidR="003344F4" w:rsidRPr="003D76C7" w:rsidRDefault="003344F4" w:rsidP="00F763EC">
            <w:pPr>
              <w:rPr>
                <w:sz w:val="22"/>
                <w:szCs w:val="22"/>
              </w:rPr>
            </w:pPr>
          </w:p>
        </w:tc>
      </w:tr>
      <w:tr w:rsidR="00F763EC" w:rsidRPr="00485BFF" w14:paraId="7E7328D4" w14:textId="77777777" w:rsidTr="006A64DB">
        <w:trPr>
          <w:trHeight w:val="2777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43B29A04" w14:textId="77777777" w:rsidR="00F763EC" w:rsidRPr="003D76C7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35CB6F2F" w14:textId="4A35EFAD" w:rsidR="00F763EC" w:rsidRDefault="002405C3" w:rsidP="002405C3">
            <w:pPr>
              <w:rPr>
                <w:sz w:val="22"/>
                <w:szCs w:val="22"/>
              </w:rPr>
            </w:pPr>
            <w:r w:rsidRPr="0010554E">
              <w:rPr>
                <w:position w:val="-6"/>
              </w:rPr>
              <w:object w:dxaOrig="1260" w:dyaOrig="260" w14:anchorId="0E5767CE">
                <v:shape id="_x0000_i1026" type="#_x0000_t75" style="width:63.75pt;height:13.5pt" o:ole="">
                  <v:imagedata r:id="rId13" o:title=""/>
                </v:shape>
                <o:OLEObject Type="Embed" ProgID="Equation.3" ShapeID="_x0000_i1026" DrawAspect="Content" ObjectID="_1504440346" r:id="rId14"/>
              </w:objec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58752ED9" w14:textId="77777777" w:rsidR="00F763EC" w:rsidRPr="008A49FB" w:rsidRDefault="00F763EC" w:rsidP="002405C3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</w:tcPr>
          <w:p w14:paraId="22930D55" w14:textId="22B928F3" w:rsidR="00F763EC" w:rsidRDefault="007D3C9F" w:rsidP="002405C3">
            <w:pPr>
              <w:rPr>
                <w:sz w:val="22"/>
                <w:szCs w:val="22"/>
              </w:rPr>
            </w:pPr>
            <w:r>
              <w:rPr>
                <w:position w:val="-24"/>
              </w:rPr>
              <w:pict w14:anchorId="3B0AA718">
                <v:shape id="_x0000_i1027" type="#_x0000_t75" style="width:45.75pt;height:31.5pt">
                  <v:imagedata r:id="rId15" o:title=""/>
                </v:shape>
              </w:pict>
            </w:r>
          </w:p>
        </w:tc>
      </w:tr>
      <w:tr w:rsidR="00F763EC" w:rsidRPr="00485BFF" w14:paraId="3FB28E1C" w14:textId="77777777" w:rsidTr="006A64DB">
        <w:trPr>
          <w:trHeight w:val="3951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22F23AA3" w14:textId="77777777" w:rsidR="00F763EC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41C04F2A" w14:textId="1DF513C4" w:rsidR="00F763EC" w:rsidRDefault="007D3C9F" w:rsidP="002405C3">
            <w:pPr>
              <w:rPr>
                <w:sz w:val="22"/>
                <w:szCs w:val="22"/>
              </w:rPr>
            </w:pPr>
            <w:r>
              <w:rPr>
                <w:position w:val="-24"/>
              </w:rPr>
              <w:pict w14:anchorId="044674A2">
                <v:shape id="_x0000_i1028" type="#_x0000_t75" style="width:50.25pt;height:31.5pt">
                  <v:imagedata r:id="rId16" o:title=""/>
                </v:shape>
              </w:pic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09A9D0D5" w14:textId="77777777" w:rsidR="00F763EC" w:rsidRPr="008A49FB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</w:tcPr>
          <w:p w14:paraId="52BD354C" w14:textId="5636FA47" w:rsidR="00F763EC" w:rsidRDefault="007D3C9F" w:rsidP="002405C3">
            <w:pPr>
              <w:rPr>
                <w:sz w:val="22"/>
                <w:szCs w:val="22"/>
              </w:rPr>
            </w:pPr>
            <w:r>
              <w:rPr>
                <w:position w:val="-10"/>
              </w:rPr>
              <w:pict w14:anchorId="65FDD73C">
                <v:shape id="_x0000_i1029" type="#_x0000_t75" style="width:63pt;height:15.75pt">
                  <v:imagedata r:id="rId17" o:title=""/>
                </v:shape>
              </w:pict>
            </w:r>
          </w:p>
        </w:tc>
      </w:tr>
      <w:tr w:rsidR="00F763EC" w:rsidRPr="00485BFF" w14:paraId="38EB04B6" w14:textId="77777777" w:rsidTr="006A64DB">
        <w:trPr>
          <w:trHeight w:val="4980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59482A59" w14:textId="18B13405" w:rsidR="00F763EC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408D892D" w14:textId="36B7B2CB" w:rsidR="00F763EC" w:rsidRDefault="007D3C9F" w:rsidP="002405C3">
            <w:r>
              <w:rPr>
                <w:position w:val="-10"/>
              </w:rPr>
              <w:pict w14:anchorId="16DCFBE1">
                <v:shape id="_x0000_i1030" type="#_x0000_t75" style="width:92.25pt;height:15.75pt">
                  <v:imagedata r:id="rId18" o:title=""/>
                </v:shape>
              </w:pic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10D44BF5" w14:textId="61255DF6" w:rsidR="00F763EC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</w:tcPr>
          <w:p w14:paraId="3B72A9DB" w14:textId="7B7877BF" w:rsidR="00F763EC" w:rsidRDefault="007D3C9F" w:rsidP="002405C3">
            <w:r>
              <w:rPr>
                <w:position w:val="-24"/>
              </w:rPr>
              <w:pict w14:anchorId="031944FE">
                <v:shape id="_x0000_i1031" type="#_x0000_t75" style="width:78pt;height:31.5pt">
                  <v:imagedata r:id="rId19" o:title=""/>
                </v:shape>
              </w:pict>
            </w:r>
          </w:p>
        </w:tc>
      </w:tr>
    </w:tbl>
    <w:p w14:paraId="57743B66" w14:textId="77777777" w:rsidR="006A64DB" w:rsidRDefault="006A64DB">
      <w:r>
        <w:br w:type="page"/>
      </w:r>
    </w:p>
    <w:tbl>
      <w:tblPr>
        <w:tblW w:w="10173" w:type="dxa"/>
        <w:tblLook w:val="04A0" w:firstRow="1" w:lastRow="0" w:firstColumn="1" w:lastColumn="0" w:noHBand="0" w:noVBand="1"/>
      </w:tblPr>
      <w:tblGrid>
        <w:gridCol w:w="443"/>
        <w:gridCol w:w="9730"/>
      </w:tblGrid>
      <w:tr w:rsidR="00204610" w:rsidRPr="00485BFF" w14:paraId="57877EBD" w14:textId="77777777" w:rsidTr="003C5553">
        <w:tc>
          <w:tcPr>
            <w:tcW w:w="443" w:type="dxa"/>
          </w:tcPr>
          <w:p w14:paraId="0F3A0009" w14:textId="6729CC6E" w:rsidR="00204610" w:rsidRPr="003D76C7" w:rsidRDefault="002D3D6F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6</w:t>
            </w:r>
            <w:r w:rsidR="00204610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730" w:type="dxa"/>
          </w:tcPr>
          <w:p w14:paraId="3F2022B3" w14:textId="2DADEC29" w:rsidR="00204610" w:rsidRDefault="00204610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</w:t>
            </w:r>
            <w:r w:rsidR="00E74C05">
              <w:rPr>
                <w:b/>
                <w:sz w:val="22"/>
                <w:szCs w:val="22"/>
              </w:rPr>
              <w:t xml:space="preserve"> marks: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  <w:p w14:paraId="4EE0072A" w14:textId="77777777" w:rsidR="00204610" w:rsidRDefault="00204610" w:rsidP="003C5553">
            <w:pPr>
              <w:rPr>
                <w:b/>
                <w:sz w:val="22"/>
                <w:szCs w:val="22"/>
              </w:rPr>
            </w:pPr>
          </w:p>
          <w:p w14:paraId="037FC3CF" w14:textId="416818FE" w:rsidR="00204610" w:rsidRPr="009475DC" w:rsidRDefault="00E74C05" w:rsidP="003C5553">
            <w:pPr>
              <w:rPr>
                <w:b/>
                <w:sz w:val="22"/>
                <w:szCs w:val="22"/>
              </w:rPr>
            </w:pPr>
            <w:r w:rsidRPr="009475DC">
              <w:rPr>
                <w:b/>
                <w:sz w:val="22"/>
                <w:szCs w:val="22"/>
              </w:rPr>
              <w:t>Write an equation for e</w:t>
            </w:r>
            <w:r>
              <w:rPr>
                <w:b/>
                <w:sz w:val="22"/>
                <w:szCs w:val="22"/>
              </w:rPr>
              <w:t>ach of the following statements then SOLVE it.</w:t>
            </w:r>
          </w:p>
        </w:tc>
      </w:tr>
      <w:tr w:rsidR="00204610" w:rsidRPr="00485BFF" w14:paraId="124A6428" w14:textId="77777777" w:rsidTr="00177F54">
        <w:tc>
          <w:tcPr>
            <w:tcW w:w="443" w:type="dxa"/>
          </w:tcPr>
          <w:p w14:paraId="04160EC0" w14:textId="77777777" w:rsidR="00204610" w:rsidRPr="003D76C7" w:rsidRDefault="00204610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p w14:paraId="5D40996A" w14:textId="77777777" w:rsidR="00204610" w:rsidRDefault="00204610" w:rsidP="003C5553">
            <w:pPr>
              <w:rPr>
                <w:b/>
                <w:sz w:val="22"/>
                <w:szCs w:val="22"/>
              </w:rPr>
            </w:pPr>
          </w:p>
        </w:tc>
      </w:tr>
      <w:tr w:rsidR="00204610" w:rsidRPr="00485BFF" w14:paraId="33C2B0B5" w14:textId="77777777" w:rsidTr="00177F54">
        <w:trPr>
          <w:trHeight w:val="454"/>
        </w:trPr>
        <w:tc>
          <w:tcPr>
            <w:tcW w:w="443" w:type="dxa"/>
          </w:tcPr>
          <w:p w14:paraId="4AF1148B" w14:textId="77777777" w:rsidR="00204610" w:rsidRPr="00E14FE0" w:rsidRDefault="00204610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730" w:type="dxa"/>
          </w:tcPr>
          <w:p w14:paraId="71F0273F" w14:textId="59B723CB" w:rsidR="00204610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equilateral triangle has all three sides the same length. If the perimeter of an equilateral triangle is 21cm, what is the length of each side?</w:t>
            </w:r>
          </w:p>
          <w:p w14:paraId="1DDC03A1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1C840B8F" w14:textId="2D642A16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6AF5CD0" wp14:editId="1A231BBE">
                      <wp:simplePos x="0" y="0"/>
                      <wp:positionH relativeFrom="column">
                        <wp:posOffset>770890</wp:posOffset>
                      </wp:positionH>
                      <wp:positionV relativeFrom="paragraph">
                        <wp:posOffset>-4445</wp:posOffset>
                      </wp:positionV>
                      <wp:extent cx="1114425" cy="942975"/>
                      <wp:effectExtent l="0" t="0" r="28575" b="28575"/>
                      <wp:wrapNone/>
                      <wp:docPr id="16" name="Isosceles Tri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4425" cy="942975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6" o:spid="_x0000_s1026" type="#_x0000_t5" style="position:absolute;margin-left:60.7pt;margin-top:-.35pt;width:87.75pt;height:74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" fillcolor="#4f81bd [3204]" strokecolor="#243f60 [1604]" strokeweight="2pt"/>
                  </w:pict>
                </mc:Fallback>
              </mc:AlternateContent>
            </w:r>
          </w:p>
          <w:p w14:paraId="10BC3F26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20CF5240" w14:textId="3E2AC2CB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x                         </w:t>
            </w:r>
            <w:proofErr w:type="spellStart"/>
            <w:r>
              <w:rPr>
                <w:sz w:val="22"/>
                <w:szCs w:val="22"/>
              </w:rPr>
              <w:t>x</w:t>
            </w:r>
            <w:proofErr w:type="spellEnd"/>
          </w:p>
          <w:p w14:paraId="4C9312A1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413E78DD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14AF8FFA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2E332D8F" w14:textId="097FBA0B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x</w:t>
            </w:r>
          </w:p>
          <w:p w14:paraId="7C678237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5FBD229E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75E5F95D" w14:textId="77777777" w:rsidR="006077E2" w:rsidRDefault="006077E2" w:rsidP="003C5553">
            <w:pPr>
              <w:rPr>
                <w:sz w:val="22"/>
                <w:szCs w:val="22"/>
              </w:rPr>
            </w:pPr>
          </w:p>
          <w:p w14:paraId="3FA839EB" w14:textId="2022CBC6" w:rsidR="006077E2" w:rsidRPr="00E14FE0" w:rsidRDefault="006077E2" w:rsidP="003C5553">
            <w:pPr>
              <w:rPr>
                <w:sz w:val="22"/>
                <w:szCs w:val="22"/>
              </w:rPr>
            </w:pPr>
          </w:p>
        </w:tc>
      </w:tr>
      <w:tr w:rsidR="00204610" w:rsidRPr="00485BFF" w14:paraId="00AED732" w14:textId="77777777" w:rsidTr="00177F54">
        <w:trPr>
          <w:trHeight w:val="454"/>
        </w:trPr>
        <w:tc>
          <w:tcPr>
            <w:tcW w:w="443" w:type="dxa"/>
          </w:tcPr>
          <w:p w14:paraId="4F01DC68" w14:textId="251E7E32" w:rsidR="00204610" w:rsidRPr="00E14FE0" w:rsidRDefault="00204610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730" w:type="dxa"/>
          </w:tcPr>
          <w:p w14:paraId="61E51276" w14:textId="77777777" w:rsidR="00204610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rectangle is 6cm wide and its perimeter is 32cm. What is its length?</w:t>
            </w:r>
          </w:p>
          <w:p w14:paraId="6B5464B8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1FA8D5BD" w14:textId="783F7766" w:rsidR="00E74C05" w:rsidRDefault="00E74C05" w:rsidP="00E74C05">
            <w:pPr>
              <w:tabs>
                <w:tab w:val="left" w:pos="169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 xml:space="preserve">   y</w:t>
            </w:r>
          </w:p>
          <w:p w14:paraId="2B1C86E8" w14:textId="27768981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985EDDD" wp14:editId="784B2E5F">
                      <wp:simplePos x="0" y="0"/>
                      <wp:positionH relativeFrom="column">
                        <wp:posOffset>475615</wp:posOffset>
                      </wp:positionH>
                      <wp:positionV relativeFrom="paragraph">
                        <wp:posOffset>90170</wp:posOffset>
                      </wp:positionV>
                      <wp:extent cx="1571625" cy="6762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1625" cy="6762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7" o:spid="_x0000_s1026" style="position:absolute;margin-left:37.45pt;margin-top:7.1pt;width:123.75pt;height:5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" fillcolor="#4f81bd [3204]" strokecolor="#243f60 [1604]" strokeweight="2pt"/>
                  </w:pict>
                </mc:Fallback>
              </mc:AlternateContent>
            </w:r>
          </w:p>
          <w:p w14:paraId="0070448F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6E02BFFE" w14:textId="1165111F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6cm                                                 </w:t>
            </w:r>
            <w:proofErr w:type="spellStart"/>
            <w:r>
              <w:rPr>
                <w:sz w:val="22"/>
                <w:szCs w:val="22"/>
              </w:rPr>
              <w:t>6cm</w:t>
            </w:r>
            <w:proofErr w:type="spellEnd"/>
          </w:p>
          <w:p w14:paraId="7A8C6D41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78485743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0A48A0E6" w14:textId="33337D20" w:rsidR="00E74C05" w:rsidRDefault="00E74C05" w:rsidP="00E74C05">
            <w:pPr>
              <w:tabs>
                <w:tab w:val="left" w:pos="181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>y</w:t>
            </w:r>
          </w:p>
          <w:p w14:paraId="1F515F43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0FC060AA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164C1ADA" w14:textId="77777777" w:rsidR="00E74C05" w:rsidRPr="00E14FE0" w:rsidRDefault="00E74C05" w:rsidP="003C5553">
            <w:pPr>
              <w:rPr>
                <w:sz w:val="22"/>
                <w:szCs w:val="22"/>
              </w:rPr>
            </w:pPr>
          </w:p>
        </w:tc>
      </w:tr>
    </w:tbl>
    <w:p w14:paraId="21543D87" w14:textId="77777777" w:rsidR="00B24F1E" w:rsidRDefault="00B24F1E" w:rsidP="00B24F1E">
      <w:pPr>
        <w:ind w:left="567" w:hanging="567"/>
      </w:pPr>
    </w:p>
    <w:p w14:paraId="2BE876E1" w14:textId="77777777" w:rsidR="00C75920" w:rsidRDefault="00C75920" w:rsidP="00B24F1E">
      <w:pPr>
        <w:ind w:left="567" w:hanging="567"/>
      </w:pPr>
    </w:p>
    <w:p w14:paraId="1025682A" w14:textId="77777777" w:rsidR="00C75920" w:rsidRDefault="00C75920" w:rsidP="00B24F1E">
      <w:pPr>
        <w:ind w:left="567" w:hanging="567"/>
      </w:pPr>
    </w:p>
    <w:p w14:paraId="0619BF3F" w14:textId="77777777" w:rsidR="00C75920" w:rsidRDefault="00C75920" w:rsidP="00B24F1E">
      <w:pPr>
        <w:ind w:left="567" w:hanging="567"/>
      </w:pPr>
    </w:p>
    <w:p w14:paraId="24CA78E7" w14:textId="77777777" w:rsidR="00C75920" w:rsidRDefault="00C75920" w:rsidP="00B24F1E">
      <w:pPr>
        <w:ind w:left="567" w:hanging="567"/>
      </w:pPr>
    </w:p>
    <w:p w14:paraId="068D056C" w14:textId="77777777" w:rsidR="00C75920" w:rsidRDefault="00C75920" w:rsidP="00B24F1E">
      <w:pPr>
        <w:ind w:left="567" w:hanging="567"/>
      </w:pPr>
    </w:p>
    <w:p w14:paraId="6B15A8FE" w14:textId="77777777" w:rsidR="00C75920" w:rsidRDefault="00C75920" w:rsidP="00B24F1E">
      <w:pPr>
        <w:ind w:left="567" w:hanging="567"/>
      </w:pPr>
    </w:p>
    <w:p w14:paraId="39011149" w14:textId="77777777" w:rsidR="00C75920" w:rsidRDefault="00C75920" w:rsidP="00B24F1E">
      <w:pPr>
        <w:ind w:left="567" w:hanging="567"/>
      </w:pPr>
    </w:p>
    <w:p w14:paraId="7900DE7B" w14:textId="77777777" w:rsidR="00C75920" w:rsidRDefault="00C75920" w:rsidP="00B24F1E">
      <w:pPr>
        <w:ind w:left="567" w:hanging="567"/>
      </w:pPr>
    </w:p>
    <w:p w14:paraId="31640108" w14:textId="77777777" w:rsidR="00C75920" w:rsidRDefault="00C75920" w:rsidP="00B24F1E">
      <w:pPr>
        <w:ind w:left="567" w:hanging="567"/>
      </w:pPr>
    </w:p>
    <w:p w14:paraId="64885C68" w14:textId="77777777" w:rsidR="00C75920" w:rsidRDefault="00C75920" w:rsidP="00B24F1E">
      <w:pPr>
        <w:ind w:left="567" w:hanging="567"/>
      </w:pPr>
    </w:p>
    <w:p w14:paraId="49947D1D" w14:textId="77777777" w:rsidR="002D3D6F" w:rsidRDefault="002D3D6F" w:rsidP="00B24F1E">
      <w:pPr>
        <w:ind w:left="567" w:hanging="567"/>
      </w:pPr>
    </w:p>
    <w:p w14:paraId="6090A39D" w14:textId="77777777" w:rsidR="002D3D6F" w:rsidRDefault="002D3D6F" w:rsidP="00B24F1E">
      <w:pPr>
        <w:ind w:left="567" w:hanging="567"/>
      </w:pPr>
    </w:p>
    <w:p w14:paraId="27E1B553" w14:textId="77777777" w:rsidR="002D3D6F" w:rsidRDefault="002D3D6F" w:rsidP="00B24F1E">
      <w:pPr>
        <w:ind w:left="567" w:hanging="567"/>
      </w:pPr>
    </w:p>
    <w:p w14:paraId="18F5EB39" w14:textId="77777777" w:rsidR="002D3D6F" w:rsidRDefault="002D3D6F" w:rsidP="00B24F1E">
      <w:pPr>
        <w:ind w:left="567" w:hanging="567"/>
      </w:pPr>
    </w:p>
    <w:p w14:paraId="2D4DBAC8" w14:textId="77777777" w:rsidR="002D3D6F" w:rsidRDefault="002D3D6F" w:rsidP="00B24F1E">
      <w:pPr>
        <w:ind w:left="567" w:hanging="567"/>
      </w:pPr>
    </w:p>
    <w:p w14:paraId="1A0352AA" w14:textId="77777777" w:rsidR="002D3D6F" w:rsidRDefault="002D3D6F" w:rsidP="00B24F1E">
      <w:pPr>
        <w:ind w:left="567" w:hanging="567"/>
      </w:pPr>
    </w:p>
    <w:p w14:paraId="0C870C97" w14:textId="77777777" w:rsidR="002D3D6F" w:rsidRDefault="002D3D6F" w:rsidP="00B24F1E">
      <w:pPr>
        <w:ind w:left="567" w:hanging="567"/>
      </w:pPr>
    </w:p>
    <w:p w14:paraId="33FAC59D" w14:textId="77777777" w:rsidR="002D3D6F" w:rsidRDefault="002D3D6F" w:rsidP="00B24F1E">
      <w:pPr>
        <w:ind w:left="567" w:hanging="567"/>
      </w:pPr>
    </w:p>
    <w:p w14:paraId="367BD9D3" w14:textId="77777777" w:rsidR="002D3D6F" w:rsidRDefault="002D3D6F" w:rsidP="00B24F1E">
      <w:pPr>
        <w:ind w:left="567" w:hanging="567"/>
      </w:pPr>
    </w:p>
    <w:p w14:paraId="4860398F" w14:textId="77777777" w:rsidR="002D3D6F" w:rsidRDefault="002D3D6F" w:rsidP="00B24F1E">
      <w:pPr>
        <w:ind w:left="567" w:hanging="567"/>
      </w:pPr>
    </w:p>
    <w:p w14:paraId="2E8D0ED9" w14:textId="77777777" w:rsidR="002D3D6F" w:rsidRDefault="002D3D6F" w:rsidP="00B24F1E">
      <w:pPr>
        <w:ind w:left="567" w:hanging="567"/>
      </w:pPr>
    </w:p>
    <w:p w14:paraId="5627D920" w14:textId="77777777" w:rsidR="002D3D6F" w:rsidRDefault="002D3D6F" w:rsidP="00B24F1E">
      <w:pPr>
        <w:ind w:left="567" w:hanging="567"/>
      </w:pPr>
    </w:p>
    <w:p w14:paraId="51C17C69" w14:textId="77777777" w:rsidR="002D3D6F" w:rsidRDefault="002D3D6F" w:rsidP="00B24F1E">
      <w:pPr>
        <w:ind w:left="567" w:hanging="567"/>
      </w:pPr>
    </w:p>
    <w:p w14:paraId="06CEB58B" w14:textId="77777777" w:rsidR="002D3D6F" w:rsidRDefault="002D3D6F" w:rsidP="00B24F1E">
      <w:pPr>
        <w:ind w:left="567" w:hanging="567"/>
      </w:pPr>
    </w:p>
    <w:p w14:paraId="5E4DED14" w14:textId="77777777" w:rsidR="00C75920" w:rsidRDefault="00C75920" w:rsidP="00B24F1E">
      <w:pPr>
        <w:ind w:left="567" w:hanging="567"/>
      </w:pPr>
    </w:p>
    <w:p w14:paraId="1373AD5A" w14:textId="6B153159" w:rsidR="00C13503" w:rsidRPr="00213F29" w:rsidRDefault="002D3B3B" w:rsidP="00213F29">
      <w:pPr>
        <w:pStyle w:val="BlockText"/>
        <w:ind w:left="567" w:right="0" w:hanging="567"/>
        <w:jc w:val="center"/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t>~  END</w:t>
      </w:r>
      <w:proofErr w:type="gramEnd"/>
      <w:r>
        <w:rPr>
          <w:b/>
          <w:sz w:val="22"/>
          <w:szCs w:val="22"/>
        </w:rPr>
        <w:t xml:space="preserve"> OF</w:t>
      </w:r>
      <w:r w:rsidR="00B24F1E" w:rsidRPr="0035186E">
        <w:rPr>
          <w:b/>
          <w:sz w:val="22"/>
          <w:szCs w:val="22"/>
        </w:rPr>
        <w:t xml:space="preserve"> SECTION </w:t>
      </w:r>
      <w:r w:rsidR="00B24F1E">
        <w:rPr>
          <w:b/>
          <w:sz w:val="22"/>
          <w:szCs w:val="22"/>
        </w:rPr>
        <w:t>2</w:t>
      </w:r>
      <w:r w:rsidR="00B24F1E" w:rsidRPr="0035186E">
        <w:rPr>
          <w:b/>
          <w:sz w:val="22"/>
          <w:szCs w:val="22"/>
        </w:rPr>
        <w:t xml:space="preserve">  ~</w:t>
      </w:r>
    </w:p>
    <w:sectPr w:rsidR="00C13503" w:rsidRPr="00213F29" w:rsidSect="00923E37">
      <w:footerReference w:type="default" r:id="rId20"/>
      <w:pgSz w:w="11906" w:h="16838"/>
      <w:pgMar w:top="851" w:right="1418" w:bottom="851" w:left="1418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661537" w14:textId="77777777" w:rsidR="00B97635" w:rsidRDefault="00B97635" w:rsidP="003D55EA">
      <w:r>
        <w:separator/>
      </w:r>
    </w:p>
  </w:endnote>
  <w:endnote w:type="continuationSeparator" w:id="0">
    <w:p w14:paraId="2C5DD636" w14:textId="77777777" w:rsidR="00B97635" w:rsidRDefault="00B97635" w:rsidP="003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2767171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7B3A89B4" w14:textId="77777777" w:rsidR="00DE30FF" w:rsidRPr="000463B7" w:rsidRDefault="00DE30FF" w:rsidP="00DC0985">
        <w:pPr>
          <w:pStyle w:val="Footer"/>
          <w:jc w:val="center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>Test 8</w:t>
        </w:r>
        <w:r w:rsidRPr="000463B7">
          <w:rPr>
            <w:rFonts w:eastAsiaTheme="majorEastAsia"/>
            <w:sz w:val="20"/>
            <w:szCs w:val="20"/>
          </w:rPr>
          <w:tab/>
        </w:r>
        <w:r w:rsidRPr="000463B7">
          <w:rPr>
            <w:rFonts w:eastAsiaTheme="minorEastAsia"/>
            <w:sz w:val="20"/>
            <w:szCs w:val="20"/>
          </w:rPr>
          <w:fldChar w:fldCharType="begin"/>
        </w:r>
        <w:r w:rsidRPr="000463B7">
          <w:rPr>
            <w:sz w:val="20"/>
            <w:szCs w:val="20"/>
          </w:rPr>
          <w:instrText xml:space="preserve"> PAGE    \* MERGEFORMAT </w:instrText>
        </w:r>
        <w:r w:rsidRPr="000463B7">
          <w:rPr>
            <w:rFonts w:eastAsiaTheme="minorEastAsia"/>
            <w:sz w:val="20"/>
            <w:szCs w:val="20"/>
          </w:rPr>
          <w:fldChar w:fldCharType="separate"/>
        </w:r>
        <w:r w:rsidR="003344F4" w:rsidRPr="003344F4">
          <w:rPr>
            <w:rFonts w:eastAsiaTheme="majorEastAsia"/>
            <w:noProof/>
            <w:sz w:val="20"/>
            <w:szCs w:val="20"/>
          </w:rPr>
          <w:t>1</w:t>
        </w:r>
        <w:r w:rsidRPr="000463B7">
          <w:rPr>
            <w:rFonts w:eastAsiaTheme="majorEastAsia"/>
            <w:noProof/>
            <w:sz w:val="20"/>
            <w:szCs w:val="20"/>
          </w:rPr>
          <w:fldChar w:fldCharType="end"/>
        </w:r>
        <w:r>
          <w:rPr>
            <w:rFonts w:eastAsiaTheme="majorEastAsia"/>
            <w:noProof/>
            <w:sz w:val="20"/>
            <w:szCs w:val="20"/>
          </w:rPr>
          <w:tab/>
          <w:t>RSHS</w:t>
        </w:r>
        <w:r w:rsidRPr="000463B7">
          <w:rPr>
            <w:rFonts w:eastAsiaTheme="majorEastAsia"/>
            <w:noProof/>
            <w:sz w:val="20"/>
            <w:szCs w:val="20"/>
          </w:rPr>
          <w:t xml:space="preserve"> 2015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D3D80A" w14:textId="77777777" w:rsidR="00B97635" w:rsidRDefault="00B97635" w:rsidP="003D55EA">
      <w:r>
        <w:separator/>
      </w:r>
    </w:p>
  </w:footnote>
  <w:footnote w:type="continuationSeparator" w:id="0">
    <w:p w14:paraId="3E7B0D1E" w14:textId="77777777" w:rsidR="00B97635" w:rsidRDefault="00B97635" w:rsidP="003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20F"/>
    <w:multiLevelType w:val="hybridMultilevel"/>
    <w:tmpl w:val="62D2918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00477B0"/>
    <w:multiLevelType w:val="hybridMultilevel"/>
    <w:tmpl w:val="100C1D44"/>
    <w:lvl w:ilvl="0" w:tplc="9CCCEBB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4C08B8"/>
    <w:multiLevelType w:val="hybridMultilevel"/>
    <w:tmpl w:val="503A1712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30236832"/>
    <w:multiLevelType w:val="hybridMultilevel"/>
    <w:tmpl w:val="03E49CE2"/>
    <w:lvl w:ilvl="0" w:tplc="37EA93B4">
      <w:start w:val="1"/>
      <w:numFmt w:val="lowerRoman"/>
      <w:lvlText w:val="%1)"/>
      <w:lvlJc w:val="left"/>
      <w:pPr>
        <w:ind w:left="13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40" w:hanging="360"/>
      </w:pPr>
    </w:lvl>
    <w:lvl w:ilvl="2" w:tplc="0C09001B" w:tentative="1">
      <w:start w:val="1"/>
      <w:numFmt w:val="lowerRoman"/>
      <w:lvlText w:val="%3."/>
      <w:lvlJc w:val="right"/>
      <w:pPr>
        <w:ind w:left="2460" w:hanging="180"/>
      </w:pPr>
    </w:lvl>
    <w:lvl w:ilvl="3" w:tplc="0C09000F" w:tentative="1">
      <w:start w:val="1"/>
      <w:numFmt w:val="decimal"/>
      <w:lvlText w:val="%4."/>
      <w:lvlJc w:val="left"/>
      <w:pPr>
        <w:ind w:left="3180" w:hanging="360"/>
      </w:pPr>
    </w:lvl>
    <w:lvl w:ilvl="4" w:tplc="0C090019" w:tentative="1">
      <w:start w:val="1"/>
      <w:numFmt w:val="lowerLetter"/>
      <w:lvlText w:val="%5."/>
      <w:lvlJc w:val="left"/>
      <w:pPr>
        <w:ind w:left="3900" w:hanging="360"/>
      </w:pPr>
    </w:lvl>
    <w:lvl w:ilvl="5" w:tplc="0C09001B" w:tentative="1">
      <w:start w:val="1"/>
      <w:numFmt w:val="lowerRoman"/>
      <w:lvlText w:val="%6."/>
      <w:lvlJc w:val="right"/>
      <w:pPr>
        <w:ind w:left="4620" w:hanging="180"/>
      </w:pPr>
    </w:lvl>
    <w:lvl w:ilvl="6" w:tplc="0C09000F" w:tentative="1">
      <w:start w:val="1"/>
      <w:numFmt w:val="decimal"/>
      <w:lvlText w:val="%7."/>
      <w:lvlJc w:val="left"/>
      <w:pPr>
        <w:ind w:left="5340" w:hanging="360"/>
      </w:pPr>
    </w:lvl>
    <w:lvl w:ilvl="7" w:tplc="0C090019" w:tentative="1">
      <w:start w:val="1"/>
      <w:numFmt w:val="lowerLetter"/>
      <w:lvlText w:val="%8."/>
      <w:lvlJc w:val="left"/>
      <w:pPr>
        <w:ind w:left="6060" w:hanging="360"/>
      </w:pPr>
    </w:lvl>
    <w:lvl w:ilvl="8" w:tplc="0C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">
    <w:nsid w:val="309053ED"/>
    <w:multiLevelType w:val="hybridMultilevel"/>
    <w:tmpl w:val="49C2F9DA"/>
    <w:lvl w:ilvl="0" w:tplc="FA260D3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32163641"/>
    <w:multiLevelType w:val="hybridMultilevel"/>
    <w:tmpl w:val="1214D0DA"/>
    <w:lvl w:ilvl="0" w:tplc="BE00AE0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3AAE5D32"/>
    <w:multiLevelType w:val="hybridMultilevel"/>
    <w:tmpl w:val="FE28CAF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475D0A"/>
    <w:multiLevelType w:val="hybridMultilevel"/>
    <w:tmpl w:val="AE20AC36"/>
    <w:lvl w:ilvl="0" w:tplc="C87A78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6274D9"/>
    <w:multiLevelType w:val="hybridMultilevel"/>
    <w:tmpl w:val="E346B560"/>
    <w:lvl w:ilvl="0" w:tplc="C8BC7A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291D08"/>
    <w:multiLevelType w:val="hybridMultilevel"/>
    <w:tmpl w:val="D15C744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782227"/>
    <w:multiLevelType w:val="hybridMultilevel"/>
    <w:tmpl w:val="019053CC"/>
    <w:lvl w:ilvl="0" w:tplc="C6D8C71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2"/>
  </w:num>
  <w:num w:numId="5">
    <w:abstractNumId w:val="10"/>
  </w:num>
  <w:num w:numId="6">
    <w:abstractNumId w:val="0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CD"/>
    <w:rsid w:val="00016E2E"/>
    <w:rsid w:val="00033B39"/>
    <w:rsid w:val="000463B7"/>
    <w:rsid w:val="00097A7B"/>
    <w:rsid w:val="000A66B7"/>
    <w:rsid w:val="000B1EB9"/>
    <w:rsid w:val="000B599D"/>
    <w:rsid w:val="000D7B9A"/>
    <w:rsid w:val="000E0C23"/>
    <w:rsid w:val="000E1625"/>
    <w:rsid w:val="00105EAB"/>
    <w:rsid w:val="00106F5D"/>
    <w:rsid w:val="0010738A"/>
    <w:rsid w:val="0011774E"/>
    <w:rsid w:val="00125802"/>
    <w:rsid w:val="0014331F"/>
    <w:rsid w:val="00160805"/>
    <w:rsid w:val="001634FD"/>
    <w:rsid w:val="00175482"/>
    <w:rsid w:val="00177F54"/>
    <w:rsid w:val="00192925"/>
    <w:rsid w:val="001946FB"/>
    <w:rsid w:val="00196861"/>
    <w:rsid w:val="001B69C0"/>
    <w:rsid w:val="001D0EF7"/>
    <w:rsid w:val="001D1D3C"/>
    <w:rsid w:val="00204610"/>
    <w:rsid w:val="00213F29"/>
    <w:rsid w:val="00215A7D"/>
    <w:rsid w:val="00226DF6"/>
    <w:rsid w:val="002405C3"/>
    <w:rsid w:val="0025342D"/>
    <w:rsid w:val="00274D83"/>
    <w:rsid w:val="00276D0F"/>
    <w:rsid w:val="00290B8D"/>
    <w:rsid w:val="002D3B3B"/>
    <w:rsid w:val="002D3D6F"/>
    <w:rsid w:val="002D734C"/>
    <w:rsid w:val="0030446E"/>
    <w:rsid w:val="00310C45"/>
    <w:rsid w:val="00311670"/>
    <w:rsid w:val="00311793"/>
    <w:rsid w:val="0031237D"/>
    <w:rsid w:val="003344F4"/>
    <w:rsid w:val="00395151"/>
    <w:rsid w:val="003A3BD0"/>
    <w:rsid w:val="003A6DC4"/>
    <w:rsid w:val="003C1766"/>
    <w:rsid w:val="003D55EA"/>
    <w:rsid w:val="003E3BE8"/>
    <w:rsid w:val="003E5676"/>
    <w:rsid w:val="00412407"/>
    <w:rsid w:val="00472E87"/>
    <w:rsid w:val="00495B68"/>
    <w:rsid w:val="004B4635"/>
    <w:rsid w:val="004B6FDB"/>
    <w:rsid w:val="004E3268"/>
    <w:rsid w:val="004E374B"/>
    <w:rsid w:val="00512514"/>
    <w:rsid w:val="00531B6C"/>
    <w:rsid w:val="00533C3F"/>
    <w:rsid w:val="00541701"/>
    <w:rsid w:val="00552132"/>
    <w:rsid w:val="00552E8E"/>
    <w:rsid w:val="00566B70"/>
    <w:rsid w:val="00576A75"/>
    <w:rsid w:val="0059420D"/>
    <w:rsid w:val="005975CD"/>
    <w:rsid w:val="005A41D4"/>
    <w:rsid w:val="005A5CD0"/>
    <w:rsid w:val="005B58DD"/>
    <w:rsid w:val="005C55E7"/>
    <w:rsid w:val="005C5660"/>
    <w:rsid w:val="005D35AF"/>
    <w:rsid w:val="005E295B"/>
    <w:rsid w:val="00602E18"/>
    <w:rsid w:val="006077E2"/>
    <w:rsid w:val="00612608"/>
    <w:rsid w:val="0063323D"/>
    <w:rsid w:val="0064029E"/>
    <w:rsid w:val="00646C90"/>
    <w:rsid w:val="00657EC1"/>
    <w:rsid w:val="00696515"/>
    <w:rsid w:val="006A64DB"/>
    <w:rsid w:val="006B6102"/>
    <w:rsid w:val="006D073C"/>
    <w:rsid w:val="00704E1E"/>
    <w:rsid w:val="00713EB7"/>
    <w:rsid w:val="007337DF"/>
    <w:rsid w:val="00736ADE"/>
    <w:rsid w:val="00756912"/>
    <w:rsid w:val="007B5FA0"/>
    <w:rsid w:val="007B6FD4"/>
    <w:rsid w:val="007C0521"/>
    <w:rsid w:val="007D3C9F"/>
    <w:rsid w:val="007E2BF0"/>
    <w:rsid w:val="007E5F32"/>
    <w:rsid w:val="00803305"/>
    <w:rsid w:val="00810600"/>
    <w:rsid w:val="008306DD"/>
    <w:rsid w:val="0083089C"/>
    <w:rsid w:val="00852F23"/>
    <w:rsid w:val="00857AE0"/>
    <w:rsid w:val="00870617"/>
    <w:rsid w:val="00876379"/>
    <w:rsid w:val="00885119"/>
    <w:rsid w:val="008C18C1"/>
    <w:rsid w:val="008D66F9"/>
    <w:rsid w:val="008F564C"/>
    <w:rsid w:val="008F7ED7"/>
    <w:rsid w:val="009003E6"/>
    <w:rsid w:val="00901D86"/>
    <w:rsid w:val="00922431"/>
    <w:rsid w:val="00923E37"/>
    <w:rsid w:val="00926830"/>
    <w:rsid w:val="009475DC"/>
    <w:rsid w:val="00951A56"/>
    <w:rsid w:val="00984BD9"/>
    <w:rsid w:val="009A0D7E"/>
    <w:rsid w:val="009A11FE"/>
    <w:rsid w:val="009C1CC8"/>
    <w:rsid w:val="009D6E79"/>
    <w:rsid w:val="00A41149"/>
    <w:rsid w:val="00A51984"/>
    <w:rsid w:val="00AC17A5"/>
    <w:rsid w:val="00AC21F6"/>
    <w:rsid w:val="00AC2399"/>
    <w:rsid w:val="00AF6DE9"/>
    <w:rsid w:val="00B24F1E"/>
    <w:rsid w:val="00B37303"/>
    <w:rsid w:val="00B46DBA"/>
    <w:rsid w:val="00B5033F"/>
    <w:rsid w:val="00B5035D"/>
    <w:rsid w:val="00B77626"/>
    <w:rsid w:val="00B77744"/>
    <w:rsid w:val="00B97635"/>
    <w:rsid w:val="00BD0A31"/>
    <w:rsid w:val="00BD4DC1"/>
    <w:rsid w:val="00C13503"/>
    <w:rsid w:val="00C2333D"/>
    <w:rsid w:val="00C75920"/>
    <w:rsid w:val="00C8510D"/>
    <w:rsid w:val="00C92DAD"/>
    <w:rsid w:val="00C975D6"/>
    <w:rsid w:val="00CA06AC"/>
    <w:rsid w:val="00CB39B8"/>
    <w:rsid w:val="00CC5B30"/>
    <w:rsid w:val="00CD0A87"/>
    <w:rsid w:val="00CD3EC2"/>
    <w:rsid w:val="00CE4A38"/>
    <w:rsid w:val="00CF783F"/>
    <w:rsid w:val="00D74847"/>
    <w:rsid w:val="00D8632E"/>
    <w:rsid w:val="00D97627"/>
    <w:rsid w:val="00DA3AFC"/>
    <w:rsid w:val="00DC0985"/>
    <w:rsid w:val="00DE1030"/>
    <w:rsid w:val="00DE30FF"/>
    <w:rsid w:val="00DE66A8"/>
    <w:rsid w:val="00DF4470"/>
    <w:rsid w:val="00DF6A75"/>
    <w:rsid w:val="00DF6E9A"/>
    <w:rsid w:val="00E00F4F"/>
    <w:rsid w:val="00E14F68"/>
    <w:rsid w:val="00E14FE0"/>
    <w:rsid w:val="00E41FE4"/>
    <w:rsid w:val="00E44246"/>
    <w:rsid w:val="00E551D7"/>
    <w:rsid w:val="00E6524D"/>
    <w:rsid w:val="00E66F67"/>
    <w:rsid w:val="00E74C05"/>
    <w:rsid w:val="00E81FCE"/>
    <w:rsid w:val="00E83BEE"/>
    <w:rsid w:val="00E95B3B"/>
    <w:rsid w:val="00EB50D0"/>
    <w:rsid w:val="00EB57AF"/>
    <w:rsid w:val="00EC6598"/>
    <w:rsid w:val="00EE1DB5"/>
    <w:rsid w:val="00EF402C"/>
    <w:rsid w:val="00F0164B"/>
    <w:rsid w:val="00F113B1"/>
    <w:rsid w:val="00F21402"/>
    <w:rsid w:val="00F3012F"/>
    <w:rsid w:val="00F31000"/>
    <w:rsid w:val="00F33E78"/>
    <w:rsid w:val="00F35DF2"/>
    <w:rsid w:val="00F70431"/>
    <w:rsid w:val="00F74BDA"/>
    <w:rsid w:val="00F7622B"/>
    <w:rsid w:val="00F763EC"/>
    <w:rsid w:val="00F94DA2"/>
    <w:rsid w:val="00F96E52"/>
    <w:rsid w:val="00FB3E78"/>
    <w:rsid w:val="00FC0682"/>
    <w:rsid w:val="00FE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2AB2D7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emf"/><Relationship Id="rId18" Type="http://schemas.openxmlformats.org/officeDocument/2006/relationships/image" Target="media/image9.emf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2.emf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AB9A5629</Template>
  <TotalTime>5</TotalTime>
  <Pages>5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HRISTIC AMIDZIC Aleksandra</cp:lastModifiedBy>
  <cp:revision>4</cp:revision>
  <cp:lastPrinted>2015-09-22T06:56:00Z</cp:lastPrinted>
  <dcterms:created xsi:type="dcterms:W3CDTF">2015-09-22T06:58:00Z</dcterms:created>
  <dcterms:modified xsi:type="dcterms:W3CDTF">2015-09-22T07:19:00Z</dcterms:modified>
</cp:coreProperties>
</file>