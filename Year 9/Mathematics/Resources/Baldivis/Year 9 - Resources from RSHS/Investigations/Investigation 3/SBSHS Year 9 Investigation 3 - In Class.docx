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1215"/>
        <w:gridCol w:w="1845"/>
        <w:gridCol w:w="3600"/>
        <w:gridCol w:w="2160"/>
      </w:tblGrid>
      <w:tr w:rsidR="00201D71" w14:paraId="28D53133" w14:textId="77777777" w:rsidTr="00201D71">
        <w:trPr>
          <w:trHeight w:val="540"/>
        </w:trPr>
        <w:tc>
          <w:tcPr>
            <w:tcW w:w="1728" w:type="dxa"/>
            <w:shd w:val="clear" w:color="auto" w:fill="auto"/>
          </w:tcPr>
          <w:p w14:paraId="40A7BB46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7DC84178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06849F05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201D71" w14:paraId="1572EFD6" w14:textId="77777777" w:rsidTr="00201D71">
        <w:tc>
          <w:tcPr>
            <w:tcW w:w="1728" w:type="dxa"/>
            <w:shd w:val="clear" w:color="auto" w:fill="auto"/>
          </w:tcPr>
          <w:p w14:paraId="15CD35B7" w14:textId="77777777" w:rsidR="00201D71" w:rsidRDefault="00446CDB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drawing>
                <wp:anchor distT="0" distB="0" distL="114300" distR="114300" simplePos="0" relativeHeight="251657216" behindDoc="1" locked="0" layoutInCell="1" allowOverlap="1" wp14:anchorId="7125937B" wp14:editId="4997C613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51" name="Picture 51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926C31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84D9548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736499D5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756E86CC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2C363B38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78A979B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AE6DAFE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3"/>
            <w:shd w:val="clear" w:color="auto" w:fill="auto"/>
          </w:tcPr>
          <w:p w14:paraId="656C1943" w14:textId="77777777" w:rsidR="00201D71" w:rsidRPr="00201D71" w:rsidRDefault="00090FEC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14:paraId="7F121B1E" w14:textId="77777777" w:rsidR="00201D71" w:rsidRPr="00201D71" w:rsidRDefault="00201D71" w:rsidP="00D159AB">
            <w:pPr>
              <w:rPr>
                <w:sz w:val="28"/>
              </w:rPr>
            </w:pPr>
          </w:p>
          <w:p w14:paraId="74A750CC" w14:textId="77777777" w:rsidR="00201D71" w:rsidRPr="00201D71" w:rsidRDefault="00BA787F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Investigation </w:t>
            </w:r>
            <w:r w:rsidR="00090FEC">
              <w:rPr>
                <w:b/>
                <w:sz w:val="36"/>
              </w:rPr>
              <w:t>3</w:t>
            </w:r>
            <w:r>
              <w:rPr>
                <w:b/>
                <w:sz w:val="36"/>
              </w:rPr>
              <w:t>, 201</w:t>
            </w:r>
            <w:r w:rsidR="00090FEC">
              <w:rPr>
                <w:b/>
                <w:sz w:val="36"/>
              </w:rPr>
              <w:t>5</w:t>
            </w:r>
          </w:p>
          <w:p w14:paraId="51D38889" w14:textId="77777777" w:rsidR="00201D71" w:rsidRPr="00201D71" w:rsidRDefault="00201D71" w:rsidP="00D159AB">
            <w:pPr>
              <w:rPr>
                <w:b/>
                <w:sz w:val="28"/>
              </w:rPr>
            </w:pPr>
          </w:p>
          <w:p w14:paraId="3B29D54C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8"/>
              </w:rPr>
              <w:t xml:space="preserve">Topic </w:t>
            </w:r>
            <w:r w:rsidR="00090FEC">
              <w:rPr>
                <w:b/>
                <w:sz w:val="28"/>
              </w:rPr>
              <w:t>–</w:t>
            </w:r>
            <w:r w:rsidRPr="00201D71">
              <w:rPr>
                <w:b/>
                <w:sz w:val="28"/>
              </w:rPr>
              <w:t xml:space="preserve"> </w:t>
            </w:r>
            <w:r w:rsidR="00090FEC">
              <w:rPr>
                <w:b/>
                <w:sz w:val="28"/>
              </w:rPr>
              <w:t>Area and Volume of Similar Figures</w:t>
            </w:r>
          </w:p>
          <w:p w14:paraId="4EE8A32B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4DC88B4D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32"/>
                <w:szCs w:val="32"/>
              </w:rPr>
            </w:pPr>
            <w:r w:rsidRPr="00201D71">
              <w:rPr>
                <w:b/>
                <w:sz w:val="32"/>
                <w:szCs w:val="32"/>
              </w:rPr>
              <w:t xml:space="preserve">In class component </w:t>
            </w:r>
          </w:p>
          <w:p w14:paraId="2194EB48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6912E89E" w14:textId="77777777" w:rsidR="00201D71" w:rsidRDefault="00446CDB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E96B26C" wp14:editId="5647CC2C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0" t="5080" r="18415" b="12700"/>
                      <wp:wrapNone/>
                      <wp:docPr id="1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45D947" w14:textId="77777777" w:rsidR="00B54897" w:rsidRPr="00364C0D" w:rsidRDefault="00B54897" w:rsidP="00201D71"/>
                                <w:p w14:paraId="47AD47FE" w14:textId="77777777" w:rsidR="00B54897" w:rsidRPr="00364C0D" w:rsidRDefault="00B54897" w:rsidP="00201D7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5DAFB4E3" w14:textId="36A39405" w:rsidR="00B54897" w:rsidRPr="000B3AA2" w:rsidRDefault="00112329" w:rsidP="00201D71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40</w:t>
                                  </w:r>
                                </w:p>
                                <w:p w14:paraId="38BB4B99" w14:textId="77777777" w:rsidR="00B54897" w:rsidRPr="00364C0D" w:rsidRDefault="00B54897" w:rsidP="00201D7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044FEBFA" w14:textId="77777777" w:rsidR="00B54897" w:rsidRPr="00364C0D" w:rsidRDefault="00B54897" w:rsidP="00201D71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091C7C90" w14:textId="77777777" w:rsidR="00B54897" w:rsidRPr="00364C0D" w:rsidRDefault="00B54897" w:rsidP="00201D71">
                                  <w:pPr>
                                    <w:jc w:val="center"/>
                                  </w:pPr>
                                </w:p>
                                <w:p w14:paraId="24E35045" w14:textId="77777777" w:rsidR="00B54897" w:rsidRPr="00364C0D" w:rsidRDefault="00B54897" w:rsidP="00201D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2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">
                      <v:textbox>
                        <w:txbxContent>
                          <w:p w14:paraId="3945D947" w14:textId="77777777" w:rsidR="00B54897" w:rsidRPr="00364C0D" w:rsidRDefault="00B54897" w:rsidP="00201D71"/>
                          <w:p w14:paraId="47AD47FE" w14:textId="77777777" w:rsidR="00B54897" w:rsidRPr="00364C0D" w:rsidRDefault="00B54897" w:rsidP="00201D7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5DAFB4E3" w14:textId="36A39405" w:rsidR="00B54897" w:rsidRPr="000B3AA2" w:rsidRDefault="00112329" w:rsidP="00201D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40</w:t>
                            </w:r>
                          </w:p>
                          <w:p w14:paraId="38BB4B99" w14:textId="77777777" w:rsidR="00B54897" w:rsidRPr="00364C0D" w:rsidRDefault="00B54897" w:rsidP="00201D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044FEBFA" w14:textId="77777777" w:rsidR="00B54897" w:rsidRPr="00364C0D" w:rsidRDefault="00B54897" w:rsidP="00201D71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091C7C90" w14:textId="77777777" w:rsidR="00B54897" w:rsidRPr="00364C0D" w:rsidRDefault="00B54897" w:rsidP="00201D71">
                            <w:pPr>
                              <w:jc w:val="center"/>
                            </w:pPr>
                          </w:p>
                          <w:p w14:paraId="24E35045" w14:textId="77777777" w:rsidR="00B54897" w:rsidRPr="00364C0D" w:rsidRDefault="00B54897" w:rsidP="00201D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01D71" w:rsidRPr="00201D71" w14:paraId="55DF0003" w14:textId="77777777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75679093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bCs/>
                <w:sz w:val="20"/>
              </w:rPr>
              <w:t>Total Time:</w:t>
            </w:r>
            <w:r w:rsidRPr="00201D71">
              <w:rPr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21223B36" w14:textId="77777777"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i/>
                <w:sz w:val="28"/>
              </w:rPr>
              <w:t>60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2"/>
            <w:vMerge w:val="restart"/>
            <w:shd w:val="clear" w:color="auto" w:fill="auto"/>
            <w:vAlign w:val="center"/>
          </w:tcPr>
          <w:p w14:paraId="394637FF" w14:textId="77777777" w:rsidR="00201D71" w:rsidRPr="00201D71" w:rsidRDefault="00201D71" w:rsidP="00E154C9">
            <w:pPr>
              <w:rPr>
                <w:sz w:val="20"/>
              </w:rPr>
            </w:pPr>
          </w:p>
        </w:tc>
      </w:tr>
      <w:tr w:rsidR="00201D71" w:rsidRPr="00201D71" w14:paraId="1F2A0BEC" w14:textId="77777777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67104CC7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775E5863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vMerge/>
            <w:shd w:val="clear" w:color="auto" w:fill="auto"/>
            <w:vAlign w:val="center"/>
          </w:tcPr>
          <w:p w14:paraId="7971D5F5" w14:textId="77777777"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:rsidRPr="00201D71" w14:paraId="5ED1BCA7" w14:textId="77777777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2B181036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5532B94A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vMerge/>
            <w:shd w:val="clear" w:color="auto" w:fill="auto"/>
            <w:vAlign w:val="center"/>
          </w:tcPr>
          <w:p w14:paraId="15FB2546" w14:textId="77777777"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14:paraId="62667D84" w14:textId="77777777" w:rsidTr="00201D71">
        <w:trPr>
          <w:trHeight w:val="570"/>
        </w:trPr>
        <w:tc>
          <w:tcPr>
            <w:tcW w:w="1728" w:type="dxa"/>
            <w:shd w:val="clear" w:color="auto" w:fill="auto"/>
            <w:vAlign w:val="center"/>
          </w:tcPr>
          <w:p w14:paraId="2F3F44C9" w14:textId="77777777"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4"/>
            <w:shd w:val="clear" w:color="auto" w:fill="auto"/>
            <w:vAlign w:val="center"/>
          </w:tcPr>
          <w:p w14:paraId="293E9F00" w14:textId="77777777" w:rsidR="00201D71" w:rsidRDefault="006136B4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Scientific Calculator</w:t>
            </w:r>
            <w:r w:rsidR="00090FEC">
              <w:rPr>
                <w:i/>
                <w:sz w:val="20"/>
              </w:rPr>
              <w:t>, Take Home Component</w:t>
            </w:r>
          </w:p>
        </w:tc>
      </w:tr>
      <w:tr w:rsidR="0035523A" w14:paraId="4BB1E428" w14:textId="77777777" w:rsidTr="0035523A">
        <w:trPr>
          <w:trHeight w:val="695"/>
        </w:trPr>
        <w:tc>
          <w:tcPr>
            <w:tcW w:w="2943" w:type="dxa"/>
            <w:gridSpan w:val="2"/>
            <w:shd w:val="clear" w:color="auto" w:fill="auto"/>
            <w:vAlign w:val="center"/>
          </w:tcPr>
          <w:p w14:paraId="10EA2BD7" w14:textId="77777777" w:rsidR="0035523A" w:rsidRPr="0035523A" w:rsidRDefault="0035523A" w:rsidP="00D159AB">
            <w:pPr>
              <w:rPr>
                <w:b/>
                <w:bCs/>
                <w:szCs w:val="20"/>
              </w:rPr>
            </w:pPr>
            <w:r w:rsidRPr="0035523A">
              <w:rPr>
                <w:b/>
                <w:szCs w:val="20"/>
              </w:rPr>
              <w:t>Bonus Marks for Take Home Component:</w:t>
            </w:r>
            <w:r w:rsidRPr="0035523A">
              <w:rPr>
                <w:i/>
                <w:szCs w:val="20"/>
              </w:rPr>
              <w:t xml:space="preserve"> </w:t>
            </w:r>
          </w:p>
        </w:tc>
        <w:tc>
          <w:tcPr>
            <w:tcW w:w="7605" w:type="dxa"/>
            <w:gridSpan w:val="3"/>
            <w:shd w:val="clear" w:color="auto" w:fill="auto"/>
            <w:vAlign w:val="center"/>
          </w:tcPr>
          <w:p w14:paraId="27FCD429" w14:textId="77777777" w:rsidR="0035523A" w:rsidRPr="0035523A" w:rsidRDefault="0035523A" w:rsidP="0035523A">
            <w:pPr>
              <w:rPr>
                <w:b/>
              </w:rPr>
            </w:pPr>
            <w:r w:rsidRPr="0035523A">
              <w:rPr>
                <w:b/>
              </w:rPr>
              <w:t>+ 1 – ready by due date</w:t>
            </w:r>
          </w:p>
          <w:p w14:paraId="1AF532FD" w14:textId="70555F50" w:rsidR="0035523A" w:rsidRPr="0035523A" w:rsidRDefault="0035523A" w:rsidP="0035523A">
            <w:pPr>
              <w:rPr>
                <w:b/>
              </w:rPr>
            </w:pPr>
            <w:r w:rsidRPr="0035523A">
              <w:rPr>
                <w:b/>
              </w:rPr>
              <w:t xml:space="preserve">+ 1 – reasonable attempt made </w:t>
            </w:r>
          </w:p>
        </w:tc>
      </w:tr>
      <w:tr w:rsidR="00201D71" w14:paraId="201A069F" w14:textId="77777777" w:rsidTr="006136B4">
        <w:trPr>
          <w:trHeight w:val="636"/>
        </w:trPr>
        <w:tc>
          <w:tcPr>
            <w:tcW w:w="10548" w:type="dxa"/>
            <w:gridSpan w:val="5"/>
            <w:shd w:val="clear" w:color="auto" w:fill="auto"/>
            <w:vAlign w:val="center"/>
          </w:tcPr>
          <w:p w14:paraId="028AC0FB" w14:textId="29640296" w:rsidR="00201D71" w:rsidRPr="00201D71" w:rsidRDefault="00201D71" w:rsidP="00090FEC">
            <w:pPr>
              <w:rPr>
                <w:b/>
              </w:rPr>
            </w:pPr>
            <w:r w:rsidRPr="00201D71">
              <w:rPr>
                <w:b/>
              </w:rPr>
              <w:t>AIM:</w:t>
            </w:r>
            <w:r>
              <w:rPr>
                <w:b/>
              </w:rPr>
              <w:t xml:space="preserve"> </w:t>
            </w:r>
            <w:r w:rsidRPr="00201D71">
              <w:rPr>
                <w:i/>
              </w:rPr>
              <w:t>In this assessment, you will be investigating</w:t>
            </w:r>
            <w:r w:rsidR="00090FEC">
              <w:rPr>
                <w:i/>
              </w:rPr>
              <w:t xml:space="preserve"> the area and volume of similar figures.</w:t>
            </w:r>
          </w:p>
        </w:tc>
      </w:tr>
    </w:tbl>
    <w:p w14:paraId="217CC667" w14:textId="77777777" w:rsidR="00201D71" w:rsidRDefault="00201D71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2A7AD9" w:rsidRPr="00485BFF" w14:paraId="2D7000B2" w14:textId="77777777" w:rsidTr="002A7AD9">
        <w:tc>
          <w:tcPr>
            <w:tcW w:w="443" w:type="dxa"/>
            <w:vAlign w:val="center"/>
          </w:tcPr>
          <w:p w14:paraId="08028342" w14:textId="0A0D4531" w:rsidR="002A7AD9" w:rsidRPr="003D76C7" w:rsidRDefault="002A7AD9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10105" w:type="dxa"/>
            <w:vAlign w:val="center"/>
          </w:tcPr>
          <w:p w14:paraId="637227DC" w14:textId="4E50D8B6" w:rsidR="002A7AD9" w:rsidRPr="003D76C7" w:rsidRDefault="002A7AD9" w:rsidP="007128A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128AE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</w:t>
            </w:r>
            <w:r w:rsidR="007128AE">
              <w:rPr>
                <w:b/>
                <w:sz w:val="22"/>
                <w:szCs w:val="22"/>
              </w:rPr>
              <w:t>1, 1, 1, 1</w:t>
            </w:r>
            <w:r w:rsidRPr="003D76C7">
              <w:rPr>
                <w:b/>
                <w:sz w:val="22"/>
                <w:szCs w:val="22"/>
              </w:rPr>
              <w:t>]</w:t>
            </w:r>
            <w:bookmarkStart w:id="0" w:name="_GoBack"/>
            <w:bookmarkEnd w:id="0"/>
          </w:p>
        </w:tc>
      </w:tr>
      <w:tr w:rsidR="002A7AD9" w:rsidRPr="00485BFF" w14:paraId="6591C11B" w14:textId="77777777" w:rsidTr="002A7AD9">
        <w:tc>
          <w:tcPr>
            <w:tcW w:w="443" w:type="dxa"/>
            <w:vAlign w:val="center"/>
          </w:tcPr>
          <w:p w14:paraId="3CD77FAF" w14:textId="77777777" w:rsidR="002A7AD9" w:rsidRPr="003D76C7" w:rsidRDefault="002A7AD9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24A404E" w14:textId="07A9B56E" w:rsidR="002A7AD9" w:rsidRPr="003D76C7" w:rsidRDefault="002316D0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Consider the </w:t>
            </w:r>
            <w:r w:rsidR="00BE081A">
              <w:rPr>
                <w:sz w:val="22"/>
                <w:szCs w:val="22"/>
              </w:rPr>
              <w:t>shapes below:</w:t>
            </w:r>
          </w:p>
        </w:tc>
      </w:tr>
      <w:tr w:rsidR="002A7AD9" w:rsidRPr="00485BFF" w14:paraId="67FE6DF1" w14:textId="77777777" w:rsidTr="002A7AD9">
        <w:trPr>
          <w:trHeight w:val="454"/>
        </w:trPr>
        <w:tc>
          <w:tcPr>
            <w:tcW w:w="443" w:type="dxa"/>
            <w:vAlign w:val="center"/>
          </w:tcPr>
          <w:p w14:paraId="23AA21AC" w14:textId="14A1FEAD" w:rsidR="002A7AD9" w:rsidRPr="003D76C7" w:rsidRDefault="002A7AD9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0DA766F" w14:textId="4229DBFA" w:rsidR="002A7AD9" w:rsidRPr="003D76C7" w:rsidRDefault="00BE081A" w:rsidP="00BE081A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021F451" wp14:editId="057947A5">
                  <wp:extent cx="4021666" cy="1340556"/>
                  <wp:effectExtent l="0" t="0" r="0" b="571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222" cy="1340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7AD9" w:rsidRPr="00485BFF" w14:paraId="43E683F3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6CCACCA" w14:textId="6B65149E" w:rsidR="002A7AD9" w:rsidRPr="003D76C7" w:rsidRDefault="00BE081A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150D8CFD" w14:textId="5EED3946" w:rsidR="002A7AD9" w:rsidRPr="003D76C7" w:rsidRDefault="00BE081A" w:rsidP="00BE08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perimeter of shape A.</w:t>
            </w:r>
          </w:p>
        </w:tc>
      </w:tr>
      <w:tr w:rsidR="00BE081A" w:rsidRPr="00485BFF" w14:paraId="6FDDEA63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DA703CF" w14:textId="77777777" w:rsidR="00BE081A" w:rsidRDefault="00BE081A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E96A260" w14:textId="77777777" w:rsidR="00BE081A" w:rsidRDefault="00BE081A" w:rsidP="002A7AD9">
            <w:pPr>
              <w:rPr>
                <w:sz w:val="22"/>
                <w:szCs w:val="22"/>
              </w:rPr>
            </w:pPr>
          </w:p>
          <w:p w14:paraId="43DFF1B3" w14:textId="77777777" w:rsidR="007128AE" w:rsidRDefault="007128AE" w:rsidP="002A7AD9">
            <w:pPr>
              <w:rPr>
                <w:sz w:val="22"/>
                <w:szCs w:val="22"/>
              </w:rPr>
            </w:pPr>
          </w:p>
          <w:p w14:paraId="4B49F8E3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BE081A" w:rsidRPr="00485BFF" w14:paraId="3187054C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BD70AC2" w14:textId="23E2F4AD" w:rsidR="00BE081A" w:rsidRDefault="00BE081A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3C46C99" w14:textId="4DBB0CA5" w:rsidR="00BE081A" w:rsidRDefault="00BE081A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perimeter of shape B.</w:t>
            </w:r>
          </w:p>
        </w:tc>
      </w:tr>
      <w:tr w:rsidR="00BE081A" w:rsidRPr="00485BFF" w14:paraId="766E4B6A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5C6F1F6" w14:textId="77777777" w:rsidR="00BE081A" w:rsidRDefault="00BE081A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1483C0B" w14:textId="77777777" w:rsidR="00BE081A" w:rsidRDefault="00BE081A" w:rsidP="002A7AD9">
            <w:pPr>
              <w:rPr>
                <w:sz w:val="22"/>
                <w:szCs w:val="22"/>
              </w:rPr>
            </w:pPr>
          </w:p>
          <w:p w14:paraId="4B342792" w14:textId="77777777" w:rsidR="007128AE" w:rsidRDefault="007128AE" w:rsidP="002A7AD9">
            <w:pPr>
              <w:rPr>
                <w:sz w:val="22"/>
                <w:szCs w:val="22"/>
              </w:rPr>
            </w:pPr>
          </w:p>
          <w:p w14:paraId="1C3D4AE1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BE081A" w:rsidRPr="00485BFF" w14:paraId="33B95ECC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BDAF08D" w14:textId="69767626" w:rsidR="00BE081A" w:rsidRDefault="00BE081A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594B2AE4" w14:textId="00EF163C" w:rsidR="00BE081A" w:rsidRDefault="00FF02F3" w:rsidP="002A7AD9">
            <w:pPr>
              <w:rPr>
                <w:sz w:val="22"/>
                <w:szCs w:val="22"/>
              </w:rPr>
            </w:pPr>
            <w:r w:rsidRPr="00FF02F3">
              <w:rPr>
                <w:position w:val="-26"/>
                <w:sz w:val="22"/>
                <w:szCs w:val="22"/>
              </w:rPr>
              <w:object w:dxaOrig="1600" w:dyaOrig="640" w14:anchorId="009F78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0.25pt;height:32.25pt" o:ole="">
                  <v:imagedata r:id="rId10" o:title=""/>
                </v:shape>
                <o:OLEObject Type="Embed" ProgID="Equation.DSMT4" ShapeID="_x0000_i1025" DrawAspect="Content" ObjectID="_1500115720" r:id="rId11"/>
              </w:object>
            </w:r>
            <w:r w:rsidR="00BE081A">
              <w:rPr>
                <w:sz w:val="22"/>
                <w:szCs w:val="22"/>
              </w:rPr>
              <w:t xml:space="preserve"> </w:t>
            </w:r>
          </w:p>
        </w:tc>
      </w:tr>
      <w:tr w:rsidR="00FF02F3" w:rsidRPr="00485BFF" w14:paraId="32267C6E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82733F4" w14:textId="77777777" w:rsidR="00FF02F3" w:rsidRDefault="00FF02F3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ADEE103" w14:textId="77777777" w:rsidR="00FF02F3" w:rsidRDefault="00FF02F3" w:rsidP="002A7AD9">
            <w:pPr>
              <w:rPr>
                <w:sz w:val="22"/>
                <w:szCs w:val="22"/>
              </w:rPr>
            </w:pPr>
          </w:p>
          <w:p w14:paraId="6300D634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FF02F3" w:rsidRPr="00485BFF" w14:paraId="1284550A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D6FB6CD" w14:textId="79BF117C" w:rsidR="00FF02F3" w:rsidRDefault="00FF02F3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21C4B5EF" w14:textId="1E33F5AF" w:rsidR="00FF02F3" w:rsidRDefault="00FF02F3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By what scale factor were the side lengths of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increased to get B?</w:t>
            </w:r>
          </w:p>
        </w:tc>
      </w:tr>
      <w:tr w:rsidR="00FF02F3" w:rsidRPr="00485BFF" w14:paraId="3DFFDBD0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1F22099" w14:textId="77777777" w:rsidR="00FF02F3" w:rsidRDefault="00FF02F3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36AEE48" w14:textId="77777777" w:rsidR="00FF02F3" w:rsidRDefault="00FF02F3" w:rsidP="002A7AD9">
            <w:pPr>
              <w:rPr>
                <w:sz w:val="22"/>
                <w:szCs w:val="22"/>
              </w:rPr>
            </w:pPr>
          </w:p>
          <w:p w14:paraId="50D95E34" w14:textId="77777777" w:rsidR="007128AE" w:rsidRDefault="007128AE" w:rsidP="002A7AD9">
            <w:pPr>
              <w:rPr>
                <w:sz w:val="22"/>
                <w:szCs w:val="22"/>
              </w:rPr>
            </w:pPr>
          </w:p>
        </w:tc>
      </w:tr>
      <w:tr w:rsidR="00FF02F3" w:rsidRPr="00485BFF" w14:paraId="5D398ECB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EA6B77C" w14:textId="0427E7BA" w:rsidR="00FF02F3" w:rsidRDefault="00FF02F3" w:rsidP="002A7AD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14:paraId="4CD9DE7F" w14:textId="0F7C9D96" w:rsidR="00FF02F3" w:rsidRPr="00FF02F3" w:rsidRDefault="00FF02F3" w:rsidP="002A7A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 </w:t>
            </w:r>
            <w:r>
              <w:rPr>
                <w:b/>
                <w:sz w:val="22"/>
                <w:szCs w:val="22"/>
              </w:rPr>
              <w:t xml:space="preserve">(c)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FF02F3" w:rsidRPr="00485BFF" w14:paraId="66C33C76" w14:textId="77777777" w:rsidTr="002A7AD9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1A38D95" w14:textId="77777777" w:rsidR="00FF02F3" w:rsidRDefault="00FF02F3" w:rsidP="002A7AD9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A7B4998" w14:textId="77777777" w:rsidR="00FF02F3" w:rsidRDefault="00FF02F3" w:rsidP="002A7AD9">
            <w:pPr>
              <w:rPr>
                <w:sz w:val="22"/>
                <w:szCs w:val="22"/>
              </w:rPr>
            </w:pPr>
          </w:p>
        </w:tc>
      </w:tr>
    </w:tbl>
    <w:p w14:paraId="3247416A" w14:textId="77777777" w:rsidR="002A7AD9" w:rsidRDefault="002A7AD9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FF02F3" w:rsidRPr="003D76C7" w14:paraId="742F17C7" w14:textId="77777777" w:rsidTr="00A33592">
        <w:tc>
          <w:tcPr>
            <w:tcW w:w="443" w:type="dxa"/>
            <w:vAlign w:val="center"/>
          </w:tcPr>
          <w:p w14:paraId="185BD3D5" w14:textId="3ECE3CD1" w:rsidR="00FF02F3" w:rsidRPr="003D76C7" w:rsidRDefault="00FF02F3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10105" w:type="dxa"/>
            <w:vAlign w:val="center"/>
          </w:tcPr>
          <w:p w14:paraId="15DA5657" w14:textId="354EFE28" w:rsidR="00FF02F3" w:rsidRPr="003D76C7" w:rsidRDefault="00FF02F3" w:rsidP="00FF02F3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F02F3" w:rsidRPr="003D76C7" w14:paraId="2CBE688B" w14:textId="77777777" w:rsidTr="00A33592">
        <w:tc>
          <w:tcPr>
            <w:tcW w:w="443" w:type="dxa"/>
            <w:vAlign w:val="center"/>
          </w:tcPr>
          <w:p w14:paraId="4DB014C5" w14:textId="77777777" w:rsidR="00FF02F3" w:rsidRPr="003D76C7" w:rsidRDefault="00FF02F3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84410DA" w14:textId="77777777" w:rsidR="00FF02F3" w:rsidRDefault="00FF02F3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77199D8F" w14:textId="71E44499" w:rsidR="007128AE" w:rsidRPr="003D76C7" w:rsidRDefault="007128AE" w:rsidP="00A33592">
            <w:pPr>
              <w:rPr>
                <w:sz w:val="22"/>
                <w:szCs w:val="22"/>
              </w:rPr>
            </w:pPr>
          </w:p>
        </w:tc>
      </w:tr>
      <w:tr w:rsidR="00FF02F3" w:rsidRPr="003D76C7" w14:paraId="51A5C4BA" w14:textId="77777777" w:rsidTr="00A33592">
        <w:tc>
          <w:tcPr>
            <w:tcW w:w="443" w:type="dxa"/>
            <w:vAlign w:val="center"/>
          </w:tcPr>
          <w:p w14:paraId="45E762A3" w14:textId="77777777" w:rsidR="00FF02F3" w:rsidRPr="003D76C7" w:rsidRDefault="00FF02F3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8BFD045" w14:textId="489C3093" w:rsidR="00FF02F3" w:rsidRPr="00FF02F3" w:rsidRDefault="00FF02F3" w:rsidP="007128A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perimeter of similar figures are increased by a scale factor of ________</w:t>
            </w:r>
            <w:proofErr w:type="gramStart"/>
            <w:r>
              <w:rPr>
                <w:sz w:val="22"/>
                <w:szCs w:val="22"/>
              </w:rPr>
              <w:t>_ .</w:t>
            </w:r>
            <w:proofErr w:type="gramEnd"/>
          </w:p>
        </w:tc>
      </w:tr>
    </w:tbl>
    <w:p w14:paraId="09A84B42" w14:textId="77777777" w:rsidR="00FF02F3" w:rsidRDefault="00FF02F3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128AE" w:rsidRPr="00485BFF" w14:paraId="0DFB2D74" w14:textId="77777777" w:rsidTr="00A33592">
        <w:tc>
          <w:tcPr>
            <w:tcW w:w="443" w:type="dxa"/>
            <w:vAlign w:val="center"/>
          </w:tcPr>
          <w:p w14:paraId="686EF864" w14:textId="3EE80C74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10105" w:type="dxa"/>
            <w:vAlign w:val="center"/>
          </w:tcPr>
          <w:p w14:paraId="043C0792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1, 1, 1, 1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128AE" w:rsidRPr="00485BFF" w14:paraId="5BF23EF7" w14:textId="77777777" w:rsidTr="00A33592">
        <w:tc>
          <w:tcPr>
            <w:tcW w:w="443" w:type="dxa"/>
            <w:vAlign w:val="center"/>
          </w:tcPr>
          <w:p w14:paraId="780B8491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CE9AF2D" w14:textId="77777777" w:rsidR="007128AE" w:rsidRPr="003D76C7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shapes below:</w:t>
            </w:r>
          </w:p>
        </w:tc>
      </w:tr>
      <w:tr w:rsidR="007128AE" w:rsidRPr="00485BFF" w14:paraId="012EB31D" w14:textId="77777777" w:rsidTr="00A33592">
        <w:trPr>
          <w:trHeight w:val="454"/>
        </w:trPr>
        <w:tc>
          <w:tcPr>
            <w:tcW w:w="443" w:type="dxa"/>
            <w:vAlign w:val="center"/>
          </w:tcPr>
          <w:p w14:paraId="7766800A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24AF891" w14:textId="34A26542" w:rsidR="007128AE" w:rsidRPr="003D76C7" w:rsidRDefault="007128AE" w:rsidP="00A3359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79C7805" wp14:editId="4EF66385">
                  <wp:extent cx="4256314" cy="1752600"/>
                  <wp:effectExtent l="0" t="0" r="1143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6961" cy="1752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8AE" w:rsidRPr="00485BFF" w14:paraId="55E557A2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79A0A3E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6B87DAE4" w14:textId="1A6F2E17" w:rsidR="007128AE" w:rsidRPr="003D76C7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area of shape A.</w:t>
            </w:r>
          </w:p>
        </w:tc>
      </w:tr>
      <w:tr w:rsidR="007128AE" w:rsidRPr="00485BFF" w14:paraId="4052FB8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A5FD6F7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9C697E6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42BE280C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636D4AD3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141337DE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3A8011F0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A87D5D0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82264C0" w14:textId="7EB22192" w:rsidR="007128AE" w:rsidRDefault="007128AE" w:rsidP="007128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area of shape B.</w:t>
            </w:r>
          </w:p>
        </w:tc>
      </w:tr>
      <w:tr w:rsidR="007128AE" w:rsidRPr="00485BFF" w14:paraId="6E1D34E8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E3CE526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12FCF26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72DC5B9D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022AD7AD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40A0A66B" w14:textId="77777777" w:rsidR="007128AE" w:rsidRDefault="007128AE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6FF4C6E3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183978C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6059CC05" w14:textId="77777777" w:rsidR="007128AE" w:rsidRDefault="007128AE" w:rsidP="00A33592">
            <w:pPr>
              <w:rPr>
                <w:sz w:val="22"/>
                <w:szCs w:val="22"/>
              </w:rPr>
            </w:pPr>
            <w:r w:rsidRPr="00FF02F3">
              <w:rPr>
                <w:position w:val="-26"/>
                <w:sz w:val="22"/>
                <w:szCs w:val="22"/>
              </w:rPr>
              <w:object w:dxaOrig="1180" w:dyaOrig="640" w14:anchorId="5D999827">
                <v:shape id="_x0000_i1026" type="#_x0000_t75" style="width:59.25pt;height:32.25pt" o:ole="">
                  <v:imagedata r:id="rId13" o:title=""/>
                </v:shape>
                <o:OLEObject Type="Embed" ProgID="Equation.DSMT4" ShapeID="_x0000_i1026" DrawAspect="Content" ObjectID="_1500115721" r:id="rId1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7128AE" w:rsidRPr="00485BFF" w14:paraId="39B4B3B9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1C7EE1F6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AAF58A2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0AB38382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43E81685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39274880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45F9E04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433DE92D" w14:textId="77777777" w:rsidR="007128AE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By what scale factor were the side lengths of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increased to get B?</w:t>
            </w:r>
          </w:p>
        </w:tc>
      </w:tr>
      <w:tr w:rsidR="007128AE" w:rsidRPr="00485BFF" w14:paraId="39DA9B9B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3153895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0287D0D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23C8D43E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3C523C28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7128AE" w:rsidRPr="00485BFF" w14:paraId="344901BC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12905151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14:paraId="458C5942" w14:textId="77777777" w:rsidR="007128AE" w:rsidRPr="00FF02F3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 </w:t>
            </w:r>
            <w:r>
              <w:rPr>
                <w:b/>
                <w:sz w:val="22"/>
                <w:szCs w:val="22"/>
              </w:rPr>
              <w:t xml:space="preserve">(c)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7128AE" w:rsidRPr="00485BFF" w14:paraId="50997387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FD44B15" w14:textId="77777777" w:rsidR="007128AE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A8302F9" w14:textId="77777777" w:rsidR="007128AE" w:rsidRDefault="007128AE" w:rsidP="00A33592">
            <w:pPr>
              <w:rPr>
                <w:sz w:val="22"/>
                <w:szCs w:val="22"/>
              </w:rPr>
            </w:pPr>
          </w:p>
          <w:p w14:paraId="3F15E9FE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46BE7F74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3E5150E7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</w:tbl>
    <w:p w14:paraId="774999AE" w14:textId="77777777" w:rsidR="007128AE" w:rsidRDefault="007128AE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128AE" w:rsidRPr="003D76C7" w14:paraId="69D5000B" w14:textId="77777777" w:rsidTr="00A33592">
        <w:tc>
          <w:tcPr>
            <w:tcW w:w="443" w:type="dxa"/>
            <w:vAlign w:val="center"/>
          </w:tcPr>
          <w:p w14:paraId="5BE9B7AA" w14:textId="0BC58A82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10105" w:type="dxa"/>
            <w:vAlign w:val="center"/>
          </w:tcPr>
          <w:p w14:paraId="3037DAE3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128AE" w:rsidRPr="003D76C7" w14:paraId="233F7162" w14:textId="77777777" w:rsidTr="00A33592">
        <w:tc>
          <w:tcPr>
            <w:tcW w:w="443" w:type="dxa"/>
            <w:vAlign w:val="center"/>
          </w:tcPr>
          <w:p w14:paraId="2B6F8E13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1AA2DD7" w14:textId="77777777" w:rsidR="007128AE" w:rsidRDefault="007128AE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28AD8120" w14:textId="77777777" w:rsidR="007128AE" w:rsidRPr="003D76C7" w:rsidRDefault="007128AE" w:rsidP="00A33592">
            <w:pPr>
              <w:rPr>
                <w:sz w:val="22"/>
                <w:szCs w:val="22"/>
              </w:rPr>
            </w:pPr>
          </w:p>
        </w:tc>
      </w:tr>
      <w:tr w:rsidR="007128AE" w:rsidRPr="003D76C7" w14:paraId="507551B1" w14:textId="77777777" w:rsidTr="00A33592">
        <w:tc>
          <w:tcPr>
            <w:tcW w:w="443" w:type="dxa"/>
            <w:vAlign w:val="center"/>
          </w:tcPr>
          <w:p w14:paraId="53ED7E63" w14:textId="77777777" w:rsidR="007128AE" w:rsidRPr="003D76C7" w:rsidRDefault="007128AE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916883C" w14:textId="47F297B3" w:rsidR="007128AE" w:rsidRPr="00FF02F3" w:rsidRDefault="007128AE" w:rsidP="007128A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area of similar figures are increased by a scale factor of ________</w:t>
            </w:r>
            <w:proofErr w:type="gramStart"/>
            <w:r>
              <w:rPr>
                <w:sz w:val="22"/>
                <w:szCs w:val="22"/>
              </w:rPr>
              <w:t>_ .</w:t>
            </w:r>
            <w:proofErr w:type="gramEnd"/>
          </w:p>
        </w:tc>
      </w:tr>
      <w:tr w:rsidR="00170FA2" w:rsidRPr="003D76C7" w14:paraId="54191F68" w14:textId="77777777" w:rsidTr="00A33592">
        <w:tc>
          <w:tcPr>
            <w:tcW w:w="443" w:type="dxa"/>
            <w:vAlign w:val="center"/>
          </w:tcPr>
          <w:p w14:paraId="374E34CA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4E0A1EB" w14:textId="77777777" w:rsidR="00170FA2" w:rsidRDefault="00170FA2" w:rsidP="007128AE">
            <w:pPr>
              <w:spacing w:line="360" w:lineRule="auto"/>
              <w:rPr>
                <w:sz w:val="22"/>
                <w:szCs w:val="22"/>
              </w:rPr>
            </w:pPr>
          </w:p>
          <w:p w14:paraId="4E4BFC41" w14:textId="77777777" w:rsidR="00170FA2" w:rsidRDefault="00170FA2" w:rsidP="007128AE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1E0C60C9" w14:textId="77777777" w:rsidR="007128AE" w:rsidRDefault="007128AE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170FA2" w:rsidRPr="00485BFF" w14:paraId="264E424E" w14:textId="77777777" w:rsidTr="00A33592">
        <w:tc>
          <w:tcPr>
            <w:tcW w:w="443" w:type="dxa"/>
            <w:vAlign w:val="center"/>
          </w:tcPr>
          <w:p w14:paraId="3865D7C6" w14:textId="2AFE7B8A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5.</w:t>
            </w:r>
          </w:p>
        </w:tc>
        <w:tc>
          <w:tcPr>
            <w:tcW w:w="10105" w:type="dxa"/>
            <w:vAlign w:val="center"/>
          </w:tcPr>
          <w:p w14:paraId="361387D2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1, 1, 1, 1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170FA2" w:rsidRPr="00485BFF" w14:paraId="7FF1ACA7" w14:textId="77777777" w:rsidTr="00A33592">
        <w:tc>
          <w:tcPr>
            <w:tcW w:w="443" w:type="dxa"/>
            <w:vAlign w:val="center"/>
          </w:tcPr>
          <w:p w14:paraId="23527AF6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E43F3EE" w14:textId="77777777" w:rsidR="00170FA2" w:rsidRPr="003D76C7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shapes below:</w:t>
            </w:r>
          </w:p>
        </w:tc>
      </w:tr>
      <w:tr w:rsidR="00170FA2" w:rsidRPr="00485BFF" w14:paraId="2448191F" w14:textId="77777777" w:rsidTr="00A33592">
        <w:trPr>
          <w:trHeight w:val="454"/>
        </w:trPr>
        <w:tc>
          <w:tcPr>
            <w:tcW w:w="443" w:type="dxa"/>
            <w:vAlign w:val="center"/>
          </w:tcPr>
          <w:p w14:paraId="75796F89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EB8D820" w14:textId="6DFFF619" w:rsidR="00170FA2" w:rsidRPr="003D76C7" w:rsidRDefault="00170FA2" w:rsidP="00A3359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11F5A549" wp14:editId="0E003FD6">
                  <wp:extent cx="4783667" cy="1088050"/>
                  <wp:effectExtent l="0" t="0" r="0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667" cy="108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FA2" w:rsidRPr="00485BFF" w14:paraId="00659B3E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CF87766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63098CA6" w14:textId="4DEC36C6" w:rsidR="00170FA2" w:rsidRPr="003D76C7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volume of shape A.</w:t>
            </w:r>
          </w:p>
        </w:tc>
      </w:tr>
      <w:tr w:rsidR="00170FA2" w:rsidRPr="00485BFF" w14:paraId="67B4F34A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5015251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EBFE17E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123A6E80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66ADE22A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37CA51E8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53280ABA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3E65F10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7D9A1FB" w14:textId="2586D00D" w:rsidR="00170FA2" w:rsidRDefault="00170FA2" w:rsidP="00170F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volume of shape B.</w:t>
            </w:r>
          </w:p>
        </w:tc>
      </w:tr>
      <w:tr w:rsidR="00170FA2" w:rsidRPr="00485BFF" w14:paraId="7DB1EB5F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23054AA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32CE874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CDE9D27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033FDA68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43AA775C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151FBAD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D9FA262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602561A4" w14:textId="77777777" w:rsidR="00170FA2" w:rsidRDefault="00170FA2" w:rsidP="00A33592">
            <w:pPr>
              <w:rPr>
                <w:sz w:val="22"/>
                <w:szCs w:val="22"/>
              </w:rPr>
            </w:pPr>
            <w:r w:rsidRPr="00FF02F3">
              <w:rPr>
                <w:position w:val="-26"/>
                <w:sz w:val="22"/>
                <w:szCs w:val="22"/>
              </w:rPr>
              <w:object w:dxaOrig="1460" w:dyaOrig="640" w14:anchorId="50BE87A0">
                <v:shape id="_x0000_i1027" type="#_x0000_t75" style="width:73.5pt;height:32.25pt" o:ole="">
                  <v:imagedata r:id="rId16" o:title=""/>
                </v:shape>
                <o:OLEObject Type="Embed" ProgID="Equation.DSMT4" ShapeID="_x0000_i1027" DrawAspect="Content" ObjectID="_1500115722" r:id="rId17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170FA2" w:rsidRPr="00485BFF" w14:paraId="1C088A9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D4F2038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F93EFF0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4968C418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5337BADD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7A6ACF70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EB8FE86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6A091B57" w14:textId="77777777" w:rsidR="00170FA2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By what scale factor were the side lengths of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increased to get B?</w:t>
            </w:r>
          </w:p>
        </w:tc>
      </w:tr>
      <w:tr w:rsidR="00170FA2" w:rsidRPr="00485BFF" w14:paraId="2CD4BF6E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EA4FF09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AD8E625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E01E63D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29EAB955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485BFF" w14:paraId="61419503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8C0B8B9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14:paraId="147B8247" w14:textId="77777777" w:rsidR="00170FA2" w:rsidRPr="00FF02F3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 </w:t>
            </w:r>
            <w:r>
              <w:rPr>
                <w:b/>
                <w:sz w:val="22"/>
                <w:szCs w:val="22"/>
              </w:rPr>
              <w:t xml:space="preserve">(c)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170FA2" w:rsidRPr="00485BFF" w14:paraId="7028CFB4" w14:textId="77777777" w:rsidTr="00A33592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BFE8F46" w14:textId="77777777" w:rsidR="00170FA2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FCB3B95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12B9A417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6D8BB7A" w14:textId="77777777" w:rsidR="00170FA2" w:rsidRDefault="00170FA2" w:rsidP="00A33592">
            <w:pPr>
              <w:rPr>
                <w:sz w:val="22"/>
                <w:szCs w:val="22"/>
              </w:rPr>
            </w:pPr>
          </w:p>
          <w:p w14:paraId="739D2F34" w14:textId="77777777" w:rsidR="00170FA2" w:rsidRDefault="00170FA2" w:rsidP="00A33592">
            <w:pPr>
              <w:rPr>
                <w:sz w:val="22"/>
                <w:szCs w:val="22"/>
              </w:rPr>
            </w:pPr>
          </w:p>
        </w:tc>
      </w:tr>
    </w:tbl>
    <w:p w14:paraId="77DC127F" w14:textId="77777777" w:rsidR="00170FA2" w:rsidRDefault="00170FA2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170FA2" w:rsidRPr="003D76C7" w14:paraId="797FD135" w14:textId="77777777" w:rsidTr="00A33592">
        <w:tc>
          <w:tcPr>
            <w:tcW w:w="443" w:type="dxa"/>
            <w:vAlign w:val="center"/>
          </w:tcPr>
          <w:p w14:paraId="6B13701C" w14:textId="6A6E439A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10105" w:type="dxa"/>
            <w:vAlign w:val="center"/>
          </w:tcPr>
          <w:p w14:paraId="63C0E0E0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170FA2" w:rsidRPr="003D76C7" w14:paraId="559C78E6" w14:textId="77777777" w:rsidTr="00A33592">
        <w:tc>
          <w:tcPr>
            <w:tcW w:w="443" w:type="dxa"/>
            <w:vAlign w:val="center"/>
          </w:tcPr>
          <w:p w14:paraId="3789C44F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B3CCD76" w14:textId="77777777" w:rsidR="00170FA2" w:rsidRDefault="00170FA2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26A2FBA4" w14:textId="77777777" w:rsidR="00170FA2" w:rsidRPr="003D76C7" w:rsidRDefault="00170FA2" w:rsidP="00A33592">
            <w:pPr>
              <w:rPr>
                <w:sz w:val="22"/>
                <w:szCs w:val="22"/>
              </w:rPr>
            </w:pPr>
          </w:p>
        </w:tc>
      </w:tr>
      <w:tr w:rsidR="00170FA2" w:rsidRPr="003D76C7" w14:paraId="315461A8" w14:textId="77777777" w:rsidTr="00A33592">
        <w:tc>
          <w:tcPr>
            <w:tcW w:w="443" w:type="dxa"/>
            <w:vAlign w:val="center"/>
          </w:tcPr>
          <w:p w14:paraId="6ED703D7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9BB4BB6" w14:textId="42C8952C" w:rsidR="00170FA2" w:rsidRPr="00FF02F3" w:rsidRDefault="00170FA2" w:rsidP="00170FA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volume of similar figures are increased by a scale factor of ________</w:t>
            </w:r>
            <w:proofErr w:type="gramStart"/>
            <w:r>
              <w:rPr>
                <w:sz w:val="22"/>
                <w:szCs w:val="22"/>
              </w:rPr>
              <w:t>_ .</w:t>
            </w:r>
            <w:proofErr w:type="gramEnd"/>
          </w:p>
        </w:tc>
      </w:tr>
      <w:tr w:rsidR="00170FA2" w:rsidRPr="003D76C7" w14:paraId="1828B101" w14:textId="77777777" w:rsidTr="00A33592">
        <w:tc>
          <w:tcPr>
            <w:tcW w:w="443" w:type="dxa"/>
            <w:vAlign w:val="center"/>
          </w:tcPr>
          <w:p w14:paraId="0D332A06" w14:textId="77777777" w:rsidR="00170FA2" w:rsidRPr="003D76C7" w:rsidRDefault="00170FA2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DACC5AF" w14:textId="77777777" w:rsidR="00170FA2" w:rsidRDefault="00170FA2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72A543C4" w14:textId="77777777" w:rsidR="002A7AD9" w:rsidRDefault="002A7AD9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6009"/>
        <w:gridCol w:w="4096"/>
      </w:tblGrid>
      <w:tr w:rsidR="004F7B15" w:rsidRPr="003D76C7" w14:paraId="389772D6" w14:textId="77777777" w:rsidTr="00A33592">
        <w:tc>
          <w:tcPr>
            <w:tcW w:w="443" w:type="dxa"/>
            <w:vAlign w:val="center"/>
          </w:tcPr>
          <w:p w14:paraId="6526DAFA" w14:textId="4A815F54" w:rsidR="004F7B15" w:rsidRPr="003D76C7" w:rsidRDefault="004F7B15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10105" w:type="dxa"/>
            <w:gridSpan w:val="2"/>
            <w:vAlign w:val="center"/>
          </w:tcPr>
          <w:p w14:paraId="1EAB9C4A" w14:textId="1384A51A" w:rsidR="004F7B15" w:rsidRPr="003D76C7" w:rsidRDefault="004F7B15" w:rsidP="004F7B15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4F7B15" w:rsidRPr="003D76C7" w14:paraId="2693698B" w14:textId="77777777" w:rsidTr="004F7B15">
        <w:tc>
          <w:tcPr>
            <w:tcW w:w="443" w:type="dxa"/>
            <w:vAlign w:val="center"/>
          </w:tcPr>
          <w:p w14:paraId="251D5F2D" w14:textId="77777777" w:rsidR="004F7B15" w:rsidRPr="003D76C7" w:rsidRDefault="004F7B15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  <w:vAlign w:val="center"/>
          </w:tcPr>
          <w:p w14:paraId="03F168C7" w14:textId="54237614" w:rsidR="004F7B15" w:rsidRDefault="004F7B15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Two kitchen worktops are similar in shape.  The </w:t>
            </w:r>
            <w:r w:rsidR="00A33592">
              <w:rPr>
                <w:sz w:val="22"/>
                <w:szCs w:val="22"/>
              </w:rPr>
              <w:t>perimeter</w:t>
            </w:r>
            <w:r>
              <w:rPr>
                <w:sz w:val="22"/>
                <w:szCs w:val="22"/>
              </w:rPr>
              <w:t xml:space="preserve"> of the smaller worktop is </w:t>
            </w:r>
            <w:r w:rsidR="00A33592">
              <w:rPr>
                <w:sz w:val="22"/>
                <w:szCs w:val="22"/>
              </w:rPr>
              <w:t>8 m</w:t>
            </w:r>
            <w:r>
              <w:rPr>
                <w:sz w:val="22"/>
                <w:szCs w:val="22"/>
              </w:rPr>
              <w:t>.</w:t>
            </w:r>
          </w:p>
          <w:p w14:paraId="7823377B" w14:textId="1659CB8A" w:rsidR="004F7B15" w:rsidRPr="004F7B15" w:rsidRDefault="004F7B15" w:rsidP="00A33592">
            <w:pPr>
              <w:rPr>
                <w:sz w:val="22"/>
                <w:szCs w:val="22"/>
              </w:rPr>
            </w:pPr>
          </w:p>
        </w:tc>
        <w:tc>
          <w:tcPr>
            <w:tcW w:w="4096" w:type="dxa"/>
            <w:vMerge w:val="restart"/>
            <w:vAlign w:val="center"/>
          </w:tcPr>
          <w:p w14:paraId="086BB1DF" w14:textId="23E6298D" w:rsidR="004F7B15" w:rsidRPr="003D76C7" w:rsidRDefault="004F7B15" w:rsidP="00A3359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0B9285A9" wp14:editId="2C34165B">
                  <wp:extent cx="2463800" cy="1088178"/>
                  <wp:effectExtent l="0" t="0" r="0" b="444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0" cy="108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B15" w:rsidRPr="00FF02F3" w14:paraId="614ED7C5" w14:textId="77777777" w:rsidTr="00F27DBB">
        <w:trPr>
          <w:trHeight w:val="2040"/>
        </w:trPr>
        <w:tc>
          <w:tcPr>
            <w:tcW w:w="443" w:type="dxa"/>
            <w:vAlign w:val="center"/>
          </w:tcPr>
          <w:p w14:paraId="0044AF73" w14:textId="77777777" w:rsidR="004F7B15" w:rsidRPr="003D76C7" w:rsidRDefault="004F7B15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</w:tcPr>
          <w:p w14:paraId="5F4D4CDE" w14:textId="6CD37915" w:rsidR="004F7B15" w:rsidRDefault="004F7B15" w:rsidP="004F7B1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the </w:t>
            </w:r>
            <w:r w:rsidR="00A33592">
              <w:rPr>
                <w:sz w:val="22"/>
                <w:szCs w:val="22"/>
              </w:rPr>
              <w:t>perimeter</w:t>
            </w:r>
            <w:r>
              <w:rPr>
                <w:sz w:val="22"/>
                <w:szCs w:val="22"/>
              </w:rPr>
              <w:t xml:space="preserve"> of the larger worktop.</w:t>
            </w:r>
          </w:p>
          <w:p w14:paraId="338AD1CB" w14:textId="77777777" w:rsidR="004F7B15" w:rsidRDefault="004F7B15" w:rsidP="004F7B15">
            <w:pPr>
              <w:spacing w:line="360" w:lineRule="auto"/>
              <w:rPr>
                <w:sz w:val="22"/>
                <w:szCs w:val="22"/>
              </w:rPr>
            </w:pPr>
          </w:p>
          <w:p w14:paraId="12211C35" w14:textId="77777777" w:rsidR="00F27DBB" w:rsidRDefault="00F27DBB" w:rsidP="004F7B15">
            <w:pPr>
              <w:spacing w:line="360" w:lineRule="auto"/>
              <w:rPr>
                <w:sz w:val="22"/>
                <w:szCs w:val="22"/>
              </w:rPr>
            </w:pPr>
          </w:p>
          <w:p w14:paraId="7C9A5D32" w14:textId="77777777" w:rsidR="00F27DBB" w:rsidRDefault="00F27DBB" w:rsidP="004F7B15">
            <w:pPr>
              <w:spacing w:line="360" w:lineRule="auto"/>
              <w:rPr>
                <w:sz w:val="22"/>
                <w:szCs w:val="22"/>
              </w:rPr>
            </w:pPr>
          </w:p>
          <w:p w14:paraId="15C0D471" w14:textId="7EEA7758" w:rsidR="004F7B15" w:rsidRPr="00FF02F3" w:rsidRDefault="004F7B15" w:rsidP="004F7B15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96" w:type="dxa"/>
            <w:vMerge/>
            <w:vAlign w:val="center"/>
          </w:tcPr>
          <w:p w14:paraId="660B79DC" w14:textId="11020685" w:rsidR="004F7B15" w:rsidRPr="00FF02F3" w:rsidRDefault="004F7B15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020843E3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36"/>
        <w:gridCol w:w="5496"/>
        <w:gridCol w:w="4616"/>
      </w:tblGrid>
      <w:tr w:rsidR="00F27DBB" w:rsidRPr="003D76C7" w14:paraId="18420B38" w14:textId="77777777" w:rsidTr="00A33592">
        <w:tc>
          <w:tcPr>
            <w:tcW w:w="443" w:type="dxa"/>
            <w:vAlign w:val="center"/>
          </w:tcPr>
          <w:p w14:paraId="67C68E90" w14:textId="28A44F59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8.</w:t>
            </w:r>
          </w:p>
        </w:tc>
        <w:tc>
          <w:tcPr>
            <w:tcW w:w="10105" w:type="dxa"/>
            <w:gridSpan w:val="2"/>
            <w:vAlign w:val="center"/>
          </w:tcPr>
          <w:p w14:paraId="47580EF1" w14:textId="3EECB75B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112329"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</w:rPr>
              <w:t xml:space="preserve">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27DBB" w:rsidRPr="003D76C7" w14:paraId="1EBA364C" w14:textId="77777777" w:rsidTr="00A33592">
        <w:tc>
          <w:tcPr>
            <w:tcW w:w="443" w:type="dxa"/>
            <w:vAlign w:val="center"/>
          </w:tcPr>
          <w:p w14:paraId="38B52AC0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  <w:vAlign w:val="center"/>
          </w:tcPr>
          <w:p w14:paraId="43B488AC" w14:textId="5A2BDAF3" w:rsidR="00F27DBB" w:rsidRPr="00F27DBB" w:rsidRDefault="00F27DBB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Two flags are mathematically similar.  The larger flag has an area of 7680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.  Find the area of the smaller flag.</w:t>
            </w:r>
          </w:p>
        </w:tc>
        <w:tc>
          <w:tcPr>
            <w:tcW w:w="4096" w:type="dxa"/>
            <w:vMerge w:val="restart"/>
            <w:vAlign w:val="center"/>
          </w:tcPr>
          <w:p w14:paraId="7FEC13A2" w14:textId="58174806" w:rsidR="00F27DBB" w:rsidRPr="003D76C7" w:rsidRDefault="00F27DBB" w:rsidP="00A3359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31F600AF" wp14:editId="316D81F2">
                  <wp:extent cx="2793301" cy="1193999"/>
                  <wp:effectExtent l="0" t="0" r="127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3959" cy="119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DBB" w:rsidRPr="00FF02F3" w14:paraId="5789A474" w14:textId="77777777" w:rsidTr="00A33592">
        <w:tc>
          <w:tcPr>
            <w:tcW w:w="443" w:type="dxa"/>
            <w:vAlign w:val="center"/>
          </w:tcPr>
          <w:p w14:paraId="68C1D29B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</w:tcPr>
          <w:p w14:paraId="10F25D5E" w14:textId="77777777" w:rsidR="00F27DBB" w:rsidRDefault="00F27DBB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3CF49C84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0F2544BB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23CA6612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26BA737E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07A356EB" w14:textId="77777777" w:rsidR="00DE5B39" w:rsidRPr="00FF02F3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96" w:type="dxa"/>
            <w:vMerge/>
            <w:vAlign w:val="center"/>
          </w:tcPr>
          <w:p w14:paraId="204A2567" w14:textId="77777777" w:rsidR="00F27DBB" w:rsidRPr="00FF02F3" w:rsidRDefault="00F27DBB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50C9C63A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p w14:paraId="3E3663AB" w14:textId="77777777" w:rsidR="00112329" w:rsidRDefault="00112329" w:rsidP="00201D71">
      <w:pPr>
        <w:tabs>
          <w:tab w:val="right" w:pos="9356"/>
        </w:tabs>
        <w:ind w:left="567" w:right="566" w:hanging="567"/>
        <w:rPr>
          <w:b/>
        </w:rPr>
      </w:pPr>
    </w:p>
    <w:p w14:paraId="479A6AD1" w14:textId="77777777" w:rsidR="00112329" w:rsidRDefault="00112329" w:rsidP="00201D71">
      <w:pPr>
        <w:tabs>
          <w:tab w:val="right" w:pos="9356"/>
        </w:tabs>
        <w:ind w:left="567" w:right="566" w:hanging="567"/>
        <w:rPr>
          <w:b/>
        </w:rPr>
      </w:pPr>
    </w:p>
    <w:p w14:paraId="2984C283" w14:textId="77777777" w:rsidR="004F7B15" w:rsidRDefault="004F7B15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6009"/>
        <w:gridCol w:w="4096"/>
      </w:tblGrid>
      <w:tr w:rsidR="00F27DBB" w:rsidRPr="003D76C7" w14:paraId="3DB7677C" w14:textId="77777777" w:rsidTr="00A33592">
        <w:tc>
          <w:tcPr>
            <w:tcW w:w="443" w:type="dxa"/>
            <w:vAlign w:val="center"/>
          </w:tcPr>
          <w:p w14:paraId="1B8ACBAC" w14:textId="75A043FD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</w:p>
        </w:tc>
        <w:tc>
          <w:tcPr>
            <w:tcW w:w="10105" w:type="dxa"/>
            <w:gridSpan w:val="2"/>
            <w:vAlign w:val="center"/>
          </w:tcPr>
          <w:p w14:paraId="36B44B3E" w14:textId="177D5519" w:rsidR="00F27DBB" w:rsidRPr="003D76C7" w:rsidRDefault="00F27DBB" w:rsidP="00A3359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112329"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</w:rPr>
              <w:t xml:space="preserve">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27DBB" w:rsidRPr="003D76C7" w14:paraId="0AB51DEC" w14:textId="77777777" w:rsidTr="00A33592">
        <w:tc>
          <w:tcPr>
            <w:tcW w:w="443" w:type="dxa"/>
            <w:vAlign w:val="center"/>
          </w:tcPr>
          <w:p w14:paraId="4009D158" w14:textId="77777777" w:rsidR="00F27DBB" w:rsidRPr="003D76C7" w:rsidRDefault="00F27DBB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  <w:vAlign w:val="center"/>
          </w:tcPr>
          <w:p w14:paraId="53B0F9E1" w14:textId="5C6F8C59" w:rsidR="00F27DBB" w:rsidRPr="00F27DBB" w:rsidRDefault="00F27DBB" w:rsidP="00A335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Two metal pipes are similar in shape.  The smaller pipe has a volume of 8000 cm</w:t>
            </w:r>
            <w:r>
              <w:rPr>
                <w:sz w:val="22"/>
                <w:szCs w:val="22"/>
                <w:vertAlign w:val="superscript"/>
              </w:rPr>
              <w:t>3</w:t>
            </w:r>
            <w:r>
              <w:rPr>
                <w:sz w:val="22"/>
                <w:szCs w:val="22"/>
              </w:rPr>
              <w:t>.  Find the volume of the larger pipe.</w:t>
            </w:r>
          </w:p>
        </w:tc>
        <w:tc>
          <w:tcPr>
            <w:tcW w:w="4096" w:type="dxa"/>
            <w:vMerge w:val="restart"/>
            <w:vAlign w:val="center"/>
          </w:tcPr>
          <w:p w14:paraId="476F0F92" w14:textId="5654A05F" w:rsidR="00F27DBB" w:rsidRPr="003D76C7" w:rsidRDefault="00F27DBB" w:rsidP="00A3359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3AC9C3A4" wp14:editId="0947FB65">
                  <wp:extent cx="2296740" cy="1507067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867" cy="150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B39" w:rsidRPr="00FF02F3" w14:paraId="048118CC" w14:textId="77777777" w:rsidTr="00A33592">
        <w:tc>
          <w:tcPr>
            <w:tcW w:w="443" w:type="dxa"/>
            <w:vAlign w:val="center"/>
          </w:tcPr>
          <w:p w14:paraId="61499DF4" w14:textId="77777777" w:rsidR="00DE5B39" w:rsidRPr="003D76C7" w:rsidRDefault="00DE5B39" w:rsidP="00A33592">
            <w:pPr>
              <w:rPr>
                <w:b/>
                <w:sz w:val="22"/>
                <w:szCs w:val="22"/>
              </w:rPr>
            </w:pPr>
          </w:p>
        </w:tc>
        <w:tc>
          <w:tcPr>
            <w:tcW w:w="6009" w:type="dxa"/>
          </w:tcPr>
          <w:p w14:paraId="681E456C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C5A2E00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5AA3BA2C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562A13B5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742EBE9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0A00A9A6" w14:textId="77777777" w:rsidR="00DE5B39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5678F0FD" w14:textId="77777777" w:rsidR="00112329" w:rsidRDefault="00112329" w:rsidP="00A33592">
            <w:pPr>
              <w:spacing w:line="360" w:lineRule="auto"/>
              <w:rPr>
                <w:sz w:val="22"/>
                <w:szCs w:val="22"/>
              </w:rPr>
            </w:pPr>
          </w:p>
          <w:p w14:paraId="603D94D2" w14:textId="77777777" w:rsidR="00112329" w:rsidRPr="00FF02F3" w:rsidRDefault="00112329" w:rsidP="00A33592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96" w:type="dxa"/>
            <w:vMerge/>
            <w:vAlign w:val="center"/>
          </w:tcPr>
          <w:p w14:paraId="35832DCE" w14:textId="77777777" w:rsidR="00DE5B39" w:rsidRPr="00FF02F3" w:rsidRDefault="00DE5B39" w:rsidP="00A33592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25CE4D3C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p w14:paraId="7675AD6B" w14:textId="77777777" w:rsidR="00F27DBB" w:rsidRDefault="00F27DBB" w:rsidP="00201D71">
      <w:pPr>
        <w:tabs>
          <w:tab w:val="right" w:pos="9356"/>
        </w:tabs>
        <w:ind w:left="567" w:right="566" w:hanging="567"/>
        <w:rPr>
          <w:b/>
        </w:rPr>
      </w:pPr>
    </w:p>
    <w:p w14:paraId="17A25234" w14:textId="77777777" w:rsidR="00112329" w:rsidRDefault="00112329" w:rsidP="00201D71">
      <w:pPr>
        <w:tabs>
          <w:tab w:val="right" w:pos="9356"/>
        </w:tabs>
        <w:ind w:left="567" w:right="566" w:hanging="567"/>
        <w:rPr>
          <w:b/>
        </w:rPr>
      </w:pPr>
    </w:p>
    <w:p w14:paraId="49385CE5" w14:textId="77777777" w:rsidR="00112329" w:rsidRDefault="00112329" w:rsidP="00201D71">
      <w:pPr>
        <w:tabs>
          <w:tab w:val="right" w:pos="9356"/>
        </w:tabs>
        <w:ind w:left="567" w:right="566" w:hanging="567"/>
        <w:rPr>
          <w:b/>
        </w:rPr>
      </w:pPr>
    </w:p>
    <w:p w14:paraId="1250AC63" w14:textId="77777777" w:rsidR="00112329" w:rsidRDefault="00112329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01D71" w:rsidRPr="00DE5B39" w14:paraId="5A3028A8" w14:textId="77777777" w:rsidTr="00DE5B39">
        <w:tc>
          <w:tcPr>
            <w:tcW w:w="491" w:type="dxa"/>
          </w:tcPr>
          <w:p w14:paraId="4AD41038" w14:textId="2A3E44B9" w:rsidR="00201D71" w:rsidRPr="00DE5B39" w:rsidRDefault="00A33592" w:rsidP="00171553">
            <w:pPr>
              <w:rPr>
                <w:b/>
                <w:sz w:val="22"/>
                <w:szCs w:val="22"/>
              </w:rPr>
            </w:pPr>
            <w:r w:rsidRPr="00DE5B39">
              <w:rPr>
                <w:b/>
                <w:sz w:val="22"/>
                <w:szCs w:val="22"/>
              </w:rPr>
              <w:t>10</w:t>
            </w:r>
            <w:r w:rsidR="00201D71" w:rsidRPr="00DE5B39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7" w:type="dxa"/>
          </w:tcPr>
          <w:p w14:paraId="447F1407" w14:textId="7C8F1194" w:rsidR="00201D71" w:rsidRPr="00DE5B39" w:rsidRDefault="00201D71" w:rsidP="0035523A">
            <w:pPr>
              <w:rPr>
                <w:b/>
                <w:sz w:val="22"/>
                <w:szCs w:val="22"/>
              </w:rPr>
            </w:pPr>
            <w:r w:rsidRPr="00DE5B39">
              <w:rPr>
                <w:b/>
                <w:sz w:val="22"/>
                <w:szCs w:val="22"/>
              </w:rPr>
              <w:t>[</w:t>
            </w:r>
            <w:r w:rsidR="00112329">
              <w:rPr>
                <w:b/>
                <w:sz w:val="22"/>
                <w:szCs w:val="22"/>
              </w:rPr>
              <w:t>3 marks</w:t>
            </w:r>
            <w:r w:rsidRPr="00DE5B39">
              <w:rPr>
                <w:b/>
                <w:sz w:val="22"/>
                <w:szCs w:val="22"/>
              </w:rPr>
              <w:t>]</w:t>
            </w:r>
          </w:p>
        </w:tc>
      </w:tr>
      <w:tr w:rsidR="00201D71" w:rsidRPr="00DE5B39" w14:paraId="75256AD9" w14:textId="77777777" w:rsidTr="00DE5B39">
        <w:tc>
          <w:tcPr>
            <w:tcW w:w="491" w:type="dxa"/>
          </w:tcPr>
          <w:p w14:paraId="0494A640" w14:textId="541665EB" w:rsidR="00201D71" w:rsidRPr="00DE5B39" w:rsidRDefault="00DE5B39" w:rsidP="00171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57" w:type="dxa"/>
          </w:tcPr>
          <w:p w14:paraId="45D386A1" w14:textId="77777777" w:rsidR="00DE5B39" w:rsidRDefault="00171553" w:rsidP="00171553">
            <w:pPr>
              <w:rPr>
                <w:sz w:val="22"/>
                <w:szCs w:val="22"/>
              </w:rPr>
            </w:pPr>
            <w:r w:rsidRPr="00DE5B39">
              <w:rPr>
                <w:sz w:val="22"/>
                <w:szCs w:val="22"/>
              </w:rPr>
              <w:t>A triangle has perimeter 10 cm and area 4 cm</w:t>
            </w:r>
            <w:r w:rsidR="00DE5B39">
              <w:rPr>
                <w:sz w:val="22"/>
                <w:szCs w:val="22"/>
                <w:vertAlign w:val="superscript"/>
              </w:rPr>
              <w:t>2</w:t>
            </w:r>
            <w:r w:rsidRPr="00DE5B39">
              <w:rPr>
                <w:sz w:val="22"/>
                <w:szCs w:val="22"/>
              </w:rPr>
              <w:t xml:space="preserve">. </w:t>
            </w:r>
          </w:p>
          <w:p w14:paraId="55BAAA55" w14:textId="5EE0A1BB" w:rsidR="00201D71" w:rsidRPr="00DE5B39" w:rsidRDefault="00171553" w:rsidP="00171553">
            <w:pPr>
              <w:rPr>
                <w:sz w:val="22"/>
                <w:szCs w:val="22"/>
              </w:rPr>
            </w:pPr>
            <w:r w:rsidRPr="00DE5B39">
              <w:rPr>
                <w:sz w:val="22"/>
                <w:szCs w:val="22"/>
              </w:rPr>
              <w:t>Could you make a similar figure with perimeter 30 cm and area 12 cm</w:t>
            </w:r>
            <w:r w:rsidR="00DE5B39">
              <w:rPr>
                <w:sz w:val="22"/>
                <w:szCs w:val="22"/>
                <w:vertAlign w:val="superscript"/>
              </w:rPr>
              <w:t>2</w:t>
            </w:r>
            <w:r w:rsidRPr="00DE5B39">
              <w:rPr>
                <w:sz w:val="22"/>
                <w:szCs w:val="22"/>
              </w:rPr>
              <w:t>? Why or why not?</w:t>
            </w:r>
          </w:p>
        </w:tc>
      </w:tr>
      <w:tr w:rsidR="00DE5B39" w:rsidRPr="00DE5B39" w14:paraId="207D92F4" w14:textId="77777777" w:rsidTr="00DE5B39">
        <w:tc>
          <w:tcPr>
            <w:tcW w:w="491" w:type="dxa"/>
          </w:tcPr>
          <w:p w14:paraId="614E6E6B" w14:textId="77777777" w:rsidR="00DE5B39" w:rsidRDefault="00DE5B39" w:rsidP="0017155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46D6F899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400BCE6A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1FFA8144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83DCF7D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F20350F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01A0423E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264DDAAF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18EEE96C" w14:textId="77777777" w:rsidR="00DE5B39" w:rsidRPr="00DE5B39" w:rsidRDefault="00DE5B39" w:rsidP="00171553">
            <w:pPr>
              <w:rPr>
                <w:sz w:val="22"/>
                <w:szCs w:val="22"/>
              </w:rPr>
            </w:pPr>
          </w:p>
        </w:tc>
      </w:tr>
      <w:tr w:rsidR="00DE5B39" w:rsidRPr="00DE5B39" w14:paraId="2B038844" w14:textId="77777777" w:rsidTr="00DE5B39">
        <w:trPr>
          <w:trHeight w:val="454"/>
        </w:trPr>
        <w:tc>
          <w:tcPr>
            <w:tcW w:w="491" w:type="dxa"/>
          </w:tcPr>
          <w:p w14:paraId="3780FD38" w14:textId="43188547" w:rsidR="00DE5B39" w:rsidRPr="00DE5B39" w:rsidRDefault="00DE5B39" w:rsidP="0017155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A7F26E1" w14:textId="78C1EFC6" w:rsidR="00DE5B39" w:rsidRPr="00DE5B39" w:rsidRDefault="00DE5B39" w:rsidP="00171553">
            <w:pPr>
              <w:rPr>
                <w:sz w:val="22"/>
                <w:szCs w:val="22"/>
              </w:rPr>
            </w:pPr>
          </w:p>
        </w:tc>
      </w:tr>
      <w:tr w:rsidR="00DE5B39" w:rsidRPr="00DE5B39" w14:paraId="00E13435" w14:textId="77777777" w:rsidTr="00DE5B39">
        <w:trPr>
          <w:trHeight w:val="454"/>
        </w:trPr>
        <w:tc>
          <w:tcPr>
            <w:tcW w:w="491" w:type="dxa"/>
          </w:tcPr>
          <w:p w14:paraId="5C601092" w14:textId="77777777" w:rsidR="00DE5B39" w:rsidRPr="00DE5B39" w:rsidRDefault="00DE5B39" w:rsidP="0017155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03762FB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47DD1046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7C19E411" w14:textId="77777777" w:rsidR="00DE5B39" w:rsidRDefault="00DE5B39" w:rsidP="002B0023">
            <w:pPr>
              <w:spacing w:line="360" w:lineRule="auto"/>
              <w:rPr>
                <w:sz w:val="22"/>
                <w:szCs w:val="22"/>
              </w:rPr>
            </w:pPr>
          </w:p>
          <w:p w14:paraId="6C6885C8" w14:textId="77777777" w:rsidR="00DE5B39" w:rsidRPr="00DE5B39" w:rsidRDefault="00DE5B39" w:rsidP="00171553">
            <w:pPr>
              <w:rPr>
                <w:sz w:val="22"/>
                <w:szCs w:val="22"/>
              </w:rPr>
            </w:pPr>
          </w:p>
        </w:tc>
      </w:tr>
    </w:tbl>
    <w:p w14:paraId="3FFBFACC" w14:textId="77777777" w:rsidR="00933F17" w:rsidRDefault="00933F17" w:rsidP="00933F17">
      <w:pPr>
        <w:pStyle w:val="Header"/>
        <w:tabs>
          <w:tab w:val="clear" w:pos="4153"/>
          <w:tab w:val="clear" w:pos="8306"/>
          <w:tab w:val="center" w:pos="-1980"/>
        </w:tabs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E527D" w:rsidRPr="00485BFF" w14:paraId="272B0014" w14:textId="77777777" w:rsidTr="002E527D">
        <w:tc>
          <w:tcPr>
            <w:tcW w:w="491" w:type="dxa"/>
          </w:tcPr>
          <w:p w14:paraId="3D9F5C49" w14:textId="37AED103" w:rsidR="002E527D" w:rsidRDefault="002E527D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11.</w:t>
            </w:r>
          </w:p>
        </w:tc>
        <w:tc>
          <w:tcPr>
            <w:tcW w:w="10057" w:type="dxa"/>
          </w:tcPr>
          <w:p w14:paraId="25A43250" w14:textId="482DE014" w:rsidR="002E527D" w:rsidRPr="002E527D" w:rsidRDefault="002E527D" w:rsidP="0035523A">
            <w:pPr>
              <w:rPr>
                <w:b/>
                <w:sz w:val="22"/>
                <w:szCs w:val="22"/>
              </w:rPr>
            </w:pPr>
            <w:r w:rsidRPr="002E527D">
              <w:rPr>
                <w:b/>
                <w:sz w:val="22"/>
                <w:szCs w:val="22"/>
              </w:rPr>
              <w:t>[</w:t>
            </w:r>
            <w:r w:rsidR="0035523A">
              <w:rPr>
                <w:b/>
                <w:sz w:val="22"/>
                <w:szCs w:val="22"/>
              </w:rPr>
              <w:t>7</w:t>
            </w:r>
            <w:r w:rsidRPr="002E527D">
              <w:rPr>
                <w:b/>
                <w:sz w:val="22"/>
                <w:szCs w:val="22"/>
              </w:rPr>
              <w:t xml:space="preserve"> marks: 1, </w:t>
            </w:r>
            <w:r w:rsidR="0035523A">
              <w:rPr>
                <w:b/>
                <w:sz w:val="22"/>
                <w:szCs w:val="22"/>
              </w:rPr>
              <w:t>2, 2</w:t>
            </w:r>
            <w:r w:rsidRPr="002E527D">
              <w:rPr>
                <w:b/>
                <w:sz w:val="22"/>
                <w:szCs w:val="22"/>
              </w:rPr>
              <w:t>, 1, 1]</w:t>
            </w:r>
          </w:p>
        </w:tc>
      </w:tr>
      <w:tr w:rsidR="00933F17" w:rsidRPr="00485BFF" w14:paraId="5B42567B" w14:textId="77777777" w:rsidTr="002E527D">
        <w:tc>
          <w:tcPr>
            <w:tcW w:w="491" w:type="dxa"/>
          </w:tcPr>
          <w:p w14:paraId="40D1443E" w14:textId="5743BB3A" w:rsidR="00933F17" w:rsidRPr="003D76C7" w:rsidRDefault="00933F17" w:rsidP="002E527D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3733DA16" w14:textId="3C389290" w:rsidR="00933F17" w:rsidRPr="00CF0E1B" w:rsidRDefault="00933F17" w:rsidP="00933F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Consider the similar figures below:</w:t>
            </w:r>
          </w:p>
        </w:tc>
      </w:tr>
      <w:tr w:rsidR="00933F17" w:rsidRPr="00485BFF" w14:paraId="1848B71D" w14:textId="77777777" w:rsidTr="002E527D">
        <w:tc>
          <w:tcPr>
            <w:tcW w:w="491" w:type="dxa"/>
          </w:tcPr>
          <w:p w14:paraId="1AFC9A62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7BB5214" w14:textId="5128F0F3" w:rsidR="00933F17" w:rsidRPr="003D76C7" w:rsidRDefault="002E527D" w:rsidP="002E527D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56CD6B65" wp14:editId="07D4D776">
                  <wp:extent cx="4537921" cy="1439396"/>
                  <wp:effectExtent l="0" t="0" r="8890" b="8890"/>
                  <wp:docPr id="42" name="Picture 42" descr="xternal image s3q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xternal image s3q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921" cy="1439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17" w:rsidRPr="00485BFF" w14:paraId="32DE2944" w14:textId="77777777" w:rsidTr="002E527D">
        <w:trPr>
          <w:trHeight w:val="454"/>
        </w:trPr>
        <w:tc>
          <w:tcPr>
            <w:tcW w:w="491" w:type="dxa"/>
            <w:vAlign w:val="center"/>
          </w:tcPr>
          <w:p w14:paraId="38A591F4" w14:textId="77777777" w:rsidR="00933F17" w:rsidRPr="003D76C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57" w:type="dxa"/>
            <w:vAlign w:val="center"/>
          </w:tcPr>
          <w:p w14:paraId="42DCFCE1" w14:textId="53423812" w:rsidR="00933F17" w:rsidRPr="003D76C7" w:rsidRDefault="00933F17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By what scale factor were the side lengths of the smaller </w:t>
            </w:r>
            <w:r w:rsidR="002E527D">
              <w:rPr>
                <w:sz w:val="22"/>
                <w:szCs w:val="22"/>
              </w:rPr>
              <w:t>prism</w:t>
            </w:r>
            <w:r>
              <w:rPr>
                <w:sz w:val="22"/>
                <w:szCs w:val="22"/>
              </w:rPr>
              <w:t xml:space="preserve"> increased to get the larger </w:t>
            </w:r>
            <w:r w:rsidR="002E527D">
              <w:rPr>
                <w:sz w:val="22"/>
                <w:szCs w:val="22"/>
              </w:rPr>
              <w:t>prism</w:t>
            </w:r>
            <w:r>
              <w:rPr>
                <w:sz w:val="22"/>
                <w:szCs w:val="22"/>
              </w:rPr>
              <w:t>?</w:t>
            </w:r>
          </w:p>
        </w:tc>
      </w:tr>
      <w:tr w:rsidR="00933F17" w:rsidRPr="00485BFF" w14:paraId="2F07E083" w14:textId="77777777" w:rsidTr="002E527D">
        <w:trPr>
          <w:trHeight w:val="454"/>
        </w:trPr>
        <w:tc>
          <w:tcPr>
            <w:tcW w:w="491" w:type="dxa"/>
          </w:tcPr>
          <w:p w14:paraId="0FE1F444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A649105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A1543F1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4CDC664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3E4D1ABF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324756BD" w14:textId="77777777" w:rsidTr="002E527D">
        <w:trPr>
          <w:trHeight w:val="454"/>
        </w:trPr>
        <w:tc>
          <w:tcPr>
            <w:tcW w:w="491" w:type="dxa"/>
          </w:tcPr>
          <w:p w14:paraId="5C3CD43C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057" w:type="dxa"/>
          </w:tcPr>
          <w:p w14:paraId="24A6E90D" w14:textId="1F89CE9B" w:rsidR="00933F17" w:rsidRDefault="00933F17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the </w:t>
            </w:r>
            <w:r w:rsidR="002E527D">
              <w:rPr>
                <w:sz w:val="22"/>
                <w:szCs w:val="22"/>
              </w:rPr>
              <w:t>surface area of the smaller prism</w:t>
            </w:r>
            <w:r>
              <w:rPr>
                <w:sz w:val="22"/>
                <w:szCs w:val="22"/>
              </w:rPr>
              <w:t>.</w:t>
            </w:r>
          </w:p>
        </w:tc>
      </w:tr>
      <w:tr w:rsidR="00933F17" w:rsidRPr="00485BFF" w14:paraId="19531619" w14:textId="77777777" w:rsidTr="002E527D">
        <w:trPr>
          <w:trHeight w:val="454"/>
        </w:trPr>
        <w:tc>
          <w:tcPr>
            <w:tcW w:w="491" w:type="dxa"/>
          </w:tcPr>
          <w:p w14:paraId="75D76148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62BBF214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F42CAE5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06EA708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00AB0B4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453F14A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235C67C5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2B05B9C6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4529B837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C8CF31D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6579745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2E527D" w:rsidRPr="00485BFF" w14:paraId="1522BC9A" w14:textId="77777777" w:rsidTr="002E527D">
        <w:trPr>
          <w:trHeight w:val="454"/>
        </w:trPr>
        <w:tc>
          <w:tcPr>
            <w:tcW w:w="491" w:type="dxa"/>
          </w:tcPr>
          <w:p w14:paraId="23838371" w14:textId="77777777" w:rsidR="002E527D" w:rsidRDefault="002E527D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057" w:type="dxa"/>
          </w:tcPr>
          <w:p w14:paraId="07564F09" w14:textId="7DA429E6" w:rsidR="002E527D" w:rsidRDefault="002E527D" w:rsidP="002E52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surface area of the larger prism.</w:t>
            </w:r>
          </w:p>
        </w:tc>
      </w:tr>
      <w:tr w:rsidR="00933F17" w:rsidRPr="00485BFF" w14:paraId="4E699146" w14:textId="77777777" w:rsidTr="002E527D">
        <w:trPr>
          <w:trHeight w:val="454"/>
        </w:trPr>
        <w:tc>
          <w:tcPr>
            <w:tcW w:w="491" w:type="dxa"/>
          </w:tcPr>
          <w:p w14:paraId="70AA197D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48A0BD6E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99009E3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5D83D02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5B4A62B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4E576CCD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0AF5E29F" w14:textId="77777777" w:rsidR="002E527D" w:rsidRDefault="002E527D" w:rsidP="002B0023">
            <w:pPr>
              <w:rPr>
                <w:sz w:val="22"/>
                <w:szCs w:val="22"/>
              </w:rPr>
            </w:pPr>
          </w:p>
          <w:p w14:paraId="53A92CA6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C22BB9E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B8451A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1E3E12F2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5BF14D8A" w14:textId="77777777" w:rsidTr="002E527D">
        <w:trPr>
          <w:trHeight w:val="454"/>
        </w:trPr>
        <w:tc>
          <w:tcPr>
            <w:tcW w:w="491" w:type="dxa"/>
            <w:vAlign w:val="center"/>
          </w:tcPr>
          <w:p w14:paraId="42F70F95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057" w:type="dxa"/>
            <w:vAlign w:val="center"/>
          </w:tcPr>
          <w:p w14:paraId="1B1DA936" w14:textId="77777777" w:rsidR="00933F17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</w:t>
            </w:r>
            <w:r w:rsidR="002E527D" w:rsidRPr="00C56208">
              <w:rPr>
                <w:position w:val="-26"/>
                <w:sz w:val="22"/>
                <w:szCs w:val="22"/>
              </w:rPr>
              <w:object w:dxaOrig="2500" w:dyaOrig="640" w14:anchorId="63DE149F">
                <v:shape id="_x0000_i1028" type="#_x0000_t75" style="width:125.25pt;height:32.25pt" o:ole="">
                  <v:imagedata r:id="rId22" o:title=""/>
                </v:shape>
                <o:OLEObject Type="Embed" ProgID="Equation.DSMT4" ShapeID="_x0000_i1028" DrawAspect="Content" ObjectID="_1500115723" r:id="rId23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933F17" w:rsidRPr="00485BFF" w14:paraId="48430A11" w14:textId="77777777" w:rsidTr="002E527D">
        <w:trPr>
          <w:trHeight w:val="454"/>
        </w:trPr>
        <w:tc>
          <w:tcPr>
            <w:tcW w:w="491" w:type="dxa"/>
          </w:tcPr>
          <w:p w14:paraId="53388791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3AB596C0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63650BC1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3680DA4F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CC7374B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71A0FE27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  <w:tr w:rsidR="00933F17" w:rsidRPr="00485BFF" w14:paraId="2DBB2482" w14:textId="77777777" w:rsidTr="002E527D">
        <w:trPr>
          <w:trHeight w:val="454"/>
        </w:trPr>
        <w:tc>
          <w:tcPr>
            <w:tcW w:w="491" w:type="dxa"/>
            <w:vAlign w:val="center"/>
          </w:tcPr>
          <w:p w14:paraId="4EE5F73B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057" w:type="dxa"/>
            <w:vAlign w:val="center"/>
          </w:tcPr>
          <w:p w14:paraId="674A7018" w14:textId="77777777" w:rsidR="00933F17" w:rsidRPr="00C56208" w:rsidRDefault="00933F17" w:rsidP="002B0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the relationship between the answers to parts </w:t>
            </w:r>
            <w:r>
              <w:rPr>
                <w:b/>
                <w:sz w:val="22"/>
                <w:szCs w:val="22"/>
              </w:rPr>
              <w:t>(a)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b/>
                <w:sz w:val="22"/>
                <w:szCs w:val="22"/>
              </w:rPr>
              <w:t>(d)</w:t>
            </w:r>
            <w:r>
              <w:rPr>
                <w:sz w:val="22"/>
                <w:szCs w:val="22"/>
              </w:rPr>
              <w:t>.</w:t>
            </w:r>
          </w:p>
        </w:tc>
      </w:tr>
      <w:tr w:rsidR="00933F17" w:rsidRPr="00485BFF" w14:paraId="13C9EA49" w14:textId="77777777" w:rsidTr="002E527D">
        <w:trPr>
          <w:trHeight w:val="454"/>
        </w:trPr>
        <w:tc>
          <w:tcPr>
            <w:tcW w:w="491" w:type="dxa"/>
          </w:tcPr>
          <w:p w14:paraId="7F745641" w14:textId="77777777" w:rsidR="00933F17" w:rsidRDefault="00933F17" w:rsidP="002B002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2D1E034F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B3C3F29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214FCC4E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0D5D9FF6" w14:textId="77777777" w:rsidR="00933F17" w:rsidRDefault="00933F17" w:rsidP="002B0023">
            <w:pPr>
              <w:rPr>
                <w:sz w:val="22"/>
                <w:szCs w:val="22"/>
              </w:rPr>
            </w:pPr>
          </w:p>
          <w:p w14:paraId="5BCE48C1" w14:textId="77777777" w:rsidR="00933F17" w:rsidRDefault="00933F17" w:rsidP="002B0023">
            <w:pPr>
              <w:rPr>
                <w:sz w:val="22"/>
                <w:szCs w:val="22"/>
              </w:rPr>
            </w:pPr>
          </w:p>
        </w:tc>
      </w:tr>
    </w:tbl>
    <w:p w14:paraId="442DA1A6" w14:textId="77777777" w:rsidR="00933F17" w:rsidRDefault="00933F17" w:rsidP="00933F17">
      <w:pPr>
        <w:tabs>
          <w:tab w:val="right" w:pos="9356"/>
        </w:tabs>
        <w:ind w:left="567" w:right="566" w:hanging="567"/>
        <w:rPr>
          <w:b/>
        </w:rPr>
      </w:pPr>
    </w:p>
    <w:p w14:paraId="531EC114" w14:textId="77777777" w:rsidR="002E527D" w:rsidRDefault="002E527D" w:rsidP="00933F17">
      <w:pPr>
        <w:tabs>
          <w:tab w:val="right" w:pos="9356"/>
        </w:tabs>
        <w:ind w:left="567" w:right="566" w:hanging="567"/>
        <w:rPr>
          <w:b/>
        </w:rPr>
      </w:pPr>
    </w:p>
    <w:p w14:paraId="5DE1EC5D" w14:textId="77777777" w:rsidR="002E527D" w:rsidRDefault="002E527D" w:rsidP="00933F17">
      <w:pPr>
        <w:tabs>
          <w:tab w:val="right" w:pos="9356"/>
        </w:tabs>
        <w:ind w:left="567" w:right="566" w:hanging="567"/>
        <w:rPr>
          <w:b/>
        </w:rPr>
      </w:pPr>
    </w:p>
    <w:p w14:paraId="3F358C4B" w14:textId="77777777" w:rsidR="002E527D" w:rsidRDefault="002E527D" w:rsidP="00933F17">
      <w:pPr>
        <w:tabs>
          <w:tab w:val="right" w:pos="9356"/>
        </w:tabs>
        <w:ind w:left="567" w:right="566" w:hanging="567"/>
        <w:rPr>
          <w:b/>
        </w:rPr>
      </w:pPr>
    </w:p>
    <w:p w14:paraId="28CC3097" w14:textId="77777777" w:rsidR="00933F17" w:rsidRDefault="00933F17" w:rsidP="00933F17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A6206D" w:rsidRPr="003D76C7" w14:paraId="30052A0D" w14:textId="77777777" w:rsidTr="00112329">
        <w:tc>
          <w:tcPr>
            <w:tcW w:w="491" w:type="dxa"/>
            <w:vAlign w:val="center"/>
          </w:tcPr>
          <w:p w14:paraId="45FF9C50" w14:textId="6AF97BC4" w:rsidR="00A6206D" w:rsidRPr="003D76C7" w:rsidRDefault="00112329" w:rsidP="00B5489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  <w:r w:rsidR="00A6206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7" w:type="dxa"/>
            <w:vAlign w:val="center"/>
          </w:tcPr>
          <w:p w14:paraId="7A1C7017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6206D" w:rsidRPr="003D76C7" w14:paraId="00ED7FA0" w14:textId="77777777" w:rsidTr="00112329">
        <w:tc>
          <w:tcPr>
            <w:tcW w:w="491" w:type="dxa"/>
            <w:vAlign w:val="center"/>
          </w:tcPr>
          <w:p w14:paraId="512B0CC3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7B957F16" w14:textId="77777777" w:rsidR="00A6206D" w:rsidRDefault="00A6206D" w:rsidP="00B548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sentence:</w:t>
            </w:r>
          </w:p>
          <w:p w14:paraId="31395E90" w14:textId="77777777" w:rsidR="00A6206D" w:rsidRPr="003D76C7" w:rsidRDefault="00A6206D" w:rsidP="00B54897">
            <w:pPr>
              <w:rPr>
                <w:sz w:val="22"/>
                <w:szCs w:val="22"/>
              </w:rPr>
            </w:pPr>
          </w:p>
        </w:tc>
      </w:tr>
      <w:tr w:rsidR="00A6206D" w:rsidRPr="003D76C7" w14:paraId="5F06CC4E" w14:textId="77777777" w:rsidTr="00112329">
        <w:tc>
          <w:tcPr>
            <w:tcW w:w="491" w:type="dxa"/>
            <w:vAlign w:val="center"/>
          </w:tcPr>
          <w:p w14:paraId="3245D147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3B7A5474" w14:textId="2FE2FFEB" w:rsidR="00A6206D" w:rsidRPr="00FF02F3" w:rsidRDefault="00A6206D" w:rsidP="00A6206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side lengths of any figure are increased by a scale factor of </w:t>
            </w:r>
            <w:r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, then the surface area of similar figures are increased by a scale factor of ________</w:t>
            </w:r>
            <w:proofErr w:type="gramStart"/>
            <w:r>
              <w:rPr>
                <w:sz w:val="22"/>
                <w:szCs w:val="22"/>
              </w:rPr>
              <w:t>_ .</w:t>
            </w:r>
            <w:proofErr w:type="gramEnd"/>
          </w:p>
        </w:tc>
      </w:tr>
      <w:tr w:rsidR="00A6206D" w:rsidRPr="003D76C7" w14:paraId="1E9267EA" w14:textId="77777777" w:rsidTr="00112329">
        <w:tc>
          <w:tcPr>
            <w:tcW w:w="491" w:type="dxa"/>
            <w:vAlign w:val="center"/>
          </w:tcPr>
          <w:p w14:paraId="22D8AC8C" w14:textId="77777777" w:rsidR="00A6206D" w:rsidRPr="003D76C7" w:rsidRDefault="00A6206D" w:rsidP="00B54897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6D603306" w14:textId="77777777" w:rsidR="00A6206D" w:rsidRDefault="00A6206D" w:rsidP="00B54897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1639C412" w14:textId="77777777" w:rsidR="00933F17" w:rsidRDefault="00933F17" w:rsidP="00201D71">
      <w:pPr>
        <w:tabs>
          <w:tab w:val="right" w:pos="9356"/>
        </w:tabs>
        <w:ind w:left="567" w:right="566" w:hanging="567"/>
        <w:rPr>
          <w:b/>
        </w:rPr>
      </w:pPr>
    </w:p>
    <w:p w14:paraId="33D176B5" w14:textId="77777777" w:rsidR="00201D71" w:rsidRDefault="00201D71" w:rsidP="00201D71">
      <w:pPr>
        <w:tabs>
          <w:tab w:val="right" w:pos="9356"/>
        </w:tabs>
        <w:rPr>
          <w:b/>
        </w:rPr>
      </w:pPr>
    </w:p>
    <w:p w14:paraId="5671F63D" w14:textId="79EC167F" w:rsidR="00E52124" w:rsidRDefault="00E52124" w:rsidP="00E52124">
      <w:pPr>
        <w:tabs>
          <w:tab w:val="right" w:pos="9356"/>
        </w:tabs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E52124" w:rsidRPr="00485BFF" w14:paraId="1DDC06A0" w14:textId="77777777" w:rsidTr="00956B2A">
        <w:tc>
          <w:tcPr>
            <w:tcW w:w="443" w:type="dxa"/>
            <w:vAlign w:val="center"/>
          </w:tcPr>
          <w:p w14:paraId="6D005C39" w14:textId="61B325D1" w:rsidR="00E52124" w:rsidRPr="003D76C7" w:rsidRDefault="00112329" w:rsidP="00E5212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E52124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41DEDD49" w14:textId="16966863" w:rsidR="00E52124" w:rsidRPr="003D76C7" w:rsidRDefault="00E52124" w:rsidP="00865D94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865D94"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 xml:space="preserve"> marks]</w:t>
            </w:r>
          </w:p>
        </w:tc>
      </w:tr>
      <w:tr w:rsidR="00E52124" w:rsidRPr="00485BFF" w14:paraId="5F7B1C14" w14:textId="77777777" w:rsidTr="00956B2A">
        <w:tc>
          <w:tcPr>
            <w:tcW w:w="443" w:type="dxa"/>
            <w:vAlign w:val="center"/>
          </w:tcPr>
          <w:p w14:paraId="1CF6D815" w14:textId="77777777" w:rsidR="00E52124" w:rsidRPr="003D76C7" w:rsidRDefault="00E52124" w:rsidP="00956B2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EC039ED" w14:textId="2DB6499B" w:rsidR="00E52124" w:rsidRPr="00E52124" w:rsidRDefault="00E52124" w:rsidP="00956B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photograph and its enlargement are similar in shape.  The smaller photograph has an area of 56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, and the larger photograph has an area of 84 cm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.  If the larger photograph has a length of 18 cm, what is the length of the smaller frame?</w:t>
            </w:r>
          </w:p>
        </w:tc>
      </w:tr>
      <w:tr w:rsidR="00E52124" w:rsidRPr="00485BFF" w14:paraId="0534B770" w14:textId="77777777" w:rsidTr="00956B2A">
        <w:trPr>
          <w:trHeight w:val="454"/>
        </w:trPr>
        <w:tc>
          <w:tcPr>
            <w:tcW w:w="443" w:type="dxa"/>
            <w:vAlign w:val="center"/>
          </w:tcPr>
          <w:p w14:paraId="10F10329" w14:textId="77777777" w:rsidR="00E52124" w:rsidRPr="003D76C7" w:rsidRDefault="00E52124" w:rsidP="00956B2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6D4BCEB" w14:textId="77777777" w:rsidR="00E52124" w:rsidRDefault="00E52124" w:rsidP="00956B2A">
            <w:pPr>
              <w:rPr>
                <w:sz w:val="22"/>
                <w:szCs w:val="22"/>
              </w:rPr>
            </w:pPr>
          </w:p>
          <w:p w14:paraId="1A6047DC" w14:textId="77777777" w:rsidR="00E52124" w:rsidRDefault="00E52124" w:rsidP="00956B2A">
            <w:pPr>
              <w:rPr>
                <w:sz w:val="22"/>
                <w:szCs w:val="22"/>
              </w:rPr>
            </w:pPr>
          </w:p>
          <w:p w14:paraId="7AB17725" w14:textId="77777777" w:rsidR="00E52124" w:rsidRPr="003D76C7" w:rsidRDefault="00E52124" w:rsidP="00956B2A">
            <w:pPr>
              <w:rPr>
                <w:sz w:val="22"/>
                <w:szCs w:val="22"/>
              </w:rPr>
            </w:pPr>
          </w:p>
        </w:tc>
      </w:tr>
      <w:tr w:rsidR="00E52124" w:rsidRPr="00485BFF" w14:paraId="03E16BAA" w14:textId="77777777" w:rsidTr="00956B2A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26DF3DE" w14:textId="77777777" w:rsidR="00E52124" w:rsidRPr="003D76C7" w:rsidRDefault="00E52124" w:rsidP="00956B2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F315D9E" w14:textId="77777777" w:rsidR="00E52124" w:rsidRPr="003D76C7" w:rsidRDefault="00E52124" w:rsidP="00956B2A">
            <w:pPr>
              <w:rPr>
                <w:sz w:val="22"/>
                <w:szCs w:val="22"/>
              </w:rPr>
            </w:pPr>
          </w:p>
        </w:tc>
      </w:tr>
    </w:tbl>
    <w:p w14:paraId="643C1CB1" w14:textId="0B47A42D" w:rsidR="00BA1AE4" w:rsidRDefault="00BA1AE4" w:rsidP="00E52124">
      <w:pPr>
        <w:tabs>
          <w:tab w:val="right" w:pos="9356"/>
        </w:tabs>
      </w:pPr>
    </w:p>
    <w:sectPr w:rsidR="00BA1AE4" w:rsidSect="00CA7BFC">
      <w:footerReference w:type="default" r:id="rId24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FA3F41" w14:textId="77777777" w:rsidR="00B54897" w:rsidRDefault="00B54897">
      <w:r>
        <w:separator/>
      </w:r>
    </w:p>
  </w:endnote>
  <w:endnote w:type="continuationSeparator" w:id="0">
    <w:p w14:paraId="5C180434" w14:textId="77777777" w:rsidR="00B54897" w:rsidRDefault="00B5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altName w:val="Athelas Bold Italic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25A038" w14:textId="392742FF" w:rsidR="00B54897" w:rsidRPr="003C6BF2" w:rsidRDefault="00B54897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CC56E5">
      <w:rPr>
        <w:sz w:val="16"/>
        <w:szCs w:val="18"/>
        <w:lang w:val="en-US"/>
      </w:rPr>
      <w:fldChar w:fldCharType="begin"/>
    </w:r>
    <w:r w:rsidRPr="00CC56E5">
      <w:rPr>
        <w:sz w:val="16"/>
        <w:szCs w:val="18"/>
        <w:lang w:val="en-US"/>
      </w:rPr>
      <w:instrText xml:space="preserve"> FILENAME </w:instrText>
    </w:r>
    <w:r w:rsidRPr="00CC56E5">
      <w:rPr>
        <w:sz w:val="16"/>
        <w:szCs w:val="18"/>
        <w:lang w:val="en-US"/>
      </w:rPr>
      <w:fldChar w:fldCharType="separate"/>
    </w:r>
    <w:r w:rsidR="0035523A">
      <w:rPr>
        <w:noProof/>
        <w:sz w:val="16"/>
        <w:szCs w:val="18"/>
        <w:lang w:val="en-US"/>
      </w:rPr>
      <w:t>Year 9 Investigation 3 - In Class.docx</w:t>
    </w:r>
    <w:r w:rsidRPr="00CC56E5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112329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112329">
      <w:rPr>
        <w:noProof/>
        <w:sz w:val="16"/>
        <w:szCs w:val="18"/>
      </w:rPr>
      <w:t>6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>
      <w:rPr>
        <w:sz w:val="16"/>
        <w:szCs w:val="18"/>
      </w:rPr>
      <w:t>RSHS,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70A641" w14:textId="77777777" w:rsidR="00B54897" w:rsidRDefault="00B54897">
      <w:r>
        <w:separator/>
      </w:r>
    </w:p>
  </w:footnote>
  <w:footnote w:type="continuationSeparator" w:id="0">
    <w:p w14:paraId="570086E6" w14:textId="77777777" w:rsidR="00B54897" w:rsidRDefault="00B54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C6C83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214F3"/>
    <w:rsid w:val="00047AAC"/>
    <w:rsid w:val="00065CFE"/>
    <w:rsid w:val="00076C96"/>
    <w:rsid w:val="00082A99"/>
    <w:rsid w:val="0008398F"/>
    <w:rsid w:val="0008492F"/>
    <w:rsid w:val="0009080D"/>
    <w:rsid w:val="00090FEC"/>
    <w:rsid w:val="000C2F1F"/>
    <w:rsid w:val="000F6395"/>
    <w:rsid w:val="001078B7"/>
    <w:rsid w:val="00112329"/>
    <w:rsid w:val="00120ACB"/>
    <w:rsid w:val="00130F0E"/>
    <w:rsid w:val="00140D1E"/>
    <w:rsid w:val="00170FA2"/>
    <w:rsid w:val="00171553"/>
    <w:rsid w:val="00183B24"/>
    <w:rsid w:val="001F08AF"/>
    <w:rsid w:val="0020096C"/>
    <w:rsid w:val="00201D71"/>
    <w:rsid w:val="00211E9E"/>
    <w:rsid w:val="00213E14"/>
    <w:rsid w:val="002316D0"/>
    <w:rsid w:val="00231AC8"/>
    <w:rsid w:val="00247768"/>
    <w:rsid w:val="00253E6C"/>
    <w:rsid w:val="00264C19"/>
    <w:rsid w:val="002A7AD9"/>
    <w:rsid w:val="002B0023"/>
    <w:rsid w:val="002D2156"/>
    <w:rsid w:val="002E527D"/>
    <w:rsid w:val="002F5454"/>
    <w:rsid w:val="003067E5"/>
    <w:rsid w:val="00314FD8"/>
    <w:rsid w:val="0035523A"/>
    <w:rsid w:val="0037161D"/>
    <w:rsid w:val="003C6BF2"/>
    <w:rsid w:val="003F3A68"/>
    <w:rsid w:val="003F3E6A"/>
    <w:rsid w:val="00430354"/>
    <w:rsid w:val="00446CDB"/>
    <w:rsid w:val="004658A6"/>
    <w:rsid w:val="00495461"/>
    <w:rsid w:val="004D25C4"/>
    <w:rsid w:val="004F7B15"/>
    <w:rsid w:val="0051403F"/>
    <w:rsid w:val="005346F5"/>
    <w:rsid w:val="005412E4"/>
    <w:rsid w:val="005973F4"/>
    <w:rsid w:val="005B41EF"/>
    <w:rsid w:val="005B600A"/>
    <w:rsid w:val="005C24CE"/>
    <w:rsid w:val="00611632"/>
    <w:rsid w:val="00612463"/>
    <w:rsid w:val="006136B4"/>
    <w:rsid w:val="00626A97"/>
    <w:rsid w:val="0065575D"/>
    <w:rsid w:val="006B339A"/>
    <w:rsid w:val="006B6D5C"/>
    <w:rsid w:val="006C3FCC"/>
    <w:rsid w:val="007128AE"/>
    <w:rsid w:val="007428FB"/>
    <w:rsid w:val="00761509"/>
    <w:rsid w:val="007B5253"/>
    <w:rsid w:val="007B75F3"/>
    <w:rsid w:val="007E2611"/>
    <w:rsid w:val="007F795C"/>
    <w:rsid w:val="00810D0F"/>
    <w:rsid w:val="0082224E"/>
    <w:rsid w:val="008556A5"/>
    <w:rsid w:val="00865D94"/>
    <w:rsid w:val="008874FC"/>
    <w:rsid w:val="008978D9"/>
    <w:rsid w:val="009059B2"/>
    <w:rsid w:val="0091740A"/>
    <w:rsid w:val="00933F17"/>
    <w:rsid w:val="00980D3C"/>
    <w:rsid w:val="009902E8"/>
    <w:rsid w:val="00991CE5"/>
    <w:rsid w:val="00997CEB"/>
    <w:rsid w:val="009B50E9"/>
    <w:rsid w:val="009C109C"/>
    <w:rsid w:val="009F15A4"/>
    <w:rsid w:val="009F160D"/>
    <w:rsid w:val="00A0375B"/>
    <w:rsid w:val="00A1137F"/>
    <w:rsid w:val="00A14A7E"/>
    <w:rsid w:val="00A33592"/>
    <w:rsid w:val="00A6206D"/>
    <w:rsid w:val="00A7224E"/>
    <w:rsid w:val="00A87859"/>
    <w:rsid w:val="00AA1986"/>
    <w:rsid w:val="00AD311B"/>
    <w:rsid w:val="00AE412F"/>
    <w:rsid w:val="00B36245"/>
    <w:rsid w:val="00B37FE4"/>
    <w:rsid w:val="00B542C1"/>
    <w:rsid w:val="00B54897"/>
    <w:rsid w:val="00B60AD2"/>
    <w:rsid w:val="00B60FE5"/>
    <w:rsid w:val="00BA1AE4"/>
    <w:rsid w:val="00BA787F"/>
    <w:rsid w:val="00BB5B6B"/>
    <w:rsid w:val="00BC65C4"/>
    <w:rsid w:val="00BE081A"/>
    <w:rsid w:val="00C1384B"/>
    <w:rsid w:val="00C2367A"/>
    <w:rsid w:val="00C74359"/>
    <w:rsid w:val="00CA23D8"/>
    <w:rsid w:val="00CA7BFC"/>
    <w:rsid w:val="00CC56E5"/>
    <w:rsid w:val="00CC6460"/>
    <w:rsid w:val="00CF3307"/>
    <w:rsid w:val="00D10CE4"/>
    <w:rsid w:val="00D159AB"/>
    <w:rsid w:val="00D21F8F"/>
    <w:rsid w:val="00D31C6A"/>
    <w:rsid w:val="00D37528"/>
    <w:rsid w:val="00D54B41"/>
    <w:rsid w:val="00D61B77"/>
    <w:rsid w:val="00D712CA"/>
    <w:rsid w:val="00D8285B"/>
    <w:rsid w:val="00D8533A"/>
    <w:rsid w:val="00DA076F"/>
    <w:rsid w:val="00DC0E7E"/>
    <w:rsid w:val="00DE5B39"/>
    <w:rsid w:val="00E129F2"/>
    <w:rsid w:val="00E12C00"/>
    <w:rsid w:val="00E15460"/>
    <w:rsid w:val="00E154C9"/>
    <w:rsid w:val="00E16A2F"/>
    <w:rsid w:val="00E25876"/>
    <w:rsid w:val="00E44B3B"/>
    <w:rsid w:val="00E467B2"/>
    <w:rsid w:val="00E52124"/>
    <w:rsid w:val="00E61996"/>
    <w:rsid w:val="00E733DE"/>
    <w:rsid w:val="00EB7BC8"/>
    <w:rsid w:val="00EF0421"/>
    <w:rsid w:val="00EF0F2B"/>
    <w:rsid w:val="00F27DBB"/>
    <w:rsid w:val="00F340F4"/>
    <w:rsid w:val="00FA665E"/>
    <w:rsid w:val="00FB786D"/>
    <w:rsid w:val="00FD02F8"/>
    <w:rsid w:val="00FF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1"/>
    </o:shapelayout>
  </w:shapeDefaults>
  <w:decimalSymbol w:val="."/>
  <w:listSeparator w:val=","/>
  <w14:docId w14:val="4B5A724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BE08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E081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BE08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E081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1.gi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4.bin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B93A781C</Template>
  <TotalTime>0</TotalTime>
  <Pages>6</Pages>
  <Words>602</Words>
  <Characters>3118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3713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creator>Template</dc:creator>
  <cp:lastModifiedBy>HRISTIC AMIDZIC Aleksandra</cp:lastModifiedBy>
  <cp:revision>2</cp:revision>
  <cp:lastPrinted>2015-07-11T11:53:00Z</cp:lastPrinted>
  <dcterms:created xsi:type="dcterms:W3CDTF">2015-08-03T06:02:00Z</dcterms:created>
  <dcterms:modified xsi:type="dcterms:W3CDTF">2015-08-03T06:02:00Z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