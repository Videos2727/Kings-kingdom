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2C9A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i/>
          <w:noProof/>
          <w:sz w:val="22"/>
          <w:szCs w:val="22"/>
          <w:lang w:eastAsia="en-AU"/>
        </w:rPr>
        <w:drawing>
          <wp:anchor distT="0" distB="0" distL="114300" distR="114300" simplePos="0" relativeHeight="251659264" behindDoc="0" locked="0" layoutInCell="1" allowOverlap="1" wp14:anchorId="5137D88E" wp14:editId="667BA7F6">
            <wp:simplePos x="0" y="0"/>
            <wp:positionH relativeFrom="column">
              <wp:posOffset>5655945</wp:posOffset>
            </wp:positionH>
            <wp:positionV relativeFrom="paragraph">
              <wp:posOffset>-16510</wp:posOffset>
            </wp:positionV>
            <wp:extent cx="1049655" cy="1176655"/>
            <wp:effectExtent l="0" t="0" r="0" b="44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_Logo_colou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655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32C9A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24"/>
          <w:szCs w:val="24"/>
        </w:rPr>
      </w:pPr>
    </w:p>
    <w:p w:rsidR="00EE72C4" w:rsidRPr="00F462A5" w:rsidRDefault="00532C9A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F462A5">
        <w:rPr>
          <w:rFonts w:asciiTheme="minorHAnsi" w:hAnsiTheme="minorHAnsi" w:cstheme="minorHAnsi"/>
          <w:b/>
          <w:sz w:val="32"/>
          <w:szCs w:val="32"/>
        </w:rPr>
        <w:t>Year 9</w:t>
      </w:r>
    </w:p>
    <w:p w:rsidR="00EE72C4" w:rsidRPr="00F462A5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</w:p>
    <w:p w:rsidR="00EE72C4" w:rsidRPr="00F462A5" w:rsidRDefault="00EE72C4" w:rsidP="00EE72C4">
      <w:pPr>
        <w:pStyle w:val="Heading1"/>
        <w:framePr w:hSpace="180" w:wrap="around" w:vAnchor="text" w:hAnchor="page" w:x="829" w:y="-359"/>
        <w:rPr>
          <w:rFonts w:asciiTheme="minorHAnsi" w:hAnsiTheme="minorHAnsi" w:cstheme="minorHAnsi"/>
          <w:szCs w:val="32"/>
        </w:rPr>
      </w:pPr>
      <w:r w:rsidRPr="00F462A5">
        <w:rPr>
          <w:rFonts w:asciiTheme="minorHAnsi" w:hAnsiTheme="minorHAnsi" w:cstheme="minorHAnsi"/>
          <w:szCs w:val="32"/>
        </w:rPr>
        <w:t>Mini Test 1</w:t>
      </w:r>
    </w:p>
    <w:p w:rsidR="00EE72C4" w:rsidRPr="00F462A5" w:rsidRDefault="00EE72C4" w:rsidP="00EE72C4">
      <w:pPr>
        <w:framePr w:hSpace="180" w:wrap="around" w:vAnchor="text" w:hAnchor="page" w:x="829" w:y="-359"/>
        <w:jc w:val="center"/>
        <w:rPr>
          <w:rFonts w:asciiTheme="minorHAnsi" w:hAnsiTheme="minorHAnsi" w:cstheme="minorHAnsi"/>
          <w:b/>
          <w:sz w:val="32"/>
          <w:szCs w:val="32"/>
          <w:lang w:val="en-US"/>
        </w:rPr>
      </w:pPr>
    </w:p>
    <w:p w:rsidR="00EE72C4" w:rsidRPr="00F462A5" w:rsidRDefault="00EE72C4" w:rsidP="00EE72C4">
      <w:pPr>
        <w:ind w:left="2880"/>
        <w:rPr>
          <w:rFonts w:asciiTheme="minorHAnsi" w:hAnsiTheme="minorHAnsi" w:cstheme="minorHAnsi"/>
          <w:b/>
          <w:sz w:val="32"/>
          <w:szCs w:val="32"/>
          <w:lang w:val="en-US"/>
        </w:rPr>
      </w:pPr>
      <w:r w:rsidRPr="00F462A5">
        <w:rPr>
          <w:rFonts w:asciiTheme="minorHAnsi" w:hAnsiTheme="minorHAnsi" w:cstheme="minorHAnsi"/>
          <w:b/>
          <w:sz w:val="32"/>
          <w:szCs w:val="32"/>
          <w:lang w:val="en-US"/>
        </w:rPr>
        <w:t xml:space="preserve">         </w:t>
      </w:r>
      <w:r w:rsidR="00532C9A" w:rsidRPr="00F462A5">
        <w:rPr>
          <w:rFonts w:asciiTheme="minorHAnsi" w:hAnsiTheme="minorHAnsi" w:cstheme="minorHAnsi"/>
          <w:b/>
          <w:sz w:val="32"/>
          <w:szCs w:val="32"/>
          <w:lang w:val="en-US"/>
        </w:rPr>
        <w:tab/>
      </w:r>
      <w:r w:rsidRPr="00F462A5">
        <w:rPr>
          <w:rFonts w:asciiTheme="minorHAnsi" w:hAnsiTheme="minorHAnsi" w:cstheme="minorHAnsi"/>
          <w:b/>
          <w:sz w:val="32"/>
          <w:szCs w:val="32"/>
          <w:lang w:val="en-US"/>
        </w:rPr>
        <w:t xml:space="preserve"> </w:t>
      </w:r>
      <w:r w:rsidR="00532C9A" w:rsidRPr="00F462A5">
        <w:rPr>
          <w:rFonts w:asciiTheme="minorHAnsi" w:hAnsiTheme="minorHAnsi" w:cstheme="minorHAnsi"/>
          <w:b/>
          <w:sz w:val="32"/>
          <w:szCs w:val="32"/>
          <w:lang w:val="en-US"/>
        </w:rPr>
        <w:tab/>
      </w:r>
      <w:r w:rsidRPr="00F462A5">
        <w:rPr>
          <w:rFonts w:asciiTheme="minorHAnsi" w:hAnsiTheme="minorHAnsi" w:cstheme="minorHAnsi"/>
          <w:b/>
          <w:sz w:val="32"/>
          <w:szCs w:val="32"/>
          <w:lang w:val="en-US"/>
        </w:rPr>
        <w:t xml:space="preserve">Number </w:t>
      </w:r>
    </w:p>
    <w:p w:rsidR="00EE72C4" w:rsidRDefault="00EE72C4" w:rsidP="00EE72C4">
      <w:pPr>
        <w:ind w:left="2880"/>
        <w:rPr>
          <w:rFonts w:asciiTheme="minorHAnsi" w:hAnsiTheme="minorHAnsi" w:cstheme="minorHAnsi"/>
          <w:b/>
          <w:sz w:val="24"/>
          <w:szCs w:val="24"/>
          <w:lang w:val="en-US"/>
        </w:rPr>
      </w:pPr>
    </w:p>
    <w:p w:rsidR="00DA5F17" w:rsidRDefault="00DA5F17" w:rsidP="00EE72C4">
      <w:pPr>
        <w:ind w:left="2880"/>
      </w:pPr>
    </w:p>
    <w:tbl>
      <w:tblPr>
        <w:tblW w:w="10185" w:type="dxa"/>
        <w:tblLayout w:type="fixed"/>
        <w:tblLook w:val="04A0" w:firstRow="1" w:lastRow="0" w:firstColumn="1" w:lastColumn="0" w:noHBand="0" w:noVBand="1"/>
      </w:tblPr>
      <w:tblGrid>
        <w:gridCol w:w="10185"/>
      </w:tblGrid>
      <w:tr w:rsidR="00831A93" w:rsidTr="00831A93">
        <w:tc>
          <w:tcPr>
            <w:tcW w:w="10188" w:type="dxa"/>
            <w:hideMark/>
          </w:tcPr>
          <w:p w:rsidR="00831A93" w:rsidRDefault="00831A93">
            <w:pPr>
              <w:pStyle w:val="Header"/>
              <w:tabs>
                <w:tab w:val="left" w:pos="720"/>
              </w:tabs>
              <w:ind w:left="12" w:right="333" w:hanging="12"/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                             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Total Marks: 30 marks </w:t>
            </w:r>
          </w:p>
          <w:p w:rsidR="00831A93" w:rsidRDefault="00831A93" w:rsidP="00831A93">
            <w:pPr>
              <w:pStyle w:val="Header"/>
              <w:tabs>
                <w:tab w:val="left" w:pos="720"/>
              </w:tabs>
              <w:ind w:right="49"/>
              <w:jc w:val="both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Name: ______________________  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>
              <w:rPr>
                <w:rFonts w:asciiTheme="minorHAnsi" w:hAnsiTheme="minorHAnsi"/>
                <w:b/>
                <w:sz w:val="22"/>
                <w:szCs w:val="22"/>
              </w:rPr>
              <w:tab/>
              <w:t xml:space="preserve">                                                                                                                                       Total Time:   25 minutes</w:t>
            </w:r>
          </w:p>
        </w:tc>
      </w:tr>
      <w:tr w:rsidR="00831A93" w:rsidTr="00831A93">
        <w:tc>
          <w:tcPr>
            <w:tcW w:w="10188" w:type="dxa"/>
          </w:tcPr>
          <w:p w:rsidR="00831A93" w:rsidRDefault="00831A93" w:rsidP="00831A93">
            <w:pPr>
              <w:pStyle w:val="Header"/>
              <w:tabs>
                <w:tab w:val="left" w:pos="720"/>
              </w:tabs>
              <w:ind w:left="12" w:right="333" w:hanging="12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:rsidR="00831A93" w:rsidRDefault="00831A93" w:rsidP="00831A93">
      <w:pPr>
        <w:tabs>
          <w:tab w:val="left" w:pos="6200"/>
        </w:tabs>
        <w:rPr>
          <w:rFonts w:asciiTheme="minorHAnsi" w:hAnsiTheme="minorHAnsi"/>
          <w:sz w:val="22"/>
          <w:szCs w:val="22"/>
        </w:rPr>
      </w:pPr>
    </w:p>
    <w:p w:rsidR="00831A93" w:rsidRDefault="00831A93" w:rsidP="00831A93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Show working and answers on this sheet. Show working in sufficient detail to support your answers. Incorrect answers without supporting reasoning may be allocated zero marks.</w:t>
      </w:r>
    </w:p>
    <w:p w:rsidR="00831A93" w:rsidRDefault="00831A93" w:rsidP="00831A93">
      <w:pPr>
        <w:jc w:val="center"/>
        <w:rPr>
          <w:rFonts w:asciiTheme="minorHAnsi" w:hAnsiTheme="minorHAnsi"/>
          <w:b/>
          <w:sz w:val="22"/>
          <w:szCs w:val="22"/>
        </w:rPr>
      </w:pPr>
    </w:p>
    <w:p w:rsidR="00EE72C4" w:rsidRDefault="00EE72C4" w:rsidP="00EE72C4">
      <w:pPr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EE72C4">
      <w:pPr>
        <w:jc w:val="both"/>
        <w:rPr>
          <w:rFonts w:asciiTheme="minorHAnsi" w:hAnsiTheme="minorHAnsi"/>
          <w:sz w:val="22"/>
          <w:szCs w:val="22"/>
        </w:rPr>
      </w:pPr>
    </w:p>
    <w:p w:rsidR="00EE72C4" w:rsidRDefault="00EE72C4" w:rsidP="00EE72C4">
      <w:pPr>
        <w:jc w:val="both"/>
        <w:rPr>
          <w:rFonts w:asciiTheme="minorHAnsi" w:hAnsiTheme="minorHAnsi"/>
          <w:sz w:val="22"/>
          <w:szCs w:val="22"/>
        </w:rPr>
      </w:pPr>
    </w:p>
    <w:p w:rsidR="00EE72C4" w:rsidRDefault="00EE72C4" w:rsidP="00EE72C4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Choose a number from the box that is:</w:t>
      </w:r>
      <w:r w:rsidR="00652690">
        <w:rPr>
          <w:rFonts w:asciiTheme="minorHAnsi" w:hAnsiTheme="minorHAnsi"/>
          <w:sz w:val="22"/>
          <w:szCs w:val="22"/>
        </w:rPr>
        <w:tab/>
      </w:r>
      <w:r w:rsidR="00652690">
        <w:rPr>
          <w:rFonts w:asciiTheme="minorHAnsi" w:hAnsiTheme="minorHAnsi"/>
          <w:sz w:val="22"/>
          <w:szCs w:val="22"/>
        </w:rPr>
        <w:tab/>
      </w:r>
      <w:r w:rsidR="00652690">
        <w:rPr>
          <w:rFonts w:asciiTheme="minorHAnsi" w:hAnsiTheme="minorHAnsi"/>
          <w:sz w:val="22"/>
          <w:szCs w:val="22"/>
        </w:rPr>
        <w:tab/>
      </w:r>
      <w:r w:rsidR="00652690">
        <w:rPr>
          <w:rFonts w:asciiTheme="minorHAnsi" w:hAnsiTheme="minorHAnsi"/>
          <w:sz w:val="22"/>
          <w:szCs w:val="22"/>
        </w:rPr>
        <w:tab/>
      </w:r>
      <w:r w:rsidR="00652690">
        <w:rPr>
          <w:rFonts w:asciiTheme="minorHAnsi" w:hAnsiTheme="minorHAnsi"/>
          <w:sz w:val="22"/>
          <w:szCs w:val="22"/>
        </w:rPr>
        <w:tab/>
      </w:r>
      <w:r w:rsidR="00652690">
        <w:rPr>
          <w:rFonts w:asciiTheme="minorHAnsi" w:hAnsiTheme="minorHAnsi"/>
          <w:sz w:val="22"/>
          <w:szCs w:val="22"/>
        </w:rPr>
        <w:tab/>
      </w:r>
    </w:p>
    <w:p w:rsidR="00652690" w:rsidRDefault="00652690" w:rsidP="00652690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[5 marks]</w:t>
      </w:r>
    </w:p>
    <w:p w:rsidR="00EE72C4" w:rsidRDefault="00EE72C4" w:rsidP="00EE72C4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EE72C4" w:rsidRDefault="00F462A5" w:rsidP="00EE72C4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 w:rsidRPr="00EE72C4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21CE06" wp14:editId="1FE974D4">
                <wp:simplePos x="0" y="0"/>
                <wp:positionH relativeFrom="column">
                  <wp:posOffset>3594735</wp:posOffset>
                </wp:positionH>
                <wp:positionV relativeFrom="paragraph">
                  <wp:posOffset>4445</wp:posOffset>
                </wp:positionV>
                <wp:extent cx="2914650" cy="80962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72C4" w:rsidRDefault="0079755B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  <w:r w:rsidR="00EE72C4" w:rsidRPr="00EE72C4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16</m:t>
                                  </m:r>
                                </m:e>
                              </m:rad>
                            </m:oMath>
                            <w:r w:rsidR="00EE72C4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</w:r>
                            <w:r w:rsidR="00EE72C4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9</m:t>
                              </m:r>
                            </m:oMath>
                            <w:r w:rsidR="00EE72C4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 w:rsidR="00EE72C4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  <w:t xml:space="preserve">     1</w:t>
                            </w:r>
                            <w:r w:rsidR="00F462A5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 w:rsidR="00F462A5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  <w:t xml:space="preserve">       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e>
                              </m:rad>
                            </m:oMath>
                          </w:p>
                          <w:p w:rsidR="00EE72C4" w:rsidRDefault="00F462A5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:rsidR="00EE72C4" w:rsidRDefault="00EE72C4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0.45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-5</m:t>
                              </m:r>
                            </m:oMath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2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5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</w:r>
                            <w:r w:rsidR="00F462A5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    7            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0.</m:t>
                              </m:r>
                              <m:acc>
                                <m:accPr>
                                  <m:chr m:val="̇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4</m:t>
                                  </m:r>
                                </m:e>
                              </m:acc>
                            </m:oMath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:rsidR="00EE72C4" w:rsidRDefault="00EE72C4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E72C4" w:rsidRPr="00EE72C4" w:rsidRDefault="00EE72C4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3.05pt;margin-top:.35pt;width:229.5pt;height:6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">
                <v:textbox>
                  <w:txbxContent>
                    <w:p w:rsidR="00EE72C4" w:rsidRDefault="00132076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3</m:t>
                            </m:r>
                          </m:den>
                        </m:f>
                      </m:oMath>
                      <w:r w:rsidR="00EE72C4" w:rsidRPr="00EE72C4"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16</m:t>
                            </m:r>
                          </m:e>
                        </m:rad>
                      </m:oMath>
                      <w:r w:rsidR="00EE72C4"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</w:r>
                      <w:r w:rsidR="00EE72C4"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</w:r>
                      <m:oMath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oMath>
                      <w:r w:rsidR="00EE72C4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  </w:t>
                      </w:r>
                      <w:r w:rsidR="00EE72C4"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  <w:t xml:space="preserve">     1</w:t>
                      </w:r>
                      <w:r w:rsidR="00F462A5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   </w:t>
                      </w:r>
                      <w:r w:rsidR="00F462A5"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  <w:t xml:space="preserve">       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e>
                        </m:rad>
                      </m:oMath>
                    </w:p>
                    <w:p w:rsidR="00EE72C4" w:rsidRDefault="00F462A5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 </w:t>
                      </w:r>
                    </w:p>
                    <w:p w:rsidR="00EE72C4" w:rsidRDefault="00EE72C4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0.45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  <w:t xml:space="preserve">  </w:t>
                      </w:r>
                      <m:oMath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-5</m:t>
                        </m:r>
                      </m:oMath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5</m:t>
                            </m:r>
                          </m:den>
                        </m:f>
                      </m:oMath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</w:r>
                      <w:r w:rsidR="00F462A5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    7              </w:t>
                      </w:r>
                      <m:oMath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0.</m:t>
                        </m:r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</m:t>
                            </m:r>
                          </m:e>
                        </m:acc>
                      </m:oMath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ab/>
                      </w:r>
                    </w:p>
                    <w:p w:rsidR="00EE72C4" w:rsidRDefault="00EE72C4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E72C4" w:rsidRPr="00EE72C4" w:rsidRDefault="00EE72C4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72C4">
        <w:rPr>
          <w:rFonts w:asciiTheme="minorHAnsi" w:hAnsiTheme="minorHAnsi"/>
          <w:sz w:val="22"/>
          <w:szCs w:val="22"/>
        </w:rPr>
        <w:t xml:space="preserve">A prime number </w:t>
      </w:r>
      <w:r w:rsidR="00EE72C4">
        <w:rPr>
          <w:rFonts w:asciiTheme="minorHAnsi" w:hAnsiTheme="minorHAnsi"/>
          <w:sz w:val="22"/>
          <w:szCs w:val="22"/>
        </w:rPr>
        <w:tab/>
      </w:r>
      <w:r w:rsidR="00EE72C4">
        <w:rPr>
          <w:rFonts w:asciiTheme="minorHAnsi" w:hAnsiTheme="minorHAnsi"/>
          <w:sz w:val="22"/>
          <w:szCs w:val="22"/>
        </w:rPr>
        <w:tab/>
        <w:t>____</w:t>
      </w:r>
    </w:p>
    <w:p w:rsidR="00EE72C4" w:rsidRDefault="00EE72C4" w:rsidP="00EE72C4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EE72C4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EE72C4" w:rsidRDefault="00EE72C4" w:rsidP="00EE72C4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square number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____</w:t>
      </w:r>
    </w:p>
    <w:p w:rsidR="00EE72C4" w:rsidRDefault="00EE72C4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831A93" w:rsidRPr="00EE72C4" w:rsidRDefault="00831A93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EE72C4" w:rsidRDefault="00EE72C4" w:rsidP="00EE72C4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rational number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____</w:t>
      </w:r>
    </w:p>
    <w:p w:rsidR="00EE72C4" w:rsidRDefault="00EE72C4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831A93" w:rsidRDefault="00831A93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EE72C4" w:rsidRDefault="00EE72C4" w:rsidP="00EE72C4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An irrational number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____</w:t>
      </w:r>
    </w:p>
    <w:p w:rsidR="00EE72C4" w:rsidRDefault="00EE72C4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831A93" w:rsidRPr="00EE72C4" w:rsidRDefault="00831A93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EE72C4" w:rsidRDefault="00EE72C4" w:rsidP="00EE72C4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factor of 15</w:t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ab/>
        <w:t>____</w:t>
      </w:r>
    </w:p>
    <w:p w:rsidR="00EE72C4" w:rsidRDefault="00EE72C4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831A93" w:rsidRDefault="00831A93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2E7AF6" w:rsidRPr="00EE72C4" w:rsidRDefault="002E7AF6" w:rsidP="00EE72C4">
      <w:pPr>
        <w:pStyle w:val="ListParagraph"/>
        <w:rPr>
          <w:rFonts w:asciiTheme="minorHAnsi" w:hAnsiTheme="minorHAnsi"/>
          <w:sz w:val="22"/>
          <w:szCs w:val="22"/>
        </w:rPr>
      </w:pPr>
    </w:p>
    <w:p w:rsidR="00532C9A" w:rsidRDefault="00DC6ADA" w:rsidP="00EE72C4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Write the correct spelling for</w:t>
      </w:r>
      <w:r w:rsidR="00532C9A">
        <w:rPr>
          <w:rFonts w:asciiTheme="minorHAnsi" w:hAnsiTheme="minorHAnsi"/>
          <w:sz w:val="22"/>
          <w:szCs w:val="22"/>
        </w:rPr>
        <w:t xml:space="preserve"> the following misspelt words</w:t>
      </w:r>
      <w:r>
        <w:rPr>
          <w:rFonts w:asciiTheme="minorHAnsi" w:hAnsiTheme="minorHAnsi"/>
          <w:sz w:val="22"/>
          <w:szCs w:val="22"/>
        </w:rPr>
        <w:t>.</w:t>
      </w:r>
    </w:p>
    <w:p w:rsidR="00DC6ADA" w:rsidRDefault="00DC6ADA" w:rsidP="00DC6ADA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[4 marks]</w:t>
      </w:r>
    </w:p>
    <w:p w:rsidR="002E7AF6" w:rsidRDefault="002E7AF6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2E7AF6" w:rsidRDefault="00532C9A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  <w:r w:rsidRPr="00DC6ADA">
        <w:rPr>
          <w:rFonts w:asciiTheme="minorHAnsi" w:hAnsiTheme="minorHAnsi"/>
          <w:sz w:val="22"/>
          <w:szCs w:val="22"/>
        </w:rPr>
        <w:t>Multple</w:t>
      </w:r>
      <w:r w:rsidR="002E7AF6">
        <w:rPr>
          <w:rFonts w:asciiTheme="minorHAnsi" w:hAnsiTheme="minorHAnsi"/>
          <w:sz w:val="22"/>
          <w:szCs w:val="22"/>
        </w:rPr>
        <w:tab/>
      </w:r>
      <w:r w:rsidR="002E7AF6">
        <w:rPr>
          <w:rFonts w:asciiTheme="minorHAnsi" w:hAnsiTheme="minorHAnsi"/>
          <w:sz w:val="22"/>
          <w:szCs w:val="22"/>
        </w:rPr>
        <w:tab/>
      </w:r>
      <w:r w:rsidR="002E7AF6">
        <w:rPr>
          <w:rFonts w:asciiTheme="minorHAnsi" w:hAnsiTheme="minorHAnsi"/>
          <w:sz w:val="22"/>
          <w:szCs w:val="22"/>
        </w:rPr>
        <w:tab/>
      </w:r>
      <w:r w:rsidR="00DC6ADA" w:rsidRPr="00DC6ADA">
        <w:rPr>
          <w:rFonts w:asciiTheme="minorHAnsi" w:hAnsiTheme="minorHAnsi"/>
          <w:sz w:val="22"/>
          <w:szCs w:val="22"/>
        </w:rPr>
        <w:t xml:space="preserve"> </w:t>
      </w:r>
      <w:r w:rsidR="00DC6ADA" w:rsidRPr="002E7AF6">
        <w:rPr>
          <w:rFonts w:asciiTheme="minorHAnsi" w:hAnsiTheme="minorHAnsi"/>
          <w:sz w:val="22"/>
          <w:szCs w:val="22"/>
          <w:u w:val="single"/>
        </w:rPr>
        <w:tab/>
      </w:r>
      <w:r w:rsidR="00DC6ADA" w:rsidRPr="002E7AF6">
        <w:rPr>
          <w:rFonts w:asciiTheme="minorHAnsi" w:hAnsiTheme="minorHAnsi"/>
          <w:sz w:val="22"/>
          <w:szCs w:val="22"/>
          <w:u w:val="single"/>
        </w:rPr>
        <w:tab/>
      </w:r>
      <w:r w:rsidR="00DC6ADA" w:rsidRPr="002E7AF6">
        <w:rPr>
          <w:rFonts w:asciiTheme="minorHAnsi" w:hAnsiTheme="minorHAnsi"/>
          <w:sz w:val="22"/>
          <w:szCs w:val="22"/>
          <w:u w:val="single"/>
        </w:rPr>
        <w:tab/>
      </w:r>
      <w:r w:rsidR="00DC6ADA">
        <w:rPr>
          <w:rFonts w:asciiTheme="minorHAnsi" w:hAnsiTheme="minorHAnsi"/>
          <w:sz w:val="22"/>
          <w:szCs w:val="22"/>
        </w:rPr>
        <w:tab/>
      </w:r>
      <w:r w:rsidR="00DC6ADA">
        <w:rPr>
          <w:rFonts w:asciiTheme="minorHAnsi" w:hAnsiTheme="minorHAnsi"/>
          <w:sz w:val="22"/>
          <w:szCs w:val="22"/>
        </w:rPr>
        <w:tab/>
      </w:r>
    </w:p>
    <w:p w:rsidR="002E7AF6" w:rsidRDefault="002E7AF6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2E7AF6" w:rsidRDefault="002E7AF6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532C9A" w:rsidRPr="00DC6ADA" w:rsidRDefault="00532C9A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  <w:r w:rsidRPr="00DC6ADA">
        <w:rPr>
          <w:rFonts w:asciiTheme="minorHAnsi" w:hAnsiTheme="minorHAnsi"/>
          <w:sz w:val="22"/>
          <w:szCs w:val="22"/>
        </w:rPr>
        <w:t>Qube root</w:t>
      </w:r>
      <w:r w:rsidR="002E7AF6">
        <w:rPr>
          <w:rFonts w:asciiTheme="minorHAnsi" w:hAnsiTheme="minorHAnsi"/>
          <w:sz w:val="22"/>
          <w:szCs w:val="22"/>
        </w:rPr>
        <w:tab/>
      </w:r>
      <w:r w:rsidR="002E7AF6">
        <w:rPr>
          <w:rFonts w:asciiTheme="minorHAnsi" w:hAnsiTheme="minorHAnsi"/>
          <w:sz w:val="22"/>
          <w:szCs w:val="22"/>
        </w:rPr>
        <w:tab/>
      </w:r>
      <w:r w:rsidR="002E7AF6" w:rsidRPr="002E7AF6">
        <w:rPr>
          <w:rFonts w:asciiTheme="minorHAnsi" w:hAnsiTheme="minorHAnsi"/>
          <w:sz w:val="22"/>
          <w:szCs w:val="22"/>
          <w:u w:val="single"/>
        </w:rPr>
        <w:tab/>
      </w:r>
      <w:r w:rsidR="002E7AF6" w:rsidRPr="002E7AF6">
        <w:rPr>
          <w:rFonts w:asciiTheme="minorHAnsi" w:hAnsiTheme="minorHAnsi"/>
          <w:sz w:val="22"/>
          <w:szCs w:val="22"/>
          <w:u w:val="single"/>
        </w:rPr>
        <w:tab/>
      </w:r>
      <w:r w:rsidR="002E7AF6" w:rsidRPr="002E7AF6">
        <w:rPr>
          <w:rFonts w:asciiTheme="minorHAnsi" w:hAnsiTheme="minorHAnsi"/>
          <w:sz w:val="22"/>
          <w:szCs w:val="22"/>
          <w:u w:val="single"/>
        </w:rPr>
        <w:tab/>
      </w:r>
    </w:p>
    <w:p w:rsidR="002E7AF6" w:rsidRPr="00DC6ADA" w:rsidRDefault="002E7AF6" w:rsidP="00DC6ADA">
      <w:pPr>
        <w:pStyle w:val="ListParagraph"/>
        <w:rPr>
          <w:rFonts w:asciiTheme="minorHAnsi" w:hAnsiTheme="minorHAnsi"/>
          <w:sz w:val="22"/>
          <w:szCs w:val="22"/>
        </w:rPr>
      </w:pPr>
    </w:p>
    <w:p w:rsidR="00DC6ADA" w:rsidRDefault="00DC6ADA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2E7AF6" w:rsidRDefault="00532C9A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 w:rsidR="00DC6ADA">
        <w:rPr>
          <w:rFonts w:asciiTheme="minorHAnsi" w:hAnsiTheme="minorHAnsi"/>
          <w:sz w:val="22"/>
          <w:szCs w:val="22"/>
        </w:rPr>
        <w:t>Inproper fraction</w:t>
      </w:r>
      <w:r w:rsidR="002E7AF6">
        <w:rPr>
          <w:rFonts w:asciiTheme="minorHAnsi" w:hAnsiTheme="minorHAnsi"/>
          <w:sz w:val="22"/>
          <w:szCs w:val="22"/>
        </w:rPr>
        <w:tab/>
      </w:r>
      <w:r w:rsidR="00DC6ADA" w:rsidRPr="002E7AF6">
        <w:rPr>
          <w:rFonts w:asciiTheme="minorHAnsi" w:hAnsiTheme="minorHAnsi"/>
          <w:sz w:val="22"/>
          <w:szCs w:val="22"/>
          <w:u w:val="single"/>
        </w:rPr>
        <w:tab/>
      </w:r>
      <w:r w:rsidR="00DC6ADA" w:rsidRPr="002E7AF6">
        <w:rPr>
          <w:rFonts w:asciiTheme="minorHAnsi" w:hAnsiTheme="minorHAnsi"/>
          <w:sz w:val="22"/>
          <w:szCs w:val="22"/>
          <w:u w:val="single"/>
        </w:rPr>
        <w:tab/>
      </w:r>
      <w:r w:rsidR="00DC6ADA" w:rsidRPr="002E7AF6">
        <w:rPr>
          <w:rFonts w:asciiTheme="minorHAnsi" w:hAnsiTheme="minorHAnsi"/>
          <w:sz w:val="22"/>
          <w:szCs w:val="22"/>
          <w:u w:val="single"/>
        </w:rPr>
        <w:tab/>
      </w:r>
      <w:r w:rsidR="00DC6ADA">
        <w:rPr>
          <w:rFonts w:asciiTheme="minorHAnsi" w:hAnsiTheme="minorHAnsi"/>
          <w:sz w:val="22"/>
          <w:szCs w:val="22"/>
        </w:rPr>
        <w:tab/>
      </w:r>
    </w:p>
    <w:p w:rsidR="002E7AF6" w:rsidRDefault="002E7AF6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2E7AF6" w:rsidRDefault="002E7AF6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532C9A" w:rsidRDefault="00DC6ADA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Reccurring decimal</w:t>
      </w:r>
      <w:r w:rsidR="002E7AF6">
        <w:rPr>
          <w:rFonts w:asciiTheme="minorHAnsi" w:hAnsiTheme="minorHAnsi"/>
          <w:sz w:val="22"/>
          <w:szCs w:val="22"/>
        </w:rPr>
        <w:tab/>
      </w:r>
      <w:r w:rsidR="002E7AF6" w:rsidRPr="002E7AF6">
        <w:rPr>
          <w:rFonts w:asciiTheme="minorHAnsi" w:hAnsiTheme="minorHAnsi"/>
          <w:sz w:val="22"/>
          <w:szCs w:val="22"/>
          <w:u w:val="single"/>
        </w:rPr>
        <w:tab/>
      </w:r>
      <w:r w:rsidR="002E7AF6" w:rsidRPr="002E7AF6">
        <w:rPr>
          <w:rFonts w:asciiTheme="minorHAnsi" w:hAnsiTheme="minorHAnsi"/>
          <w:sz w:val="22"/>
          <w:szCs w:val="22"/>
          <w:u w:val="single"/>
        </w:rPr>
        <w:tab/>
      </w:r>
      <w:r w:rsidR="002E7AF6" w:rsidRPr="002E7AF6">
        <w:rPr>
          <w:rFonts w:asciiTheme="minorHAnsi" w:hAnsiTheme="minorHAnsi"/>
          <w:sz w:val="22"/>
          <w:szCs w:val="22"/>
          <w:u w:val="single"/>
        </w:rPr>
        <w:tab/>
      </w:r>
    </w:p>
    <w:p w:rsidR="00DC6ADA" w:rsidRDefault="00DC6ADA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DC6ADA" w:rsidRDefault="00DC6ADA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DC6AD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EE72C4" w:rsidRDefault="00652690" w:rsidP="00EE72C4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Evaluate the following </w:t>
      </w:r>
    </w:p>
    <w:p w:rsidR="00652690" w:rsidRDefault="00652690" w:rsidP="00652690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[5 Marks]</w:t>
      </w: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-7+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-3</m:t>
            </m:r>
          </m:e>
        </m:d>
        <m:r>
          <w:rPr>
            <w:rFonts w:ascii="Cambria Math" w:hAnsi="Cambria Math"/>
            <w:sz w:val="22"/>
            <w:szCs w:val="22"/>
          </w:rPr>
          <m:t>= ______</m:t>
        </m:r>
      </m:oMath>
    </w:p>
    <w:p w:rsidR="00831A93" w:rsidRDefault="00831A93" w:rsidP="00831A93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831A93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(-20)÷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-4</m:t>
            </m:r>
          </m:e>
        </m:d>
        <m:r>
          <w:rPr>
            <w:rFonts w:ascii="Cambria Math" w:hAnsi="Cambria Math"/>
            <w:sz w:val="22"/>
            <w:szCs w:val="22"/>
          </w:rPr>
          <m:t>= ______</m:t>
        </m:r>
      </m:oMath>
    </w:p>
    <w:p w:rsidR="00831A93" w:rsidRDefault="00831A93" w:rsidP="00831A93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831A93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Pr="00652690" w:rsidRDefault="00652690" w:rsidP="00652690">
      <w:pPr>
        <w:pStyle w:val="ListParagrap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-2×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6-9</m:t>
            </m:r>
          </m:e>
        </m:d>
        <m:r>
          <w:rPr>
            <w:rFonts w:ascii="Cambria Math" w:hAnsi="Cambria Math"/>
            <w:sz w:val="22"/>
            <w:szCs w:val="22"/>
          </w:rPr>
          <m:t>= ______</m:t>
        </m:r>
      </m:oMath>
    </w:p>
    <w:p w:rsidR="00652690" w:rsidRDefault="00652690" w:rsidP="00652690">
      <w:pPr>
        <w:pStyle w:val="ListParagraph"/>
        <w:rPr>
          <w:rFonts w:asciiTheme="minorHAnsi" w:hAnsiTheme="minorHAnsi"/>
          <w:sz w:val="22"/>
          <w:szCs w:val="22"/>
        </w:rPr>
      </w:pPr>
    </w:p>
    <w:p w:rsidR="00831A93" w:rsidRDefault="00831A93" w:rsidP="00652690">
      <w:pPr>
        <w:pStyle w:val="ListParagraph"/>
        <w:rPr>
          <w:rFonts w:asciiTheme="minorHAnsi" w:hAnsiTheme="minorHAnsi"/>
          <w:sz w:val="22"/>
          <w:szCs w:val="22"/>
        </w:rPr>
      </w:pPr>
    </w:p>
    <w:p w:rsidR="00831A93" w:rsidRPr="00652690" w:rsidRDefault="00831A93" w:rsidP="00652690">
      <w:pPr>
        <w:pStyle w:val="ListParagrap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3+4×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-2</m:t>
            </m:r>
          </m:e>
        </m:d>
        <m:r>
          <w:rPr>
            <w:rFonts w:ascii="Cambria Math" w:hAnsi="Cambria Math"/>
            <w:sz w:val="22"/>
            <w:szCs w:val="22"/>
          </w:rPr>
          <m:t>-5= ______</m:t>
        </m:r>
      </m:oMath>
    </w:p>
    <w:p w:rsidR="00831A93" w:rsidRDefault="00831A93" w:rsidP="00831A93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831A93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652690" w:rsidRPr="00652690" w:rsidRDefault="00652690" w:rsidP="00652690">
      <w:pPr>
        <w:pStyle w:val="ListParagraph"/>
        <w:rPr>
          <w:rFonts w:asciiTheme="minorHAnsi" w:hAnsiTheme="minorHAnsi"/>
          <w:sz w:val="22"/>
          <w:szCs w:val="22"/>
        </w:rPr>
      </w:pPr>
    </w:p>
    <w:p w:rsidR="00652690" w:rsidRDefault="0079755B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6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-3×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t>-2</m:t>
            </m:r>
          </m:e>
        </m:d>
        <m:r>
          <w:rPr>
            <w:rFonts w:ascii="Cambria Math" w:hAnsi="Cambria Math"/>
            <w:sz w:val="22"/>
            <w:szCs w:val="22"/>
          </w:rPr>
          <m:t>= ______</m:t>
        </m:r>
      </m:oMath>
    </w:p>
    <w:p w:rsid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EE72C4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Which of the following is 7 . 936 42 rounded to 2 decimal places (circle the correct answer)</w:t>
      </w:r>
    </w:p>
    <w:p w:rsidR="00652690" w:rsidRDefault="00652690" w:rsidP="00652690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[1 mark]</w:t>
      </w:r>
    </w:p>
    <w:p w:rsidR="00652690" w:rsidRDefault="002E7AF6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 w:rsidRPr="00652690">
        <w:rPr>
          <w:rFonts w:asciiTheme="minorHAnsi" w:hAnsiTheme="minorHAnsi"/>
          <w:sz w:val="22"/>
          <w:szCs w:val="22"/>
        </w:rPr>
        <w:t xml:space="preserve">7. </w:t>
      </w:r>
      <w:r w:rsidR="00652690" w:rsidRPr="00652690">
        <w:rPr>
          <w:rFonts w:asciiTheme="minorHAnsi" w:hAnsiTheme="minorHAnsi"/>
          <w:sz w:val="22"/>
          <w:szCs w:val="22"/>
        </w:rPr>
        <w:t>93</w:t>
      </w:r>
    </w:p>
    <w:p w:rsid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2E7AF6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 w:rsidRPr="00652690">
        <w:rPr>
          <w:rFonts w:asciiTheme="minorHAnsi" w:hAnsiTheme="minorHAnsi"/>
          <w:sz w:val="22"/>
          <w:szCs w:val="22"/>
        </w:rPr>
        <w:t xml:space="preserve">7. </w:t>
      </w:r>
      <w:r w:rsidR="00652690">
        <w:rPr>
          <w:rFonts w:asciiTheme="minorHAnsi" w:hAnsiTheme="minorHAnsi"/>
          <w:sz w:val="22"/>
          <w:szCs w:val="22"/>
        </w:rPr>
        <w:t>94</w:t>
      </w:r>
    </w:p>
    <w:p w:rsidR="00652690" w:rsidRPr="00652690" w:rsidRDefault="00652690" w:rsidP="00652690">
      <w:pPr>
        <w:pStyle w:val="ListParagraph"/>
        <w:rPr>
          <w:rFonts w:asciiTheme="minorHAnsi" w:hAnsiTheme="minorHAnsi"/>
          <w:sz w:val="22"/>
          <w:szCs w:val="22"/>
        </w:rPr>
      </w:pPr>
    </w:p>
    <w:p w:rsidR="00652690" w:rsidRDefault="002E7AF6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7. </w:t>
      </w:r>
      <w:r w:rsidR="00652690">
        <w:rPr>
          <w:rFonts w:asciiTheme="minorHAnsi" w:hAnsiTheme="minorHAnsi"/>
          <w:sz w:val="22"/>
          <w:szCs w:val="22"/>
        </w:rPr>
        <w:t>930</w:t>
      </w:r>
    </w:p>
    <w:p w:rsidR="00652690" w:rsidRPr="00652690" w:rsidRDefault="00652690" w:rsidP="00652690">
      <w:pPr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7. 940 00</w:t>
      </w:r>
    </w:p>
    <w:p w:rsidR="00652690" w:rsidRPr="00652690" w:rsidRDefault="00652690" w:rsidP="00652690">
      <w:pPr>
        <w:pStyle w:val="ListParagrap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Which of the following is 12.978 rounded to 1 decimal places (circle the correct answer)</w:t>
      </w:r>
    </w:p>
    <w:p w:rsidR="00652690" w:rsidRDefault="00652690" w:rsidP="00652690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[1 mark]</w:t>
      </w: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12.9</w:t>
      </w:r>
    </w:p>
    <w:p w:rsidR="00652690" w:rsidRP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13</w:t>
      </w:r>
    </w:p>
    <w:p w:rsidR="00652690" w:rsidRPr="00652690" w:rsidRDefault="00652690" w:rsidP="00652690">
      <w:pPr>
        <w:pStyle w:val="ListParagrap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13.0</w:t>
      </w:r>
    </w:p>
    <w:p w:rsidR="00652690" w:rsidRPr="00652690" w:rsidRDefault="00652690" w:rsidP="00652690">
      <w:pPr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12.10</w:t>
      </w:r>
    </w:p>
    <w:p w:rsid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EE72C4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Round the following numbers to 3 significant figures</w:t>
      </w:r>
    </w:p>
    <w:p w:rsidR="00652690" w:rsidRDefault="00652690" w:rsidP="00652690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[3 marks]</w:t>
      </w: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2 934 065</w:t>
      </w:r>
    </w:p>
    <w:p w:rsid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67 054</w:t>
      </w:r>
    </w:p>
    <w:p w:rsidR="00652690" w:rsidRDefault="00652690" w:rsidP="00652690">
      <w:pPr>
        <w:jc w:val="both"/>
        <w:rPr>
          <w:rFonts w:asciiTheme="minorHAnsi" w:hAnsiTheme="minorHAnsi"/>
          <w:sz w:val="22"/>
          <w:szCs w:val="22"/>
        </w:rPr>
      </w:pPr>
    </w:p>
    <w:p w:rsidR="00652690" w:rsidRDefault="00652690" w:rsidP="00652690">
      <w:pPr>
        <w:jc w:val="both"/>
        <w:rPr>
          <w:rFonts w:asciiTheme="minorHAnsi" w:hAnsiTheme="minorHAnsi"/>
          <w:sz w:val="22"/>
          <w:szCs w:val="22"/>
        </w:rPr>
      </w:pPr>
    </w:p>
    <w:p w:rsidR="00652690" w:rsidRPr="00652690" w:rsidRDefault="00652690" w:rsidP="00652690">
      <w:pPr>
        <w:jc w:val="both"/>
        <w:rPr>
          <w:rFonts w:asciiTheme="minorHAnsi" w:hAnsiTheme="minorHAnsi"/>
          <w:sz w:val="22"/>
          <w:szCs w:val="22"/>
        </w:rPr>
      </w:pPr>
    </w:p>
    <w:p w:rsidR="00652690" w:rsidRDefault="002E7AF6" w:rsidP="00652690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0. </w:t>
      </w:r>
      <w:r w:rsidR="00652690">
        <w:rPr>
          <w:rFonts w:asciiTheme="minorHAnsi" w:hAnsiTheme="minorHAnsi"/>
          <w:sz w:val="22"/>
          <w:szCs w:val="22"/>
        </w:rPr>
        <w:t>007 639 42</w:t>
      </w:r>
    </w:p>
    <w:p w:rsidR="00652690" w:rsidRDefault="00532C9A" w:rsidP="00EE72C4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lastRenderedPageBreak/>
        <w:t xml:space="preserve">Find </w:t>
      </w:r>
    </w:p>
    <w:p w:rsidR="00532C9A" w:rsidRDefault="00532C9A" w:rsidP="00532C9A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[2 marks]</w:t>
      </w:r>
    </w:p>
    <w:p w:rsidR="00532C9A" w:rsidRDefault="00532C9A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532C9A" w:rsidRDefault="0079755B" w:rsidP="00532C9A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3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5</m:t>
            </m:r>
          </m:den>
        </m:f>
        <m:r>
          <w:rPr>
            <w:rFonts w:ascii="Cambria Math" w:hAnsi="Cambria Math"/>
            <w:sz w:val="22"/>
            <w:szCs w:val="22"/>
          </w:rPr>
          <m:t>+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4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7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</m:oMath>
    </w:p>
    <w:p w:rsidR="00532C9A" w:rsidRDefault="00532C9A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532C9A" w:rsidRDefault="0079755B" w:rsidP="00532C9A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3</m:t>
            </m:r>
          </m:den>
        </m:f>
        <m:r>
          <w:rPr>
            <w:rFonts w:ascii="Cambria Math" w:hAnsi="Cambria Math"/>
            <w:sz w:val="22"/>
            <w:szCs w:val="22"/>
          </w:rPr>
          <m:t>×1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5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6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</m:oMath>
    </w:p>
    <w:p w:rsidR="00532C9A" w:rsidRDefault="00532C9A" w:rsidP="00532C9A">
      <w:pPr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jc w:val="both"/>
        <w:rPr>
          <w:rFonts w:asciiTheme="minorHAnsi" w:hAnsiTheme="minorHAnsi"/>
          <w:sz w:val="22"/>
          <w:szCs w:val="22"/>
        </w:rPr>
      </w:pPr>
    </w:p>
    <w:p w:rsidR="00532C9A" w:rsidRPr="00532C9A" w:rsidRDefault="00532C9A" w:rsidP="00532C9A">
      <w:pPr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EE72C4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Simplify the following ratios</w:t>
      </w:r>
    </w:p>
    <w:p w:rsidR="00532C9A" w:rsidRDefault="00532C9A" w:rsidP="00532C9A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[3 marks]</w:t>
      </w:r>
    </w:p>
    <w:p w:rsidR="00532C9A" w:rsidRDefault="00532C9A" w:rsidP="00532C9A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5 :20</m:t>
        </m:r>
      </m:oMath>
    </w:p>
    <w:p w:rsidR="00532C9A" w:rsidRDefault="00532C9A" w:rsidP="00532C9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532C9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532C9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532C9A" w:rsidRDefault="0079755B" w:rsidP="00532C9A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4</m:t>
            </m:r>
          </m:den>
        </m:f>
        <m:r>
          <w:rPr>
            <w:rFonts w:ascii="Cambria Math" w:hAnsi="Cambria Math"/>
            <w:sz w:val="22"/>
            <w:szCs w:val="22"/>
          </w:rPr>
          <m:t xml:space="preserve"> :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2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3</m:t>
            </m:r>
          </m:den>
        </m:f>
      </m:oMath>
    </w:p>
    <w:p w:rsidR="00532C9A" w:rsidRDefault="00532C9A" w:rsidP="00532C9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532C9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532C9A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532C9A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15mins : 1 hour</w:t>
      </w:r>
    </w:p>
    <w:p w:rsidR="00532C9A" w:rsidRDefault="00532C9A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831A93" w:rsidRDefault="00831A93" w:rsidP="00532C9A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532C9A" w:rsidRDefault="00532C9A" w:rsidP="00EE72C4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$42 is divided between James and Mark in </w:t>
      </w:r>
      <w:r w:rsidR="00F462A5">
        <w:rPr>
          <w:rFonts w:asciiTheme="minorHAnsi" w:hAnsiTheme="minorHAnsi"/>
          <w:sz w:val="22"/>
          <w:szCs w:val="22"/>
        </w:rPr>
        <w:t xml:space="preserve">a ratio of 2 : 5. </w:t>
      </w:r>
    </w:p>
    <w:p w:rsidR="00532C9A" w:rsidRDefault="00532C9A" w:rsidP="00532C9A">
      <w:pPr>
        <w:pStyle w:val="ListParagraph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[2 marks]</w:t>
      </w:r>
    </w:p>
    <w:p w:rsidR="00532C9A" w:rsidRDefault="00F462A5" w:rsidP="00532C9A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How much does </w:t>
      </w:r>
      <w:r w:rsidR="00532C9A">
        <w:rPr>
          <w:rFonts w:asciiTheme="minorHAnsi" w:hAnsiTheme="minorHAnsi"/>
          <w:sz w:val="22"/>
          <w:szCs w:val="22"/>
        </w:rPr>
        <w:t>James get?</w:t>
      </w:r>
    </w:p>
    <w:p w:rsidR="00532C9A" w:rsidRDefault="00532C9A" w:rsidP="00532C9A">
      <w:pPr>
        <w:jc w:val="both"/>
        <w:rPr>
          <w:rFonts w:asciiTheme="minorHAnsi" w:hAnsiTheme="minorHAnsi"/>
          <w:sz w:val="22"/>
          <w:szCs w:val="22"/>
        </w:rPr>
      </w:pPr>
    </w:p>
    <w:p w:rsidR="00532C9A" w:rsidRPr="00532C9A" w:rsidRDefault="00532C9A" w:rsidP="00532C9A">
      <w:pPr>
        <w:jc w:val="both"/>
        <w:rPr>
          <w:rFonts w:asciiTheme="minorHAnsi" w:hAnsiTheme="minorHAnsi"/>
          <w:sz w:val="22"/>
          <w:szCs w:val="22"/>
        </w:rPr>
      </w:pPr>
    </w:p>
    <w:p w:rsidR="00532C9A" w:rsidRDefault="00831A93" w:rsidP="00532C9A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How much more does</w:t>
      </w:r>
      <w:r w:rsidR="00F462A5">
        <w:rPr>
          <w:rFonts w:asciiTheme="minorHAnsi" w:hAnsiTheme="minorHAnsi"/>
          <w:sz w:val="22"/>
          <w:szCs w:val="22"/>
        </w:rPr>
        <w:t xml:space="preserve"> Mark </w:t>
      </w:r>
      <w:r>
        <w:rPr>
          <w:rFonts w:asciiTheme="minorHAnsi" w:hAnsiTheme="minorHAnsi"/>
          <w:sz w:val="22"/>
          <w:szCs w:val="22"/>
        </w:rPr>
        <w:t>get than James</w:t>
      </w:r>
      <w:r w:rsidR="00F462A5">
        <w:rPr>
          <w:rFonts w:asciiTheme="minorHAnsi" w:hAnsiTheme="minorHAnsi"/>
          <w:sz w:val="22"/>
          <w:szCs w:val="22"/>
        </w:rPr>
        <w:t>?</w:t>
      </w:r>
    </w:p>
    <w:p w:rsidR="000F00D0" w:rsidRDefault="000F00D0" w:rsidP="000F00D0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F462A5" w:rsidRDefault="00F462A5" w:rsidP="00F462A5">
      <w:pPr>
        <w:jc w:val="both"/>
        <w:rPr>
          <w:rFonts w:asciiTheme="minorHAnsi" w:hAnsiTheme="minorHAnsi"/>
          <w:sz w:val="22"/>
          <w:szCs w:val="22"/>
        </w:rPr>
      </w:pPr>
    </w:p>
    <w:p w:rsidR="00F462A5" w:rsidRDefault="00F462A5" w:rsidP="00F462A5">
      <w:pPr>
        <w:jc w:val="both"/>
        <w:rPr>
          <w:rFonts w:asciiTheme="minorHAnsi" w:hAnsiTheme="minorHAnsi"/>
          <w:sz w:val="22"/>
          <w:szCs w:val="22"/>
        </w:rPr>
      </w:pPr>
    </w:p>
    <w:p w:rsidR="000F00D0" w:rsidRDefault="000F00D0" w:rsidP="000F00D0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0F00D0">
        <w:rPr>
          <w:rFonts w:asciiTheme="minorHAnsi" w:hAnsiTheme="minorHAnsi" w:cstheme="minorHAnsi"/>
          <w:sz w:val="22"/>
          <w:szCs w:val="22"/>
        </w:rPr>
        <w:t>Write these rates in simplest form:</w:t>
      </w:r>
    </w:p>
    <w:p w:rsidR="000F00D0" w:rsidRDefault="000F00D0" w:rsidP="000F3FC2">
      <w:pPr>
        <w:pStyle w:val="ListParagraph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[2 marks]</w:t>
      </w:r>
    </w:p>
    <w:p w:rsidR="000F00D0" w:rsidRPr="000F00D0" w:rsidRDefault="000F00D0" w:rsidP="000F00D0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:rsidR="000F00D0" w:rsidRDefault="000F00D0" w:rsidP="000F00D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42 m in  </w:t>
      </w:r>
      <w:r w:rsidR="000F3FC2">
        <w:rPr>
          <w:rFonts w:asciiTheme="minorHAnsi" w:hAnsiTheme="minorHAnsi" w:cstheme="minorHAnsi"/>
          <w:sz w:val="22"/>
          <w:szCs w:val="22"/>
        </w:rPr>
        <w:t>6</w:t>
      </w:r>
      <w:r>
        <w:rPr>
          <w:rFonts w:asciiTheme="minorHAnsi" w:hAnsiTheme="minorHAnsi" w:cstheme="minorHAnsi"/>
          <w:sz w:val="22"/>
          <w:szCs w:val="22"/>
        </w:rPr>
        <w:t xml:space="preserve"> seconds</w:t>
      </w:r>
      <w:r w:rsidRPr="00C53AD7">
        <w:rPr>
          <w:rFonts w:asciiTheme="minorHAnsi" w:hAnsiTheme="minorHAnsi" w:cstheme="minorHAnsi"/>
          <w:sz w:val="22"/>
          <w:szCs w:val="22"/>
        </w:rPr>
        <w:tab/>
      </w:r>
    </w:p>
    <w:p w:rsidR="000F00D0" w:rsidRDefault="000F00D0" w:rsidP="000F00D0">
      <w:pPr>
        <w:rPr>
          <w:rFonts w:asciiTheme="minorHAnsi" w:hAnsiTheme="minorHAnsi" w:cstheme="minorHAnsi"/>
          <w:sz w:val="22"/>
          <w:szCs w:val="22"/>
        </w:rPr>
      </w:pPr>
    </w:p>
    <w:p w:rsidR="000F00D0" w:rsidRDefault="000F00D0" w:rsidP="000F00D0">
      <w:pPr>
        <w:rPr>
          <w:rFonts w:asciiTheme="minorHAnsi" w:hAnsiTheme="minorHAnsi" w:cstheme="minorHAnsi"/>
          <w:sz w:val="22"/>
          <w:szCs w:val="22"/>
        </w:rPr>
      </w:pPr>
    </w:p>
    <w:p w:rsidR="000F00D0" w:rsidRDefault="000F00D0" w:rsidP="000F00D0">
      <w:pPr>
        <w:rPr>
          <w:rFonts w:asciiTheme="minorHAnsi" w:hAnsiTheme="minorHAnsi" w:cstheme="minorHAnsi"/>
          <w:sz w:val="22"/>
          <w:szCs w:val="22"/>
        </w:rPr>
      </w:pPr>
    </w:p>
    <w:p w:rsidR="000F00D0" w:rsidRPr="000F00D0" w:rsidRDefault="000F00D0" w:rsidP="000F00D0">
      <w:pPr>
        <w:rPr>
          <w:rFonts w:asciiTheme="minorHAnsi" w:hAnsiTheme="minorHAnsi" w:cstheme="minorHAnsi"/>
          <w:sz w:val="22"/>
          <w:szCs w:val="22"/>
        </w:rPr>
      </w:pPr>
    </w:p>
    <w:p w:rsidR="000F00D0" w:rsidRDefault="000F3FC2" w:rsidP="000F00D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5000 Litres in 2</w:t>
      </w:r>
      <m:oMath>
        <m:f>
          <m:fPr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theme="minorHAnsi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 w:cstheme="minorHAnsi"/>
                <w:sz w:val="22"/>
                <w:szCs w:val="22"/>
              </w:rPr>
              <m:t>2</m:t>
            </m:r>
          </m:den>
        </m:f>
        <m:r>
          <w:rPr>
            <w:rFonts w:ascii="Cambria Math" w:hAnsi="Cambria Math" w:cstheme="minorHAnsi"/>
            <w:sz w:val="22"/>
            <w:szCs w:val="22"/>
          </w:rPr>
          <m:t xml:space="preserve"> </m:t>
        </m:r>
      </m:oMath>
      <w:r>
        <w:rPr>
          <w:rFonts w:asciiTheme="minorHAnsi" w:hAnsiTheme="minorHAnsi" w:cstheme="minorHAnsi"/>
          <w:sz w:val="22"/>
          <w:szCs w:val="22"/>
        </w:rPr>
        <w:t>hours</w:t>
      </w:r>
    </w:p>
    <w:p w:rsidR="000F00D0" w:rsidRDefault="000F00D0" w:rsidP="000F00D0">
      <w:pPr>
        <w:rPr>
          <w:rFonts w:asciiTheme="minorHAnsi" w:hAnsiTheme="minorHAnsi" w:cstheme="minorHAnsi"/>
          <w:sz w:val="22"/>
          <w:szCs w:val="22"/>
        </w:rPr>
      </w:pPr>
    </w:p>
    <w:p w:rsidR="000F00D0" w:rsidRDefault="000F00D0" w:rsidP="000F00D0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0F00D0" w:rsidRDefault="000F00D0" w:rsidP="000F00D0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0F00D0" w:rsidRDefault="000F00D0" w:rsidP="000F00D0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0F00D0" w:rsidRDefault="000F00D0" w:rsidP="000F00D0">
      <w:pPr>
        <w:pStyle w:val="ListParagraph"/>
        <w:jc w:val="both"/>
        <w:rPr>
          <w:rFonts w:asciiTheme="minorHAnsi" w:hAnsiTheme="minorHAnsi"/>
          <w:sz w:val="22"/>
          <w:szCs w:val="22"/>
        </w:rPr>
      </w:pPr>
    </w:p>
    <w:p w:rsidR="00F462A5" w:rsidRDefault="002E7AF6" w:rsidP="00F462A5">
      <w:pPr>
        <w:pStyle w:val="ListParagraph"/>
        <w:numPr>
          <w:ilvl w:val="0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car travels at an average speed of 80km/h. How far does the car travel in:</w:t>
      </w:r>
    </w:p>
    <w:p w:rsidR="002E7AF6" w:rsidRDefault="002E7AF6" w:rsidP="002E7AF6">
      <w:pPr>
        <w:pStyle w:val="ListParagraph"/>
        <w:ind w:left="6480"/>
        <w:jc w:val="right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[2 marks]</w:t>
      </w:r>
    </w:p>
    <w:p w:rsidR="002E7AF6" w:rsidRDefault="002E7AF6" w:rsidP="002E7AF6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2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2</m:t>
            </m:r>
          </m:den>
        </m:f>
      </m:oMath>
      <w:r>
        <w:rPr>
          <w:rFonts w:asciiTheme="minorHAnsi" w:hAnsiTheme="minorHAnsi"/>
          <w:sz w:val="22"/>
          <w:szCs w:val="22"/>
        </w:rPr>
        <w:t xml:space="preserve"> hours?</w:t>
      </w:r>
    </w:p>
    <w:p w:rsidR="002E7AF6" w:rsidRDefault="002E7AF6" w:rsidP="002E7AF6">
      <w:pPr>
        <w:jc w:val="both"/>
        <w:rPr>
          <w:rFonts w:asciiTheme="minorHAnsi" w:hAnsiTheme="minorHAnsi"/>
          <w:sz w:val="22"/>
          <w:szCs w:val="22"/>
        </w:rPr>
      </w:pPr>
    </w:p>
    <w:p w:rsidR="002E7AF6" w:rsidRDefault="002E7AF6" w:rsidP="002E7AF6">
      <w:pPr>
        <w:jc w:val="both"/>
        <w:rPr>
          <w:rFonts w:asciiTheme="minorHAnsi" w:hAnsiTheme="minorHAnsi"/>
          <w:sz w:val="22"/>
          <w:szCs w:val="22"/>
        </w:rPr>
      </w:pPr>
    </w:p>
    <w:p w:rsidR="0079755B" w:rsidRPr="002E7AF6" w:rsidRDefault="0079755B" w:rsidP="002E7AF6">
      <w:pPr>
        <w:jc w:val="both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 w:rsidR="002E7AF6" w:rsidRDefault="002E7AF6" w:rsidP="002E7AF6">
      <w:pPr>
        <w:pStyle w:val="ListParagraph"/>
        <w:ind w:left="1440"/>
        <w:jc w:val="both"/>
        <w:rPr>
          <w:rFonts w:asciiTheme="minorHAnsi" w:hAnsiTheme="minorHAnsi"/>
          <w:sz w:val="22"/>
          <w:szCs w:val="22"/>
        </w:rPr>
      </w:pPr>
    </w:p>
    <w:p w:rsidR="002E7AF6" w:rsidRPr="00F462A5" w:rsidRDefault="002E7AF6" w:rsidP="002E7AF6">
      <w:pPr>
        <w:pStyle w:val="ListParagraph"/>
        <w:numPr>
          <w:ilvl w:val="1"/>
          <w:numId w:val="1"/>
        </w:num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40 minutes?</w:t>
      </w:r>
    </w:p>
    <w:sectPr w:rsidR="002E7AF6" w:rsidRPr="00F462A5" w:rsidSect="00532C9A">
      <w:footerReference w:type="default" r:id="rId9"/>
      <w:pgSz w:w="11906" w:h="16838"/>
      <w:pgMar w:top="720" w:right="720" w:bottom="72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2076" w:rsidRDefault="00132076" w:rsidP="00831A93">
      <w:r>
        <w:separator/>
      </w:r>
    </w:p>
  </w:endnote>
  <w:endnote w:type="continuationSeparator" w:id="0">
    <w:p w:rsidR="00132076" w:rsidRDefault="00132076" w:rsidP="00831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501332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1A93" w:rsidRDefault="00831A9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9755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31A93" w:rsidRDefault="00831A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2076" w:rsidRDefault="00132076" w:rsidP="00831A93">
      <w:r>
        <w:separator/>
      </w:r>
    </w:p>
  </w:footnote>
  <w:footnote w:type="continuationSeparator" w:id="0">
    <w:p w:rsidR="00132076" w:rsidRDefault="00132076" w:rsidP="00831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3415"/>
    <w:multiLevelType w:val="hybridMultilevel"/>
    <w:tmpl w:val="BA9EAF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1C4FE4"/>
    <w:multiLevelType w:val="hybridMultilevel"/>
    <w:tmpl w:val="F356DDEA"/>
    <w:lvl w:ilvl="0" w:tplc="DEAAB3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72C4"/>
    <w:rsid w:val="0008519F"/>
    <w:rsid w:val="000F00D0"/>
    <w:rsid w:val="000F3FC2"/>
    <w:rsid w:val="00132076"/>
    <w:rsid w:val="001405FF"/>
    <w:rsid w:val="002E7AF6"/>
    <w:rsid w:val="00532C9A"/>
    <w:rsid w:val="00642496"/>
    <w:rsid w:val="00652690"/>
    <w:rsid w:val="0079755B"/>
    <w:rsid w:val="00831A93"/>
    <w:rsid w:val="00DA5F17"/>
    <w:rsid w:val="00DC6ADA"/>
    <w:rsid w:val="00EE72C4"/>
    <w:rsid w:val="00F4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2C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EE72C4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E72C4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EE72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2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2C4"/>
    <w:rPr>
      <w:rFonts w:ascii="Tahoma" w:eastAsia="Times New Roman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E72C4"/>
    <w:rPr>
      <w:color w:val="808080"/>
    </w:rPr>
  </w:style>
  <w:style w:type="paragraph" w:styleId="Header">
    <w:name w:val="header"/>
    <w:basedOn w:val="Normal"/>
    <w:link w:val="HeaderChar"/>
    <w:unhideWhenUsed/>
    <w:rsid w:val="00831A9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831A9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31A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A93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915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28426384</Template>
  <TotalTime>1</TotalTime>
  <Pages>4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</cp:lastModifiedBy>
  <cp:revision>2</cp:revision>
  <dcterms:created xsi:type="dcterms:W3CDTF">2015-02-27T06:07:00Z</dcterms:created>
  <dcterms:modified xsi:type="dcterms:W3CDTF">2015-02-27T06:07:00Z</dcterms:modified>
</cp:coreProperties>
</file>