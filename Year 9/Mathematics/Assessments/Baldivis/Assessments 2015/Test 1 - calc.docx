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70E7FB" w14:textId="77777777"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ED0C6C" w14:paraId="663D7126" w14:textId="77777777" w:rsidTr="0067228C">
        <w:tc>
          <w:tcPr>
            <w:tcW w:w="10188" w:type="dxa"/>
          </w:tcPr>
          <w:p w14:paraId="5D805DC0" w14:textId="77777777" w:rsidR="0050563A" w:rsidRDefault="0050563A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14:paraId="2099793A" w14:textId="77777777" w:rsidR="00ED0C6C" w:rsidRPr="00ED0C6C" w:rsidRDefault="00F273D8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43257552" wp14:editId="0F129220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4462B">
              <w:rPr>
                <w:rFonts w:ascii="Calibri" w:hAnsi="Calibri" w:cs="Calibri"/>
                <w:b/>
                <w:sz w:val="32"/>
                <w:szCs w:val="32"/>
              </w:rPr>
              <w:t>Year 9</w:t>
            </w:r>
          </w:p>
          <w:p w14:paraId="3ACC5DD1" w14:textId="77777777" w:rsidR="00ED0C6C" w:rsidRPr="00ED0C6C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14:paraId="4D37FA29" w14:textId="77777777" w:rsidR="00ED0C6C" w:rsidRPr="00ED0C6C" w:rsidRDefault="0054462B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Test 1</w:t>
            </w:r>
            <w:r w:rsidR="008E2BFF">
              <w:rPr>
                <w:rFonts w:ascii="Calibri" w:hAnsi="Calibri" w:cs="Calibri"/>
                <w:szCs w:val="32"/>
              </w:rPr>
              <w:t>- Number and Probability</w:t>
            </w:r>
          </w:p>
          <w:p w14:paraId="7784CB8F" w14:textId="77777777" w:rsidR="00ED0C6C" w:rsidRPr="00ED0C6C" w:rsidRDefault="00ED0C6C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14:paraId="3C8236E5" w14:textId="77777777" w:rsidR="00ED0C6C" w:rsidRPr="0050563A" w:rsidRDefault="00F02C25" w:rsidP="0067228C">
            <w:pPr>
              <w:pStyle w:val="Heading1"/>
              <w:rPr>
                <w:rFonts w:ascii="Calibri" w:hAnsi="Calibri" w:cs="Calibri"/>
                <w:b w:val="0"/>
                <w:sz w:val="24"/>
                <w:szCs w:val="24"/>
                <w:u w:val="none"/>
              </w:rPr>
            </w:pPr>
            <w:r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R</w:t>
            </w:r>
            <w:r w:rsidR="0050563A"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esources allowed</w:t>
            </w:r>
          </w:p>
          <w:p w14:paraId="6A80B21A" w14:textId="77777777" w:rsidR="00ED0C6C" w:rsidRPr="00ED0C6C" w:rsidRDefault="00ED0C6C" w:rsidP="00797334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3D083F" w14:paraId="67CD7097" w14:textId="77777777" w:rsidTr="0067228C">
        <w:tc>
          <w:tcPr>
            <w:tcW w:w="10188" w:type="dxa"/>
          </w:tcPr>
          <w:p w14:paraId="5E2AB99C" w14:textId="77777777" w:rsidR="00ED0C6C" w:rsidRPr="003D083F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281F8AB6" w14:textId="77777777" w:rsidR="00797334" w:rsidRPr="003D083F" w:rsidRDefault="00ED0C6C" w:rsidP="0079733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797334" w:rsidRPr="003D083F">
              <w:rPr>
                <w:rFonts w:ascii="Calibri" w:hAnsi="Calibri" w:cs="Calibri"/>
                <w:sz w:val="22"/>
                <w:szCs w:val="22"/>
              </w:rPr>
              <w:tab/>
              <w:t xml:space="preserve">          Time: </w:t>
            </w:r>
            <w:r w:rsidR="00F02C25" w:rsidRPr="003D083F">
              <w:rPr>
                <w:rFonts w:ascii="Calibri" w:hAnsi="Calibri" w:cs="Calibri"/>
                <w:sz w:val="22"/>
                <w:szCs w:val="22"/>
              </w:rPr>
              <w:t>35</w:t>
            </w:r>
            <w:r w:rsidR="00B431CA" w:rsidRPr="003D08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97334" w:rsidRPr="003D083F">
              <w:rPr>
                <w:rFonts w:ascii="Calibri" w:hAnsi="Calibri" w:cs="Calibri"/>
                <w:sz w:val="22"/>
                <w:szCs w:val="22"/>
              </w:rPr>
              <w:t xml:space="preserve">minutes              </w:t>
            </w:r>
            <w:r w:rsidR="00797334" w:rsidRPr="003D083F">
              <w:rPr>
                <w:rFonts w:ascii="Calibri" w:hAnsi="Calibri" w:cs="Calibri"/>
                <w:sz w:val="22"/>
                <w:szCs w:val="22"/>
                <w:lang w:val="en-US"/>
              </w:rPr>
              <w:t>Total Mark:________</w:t>
            </w:r>
          </w:p>
          <w:p w14:paraId="5D193751" w14:textId="77777777" w:rsidR="00ED0C6C" w:rsidRPr="003D083F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14:paraId="68177AC3" w14:textId="77777777" w:rsidR="00ED0C6C" w:rsidRPr="003D083F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14:paraId="4F654452" w14:textId="3F29B0E5" w:rsidR="00912130" w:rsidRPr="003D083F" w:rsidRDefault="00912130" w:rsidP="00912130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Two people are selected with</w:t>
      </w:r>
      <w:r w:rsidR="00497B52">
        <w:rPr>
          <w:rFonts w:ascii="Calibri" w:hAnsi="Calibri" w:cs="Calibri"/>
          <w:sz w:val="22"/>
          <w:szCs w:val="22"/>
        </w:rPr>
        <w:t>out</w:t>
      </w:r>
      <w:r w:rsidRPr="003D083F">
        <w:rPr>
          <w:rFonts w:ascii="Calibri" w:hAnsi="Calibri" w:cs="Calibri"/>
          <w:sz w:val="22"/>
          <w:szCs w:val="22"/>
        </w:rPr>
        <w:t xml:space="preserve"> replacement from a group of four: Adam (A), Brenda (B), Caroline (C) and Darren (D).</w:t>
      </w:r>
    </w:p>
    <w:p w14:paraId="7AFAD41A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</w:p>
    <w:p w14:paraId="03A7F33E" w14:textId="77777777" w:rsidR="00912130" w:rsidRPr="003D083F" w:rsidRDefault="00912130" w:rsidP="00912130">
      <w:pPr>
        <w:pStyle w:val="list2"/>
        <w:ind w:left="1152" w:hanging="43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a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List all the possible combinations for the selection by completing the following table.</w:t>
      </w:r>
    </w:p>
    <w:p w14:paraId="5D2B467F" w14:textId="77777777" w:rsidR="00912130" w:rsidRPr="003D083F" w:rsidRDefault="00912130" w:rsidP="00912130">
      <w:pPr>
        <w:pStyle w:val="paratxt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1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540"/>
        <w:gridCol w:w="810"/>
        <w:gridCol w:w="812"/>
        <w:gridCol w:w="687"/>
        <w:gridCol w:w="688"/>
      </w:tblGrid>
      <w:tr w:rsidR="00912130" w:rsidRPr="003D083F" w14:paraId="3DFB7714" w14:textId="77777777" w:rsidTr="00B80D69">
        <w:trPr>
          <w:cantSplit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603C6015" w14:textId="77777777" w:rsidR="00912130" w:rsidRPr="003D083F" w:rsidRDefault="00912130" w:rsidP="00B80D69">
            <w:pPr>
              <w:pStyle w:val="paratxt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073EFFB1" w14:textId="77777777" w:rsidR="00912130" w:rsidRPr="003D083F" w:rsidRDefault="00912130" w:rsidP="00B80D69">
            <w:pPr>
              <w:pStyle w:val="paratxt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97" w:type="dxa"/>
            <w:gridSpan w:val="4"/>
          </w:tcPr>
          <w:p w14:paraId="16E3D8A9" w14:textId="77777777" w:rsidR="00912130" w:rsidRPr="003D083F" w:rsidRDefault="00912130" w:rsidP="00B80D69">
            <w:pPr>
              <w:pStyle w:val="paratxt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3D083F">
              <w:rPr>
                <w:rFonts w:ascii="Calibri" w:hAnsi="Calibri" w:cs="Calibri"/>
                <w:bCs/>
                <w:sz w:val="22"/>
                <w:szCs w:val="22"/>
              </w:rPr>
              <w:t>1st</w:t>
            </w:r>
          </w:p>
        </w:tc>
      </w:tr>
      <w:tr w:rsidR="00912130" w:rsidRPr="003D083F" w14:paraId="3A7DDDF0" w14:textId="77777777" w:rsidTr="00B80D69">
        <w:tc>
          <w:tcPr>
            <w:tcW w:w="666" w:type="dxa"/>
            <w:tcBorders>
              <w:top w:val="nil"/>
              <w:left w:val="nil"/>
              <w:right w:val="nil"/>
            </w:tcBorders>
          </w:tcPr>
          <w:p w14:paraId="73141021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</w:tcBorders>
          </w:tcPr>
          <w:p w14:paraId="63BBC855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10" w:type="dxa"/>
          </w:tcPr>
          <w:p w14:paraId="360158F2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812" w:type="dxa"/>
          </w:tcPr>
          <w:p w14:paraId="6CBDFD40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687" w:type="dxa"/>
          </w:tcPr>
          <w:p w14:paraId="4FA96913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688" w:type="dxa"/>
          </w:tcPr>
          <w:p w14:paraId="3130DC3D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</w:tr>
      <w:tr w:rsidR="00912130" w:rsidRPr="003D083F" w14:paraId="4FEAEF10" w14:textId="77777777" w:rsidTr="00B80D69">
        <w:trPr>
          <w:cantSplit/>
        </w:trPr>
        <w:tc>
          <w:tcPr>
            <w:tcW w:w="666" w:type="dxa"/>
            <w:vMerge w:val="restart"/>
            <w:vAlign w:val="center"/>
          </w:tcPr>
          <w:p w14:paraId="09B8087F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2nd</w:t>
            </w:r>
          </w:p>
        </w:tc>
        <w:tc>
          <w:tcPr>
            <w:tcW w:w="540" w:type="dxa"/>
          </w:tcPr>
          <w:p w14:paraId="742AAE79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810" w:type="dxa"/>
          </w:tcPr>
          <w:p w14:paraId="24745CF5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12" w:type="dxa"/>
          </w:tcPr>
          <w:p w14:paraId="1F1EE65E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87" w:type="dxa"/>
          </w:tcPr>
          <w:p w14:paraId="7F7862EF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88" w:type="dxa"/>
          </w:tcPr>
          <w:p w14:paraId="48787345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12130" w:rsidRPr="003D083F" w14:paraId="620194E9" w14:textId="77777777" w:rsidTr="00B80D69">
        <w:trPr>
          <w:cantSplit/>
        </w:trPr>
        <w:tc>
          <w:tcPr>
            <w:tcW w:w="666" w:type="dxa"/>
            <w:vMerge/>
          </w:tcPr>
          <w:p w14:paraId="02E22038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0" w:type="dxa"/>
          </w:tcPr>
          <w:p w14:paraId="37FAAAEF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267C5B36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12" w:type="dxa"/>
          </w:tcPr>
          <w:p w14:paraId="0BC3DC92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87" w:type="dxa"/>
          </w:tcPr>
          <w:p w14:paraId="73F1781F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88" w:type="dxa"/>
          </w:tcPr>
          <w:p w14:paraId="119A281D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12130" w:rsidRPr="003D083F" w14:paraId="689B313F" w14:textId="77777777" w:rsidTr="00B80D69">
        <w:trPr>
          <w:cantSplit/>
        </w:trPr>
        <w:tc>
          <w:tcPr>
            <w:tcW w:w="666" w:type="dxa"/>
            <w:vMerge/>
          </w:tcPr>
          <w:p w14:paraId="71BA8735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0" w:type="dxa"/>
          </w:tcPr>
          <w:p w14:paraId="1BE1F0EB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810" w:type="dxa"/>
          </w:tcPr>
          <w:p w14:paraId="45E43A2B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12" w:type="dxa"/>
          </w:tcPr>
          <w:p w14:paraId="5F985272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87" w:type="dxa"/>
          </w:tcPr>
          <w:p w14:paraId="719FBC8C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88" w:type="dxa"/>
          </w:tcPr>
          <w:p w14:paraId="18113E99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12130" w:rsidRPr="003D083F" w14:paraId="1E8BE041" w14:textId="77777777" w:rsidTr="00B80D69">
        <w:trPr>
          <w:cantSplit/>
        </w:trPr>
        <w:tc>
          <w:tcPr>
            <w:tcW w:w="666" w:type="dxa"/>
            <w:vMerge/>
          </w:tcPr>
          <w:p w14:paraId="24BD2A89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40" w:type="dxa"/>
          </w:tcPr>
          <w:p w14:paraId="08158BC9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810" w:type="dxa"/>
          </w:tcPr>
          <w:p w14:paraId="3DA05278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12" w:type="dxa"/>
          </w:tcPr>
          <w:p w14:paraId="4A88A521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87" w:type="dxa"/>
          </w:tcPr>
          <w:p w14:paraId="7733AD2A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88" w:type="dxa"/>
          </w:tcPr>
          <w:p w14:paraId="14871DB8" w14:textId="77777777" w:rsidR="00912130" w:rsidRPr="003D083F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726F13B" w14:textId="77777777" w:rsidR="00912130" w:rsidRPr="003D083F" w:rsidRDefault="00912130" w:rsidP="00912130">
      <w:pPr>
        <w:pStyle w:val="paratxt"/>
        <w:rPr>
          <w:rFonts w:ascii="Calibri" w:hAnsi="Calibri" w:cs="Calibri"/>
          <w:sz w:val="22"/>
          <w:szCs w:val="22"/>
        </w:rPr>
      </w:pPr>
    </w:p>
    <w:p w14:paraId="2C01598C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</w:p>
    <w:p w14:paraId="4AD5261A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b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Find the probability that the selection will contain Brenda and Darren.</w:t>
      </w:r>
    </w:p>
    <w:p w14:paraId="6E238FE8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</w:p>
    <w:p w14:paraId="655496AA" w14:textId="77777777" w:rsidR="00912130" w:rsidRPr="003D083F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  <w:r w:rsidRPr="003D083F">
        <w:rPr>
          <w:rFonts w:ascii="Calibri" w:hAnsi="Calibri" w:cs="Calibri"/>
          <w:sz w:val="22"/>
          <w:szCs w:val="22"/>
          <w:u w:val="single"/>
        </w:rPr>
        <w:tab/>
      </w:r>
    </w:p>
    <w:p w14:paraId="7924DA6F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</w:p>
    <w:p w14:paraId="15DCDCFF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c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Find the probability that the selection will contain Caroline.</w:t>
      </w:r>
    </w:p>
    <w:p w14:paraId="5516E21A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</w:p>
    <w:p w14:paraId="69ECD383" w14:textId="77777777" w:rsidR="00912130" w:rsidRPr="003D083F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  <w:r w:rsidRPr="003D083F">
        <w:rPr>
          <w:rFonts w:ascii="Calibri" w:hAnsi="Calibri" w:cs="Calibri"/>
          <w:sz w:val="22"/>
          <w:szCs w:val="22"/>
          <w:u w:val="single"/>
        </w:rPr>
        <w:tab/>
      </w:r>
    </w:p>
    <w:p w14:paraId="3D7B4126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</w:p>
    <w:p w14:paraId="3C7F329C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d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Find the probability that the selection will be the same person both times.</w:t>
      </w:r>
    </w:p>
    <w:p w14:paraId="76C56269" w14:textId="77777777" w:rsidR="00912130" w:rsidRPr="003D083F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</w:p>
    <w:p w14:paraId="0D5D4AE3" w14:textId="77777777" w:rsidR="00912130" w:rsidRPr="003D083F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  <w:r w:rsidRPr="003D083F">
        <w:rPr>
          <w:rFonts w:ascii="Calibri" w:hAnsi="Calibri" w:cs="Calibri"/>
          <w:sz w:val="22"/>
          <w:szCs w:val="22"/>
          <w:u w:val="single"/>
        </w:rPr>
        <w:tab/>
      </w:r>
    </w:p>
    <w:p w14:paraId="4F0E99F1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</w:p>
    <w:p w14:paraId="7E348438" w14:textId="77777777" w:rsidR="00912130" w:rsidRPr="003D083F" w:rsidRDefault="00912130" w:rsidP="00912130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e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Find the probability that Adam won’t be selected.</w:t>
      </w:r>
    </w:p>
    <w:p w14:paraId="3FC15819" w14:textId="77777777" w:rsidR="00912130" w:rsidRPr="003D083F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</w:p>
    <w:p w14:paraId="775D8561" w14:textId="77777777" w:rsidR="00912130" w:rsidRPr="003D083F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  <w:r w:rsidRPr="003D083F">
        <w:rPr>
          <w:rFonts w:ascii="Calibri" w:hAnsi="Calibri" w:cs="Calibri"/>
          <w:sz w:val="22"/>
          <w:szCs w:val="22"/>
          <w:u w:val="single"/>
        </w:rPr>
        <w:tab/>
      </w:r>
    </w:p>
    <w:p w14:paraId="59D2D352" w14:textId="77777777" w:rsidR="00912130" w:rsidRPr="003D083F" w:rsidRDefault="00912130" w:rsidP="00884FF4">
      <w:pPr>
        <w:pStyle w:val="paratxt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[5 marks]</w:t>
      </w:r>
    </w:p>
    <w:p w14:paraId="0801DF03" w14:textId="77777777" w:rsidR="00912130" w:rsidRPr="003D083F" w:rsidRDefault="00912130" w:rsidP="00912130">
      <w:pPr>
        <w:rPr>
          <w:rFonts w:ascii="Calibri" w:hAnsi="Calibri" w:cs="Calibri"/>
          <w:sz w:val="22"/>
          <w:szCs w:val="22"/>
        </w:rPr>
      </w:pPr>
    </w:p>
    <w:p w14:paraId="611801DA" w14:textId="5221AA27" w:rsidR="00497B52" w:rsidRPr="003D083F" w:rsidRDefault="00497B52" w:rsidP="00497B5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Simplify each of the following ratios with correct units.</w:t>
      </w:r>
      <w:r w:rsidRPr="003D083F">
        <w:rPr>
          <w:rFonts w:ascii="Calibri" w:hAnsi="Calibri" w:cs="Calibri"/>
          <w:sz w:val="22"/>
          <w:szCs w:val="22"/>
        </w:rPr>
        <w:br/>
      </w:r>
      <w:r w:rsidRPr="003D083F">
        <w:rPr>
          <w:rFonts w:ascii="Calibri" w:hAnsi="Calibri" w:cs="Calibri"/>
          <w:sz w:val="22"/>
          <w:szCs w:val="22"/>
        </w:rPr>
        <w:br/>
        <w:t>a</w:t>
      </w:r>
      <w:r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180 : 30 </w:t>
      </w:r>
      <w:r w:rsidRPr="003D083F">
        <w:rPr>
          <w:rFonts w:ascii="Calibri" w:hAnsi="Calibri" w:cs="Calibri"/>
          <w:sz w:val="22"/>
          <w:szCs w:val="22"/>
        </w:rPr>
        <w:t xml:space="preserve"> 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 xml:space="preserve">b </w:t>
      </w:r>
      <w:r w:rsidRPr="003D083F">
        <w:rPr>
          <w:rFonts w:ascii="Calibri" w:hAnsi="Calibri" w:cs="Calibri"/>
          <w:sz w:val="22"/>
          <w:szCs w:val="22"/>
        </w:rPr>
        <w:tab/>
        <w:t xml:space="preserve">450 m: 90 cm </w:t>
      </w:r>
      <w:r w:rsidRPr="003D083F">
        <w:rPr>
          <w:rFonts w:ascii="Calibri" w:hAnsi="Calibri" w:cs="Calibri"/>
          <w:sz w:val="22"/>
          <w:szCs w:val="22"/>
        </w:rPr>
        <w:br/>
      </w:r>
    </w:p>
    <w:p w14:paraId="710BEF85" w14:textId="77777777" w:rsidR="00497B52" w:rsidRPr="003D083F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  <w:t>_____________________________</w:t>
      </w:r>
      <w:r w:rsidRPr="003D083F">
        <w:rPr>
          <w:rFonts w:ascii="Calibri" w:hAnsi="Calibri" w:cs="Calibri"/>
          <w:sz w:val="22"/>
          <w:szCs w:val="22"/>
        </w:rPr>
        <w:tab/>
        <w:t>______________________________</w:t>
      </w:r>
    </w:p>
    <w:p w14:paraId="71F0BC0C" w14:textId="77777777" w:rsidR="00497B52" w:rsidRPr="003D083F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 w:cs="Calibri"/>
          <w:sz w:val="22"/>
          <w:szCs w:val="22"/>
        </w:rPr>
      </w:pPr>
    </w:p>
    <w:p w14:paraId="3B6B0694" w14:textId="54169F16" w:rsidR="00497B52" w:rsidRPr="003D083F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proofErr w:type="gramStart"/>
      <w:r w:rsidRPr="003D083F">
        <w:rPr>
          <w:rFonts w:ascii="Calibri" w:hAnsi="Calibri" w:cs="Calibri"/>
          <w:sz w:val="22"/>
          <w:szCs w:val="22"/>
        </w:rPr>
        <w:t>c</w:t>
      </w:r>
      <w:proofErr w:type="gramEnd"/>
      <w:r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63 </w:t>
      </w:r>
      <w:r w:rsidRPr="003D083F">
        <w:rPr>
          <w:rFonts w:ascii="Calibri" w:hAnsi="Calibri" w:cs="Calibri"/>
          <w:sz w:val="22"/>
          <w:szCs w:val="22"/>
        </w:rPr>
        <w:t xml:space="preserve">: 7 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 xml:space="preserve">d </w:t>
      </w:r>
      <w:r w:rsidRPr="003D083F">
        <w:rPr>
          <w:rFonts w:ascii="Calibri" w:hAnsi="Calibri" w:cs="Calibri"/>
          <w:sz w:val="22"/>
          <w:szCs w:val="22"/>
        </w:rPr>
        <w:tab/>
        <w:t>8 km: 2000 cm: 300 m</w:t>
      </w:r>
      <w:r w:rsidRPr="003D083F">
        <w:rPr>
          <w:rFonts w:ascii="Calibri" w:hAnsi="Calibri" w:cs="Calibri"/>
          <w:sz w:val="22"/>
          <w:szCs w:val="22"/>
        </w:rPr>
        <w:br/>
      </w:r>
    </w:p>
    <w:p w14:paraId="13E83D1A" w14:textId="77777777" w:rsidR="00497B52" w:rsidRPr="003D083F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  <w:t>_____________________________</w:t>
      </w:r>
      <w:r w:rsidRPr="003D083F">
        <w:rPr>
          <w:rFonts w:ascii="Calibri" w:hAnsi="Calibri" w:cs="Calibri"/>
          <w:sz w:val="22"/>
          <w:szCs w:val="22"/>
        </w:rPr>
        <w:tab/>
        <w:t>______________________________</w:t>
      </w:r>
    </w:p>
    <w:p w14:paraId="4F7CC00C" w14:textId="77777777" w:rsidR="00497B52" w:rsidRPr="003D083F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 w:cs="Calibri"/>
          <w:sz w:val="22"/>
          <w:szCs w:val="22"/>
        </w:rPr>
      </w:pPr>
    </w:p>
    <w:p w14:paraId="7FE06FA3" w14:textId="77777777" w:rsidR="00497B52" w:rsidRPr="003D083F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[2 marks]</w:t>
      </w:r>
    </w:p>
    <w:p w14:paraId="37D712B4" w14:textId="77777777" w:rsidR="00912130" w:rsidRPr="003D083F" w:rsidRDefault="00912130" w:rsidP="00912130">
      <w:pPr>
        <w:pStyle w:val="h2"/>
        <w:tabs>
          <w:tab w:val="left" w:pos="1170"/>
        </w:tabs>
        <w:rPr>
          <w:rFonts w:ascii="Calibri" w:hAnsi="Calibri" w:cs="Calibri"/>
          <w:b w:val="0"/>
          <w:sz w:val="22"/>
          <w:szCs w:val="22"/>
        </w:rPr>
      </w:pPr>
    </w:p>
    <w:p w14:paraId="50F55B5B" w14:textId="77777777" w:rsidR="00AA3928" w:rsidRPr="00497B52" w:rsidRDefault="00AA3928" w:rsidP="00497B5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 w:cs="Calibri"/>
          <w:sz w:val="22"/>
          <w:szCs w:val="22"/>
        </w:rPr>
      </w:pPr>
      <w:r w:rsidRPr="00497B52">
        <w:rPr>
          <w:rFonts w:ascii="Calibri" w:hAnsi="Calibri" w:cs="Calibri"/>
          <w:sz w:val="22"/>
          <w:szCs w:val="22"/>
        </w:rPr>
        <w:t>300 Postcards were chosen at random.  205 postcards had correctly written</w:t>
      </w:r>
      <w:r w:rsidRPr="00497B52">
        <w:rPr>
          <w:rFonts w:ascii="Calibri" w:hAnsi="Calibri" w:cs="Calibri"/>
          <w:sz w:val="22"/>
          <w:szCs w:val="22"/>
        </w:rPr>
        <w:tab/>
        <w:t xml:space="preserve">postcodes on them. </w:t>
      </w:r>
    </w:p>
    <w:p w14:paraId="6FBE9556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 w:cs="Calibri"/>
          <w:sz w:val="22"/>
          <w:szCs w:val="22"/>
        </w:rPr>
      </w:pPr>
    </w:p>
    <w:p w14:paraId="7D73F7EE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proofErr w:type="gramStart"/>
      <w:r w:rsidRPr="003D083F">
        <w:rPr>
          <w:rFonts w:ascii="Calibri" w:hAnsi="Calibri" w:cs="Calibri"/>
          <w:sz w:val="22"/>
          <w:szCs w:val="22"/>
        </w:rPr>
        <w:t>a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Use the above information to calculate the experimental probability of choosing a postcard that has a correctly written postcode on it.</w:t>
      </w:r>
    </w:p>
    <w:p w14:paraId="64FB50AE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185320B8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____________________________________________________________________</w:t>
      </w:r>
    </w:p>
    <w:p w14:paraId="481AEFD6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4C6FB909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____________________________________________________________________</w:t>
      </w:r>
    </w:p>
    <w:p w14:paraId="751A755E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131594F5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proofErr w:type="gramStart"/>
      <w:r w:rsidRPr="003D083F">
        <w:rPr>
          <w:rFonts w:ascii="Calibri" w:hAnsi="Calibri" w:cs="Calibri"/>
          <w:sz w:val="22"/>
          <w:szCs w:val="22"/>
        </w:rPr>
        <w:t>b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Calculate the experimental probability of choosing a postcard that has an incorrectly written postcode on it</w:t>
      </w:r>
      <w:r w:rsidRPr="003D083F">
        <w:rPr>
          <w:rFonts w:ascii="Calibri" w:hAnsi="Calibri" w:cs="Calibri"/>
          <w:sz w:val="22"/>
          <w:szCs w:val="22"/>
        </w:rPr>
        <w:tab/>
      </w:r>
    </w:p>
    <w:p w14:paraId="3E002D95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27E177E9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____________________________________________________________________</w:t>
      </w:r>
    </w:p>
    <w:p w14:paraId="0FC1E3C3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1C4B7992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____________________________________________________________________</w:t>
      </w:r>
    </w:p>
    <w:p w14:paraId="1683A5B1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53782DFF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44898067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proofErr w:type="gramStart"/>
      <w:r w:rsidRPr="003D083F">
        <w:rPr>
          <w:rFonts w:ascii="Calibri" w:hAnsi="Calibri" w:cs="Calibri"/>
          <w:sz w:val="22"/>
          <w:szCs w:val="22"/>
        </w:rPr>
        <w:t>c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Find the expected number of postcards with correctly written postcodes from the following group sizes:</w:t>
      </w:r>
    </w:p>
    <w:p w14:paraId="6A0FD76B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7CC80234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proofErr w:type="gramStart"/>
      <w:r w:rsidRPr="003D083F">
        <w:rPr>
          <w:rFonts w:ascii="Calibri" w:hAnsi="Calibri" w:cs="Calibri"/>
          <w:sz w:val="22"/>
          <w:szCs w:val="22"/>
        </w:rPr>
        <w:t>i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800 postcards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ii</w:t>
      </w:r>
      <w:r w:rsidRPr="003D083F">
        <w:rPr>
          <w:rFonts w:ascii="Calibri" w:hAnsi="Calibri" w:cs="Calibri"/>
          <w:sz w:val="22"/>
          <w:szCs w:val="22"/>
        </w:rPr>
        <w:tab/>
        <w:t>5500 postcards</w:t>
      </w:r>
    </w:p>
    <w:p w14:paraId="20097908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2674F05D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_____________________________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__________________________</w:t>
      </w:r>
    </w:p>
    <w:p w14:paraId="6F35EC0F" w14:textId="77777777" w:rsidR="00AA3928" w:rsidRPr="003D083F" w:rsidRDefault="00AA3928" w:rsidP="00B80D6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 w:cs="Calibri"/>
          <w:sz w:val="22"/>
          <w:szCs w:val="22"/>
        </w:rPr>
      </w:pPr>
    </w:p>
    <w:p w14:paraId="02ADF835" w14:textId="77777777" w:rsidR="00AA3928" w:rsidRPr="003D083F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Calibri" w:hAnsi="Calibri" w:cs="Calibri"/>
          <w:sz w:val="22"/>
          <w:szCs w:val="22"/>
        </w:rPr>
      </w:pPr>
    </w:p>
    <w:p w14:paraId="6717CD5D" w14:textId="77777777" w:rsidR="00AA3928" w:rsidRPr="003D083F" w:rsidRDefault="00AA3928" w:rsidP="00884FF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="00246841" w:rsidRPr="003D083F">
        <w:rPr>
          <w:rFonts w:ascii="Calibri" w:hAnsi="Calibri" w:cs="Calibri"/>
          <w:sz w:val="22"/>
          <w:szCs w:val="22"/>
        </w:rPr>
        <w:tab/>
      </w:r>
      <w:r w:rsidR="00B80D69" w:rsidRPr="003D083F">
        <w:rPr>
          <w:rFonts w:ascii="Calibri" w:hAnsi="Calibri" w:cs="Calibri"/>
          <w:sz w:val="22"/>
          <w:szCs w:val="22"/>
        </w:rPr>
        <w:t>[1 + 1 + 2</w:t>
      </w:r>
      <w:r w:rsidRPr="003D083F">
        <w:rPr>
          <w:rFonts w:ascii="Calibri" w:hAnsi="Calibri" w:cs="Calibri"/>
          <w:sz w:val="22"/>
          <w:szCs w:val="22"/>
        </w:rPr>
        <w:t xml:space="preserve"> </w:t>
      </w:r>
      <w:r w:rsidRPr="003D083F">
        <w:rPr>
          <w:rFonts w:ascii="Calibri" w:hAnsi="Calibri" w:cs="Calibri"/>
          <w:position w:val="-10"/>
          <w:sz w:val="22"/>
          <w:szCs w:val="22"/>
        </w:rPr>
        <w:object w:dxaOrig="400" w:dyaOrig="320" w14:anchorId="567C86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16.3pt" o:ole="">
            <v:imagedata r:id="rId9" o:title=""/>
          </v:shape>
          <o:OLEObject Type="Embed" ProgID="Equation.DSMT4" ShapeID="_x0000_i1025" DrawAspect="Content" ObjectID="_1489232682" r:id="rId10"/>
        </w:object>
      </w:r>
      <w:r w:rsidR="00B80D69" w:rsidRPr="003D083F">
        <w:rPr>
          <w:rFonts w:ascii="Calibri" w:hAnsi="Calibri" w:cs="Calibri"/>
          <w:sz w:val="22"/>
          <w:szCs w:val="22"/>
        </w:rPr>
        <w:t xml:space="preserve"> = 3</w:t>
      </w:r>
      <w:r w:rsidRPr="003D083F">
        <w:rPr>
          <w:rFonts w:ascii="Calibri" w:hAnsi="Calibri" w:cs="Calibri"/>
          <w:sz w:val="22"/>
          <w:szCs w:val="22"/>
        </w:rPr>
        <w:t xml:space="preserve"> marks]</w:t>
      </w:r>
    </w:p>
    <w:p w14:paraId="6562B56D" w14:textId="5E78D593" w:rsidR="00AA3928" w:rsidRPr="003D083F" w:rsidRDefault="00912130" w:rsidP="003D083F">
      <w:pPr>
        <w:pStyle w:val="h2"/>
        <w:tabs>
          <w:tab w:val="left" w:pos="1170"/>
        </w:tabs>
        <w:rPr>
          <w:rFonts w:ascii="Calibri" w:hAnsi="Calibri" w:cs="Calibri"/>
          <w:b w:val="0"/>
          <w:sz w:val="22"/>
          <w:szCs w:val="22"/>
        </w:rPr>
      </w:pPr>
      <w:r w:rsidRPr="003D083F">
        <w:rPr>
          <w:rFonts w:ascii="Calibri" w:hAnsi="Calibri" w:cs="Calibri"/>
          <w:b w:val="0"/>
          <w:sz w:val="22"/>
          <w:szCs w:val="22"/>
        </w:rPr>
        <w:tab/>
      </w:r>
      <w:r w:rsidR="0030663A" w:rsidRPr="003D083F">
        <w:rPr>
          <w:rFonts w:ascii="Calibri" w:hAnsi="Calibri" w:cs="Calibri"/>
          <w:b w:val="0"/>
          <w:sz w:val="22"/>
          <w:szCs w:val="22"/>
        </w:rPr>
        <w:tab/>
      </w:r>
      <w:r w:rsidR="0030663A" w:rsidRPr="003D083F">
        <w:rPr>
          <w:rFonts w:ascii="Calibri" w:hAnsi="Calibri" w:cs="Calibri"/>
          <w:b w:val="0"/>
          <w:sz w:val="22"/>
          <w:szCs w:val="22"/>
        </w:rPr>
        <w:tab/>
      </w:r>
      <w:r w:rsidR="0030663A" w:rsidRPr="003D083F">
        <w:rPr>
          <w:rFonts w:ascii="Calibri" w:hAnsi="Calibri" w:cs="Calibri"/>
          <w:b w:val="0"/>
          <w:sz w:val="22"/>
          <w:szCs w:val="22"/>
        </w:rPr>
        <w:tab/>
      </w:r>
    </w:p>
    <w:p w14:paraId="71DF85C3" w14:textId="77777777" w:rsidR="00AA3928" w:rsidRPr="003D083F" w:rsidRDefault="00AA3928" w:rsidP="00AA3928">
      <w:pPr>
        <w:rPr>
          <w:rFonts w:ascii="Calibri" w:hAnsi="Calibri" w:cs="Calibri"/>
          <w:sz w:val="22"/>
          <w:szCs w:val="22"/>
        </w:rPr>
      </w:pPr>
    </w:p>
    <w:p w14:paraId="271B6C73" w14:textId="34E15A92" w:rsidR="000D5539" w:rsidRPr="00497B52" w:rsidRDefault="005614B8" w:rsidP="00497B52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97B52">
        <w:rPr>
          <w:rFonts w:ascii="Calibri" w:hAnsi="Calibri" w:cs="Calibri"/>
          <w:sz w:val="22"/>
          <w:szCs w:val="22"/>
        </w:rPr>
        <w:t>Round the following to 3 decimal places.</w:t>
      </w:r>
    </w:p>
    <w:p w14:paraId="2F26223F" w14:textId="21E7204F" w:rsidR="005614B8" w:rsidRPr="003D083F" w:rsidRDefault="005614B8" w:rsidP="005614B8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67.3957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b.     299.8977</w:t>
      </w:r>
    </w:p>
    <w:p w14:paraId="3DB3483D" w14:textId="77777777" w:rsidR="005614B8" w:rsidRPr="003D083F" w:rsidRDefault="005614B8" w:rsidP="005614B8">
      <w:pPr>
        <w:ind w:left="1080"/>
        <w:rPr>
          <w:rFonts w:ascii="Calibri" w:hAnsi="Calibri" w:cs="Calibri"/>
          <w:sz w:val="22"/>
          <w:szCs w:val="22"/>
        </w:rPr>
      </w:pPr>
    </w:p>
    <w:p w14:paraId="7E1F9260" w14:textId="1C3F5F25" w:rsidR="005614B8" w:rsidRPr="003D083F" w:rsidRDefault="005614B8" w:rsidP="005614B8">
      <w:pPr>
        <w:ind w:left="1080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_______________________</w:t>
      </w:r>
    </w:p>
    <w:p w14:paraId="621C2CC0" w14:textId="50685C6B" w:rsidR="000D5539" w:rsidRPr="003D083F" w:rsidRDefault="003D083F" w:rsidP="003D083F">
      <w:pPr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  <w:t>[1 mark]</w:t>
      </w:r>
    </w:p>
    <w:p w14:paraId="370E2000" w14:textId="77777777" w:rsidR="000D5539" w:rsidRPr="003D083F" w:rsidRDefault="000D5539" w:rsidP="00AA3928">
      <w:pPr>
        <w:rPr>
          <w:rFonts w:ascii="Calibri" w:hAnsi="Calibri" w:cs="Calibri"/>
          <w:sz w:val="22"/>
          <w:szCs w:val="22"/>
        </w:rPr>
      </w:pPr>
    </w:p>
    <w:p w14:paraId="33EE7904" w14:textId="1415294E" w:rsidR="00AA3928" w:rsidRPr="003D083F" w:rsidRDefault="00AA3928" w:rsidP="00497B52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 xml:space="preserve">Ben rides his bike for </w:t>
      </w:r>
      <w:r w:rsidRPr="003D083F">
        <w:rPr>
          <w:rFonts w:ascii="Calibri" w:hAnsi="Calibri" w:cs="Calibri"/>
          <w:position w:val="-24"/>
          <w:sz w:val="22"/>
          <w:szCs w:val="22"/>
        </w:rPr>
        <w:object w:dxaOrig="360" w:dyaOrig="620" w14:anchorId="0231814B">
          <v:shape id="_x0000_i1026" type="#_x0000_t75" style="width:18.35pt;height:31.25pt" o:ole="">
            <v:imagedata r:id="rId11" o:title=""/>
          </v:shape>
          <o:OLEObject Type="Embed" ProgID="Equation.DSMT4" ShapeID="_x0000_i1026" DrawAspect="Content" ObjectID="_1489232683" r:id="rId12"/>
        </w:object>
      </w:r>
      <w:r w:rsidRPr="003D083F">
        <w:rPr>
          <w:rFonts w:ascii="Calibri" w:hAnsi="Calibri" w:cs="Calibri"/>
          <w:sz w:val="22"/>
          <w:szCs w:val="22"/>
        </w:rPr>
        <w:t xml:space="preserve"> minutes and travels 700 m. What is his average speed?</w:t>
      </w:r>
      <w:r w:rsidR="000A5271">
        <w:rPr>
          <w:rFonts w:ascii="Calibri" w:hAnsi="Calibri" w:cs="Calibri"/>
          <w:sz w:val="22"/>
          <w:szCs w:val="22"/>
        </w:rPr>
        <w:t xml:space="preserve">  </w:t>
      </w:r>
      <w:r w:rsidR="000A5271" w:rsidRPr="000A5271">
        <w:rPr>
          <w:rFonts w:ascii="Calibri" w:hAnsi="Calibri"/>
          <w:sz w:val="22"/>
          <w:szCs w:val="22"/>
          <w:lang w:val="en-AU"/>
        </w:rPr>
        <w:t>(Circle the correct answer)</w:t>
      </w:r>
    </w:p>
    <w:p w14:paraId="5EA56033" w14:textId="77777777" w:rsidR="00AA3928" w:rsidRPr="003D083F" w:rsidRDefault="00AA3928" w:rsidP="00AA3928">
      <w:pPr>
        <w:pStyle w:val="list1"/>
        <w:rPr>
          <w:rFonts w:ascii="Calibri" w:hAnsi="Calibri" w:cs="Calibri"/>
          <w:sz w:val="22"/>
          <w:szCs w:val="22"/>
        </w:rPr>
      </w:pPr>
    </w:p>
    <w:p w14:paraId="096864E4" w14:textId="579B0469" w:rsidR="00AA3928" w:rsidRPr="003D083F" w:rsidRDefault="000A5271" w:rsidP="000A5271">
      <w:pPr>
        <w:pStyle w:val="list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A      </w:t>
      </w:r>
      <w:r w:rsidR="00AA3928" w:rsidRPr="003D083F">
        <w:rPr>
          <w:rFonts w:ascii="Calibri" w:hAnsi="Calibri" w:cs="Calibri"/>
          <w:sz w:val="22"/>
          <w:szCs w:val="22"/>
        </w:rPr>
        <w:t>150 m/min</w:t>
      </w:r>
      <w:r w:rsidR="00AA3928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B</w:t>
      </w:r>
      <w:r w:rsidR="00AA3928" w:rsidRPr="003D083F">
        <w:rPr>
          <w:rFonts w:ascii="Calibri" w:hAnsi="Calibri" w:cs="Calibri"/>
          <w:sz w:val="22"/>
          <w:szCs w:val="22"/>
        </w:rPr>
        <w:tab/>
        <w:t>200 m/min</w:t>
      </w:r>
      <w:r w:rsidR="00AA3928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C</w:t>
      </w:r>
      <w:r w:rsidR="00AA3928" w:rsidRPr="003D083F">
        <w:rPr>
          <w:rFonts w:ascii="Calibri" w:hAnsi="Calibri" w:cs="Calibri"/>
          <w:sz w:val="22"/>
          <w:szCs w:val="22"/>
        </w:rPr>
        <w:tab/>
        <w:t>250 m/min</w:t>
      </w:r>
    </w:p>
    <w:p w14:paraId="04F32293" w14:textId="77777777" w:rsidR="00AA3928" w:rsidRPr="003D083F" w:rsidRDefault="00AA3928" w:rsidP="00AA3928">
      <w:pPr>
        <w:pStyle w:val="list2"/>
        <w:rPr>
          <w:rFonts w:ascii="Calibri" w:hAnsi="Calibri" w:cs="Calibri"/>
          <w:sz w:val="22"/>
          <w:szCs w:val="22"/>
        </w:rPr>
      </w:pPr>
    </w:p>
    <w:p w14:paraId="7E82072A" w14:textId="1E064CAB" w:rsidR="00AA3928" w:rsidRPr="003D083F" w:rsidRDefault="000A5271" w:rsidP="00AA3928">
      <w:pPr>
        <w:pStyle w:val="list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</w:t>
      </w:r>
      <w:r w:rsidR="00AA3928" w:rsidRPr="003D083F">
        <w:rPr>
          <w:rFonts w:ascii="Calibri" w:hAnsi="Calibri" w:cs="Calibri"/>
          <w:sz w:val="22"/>
          <w:szCs w:val="22"/>
        </w:rPr>
        <w:tab/>
        <w:t>300 m/min</w:t>
      </w:r>
      <w:r w:rsidR="00AA3928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E</w:t>
      </w:r>
      <w:r w:rsidR="00AA3928" w:rsidRPr="003D083F">
        <w:rPr>
          <w:rFonts w:ascii="Calibri" w:hAnsi="Calibri" w:cs="Calibri"/>
          <w:sz w:val="22"/>
          <w:szCs w:val="22"/>
        </w:rPr>
        <w:tab/>
        <w:t>350 m/min</w:t>
      </w:r>
    </w:p>
    <w:p w14:paraId="5D59C513" w14:textId="77777777" w:rsidR="00AA3928" w:rsidRPr="003D083F" w:rsidRDefault="00AA3928" w:rsidP="00884FF4">
      <w:pPr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[1 mark]</w:t>
      </w:r>
    </w:p>
    <w:p w14:paraId="57EA5C9E" w14:textId="77777777" w:rsidR="00AA173F" w:rsidRPr="003D083F" w:rsidRDefault="00AA173F" w:rsidP="00912130">
      <w:pPr>
        <w:rPr>
          <w:rFonts w:ascii="Calibri" w:hAnsi="Calibri" w:cs="Calibri"/>
          <w:sz w:val="22"/>
          <w:szCs w:val="22"/>
        </w:rPr>
      </w:pPr>
    </w:p>
    <w:p w14:paraId="54EFF6C2" w14:textId="3224B67B" w:rsidR="00246841" w:rsidRPr="003D083F" w:rsidRDefault="00246841" w:rsidP="00497B52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 xml:space="preserve">As a decimal, </w:t>
      </w:r>
      <w:r w:rsidRPr="003D083F">
        <w:rPr>
          <w:rFonts w:ascii="Calibri" w:hAnsi="Calibri" w:cs="Calibri"/>
          <w:position w:val="-24"/>
          <w:sz w:val="22"/>
          <w:szCs w:val="22"/>
        </w:rPr>
        <w:object w:dxaOrig="480" w:dyaOrig="620" w14:anchorId="4039D8A9">
          <v:shape id="_x0000_i1027" type="#_x0000_t75" style="width:25.15pt;height:31.25pt" o:ole="">
            <v:imagedata r:id="rId13" o:title=""/>
          </v:shape>
          <o:OLEObject Type="Embed" ProgID="Equation.DSMT4" ShapeID="_x0000_i1027" DrawAspect="Content" ObjectID="_1489232684" r:id="rId14"/>
        </w:object>
      </w:r>
      <w:r w:rsidRPr="003D083F">
        <w:rPr>
          <w:rFonts w:ascii="Calibri" w:hAnsi="Calibri" w:cs="Calibri"/>
          <w:sz w:val="22"/>
          <w:szCs w:val="22"/>
        </w:rPr>
        <w:t xml:space="preserve"> is equal to:</w:t>
      </w:r>
      <w:r w:rsidR="000A5271">
        <w:rPr>
          <w:rFonts w:ascii="Calibri" w:hAnsi="Calibri" w:cs="Calibri"/>
          <w:sz w:val="22"/>
          <w:szCs w:val="22"/>
        </w:rPr>
        <w:t xml:space="preserve">   </w:t>
      </w:r>
      <w:r w:rsidR="000A5271" w:rsidRPr="000A5271">
        <w:rPr>
          <w:rFonts w:ascii="Calibri" w:hAnsi="Calibri"/>
          <w:sz w:val="22"/>
          <w:szCs w:val="22"/>
          <w:lang w:val="en-AU"/>
        </w:rPr>
        <w:t>(Circle the correct answer)</w:t>
      </w:r>
    </w:p>
    <w:p w14:paraId="14DA56C2" w14:textId="77777777" w:rsidR="00246841" w:rsidRPr="003D083F" w:rsidRDefault="00246841" w:rsidP="00246841">
      <w:pPr>
        <w:pStyle w:val="list1"/>
        <w:rPr>
          <w:rFonts w:ascii="Calibri" w:hAnsi="Calibri" w:cs="Calibri"/>
          <w:sz w:val="22"/>
          <w:szCs w:val="22"/>
        </w:rPr>
      </w:pPr>
    </w:p>
    <w:p w14:paraId="173F01A2" w14:textId="23037441" w:rsidR="00246841" w:rsidRPr="003D083F" w:rsidRDefault="000A5271" w:rsidP="00246841">
      <w:pPr>
        <w:pStyle w:val="list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246841" w:rsidRPr="003D083F">
        <w:rPr>
          <w:rFonts w:ascii="Calibri" w:hAnsi="Calibri" w:cs="Calibri"/>
          <w:sz w:val="22"/>
          <w:szCs w:val="22"/>
        </w:rPr>
        <w:tab/>
        <w:t>5.583</w:t>
      </w:r>
      <w:r w:rsidR="00246841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B</w:t>
      </w:r>
      <w:r w:rsidR="00246841" w:rsidRPr="003D083F">
        <w:rPr>
          <w:rFonts w:ascii="Calibri" w:hAnsi="Calibri" w:cs="Calibri"/>
          <w:sz w:val="22"/>
          <w:szCs w:val="22"/>
        </w:rPr>
        <w:tab/>
      </w:r>
      <w:r w:rsidR="00246841" w:rsidRPr="003D083F">
        <w:rPr>
          <w:rFonts w:ascii="Calibri" w:hAnsi="Calibri" w:cs="Calibri"/>
          <w:position w:val="-6"/>
          <w:sz w:val="22"/>
          <w:szCs w:val="22"/>
        </w:rPr>
        <w:object w:dxaOrig="620" w:dyaOrig="340" w14:anchorId="0639B101">
          <v:shape id="_x0000_i1028" type="#_x0000_t75" style="width:31.25pt;height:17.65pt" o:ole="">
            <v:imagedata r:id="rId15" o:title=""/>
          </v:shape>
          <o:OLEObject Type="Embed" ProgID="Equation.3" ShapeID="_x0000_i1028" DrawAspect="Content" ObjectID="_1489232685" r:id="rId16"/>
        </w:object>
      </w:r>
      <w:r w:rsidR="00246841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C</w:t>
      </w:r>
      <w:r w:rsidR="00246841" w:rsidRPr="003D083F">
        <w:rPr>
          <w:rFonts w:ascii="Calibri" w:hAnsi="Calibri" w:cs="Calibri"/>
          <w:sz w:val="22"/>
          <w:szCs w:val="22"/>
        </w:rPr>
        <w:tab/>
      </w:r>
      <w:r w:rsidR="00246841" w:rsidRPr="003D083F">
        <w:rPr>
          <w:rFonts w:ascii="Calibri" w:hAnsi="Calibri" w:cs="Calibri"/>
          <w:position w:val="-6"/>
          <w:sz w:val="22"/>
          <w:szCs w:val="22"/>
        </w:rPr>
        <w:object w:dxaOrig="620" w:dyaOrig="340" w14:anchorId="6E48232A">
          <v:shape id="_x0000_i1029" type="#_x0000_t75" style="width:31.25pt;height:17.65pt" o:ole="">
            <v:imagedata r:id="rId17" o:title=""/>
          </v:shape>
          <o:OLEObject Type="Embed" ProgID="Equation.DSMT4" ShapeID="_x0000_i1029" DrawAspect="Content" ObjectID="_1489232686" r:id="rId18"/>
        </w:object>
      </w:r>
    </w:p>
    <w:p w14:paraId="672E5D52" w14:textId="77777777" w:rsidR="00246841" w:rsidRPr="003D083F" w:rsidRDefault="00246841" w:rsidP="00246841">
      <w:pPr>
        <w:pStyle w:val="list2"/>
        <w:rPr>
          <w:rFonts w:ascii="Calibri" w:hAnsi="Calibri" w:cs="Calibri"/>
          <w:sz w:val="22"/>
          <w:szCs w:val="22"/>
        </w:rPr>
      </w:pPr>
    </w:p>
    <w:p w14:paraId="78BEF8D7" w14:textId="3784790C" w:rsidR="00246841" w:rsidRPr="003D083F" w:rsidRDefault="000A5271" w:rsidP="00246841">
      <w:pPr>
        <w:pStyle w:val="list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</w:t>
      </w:r>
      <w:r w:rsidR="00246841" w:rsidRPr="003D083F">
        <w:rPr>
          <w:rFonts w:ascii="Calibri" w:hAnsi="Calibri" w:cs="Calibri"/>
          <w:sz w:val="22"/>
          <w:szCs w:val="22"/>
        </w:rPr>
        <w:tab/>
      </w:r>
      <w:r w:rsidR="00246841" w:rsidRPr="003D083F">
        <w:rPr>
          <w:rFonts w:ascii="Calibri" w:hAnsi="Calibri" w:cs="Calibri"/>
          <w:position w:val="-6"/>
          <w:sz w:val="22"/>
          <w:szCs w:val="22"/>
        </w:rPr>
        <w:object w:dxaOrig="620" w:dyaOrig="320" w14:anchorId="6079FE1D">
          <v:shape id="_x0000_i1030" type="#_x0000_t75" style="width:31.25pt;height:16.3pt" o:ole="">
            <v:imagedata r:id="rId19" o:title=""/>
          </v:shape>
          <o:OLEObject Type="Embed" ProgID="Equation.3" ShapeID="_x0000_i1030" DrawAspect="Content" ObjectID="_1489232687" r:id="rId20"/>
        </w:object>
      </w:r>
      <w:r w:rsidR="00246841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E</w:t>
      </w:r>
      <w:r w:rsidR="00246841" w:rsidRPr="003D083F">
        <w:rPr>
          <w:rFonts w:ascii="Calibri" w:hAnsi="Calibri" w:cs="Calibri"/>
          <w:sz w:val="22"/>
          <w:szCs w:val="22"/>
        </w:rPr>
        <w:tab/>
      </w:r>
      <w:r w:rsidR="00246841" w:rsidRPr="003D083F">
        <w:rPr>
          <w:rFonts w:ascii="Calibri" w:hAnsi="Calibri" w:cs="Calibri"/>
          <w:position w:val="-6"/>
          <w:sz w:val="22"/>
          <w:szCs w:val="22"/>
        </w:rPr>
        <w:object w:dxaOrig="600" w:dyaOrig="340" w14:anchorId="4316821D">
          <v:shape id="_x0000_i1031" type="#_x0000_t75" style="width:30.55pt;height:17.65pt" o:ole="">
            <v:imagedata r:id="rId21" o:title=""/>
          </v:shape>
          <o:OLEObject Type="Embed" ProgID="Equation.DSMT4" ShapeID="_x0000_i1031" DrawAspect="Content" ObjectID="_1489232688" r:id="rId22"/>
        </w:object>
      </w:r>
    </w:p>
    <w:p w14:paraId="515D3914" w14:textId="77777777" w:rsidR="00246841" w:rsidRPr="003D083F" w:rsidRDefault="00246841" w:rsidP="00884FF4">
      <w:pPr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[1 mark]</w:t>
      </w:r>
    </w:p>
    <w:p w14:paraId="0063A08B" w14:textId="77777777" w:rsidR="00246841" w:rsidRPr="003D083F" w:rsidRDefault="00246841" w:rsidP="00246841">
      <w:pPr>
        <w:rPr>
          <w:rFonts w:ascii="Calibri" w:hAnsi="Calibri" w:cs="Calibri"/>
          <w:sz w:val="22"/>
          <w:szCs w:val="22"/>
        </w:rPr>
      </w:pPr>
    </w:p>
    <w:p w14:paraId="091293AC" w14:textId="77777777" w:rsidR="00246841" w:rsidRDefault="00246841" w:rsidP="00246841">
      <w:pPr>
        <w:rPr>
          <w:rFonts w:ascii="Calibri" w:hAnsi="Calibri" w:cs="Calibri"/>
          <w:sz w:val="22"/>
          <w:szCs w:val="22"/>
        </w:rPr>
      </w:pPr>
    </w:p>
    <w:p w14:paraId="5CA64A08" w14:textId="77777777" w:rsidR="003D083F" w:rsidRDefault="003D083F" w:rsidP="00246841">
      <w:pPr>
        <w:rPr>
          <w:rFonts w:ascii="Calibri" w:hAnsi="Calibri" w:cs="Calibri"/>
          <w:sz w:val="22"/>
          <w:szCs w:val="22"/>
        </w:rPr>
      </w:pPr>
    </w:p>
    <w:p w14:paraId="727308BE" w14:textId="77777777" w:rsidR="003D083F" w:rsidRDefault="003D083F" w:rsidP="00246841">
      <w:pPr>
        <w:rPr>
          <w:rFonts w:ascii="Calibri" w:hAnsi="Calibri" w:cs="Calibri"/>
          <w:sz w:val="22"/>
          <w:szCs w:val="22"/>
        </w:rPr>
      </w:pPr>
    </w:p>
    <w:p w14:paraId="6BCA99D0" w14:textId="77777777" w:rsidR="00173CC7" w:rsidRDefault="00173CC7" w:rsidP="00246841">
      <w:pPr>
        <w:rPr>
          <w:rFonts w:ascii="Calibri" w:hAnsi="Calibri" w:cs="Calibri"/>
          <w:sz w:val="22"/>
          <w:szCs w:val="22"/>
        </w:rPr>
      </w:pPr>
    </w:p>
    <w:p w14:paraId="42235A2F" w14:textId="77777777" w:rsidR="003D083F" w:rsidRPr="003D083F" w:rsidRDefault="003D083F" w:rsidP="00246841">
      <w:pPr>
        <w:rPr>
          <w:rFonts w:ascii="Calibri" w:hAnsi="Calibri" w:cs="Calibri"/>
          <w:sz w:val="22"/>
          <w:szCs w:val="22"/>
        </w:rPr>
      </w:pPr>
    </w:p>
    <w:p w14:paraId="28B7D02E" w14:textId="00E0E124" w:rsidR="00246841" w:rsidRPr="003D083F" w:rsidRDefault="00246841" w:rsidP="00497B52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lastRenderedPageBreak/>
        <w:t>Which of the following has the largest value?</w:t>
      </w:r>
      <w:r w:rsidR="000A5271">
        <w:rPr>
          <w:rFonts w:ascii="Calibri" w:hAnsi="Calibri" w:cs="Calibri"/>
          <w:sz w:val="22"/>
          <w:szCs w:val="22"/>
        </w:rPr>
        <w:t xml:space="preserve">   </w:t>
      </w:r>
      <w:r w:rsidR="000A5271" w:rsidRPr="000A5271">
        <w:rPr>
          <w:rFonts w:ascii="Calibri" w:hAnsi="Calibri"/>
          <w:sz w:val="22"/>
          <w:szCs w:val="22"/>
          <w:lang w:val="en-AU"/>
        </w:rPr>
        <w:t>(Circle the correct answer)</w:t>
      </w:r>
    </w:p>
    <w:p w14:paraId="2EBA3A63" w14:textId="77777777" w:rsidR="00246841" w:rsidRPr="003D083F" w:rsidRDefault="00246841" w:rsidP="00246841">
      <w:pPr>
        <w:pStyle w:val="list1"/>
        <w:rPr>
          <w:rFonts w:ascii="Calibri" w:hAnsi="Calibri" w:cs="Calibri"/>
          <w:sz w:val="22"/>
          <w:szCs w:val="22"/>
        </w:rPr>
      </w:pPr>
    </w:p>
    <w:p w14:paraId="395EAFB6" w14:textId="6AC32730" w:rsidR="00246841" w:rsidRPr="003D083F" w:rsidRDefault="000A5271" w:rsidP="00246841">
      <w:pPr>
        <w:pStyle w:val="list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246841" w:rsidRPr="003D083F">
        <w:rPr>
          <w:rFonts w:ascii="Calibri" w:hAnsi="Calibri" w:cs="Calibri"/>
          <w:sz w:val="22"/>
          <w:szCs w:val="22"/>
        </w:rPr>
        <w:tab/>
        <w:t>0.04</w:t>
      </w:r>
      <w:r w:rsidR="00246841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B</w:t>
      </w:r>
      <w:r w:rsidR="00246841" w:rsidRPr="003D083F">
        <w:rPr>
          <w:rFonts w:ascii="Calibri" w:hAnsi="Calibri" w:cs="Calibri"/>
          <w:sz w:val="22"/>
          <w:szCs w:val="22"/>
        </w:rPr>
        <w:tab/>
      </w:r>
      <w:r w:rsidR="00246841" w:rsidRPr="003D083F">
        <w:rPr>
          <w:rFonts w:ascii="Calibri" w:hAnsi="Calibri" w:cs="Calibri"/>
          <w:position w:val="-24"/>
          <w:sz w:val="22"/>
          <w:szCs w:val="22"/>
        </w:rPr>
        <w:object w:dxaOrig="360" w:dyaOrig="620" w14:anchorId="518A7BBC">
          <v:shape id="_x0000_i1032" type="#_x0000_t75" style="width:18.35pt;height:31.25pt" o:ole="">
            <v:imagedata r:id="rId23" o:title=""/>
          </v:shape>
          <o:OLEObject Type="Embed" ProgID="Equation.DSMT4" ShapeID="_x0000_i1032" DrawAspect="Content" ObjectID="_1489232689" r:id="rId24"/>
        </w:object>
      </w:r>
      <w:r w:rsidR="00246841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C</w:t>
      </w:r>
      <w:r w:rsidR="00246841" w:rsidRPr="003D083F">
        <w:rPr>
          <w:rFonts w:ascii="Calibri" w:hAnsi="Calibri" w:cs="Calibri"/>
          <w:sz w:val="22"/>
          <w:szCs w:val="22"/>
        </w:rPr>
        <w:tab/>
        <w:t>30%</w:t>
      </w:r>
    </w:p>
    <w:p w14:paraId="00879CBF" w14:textId="77777777" w:rsidR="00246841" w:rsidRPr="003D083F" w:rsidRDefault="00246841" w:rsidP="00246841">
      <w:pPr>
        <w:pStyle w:val="list2"/>
        <w:rPr>
          <w:rFonts w:ascii="Calibri" w:hAnsi="Calibri" w:cs="Calibri"/>
          <w:sz w:val="22"/>
          <w:szCs w:val="22"/>
        </w:rPr>
      </w:pPr>
    </w:p>
    <w:p w14:paraId="6D94E90E" w14:textId="53027298" w:rsidR="00246841" w:rsidRPr="003D083F" w:rsidRDefault="000A5271" w:rsidP="00246841">
      <w:pPr>
        <w:pStyle w:val="list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</w:t>
      </w:r>
      <w:r w:rsidR="00246841" w:rsidRPr="003D083F">
        <w:rPr>
          <w:rFonts w:ascii="Calibri" w:hAnsi="Calibri" w:cs="Calibri"/>
          <w:sz w:val="22"/>
          <w:szCs w:val="22"/>
        </w:rPr>
        <w:tab/>
      </w:r>
      <w:r w:rsidR="00246841" w:rsidRPr="003D083F">
        <w:rPr>
          <w:rFonts w:ascii="Calibri" w:hAnsi="Calibri" w:cs="Calibri"/>
          <w:position w:val="-24"/>
          <w:sz w:val="22"/>
          <w:szCs w:val="22"/>
        </w:rPr>
        <w:object w:dxaOrig="240" w:dyaOrig="620" w14:anchorId="48B9B609">
          <v:shape id="_x0000_i1033" type="#_x0000_t75" style="width:12.25pt;height:31.25pt" o:ole="">
            <v:imagedata r:id="rId25" o:title=""/>
          </v:shape>
          <o:OLEObject Type="Embed" ProgID="Equation.DSMT4" ShapeID="_x0000_i1033" DrawAspect="Content" ObjectID="_1489232690" r:id="rId26"/>
        </w:object>
      </w:r>
      <w:r w:rsidR="00246841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E</w:t>
      </w:r>
      <w:r w:rsidR="00246841" w:rsidRPr="003D083F">
        <w:rPr>
          <w:rFonts w:ascii="Calibri" w:hAnsi="Calibri" w:cs="Calibri"/>
          <w:sz w:val="22"/>
          <w:szCs w:val="22"/>
        </w:rPr>
        <w:tab/>
      </w:r>
      <w:r w:rsidR="00246841" w:rsidRPr="003D083F">
        <w:rPr>
          <w:rFonts w:ascii="Calibri" w:hAnsi="Calibri" w:cs="Calibri"/>
          <w:position w:val="-6"/>
          <w:sz w:val="22"/>
          <w:szCs w:val="22"/>
        </w:rPr>
        <w:object w:dxaOrig="360" w:dyaOrig="320" w14:anchorId="17894FD6">
          <v:shape id="_x0000_i1034" type="#_x0000_t75" style="width:18.35pt;height:16.3pt" o:ole="">
            <v:imagedata r:id="rId27" o:title=""/>
          </v:shape>
          <o:OLEObject Type="Embed" ProgID="Equation.3" ShapeID="_x0000_i1034" DrawAspect="Content" ObjectID="_1489232691" r:id="rId28"/>
        </w:object>
      </w:r>
    </w:p>
    <w:p w14:paraId="04BDBB99" w14:textId="77777777" w:rsidR="00246841" w:rsidRPr="003D083F" w:rsidRDefault="00246841" w:rsidP="00884FF4">
      <w:pPr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[1 mark]</w:t>
      </w:r>
    </w:p>
    <w:p w14:paraId="7DD27ED2" w14:textId="77777777" w:rsidR="00246841" w:rsidRPr="003D083F" w:rsidRDefault="00246841" w:rsidP="00912130">
      <w:pPr>
        <w:rPr>
          <w:rFonts w:ascii="Calibri" w:hAnsi="Calibri" w:cs="Calibri"/>
          <w:sz w:val="22"/>
          <w:szCs w:val="22"/>
        </w:rPr>
      </w:pPr>
    </w:p>
    <w:p w14:paraId="0F583EDF" w14:textId="77777777" w:rsidR="00246841" w:rsidRPr="003D083F" w:rsidRDefault="00246841" w:rsidP="00912130">
      <w:pPr>
        <w:rPr>
          <w:rFonts w:ascii="Calibri" w:hAnsi="Calibri" w:cs="Calibri"/>
          <w:sz w:val="22"/>
          <w:szCs w:val="22"/>
        </w:rPr>
      </w:pPr>
    </w:p>
    <w:p w14:paraId="477098CC" w14:textId="77777777" w:rsidR="00D73487" w:rsidRPr="003D083F" w:rsidRDefault="00D73487" w:rsidP="00497B52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Evaluate the following, giving your answer as a mixed number when appropriate.</w:t>
      </w:r>
    </w:p>
    <w:p w14:paraId="45A2B542" w14:textId="77777777" w:rsidR="00D73487" w:rsidRPr="003D083F" w:rsidRDefault="00D73487" w:rsidP="00D73487">
      <w:pPr>
        <w:pStyle w:val="list1"/>
        <w:rPr>
          <w:rFonts w:ascii="Calibri" w:hAnsi="Calibri" w:cs="Calibri"/>
          <w:sz w:val="22"/>
          <w:szCs w:val="22"/>
        </w:rPr>
      </w:pPr>
    </w:p>
    <w:p w14:paraId="0E107514" w14:textId="18ADDE9C" w:rsidR="00D73487" w:rsidRPr="003D083F" w:rsidRDefault="00D73487" w:rsidP="00D73487">
      <w:pPr>
        <w:pStyle w:val="list2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a</w:t>
      </w:r>
      <w:r w:rsidRPr="003D083F">
        <w:rPr>
          <w:rFonts w:ascii="Calibri" w:hAnsi="Calibri" w:cs="Calibri"/>
          <w:sz w:val="22"/>
          <w:szCs w:val="22"/>
        </w:rPr>
        <w:tab/>
      </w:r>
      <w:r w:rsidR="00C34137" w:rsidRPr="003D083F">
        <w:rPr>
          <w:rFonts w:ascii="Calibri" w:hAnsi="Calibri" w:cs="Calibri"/>
          <w:position w:val="-24"/>
          <w:sz w:val="22"/>
          <w:szCs w:val="22"/>
        </w:rPr>
        <w:object w:dxaOrig="320" w:dyaOrig="620" w14:anchorId="53B20C05">
          <v:shape id="_x0000_i1035" type="#_x0000_t75" style="width:16.3pt;height:31.25pt" o:ole="">
            <v:imagedata r:id="rId29" o:title=""/>
          </v:shape>
          <o:OLEObject Type="Embed" ProgID="Equation.3" ShapeID="_x0000_i1035" DrawAspect="Content" ObjectID="_1489232692" r:id="rId30"/>
        </w:object>
      </w:r>
      <w:r w:rsidR="00C34137">
        <w:rPr>
          <w:rFonts w:ascii="Calibri" w:hAnsi="Calibri" w:cs="Calibri"/>
          <w:sz w:val="22"/>
          <w:szCs w:val="22"/>
        </w:rPr>
        <w:t xml:space="preserve"> + </w:t>
      </w:r>
      <w:r w:rsidR="00C34137" w:rsidRPr="00C34137">
        <w:rPr>
          <w:rFonts w:ascii="Calibri" w:hAnsi="Calibri" w:cs="Calibri"/>
          <w:position w:val="-24"/>
          <w:sz w:val="22"/>
          <w:szCs w:val="22"/>
        </w:rPr>
        <w:object w:dxaOrig="320" w:dyaOrig="620" w14:anchorId="6141C709">
          <v:shape id="_x0000_i1036" type="#_x0000_t75" style="width:16.3pt;height:31.25pt" o:ole="">
            <v:imagedata r:id="rId31" o:title=""/>
          </v:shape>
          <o:OLEObject Type="Embed" ProgID="Equation.3" ShapeID="_x0000_i1036" DrawAspect="Content" ObjectID="_1489232693" r:id="rId32"/>
        </w:objec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</w:t>
      </w:r>
    </w:p>
    <w:p w14:paraId="28683A69" w14:textId="77777777" w:rsidR="00D73487" w:rsidRPr="003D083F" w:rsidRDefault="00D73487" w:rsidP="00D73487">
      <w:pPr>
        <w:pStyle w:val="list2"/>
        <w:rPr>
          <w:rFonts w:ascii="Calibri" w:hAnsi="Calibri" w:cs="Calibri"/>
          <w:sz w:val="22"/>
          <w:szCs w:val="22"/>
        </w:rPr>
      </w:pPr>
    </w:p>
    <w:p w14:paraId="4195A62F" w14:textId="77777777" w:rsidR="00D73487" w:rsidRPr="003D083F" w:rsidRDefault="00D73487" w:rsidP="00D73487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b</w:t>
      </w:r>
      <w:proofErr w:type="gramEnd"/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position w:val="-24"/>
          <w:sz w:val="22"/>
          <w:szCs w:val="22"/>
        </w:rPr>
        <w:object w:dxaOrig="580" w:dyaOrig="660" w14:anchorId="09C8930C">
          <v:shape id="_x0000_i1037" type="#_x0000_t75" style="width:29.2pt;height:32.6pt" o:ole="">
            <v:imagedata r:id="rId33" o:title=""/>
          </v:shape>
          <o:OLEObject Type="Embed" ProgID="Equation.3" ShapeID="_x0000_i1037" DrawAspect="Content" ObjectID="_1489232694" r:id="rId34"/>
        </w:objec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</w:t>
      </w:r>
    </w:p>
    <w:p w14:paraId="25154353" w14:textId="77777777" w:rsidR="00D73487" w:rsidRPr="003D083F" w:rsidRDefault="00D73487" w:rsidP="00D73487">
      <w:pPr>
        <w:pStyle w:val="list2"/>
        <w:rPr>
          <w:rFonts w:ascii="Calibri" w:hAnsi="Calibri" w:cs="Calibri"/>
          <w:sz w:val="22"/>
          <w:szCs w:val="22"/>
        </w:rPr>
      </w:pPr>
    </w:p>
    <w:p w14:paraId="3BC4905C" w14:textId="77777777" w:rsidR="00D73487" w:rsidRPr="003D083F" w:rsidRDefault="00D73487" w:rsidP="00D73487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c</w:t>
      </w:r>
      <w:proofErr w:type="gramEnd"/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position w:val="-24"/>
          <w:sz w:val="22"/>
          <w:szCs w:val="22"/>
        </w:rPr>
        <w:object w:dxaOrig="859" w:dyaOrig="620" w14:anchorId="6EBDDFB7">
          <v:shape id="_x0000_i1038" type="#_x0000_t75" style="width:42.8pt;height:31.25pt" o:ole="">
            <v:imagedata r:id="rId35" o:title=""/>
          </v:shape>
          <o:OLEObject Type="Embed" ProgID="Equation.DSMT4" ShapeID="_x0000_i1038" DrawAspect="Content" ObjectID="_1489232695" r:id="rId36"/>
        </w:objec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</w:t>
      </w:r>
    </w:p>
    <w:p w14:paraId="7EE2DEA7" w14:textId="77777777" w:rsidR="00D73487" w:rsidRPr="003D083F" w:rsidRDefault="00D73487" w:rsidP="00D73487">
      <w:pPr>
        <w:pStyle w:val="list2"/>
        <w:rPr>
          <w:rFonts w:ascii="Calibri" w:hAnsi="Calibri" w:cs="Calibri"/>
          <w:sz w:val="22"/>
          <w:szCs w:val="22"/>
        </w:rPr>
      </w:pPr>
    </w:p>
    <w:p w14:paraId="6084A693" w14:textId="77777777" w:rsidR="00D73487" w:rsidRPr="003D083F" w:rsidRDefault="00D73487" w:rsidP="00D73487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d</w:t>
      </w:r>
      <w:proofErr w:type="gramEnd"/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position w:val="-24"/>
          <w:sz w:val="22"/>
          <w:szCs w:val="22"/>
        </w:rPr>
        <w:object w:dxaOrig="840" w:dyaOrig="620" w14:anchorId="053C5DB4">
          <v:shape id="_x0000_i1039" type="#_x0000_t75" style="width:41.45pt;height:31.25pt" o:ole="">
            <v:imagedata r:id="rId37" o:title=""/>
          </v:shape>
          <o:OLEObject Type="Embed" ProgID="Equation.DSMT4" ShapeID="_x0000_i1039" DrawAspect="Content" ObjectID="_1489232696" r:id="rId38"/>
        </w:objec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</w:t>
      </w:r>
    </w:p>
    <w:p w14:paraId="5BF7439F" w14:textId="77777777" w:rsidR="00D73487" w:rsidRPr="003D083F" w:rsidRDefault="00D73487" w:rsidP="00D73487">
      <w:pPr>
        <w:pStyle w:val="paratxt"/>
        <w:rPr>
          <w:rFonts w:ascii="Calibri" w:hAnsi="Calibri" w:cs="Calibri"/>
          <w:sz w:val="22"/>
          <w:szCs w:val="22"/>
        </w:rPr>
      </w:pPr>
    </w:p>
    <w:p w14:paraId="37EA0C05" w14:textId="77777777" w:rsidR="00D73487" w:rsidRPr="003D083F" w:rsidRDefault="00D73487" w:rsidP="00884FF4">
      <w:pPr>
        <w:pStyle w:val="paratxt"/>
        <w:ind w:left="7920" w:firstLine="720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[4 marks]</w:t>
      </w:r>
    </w:p>
    <w:p w14:paraId="28DBECD1" w14:textId="77777777" w:rsidR="00246841" w:rsidRPr="003D083F" w:rsidRDefault="00246841" w:rsidP="00912130">
      <w:pPr>
        <w:rPr>
          <w:rFonts w:ascii="Calibri" w:hAnsi="Calibri" w:cs="Calibri"/>
          <w:sz w:val="22"/>
          <w:szCs w:val="22"/>
        </w:rPr>
      </w:pPr>
    </w:p>
    <w:p w14:paraId="1818CEF7" w14:textId="77777777" w:rsidR="001C19CF" w:rsidRPr="003D083F" w:rsidRDefault="001C19CF" w:rsidP="001C19CF">
      <w:pPr>
        <w:rPr>
          <w:rFonts w:ascii="Calibri" w:hAnsi="Calibri" w:cs="Calibri"/>
          <w:sz w:val="22"/>
          <w:szCs w:val="22"/>
        </w:rPr>
      </w:pPr>
    </w:p>
    <w:p w14:paraId="0AC8A6AF" w14:textId="7031AA73" w:rsidR="0030663A" w:rsidRPr="003D083F" w:rsidRDefault="0030663A" w:rsidP="00497B52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3</w:t>
      </w:r>
      <w:r w:rsidRPr="003D083F">
        <w:rPr>
          <w:rFonts w:ascii="Calibri" w:hAnsi="Calibri" w:cs="Calibri"/>
          <w:i/>
          <w:sz w:val="22"/>
          <w:szCs w:val="22"/>
        </w:rPr>
        <w:t>x</w:t>
      </w:r>
      <w:r w:rsidRPr="003D083F">
        <w:rPr>
          <w:rFonts w:ascii="Calibri" w:hAnsi="Calibri" w:cs="Calibri"/>
          <w:sz w:val="22"/>
          <w:szCs w:val="22"/>
          <w:vertAlign w:val="superscript"/>
        </w:rPr>
        <w:t>5</w:t>
      </w:r>
      <w:r w:rsidRPr="003D083F">
        <w:rPr>
          <w:rFonts w:ascii="Calibri" w:hAnsi="Calibri" w:cs="Calibri"/>
          <w:sz w:val="22"/>
          <w:szCs w:val="22"/>
        </w:rPr>
        <w:t xml:space="preserve"> × 6</w:t>
      </w:r>
      <w:r w:rsidRPr="003D083F">
        <w:rPr>
          <w:rFonts w:ascii="Calibri" w:hAnsi="Calibri" w:cs="Calibri"/>
          <w:i/>
          <w:sz w:val="22"/>
          <w:szCs w:val="22"/>
        </w:rPr>
        <w:t>x</w:t>
      </w:r>
      <w:r w:rsidRPr="003D083F">
        <w:rPr>
          <w:rFonts w:ascii="Calibri" w:hAnsi="Calibri" w:cs="Calibri"/>
          <w:sz w:val="22"/>
          <w:szCs w:val="22"/>
          <w:vertAlign w:val="superscript"/>
        </w:rPr>
        <w:t>3</w:t>
      </w:r>
      <w:r w:rsidRPr="003D083F">
        <w:rPr>
          <w:rFonts w:ascii="Calibri" w:hAnsi="Calibri" w:cs="Calibri"/>
          <w:sz w:val="22"/>
          <w:szCs w:val="22"/>
        </w:rPr>
        <w:t xml:space="preserve"> is equivalent to:</w:t>
      </w:r>
      <w:r w:rsidR="000A5271">
        <w:rPr>
          <w:rFonts w:ascii="Calibri" w:hAnsi="Calibri" w:cs="Calibri"/>
          <w:sz w:val="22"/>
          <w:szCs w:val="22"/>
        </w:rPr>
        <w:t xml:space="preserve">   </w:t>
      </w:r>
      <w:r w:rsidR="000A5271" w:rsidRPr="000A5271">
        <w:rPr>
          <w:rFonts w:ascii="Calibri" w:hAnsi="Calibri"/>
          <w:sz w:val="22"/>
          <w:szCs w:val="22"/>
          <w:lang w:val="en-AU"/>
        </w:rPr>
        <w:t>(Circle the correct answer)</w:t>
      </w:r>
    </w:p>
    <w:p w14:paraId="4EAF4FF4" w14:textId="77777777" w:rsidR="0030663A" w:rsidRPr="003D083F" w:rsidRDefault="0030663A" w:rsidP="0030663A">
      <w:pPr>
        <w:pStyle w:val="list2"/>
        <w:rPr>
          <w:rFonts w:ascii="Calibri" w:hAnsi="Calibri" w:cs="Calibri"/>
          <w:sz w:val="22"/>
          <w:szCs w:val="22"/>
        </w:rPr>
      </w:pPr>
    </w:p>
    <w:p w14:paraId="369B2F50" w14:textId="4CF4B3BE" w:rsidR="0030663A" w:rsidRPr="003D083F" w:rsidRDefault="000A5271" w:rsidP="0030663A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b/>
          <w:sz w:val="22"/>
          <w:szCs w:val="22"/>
        </w:rPr>
        <w:t>A</w:t>
      </w:r>
      <w:proofErr w:type="gramEnd"/>
      <w:r w:rsidR="0030663A" w:rsidRPr="003D083F">
        <w:rPr>
          <w:rFonts w:ascii="Calibri" w:hAnsi="Calibri" w:cs="Calibri"/>
          <w:sz w:val="22"/>
          <w:szCs w:val="22"/>
        </w:rPr>
        <w:tab/>
        <w:t>18</w:t>
      </w:r>
      <w:r w:rsidR="0030663A" w:rsidRPr="003D083F">
        <w:rPr>
          <w:rFonts w:ascii="Calibri" w:hAnsi="Calibri" w:cs="Calibri"/>
          <w:i/>
          <w:sz w:val="22"/>
          <w:szCs w:val="22"/>
        </w:rPr>
        <w:t>x</w:t>
      </w:r>
      <w:r w:rsidR="0030663A" w:rsidRPr="003D083F">
        <w:rPr>
          <w:rFonts w:ascii="Calibri" w:hAnsi="Calibri" w:cs="Calibri"/>
          <w:sz w:val="22"/>
          <w:szCs w:val="22"/>
          <w:vertAlign w:val="superscript"/>
        </w:rPr>
        <w:t>8</w:t>
      </w:r>
      <w:r w:rsidR="0030663A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B</w:t>
      </w:r>
      <w:r w:rsidR="0030663A" w:rsidRPr="003D083F">
        <w:rPr>
          <w:rFonts w:ascii="Calibri" w:hAnsi="Calibri" w:cs="Calibri"/>
          <w:sz w:val="22"/>
          <w:szCs w:val="22"/>
        </w:rPr>
        <w:tab/>
        <w:t>18</w:t>
      </w:r>
      <w:r w:rsidR="0030663A" w:rsidRPr="003D083F">
        <w:rPr>
          <w:rFonts w:ascii="Calibri" w:hAnsi="Calibri" w:cs="Calibri"/>
          <w:i/>
          <w:sz w:val="22"/>
          <w:szCs w:val="22"/>
        </w:rPr>
        <w:t>x</w:t>
      </w:r>
      <w:r w:rsidR="0030663A" w:rsidRPr="003D083F">
        <w:rPr>
          <w:rFonts w:ascii="Calibri" w:hAnsi="Calibri" w:cs="Calibri"/>
          <w:sz w:val="22"/>
          <w:szCs w:val="22"/>
          <w:vertAlign w:val="superscript"/>
        </w:rPr>
        <w:t>15</w:t>
      </w:r>
      <w:r w:rsidR="0030663A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C</w:t>
      </w:r>
      <w:r w:rsidR="0030663A" w:rsidRPr="003D083F">
        <w:rPr>
          <w:rFonts w:ascii="Calibri" w:hAnsi="Calibri" w:cs="Calibri"/>
          <w:sz w:val="22"/>
          <w:szCs w:val="22"/>
        </w:rPr>
        <w:tab/>
        <w:t>18</w:t>
      </w:r>
      <w:r w:rsidR="0030663A" w:rsidRPr="003D083F">
        <w:rPr>
          <w:rFonts w:ascii="Calibri" w:hAnsi="Calibri" w:cs="Calibri"/>
          <w:i/>
          <w:sz w:val="22"/>
          <w:szCs w:val="22"/>
        </w:rPr>
        <w:t>x</w:t>
      </w:r>
      <w:r w:rsidR="0030663A" w:rsidRPr="003D083F">
        <w:rPr>
          <w:rFonts w:ascii="Calibri" w:hAnsi="Calibri" w:cs="Calibri"/>
          <w:sz w:val="22"/>
          <w:szCs w:val="22"/>
          <w:vertAlign w:val="superscript"/>
        </w:rPr>
        <w:t>2</w:t>
      </w:r>
    </w:p>
    <w:p w14:paraId="7A72EA93" w14:textId="77777777" w:rsidR="0030663A" w:rsidRPr="003D083F" w:rsidRDefault="0030663A" w:rsidP="0030663A">
      <w:pPr>
        <w:pStyle w:val="list2"/>
        <w:rPr>
          <w:rFonts w:ascii="Calibri" w:hAnsi="Calibri" w:cs="Calibri"/>
          <w:sz w:val="22"/>
          <w:szCs w:val="22"/>
        </w:rPr>
      </w:pPr>
    </w:p>
    <w:p w14:paraId="259DF36E" w14:textId="341BE38C" w:rsidR="0030663A" w:rsidRPr="003D083F" w:rsidRDefault="000A5271" w:rsidP="0030663A">
      <w:pPr>
        <w:pStyle w:val="list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</w:t>
      </w:r>
      <w:r w:rsidR="0030663A" w:rsidRPr="003D083F">
        <w:rPr>
          <w:rFonts w:ascii="Calibri" w:hAnsi="Calibri" w:cs="Calibri"/>
          <w:sz w:val="22"/>
          <w:szCs w:val="22"/>
        </w:rPr>
        <w:tab/>
        <w:t>9</w:t>
      </w:r>
      <w:r w:rsidR="0030663A" w:rsidRPr="003D083F">
        <w:rPr>
          <w:rFonts w:ascii="Calibri" w:hAnsi="Calibri" w:cs="Calibri"/>
          <w:i/>
          <w:sz w:val="22"/>
          <w:szCs w:val="22"/>
        </w:rPr>
        <w:t>x</w:t>
      </w:r>
      <w:r w:rsidR="0030663A" w:rsidRPr="003D083F">
        <w:rPr>
          <w:rFonts w:ascii="Calibri" w:hAnsi="Calibri" w:cs="Calibri"/>
          <w:sz w:val="22"/>
          <w:szCs w:val="22"/>
          <w:vertAlign w:val="superscript"/>
        </w:rPr>
        <w:t>15</w:t>
      </w:r>
      <w:r w:rsidR="0030663A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E</w:t>
      </w:r>
      <w:r w:rsidR="0030663A" w:rsidRPr="003D083F">
        <w:rPr>
          <w:rFonts w:ascii="Calibri" w:hAnsi="Calibri" w:cs="Calibri"/>
          <w:sz w:val="22"/>
          <w:szCs w:val="22"/>
        </w:rPr>
        <w:tab/>
        <w:t>9</w:t>
      </w:r>
      <w:r w:rsidR="0030663A" w:rsidRPr="003D083F">
        <w:rPr>
          <w:rFonts w:ascii="Calibri" w:hAnsi="Calibri" w:cs="Calibri"/>
          <w:i/>
          <w:sz w:val="22"/>
          <w:szCs w:val="22"/>
        </w:rPr>
        <w:t>x</w:t>
      </w:r>
      <w:r w:rsidR="0030663A" w:rsidRPr="003D083F">
        <w:rPr>
          <w:rFonts w:ascii="Calibri" w:hAnsi="Calibri" w:cs="Calibri"/>
          <w:sz w:val="22"/>
          <w:szCs w:val="22"/>
          <w:vertAlign w:val="superscript"/>
        </w:rPr>
        <w:t>8</w:t>
      </w:r>
    </w:p>
    <w:p w14:paraId="37907756" w14:textId="77777777" w:rsidR="001C19CF" w:rsidRPr="003D083F" w:rsidRDefault="0030663A" w:rsidP="00884FF4">
      <w:pPr>
        <w:pStyle w:val="paratxt"/>
        <w:ind w:left="1152" w:hanging="432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  <w:t>[1 mark]</w:t>
      </w:r>
    </w:p>
    <w:p w14:paraId="3C3EF6CF" w14:textId="77777777" w:rsidR="0030663A" w:rsidRPr="003D083F" w:rsidRDefault="0030663A" w:rsidP="001C19CF">
      <w:pPr>
        <w:pStyle w:val="paratxt"/>
        <w:ind w:left="1152" w:hanging="432"/>
        <w:rPr>
          <w:rFonts w:ascii="Calibri" w:hAnsi="Calibri" w:cs="Calibri"/>
          <w:sz w:val="22"/>
          <w:szCs w:val="22"/>
        </w:rPr>
      </w:pPr>
    </w:p>
    <w:p w14:paraId="7276288F" w14:textId="77777777" w:rsidR="000D5539" w:rsidRPr="003D083F" w:rsidRDefault="000D5539" w:rsidP="001C19CF">
      <w:pPr>
        <w:pStyle w:val="paratxt"/>
        <w:ind w:left="1152" w:hanging="432"/>
        <w:rPr>
          <w:rFonts w:ascii="Calibri" w:hAnsi="Calibri" w:cs="Calibri"/>
          <w:sz w:val="22"/>
          <w:szCs w:val="22"/>
        </w:rPr>
      </w:pPr>
    </w:p>
    <w:p w14:paraId="39FEFD92" w14:textId="77777777" w:rsidR="0030663A" w:rsidRPr="003D083F" w:rsidRDefault="0030663A" w:rsidP="00497B52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Express each of the following using positive indices only.</w:t>
      </w:r>
    </w:p>
    <w:p w14:paraId="06529B31" w14:textId="77777777" w:rsidR="0030663A" w:rsidRPr="003D083F" w:rsidRDefault="0030663A" w:rsidP="0030663A">
      <w:pPr>
        <w:pStyle w:val="list2"/>
        <w:rPr>
          <w:rFonts w:ascii="Calibri" w:hAnsi="Calibri" w:cs="Calibri"/>
          <w:sz w:val="22"/>
          <w:szCs w:val="22"/>
        </w:rPr>
      </w:pPr>
    </w:p>
    <w:p w14:paraId="2A184F6A" w14:textId="77777777" w:rsidR="0030663A" w:rsidRPr="003D083F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a</w:t>
      </w:r>
      <w:proofErr w:type="gramEnd"/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i/>
          <w:sz w:val="22"/>
          <w:szCs w:val="22"/>
        </w:rPr>
        <w:t>x</w:t>
      </w:r>
      <w:r w:rsidRPr="003D083F">
        <w:rPr>
          <w:rFonts w:ascii="Calibri" w:hAnsi="Calibri" w:cs="Calibri"/>
          <w:sz w:val="22"/>
          <w:szCs w:val="22"/>
          <w:vertAlign w:val="superscript"/>
        </w:rPr>
        <w:t>–1</w:t>
      </w:r>
      <w:r w:rsidRPr="003D083F">
        <w:rPr>
          <w:rFonts w:ascii="Calibri" w:hAnsi="Calibri" w:cs="Calibri"/>
          <w:sz w:val="22"/>
          <w:szCs w:val="22"/>
        </w:rPr>
        <w:tab/>
        <w:t>b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position w:val="-28"/>
          <w:sz w:val="22"/>
          <w:szCs w:val="22"/>
        </w:rPr>
        <w:object w:dxaOrig="460" w:dyaOrig="660" w14:anchorId="77E37D5B">
          <v:shape id="_x0000_i1040" type="#_x0000_t75" style="width:22.4pt;height:32.6pt" o:ole="">
            <v:imagedata r:id="rId39" o:title=""/>
          </v:shape>
          <o:OLEObject Type="Embed" ProgID="Equation.DSMT4" ShapeID="_x0000_i1040" DrawAspect="Content" ObjectID="_1489232697" r:id="rId40"/>
        </w:object>
      </w:r>
    </w:p>
    <w:p w14:paraId="01AB5A39" w14:textId="77777777" w:rsidR="0030663A" w:rsidRPr="003D083F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 w:cs="Calibri"/>
          <w:sz w:val="22"/>
          <w:szCs w:val="22"/>
        </w:rPr>
      </w:pPr>
    </w:p>
    <w:p w14:paraId="25B0DF7A" w14:textId="77777777" w:rsidR="0030663A" w:rsidRPr="003D083F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</w: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</w:t>
      </w:r>
    </w:p>
    <w:p w14:paraId="0D7A0997" w14:textId="77777777" w:rsidR="0030663A" w:rsidRPr="003D083F" w:rsidRDefault="0030663A" w:rsidP="0030663A">
      <w:pPr>
        <w:pStyle w:val="list2"/>
        <w:rPr>
          <w:rFonts w:ascii="Calibri" w:hAnsi="Calibri" w:cs="Calibri"/>
          <w:sz w:val="22"/>
          <w:szCs w:val="22"/>
        </w:rPr>
      </w:pPr>
    </w:p>
    <w:p w14:paraId="1DCEAE2A" w14:textId="77777777" w:rsidR="0030663A" w:rsidRPr="003D083F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</w: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</w:t>
      </w:r>
    </w:p>
    <w:p w14:paraId="1CFC3F9A" w14:textId="77777777" w:rsidR="0030663A" w:rsidRPr="003D083F" w:rsidRDefault="0030663A" w:rsidP="0030663A">
      <w:pPr>
        <w:pStyle w:val="list2"/>
        <w:rPr>
          <w:rFonts w:ascii="Calibri" w:hAnsi="Calibri" w:cs="Calibri"/>
          <w:sz w:val="22"/>
          <w:szCs w:val="22"/>
        </w:rPr>
      </w:pPr>
    </w:p>
    <w:p w14:paraId="1420AF38" w14:textId="77777777" w:rsidR="0030663A" w:rsidRPr="003D083F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c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6</w:t>
      </w:r>
      <w:r w:rsidRPr="003D083F">
        <w:rPr>
          <w:rFonts w:ascii="Calibri" w:hAnsi="Calibri" w:cs="Calibri"/>
          <w:i/>
          <w:sz w:val="22"/>
          <w:szCs w:val="22"/>
        </w:rPr>
        <w:t>a</w:t>
      </w:r>
      <w:r w:rsidRPr="003D083F">
        <w:rPr>
          <w:rFonts w:ascii="Calibri" w:hAnsi="Calibri" w:cs="Calibri"/>
          <w:sz w:val="22"/>
          <w:szCs w:val="22"/>
          <w:vertAlign w:val="superscript"/>
        </w:rPr>
        <w:t>–3</w:t>
      </w:r>
      <w:r w:rsidRPr="003D083F">
        <w:rPr>
          <w:rFonts w:ascii="Calibri" w:hAnsi="Calibri" w:cs="Calibri"/>
          <w:i/>
          <w:sz w:val="22"/>
          <w:szCs w:val="22"/>
        </w:rPr>
        <w:t>b</w:t>
      </w:r>
      <w:r w:rsidRPr="003D083F">
        <w:rPr>
          <w:rFonts w:ascii="Calibri" w:hAnsi="Calibri" w:cs="Calibri"/>
          <w:sz w:val="22"/>
          <w:szCs w:val="22"/>
        </w:rPr>
        <w:tab/>
        <w:t>d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position w:val="-28"/>
          <w:sz w:val="22"/>
          <w:szCs w:val="22"/>
        </w:rPr>
        <w:object w:dxaOrig="740" w:dyaOrig="700" w14:anchorId="6D4D0A63">
          <v:shape id="_x0000_i1041" type="#_x0000_t75" style="width:36pt;height:36pt" o:ole="">
            <v:imagedata r:id="rId41" o:title=""/>
          </v:shape>
          <o:OLEObject Type="Embed" ProgID="Equation.DSMT4" ShapeID="_x0000_i1041" DrawAspect="Content" ObjectID="_1489232698" r:id="rId42"/>
        </w:object>
      </w:r>
    </w:p>
    <w:p w14:paraId="44EEBAA1" w14:textId="77777777" w:rsidR="0030663A" w:rsidRPr="003D083F" w:rsidRDefault="0030663A" w:rsidP="0030663A">
      <w:pPr>
        <w:pStyle w:val="paratxt"/>
        <w:rPr>
          <w:rFonts w:ascii="Calibri" w:hAnsi="Calibri" w:cs="Calibri"/>
          <w:sz w:val="22"/>
          <w:szCs w:val="22"/>
        </w:rPr>
      </w:pPr>
    </w:p>
    <w:p w14:paraId="157A90AD" w14:textId="77777777" w:rsidR="0030663A" w:rsidRPr="003D083F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</w: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</w:t>
      </w:r>
    </w:p>
    <w:p w14:paraId="1A0CFCB0" w14:textId="77777777" w:rsidR="0030663A" w:rsidRPr="003D083F" w:rsidRDefault="0030663A" w:rsidP="0030663A">
      <w:pPr>
        <w:pStyle w:val="paratxt"/>
        <w:rPr>
          <w:rFonts w:ascii="Calibri" w:hAnsi="Calibri" w:cs="Calibri"/>
          <w:sz w:val="22"/>
          <w:szCs w:val="22"/>
        </w:rPr>
      </w:pPr>
    </w:p>
    <w:p w14:paraId="7F46BC7B" w14:textId="77777777" w:rsidR="0030663A" w:rsidRPr="003D083F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</w: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</w:t>
      </w:r>
    </w:p>
    <w:p w14:paraId="57B9C500" w14:textId="77777777" w:rsidR="0030663A" w:rsidRPr="003D083F" w:rsidRDefault="0030663A" w:rsidP="0030663A">
      <w:pPr>
        <w:pStyle w:val="paratxt"/>
        <w:rPr>
          <w:rFonts w:ascii="Calibri" w:hAnsi="Calibri" w:cs="Calibri"/>
          <w:sz w:val="22"/>
          <w:szCs w:val="22"/>
        </w:rPr>
      </w:pPr>
    </w:p>
    <w:p w14:paraId="0CC776D5" w14:textId="77777777" w:rsidR="0030663A" w:rsidRPr="003D083F" w:rsidRDefault="0030663A" w:rsidP="0030663A">
      <w:pPr>
        <w:pStyle w:val="paratxt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[½ + ½ + 1 + 1 = 3 marks]</w:t>
      </w:r>
    </w:p>
    <w:p w14:paraId="5B267715" w14:textId="77777777" w:rsidR="0030663A" w:rsidRPr="003D083F" w:rsidRDefault="0030663A" w:rsidP="001C19CF">
      <w:pPr>
        <w:pStyle w:val="paratxt"/>
        <w:ind w:left="1152" w:hanging="432"/>
        <w:rPr>
          <w:rFonts w:ascii="Calibri" w:hAnsi="Calibri" w:cs="Calibri"/>
          <w:sz w:val="22"/>
          <w:szCs w:val="22"/>
        </w:rPr>
      </w:pPr>
    </w:p>
    <w:p w14:paraId="72BCE794" w14:textId="77777777" w:rsidR="001D6B26" w:rsidRPr="003D083F" w:rsidRDefault="001D6B26" w:rsidP="001C19CF">
      <w:pPr>
        <w:pStyle w:val="paratxt"/>
        <w:ind w:left="1152" w:hanging="432"/>
        <w:rPr>
          <w:rFonts w:ascii="Calibri" w:hAnsi="Calibri" w:cs="Calibri"/>
          <w:sz w:val="22"/>
          <w:szCs w:val="22"/>
        </w:rPr>
      </w:pPr>
    </w:p>
    <w:p w14:paraId="1253AF67" w14:textId="2F8EB5E2" w:rsidR="00215343" w:rsidRPr="00497B52" w:rsidRDefault="00215343" w:rsidP="00497B52">
      <w:pPr>
        <w:pStyle w:val="ListParagraph"/>
        <w:numPr>
          <w:ilvl w:val="0"/>
          <w:numId w:val="9"/>
        </w:numPr>
        <w:tabs>
          <w:tab w:val="left" w:pos="567"/>
        </w:tabs>
        <w:rPr>
          <w:rFonts w:ascii="Calibri" w:hAnsi="Calibri" w:cs="Calibri"/>
          <w:sz w:val="22"/>
          <w:szCs w:val="22"/>
        </w:rPr>
      </w:pPr>
      <w:r w:rsidRPr="00497B52">
        <w:rPr>
          <w:rFonts w:ascii="Calibri" w:hAnsi="Calibri" w:cs="Calibri"/>
          <w:sz w:val="22"/>
          <w:szCs w:val="22"/>
        </w:rPr>
        <w:t>The figure 2613.23 rounded to 3 significant figures is:</w:t>
      </w:r>
      <w:r w:rsidR="000A5271" w:rsidRPr="00497B52">
        <w:rPr>
          <w:rFonts w:ascii="Calibri" w:hAnsi="Calibri" w:cs="Calibri"/>
          <w:sz w:val="22"/>
          <w:szCs w:val="22"/>
        </w:rPr>
        <w:t xml:space="preserve">   </w:t>
      </w:r>
      <w:r w:rsidR="000A5271" w:rsidRPr="00497B52">
        <w:rPr>
          <w:rFonts w:ascii="Calibri" w:eastAsia="Times New Roman" w:hAnsi="Calibri"/>
          <w:sz w:val="22"/>
          <w:szCs w:val="22"/>
        </w:rPr>
        <w:t>(Circle the correct answer)</w:t>
      </w:r>
    </w:p>
    <w:p w14:paraId="2F7CC209" w14:textId="77777777" w:rsidR="00215343" w:rsidRPr="003D083F" w:rsidRDefault="00215343" w:rsidP="00215343">
      <w:pPr>
        <w:tabs>
          <w:tab w:val="left" w:pos="567"/>
        </w:tabs>
        <w:rPr>
          <w:rFonts w:ascii="Calibri" w:hAnsi="Calibri" w:cs="Calibri"/>
          <w:sz w:val="22"/>
          <w:szCs w:val="22"/>
        </w:rPr>
      </w:pPr>
    </w:p>
    <w:p w14:paraId="602C8EE9" w14:textId="0978FAA3" w:rsidR="00215343" w:rsidRPr="003D083F" w:rsidRDefault="000A5271" w:rsidP="00C07B81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215343" w:rsidRPr="003D083F">
        <w:rPr>
          <w:rFonts w:ascii="Calibri" w:hAnsi="Calibri" w:cs="Calibri"/>
          <w:sz w:val="22"/>
          <w:szCs w:val="22"/>
        </w:rPr>
        <w:tab/>
        <w:t>3000</w:t>
      </w:r>
      <w:r w:rsidR="00215343" w:rsidRPr="003D083F">
        <w:rPr>
          <w:rFonts w:ascii="Calibri" w:hAnsi="Calibri" w:cs="Calibri"/>
          <w:sz w:val="22"/>
          <w:szCs w:val="22"/>
        </w:rPr>
        <w:tab/>
      </w:r>
      <w:r w:rsidR="00215343" w:rsidRPr="003D083F">
        <w:rPr>
          <w:rFonts w:ascii="Calibri" w:hAnsi="Calibri" w:cs="Calibri"/>
          <w:sz w:val="22"/>
          <w:szCs w:val="22"/>
        </w:rPr>
        <w:tab/>
      </w:r>
      <w:r w:rsidR="00215343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B</w:t>
      </w:r>
      <w:r w:rsidR="00215343" w:rsidRPr="003D083F">
        <w:rPr>
          <w:rFonts w:ascii="Calibri" w:hAnsi="Calibri" w:cs="Calibri"/>
          <w:sz w:val="22"/>
          <w:szCs w:val="22"/>
        </w:rPr>
        <w:tab/>
        <w:t>2610</w:t>
      </w:r>
      <w:r w:rsidR="00215343" w:rsidRPr="003D083F">
        <w:rPr>
          <w:rFonts w:ascii="Calibri" w:hAnsi="Calibri" w:cs="Calibri"/>
          <w:sz w:val="22"/>
          <w:szCs w:val="22"/>
        </w:rPr>
        <w:tab/>
      </w:r>
      <w:r w:rsidR="00215343" w:rsidRPr="003D083F">
        <w:rPr>
          <w:rFonts w:ascii="Calibri" w:hAnsi="Calibri" w:cs="Calibri"/>
          <w:sz w:val="22"/>
          <w:szCs w:val="22"/>
        </w:rPr>
        <w:tab/>
      </w:r>
      <w:r w:rsidR="00215343" w:rsidRPr="003D083F">
        <w:rPr>
          <w:rFonts w:ascii="Calibri" w:hAnsi="Calibri" w:cs="Calibri"/>
          <w:sz w:val="22"/>
          <w:szCs w:val="22"/>
        </w:rPr>
        <w:tab/>
      </w:r>
      <w:r w:rsidR="00215343" w:rsidRPr="003D083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>C</w:t>
      </w:r>
      <w:r w:rsidR="00215343" w:rsidRPr="003D083F">
        <w:rPr>
          <w:rFonts w:ascii="Calibri" w:hAnsi="Calibri" w:cs="Calibri"/>
          <w:sz w:val="22"/>
          <w:szCs w:val="22"/>
        </w:rPr>
        <w:tab/>
        <w:t>2613.230</w:t>
      </w:r>
      <w:r w:rsidR="00215343" w:rsidRPr="003D083F">
        <w:rPr>
          <w:rFonts w:ascii="Calibri" w:hAnsi="Calibri" w:cs="Calibri"/>
          <w:sz w:val="22"/>
          <w:szCs w:val="22"/>
        </w:rPr>
        <w:tab/>
      </w:r>
    </w:p>
    <w:p w14:paraId="287370F7" w14:textId="77777777" w:rsidR="00215343" w:rsidRPr="003D083F" w:rsidRDefault="00215343" w:rsidP="00215343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="Calibri" w:hAnsi="Calibri" w:cs="Calibri"/>
          <w:sz w:val="22"/>
          <w:szCs w:val="22"/>
        </w:rPr>
      </w:pPr>
    </w:p>
    <w:p w14:paraId="6FC171EB" w14:textId="0D1D9022" w:rsidR="00215343" w:rsidRPr="003D083F" w:rsidRDefault="00215343" w:rsidP="00215343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="000A5271">
        <w:rPr>
          <w:rFonts w:ascii="Calibri" w:hAnsi="Calibri" w:cs="Calibri"/>
          <w:b/>
          <w:sz w:val="22"/>
          <w:szCs w:val="22"/>
        </w:rPr>
        <w:t>D</w:t>
      </w:r>
      <w:r w:rsidRPr="003D083F">
        <w:rPr>
          <w:rFonts w:ascii="Calibri" w:hAnsi="Calibri" w:cs="Calibri"/>
          <w:sz w:val="22"/>
          <w:szCs w:val="22"/>
        </w:rPr>
        <w:tab/>
        <w:t>2600.00</w:t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="000A5271">
        <w:rPr>
          <w:rFonts w:ascii="Calibri" w:hAnsi="Calibri" w:cs="Calibri"/>
          <w:b/>
          <w:sz w:val="22"/>
          <w:szCs w:val="22"/>
        </w:rPr>
        <w:t>E</w:t>
      </w:r>
      <w:r w:rsidRPr="003D083F">
        <w:rPr>
          <w:rFonts w:ascii="Calibri" w:hAnsi="Calibri" w:cs="Calibri"/>
          <w:sz w:val="22"/>
          <w:szCs w:val="22"/>
        </w:rPr>
        <w:tab/>
        <w:t>2613</w:t>
      </w:r>
    </w:p>
    <w:p w14:paraId="540D04A9" w14:textId="05FD588B" w:rsidR="001D6B26" w:rsidRPr="003D083F" w:rsidRDefault="00215343" w:rsidP="00215343">
      <w:pPr>
        <w:pStyle w:val="paratxt"/>
        <w:ind w:left="1152" w:hanging="432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[1 mark]</w:t>
      </w:r>
    </w:p>
    <w:p w14:paraId="1278B6D1" w14:textId="77777777" w:rsidR="001D6B26" w:rsidRPr="003D083F" w:rsidRDefault="001D6B26" w:rsidP="001C19CF">
      <w:pPr>
        <w:pStyle w:val="paratxt"/>
        <w:ind w:left="1152" w:hanging="432"/>
        <w:rPr>
          <w:rFonts w:ascii="Calibri" w:hAnsi="Calibri" w:cs="Calibri"/>
          <w:sz w:val="22"/>
          <w:szCs w:val="22"/>
        </w:rPr>
      </w:pPr>
    </w:p>
    <w:p w14:paraId="3C0A2739" w14:textId="77777777" w:rsidR="001D6B26" w:rsidRPr="003D083F" w:rsidRDefault="001D6B26" w:rsidP="001C19CF">
      <w:pPr>
        <w:pStyle w:val="paratxt"/>
        <w:ind w:left="1152" w:hanging="432"/>
        <w:rPr>
          <w:rFonts w:ascii="Calibri" w:hAnsi="Calibri" w:cs="Calibri"/>
          <w:sz w:val="22"/>
          <w:szCs w:val="22"/>
        </w:rPr>
      </w:pPr>
    </w:p>
    <w:p w14:paraId="6DB35930" w14:textId="77777777" w:rsidR="002C54B2" w:rsidRPr="003D083F" w:rsidRDefault="002C54B2" w:rsidP="00497B52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Simplify each of the following.</w:t>
      </w:r>
    </w:p>
    <w:p w14:paraId="14716A3F" w14:textId="77777777" w:rsidR="002C54B2" w:rsidRPr="003D083F" w:rsidRDefault="002C54B2" w:rsidP="002C54B2">
      <w:pPr>
        <w:pStyle w:val="list2"/>
        <w:rPr>
          <w:rFonts w:ascii="Calibri" w:hAnsi="Calibri" w:cs="Calibri"/>
          <w:sz w:val="22"/>
          <w:szCs w:val="22"/>
        </w:rPr>
      </w:pPr>
    </w:p>
    <w:p w14:paraId="5E05A443" w14:textId="2CAE53F0" w:rsidR="002C54B2" w:rsidRPr="003D083F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a</w:t>
      </w:r>
      <w:proofErr w:type="gramEnd"/>
      <w:r w:rsidRPr="003D083F">
        <w:rPr>
          <w:rFonts w:ascii="Calibri" w:hAnsi="Calibri" w:cs="Calibri"/>
          <w:sz w:val="22"/>
          <w:szCs w:val="22"/>
        </w:rPr>
        <w:tab/>
        <w:t>(</w:t>
      </w:r>
      <w:r w:rsidRPr="003D083F">
        <w:rPr>
          <w:rFonts w:ascii="Calibri" w:hAnsi="Calibri" w:cs="Calibri"/>
          <w:i/>
          <w:sz w:val="22"/>
          <w:szCs w:val="22"/>
        </w:rPr>
        <w:t>w</w:t>
      </w:r>
      <w:r w:rsidRPr="003D083F">
        <w:rPr>
          <w:rFonts w:ascii="Calibri" w:hAnsi="Calibri" w:cs="Calibri"/>
          <w:sz w:val="22"/>
          <w:szCs w:val="22"/>
          <w:vertAlign w:val="superscript"/>
        </w:rPr>
        <w:t>2</w:t>
      </w:r>
      <w:r w:rsidRPr="003D083F">
        <w:rPr>
          <w:rFonts w:ascii="Calibri" w:hAnsi="Calibri" w:cs="Calibri"/>
          <w:sz w:val="22"/>
          <w:szCs w:val="22"/>
        </w:rPr>
        <w:t>)</w:t>
      </w:r>
      <w:r w:rsidRPr="003D083F">
        <w:rPr>
          <w:rFonts w:ascii="Calibri" w:hAnsi="Calibri" w:cs="Calibri"/>
          <w:sz w:val="22"/>
          <w:szCs w:val="22"/>
          <w:vertAlign w:val="superscript"/>
        </w:rPr>
        <w:t>4</w:t>
      </w:r>
      <w:r w:rsidRPr="003D083F">
        <w:rPr>
          <w:rFonts w:ascii="Calibri" w:hAnsi="Calibri" w:cs="Calibri"/>
          <w:sz w:val="22"/>
          <w:szCs w:val="22"/>
        </w:rPr>
        <w:tab/>
        <w:t>b</w:t>
      </w:r>
      <w:r w:rsidRPr="003D083F">
        <w:rPr>
          <w:rFonts w:ascii="Calibri" w:hAnsi="Calibri" w:cs="Calibri"/>
          <w:sz w:val="22"/>
          <w:szCs w:val="22"/>
        </w:rPr>
        <w:tab/>
      </w:r>
      <w:r w:rsidR="000C09A1" w:rsidRPr="00497B52">
        <w:rPr>
          <w:rFonts w:ascii="Calibri" w:hAnsi="Calibri" w:cs="Calibri"/>
          <w:position w:val="-30"/>
          <w:sz w:val="22"/>
          <w:szCs w:val="22"/>
        </w:rPr>
        <w:object w:dxaOrig="1359" w:dyaOrig="720" w14:anchorId="36D6F16F">
          <v:shape id="_x0000_i1069" type="#_x0000_t75" style="width:67.9pt;height:36pt" o:ole="">
            <v:imagedata r:id="rId43" o:title=""/>
          </v:shape>
          <o:OLEObject Type="Embed" ProgID="Equation.3" ShapeID="_x0000_i1069" DrawAspect="Content" ObjectID="_1489232699" r:id="rId44"/>
        </w:object>
      </w:r>
    </w:p>
    <w:p w14:paraId="197B9315" w14:textId="77777777" w:rsidR="002C54B2" w:rsidRPr="003D083F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Calibri" w:hAnsi="Calibri" w:cs="Calibri"/>
          <w:sz w:val="22"/>
          <w:szCs w:val="22"/>
        </w:rPr>
      </w:pPr>
    </w:p>
    <w:p w14:paraId="34C63FF5" w14:textId="77777777" w:rsidR="002C54B2" w:rsidRPr="003D083F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</w: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</w:t>
      </w:r>
    </w:p>
    <w:p w14:paraId="34905DBD" w14:textId="77777777" w:rsidR="00B80D69" w:rsidRPr="003D083F" w:rsidRDefault="00B80D69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 w:cs="Calibri"/>
          <w:sz w:val="22"/>
          <w:szCs w:val="22"/>
        </w:rPr>
      </w:pPr>
    </w:p>
    <w:p w14:paraId="2168FD4B" w14:textId="618FDB61" w:rsidR="00B80D69" w:rsidRPr="003D083F" w:rsidRDefault="00B80D69" w:rsidP="00B80D69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 xml:space="preserve">c       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 xml:space="preserve">4 </m:t>
            </m:r>
          </m:sup>
        </m:sSup>
      </m:oMath>
      <w:r w:rsidRPr="003D083F">
        <w:rPr>
          <w:rFonts w:ascii="Calibri" w:hAnsi="Calibri" w:cs="Calibri"/>
          <w:sz w:val="22"/>
          <w:szCs w:val="22"/>
        </w:rPr>
        <w:t xml:space="preserve">x 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5</m:t>
            </m:r>
          </m:sup>
        </m:sSup>
      </m:oMath>
      <w:r w:rsidRPr="003D083F">
        <w:rPr>
          <w:rFonts w:ascii="Calibri" w:hAnsi="Calibri" w:cs="Calibri"/>
          <w:sz w:val="22"/>
          <w:szCs w:val="22"/>
        </w:rPr>
        <w:t xml:space="preserve">                                                            d     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 w:cs="Calibri"/>
                    <w:sz w:val="22"/>
                    <w:szCs w:val="22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 w:cs="Calibri"/>
                    <w:sz w:val="22"/>
                    <w:szCs w:val="22"/>
                  </w:rPr>
                  <m:t>3</m:t>
                </m:r>
              </m:sup>
            </m:sSup>
          </m:den>
        </m:f>
      </m:oMath>
    </w:p>
    <w:p w14:paraId="53C9F3B9" w14:textId="77777777" w:rsidR="00B80D69" w:rsidRPr="003D083F" w:rsidRDefault="00B80D69" w:rsidP="00B80D69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Calibri" w:hAnsi="Calibri" w:cs="Calibri"/>
          <w:sz w:val="22"/>
          <w:szCs w:val="22"/>
        </w:rPr>
      </w:pPr>
    </w:p>
    <w:p w14:paraId="0597D302" w14:textId="77777777" w:rsidR="00B80D69" w:rsidRPr="003D083F" w:rsidRDefault="00B80D69" w:rsidP="00B80D69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 xml:space="preserve">        __________________________________     _______________________________________</w:t>
      </w:r>
    </w:p>
    <w:p w14:paraId="2C869C30" w14:textId="77777777" w:rsidR="00B80D69" w:rsidRPr="003D083F" w:rsidRDefault="00B80D69" w:rsidP="00E64CF7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  <w:r w:rsidR="00E64CF7" w:rsidRPr="003D083F">
        <w:rPr>
          <w:rFonts w:ascii="Calibri" w:hAnsi="Calibri" w:cs="Calibri"/>
          <w:sz w:val="22"/>
          <w:szCs w:val="22"/>
        </w:rPr>
        <w:t>[2 marks]</w:t>
      </w:r>
    </w:p>
    <w:p w14:paraId="4322BA93" w14:textId="77777777" w:rsidR="00B80D69" w:rsidRPr="003D083F" w:rsidRDefault="00B80D69" w:rsidP="00B80D69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Calibri" w:hAnsi="Calibri" w:cs="Calibri"/>
          <w:sz w:val="22"/>
          <w:szCs w:val="22"/>
        </w:rPr>
      </w:pPr>
    </w:p>
    <w:p w14:paraId="265C6AC7" w14:textId="77777777" w:rsidR="00B80D69" w:rsidRPr="003D083F" w:rsidRDefault="00B80D69" w:rsidP="00497B52">
      <w:pPr>
        <w:pStyle w:val="list2"/>
        <w:numPr>
          <w:ilvl w:val="0"/>
          <w:numId w:val="9"/>
        </w:numPr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Evaluate the following.</w:t>
      </w:r>
    </w:p>
    <w:p w14:paraId="427911CF" w14:textId="77777777" w:rsidR="002C54B2" w:rsidRPr="003D083F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Calibri" w:hAnsi="Calibri" w:cs="Calibri"/>
          <w:sz w:val="22"/>
          <w:szCs w:val="22"/>
        </w:rPr>
      </w:pPr>
    </w:p>
    <w:p w14:paraId="39AD10E9" w14:textId="77777777" w:rsidR="002C54B2" w:rsidRPr="003D083F" w:rsidRDefault="00B80D69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a</w:t>
      </w:r>
      <w:proofErr w:type="gramEnd"/>
      <w:r w:rsidR="002C54B2" w:rsidRPr="003D083F">
        <w:rPr>
          <w:rFonts w:ascii="Calibri" w:hAnsi="Calibri" w:cs="Calibri"/>
          <w:sz w:val="22"/>
          <w:szCs w:val="22"/>
        </w:rPr>
        <w:tab/>
        <w:t>(–6</w:t>
      </w:r>
      <w:r w:rsidR="002C54B2" w:rsidRPr="003D083F">
        <w:rPr>
          <w:rFonts w:ascii="Calibri" w:hAnsi="Calibri" w:cs="Calibri"/>
          <w:i/>
          <w:sz w:val="22"/>
          <w:szCs w:val="22"/>
        </w:rPr>
        <w:t>y</w:t>
      </w:r>
      <w:r w:rsidR="002C54B2" w:rsidRPr="003D083F">
        <w:rPr>
          <w:rFonts w:ascii="Calibri" w:hAnsi="Calibri" w:cs="Calibri"/>
          <w:sz w:val="22"/>
          <w:szCs w:val="22"/>
        </w:rPr>
        <w:t>)</w:t>
      </w:r>
      <w:r w:rsidR="002C54B2" w:rsidRPr="003D083F">
        <w:rPr>
          <w:rFonts w:ascii="Calibri" w:hAnsi="Calibri" w:cs="Calibri"/>
          <w:sz w:val="22"/>
          <w:szCs w:val="22"/>
          <w:vertAlign w:val="superscript"/>
        </w:rPr>
        <w:t>0</w:t>
      </w:r>
      <w:r w:rsidR="002C54B2"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>b</w:t>
      </w:r>
      <w:r w:rsidR="002C54B2" w:rsidRPr="003D083F">
        <w:rPr>
          <w:rFonts w:ascii="Calibri" w:hAnsi="Calibri" w:cs="Calibri"/>
          <w:sz w:val="22"/>
          <w:szCs w:val="22"/>
        </w:rPr>
        <w:tab/>
        <w:t>–4</w:t>
      </w:r>
      <w:r w:rsidR="002C54B2" w:rsidRPr="003D083F">
        <w:rPr>
          <w:rFonts w:ascii="Calibri" w:hAnsi="Calibri" w:cs="Calibri"/>
          <w:i/>
          <w:sz w:val="22"/>
          <w:szCs w:val="22"/>
        </w:rPr>
        <w:t>z</w:t>
      </w:r>
      <w:r w:rsidR="002C54B2" w:rsidRPr="003D083F">
        <w:rPr>
          <w:rFonts w:ascii="Calibri" w:hAnsi="Calibri" w:cs="Calibri"/>
          <w:sz w:val="22"/>
          <w:szCs w:val="22"/>
          <w:vertAlign w:val="superscript"/>
        </w:rPr>
        <w:t>0</w:t>
      </w:r>
    </w:p>
    <w:p w14:paraId="3F6E84E6" w14:textId="77777777" w:rsidR="002C54B2" w:rsidRPr="003D083F" w:rsidRDefault="002C54B2" w:rsidP="002C54B2">
      <w:pPr>
        <w:pStyle w:val="paratxt"/>
        <w:rPr>
          <w:rFonts w:ascii="Calibri" w:hAnsi="Calibri" w:cs="Calibri"/>
          <w:sz w:val="22"/>
          <w:szCs w:val="22"/>
        </w:rPr>
      </w:pPr>
    </w:p>
    <w:p w14:paraId="0DED459F" w14:textId="77777777" w:rsidR="002C54B2" w:rsidRPr="003D083F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</w:t>
      </w:r>
      <w:r w:rsidRPr="003D083F">
        <w:rPr>
          <w:rFonts w:ascii="Calibri" w:hAnsi="Calibri" w:cs="Calibri"/>
          <w:sz w:val="22"/>
          <w:szCs w:val="22"/>
        </w:rPr>
        <w:tab/>
        <w:t>______________________________________</w:t>
      </w:r>
    </w:p>
    <w:p w14:paraId="6294A4F9" w14:textId="77777777" w:rsidR="002C54B2" w:rsidRPr="003D083F" w:rsidRDefault="002C54B2" w:rsidP="002C54B2">
      <w:pPr>
        <w:pStyle w:val="paratxt"/>
        <w:rPr>
          <w:rFonts w:ascii="Calibri" w:hAnsi="Calibri" w:cs="Calibri"/>
          <w:sz w:val="22"/>
          <w:szCs w:val="22"/>
        </w:rPr>
      </w:pPr>
    </w:p>
    <w:p w14:paraId="7B89D7D8" w14:textId="77777777" w:rsidR="002C54B2" w:rsidRPr="003D083F" w:rsidRDefault="00E64CF7" w:rsidP="002C54B2">
      <w:pPr>
        <w:pStyle w:val="paratxt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[</w:t>
      </w:r>
      <w:r w:rsidR="002C54B2" w:rsidRPr="003D083F">
        <w:rPr>
          <w:rFonts w:ascii="Calibri" w:hAnsi="Calibri" w:cs="Calibri"/>
          <w:sz w:val="22"/>
          <w:szCs w:val="22"/>
        </w:rPr>
        <w:t>2 marks]</w:t>
      </w:r>
    </w:p>
    <w:p w14:paraId="722A6F2E" w14:textId="77777777" w:rsidR="001C19CF" w:rsidRPr="003D083F" w:rsidRDefault="001C19CF" w:rsidP="001C19CF">
      <w:pPr>
        <w:pStyle w:val="paratxt"/>
        <w:ind w:left="1152" w:hanging="432"/>
        <w:rPr>
          <w:rFonts w:ascii="Calibri" w:hAnsi="Calibri" w:cs="Calibri"/>
          <w:sz w:val="22"/>
          <w:szCs w:val="22"/>
        </w:rPr>
      </w:pPr>
    </w:p>
    <w:p w14:paraId="60F81F56" w14:textId="77777777" w:rsidR="005F3562" w:rsidRPr="00497B52" w:rsidRDefault="005F3562" w:rsidP="00497B5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336"/>
        <w:rPr>
          <w:rFonts w:ascii="Calibri" w:hAnsi="Calibri" w:cs="Calibri"/>
          <w:sz w:val="22"/>
          <w:szCs w:val="22"/>
        </w:rPr>
      </w:pPr>
      <w:r w:rsidRPr="00497B52">
        <w:rPr>
          <w:rFonts w:ascii="Calibri" w:hAnsi="Calibri" w:cs="Calibri"/>
          <w:sz w:val="22"/>
          <w:szCs w:val="22"/>
        </w:rPr>
        <w:t xml:space="preserve">Andrew owns a greengrocer’s store. Every morning he goes to the market and purchases fruit and vegetables, </w:t>
      </w:r>
      <w:proofErr w:type="gramStart"/>
      <w:r w:rsidRPr="00497B52">
        <w:rPr>
          <w:rFonts w:ascii="Calibri" w:hAnsi="Calibri" w:cs="Calibri"/>
          <w:sz w:val="22"/>
          <w:szCs w:val="22"/>
        </w:rPr>
        <w:t>which</w:t>
      </w:r>
      <w:proofErr w:type="gramEnd"/>
      <w:r w:rsidRPr="00497B52">
        <w:rPr>
          <w:rFonts w:ascii="Calibri" w:hAnsi="Calibri" w:cs="Calibri"/>
          <w:sz w:val="22"/>
          <w:szCs w:val="22"/>
        </w:rPr>
        <w:t xml:space="preserve"> he then sells at his store.</w:t>
      </w:r>
    </w:p>
    <w:p w14:paraId="29D7082D" w14:textId="77777777" w:rsidR="005F3562" w:rsidRPr="003D083F" w:rsidRDefault="005F3562" w:rsidP="005F356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336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</w:p>
    <w:p w14:paraId="39616956" w14:textId="0D8720E3" w:rsidR="005F3562" w:rsidRPr="003D083F" w:rsidRDefault="005F3562" w:rsidP="00C07B8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720" w:right="-336" w:hanging="360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 xml:space="preserve"> </w:t>
      </w:r>
      <w:r w:rsidRPr="003D083F">
        <w:rPr>
          <w:rFonts w:ascii="Calibri" w:hAnsi="Calibri" w:cs="Calibri"/>
          <w:sz w:val="22"/>
          <w:szCs w:val="22"/>
        </w:rPr>
        <w:tab/>
      </w:r>
      <w:r w:rsidR="00C07B81">
        <w:rPr>
          <w:rFonts w:ascii="Calibri" w:hAnsi="Calibri" w:cs="Calibri"/>
          <w:sz w:val="22"/>
          <w:szCs w:val="22"/>
        </w:rPr>
        <w:t xml:space="preserve">  </w:t>
      </w:r>
      <w:r w:rsidRPr="003D083F">
        <w:rPr>
          <w:rFonts w:ascii="Calibri" w:hAnsi="Calibri" w:cs="Calibri"/>
          <w:sz w:val="22"/>
          <w:szCs w:val="22"/>
        </w:rPr>
        <w:t xml:space="preserve">When at the market one morning, Andrew sees a 6 kg crate of oranges for $7.50 and an 8 kg crate of oranges for </w:t>
      </w:r>
      <w:r w:rsidR="00C07B81">
        <w:rPr>
          <w:rFonts w:ascii="Calibri" w:hAnsi="Calibri" w:cs="Calibri"/>
          <w:sz w:val="22"/>
          <w:szCs w:val="22"/>
        </w:rPr>
        <w:t xml:space="preserve">  </w:t>
      </w:r>
      <w:r w:rsidRPr="003D083F">
        <w:rPr>
          <w:rFonts w:ascii="Calibri" w:hAnsi="Calibri" w:cs="Calibri"/>
          <w:sz w:val="22"/>
          <w:szCs w:val="22"/>
        </w:rPr>
        <w:t>$9.20. Which is better value?</w:t>
      </w:r>
    </w:p>
    <w:p w14:paraId="6912CA8D" w14:textId="77777777" w:rsidR="005F3562" w:rsidRPr="003D083F" w:rsidRDefault="005F3562" w:rsidP="005F3562">
      <w:pPr>
        <w:tabs>
          <w:tab w:val="left" w:pos="1134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</w:r>
      <w:r w:rsidRPr="003D083F">
        <w:rPr>
          <w:rFonts w:ascii="Calibri" w:hAnsi="Calibri" w:cs="Calibri"/>
          <w:sz w:val="22"/>
          <w:szCs w:val="22"/>
        </w:rPr>
        <w:tab/>
      </w:r>
    </w:p>
    <w:p w14:paraId="10F179EA" w14:textId="77777777" w:rsidR="005F3562" w:rsidRDefault="005F3562" w:rsidP="005F3562">
      <w:pPr>
        <w:tabs>
          <w:tab w:val="left" w:pos="1134"/>
          <w:tab w:val="left" w:pos="1418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ab/>
        <w:t>_____________________________________________________________________________________</w:t>
      </w:r>
    </w:p>
    <w:p w14:paraId="7306E439" w14:textId="77777777" w:rsidR="000C09A1" w:rsidRDefault="000C09A1" w:rsidP="005F3562">
      <w:pPr>
        <w:tabs>
          <w:tab w:val="left" w:pos="1134"/>
          <w:tab w:val="left" w:pos="1418"/>
        </w:tabs>
        <w:rPr>
          <w:rFonts w:ascii="Calibri" w:hAnsi="Calibri" w:cs="Calibri"/>
          <w:sz w:val="22"/>
          <w:szCs w:val="22"/>
        </w:rPr>
      </w:pPr>
    </w:p>
    <w:p w14:paraId="6A6E4B6D" w14:textId="5F4B1352" w:rsidR="000C09A1" w:rsidRDefault="000C09A1" w:rsidP="005F3562">
      <w:pPr>
        <w:tabs>
          <w:tab w:val="left" w:pos="1134"/>
          <w:tab w:val="left" w:pos="1418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_____________________________________________________________________________________</w:t>
      </w:r>
    </w:p>
    <w:p w14:paraId="3FE56B1D" w14:textId="77777777" w:rsidR="000C09A1" w:rsidRDefault="000C09A1" w:rsidP="005F3562">
      <w:pPr>
        <w:tabs>
          <w:tab w:val="left" w:pos="1134"/>
          <w:tab w:val="left" w:pos="1418"/>
        </w:tabs>
        <w:rPr>
          <w:rFonts w:ascii="Calibri" w:hAnsi="Calibri" w:cs="Calibri"/>
          <w:sz w:val="22"/>
          <w:szCs w:val="22"/>
        </w:rPr>
      </w:pPr>
    </w:p>
    <w:p w14:paraId="5E311E2F" w14:textId="0017B7C0" w:rsidR="000C09A1" w:rsidRPr="003D083F" w:rsidRDefault="000C09A1" w:rsidP="005F3562">
      <w:pPr>
        <w:tabs>
          <w:tab w:val="left" w:pos="1134"/>
          <w:tab w:val="left" w:pos="1418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_____________________________________________________________________________________</w:t>
      </w:r>
    </w:p>
    <w:p w14:paraId="1ADEAEB2" w14:textId="77777777" w:rsidR="005F3562" w:rsidRPr="003D083F" w:rsidRDefault="00884FF4" w:rsidP="00884FF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143"/>
        <w:jc w:val="right"/>
        <w:rPr>
          <w:rFonts w:ascii="Calibri" w:hAnsi="Calibri" w:cs="Calibri"/>
          <w:color w:val="000000" w:themeColor="text1"/>
          <w:sz w:val="22"/>
          <w:szCs w:val="22"/>
        </w:rPr>
      </w:pPr>
      <w:r w:rsidRPr="003D083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083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083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083F">
        <w:rPr>
          <w:rFonts w:ascii="Calibri" w:hAnsi="Calibri" w:cs="Calibri"/>
          <w:color w:val="000000" w:themeColor="text1"/>
          <w:sz w:val="22"/>
          <w:szCs w:val="22"/>
        </w:rPr>
        <w:tab/>
        <w:t>[2 marks]</w:t>
      </w:r>
    </w:p>
    <w:p w14:paraId="6BE0AE57" w14:textId="77777777" w:rsidR="00BB2827" w:rsidRPr="003D083F" w:rsidRDefault="00BB2827" w:rsidP="00BB2827">
      <w:pPr>
        <w:pStyle w:val="paratxt"/>
        <w:rPr>
          <w:rFonts w:ascii="Calibri" w:hAnsi="Calibri" w:cs="Calibri"/>
          <w:color w:val="000000" w:themeColor="text1"/>
          <w:sz w:val="22"/>
          <w:szCs w:val="22"/>
        </w:rPr>
      </w:pPr>
    </w:p>
    <w:p w14:paraId="02051C7D" w14:textId="77777777" w:rsidR="00CB6A6C" w:rsidRPr="003D083F" w:rsidRDefault="00CB6A6C" w:rsidP="00497B52">
      <w:pPr>
        <w:pStyle w:val="list1"/>
        <w:numPr>
          <w:ilvl w:val="0"/>
          <w:numId w:val="9"/>
        </w:numPr>
        <w:tabs>
          <w:tab w:val="left" w:pos="0"/>
          <w:tab w:val="left" w:pos="1260"/>
        </w:tabs>
        <w:rPr>
          <w:rFonts w:ascii="Calibri" w:hAnsi="Calibri" w:cs="Calibri"/>
          <w:color w:val="000000" w:themeColor="text1"/>
          <w:sz w:val="22"/>
          <w:szCs w:val="22"/>
        </w:rPr>
      </w:pPr>
    </w:p>
    <w:p w14:paraId="2E4B7FB5" w14:textId="02331DDD" w:rsidR="00CB6A6C" w:rsidRPr="003D083F" w:rsidRDefault="00CB6A6C" w:rsidP="001D6B26">
      <w:pPr>
        <w:pStyle w:val="list1"/>
        <w:numPr>
          <w:ilvl w:val="0"/>
          <w:numId w:val="12"/>
        </w:numPr>
        <w:tabs>
          <w:tab w:val="left" w:pos="0"/>
          <w:tab w:val="left" w:pos="1260"/>
        </w:tabs>
        <w:ind w:left="1134" w:firstLine="0"/>
        <w:rPr>
          <w:rFonts w:ascii="Calibri" w:hAnsi="Calibri" w:cs="Calibri"/>
          <w:color w:val="000000" w:themeColor="text1"/>
          <w:sz w:val="22"/>
          <w:szCs w:val="22"/>
        </w:rPr>
      </w:pPr>
      <w:r w:rsidRPr="003D083F">
        <w:rPr>
          <w:rFonts w:ascii="Calibri" w:hAnsi="Calibri" w:cs="Calibri"/>
          <w:color w:val="000000" w:themeColor="text1"/>
          <w:sz w:val="22"/>
          <w:szCs w:val="22"/>
        </w:rPr>
        <w:t>The diameter of a nitrogen atom is measured as 0.</w:t>
      </w:r>
      <w:r w:rsidR="001D6B26" w:rsidRPr="003D083F">
        <w:rPr>
          <w:rFonts w:ascii="Calibri" w:hAnsi="Calibri" w:cs="Calibri"/>
          <w:color w:val="000000" w:themeColor="text1"/>
          <w:sz w:val="22"/>
          <w:szCs w:val="22"/>
        </w:rPr>
        <w:t xml:space="preserve">000000065 mm in one experiment.     </w:t>
      </w:r>
      <w:r w:rsidRPr="003D083F">
        <w:rPr>
          <w:rFonts w:ascii="Calibri" w:hAnsi="Calibri" w:cs="Calibri"/>
          <w:color w:val="000000" w:themeColor="text1"/>
          <w:sz w:val="22"/>
          <w:szCs w:val="22"/>
        </w:rPr>
        <w:t>Write this measurement using scientific notation.</w:t>
      </w:r>
    </w:p>
    <w:p w14:paraId="216F12DB" w14:textId="77777777" w:rsidR="00CB6A6C" w:rsidRPr="003D083F" w:rsidRDefault="00CB6A6C" w:rsidP="00CB6A6C">
      <w:pPr>
        <w:pStyle w:val="list1"/>
        <w:ind w:left="1800" w:firstLine="0"/>
        <w:rPr>
          <w:rFonts w:ascii="Calibri" w:hAnsi="Calibri" w:cs="Calibri"/>
          <w:sz w:val="22"/>
          <w:szCs w:val="22"/>
        </w:rPr>
      </w:pPr>
    </w:p>
    <w:p w14:paraId="3D3315B4" w14:textId="77777777" w:rsidR="00CB6A6C" w:rsidRPr="003D083F" w:rsidRDefault="00CB6A6C" w:rsidP="00CB6A6C">
      <w:pPr>
        <w:pStyle w:val="list1"/>
        <w:ind w:left="1800" w:firstLine="0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______________________________________________________________________________</w:t>
      </w:r>
    </w:p>
    <w:p w14:paraId="6BD4726E" w14:textId="77777777" w:rsidR="00CB6A6C" w:rsidRPr="003D083F" w:rsidRDefault="00CB6A6C" w:rsidP="00CB6A6C">
      <w:pPr>
        <w:pStyle w:val="paratxt"/>
        <w:ind w:left="1800" w:hanging="540"/>
        <w:rPr>
          <w:rFonts w:ascii="Calibri" w:hAnsi="Calibri" w:cs="Calibri"/>
          <w:sz w:val="22"/>
          <w:szCs w:val="22"/>
        </w:rPr>
      </w:pPr>
    </w:p>
    <w:p w14:paraId="5036D035" w14:textId="345FB5C6" w:rsidR="00CB6A6C" w:rsidRPr="003D083F" w:rsidRDefault="00CB6A6C" w:rsidP="00CB6A6C">
      <w:pPr>
        <w:pStyle w:val="paratxt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The diameter of a sodium atom is measured as 1.8 × 10</w:t>
      </w:r>
      <w:r w:rsidRPr="003D083F">
        <w:rPr>
          <w:rFonts w:ascii="Calibri" w:hAnsi="Calibri" w:cs="Calibri"/>
          <w:sz w:val="22"/>
          <w:szCs w:val="22"/>
          <w:vertAlign w:val="superscript"/>
        </w:rPr>
        <w:t>–7</w:t>
      </w:r>
      <w:r w:rsidRPr="003D083F">
        <w:rPr>
          <w:rFonts w:ascii="Calibri" w:hAnsi="Calibri" w:cs="Calibri"/>
          <w:sz w:val="22"/>
          <w:szCs w:val="22"/>
        </w:rPr>
        <w:t xml:space="preserve"> mm. Write this measurement in decimal form.</w:t>
      </w:r>
    </w:p>
    <w:p w14:paraId="61DE70F8" w14:textId="77777777" w:rsidR="00CB6A6C" w:rsidRPr="003D083F" w:rsidRDefault="00CB6A6C" w:rsidP="00CB6A6C">
      <w:pPr>
        <w:pStyle w:val="paratxt"/>
        <w:ind w:left="1800" w:hanging="540"/>
        <w:rPr>
          <w:rFonts w:ascii="Calibri" w:hAnsi="Calibri" w:cs="Calibri"/>
          <w:sz w:val="22"/>
          <w:szCs w:val="22"/>
        </w:rPr>
      </w:pPr>
    </w:p>
    <w:p w14:paraId="2DA0D3A1" w14:textId="77777777" w:rsidR="00CB6A6C" w:rsidRPr="003D083F" w:rsidRDefault="00CB6A6C" w:rsidP="00CB6A6C">
      <w:pPr>
        <w:pStyle w:val="list1"/>
        <w:ind w:left="1800" w:firstLine="0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______________________________________________________________________________</w:t>
      </w:r>
    </w:p>
    <w:p w14:paraId="0DE392CB" w14:textId="77777777" w:rsidR="00CB6A6C" w:rsidRPr="003D083F" w:rsidRDefault="00CB6A6C" w:rsidP="00CB6A6C">
      <w:pPr>
        <w:pStyle w:val="paratxt"/>
        <w:ind w:left="1800" w:hanging="540"/>
        <w:rPr>
          <w:rFonts w:ascii="Calibri" w:hAnsi="Calibri" w:cs="Calibri"/>
          <w:sz w:val="22"/>
          <w:szCs w:val="22"/>
        </w:rPr>
      </w:pPr>
    </w:p>
    <w:p w14:paraId="3BB37A90" w14:textId="77777777" w:rsidR="00CB6A6C" w:rsidRDefault="00CB6A6C" w:rsidP="00CB6A6C">
      <w:pPr>
        <w:pStyle w:val="list2"/>
        <w:rPr>
          <w:rFonts w:ascii="Calibri" w:hAnsi="Calibri" w:cs="Calibri"/>
          <w:sz w:val="22"/>
          <w:szCs w:val="22"/>
        </w:rPr>
      </w:pPr>
    </w:p>
    <w:p w14:paraId="567BB287" w14:textId="77777777" w:rsidR="00173CC7" w:rsidRPr="003D083F" w:rsidRDefault="00173CC7" w:rsidP="00CB6A6C">
      <w:pPr>
        <w:pStyle w:val="list2"/>
        <w:rPr>
          <w:rFonts w:ascii="Calibri" w:hAnsi="Calibri" w:cs="Calibri"/>
          <w:sz w:val="22"/>
          <w:szCs w:val="22"/>
        </w:rPr>
      </w:pPr>
    </w:p>
    <w:p w14:paraId="6F71B5CF" w14:textId="6DD66AC7" w:rsidR="00CB6A6C" w:rsidRPr="003D083F" w:rsidRDefault="001D6B26" w:rsidP="001D6B26">
      <w:pPr>
        <w:pStyle w:val="list1"/>
        <w:numPr>
          <w:ilvl w:val="0"/>
          <w:numId w:val="12"/>
        </w:numPr>
        <w:tabs>
          <w:tab w:val="left" w:pos="720"/>
          <w:tab w:val="left" w:pos="1260"/>
        </w:tabs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lastRenderedPageBreak/>
        <w:t xml:space="preserve"> </w:t>
      </w:r>
      <w:r w:rsidR="00CB6A6C" w:rsidRPr="003D083F">
        <w:rPr>
          <w:rFonts w:ascii="Calibri" w:hAnsi="Calibri" w:cs="Calibri"/>
          <w:sz w:val="22"/>
          <w:szCs w:val="22"/>
        </w:rPr>
        <w:t>The volume of the Moon is 21960000000 km</w:t>
      </w:r>
      <w:r w:rsidR="00CB6A6C" w:rsidRPr="003D083F">
        <w:rPr>
          <w:rFonts w:ascii="Calibri" w:hAnsi="Calibri" w:cs="Calibri"/>
          <w:sz w:val="22"/>
          <w:szCs w:val="22"/>
          <w:vertAlign w:val="superscript"/>
        </w:rPr>
        <w:t>3</w:t>
      </w:r>
      <w:r w:rsidR="00CB6A6C" w:rsidRPr="003D083F">
        <w:rPr>
          <w:rFonts w:ascii="Calibri" w:hAnsi="Calibri" w:cs="Calibri"/>
          <w:sz w:val="22"/>
          <w:szCs w:val="22"/>
        </w:rPr>
        <w:t>. Write this measurement using scientific notation.</w:t>
      </w:r>
    </w:p>
    <w:p w14:paraId="7858BBAF" w14:textId="77777777" w:rsidR="00CB6A6C" w:rsidRPr="003D083F" w:rsidRDefault="00CB6A6C" w:rsidP="00CB6A6C">
      <w:pPr>
        <w:pStyle w:val="paratxt"/>
        <w:rPr>
          <w:rFonts w:ascii="Calibri" w:hAnsi="Calibri" w:cs="Calibri"/>
          <w:sz w:val="22"/>
          <w:szCs w:val="22"/>
        </w:rPr>
      </w:pPr>
    </w:p>
    <w:p w14:paraId="7F252194" w14:textId="77777777" w:rsidR="00CB6A6C" w:rsidRPr="003D083F" w:rsidRDefault="00CB6A6C" w:rsidP="00CB6A6C">
      <w:pPr>
        <w:pStyle w:val="list1"/>
        <w:ind w:left="1800" w:firstLine="0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______________________________________________________________________________</w:t>
      </w:r>
    </w:p>
    <w:p w14:paraId="4E863874" w14:textId="77777777" w:rsidR="00CB6A6C" w:rsidRPr="003D083F" w:rsidRDefault="00CB6A6C" w:rsidP="00CB6A6C">
      <w:pPr>
        <w:pStyle w:val="paratxt"/>
        <w:rPr>
          <w:rFonts w:ascii="Calibri" w:hAnsi="Calibri" w:cs="Calibri"/>
          <w:sz w:val="22"/>
          <w:szCs w:val="22"/>
        </w:rPr>
      </w:pPr>
    </w:p>
    <w:p w14:paraId="0E30A691" w14:textId="3F5EB9EA" w:rsidR="00CB6A6C" w:rsidRPr="003D083F" w:rsidRDefault="005F7857" w:rsidP="001D6B26">
      <w:pPr>
        <w:pStyle w:val="paratxt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1.2 x 10</w:t>
      </w:r>
      <w:r w:rsidRPr="005F7857">
        <w:rPr>
          <w:rFonts w:ascii="Calibri" w:hAnsi="Calibri" w:cs="Calibri"/>
          <w:position w:val="-4"/>
          <w:sz w:val="22"/>
          <w:szCs w:val="22"/>
        </w:rPr>
        <w:object w:dxaOrig="160" w:dyaOrig="300" w14:anchorId="60F3480D">
          <v:shape id="_x0000_i1071" type="#_x0000_t75" style="width:8.15pt;height:14.95pt" o:ole="">
            <v:imagedata r:id="rId45" o:title=""/>
          </v:shape>
          <o:OLEObject Type="Embed" ProgID="Equation.3" ShapeID="_x0000_i1071" DrawAspect="Content" ObjectID="_1489232700" r:id="rId46"/>
        </w:object>
      </w:r>
      <w:r>
        <w:rPr>
          <w:rFonts w:ascii="Calibri" w:hAnsi="Calibri" w:cs="Calibri"/>
          <w:sz w:val="22"/>
          <w:szCs w:val="22"/>
        </w:rPr>
        <w:t>x 3.5 x 10</w:t>
      </w:r>
      <w:r w:rsidRPr="005F7857">
        <w:rPr>
          <w:rFonts w:ascii="Calibri" w:hAnsi="Calibri" w:cs="Calibri"/>
          <w:position w:val="-4"/>
          <w:sz w:val="22"/>
          <w:szCs w:val="22"/>
        </w:rPr>
        <w:object w:dxaOrig="139" w:dyaOrig="300" w14:anchorId="5EF54D3A">
          <v:shape id="_x0000_i1078" type="#_x0000_t75" style="width:6.8pt;height:14.95pt" o:ole="">
            <v:imagedata r:id="rId47" o:title=""/>
          </v:shape>
          <o:OLEObject Type="Embed" ProgID="Equation.3" ShapeID="_x0000_i1078" DrawAspect="Content" ObjectID="_1489232701" r:id="rId48"/>
        </w:object>
      </w:r>
      <w:r w:rsidRPr="005F7857">
        <w:rPr>
          <w:rFonts w:ascii="Calibri" w:hAnsi="Calibri" w:cs="Calibri"/>
          <w:position w:val="-4"/>
          <w:sz w:val="22"/>
          <w:szCs w:val="22"/>
        </w:rPr>
        <w:object w:dxaOrig="139" w:dyaOrig="300" w14:anchorId="13C43649">
          <v:shape id="_x0000_i1079" type="#_x0000_t75" style="width:6.8pt;height:14.95pt" o:ole="">
            <v:imagedata r:id="rId49" o:title=""/>
          </v:shape>
          <o:OLEObject Type="Embed" ProgID="Equation.3" ShapeID="_x0000_i1079" DrawAspect="Content" ObjectID="_1489232702" r:id="rId50"/>
        </w:object>
      </w:r>
      <w:r>
        <w:rPr>
          <w:rFonts w:ascii="Calibri" w:hAnsi="Calibri" w:cs="Calibri"/>
          <w:sz w:val="22"/>
          <w:szCs w:val="22"/>
        </w:rPr>
        <w:t>=</w:t>
      </w:r>
      <w:bookmarkStart w:id="0" w:name="_GoBack"/>
      <w:bookmarkEnd w:id="0"/>
    </w:p>
    <w:p w14:paraId="7B72B5C8" w14:textId="77777777" w:rsidR="00CB6A6C" w:rsidRPr="003D083F" w:rsidRDefault="00CB6A6C" w:rsidP="00CB6A6C">
      <w:pPr>
        <w:pStyle w:val="paratxt"/>
        <w:rPr>
          <w:rFonts w:ascii="Calibri" w:hAnsi="Calibri" w:cs="Calibri"/>
          <w:sz w:val="22"/>
          <w:szCs w:val="22"/>
        </w:rPr>
      </w:pPr>
    </w:p>
    <w:p w14:paraId="7AB4A0D4" w14:textId="77777777" w:rsidR="00CB6A6C" w:rsidRPr="003D083F" w:rsidRDefault="00CB6A6C" w:rsidP="00CB6A6C">
      <w:pPr>
        <w:pStyle w:val="list1"/>
        <w:ind w:left="1800" w:firstLine="0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______________________________________________________________________________</w:t>
      </w:r>
    </w:p>
    <w:p w14:paraId="6179DC63" w14:textId="55CB43EF" w:rsidR="00CB6A6C" w:rsidRPr="003D083F" w:rsidRDefault="001D6B26" w:rsidP="001D6B26">
      <w:pPr>
        <w:pStyle w:val="paratxt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[2 marks]</w:t>
      </w:r>
    </w:p>
    <w:p w14:paraId="5FD29FDB" w14:textId="77777777" w:rsidR="00CB6A6C" w:rsidRPr="003D083F" w:rsidRDefault="00CB6A6C" w:rsidP="00BB2827">
      <w:pPr>
        <w:pStyle w:val="paratxt"/>
        <w:rPr>
          <w:rFonts w:ascii="Calibri" w:hAnsi="Calibri" w:cs="Calibri"/>
          <w:sz w:val="22"/>
          <w:szCs w:val="22"/>
        </w:rPr>
      </w:pPr>
    </w:p>
    <w:p w14:paraId="2FA2E336" w14:textId="77777777" w:rsidR="001D6B26" w:rsidRPr="003D083F" w:rsidRDefault="001D6B26" w:rsidP="00497B52">
      <w:pPr>
        <w:pStyle w:val="list1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A spinner numbered 1–100 (assume chance of each number is equal) is spun twice. Find</w:t>
      </w:r>
    </w:p>
    <w:p w14:paraId="16F36AB5" w14:textId="77777777" w:rsidR="001D6B26" w:rsidRPr="003D083F" w:rsidRDefault="001D6B26" w:rsidP="001D6B26">
      <w:pPr>
        <w:pStyle w:val="list1"/>
        <w:rPr>
          <w:rFonts w:ascii="Calibri" w:hAnsi="Calibri" w:cs="Calibri"/>
          <w:sz w:val="22"/>
          <w:szCs w:val="22"/>
        </w:rPr>
      </w:pPr>
    </w:p>
    <w:p w14:paraId="13515E4D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a</w:t>
      </w:r>
      <w:proofErr w:type="gramEnd"/>
      <w:r w:rsidRPr="003D083F">
        <w:rPr>
          <w:rFonts w:ascii="Calibri" w:hAnsi="Calibri" w:cs="Calibri"/>
          <w:sz w:val="22"/>
          <w:szCs w:val="22"/>
        </w:rPr>
        <w:tab/>
      </w:r>
      <w:proofErr w:type="spellStart"/>
      <w:r w:rsidRPr="003D083F">
        <w:rPr>
          <w:rFonts w:ascii="Calibri" w:hAnsi="Calibri" w:cs="Calibri"/>
          <w:sz w:val="22"/>
          <w:szCs w:val="22"/>
        </w:rPr>
        <w:t>Pr</w:t>
      </w:r>
      <w:proofErr w:type="spellEnd"/>
      <w:r w:rsidRPr="003D083F">
        <w:rPr>
          <w:rFonts w:ascii="Calibri" w:hAnsi="Calibri" w:cs="Calibri"/>
          <w:sz w:val="22"/>
          <w:szCs w:val="22"/>
        </w:rPr>
        <w:t>(sum of 2 spun = 200)</w:t>
      </w:r>
    </w:p>
    <w:p w14:paraId="339B5A75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</w:p>
    <w:p w14:paraId="69EA13F7" w14:textId="77777777" w:rsidR="001D6B26" w:rsidRPr="003D083F" w:rsidRDefault="001D6B26" w:rsidP="001D6B26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  <w:r w:rsidRPr="003D083F">
        <w:rPr>
          <w:rFonts w:ascii="Calibri" w:hAnsi="Calibri" w:cs="Calibri"/>
          <w:sz w:val="22"/>
          <w:szCs w:val="22"/>
          <w:u w:val="single"/>
        </w:rPr>
        <w:tab/>
      </w:r>
    </w:p>
    <w:p w14:paraId="540CE649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</w:p>
    <w:p w14:paraId="0DEB6C85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b</w:t>
      </w:r>
      <w:proofErr w:type="gramEnd"/>
      <w:r w:rsidRPr="003D083F">
        <w:rPr>
          <w:rFonts w:ascii="Calibri" w:hAnsi="Calibri" w:cs="Calibri"/>
          <w:sz w:val="22"/>
          <w:szCs w:val="22"/>
        </w:rPr>
        <w:tab/>
      </w:r>
      <w:proofErr w:type="spellStart"/>
      <w:r w:rsidRPr="003D083F">
        <w:rPr>
          <w:rFonts w:ascii="Calibri" w:hAnsi="Calibri" w:cs="Calibri"/>
          <w:sz w:val="22"/>
          <w:szCs w:val="22"/>
        </w:rPr>
        <w:t>Pr</w:t>
      </w:r>
      <w:proofErr w:type="spellEnd"/>
      <w:r w:rsidRPr="003D083F">
        <w:rPr>
          <w:rFonts w:ascii="Calibri" w:hAnsi="Calibri" w:cs="Calibri"/>
          <w:sz w:val="22"/>
          <w:szCs w:val="22"/>
        </w:rPr>
        <w:t>(sum of 2 spun = 3)</w:t>
      </w:r>
    </w:p>
    <w:p w14:paraId="1BAED04F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</w:p>
    <w:p w14:paraId="1C7A1DB3" w14:textId="77777777" w:rsidR="001D6B26" w:rsidRPr="003D083F" w:rsidRDefault="001D6B26" w:rsidP="001D6B26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  <w:r w:rsidRPr="003D083F">
        <w:rPr>
          <w:rFonts w:ascii="Calibri" w:hAnsi="Calibri" w:cs="Calibri"/>
          <w:sz w:val="22"/>
          <w:szCs w:val="22"/>
          <w:u w:val="single"/>
        </w:rPr>
        <w:tab/>
      </w:r>
    </w:p>
    <w:p w14:paraId="13D21BF2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</w:p>
    <w:p w14:paraId="7E86C410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</w:p>
    <w:p w14:paraId="131CA003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  <w:proofErr w:type="gramStart"/>
      <w:r w:rsidRPr="003D083F">
        <w:rPr>
          <w:rFonts w:ascii="Calibri" w:hAnsi="Calibri" w:cs="Calibri"/>
          <w:sz w:val="22"/>
          <w:szCs w:val="22"/>
        </w:rPr>
        <w:t>c</w:t>
      </w:r>
      <w:proofErr w:type="gramEnd"/>
      <w:r w:rsidRPr="003D083F">
        <w:rPr>
          <w:rFonts w:ascii="Calibri" w:hAnsi="Calibri" w:cs="Calibri"/>
          <w:sz w:val="22"/>
          <w:szCs w:val="22"/>
        </w:rPr>
        <w:tab/>
      </w:r>
      <w:proofErr w:type="spellStart"/>
      <w:r w:rsidRPr="003D083F">
        <w:rPr>
          <w:rFonts w:ascii="Calibri" w:hAnsi="Calibri" w:cs="Calibri"/>
          <w:sz w:val="22"/>
          <w:szCs w:val="22"/>
        </w:rPr>
        <w:t>Pr</w:t>
      </w:r>
      <w:proofErr w:type="spellEnd"/>
      <w:r w:rsidRPr="003D083F">
        <w:rPr>
          <w:rFonts w:ascii="Calibri" w:hAnsi="Calibri" w:cs="Calibri"/>
          <w:sz w:val="22"/>
          <w:szCs w:val="22"/>
        </w:rPr>
        <w:t>(same number spun twice)</w:t>
      </w:r>
    </w:p>
    <w:p w14:paraId="4C3352DA" w14:textId="77777777" w:rsidR="001D6B26" w:rsidRPr="003D083F" w:rsidRDefault="001D6B26" w:rsidP="001D6B26">
      <w:pPr>
        <w:pStyle w:val="list2"/>
        <w:rPr>
          <w:rFonts w:ascii="Calibri" w:hAnsi="Calibri" w:cs="Calibri"/>
          <w:sz w:val="22"/>
          <w:szCs w:val="22"/>
        </w:rPr>
      </w:pPr>
    </w:p>
    <w:p w14:paraId="67FE6523" w14:textId="77777777" w:rsidR="001D6B26" w:rsidRPr="003D083F" w:rsidRDefault="001D6B26" w:rsidP="001D6B26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Calibri" w:hAnsi="Calibri" w:cs="Calibri"/>
          <w:sz w:val="22"/>
          <w:szCs w:val="22"/>
          <w:u w:val="single"/>
        </w:rPr>
      </w:pPr>
      <w:r w:rsidRPr="003D083F">
        <w:rPr>
          <w:rFonts w:ascii="Calibri" w:hAnsi="Calibri" w:cs="Calibri"/>
          <w:sz w:val="22"/>
          <w:szCs w:val="22"/>
          <w:u w:val="single"/>
        </w:rPr>
        <w:tab/>
      </w:r>
    </w:p>
    <w:p w14:paraId="257AD7CB" w14:textId="77777777" w:rsidR="001D6B26" w:rsidRPr="003D083F" w:rsidRDefault="001D6B26" w:rsidP="001D6B26">
      <w:pPr>
        <w:pStyle w:val="h2"/>
        <w:tabs>
          <w:tab w:val="left" w:pos="1170"/>
        </w:tabs>
        <w:jc w:val="right"/>
        <w:rPr>
          <w:rFonts w:ascii="Calibri" w:hAnsi="Calibri" w:cs="Calibri"/>
          <w:b w:val="0"/>
          <w:sz w:val="22"/>
          <w:szCs w:val="22"/>
        </w:rPr>
      </w:pPr>
      <w:r w:rsidRPr="003D083F">
        <w:rPr>
          <w:rFonts w:ascii="Calibri" w:hAnsi="Calibri" w:cs="Calibri"/>
          <w:b w:val="0"/>
          <w:sz w:val="22"/>
          <w:szCs w:val="22"/>
        </w:rPr>
        <w:tab/>
      </w:r>
      <w:r w:rsidRPr="003D083F">
        <w:rPr>
          <w:rFonts w:ascii="Calibri" w:hAnsi="Calibri" w:cs="Calibri"/>
          <w:b w:val="0"/>
          <w:sz w:val="22"/>
          <w:szCs w:val="22"/>
        </w:rPr>
        <w:tab/>
      </w:r>
      <w:r w:rsidRPr="003D083F">
        <w:rPr>
          <w:rFonts w:ascii="Calibri" w:hAnsi="Calibri" w:cs="Calibri"/>
          <w:b w:val="0"/>
          <w:sz w:val="22"/>
          <w:szCs w:val="22"/>
        </w:rPr>
        <w:tab/>
      </w:r>
      <w:r w:rsidRPr="003D083F">
        <w:rPr>
          <w:rFonts w:ascii="Calibri" w:hAnsi="Calibri" w:cs="Calibri"/>
          <w:b w:val="0"/>
          <w:sz w:val="22"/>
          <w:szCs w:val="22"/>
        </w:rPr>
        <w:tab/>
      </w:r>
      <w:r w:rsidRPr="003D083F">
        <w:rPr>
          <w:rFonts w:ascii="Calibri" w:hAnsi="Calibri" w:cs="Calibri"/>
          <w:b w:val="0"/>
          <w:sz w:val="22"/>
          <w:szCs w:val="22"/>
        </w:rPr>
        <w:tab/>
      </w:r>
      <w:r w:rsidRPr="003D083F">
        <w:rPr>
          <w:rFonts w:ascii="Calibri" w:hAnsi="Calibri" w:cs="Calibri"/>
          <w:b w:val="0"/>
          <w:sz w:val="22"/>
          <w:szCs w:val="22"/>
        </w:rPr>
        <w:tab/>
        <w:t xml:space="preserve">      [1 + 1 + 2= 4 marks]</w:t>
      </w:r>
    </w:p>
    <w:p w14:paraId="258D2AFB" w14:textId="77777777" w:rsidR="00BB2827" w:rsidRPr="003D083F" w:rsidRDefault="00BB2827" w:rsidP="001D6B26">
      <w:pPr>
        <w:pStyle w:val="paratxt"/>
        <w:rPr>
          <w:rFonts w:ascii="Calibri" w:hAnsi="Calibri" w:cs="Calibri"/>
          <w:sz w:val="22"/>
          <w:szCs w:val="22"/>
        </w:rPr>
      </w:pPr>
    </w:p>
    <w:p w14:paraId="33B69DE6" w14:textId="77777777" w:rsidR="00BB2827" w:rsidRPr="003D083F" w:rsidRDefault="00BB2827" w:rsidP="00D826EA">
      <w:pPr>
        <w:pStyle w:val="paratxt"/>
        <w:jc w:val="right"/>
        <w:rPr>
          <w:rFonts w:ascii="Calibri" w:hAnsi="Calibri" w:cs="Calibri"/>
          <w:sz w:val="22"/>
          <w:szCs w:val="22"/>
        </w:rPr>
      </w:pPr>
    </w:p>
    <w:p w14:paraId="7FD45BAA" w14:textId="77777777" w:rsidR="00BB2827" w:rsidRPr="003D083F" w:rsidRDefault="00BB2827" w:rsidP="00D826EA">
      <w:pPr>
        <w:pStyle w:val="paratxt"/>
        <w:jc w:val="right"/>
        <w:rPr>
          <w:rFonts w:ascii="Calibri" w:hAnsi="Calibri" w:cs="Calibri"/>
          <w:sz w:val="22"/>
          <w:szCs w:val="22"/>
        </w:rPr>
      </w:pPr>
    </w:p>
    <w:p w14:paraId="10CD842B" w14:textId="77777777" w:rsidR="00BB2827" w:rsidRPr="003D083F" w:rsidRDefault="00BB2827" w:rsidP="00D826EA">
      <w:pPr>
        <w:pStyle w:val="paratxt"/>
        <w:jc w:val="right"/>
        <w:rPr>
          <w:rFonts w:ascii="Calibri" w:hAnsi="Calibri" w:cs="Calibri"/>
          <w:sz w:val="22"/>
          <w:szCs w:val="22"/>
        </w:rPr>
      </w:pPr>
    </w:p>
    <w:p w14:paraId="37541F64" w14:textId="77777777" w:rsidR="00BB2827" w:rsidRPr="003D083F" w:rsidRDefault="00BB2827" w:rsidP="00D826EA">
      <w:pPr>
        <w:pStyle w:val="paratxt"/>
        <w:jc w:val="right"/>
        <w:rPr>
          <w:rFonts w:ascii="Calibri" w:hAnsi="Calibri" w:cs="Calibri"/>
          <w:sz w:val="22"/>
          <w:szCs w:val="22"/>
        </w:rPr>
      </w:pPr>
    </w:p>
    <w:p w14:paraId="31451AE4" w14:textId="77777777" w:rsidR="001C19CF" w:rsidRPr="003D083F" w:rsidRDefault="00D826EA" w:rsidP="00D826EA">
      <w:pPr>
        <w:pStyle w:val="paratxt"/>
        <w:jc w:val="right"/>
        <w:rPr>
          <w:rFonts w:ascii="Calibri" w:hAnsi="Calibri" w:cs="Calibri"/>
          <w:sz w:val="22"/>
          <w:szCs w:val="22"/>
        </w:rPr>
      </w:pPr>
      <w:r w:rsidRPr="003D083F">
        <w:rPr>
          <w:rFonts w:ascii="Calibri" w:hAnsi="Calibri" w:cs="Calibri"/>
          <w:sz w:val="22"/>
          <w:szCs w:val="22"/>
        </w:rPr>
        <w:t>[Total 35 marks]</w:t>
      </w:r>
    </w:p>
    <w:sectPr w:rsidR="001C19CF" w:rsidRPr="003D083F" w:rsidSect="00884FF4">
      <w:footerReference w:type="even" r:id="rId51"/>
      <w:footerReference w:type="default" r:id="rId5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CCF962" w14:textId="77777777" w:rsidR="00CB6A6C" w:rsidRDefault="00CB6A6C">
      <w:r>
        <w:separator/>
      </w:r>
    </w:p>
  </w:endnote>
  <w:endnote w:type="continuationSeparator" w:id="0">
    <w:p w14:paraId="4CD925EE" w14:textId="77777777" w:rsidR="00CB6A6C" w:rsidRDefault="00CB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197164" w14:textId="77777777" w:rsidR="00CB6A6C" w:rsidRDefault="00CB6A6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551FFBD1" w14:textId="77777777" w:rsidR="00CB6A6C" w:rsidRDefault="00CB6A6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27BEAA" w14:textId="77777777" w:rsidR="00CB6A6C" w:rsidRDefault="00CB6A6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F7857">
      <w:rPr>
        <w:rStyle w:val="PageNumber"/>
        <w:noProof/>
      </w:rPr>
      <w:t>1</w:t>
    </w:r>
    <w:r>
      <w:rPr>
        <w:rStyle w:val="PageNumber"/>
      </w:rPr>
      <w:fldChar w:fldCharType="end"/>
    </w:r>
  </w:p>
  <w:p w14:paraId="66CA5626" w14:textId="77777777" w:rsidR="00CB6A6C" w:rsidRDefault="00CB6A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945B65" w14:textId="77777777" w:rsidR="00CB6A6C" w:rsidRDefault="00CB6A6C">
      <w:r>
        <w:separator/>
      </w:r>
    </w:p>
  </w:footnote>
  <w:footnote w:type="continuationSeparator" w:id="0">
    <w:p w14:paraId="7397AF7D" w14:textId="77777777" w:rsidR="00CB6A6C" w:rsidRDefault="00CB6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7ECC"/>
    <w:multiLevelType w:val="hybridMultilevel"/>
    <w:tmpl w:val="AE44F2F2"/>
    <w:lvl w:ilvl="0" w:tplc="927AC7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F727A3"/>
    <w:multiLevelType w:val="hybridMultilevel"/>
    <w:tmpl w:val="8F7613A8"/>
    <w:lvl w:ilvl="0" w:tplc="0C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08F6E8F"/>
    <w:multiLevelType w:val="hybridMultilevel"/>
    <w:tmpl w:val="45203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4905B92"/>
    <w:multiLevelType w:val="hybridMultilevel"/>
    <w:tmpl w:val="6AB4E42A"/>
    <w:lvl w:ilvl="0" w:tplc="04090019">
      <w:start w:val="1"/>
      <w:numFmt w:val="lowerLetter"/>
      <w:lvlText w:val="%1."/>
      <w:lvlJc w:val="left"/>
      <w:pPr>
        <w:ind w:left="1278" w:hanging="360"/>
      </w:pPr>
    </w:lvl>
    <w:lvl w:ilvl="1" w:tplc="04090019">
      <w:start w:val="1"/>
      <w:numFmt w:val="lowerLetter"/>
      <w:lvlText w:val="%2."/>
      <w:lvlJc w:val="left"/>
      <w:pPr>
        <w:ind w:left="1998" w:hanging="360"/>
      </w:pPr>
    </w:lvl>
    <w:lvl w:ilvl="2" w:tplc="0409001B" w:tentative="1">
      <w:start w:val="1"/>
      <w:numFmt w:val="lowerRoman"/>
      <w:lvlText w:val="%3."/>
      <w:lvlJc w:val="right"/>
      <w:pPr>
        <w:ind w:left="2718" w:hanging="180"/>
      </w:pPr>
    </w:lvl>
    <w:lvl w:ilvl="3" w:tplc="0409000F" w:tentative="1">
      <w:start w:val="1"/>
      <w:numFmt w:val="decimal"/>
      <w:lvlText w:val="%4."/>
      <w:lvlJc w:val="left"/>
      <w:pPr>
        <w:ind w:left="3438" w:hanging="360"/>
      </w:pPr>
    </w:lvl>
    <w:lvl w:ilvl="4" w:tplc="04090019" w:tentative="1">
      <w:start w:val="1"/>
      <w:numFmt w:val="lowerLetter"/>
      <w:lvlText w:val="%5."/>
      <w:lvlJc w:val="left"/>
      <w:pPr>
        <w:ind w:left="4158" w:hanging="360"/>
      </w:pPr>
    </w:lvl>
    <w:lvl w:ilvl="5" w:tplc="0409001B" w:tentative="1">
      <w:start w:val="1"/>
      <w:numFmt w:val="lowerRoman"/>
      <w:lvlText w:val="%6."/>
      <w:lvlJc w:val="right"/>
      <w:pPr>
        <w:ind w:left="4878" w:hanging="180"/>
      </w:pPr>
    </w:lvl>
    <w:lvl w:ilvl="6" w:tplc="0409000F" w:tentative="1">
      <w:start w:val="1"/>
      <w:numFmt w:val="decimal"/>
      <w:lvlText w:val="%7."/>
      <w:lvlJc w:val="left"/>
      <w:pPr>
        <w:ind w:left="5598" w:hanging="360"/>
      </w:pPr>
    </w:lvl>
    <w:lvl w:ilvl="7" w:tplc="04090019" w:tentative="1">
      <w:start w:val="1"/>
      <w:numFmt w:val="lowerLetter"/>
      <w:lvlText w:val="%8."/>
      <w:lvlJc w:val="left"/>
      <w:pPr>
        <w:ind w:left="6318" w:hanging="360"/>
      </w:pPr>
    </w:lvl>
    <w:lvl w:ilvl="8" w:tplc="040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5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6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3F584AF5"/>
    <w:multiLevelType w:val="hybridMultilevel"/>
    <w:tmpl w:val="3496C9E6"/>
    <w:lvl w:ilvl="0" w:tplc="027A3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4A531DE"/>
    <w:multiLevelType w:val="hybridMultilevel"/>
    <w:tmpl w:val="905C84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5766995"/>
    <w:multiLevelType w:val="hybridMultilevel"/>
    <w:tmpl w:val="209C6210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58E698E"/>
    <w:multiLevelType w:val="hybridMultilevel"/>
    <w:tmpl w:val="9D60129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DB956EA"/>
    <w:multiLevelType w:val="hybridMultilevel"/>
    <w:tmpl w:val="08ECA07C"/>
    <w:lvl w:ilvl="0" w:tplc="DE6203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0266E2C"/>
    <w:multiLevelType w:val="hybridMultilevel"/>
    <w:tmpl w:val="88B64ED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5637EA"/>
    <w:multiLevelType w:val="hybridMultilevel"/>
    <w:tmpl w:val="7BF02A3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B4693E"/>
    <w:multiLevelType w:val="hybridMultilevel"/>
    <w:tmpl w:val="35CEA89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11"/>
  </w:num>
  <w:num w:numId="6">
    <w:abstractNumId w:val="1"/>
  </w:num>
  <w:num w:numId="7">
    <w:abstractNumId w:val="7"/>
  </w:num>
  <w:num w:numId="8">
    <w:abstractNumId w:val="10"/>
  </w:num>
  <w:num w:numId="9">
    <w:abstractNumId w:val="13"/>
  </w:num>
  <w:num w:numId="10">
    <w:abstractNumId w:val="8"/>
  </w:num>
  <w:num w:numId="11">
    <w:abstractNumId w:val="2"/>
  </w:num>
  <w:num w:numId="12">
    <w:abstractNumId w:val="4"/>
  </w:num>
  <w:num w:numId="13">
    <w:abstractNumId w:val="14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D0C6C"/>
    <w:rsid w:val="000012BC"/>
    <w:rsid w:val="00031B0A"/>
    <w:rsid w:val="00060AA0"/>
    <w:rsid w:val="000A5271"/>
    <w:rsid w:val="000B5E1A"/>
    <w:rsid w:val="000C09A1"/>
    <w:rsid w:val="000D5539"/>
    <w:rsid w:val="000E4B7C"/>
    <w:rsid w:val="0014660F"/>
    <w:rsid w:val="00173CC7"/>
    <w:rsid w:val="001C19CF"/>
    <w:rsid w:val="001D6B26"/>
    <w:rsid w:val="002122E0"/>
    <w:rsid w:val="00215343"/>
    <w:rsid w:val="00246841"/>
    <w:rsid w:val="0025261B"/>
    <w:rsid w:val="002C54B2"/>
    <w:rsid w:val="002D3E67"/>
    <w:rsid w:val="0030663A"/>
    <w:rsid w:val="00311950"/>
    <w:rsid w:val="003B16BB"/>
    <w:rsid w:val="003D083F"/>
    <w:rsid w:val="00461ACB"/>
    <w:rsid w:val="00497B52"/>
    <w:rsid w:val="004A4E14"/>
    <w:rsid w:val="0050563A"/>
    <w:rsid w:val="005264B9"/>
    <w:rsid w:val="0053699E"/>
    <w:rsid w:val="0054462B"/>
    <w:rsid w:val="005614B8"/>
    <w:rsid w:val="005F3562"/>
    <w:rsid w:val="005F7857"/>
    <w:rsid w:val="00626E26"/>
    <w:rsid w:val="00630991"/>
    <w:rsid w:val="00644A5E"/>
    <w:rsid w:val="0067228C"/>
    <w:rsid w:val="007032D8"/>
    <w:rsid w:val="00707452"/>
    <w:rsid w:val="00725BC7"/>
    <w:rsid w:val="0077617B"/>
    <w:rsid w:val="00797334"/>
    <w:rsid w:val="007E0F11"/>
    <w:rsid w:val="00807FBB"/>
    <w:rsid w:val="00840A92"/>
    <w:rsid w:val="00884FF4"/>
    <w:rsid w:val="008A406A"/>
    <w:rsid w:val="008E2BFF"/>
    <w:rsid w:val="00906573"/>
    <w:rsid w:val="00912130"/>
    <w:rsid w:val="009930C5"/>
    <w:rsid w:val="009F17DA"/>
    <w:rsid w:val="00A66BBD"/>
    <w:rsid w:val="00A876BA"/>
    <w:rsid w:val="00A94572"/>
    <w:rsid w:val="00AA173F"/>
    <w:rsid w:val="00AA3928"/>
    <w:rsid w:val="00B22275"/>
    <w:rsid w:val="00B25690"/>
    <w:rsid w:val="00B431CA"/>
    <w:rsid w:val="00B60B17"/>
    <w:rsid w:val="00B80D69"/>
    <w:rsid w:val="00BB2827"/>
    <w:rsid w:val="00C07B81"/>
    <w:rsid w:val="00C34137"/>
    <w:rsid w:val="00CB6A6C"/>
    <w:rsid w:val="00CC4DD8"/>
    <w:rsid w:val="00D01C07"/>
    <w:rsid w:val="00D0792C"/>
    <w:rsid w:val="00D64810"/>
    <w:rsid w:val="00D73487"/>
    <w:rsid w:val="00D826EA"/>
    <w:rsid w:val="00DE1045"/>
    <w:rsid w:val="00E06B55"/>
    <w:rsid w:val="00E64CF7"/>
    <w:rsid w:val="00EA7511"/>
    <w:rsid w:val="00ED0C6C"/>
    <w:rsid w:val="00F02C25"/>
    <w:rsid w:val="00F21D0F"/>
    <w:rsid w:val="00F273D8"/>
    <w:rsid w:val="00F46DCB"/>
    <w:rsid w:val="00FC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3"/>
    <o:shapelayout v:ext="edit">
      <o:idmap v:ext="edit" data="1"/>
    </o:shapelayout>
  </w:shapeDefaults>
  <w:decimalSymbol w:val="."/>
  <w:listSeparator w:val=","/>
  <w14:docId w14:val="1C5030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paragraph" w:customStyle="1" w:styleId="paratxt">
    <w:name w:val="para_txt"/>
    <w:basedOn w:val="Normal"/>
    <w:rsid w:val="00912130"/>
    <w:rPr>
      <w:rFonts w:ascii="Cambria" w:hAnsi="Cambria"/>
      <w:sz w:val="24"/>
      <w:lang w:val="en-US"/>
    </w:rPr>
  </w:style>
  <w:style w:type="paragraph" w:customStyle="1" w:styleId="list1">
    <w:name w:val="list_1"/>
    <w:basedOn w:val="paratxt"/>
    <w:rsid w:val="00912130"/>
    <w:pPr>
      <w:ind w:left="720" w:hanging="720"/>
    </w:pPr>
  </w:style>
  <w:style w:type="paragraph" w:customStyle="1" w:styleId="list2">
    <w:name w:val="list_2"/>
    <w:basedOn w:val="paratxt"/>
    <w:rsid w:val="00912130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912130"/>
    <w:pPr>
      <w:tabs>
        <w:tab w:val="right" w:pos="8957"/>
      </w:tabs>
    </w:pPr>
    <w:rPr>
      <w:b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e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e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8" Type="http://schemas.openxmlformats.org/officeDocument/2006/relationships/image" Target="media/image1.jpe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95E41FF2</Template>
  <TotalTime>131</TotalTime>
  <Pages>5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5934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Clem Evans</cp:lastModifiedBy>
  <cp:revision>34</cp:revision>
  <cp:lastPrinted>2014-04-11T02:21:00Z</cp:lastPrinted>
  <dcterms:created xsi:type="dcterms:W3CDTF">2015-03-26T08:33:00Z</dcterms:created>
  <dcterms:modified xsi:type="dcterms:W3CDTF">2015-03-30T06:57:00Z</dcterms:modified>
</cp:coreProperties>
</file>