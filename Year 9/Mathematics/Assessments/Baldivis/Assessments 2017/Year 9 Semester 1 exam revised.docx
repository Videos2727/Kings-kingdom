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0E12AD" w14:paraId="5D5F07DD" w14:textId="77777777" w:rsidTr="0067228C">
        <w:tc>
          <w:tcPr>
            <w:tcW w:w="10188" w:type="dxa"/>
          </w:tcPr>
          <w:p w14:paraId="46753D3A" w14:textId="77777777" w:rsidR="00ED0C6C" w:rsidRPr="000E12AD" w:rsidRDefault="00B16259" w:rsidP="0067228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>Year 9</w:t>
            </w:r>
          </w:p>
          <w:p w14:paraId="1ABAA35A" w14:textId="77777777" w:rsidR="00ED0C6C" w:rsidRPr="000E12AD" w:rsidRDefault="00ED0C6C" w:rsidP="0067228C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5197FE7" w14:textId="08D3E0C6" w:rsidR="003D5A48" w:rsidRPr="000E12AD" w:rsidRDefault="00F603BF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sz w:val="28"/>
                <w:szCs w:val="28"/>
              </w:rPr>
              <w:t>Semester 1 Exam</w:t>
            </w:r>
          </w:p>
          <w:p w14:paraId="148A8A58" w14:textId="5AE370E1" w:rsidR="003D5A48" w:rsidRPr="000E12AD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626E3BE2" w14:textId="77777777" w:rsidR="00F603BF" w:rsidRPr="000E12AD" w:rsidRDefault="00F603BF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449F4BA4" w:rsidR="00ED0C6C" w:rsidRPr="000E12AD" w:rsidRDefault="003D5A48" w:rsidP="0014476C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>Resources allowed: Calculato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>r and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 handwritten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</w:t>
            </w:r>
            <w:r w:rsidR="00030A48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page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14:paraId="2969DD64" w14:textId="77777777" w:rsidR="00E6526A" w:rsidRPr="000E12AD" w:rsidRDefault="00E6526A" w:rsidP="00E6526A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ED0C6C" w:rsidRPr="000E12AD" w14:paraId="16016A0D" w14:textId="77777777" w:rsidTr="0067228C">
        <w:tc>
          <w:tcPr>
            <w:tcW w:w="10188" w:type="dxa"/>
          </w:tcPr>
          <w:p w14:paraId="21BD8E84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001120A5" w14:textId="7EC691CC" w:rsidR="00797334" w:rsidRPr="000E12AD" w:rsidRDefault="00ED0C6C" w:rsidP="00797334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Name: ______________________ 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>Class: ______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          Time: </w:t>
            </w:r>
            <w:r w:rsidR="00226244">
              <w:rPr>
                <w:rFonts w:asciiTheme="minorHAnsi" w:hAnsiTheme="minorHAnsi" w:cstheme="minorHAnsi"/>
                <w:sz w:val="24"/>
                <w:szCs w:val="24"/>
              </w:rPr>
              <w:t>50</w:t>
            </w:r>
            <w:r w:rsidR="00B431CA"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minutes              </w:t>
            </w:r>
            <w:r w:rsidR="00C44B30" w:rsidRPr="000E12A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Total Marks: </w:t>
            </w:r>
            <w:r w:rsidR="007269F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50</w:t>
            </w:r>
          </w:p>
          <w:p w14:paraId="2C1E0062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4AC280E" w14:textId="168BB2C4" w:rsidR="00B306F6" w:rsidRPr="000E12AD" w:rsidRDefault="00010698" w:rsidP="00F603BF">
      <w:pPr>
        <w:pStyle w:val="NLLL2COL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[5</w:t>
      </w:r>
      <w:r w:rsidR="00D84CE1" w:rsidRPr="000E12AD">
        <w:rPr>
          <w:rFonts w:asciiTheme="minorHAnsi" w:hAnsiTheme="minorHAnsi" w:cstheme="minorHAnsi"/>
          <w:sz w:val="22"/>
          <w:szCs w:val="22"/>
        </w:rPr>
        <w:t xml:space="preserve"> Marks]</w:t>
      </w:r>
    </w:p>
    <w:p w14:paraId="7B8975FA" w14:textId="7AC9BB11" w:rsidR="00B306F6" w:rsidRPr="000E12AD" w:rsidRDefault="00F603BF" w:rsidP="00B306F6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Simplify the following leaving your answers with positive indices.</w:t>
      </w:r>
    </w:p>
    <w:p w14:paraId="1F87D182" w14:textId="77777777" w:rsidR="00D84CE1" w:rsidRPr="000E12AD" w:rsidRDefault="00D84CE1" w:rsidP="00D84CE1">
      <w:pPr>
        <w:spacing w:after="200" w:line="276" w:lineRule="auto"/>
        <w:ind w:left="644"/>
        <w:contextualSpacing/>
        <w:rPr>
          <w:rFonts w:asciiTheme="minorHAnsi" w:eastAsia="Calibri" w:hAnsiTheme="minorHAnsi" w:cstheme="minorHAnsi"/>
          <w:sz w:val="22"/>
          <w:szCs w:val="22"/>
        </w:rPr>
        <w:sectPr w:rsidR="00D84CE1" w:rsidRPr="000E12AD" w:rsidSect="00ED0C6C">
          <w:footerReference w:type="even" r:id="rId10"/>
          <w:footerReference w:type="default" r:id="rId11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66C4A0C8" w14:textId="1EC704A9" w:rsidR="00F603BF" w:rsidRPr="000E12AD" w:rsidRDefault="00F603BF" w:rsidP="00D84CE1">
      <w:pPr>
        <w:pStyle w:val="ListParagraph"/>
        <w:numPr>
          <w:ilvl w:val="0"/>
          <w:numId w:val="3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object w:dxaOrig="859" w:dyaOrig="320" w14:anchorId="7CBB0C2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137" style="width:42.75pt;height:15.75pt" o:ole="" type="#_x0000_t75">
            <v:imagedata o:title="" r:id="rId12"/>
          </v:shape>
          <o:OLEObject Type="Embed" ProgID="Equation.DSMT4" ShapeID="_x0000_i1137" DrawAspect="Content" ObjectID="_1558792465" r:id="rId13"/>
        </w:object>
      </w:r>
      <w:r w:rsidR="00D84CE1" w:rsidRPr="000E12AD">
        <w:rPr>
          <w:rFonts w:asciiTheme="minorHAnsi" w:hAnsiTheme="minorHAnsi" w:cstheme="minorHAnsi"/>
          <w:sz w:val="22"/>
          <w:szCs w:val="22"/>
        </w:rPr>
        <w:tab/>
      </w:r>
      <w:r w:rsidR="00D84CE1" w:rsidRPr="000E12AD">
        <w:rPr>
          <w:rFonts w:asciiTheme="minorHAnsi" w:hAnsiTheme="minorHAnsi" w:cstheme="minorHAnsi"/>
          <w:sz w:val="22"/>
          <w:szCs w:val="22"/>
        </w:rPr>
        <w:tab/>
      </w:r>
      <w:r w:rsidR="00D84CE1" w:rsidRPr="000E12AD">
        <w:rPr>
          <w:rFonts w:asciiTheme="minorHAnsi" w:hAnsiTheme="minorHAnsi" w:cstheme="minorHAnsi"/>
          <w:sz w:val="22"/>
          <w:szCs w:val="22"/>
        </w:rPr>
        <w:tab/>
      </w:r>
      <w:r w:rsidR="00D84CE1" w:rsidRPr="000E12AD">
        <w:rPr>
          <w:rFonts w:asciiTheme="minorHAnsi" w:hAnsiTheme="minorHAnsi" w:cstheme="minorHAnsi"/>
          <w:sz w:val="22"/>
          <w:szCs w:val="22"/>
        </w:rPr>
        <w:tab/>
      </w:r>
      <w:r w:rsidR="00D84CE1" w:rsidRPr="000E12AD">
        <w:rPr>
          <w:rFonts w:asciiTheme="minorHAnsi" w:hAnsiTheme="minorHAnsi" w:cstheme="minorHAnsi"/>
          <w:sz w:val="22"/>
          <w:szCs w:val="22"/>
        </w:rPr>
        <w:tab/>
      </w:r>
      <w:r w:rsidR="00D84CE1" w:rsidRPr="000E12AD">
        <w:rPr>
          <w:rFonts w:asciiTheme="minorHAnsi" w:hAnsiTheme="minorHAnsi" w:cstheme="minorHAnsi"/>
          <w:sz w:val="22"/>
          <w:szCs w:val="22"/>
        </w:rPr>
        <w:t xml:space="preserve">b) </w:t>
      </w:r>
      <w:r w:rsidR="00D84CE1" w:rsidRPr="000E12AD">
        <w:rPr>
          <w:rFonts w:asciiTheme="minorHAnsi" w:hAnsiTheme="minorHAnsi" w:cstheme="minorHAnsi"/>
          <w:sz w:val="22"/>
          <w:szCs w:val="22"/>
        </w:rPr>
        <w:object w:dxaOrig="380" w:dyaOrig="660" w14:anchorId="36132529">
          <v:shape id="_x0000_i1138" style="width:19.5pt;height:33pt" o:ole="" type="#_x0000_t75">
            <v:imagedata o:title="" r:id="rId14"/>
          </v:shape>
          <o:OLEObject Type="Embed" ProgID="Equation.DSMT4" ShapeID="_x0000_i1138" DrawAspect="Content" ObjectID="_1558792466" r:id="rId15"/>
        </w:object>
      </w:r>
    </w:p>
    <w:p w14:paraId="6D9B8A3A" w14:textId="1AED17FF" w:rsidR="00D84CE1" w:rsidRPr="000E12AD" w:rsidRDefault="00D84CE1" w:rsidP="00D84CE1">
      <w:pPr>
        <w:spacing w:after="200" w:line="276" w:lineRule="auto"/>
        <w:rPr>
          <w:rFonts w:asciiTheme="minorHAnsi" w:eastAsia="Calibri" w:hAnsiTheme="minorHAnsi" w:cstheme="minorHAnsi"/>
          <w:sz w:val="22"/>
          <w:szCs w:val="22"/>
        </w:rPr>
      </w:pPr>
    </w:p>
    <w:p w14:paraId="3DAE29C3" w14:textId="5D43C923" w:rsidR="00D84CE1" w:rsidRPr="000E12AD" w:rsidRDefault="00D84CE1" w:rsidP="00D84CE1">
      <w:pPr>
        <w:pStyle w:val="ListParagraph"/>
        <w:numPr>
          <w:ilvl w:val="0"/>
          <w:numId w:val="3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object w:dxaOrig="560" w:dyaOrig="480" w14:anchorId="2867B27E">
          <v:shape id="_x0000_i1139" style="width:27.75pt;height:24pt" o:ole="" type="#_x0000_t75">
            <v:imagedata o:title="" r:id="rId16"/>
          </v:shape>
          <o:OLEObject Type="Embed" ProgID="Equation.DSMT4" ShapeID="_x0000_i1139" DrawAspect="Content" ObjectID="_1558792467" r:id="rId17"/>
        </w:objec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 xml:space="preserve">d) </w:t>
      </w:r>
      <w:r w:rsidRPr="000E12AD">
        <w:rPr>
          <w:rFonts w:asciiTheme="minorHAnsi" w:hAnsiTheme="minorHAnsi" w:cstheme="minorHAnsi"/>
          <w:position w:val="-6"/>
          <w:sz w:val="22"/>
          <w:szCs w:val="22"/>
        </w:rPr>
        <w:object w:dxaOrig="400" w:dyaOrig="320" w14:anchorId="33439A15">
          <v:shape id="_x0000_i1140" style="width:20.25pt;height:15.75pt" o:ole="" type="#_x0000_t75">
            <v:imagedata o:title="" r:id="rId18"/>
          </v:shape>
          <o:OLEObject Type="Embed" ProgID="Equation.DSMT4" ShapeID="_x0000_i1140" DrawAspect="Content" ObjectID="_1558792468" r:id="rId19"/>
        </w:object>
      </w:r>
    </w:p>
    <w:p w14:paraId="54238A9F" w14:textId="26AF18F5" w:rsidR="00D84CE1" w:rsidRPr="000E12AD" w:rsidRDefault="00F603BF" w:rsidP="002B779D">
      <w:pPr>
        <w:spacing w:after="200" w:line="276" w:lineRule="auto"/>
        <w:ind w:left="644"/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E12AD">
        <w:rPr>
          <w:rFonts w:eastAsia="Calibri" w:asciiTheme="minorHAnsi" w:hAnsiTheme="minorHAnsi" w:cstheme="minorHAnsi"/>
          <w:sz w:val="22"/>
          <w:szCs w:val="22"/>
        </w:rPr>
        <w:t xml:space="preserve"> </w:t>
      </w:r>
    </w:p>
    <w:p w14:paraId="10729744" w14:textId="2A275058" w:rsidR="00F603BF" w:rsidRPr="000E12AD" w:rsidRDefault="00010698" w:rsidP="00D84CE1">
      <w:pPr>
        <w:pStyle w:val="ListParagraph"/>
        <w:numPr>
          <w:ilvl w:val="0"/>
          <w:numId w:val="34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object w:dxaOrig="600" w:dyaOrig="360" w14:anchorId="337D437B">
          <v:shape id="_x0000_i1166" style="width:30pt;height:18pt" o:ole="" type="#_x0000_t75">
            <v:imagedata o:title="" r:id="rId20"/>
          </v:shape>
          <o:OLEObject Type="Embed" ProgID="Equation.DSMT4" ShapeID="_x0000_i1166" DrawAspect="Content" ObjectID="_1558792469" r:id="rId21"/>
        </w:objec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0EEA9BD6" w14:textId="2A5F022A" w:rsidR="00700715" w:rsidRPr="000E12AD" w:rsidRDefault="00700715" w:rsidP="00010698">
      <w:pPr>
        <w:spacing w:after="200" w:line="276" w:lineRule="auto"/>
        <w:rPr>
          <w:rFonts w:asciiTheme="minorHAnsi" w:hAnsiTheme="minorHAnsi" w:cstheme="minorHAnsi"/>
          <w:sz w:val="22"/>
        </w:rPr>
      </w:pPr>
    </w:p>
    <w:p w14:paraId="52986EE3" w14:textId="77777777" w:rsidR="00010698" w:rsidRPr="000E12AD" w:rsidRDefault="00700715" w:rsidP="00010698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>2.</w:t>
      </w:r>
      <w:r w:rsidRPr="000E12AD">
        <w:rPr>
          <w:rFonts w:asciiTheme="minorHAnsi" w:hAnsiTheme="minorHAnsi" w:cstheme="minorHAnsi"/>
          <w:sz w:val="22"/>
        </w:rPr>
        <w:tab/>
      </w:r>
      <w:r w:rsidR="00010698" w:rsidRPr="000E12AD">
        <w:rPr>
          <w:rFonts w:asciiTheme="minorHAnsi" w:hAnsiTheme="minorHAnsi" w:cstheme="minorHAnsi"/>
          <w:sz w:val="22"/>
        </w:rPr>
        <w:t>[4 marks]</w:t>
      </w:r>
    </w:p>
    <w:p w14:paraId="3CE2D727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6564C117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>Simplify each of the expressions:</w:t>
      </w:r>
    </w:p>
    <w:p w14:paraId="65508BF6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5E1638D4" w14:textId="77777777" w:rsidR="00010698" w:rsidRPr="000E12AD" w:rsidRDefault="00010698" w:rsidP="00010698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2"/>
        </w:rPr>
      </w:pPr>
      <m:oMath>
        <m:r>
          <w:rPr>
            <w:rFonts w:ascii="Cambria Math" w:hAnsi="Cambria Math" w:cstheme="minorHAnsi"/>
            <w:sz w:val="22"/>
          </w:rPr>
          <m:t>12j+3k-9j+k</m:t>
        </m:r>
      </m:oMath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 xml:space="preserve">b) </w:t>
      </w:r>
      <m:oMath>
        <m:r>
          <w:rPr>
            <w:rFonts w:ascii="Cambria Math" w:hAnsi="Cambria Math" w:cstheme="minorHAnsi"/>
            <w:sz w:val="22"/>
          </w:rPr>
          <m:t>7yz ×3z</m:t>
        </m:r>
      </m:oMath>
      <w:r w:rsidRPr="000E12AD">
        <w:rPr>
          <w:rFonts w:asciiTheme="minorHAnsi" w:hAnsiTheme="minorHAnsi" w:cstheme="minorHAnsi"/>
          <w:sz w:val="22"/>
        </w:rPr>
        <w:tab/>
      </w:r>
    </w:p>
    <w:p w14:paraId="158EFC67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2975B7A9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2413A9BC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7ABC35CB" w14:textId="77777777" w:rsidR="00010698" w:rsidRPr="000E12AD" w:rsidRDefault="00010698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2168A8D4" w14:textId="77777777" w:rsidR="00010698" w:rsidRPr="000E12AD" w:rsidRDefault="00010698" w:rsidP="00010698">
      <w:pPr>
        <w:pStyle w:val="NoSpacing"/>
        <w:ind w:firstLine="720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 xml:space="preserve">c)   </w:t>
      </w:r>
      <m:oMath>
        <m:r>
          <w:rPr>
            <w:rFonts w:ascii="Cambria Math" w:hAnsi="Cambria Math" w:cstheme="minorHAnsi"/>
            <w:sz w:val="22"/>
          </w:rPr>
          <m:t>20q-14pq+5p-qp</m:t>
        </m:r>
      </m:oMath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>d)</w:t>
      </w:r>
      <m:oMath>
        <m:r>
          <w:rPr>
            <w:rFonts w:ascii="Cambria Math" w:hAnsi="Cambria Math" w:cstheme="minorHAnsi"/>
            <w:sz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</w:rPr>
              <m:t>20bc</m:t>
            </m:r>
          </m:num>
          <m:den>
            <m:r>
              <w:rPr>
                <w:rFonts w:ascii="Cambria Math" w:hAnsi="Cambria Math" w:cstheme="minorHAnsi"/>
                <w:sz w:val="22"/>
              </w:rPr>
              <m:t>25c</m:t>
            </m:r>
          </m:den>
        </m:f>
      </m:oMath>
    </w:p>
    <w:p w14:paraId="17E8DA0B" w14:textId="3536D1FC" w:rsidR="00700715" w:rsidRPr="000E12AD" w:rsidRDefault="00700715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5B019E94" w14:textId="77777777" w:rsidR="00700715" w:rsidRPr="000E12AD" w:rsidRDefault="00700715" w:rsidP="00700715">
      <w:pPr>
        <w:pStyle w:val="NoSpacing"/>
        <w:rPr>
          <w:rFonts w:asciiTheme="minorHAnsi" w:hAnsiTheme="minorHAnsi" w:cstheme="minorHAnsi"/>
          <w:sz w:val="22"/>
        </w:rPr>
      </w:pPr>
    </w:p>
    <w:p w14:paraId="298B6294" w14:textId="77777777" w:rsidR="00700715" w:rsidRPr="000E12AD" w:rsidRDefault="00700715" w:rsidP="00700715">
      <w:pPr>
        <w:pStyle w:val="NoSpacing"/>
        <w:rPr>
          <w:rFonts w:asciiTheme="minorHAnsi" w:hAnsiTheme="minorHAnsi" w:cstheme="minorHAnsi"/>
          <w:sz w:val="22"/>
        </w:rPr>
      </w:pPr>
    </w:p>
    <w:p w14:paraId="58B5FDDF" w14:textId="1A72DDB8" w:rsidR="0014476C" w:rsidRDefault="00700715" w:rsidP="00010698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position w:val="-4"/>
          <w:sz w:val="22"/>
        </w:rPr>
        <w:object w:dxaOrig="180" w:dyaOrig="279" w14:anchorId="24EE1C5B">
          <v:shape id="_x0000_i1215" style="width:9pt;height:14.25pt" o:ole="" type="#_x0000_t75">
            <v:imagedata o:title="" r:id="rId22"/>
          </v:shape>
          <o:OLEObject Type="Embed" ProgID="Equation.DSMT4" ShapeID="_x0000_i1215" DrawAspect="Content" ObjectID="_1558792470" r:id="rId23"/>
        </w:object>
      </w:r>
      <w:r w:rsidRPr="000E12AD">
        <w:rPr>
          <w:rFonts w:asciiTheme="minorHAnsi" w:hAnsiTheme="minorHAnsi" w:cstheme="minorHAnsi"/>
          <w:sz w:val="22"/>
        </w:rPr>
        <w:t>3.</w:t>
      </w:r>
      <w:r w:rsidRPr="000E12AD">
        <w:rPr>
          <w:rFonts w:asciiTheme="minorHAnsi" w:hAnsiTheme="minorHAnsi" w:cstheme="minorHAnsi"/>
          <w:sz w:val="22"/>
        </w:rPr>
        <w:tab/>
      </w:r>
      <w:r w:rsidR="004D392B">
        <w:rPr>
          <w:rFonts w:asciiTheme="minorHAnsi" w:hAnsiTheme="minorHAnsi" w:cstheme="minorHAnsi"/>
          <w:sz w:val="22"/>
        </w:rPr>
        <w:t>[</w:t>
      </w:r>
      <w:r w:rsidR="002B779D">
        <w:rPr>
          <w:rFonts w:asciiTheme="minorHAnsi" w:hAnsiTheme="minorHAnsi" w:cstheme="minorHAnsi"/>
          <w:sz w:val="22"/>
        </w:rPr>
        <w:t>4</w:t>
      </w:r>
      <w:r w:rsidR="0014476C" w:rsidRPr="000E12AD">
        <w:rPr>
          <w:rFonts w:asciiTheme="minorHAnsi" w:hAnsiTheme="minorHAnsi" w:cstheme="minorHAnsi"/>
          <w:sz w:val="22"/>
        </w:rPr>
        <w:t xml:space="preserve"> Marks]</w:t>
      </w:r>
    </w:p>
    <w:p w14:paraId="584E8F9B" w14:textId="77777777" w:rsidR="004D392B" w:rsidRDefault="004D392B" w:rsidP="004D392B">
      <w:pPr>
        <w:pStyle w:val="NoSpacing"/>
        <w:ind w:left="360" w:firstLine="360"/>
        <w:rPr>
          <w:rFonts w:asciiTheme="minorHAnsi" w:hAnsiTheme="minorHAnsi" w:cstheme="minorHAnsi"/>
          <w:sz w:val="22"/>
        </w:rPr>
      </w:pPr>
    </w:p>
    <w:p w14:paraId="781BAC82" w14:textId="77777777" w:rsidR="0014476C" w:rsidRPr="000E12AD" w:rsidRDefault="0014476C" w:rsidP="004D392B">
      <w:pPr>
        <w:pStyle w:val="NoSpacing"/>
        <w:ind w:left="360" w:firstLine="360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>Expand and simplify each of the expressions:</w:t>
      </w:r>
    </w:p>
    <w:p w14:paraId="3F57D346" w14:textId="77777777" w:rsidR="0014476C" w:rsidRDefault="0014476C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446EB7CA" w14:textId="77777777" w:rsidR="002B779D" w:rsidRDefault="002B779D" w:rsidP="0014476C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Expand and simplify</w:t>
      </w:r>
    </w:p>
    <w:p w14:paraId="01CDAE2C" w14:textId="6C9C56F3" w:rsidR="0014476C" w:rsidRPr="000E12AD" w:rsidRDefault="002B779D" w:rsidP="002B779D">
      <w:pPr>
        <w:pStyle w:val="NoSpacing"/>
        <w:ind w:left="10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(i)</w:t>
      </w:r>
      <m:oMath>
        <m:r>
          <w:rPr>
            <w:rFonts w:ascii="Cambria Math" w:hAnsi="Cambria Math" w:cstheme="minorHAnsi"/>
            <w:sz w:val="22"/>
          </w:rPr>
          <m:t xml:space="preserve">   </m:t>
        </m:r>
        <m:r>
          <w:rPr>
            <w:rFonts w:ascii="Cambria Math" w:hAnsi="Cambria Math" w:cstheme="minorHAnsi"/>
            <w:sz w:val="22"/>
          </w:rPr>
          <m:t>5(9g-4)</m:t>
        </m:r>
      </m:oMath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>ii</w:t>
      </w:r>
      <w:r w:rsidR="0014476C">
        <w:rPr>
          <w:rFonts w:asciiTheme="minorHAnsi" w:hAnsiTheme="minorHAnsi" w:cstheme="minorHAnsi"/>
          <w:sz w:val="22"/>
        </w:rPr>
        <w:t xml:space="preserve">) </w:t>
      </w:r>
      <m:oMath>
        <m:r>
          <w:rPr>
            <w:rFonts w:ascii="Cambria Math" w:hAnsi="Cambria Math" w:cstheme="minorHAnsi"/>
            <w:sz w:val="22"/>
          </w:rPr>
          <m:t xml:space="preserve"> 8+ 7(10-3w)</m:t>
        </m:r>
      </m:oMath>
    </w:p>
    <w:p w14:paraId="4A9F78C5" w14:textId="77777777" w:rsidR="0014476C" w:rsidRPr="000E12AD" w:rsidRDefault="0014476C" w:rsidP="0014476C">
      <w:pPr>
        <w:pStyle w:val="NoSpacing"/>
        <w:rPr>
          <w:rFonts w:asciiTheme="minorHAnsi" w:hAnsiTheme="minorHAnsi" w:cstheme="minorHAnsi"/>
          <w:sz w:val="22"/>
        </w:rPr>
      </w:pPr>
    </w:p>
    <w:p w14:paraId="1CC76C36" w14:textId="77777777" w:rsidR="0014476C" w:rsidRDefault="0014476C" w:rsidP="0014476C">
      <w:pPr>
        <w:pStyle w:val="NoSpacing"/>
        <w:rPr>
          <w:rFonts w:asciiTheme="minorHAnsi" w:hAnsiTheme="minorHAnsi" w:cstheme="minorHAnsi"/>
          <w:sz w:val="22"/>
        </w:rPr>
      </w:pPr>
    </w:p>
    <w:p w14:paraId="202A3C52" w14:textId="77777777" w:rsidR="002B779D" w:rsidRPr="000E12AD" w:rsidRDefault="002B779D" w:rsidP="0014476C">
      <w:pPr>
        <w:pStyle w:val="NoSpacing"/>
        <w:rPr>
          <w:rFonts w:asciiTheme="minorHAnsi" w:hAnsiTheme="minorHAnsi" w:cstheme="minorHAnsi"/>
          <w:sz w:val="22"/>
        </w:rPr>
      </w:pPr>
      <w:bookmarkStart w:id="0" w:name="_GoBack"/>
      <w:bookmarkEnd w:id="0"/>
    </w:p>
    <w:p w14:paraId="298F13AF" w14:textId="5B5B7035" w:rsidR="0014476C" w:rsidRPr="000E12AD" w:rsidRDefault="002B779D" w:rsidP="002B779D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Factorise</w:t>
      </w:r>
    </w:p>
    <w:p w14:paraId="70F2DFA9" w14:textId="734D65E8" w:rsidR="0014476C" w:rsidRPr="002B779D" w:rsidRDefault="002B779D" w:rsidP="002B779D">
      <w:pPr>
        <w:pStyle w:val="NoSpacing"/>
        <w:numPr>
          <w:ilvl w:val="0"/>
          <w:numId w:val="43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7x + 21</w:t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>(ii) 20a</w:t>
      </w:r>
      <w:r>
        <w:rPr>
          <w:rFonts w:asciiTheme="minorHAnsi" w:hAnsiTheme="minorHAnsi" w:cstheme="minorHAnsi"/>
          <w:sz w:val="22"/>
          <w:vertAlign w:val="superscript"/>
        </w:rPr>
        <w:t>2</w:t>
      </w:r>
      <w:r>
        <w:rPr>
          <w:rFonts w:asciiTheme="minorHAnsi" w:hAnsiTheme="minorHAnsi" w:cstheme="minorHAnsi"/>
          <w:sz w:val="22"/>
        </w:rPr>
        <w:t>b –  15a</w:t>
      </w:r>
      <w:r w:rsidRPr="002B779D">
        <w:rPr>
          <w:rFonts w:asciiTheme="minorHAnsi" w:hAnsiTheme="minorHAnsi" w:cstheme="minorHAnsi"/>
          <w:sz w:val="22"/>
        </w:rPr>
        <w:t xml:space="preserve"> </w:t>
      </w:r>
    </w:p>
    <w:p w14:paraId="17D1C036" w14:textId="77777777" w:rsidR="002B779D" w:rsidRDefault="002B779D" w:rsidP="0014476C">
      <w:pPr>
        <w:pStyle w:val="NoSpacing"/>
        <w:ind w:left="720"/>
        <w:rPr>
          <w:rFonts w:asciiTheme="minorHAnsi" w:hAnsiTheme="minorHAnsi" w:cstheme="minorHAnsi"/>
          <w:sz w:val="22"/>
        </w:rPr>
      </w:pPr>
    </w:p>
    <w:p w14:paraId="58FE46B6" w14:textId="12D98EF7" w:rsidR="00B50764" w:rsidRDefault="00B50764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35BDFFB8" w14:textId="77777777" w:rsidR="002B779D" w:rsidRPr="000E12AD" w:rsidRDefault="002B779D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94B7844" w14:textId="6D5DF2C1" w:rsidR="00B078B0" w:rsidRPr="000E12AD" w:rsidRDefault="00B078B0" w:rsidP="00B078B0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position w:val="-4"/>
          <w:sz w:val="22"/>
        </w:rPr>
        <w:object w:dxaOrig="180" w:dyaOrig="279" w14:anchorId="78EF242B">
          <v:shape id="_x0000_i1145" style="width:9pt;height:14.25pt" o:ole="" type="#_x0000_t75">
            <v:imagedata o:title="" r:id="rId22"/>
          </v:shape>
          <o:OLEObject Type="Embed" ProgID="Equation.DSMT4" ShapeID="_x0000_i1145" DrawAspect="Content" ObjectID="_1558792471" r:id="rId24"/>
        </w:object>
      </w:r>
      <w:r w:rsidRPr="000E12AD">
        <w:rPr>
          <w:rFonts w:asciiTheme="minorHAnsi" w:hAnsiTheme="minorHAnsi" w:cstheme="minorHAnsi"/>
          <w:sz w:val="22"/>
        </w:rPr>
        <w:t>4.</w:t>
      </w:r>
      <w:r w:rsidRPr="000E12AD">
        <w:rPr>
          <w:rFonts w:asciiTheme="minorHAnsi" w:hAnsiTheme="minorHAnsi" w:cstheme="minorHAnsi"/>
          <w:sz w:val="22"/>
        </w:rPr>
        <w:tab/>
      </w:r>
      <w:r w:rsidRPr="000E12AD">
        <w:rPr>
          <w:rFonts w:asciiTheme="minorHAnsi" w:hAnsiTheme="minorHAnsi" w:cstheme="minorHAnsi"/>
          <w:sz w:val="22"/>
        </w:rPr>
        <w:t>[2 marks]</w:t>
      </w:r>
    </w:p>
    <w:p w14:paraId="35D973AA" w14:textId="77777777" w:rsidR="00700715" w:rsidRPr="000E12AD" w:rsidRDefault="00700715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F79EC97" w14:textId="3D54E730" w:rsidR="00700715" w:rsidRPr="007269F8" w:rsidRDefault="0014476C" w:rsidP="00700715">
      <w:pPr>
        <w:pStyle w:val="Question"/>
        <w:rPr>
          <w:rFonts w:asciiTheme="minorHAnsi" w:hAnsiTheme="minorHAnsi" w:cstheme="minorHAnsi"/>
          <w:b/>
          <w:sz w:val="22"/>
          <w:szCs w:val="22"/>
        </w:rPr>
      </w:pPr>
      <w:r w:rsidRPr="007269F8">
        <w:rPr>
          <w:rFonts w:asciiTheme="minorHAnsi" w:hAnsiTheme="minorHAnsi" w:cstheme="minorHAnsi"/>
          <w:b/>
          <w:noProof/>
          <w:sz w:val="22"/>
          <w:szCs w:val="22"/>
          <w:lang w:eastAsia="en-AU"/>
        </w:rPr>
        <w:pict w14:anchorId="06D4106E">
          <v:shape id="_x0000_s1026" type="#_x0000_t75" style="position:absolute;left:0;text-align:left;margin-left:276.35pt;margin-top:20.4pt;width:191.55pt;height:188.05pt;z-index:251659264;mso-position-horizontal-relative:text;mso-position-vertical-relative:text">
            <v:imagedata r:id="rId25" o:title=""/>
          </v:shape>
          <o:OLEObject Type="Embed" ProgID="FXDraw.Graphic" ShapeID="_x0000_s1026" DrawAspect="Content" ObjectID="_1558792483" r:id="rId26"/>
        </w:pict>
      </w:r>
      <w:r w:rsidR="007269F8">
        <w:rPr>
          <w:rFonts w:asciiTheme="minorHAnsi" w:hAnsiTheme="minorHAnsi" w:cstheme="minorHAnsi"/>
          <w:b/>
          <w:sz w:val="22"/>
          <w:szCs w:val="22"/>
        </w:rPr>
        <w:t xml:space="preserve">Multiple choice: </w:t>
      </w:r>
      <w:r w:rsidR="00700715" w:rsidRPr="007269F8">
        <w:rPr>
          <w:rFonts w:asciiTheme="minorHAnsi" w:hAnsiTheme="minorHAnsi" w:cstheme="minorHAnsi"/>
          <w:b/>
          <w:sz w:val="22"/>
          <w:szCs w:val="22"/>
        </w:rPr>
        <w:t>Circle your answer clearly</w:t>
      </w:r>
    </w:p>
    <w:p w14:paraId="23762A42" w14:textId="158B16A2" w:rsidR="00700715" w:rsidRPr="000E12AD" w:rsidRDefault="00B078B0" w:rsidP="00700715">
      <w:pPr>
        <w:pStyle w:val="Question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i</w:t>
      </w:r>
      <w:r w:rsidR="00700715" w:rsidRPr="000E12AD">
        <w:rPr>
          <w:rFonts w:asciiTheme="minorHAnsi" w:hAnsiTheme="minorHAnsi" w:cstheme="minorHAnsi"/>
          <w:sz w:val="22"/>
          <w:szCs w:val="22"/>
        </w:rPr>
        <w:t>.</w:t>
      </w:r>
      <w:r w:rsidR="00700715" w:rsidRPr="000E12AD">
        <w:rPr>
          <w:rFonts w:asciiTheme="minorHAnsi" w:hAnsiTheme="minorHAnsi" w:cstheme="minorHAnsi"/>
          <w:sz w:val="22"/>
          <w:szCs w:val="22"/>
        </w:rPr>
        <w:tab/>
      </w:r>
      <w:r w:rsidR="00700715" w:rsidRPr="000E12AD">
        <w:rPr>
          <w:rFonts w:asciiTheme="minorHAnsi" w:hAnsiTheme="minorHAnsi" w:cstheme="minorHAnsi"/>
          <w:sz w:val="22"/>
          <w:szCs w:val="22"/>
        </w:rPr>
        <w:t>The slope of the given line is:</w:t>
      </w:r>
    </w:p>
    <w:p w14:paraId="073FF1CF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a)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>3</w:t>
      </w:r>
    </w:p>
    <w:p w14:paraId="3B2C3EC8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b)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>-3</w:t>
      </w:r>
    </w:p>
    <w:p w14:paraId="2B715B6B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c)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position w:val="-24"/>
          <w:sz w:val="22"/>
          <w:szCs w:val="22"/>
        </w:rPr>
        <w:object w:dxaOrig="240" w:dyaOrig="620" w14:anchorId="1087086E">
          <v:shape id="_x0000_i1146" style="width:12pt;height:31.5pt" o:ole="" type="#_x0000_t75">
            <v:imagedata o:title="" r:id="rId27"/>
          </v:shape>
          <o:OLEObject Type="Embed" ProgID="Equation.DSMT4" ShapeID="_x0000_i1146" DrawAspect="Content" ObjectID="_1558792472" r:id="rId28"/>
        </w:object>
      </w:r>
      <w:r w:rsidRPr="000E12A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6CCECC4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d)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position w:val="-24"/>
          <w:sz w:val="22"/>
          <w:szCs w:val="22"/>
        </w:rPr>
        <w:object w:dxaOrig="400" w:dyaOrig="620" w14:anchorId="275B2DD8">
          <v:shape id="_x0000_i1147" style="width:20.25pt;height:31.5pt" o:ole="" type="#_x0000_t75">
            <v:imagedata o:title="" r:id="rId29"/>
          </v:shape>
          <o:OLEObject Type="Embed" ProgID="Equation.DSMT4" ShapeID="_x0000_i1147" DrawAspect="Content" ObjectID="_1558792473" r:id="rId30"/>
        </w:object>
      </w:r>
      <w:r w:rsidRPr="000E12A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225DBE" w14:textId="77777777" w:rsidR="00700715" w:rsidRPr="000E12AD" w:rsidRDefault="00700715" w:rsidP="0014476C">
      <w:pPr>
        <w:pStyle w:val="Question"/>
        <w:ind w:left="0"/>
        <w:rPr>
          <w:rFonts w:asciiTheme="minorHAnsi" w:hAnsiTheme="minorHAnsi" w:cstheme="minorHAnsi"/>
          <w:sz w:val="22"/>
          <w:szCs w:val="22"/>
        </w:rPr>
      </w:pPr>
    </w:p>
    <w:p w14:paraId="745C173B" w14:textId="4AF4541A" w:rsidR="00700715" w:rsidRPr="000E12AD" w:rsidRDefault="0014476C" w:rsidP="00B078B0">
      <w:pPr>
        <w:pStyle w:val="Question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pict w14:anchorId="78A0E918">
          <v:shape id="_x0000_s1027" type="#_x0000_t75" style="position:absolute;margin-left:283.8pt;margin-top:13.65pt;width:191.7pt;height:187.95pt;z-index:251661312;mso-position-horizontal-relative:text;mso-position-vertical-relative:text">
            <v:imagedata r:id="rId31" o:title=""/>
          </v:shape>
          <o:OLEObject Type="Embed" ProgID="FXDraw.Graphic" ShapeID="_x0000_s1027" DrawAspect="Content" ObjectID="_1558792484" r:id="rId32"/>
        </w:pict>
      </w:r>
      <w:r w:rsidR="00B078B0" w:rsidRPr="000E12AD">
        <w:rPr>
          <w:rFonts w:asciiTheme="minorHAnsi" w:hAnsiTheme="minorHAnsi" w:cstheme="minorHAnsi"/>
          <w:sz w:val="22"/>
          <w:szCs w:val="22"/>
        </w:rPr>
        <w:t xml:space="preserve">        ii.   </w:t>
      </w:r>
      <w:r w:rsidR="00700715" w:rsidRPr="000E12AD">
        <w:rPr>
          <w:rFonts w:asciiTheme="minorHAnsi" w:hAnsiTheme="minorHAnsi" w:cstheme="minorHAnsi"/>
          <w:sz w:val="22"/>
          <w:szCs w:val="22"/>
        </w:rPr>
        <w:t>The equation of the line is:</w:t>
      </w:r>
    </w:p>
    <w:p w14:paraId="0BF42288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a)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position w:val="-24"/>
          <w:sz w:val="22"/>
          <w:szCs w:val="22"/>
        </w:rPr>
        <w:object w:dxaOrig="1340" w:dyaOrig="620" w14:anchorId="501B2AE3">
          <v:shape id="_x0000_i1148" style="width:66.75pt;height:31.5pt" o:ole="" type="#_x0000_t75">
            <v:imagedata o:title="" r:id="rId33"/>
          </v:shape>
          <o:OLEObject Type="Embed" ProgID="Equation.DSMT4" ShapeID="_x0000_i1148" DrawAspect="Content" ObjectID="_1558792474" r:id="rId34"/>
        </w:object>
      </w:r>
      <w:r w:rsidRPr="000E12A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DD64B1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 xml:space="preserve">b) 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position w:val="-24"/>
          <w:sz w:val="22"/>
          <w:szCs w:val="22"/>
        </w:rPr>
        <w:object w:dxaOrig="1020" w:dyaOrig="620" w14:anchorId="3D493955">
          <v:shape id="_x0000_i1149" style="width:51pt;height:31.5pt" o:ole="" type="#_x0000_t75">
            <v:imagedata o:title="" r:id="rId35"/>
          </v:shape>
          <o:OLEObject Type="Embed" ProgID="Equation.DSMT4" ShapeID="_x0000_i1149" DrawAspect="Content" ObjectID="_1558792475" r:id="rId36"/>
        </w:object>
      </w:r>
    </w:p>
    <w:p w14:paraId="5B6CB75C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 xml:space="preserve">c) 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position w:val="-24"/>
          <w:sz w:val="22"/>
          <w:szCs w:val="22"/>
        </w:rPr>
        <w:object w:dxaOrig="1180" w:dyaOrig="620" w14:anchorId="3D2936D0">
          <v:shape id="_x0000_i1150" style="width:58.5pt;height:31.5pt" o:ole="" type="#_x0000_t75">
            <v:imagedata o:title="" r:id="rId37"/>
          </v:shape>
          <o:OLEObject Type="Embed" ProgID="Equation.DSMT4" ShapeID="_x0000_i1150" DrawAspect="Content" ObjectID="_1558792476" r:id="rId38"/>
        </w:object>
      </w:r>
    </w:p>
    <w:p w14:paraId="74C33530" w14:textId="77777777" w:rsidR="00700715" w:rsidRPr="000E12AD" w:rsidRDefault="00700715" w:rsidP="00700715">
      <w:pPr>
        <w:pStyle w:val="Parta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d)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 xml:space="preserve"> </w:t>
      </w:r>
      <w:r w:rsidRPr="000E12AD">
        <w:rPr>
          <w:rFonts w:asciiTheme="minorHAnsi" w:hAnsiTheme="minorHAnsi" w:cstheme="minorHAnsi"/>
          <w:position w:val="-10"/>
          <w:sz w:val="22"/>
          <w:szCs w:val="22"/>
        </w:rPr>
        <w:object w:dxaOrig="1120" w:dyaOrig="320" w14:anchorId="7128A798">
          <v:shape id="_x0000_i1151" style="width:56.25pt;height:15.75pt" o:ole="" type="#_x0000_t75">
            <v:imagedata o:title="" r:id="rId39"/>
          </v:shape>
          <o:OLEObject Type="Embed" ProgID="Equation.DSMT4" ShapeID="_x0000_i1151" DrawAspect="Content" ObjectID="_1558792477" r:id="rId40"/>
        </w:object>
      </w:r>
    </w:p>
    <w:p w14:paraId="552AC09E" w14:textId="77777777" w:rsidR="001112DD" w:rsidRPr="000E12AD" w:rsidRDefault="001112DD" w:rsidP="004A5BC9">
      <w:pPr>
        <w:rPr>
          <w:rFonts w:asciiTheme="minorHAnsi" w:hAnsiTheme="minorHAnsi" w:cstheme="minorHAnsi"/>
          <w:sz w:val="22"/>
          <w:szCs w:val="22"/>
        </w:rPr>
      </w:pPr>
    </w:p>
    <w:p w14:paraId="3121627A" w14:textId="16B1899E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1F3BBA70" w14:textId="2056F44D" w:rsidR="00226244" w:rsidRPr="000E12AD" w:rsidRDefault="0014476C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67456" behindDoc="0" locked="0" layoutInCell="1" allowOverlap="1" wp14:anchorId="363A768A" wp14:editId="30C87AAB">
            <wp:simplePos x="0" y="0"/>
            <wp:positionH relativeFrom="column">
              <wp:posOffset>3221355</wp:posOffset>
            </wp:positionH>
            <wp:positionV relativeFrom="paragraph">
              <wp:posOffset>25400</wp:posOffset>
            </wp:positionV>
            <wp:extent cx="3429000" cy="3419475"/>
            <wp:effectExtent l="0" t="0" r="0" b="9525"/>
            <wp:wrapSquare wrapText="bothSides"/>
            <wp:docPr id="3" name="Picture 3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EDBD1" w14:textId="3CE51B2A" w:rsidR="0014476C" w:rsidRDefault="00B078B0" w:rsidP="00B078B0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position w:val="-4"/>
          <w:sz w:val="22"/>
        </w:rPr>
        <w:object w:dxaOrig="180" w:dyaOrig="279" w14:anchorId="359D8656">
          <v:shape id="_x0000_i1152" style="width:9pt;height:14.25pt" o:ole="" type="#_x0000_t75">
            <v:imagedata o:title="" r:id="rId22"/>
          </v:shape>
          <o:OLEObject Type="Embed" ProgID="Equation.DSMT4" ShapeID="_x0000_i1152" DrawAspect="Content" ObjectID="_1558792478" r:id="rId42"/>
        </w:object>
      </w:r>
      <w:r w:rsidRPr="000E12AD">
        <w:rPr>
          <w:rFonts w:asciiTheme="minorHAnsi" w:hAnsiTheme="minorHAnsi" w:cstheme="minorHAnsi"/>
          <w:sz w:val="22"/>
        </w:rPr>
        <w:t>5.</w:t>
      </w:r>
      <w:r w:rsidRPr="000E12AD">
        <w:rPr>
          <w:rFonts w:asciiTheme="minorHAnsi" w:hAnsiTheme="minorHAnsi" w:cstheme="minorHAnsi"/>
          <w:sz w:val="22"/>
        </w:rPr>
        <w:tab/>
      </w:r>
      <w:r w:rsidR="0014476C">
        <w:rPr>
          <w:rFonts w:asciiTheme="minorHAnsi" w:hAnsiTheme="minorHAnsi" w:cstheme="minorHAnsi"/>
          <w:sz w:val="22"/>
        </w:rPr>
        <w:t>[3 Marks]</w:t>
      </w:r>
    </w:p>
    <w:p w14:paraId="2AA23881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6F7B1607" w14:textId="509ABA91" w:rsidR="0014476C" w:rsidRDefault="0014476C" w:rsidP="0014476C">
      <w:pPr>
        <w:pStyle w:val="NoSpacing"/>
        <w:numPr>
          <w:ilvl w:val="0"/>
          <w:numId w:val="39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Plot the two points</w:t>
      </w:r>
    </w:p>
    <w:p w14:paraId="55995824" w14:textId="77777777" w:rsidR="004D392B" w:rsidRDefault="004D392B" w:rsidP="004D392B">
      <w:pPr>
        <w:pStyle w:val="NoSpacing"/>
        <w:ind w:left="1080"/>
        <w:rPr>
          <w:rFonts w:asciiTheme="minorHAnsi" w:hAnsiTheme="minorHAnsi" w:cstheme="minorHAnsi"/>
          <w:sz w:val="22"/>
        </w:rPr>
      </w:pPr>
    </w:p>
    <w:p w14:paraId="2DA9DB67" w14:textId="273E0314" w:rsidR="0014476C" w:rsidRDefault="0014476C" w:rsidP="0014476C">
      <w:pPr>
        <w:pStyle w:val="NoSpacing"/>
        <w:ind w:firstLine="720"/>
        <w:rPr>
          <w:rFonts w:asciiTheme="minorHAnsi" w:hAnsiTheme="minorHAnsi" w:cstheme="minorHAnsi"/>
          <w:sz w:val="22"/>
        </w:rPr>
      </w:pPr>
      <w:r w:rsidRPr="0014476C">
        <w:rPr>
          <w:rFonts w:asciiTheme="minorHAnsi" w:hAnsiTheme="minorHAnsi" w:cstheme="minorHAnsi"/>
          <w:sz w:val="22"/>
        </w:rPr>
        <w:object w:dxaOrig="2640" w:dyaOrig="320" w14:anchorId="52CD40DB">
          <v:shape id="_x0000_i1200" style="width:131.25pt;height:15.75pt" o:ole="" type="#_x0000_t75">
            <v:imagedata o:title="" r:id="rId43"/>
          </v:shape>
          <o:OLEObject Type="Embed" ProgID="Equation.DSMT4" ShapeID="_x0000_i1200" DrawAspect="Content" ObjectID="_1558792479" r:id="rId44"/>
        </w:object>
      </w:r>
    </w:p>
    <w:p w14:paraId="1108D0DD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6D73770" w14:textId="77777777" w:rsidR="004D392B" w:rsidRDefault="004D392B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A416369" w14:textId="51BD1604" w:rsidR="0014476C" w:rsidRDefault="0014476C" w:rsidP="0014476C">
      <w:pPr>
        <w:pStyle w:val="NoSpacing"/>
        <w:numPr>
          <w:ilvl w:val="0"/>
          <w:numId w:val="39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Use Pythagoras to find the distance between the two points</w:t>
      </w:r>
    </w:p>
    <w:p w14:paraId="4B22C5F6" w14:textId="2B360792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0114F41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31A1EC6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C1B4136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5CA17FB2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3AACC0A8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067C394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7C6B05F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C6921C7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8418D1D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55CF3F64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ABFBF77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920ED6D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F416D73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C10C28D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73755CC" w14:textId="2C7ED875" w:rsidR="00B078B0" w:rsidRPr="000E12AD" w:rsidRDefault="004D392B" w:rsidP="00B078B0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 xml:space="preserve">6. </w:t>
      </w:r>
      <w:r>
        <w:rPr>
          <w:rFonts w:asciiTheme="minorHAnsi" w:hAnsiTheme="minorHAnsi" w:cstheme="minorHAnsi"/>
          <w:sz w:val="22"/>
        </w:rPr>
        <w:tab/>
      </w:r>
      <w:r w:rsidR="00B078B0" w:rsidRPr="000E12AD">
        <w:rPr>
          <w:rFonts w:asciiTheme="minorHAnsi" w:hAnsiTheme="minorHAnsi" w:cstheme="minorHAnsi"/>
          <w:sz w:val="22"/>
        </w:rPr>
        <w:t>[4 marks]</w:t>
      </w:r>
    </w:p>
    <w:p w14:paraId="68CBC0F4" w14:textId="77777777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73EB5880" w14:textId="77777777" w:rsidR="00813131" w:rsidRPr="000E12AD" w:rsidRDefault="00813131" w:rsidP="00813131">
      <w:pPr>
        <w:ind w:firstLine="567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 xml:space="preserve">Find the </w:t>
      </w:r>
      <w:r w:rsidRPr="000E12AD">
        <w:rPr>
          <w:rFonts w:asciiTheme="minorHAnsi" w:hAnsiTheme="minorHAnsi" w:cstheme="minorHAnsi"/>
          <w:b/>
          <w:sz w:val="22"/>
          <w:szCs w:val="22"/>
        </w:rPr>
        <w:t>surface area</w:t>
      </w:r>
      <w:r w:rsidRPr="000E12AD">
        <w:rPr>
          <w:rFonts w:asciiTheme="minorHAnsi" w:hAnsiTheme="minorHAnsi" w:cstheme="minorHAnsi"/>
          <w:sz w:val="22"/>
          <w:szCs w:val="22"/>
        </w:rPr>
        <w:t xml:space="preserve"> of the following solids:</w:t>
      </w:r>
      <w:r w:rsidRPr="000E12AD">
        <w:rPr>
          <w:rFonts w:asciiTheme="minorHAnsi" w:hAnsiTheme="minorHAnsi" w:cstheme="minorHAnsi"/>
          <w:sz w:val="22"/>
          <w:szCs w:val="22"/>
        </w:rPr>
        <w:tab/>
      </w:r>
    </w:p>
    <w:p w14:paraId="26AF1F23" w14:textId="77777777" w:rsidR="00813131" w:rsidRPr="000E12AD" w:rsidRDefault="00813131" w:rsidP="00813131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(a)</w:t>
      </w:r>
    </w:p>
    <w:p w14:paraId="274A4647" w14:textId="292B1ADA" w:rsidR="00813131" w:rsidRPr="000E12AD" w:rsidRDefault="000E12AD" w:rsidP="000E12AD">
      <w:pPr>
        <w:ind w:left="6044" w:firstLine="436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object w:dxaOrig="4728" w:dyaOrig="4070" w14:anchorId="53BB57FB">
          <v:shape id="_x0000_i1153" style="width:158.25pt;height:137.25pt" o:ole="" type="#_x0000_t75">
            <v:imagedata o:title="" r:id="rId45"/>
          </v:shape>
          <o:OLEObject Type="Embed" ProgID="FXDraw3.Document" ShapeID="_x0000_i1153" DrawAspect="Content" ObjectID="_1558792480" r:id="rId46"/>
        </w:object>
      </w:r>
    </w:p>
    <w:p w14:paraId="6776CCFC" w14:textId="77777777" w:rsidR="00813131" w:rsidRPr="000E12AD" w:rsidRDefault="00813131" w:rsidP="00813131">
      <w:pPr>
        <w:rPr>
          <w:rFonts w:asciiTheme="minorHAnsi" w:hAnsiTheme="minorHAnsi" w:cstheme="minorHAnsi"/>
          <w:sz w:val="22"/>
          <w:szCs w:val="22"/>
        </w:rPr>
      </w:pPr>
    </w:p>
    <w:p w14:paraId="53A2CC6B" w14:textId="77777777" w:rsidR="00813131" w:rsidRPr="000E12AD" w:rsidRDefault="00813131" w:rsidP="00813131">
      <w:pPr>
        <w:rPr>
          <w:rFonts w:asciiTheme="minorHAnsi" w:hAnsiTheme="minorHAnsi" w:cstheme="minorHAnsi"/>
          <w:sz w:val="22"/>
          <w:szCs w:val="22"/>
        </w:rPr>
      </w:pPr>
    </w:p>
    <w:p w14:paraId="2788FBCA" w14:textId="7E116C52" w:rsidR="00813131" w:rsidRPr="000E12AD" w:rsidRDefault="00813131" w:rsidP="00813131">
      <w:pPr>
        <w:rPr>
          <w:rFonts w:asciiTheme="minorHAnsi" w:hAnsiTheme="minorHAnsi" w:cstheme="minorHAnsi"/>
          <w:sz w:val="22"/>
          <w:szCs w:val="22"/>
        </w:rPr>
      </w:pPr>
    </w:p>
    <w:p w14:paraId="4D3042D5" w14:textId="226E3817" w:rsidR="00813131" w:rsidRPr="000E12AD" w:rsidRDefault="00813131" w:rsidP="00813131">
      <w:pPr>
        <w:ind w:left="1004" w:hanging="284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(b)</w:t>
      </w:r>
    </w:p>
    <w:p w14:paraId="73DBA815" w14:textId="796A9E7F" w:rsidR="0091330C" w:rsidRPr="000E12AD" w:rsidRDefault="0014476C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pict w14:anchorId="2D849E58">
          <v:shape id="_x0000_s1028" type="#_x0000_t75" style="position:absolute;margin-left:293.95pt;margin-top:6.45pt;width:146.45pt;height:146.45pt;z-index:251663360;mso-position-horizontal-relative:text;mso-position-vertical-relative:text">
            <v:imagedata r:id="rId47" o:title=""/>
          </v:shape>
          <o:OLEObject Type="Embed" ProgID="FXDraw3.Document" ShapeID="_x0000_s1028" DrawAspect="Content" ObjectID="_1558792485" r:id="rId48"/>
        </w:pict>
      </w:r>
    </w:p>
    <w:p w14:paraId="4CCC164E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4C807EBC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788AC850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789A9301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54DC66DD" w14:textId="3DF35CAD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3C3732E9" w14:textId="34C2AE3E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2BA34649" w14:textId="6D2CC489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697CB022" w14:textId="744B9237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12353408" w14:textId="46727EFC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317E5693" w14:textId="4B3F9805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61B7D2C7" w14:textId="77CD45BF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18F99970" w14:textId="32976927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395A86E7" w14:textId="749A6B1D" w:rsidR="000E12AD" w:rsidRPr="000E12AD" w:rsidRDefault="000E12AD" w:rsidP="00813131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ab/>
      </w:r>
    </w:p>
    <w:p w14:paraId="1A2E1CC0" w14:textId="77777777" w:rsidR="000E12AD" w:rsidRPr="000E12AD" w:rsidRDefault="000E12AD" w:rsidP="00813131">
      <w:pPr>
        <w:pStyle w:val="NoSpacing"/>
        <w:rPr>
          <w:rFonts w:asciiTheme="minorHAnsi" w:hAnsiTheme="minorHAnsi" w:cstheme="minorHAnsi"/>
          <w:sz w:val="22"/>
        </w:rPr>
      </w:pPr>
    </w:p>
    <w:p w14:paraId="2952DBE0" w14:textId="77777777" w:rsidR="00813131" w:rsidRPr="000E12AD" w:rsidRDefault="00813131" w:rsidP="00813131">
      <w:pPr>
        <w:pStyle w:val="NoSpacing"/>
        <w:rPr>
          <w:rFonts w:asciiTheme="minorHAnsi" w:hAnsiTheme="minorHAnsi" w:cstheme="minorHAnsi"/>
          <w:sz w:val="22"/>
        </w:rPr>
      </w:pPr>
    </w:p>
    <w:p w14:paraId="75A9CC4A" w14:textId="2426E698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03691DAE" w14:textId="283A916C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6AD275C7" w14:textId="73BCCDAA" w:rsidR="000E12AD" w:rsidRPr="000E12AD" w:rsidRDefault="000E12AD" w:rsidP="004A5BC9">
      <w:pPr>
        <w:rPr>
          <w:rFonts w:asciiTheme="minorHAnsi" w:hAnsiTheme="minorHAnsi" w:cstheme="minorHAnsi"/>
          <w:sz w:val="22"/>
          <w:szCs w:val="22"/>
        </w:rPr>
      </w:pPr>
    </w:p>
    <w:p w14:paraId="72913805" w14:textId="3C0610C9" w:rsidR="000E12AD" w:rsidRDefault="000E12AD" w:rsidP="004A5BC9">
      <w:pPr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 xml:space="preserve">7. 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>[3 Marks]</w:t>
      </w:r>
    </w:p>
    <w:p w14:paraId="5C3DF1B7" w14:textId="77777777" w:rsidR="00E75B57" w:rsidRPr="000E12AD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1A072160" w14:textId="77777777" w:rsidR="00813131" w:rsidRPr="000E12AD" w:rsidRDefault="00813131" w:rsidP="00E75B57">
      <w:pPr>
        <w:ind w:left="426" w:firstLine="294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Write these ratios in their simplest form</w:t>
      </w:r>
    </w:p>
    <w:p w14:paraId="1E980E1C" w14:textId="77777777" w:rsidR="00813131" w:rsidRPr="000E12AD" w:rsidRDefault="00813131" w:rsidP="00E75B57">
      <w:pPr>
        <w:pStyle w:val="ListParagraph"/>
        <w:ind w:left="426" w:firstLine="294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a)  25 : 50                      b)  50 c : $1</w:t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 xml:space="preserve">c)  12.5 : 10 : 5 </w:t>
      </w:r>
    </w:p>
    <w:p w14:paraId="01C33595" w14:textId="6843843A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01349E62" w14:textId="7BD63721" w:rsidR="00813131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60B39710" w14:textId="1D0E5507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17DD3A32" w14:textId="77777777" w:rsidR="00E75B57" w:rsidRPr="000E12AD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2348825B" w14:textId="11B25C4C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8.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[2 Marks]</w:t>
      </w:r>
    </w:p>
    <w:p w14:paraId="4AC0FF0D" w14:textId="77777777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321F4B87" w14:textId="517C1AF6" w:rsidR="00E75B57" w:rsidRDefault="00E75B57" w:rsidP="00E75B57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350g of flour is to be divided into a ratio of 3:7 to be used in two different recipes. Find the smaller amount of flour.</w:t>
      </w:r>
    </w:p>
    <w:p w14:paraId="028B9BBE" w14:textId="77777777" w:rsidR="00E75B57" w:rsidRDefault="00E75B57" w:rsidP="00E75B57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40E26A1E" w14:textId="77777777" w:rsidR="00E75B57" w:rsidRDefault="00E75B57" w:rsidP="00E75B57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490DCD2D" w14:textId="77777777" w:rsidR="00E75B57" w:rsidRDefault="00E75B57" w:rsidP="00E75B57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277AE0A8" w14:textId="5E64CDF4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43CAC71C" w14:textId="77777777" w:rsidR="00226244" w:rsidRPr="000E12AD" w:rsidRDefault="00226244" w:rsidP="004A5BC9">
      <w:pPr>
        <w:rPr>
          <w:rFonts w:asciiTheme="minorHAnsi" w:hAnsiTheme="minorHAnsi" w:cstheme="minorHAnsi"/>
          <w:sz w:val="22"/>
          <w:szCs w:val="22"/>
        </w:rPr>
      </w:pPr>
    </w:p>
    <w:p w14:paraId="1BA8BA87" w14:textId="5F4E4C12" w:rsidR="000E12AD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9</w:t>
      </w:r>
      <w:r w:rsidR="000E12AD" w:rsidRPr="000E12AD">
        <w:rPr>
          <w:rFonts w:asciiTheme="minorHAnsi" w:hAnsiTheme="minorHAnsi" w:cstheme="minorHAnsi"/>
          <w:sz w:val="22"/>
          <w:szCs w:val="22"/>
        </w:rPr>
        <w:t xml:space="preserve">. </w:t>
      </w:r>
      <w:r w:rsidR="000E12AD" w:rsidRPr="000E12AD">
        <w:rPr>
          <w:rFonts w:asciiTheme="minorHAnsi" w:hAnsiTheme="minorHAnsi" w:cstheme="minorHAnsi"/>
          <w:sz w:val="22"/>
          <w:szCs w:val="22"/>
        </w:rPr>
        <w:tab/>
      </w:r>
      <w:r w:rsidR="000E12AD" w:rsidRPr="000E12AD">
        <w:rPr>
          <w:rFonts w:asciiTheme="minorHAnsi" w:hAnsiTheme="minorHAnsi" w:cstheme="minorHAnsi"/>
          <w:sz w:val="22"/>
          <w:szCs w:val="22"/>
        </w:rPr>
        <w:t>[</w:t>
      </w:r>
      <w:r w:rsidR="002B779D">
        <w:rPr>
          <w:rFonts w:asciiTheme="minorHAnsi" w:hAnsiTheme="minorHAnsi" w:cstheme="minorHAnsi"/>
          <w:sz w:val="22"/>
          <w:szCs w:val="22"/>
        </w:rPr>
        <w:t>5</w:t>
      </w:r>
      <w:r w:rsidR="000E12AD" w:rsidRPr="000E12AD">
        <w:rPr>
          <w:rFonts w:asciiTheme="minorHAnsi" w:hAnsiTheme="minorHAnsi" w:cstheme="minorHAnsi"/>
          <w:sz w:val="22"/>
          <w:szCs w:val="22"/>
        </w:rPr>
        <w:t xml:space="preserve"> Marks]</w:t>
      </w:r>
    </w:p>
    <w:p w14:paraId="18B0DA7A" w14:textId="77777777" w:rsidR="00226244" w:rsidRPr="000E12AD" w:rsidRDefault="00226244" w:rsidP="004A5BC9">
      <w:pPr>
        <w:rPr>
          <w:rFonts w:asciiTheme="minorHAnsi" w:hAnsiTheme="minorHAnsi" w:cstheme="minorHAnsi"/>
          <w:sz w:val="22"/>
          <w:szCs w:val="22"/>
        </w:rPr>
      </w:pPr>
    </w:p>
    <w:p w14:paraId="292FB3BF" w14:textId="77777777" w:rsidR="00813131" w:rsidRPr="000E12AD" w:rsidRDefault="00813131" w:rsidP="00813131">
      <w:pPr>
        <w:pStyle w:val="Question"/>
        <w:ind w:left="426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Convert the following into rates with the units indicated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369"/>
        <w:gridCol w:w="4394"/>
      </w:tblGrid>
      <w:tr w:rsidR="00813131" w:rsidRPr="000E12AD" w14:paraId="29BC7DBE" w14:textId="77777777" w:rsidTr="0014476C">
        <w:trPr>
          <w:trHeight w:val="567"/>
        </w:trPr>
        <w:tc>
          <w:tcPr>
            <w:tcW w:w="3369" w:type="dxa"/>
            <w:vAlign w:val="center"/>
          </w:tcPr>
          <w:p w14:paraId="260F7CC9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$250 in 5 hours</w:t>
            </w:r>
          </w:p>
        </w:tc>
        <w:tc>
          <w:tcPr>
            <w:tcW w:w="4394" w:type="dxa"/>
            <w:vAlign w:val="center"/>
          </w:tcPr>
          <w:p w14:paraId="3B32DFB2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$__________ /hr</w:t>
            </w:r>
          </w:p>
        </w:tc>
      </w:tr>
      <w:tr w:rsidR="00813131" w:rsidRPr="000E12AD" w14:paraId="4DCE8349" w14:textId="77777777" w:rsidTr="0014476C">
        <w:trPr>
          <w:trHeight w:val="567"/>
        </w:trPr>
        <w:tc>
          <w:tcPr>
            <w:tcW w:w="3369" w:type="dxa"/>
            <w:vAlign w:val="center"/>
          </w:tcPr>
          <w:p w14:paraId="3F309FD7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12 truckloads in 3 hours</w:t>
            </w:r>
          </w:p>
        </w:tc>
        <w:tc>
          <w:tcPr>
            <w:tcW w:w="4394" w:type="dxa"/>
            <w:vAlign w:val="center"/>
          </w:tcPr>
          <w:p w14:paraId="4770CF53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_________ truckloads per hour</w:t>
            </w:r>
          </w:p>
        </w:tc>
      </w:tr>
      <w:tr w:rsidR="00813131" w:rsidRPr="000E12AD" w14:paraId="2F406D98" w14:textId="77777777" w:rsidTr="0014476C">
        <w:trPr>
          <w:trHeight w:val="567"/>
        </w:trPr>
        <w:tc>
          <w:tcPr>
            <w:tcW w:w="3369" w:type="dxa"/>
            <w:vAlign w:val="center"/>
          </w:tcPr>
          <w:p w14:paraId="068F6316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468 people per year</w:t>
            </w:r>
          </w:p>
        </w:tc>
        <w:tc>
          <w:tcPr>
            <w:tcW w:w="4394" w:type="dxa"/>
            <w:vAlign w:val="center"/>
          </w:tcPr>
          <w:p w14:paraId="45D8F51F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_________ people per week</w:t>
            </w:r>
          </w:p>
        </w:tc>
      </w:tr>
      <w:tr w:rsidR="00813131" w:rsidRPr="000E12AD" w14:paraId="4550AA06" w14:textId="77777777" w:rsidTr="0014476C">
        <w:trPr>
          <w:trHeight w:val="567"/>
        </w:trPr>
        <w:tc>
          <w:tcPr>
            <w:tcW w:w="3369" w:type="dxa"/>
            <w:vAlign w:val="center"/>
          </w:tcPr>
          <w:p w14:paraId="55B9370F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2.5 kg of beef cost $15</w:t>
            </w:r>
          </w:p>
        </w:tc>
        <w:tc>
          <w:tcPr>
            <w:tcW w:w="4394" w:type="dxa"/>
            <w:vAlign w:val="center"/>
          </w:tcPr>
          <w:p w14:paraId="3D82284B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$__________ /kg</w:t>
            </w:r>
          </w:p>
        </w:tc>
      </w:tr>
      <w:tr w:rsidR="00813131" w:rsidRPr="000E12AD" w14:paraId="523807F2" w14:textId="77777777" w:rsidTr="0014476C">
        <w:trPr>
          <w:trHeight w:val="1371"/>
        </w:trPr>
        <w:tc>
          <w:tcPr>
            <w:tcW w:w="3369" w:type="dxa"/>
            <w:vAlign w:val="center"/>
          </w:tcPr>
          <w:p w14:paraId="42978DC8" w14:textId="7777777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18 L in 2 hours</w:t>
            </w:r>
          </w:p>
        </w:tc>
        <w:tc>
          <w:tcPr>
            <w:tcW w:w="4394" w:type="dxa"/>
            <w:vAlign w:val="center"/>
          </w:tcPr>
          <w:p w14:paraId="451AA12C" w14:textId="77777777" w:rsidR="000E12AD" w:rsidRPr="000E12AD" w:rsidRDefault="000E12AD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A006EA" w14:textId="77777777" w:rsidR="000E12AD" w:rsidRPr="000E12AD" w:rsidRDefault="000E12AD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198CB6" w14:textId="4CA72E17" w:rsidR="00813131" w:rsidRPr="000E12AD" w:rsidRDefault="00813131" w:rsidP="0014476C">
            <w:pPr>
              <w:pStyle w:val="Question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2AD">
              <w:rPr>
                <w:rFonts w:asciiTheme="minorHAnsi" w:hAnsiTheme="minorHAnsi" w:cstheme="minorHAnsi"/>
                <w:sz w:val="22"/>
                <w:szCs w:val="22"/>
              </w:rPr>
              <w:t>__________ mL/s</w:t>
            </w:r>
          </w:p>
        </w:tc>
      </w:tr>
    </w:tbl>
    <w:p w14:paraId="03764EBA" w14:textId="38AD72AE" w:rsidR="00813131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3E73B132" w14:textId="67F3364C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10.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</w:t>
      </w:r>
      <w:r w:rsidR="005847F2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Marks]</w:t>
      </w:r>
    </w:p>
    <w:p w14:paraId="2D7675E9" w14:textId="77777777" w:rsidR="00E75B57" w:rsidRPr="000E12AD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2D5E7D59" w14:textId="3358065D" w:rsidR="005847F2" w:rsidRPr="005847F2" w:rsidRDefault="007269F8" w:rsidP="005847F2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 Australian dollar</w:t>
      </w:r>
      <w:r w:rsidR="00E75B57" w:rsidRPr="00E75B57">
        <w:rPr>
          <w:rFonts w:asciiTheme="minorHAnsi" w:hAnsiTheme="minorHAnsi" w:cstheme="minorHAnsi"/>
          <w:sz w:val="22"/>
          <w:szCs w:val="22"/>
        </w:rPr>
        <w:t xml:space="preserve"> (1AUD) can be exchanged for 1.05 New Zealand dollars (1.05NZD). How many New Zealand Dollars could you get for 60 Australian Dollars?</w:t>
      </w:r>
    </w:p>
    <w:p w14:paraId="1648876C" w14:textId="77777777" w:rsidR="005847F2" w:rsidRDefault="005847F2" w:rsidP="005847F2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14:paraId="777FFB32" w14:textId="77777777" w:rsidR="005847F2" w:rsidRDefault="005847F2" w:rsidP="005847F2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14:paraId="36FA0C26" w14:textId="77777777" w:rsidR="005847F2" w:rsidRDefault="005847F2" w:rsidP="005847F2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14:paraId="2D9AC1FA" w14:textId="249659A6" w:rsidR="00E75B57" w:rsidRPr="00E75B57" w:rsidRDefault="00E75B57" w:rsidP="00E75B57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Tenaya is going on holiday and wants to buy a souvenir for her three best friends.</w:t>
      </w:r>
      <w:r w:rsidR="005847F2">
        <w:rPr>
          <w:rFonts w:asciiTheme="minorHAnsi" w:hAnsiTheme="minorHAnsi" w:cstheme="minorHAnsi"/>
          <w:sz w:val="22"/>
          <w:szCs w:val="22"/>
        </w:rPr>
        <w:t xml:space="preserve"> Each one costs 6 New Zealand Dollars, and she only has 18 Australian dollars left. Can she afford these, and if so how much money in Australian dollars would she have left over?</w:t>
      </w:r>
    </w:p>
    <w:p w14:paraId="47378C17" w14:textId="77777777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71154630" w14:textId="175F89D6" w:rsidR="00813131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5DAB10E" w14:textId="77777777" w:rsidR="00226244" w:rsidRPr="000E12AD" w:rsidRDefault="00226244" w:rsidP="004A5BC9">
      <w:pPr>
        <w:rPr>
          <w:rFonts w:asciiTheme="minorHAnsi" w:hAnsiTheme="minorHAnsi" w:cstheme="minorHAnsi"/>
          <w:sz w:val="22"/>
          <w:szCs w:val="22"/>
        </w:rPr>
      </w:pPr>
    </w:p>
    <w:p w14:paraId="2EAD5662" w14:textId="74EC0356" w:rsidR="000E12AD" w:rsidRPr="000E12AD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11</w:t>
      </w:r>
      <w:r w:rsidR="000E12AD" w:rsidRPr="000E12AD">
        <w:rPr>
          <w:rFonts w:asciiTheme="minorHAnsi" w:hAnsiTheme="minorHAnsi" w:cstheme="minorHAnsi"/>
          <w:sz w:val="22"/>
          <w:szCs w:val="22"/>
        </w:rPr>
        <w:t xml:space="preserve">. </w:t>
      </w:r>
      <w:r w:rsidR="000E12AD" w:rsidRPr="000E12AD">
        <w:rPr>
          <w:rFonts w:asciiTheme="minorHAnsi" w:hAnsiTheme="minorHAnsi" w:cstheme="minorHAnsi"/>
          <w:sz w:val="22"/>
          <w:szCs w:val="22"/>
        </w:rPr>
        <w:tab/>
      </w:r>
      <w:r w:rsidR="000E12AD" w:rsidRPr="000E12AD">
        <w:rPr>
          <w:rFonts w:asciiTheme="minorHAnsi" w:hAnsiTheme="minorHAnsi" w:cstheme="minorHAnsi"/>
          <w:sz w:val="22"/>
          <w:szCs w:val="22"/>
        </w:rPr>
        <w:t>[5 Marks]</w:t>
      </w:r>
    </w:p>
    <w:p w14:paraId="7D00C7A0" w14:textId="77777777" w:rsidR="00813131" w:rsidRPr="000E12AD" w:rsidRDefault="00813131" w:rsidP="005847F2">
      <w:pPr>
        <w:pStyle w:val="ListParagraph"/>
        <w:numPr>
          <w:ilvl w:val="0"/>
          <w:numId w:val="27"/>
        </w:numPr>
        <w:spacing w:after="200" w:line="276" w:lineRule="auto"/>
        <w:ind w:hanging="294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Complete the statements:</w:t>
      </w:r>
    </w:p>
    <w:p w14:paraId="21F75211" w14:textId="77777777" w:rsidR="00813131" w:rsidRPr="000E12AD" w:rsidRDefault="00813131" w:rsidP="0081313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8142347" w14:textId="77777777" w:rsidR="00813131" w:rsidRPr="000E12AD" w:rsidRDefault="00813131" w:rsidP="00813131">
      <w:pPr>
        <w:pStyle w:val="ListParagraph"/>
        <w:numPr>
          <w:ilvl w:val="0"/>
          <w:numId w:val="29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Pythagoras’ theorem is only true for ________________________ triangles.</w:t>
      </w:r>
    </w:p>
    <w:p w14:paraId="279A311D" w14:textId="77777777" w:rsidR="00813131" w:rsidRPr="000E12AD" w:rsidRDefault="00813131" w:rsidP="0081313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15AE29A" w14:textId="77777777" w:rsidR="00813131" w:rsidRPr="000E12AD" w:rsidRDefault="00813131" w:rsidP="00813131">
      <w:pPr>
        <w:pStyle w:val="ListParagraph"/>
        <w:numPr>
          <w:ilvl w:val="0"/>
          <w:numId w:val="29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The longest side of a right angled triangle is called the _________________.</w:t>
      </w:r>
    </w:p>
    <w:p w14:paraId="76B40934" w14:textId="77777777" w:rsidR="00813131" w:rsidRPr="000E12AD" w:rsidRDefault="00813131" w:rsidP="0081313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3D2193B" w14:textId="77777777" w:rsidR="00813131" w:rsidRPr="000E12AD" w:rsidRDefault="00813131" w:rsidP="00813131">
      <w:pPr>
        <w:pStyle w:val="ListParagraph"/>
        <w:numPr>
          <w:ilvl w:val="0"/>
          <w:numId w:val="29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 xml:space="preserve">The sum of the squares of the __________________ sides of a right angled </w:t>
      </w:r>
    </w:p>
    <w:p w14:paraId="5E1EEAB0" w14:textId="77777777" w:rsidR="00813131" w:rsidRPr="000E12AD" w:rsidRDefault="00813131" w:rsidP="0081313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31E3E53" w14:textId="77777777" w:rsidR="00813131" w:rsidRPr="000E12AD" w:rsidRDefault="00813131" w:rsidP="00813131">
      <w:pPr>
        <w:pStyle w:val="ListParagraph"/>
        <w:ind w:left="1500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triangle is equal to the square of the _____________________.</w:t>
      </w:r>
    </w:p>
    <w:p w14:paraId="1A49CE92" w14:textId="77777777" w:rsidR="00813131" w:rsidRPr="000E12AD" w:rsidRDefault="00813131" w:rsidP="00813131">
      <w:pPr>
        <w:pStyle w:val="ListParagraph"/>
        <w:ind w:left="1500"/>
        <w:rPr>
          <w:rFonts w:asciiTheme="minorHAnsi" w:hAnsiTheme="minorHAnsi" w:cstheme="minorHAnsi"/>
          <w:sz w:val="22"/>
          <w:szCs w:val="22"/>
        </w:rPr>
      </w:pPr>
    </w:p>
    <w:p w14:paraId="1C867768" w14:textId="77777777" w:rsidR="00813131" w:rsidRPr="000E12AD" w:rsidRDefault="00813131" w:rsidP="00813131">
      <w:pPr>
        <w:pStyle w:val="ListParagraph"/>
        <w:ind w:left="1500"/>
        <w:rPr>
          <w:rFonts w:asciiTheme="minorHAnsi" w:hAnsiTheme="minorHAnsi" w:cstheme="minorHAnsi"/>
          <w:sz w:val="22"/>
          <w:szCs w:val="22"/>
        </w:rPr>
      </w:pPr>
    </w:p>
    <w:p w14:paraId="6D9F8561" w14:textId="77777777" w:rsidR="00813131" w:rsidRPr="000E12AD" w:rsidRDefault="00813131" w:rsidP="005847F2">
      <w:pPr>
        <w:pStyle w:val="ListParagraph"/>
        <w:numPr>
          <w:ilvl w:val="0"/>
          <w:numId w:val="27"/>
        </w:numPr>
        <w:spacing w:after="200" w:line="276" w:lineRule="auto"/>
        <w:ind w:left="1134" w:hanging="708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Write an equation to show how the three sides of Triangle 1 relate to each other.</w:t>
      </w:r>
    </w:p>
    <w:p w14:paraId="1BCCC7B6" w14:textId="77777777" w:rsidR="00813131" w:rsidRPr="000E12AD" w:rsidRDefault="0014476C" w:rsidP="0081313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pict w14:anchorId="3F6974A0">
          <v:shape id="_x0000_s1029" type="#_x0000_t75" style="position:absolute;margin-left:46.75pt;margin-top:9.75pt;width:79.25pt;height:103pt;z-index:251665408;mso-position-horizontal-relative:text;mso-position-vertical-relative:text">
            <v:imagedata r:id="rId49" o:title=""/>
            <w10:wrap type="square"/>
          </v:shape>
          <o:OLEObject Type="Embed" ProgID="FXDraw.Graphic" ShapeID="_x0000_s1029" DrawAspect="Content" ObjectID="_1558792486" r:id="rId50"/>
        </w:pict>
      </w:r>
    </w:p>
    <w:p w14:paraId="1A165322" w14:textId="77777777" w:rsidR="00813131" w:rsidRPr="000E12AD" w:rsidRDefault="00813131" w:rsidP="00813131">
      <w:pPr>
        <w:ind w:left="426" w:hanging="426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</w:p>
    <w:p w14:paraId="657FF3CD" w14:textId="77777777" w:rsidR="00813131" w:rsidRPr="000E12AD" w:rsidRDefault="00813131" w:rsidP="00813131">
      <w:pPr>
        <w:ind w:left="426" w:hanging="426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ab/>
      </w:r>
      <w:r w:rsidRPr="000E12AD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78B8DF01" w14:textId="5301EB9B" w:rsidR="00813131" w:rsidRPr="000E12AD" w:rsidRDefault="00813131" w:rsidP="005847F2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Triangle 1</w:t>
      </w:r>
    </w:p>
    <w:p w14:paraId="675019E7" w14:textId="77777777" w:rsidR="00813131" w:rsidRPr="000E12AD" w:rsidRDefault="00813131" w:rsidP="00813131">
      <w:pPr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br w:type="page"/>
      </w:r>
    </w:p>
    <w:p w14:paraId="06FEAC88" w14:textId="2CD819A9" w:rsidR="00813131" w:rsidRPr="000E12AD" w:rsidRDefault="00813131" w:rsidP="000E12AD">
      <w:pPr>
        <w:pStyle w:val="ListParagraph"/>
        <w:numPr>
          <w:ilvl w:val="0"/>
          <w:numId w:val="38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lastRenderedPageBreak/>
        <w:t>[7 marks]</w:t>
      </w:r>
    </w:p>
    <w:p w14:paraId="732D8950" w14:textId="6A971516" w:rsidR="00813131" w:rsidRPr="000E12AD" w:rsidRDefault="00813131" w:rsidP="00813131">
      <w:pPr>
        <w:rPr>
          <w:rFonts w:asciiTheme="minorHAnsi" w:hAnsiTheme="minorHAnsi" w:cstheme="minorHAnsi"/>
          <w:sz w:val="22"/>
          <w:szCs w:val="22"/>
        </w:rPr>
      </w:pPr>
      <w:r w:rsidRPr="000E12AD">
        <w:rPr>
          <w:rFonts w:asciiTheme="minorHAnsi" w:hAnsiTheme="minorHAnsi" w:cstheme="minorHAnsi"/>
          <w:sz w:val="22"/>
          <w:szCs w:val="22"/>
        </w:rPr>
        <w:t>Find the value of the variable in each of the following diagrams. Show your working giving accurate answers.</w:t>
      </w:r>
    </w:p>
    <w:tbl>
      <w:tblPr>
        <w:tblStyle w:val="TableGrid"/>
        <w:tblW w:w="100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5363"/>
      </w:tblGrid>
      <w:tr w:rsidR="00813131" w:rsidRPr="00226244" w14:paraId="198B716B" w14:textId="77777777" w:rsidTr="00CA2EE5">
        <w:tc>
          <w:tcPr>
            <w:tcW w:w="4644" w:type="dxa"/>
          </w:tcPr>
          <w:p w14:paraId="34F9ACD6" w14:textId="77777777" w:rsidR="00813131" w:rsidRPr="00226244" w:rsidRDefault="00813131" w:rsidP="00813131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68616F" w14:textId="77777777" w:rsidR="00813131" w:rsidRPr="00226244" w:rsidRDefault="00813131" w:rsidP="00CA2EE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26244">
              <w:rPr>
                <w:rFonts w:asciiTheme="minorHAnsi" w:hAnsiTheme="minorHAnsi" w:cstheme="minorHAnsi"/>
                <w:sz w:val="22"/>
                <w:szCs w:val="22"/>
              </w:rPr>
              <w:object w:dxaOrig="2044" w:dyaOrig="3672" w14:anchorId="1D12CA66">
                <v:shape id="_x0000_i1155" style="width:102.75pt;height:183pt" o:ole="" type="#_x0000_t75">
                  <v:imagedata o:title="" r:id="rId51"/>
                </v:shape>
                <o:OLEObject Type="Embed" ProgID="FXDraw.Graphic" ShapeID="_x0000_i1155" DrawAspect="Content" ObjectID="_1558792481" r:id="rId52"/>
              </w:object>
            </w:r>
          </w:p>
          <w:p w14:paraId="646EDB67" w14:textId="77777777" w:rsidR="00813131" w:rsidRPr="00226244" w:rsidRDefault="00813131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E3F6D5" w14:textId="77777777" w:rsidR="00813131" w:rsidRPr="00226244" w:rsidRDefault="00813131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80F8E2" w14:textId="1933A594" w:rsidR="00813131" w:rsidRPr="00226244" w:rsidRDefault="00813131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63CF51" w14:textId="0FA554D4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B4069B" w14:textId="0FA1C567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1EC98C" w14:textId="3F718BB4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095C59" w14:textId="27DFBF45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B9770F" w14:textId="526430F2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B68C2D" w14:textId="77777777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D8D616" w14:textId="31CF452F" w:rsidR="00813131" w:rsidRPr="00226244" w:rsidRDefault="0014476C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en-AU"/>
              </w:rPr>
              <w:pict w14:anchorId="4BABE8E7">
                <v:shape id="_x0000_s1030" type="#_x0000_t75" style="position:absolute;margin-left:31pt;margin-top:322.85pt;width:215.05pt;height:214.65pt;z-index:251666432;mso-position-horizontal-relative:text;mso-position-vertical-relative:text" o:allowincell="f">
                  <v:imagedata r:id="rId53" o:title="" cropbottom="21355f"/>
                  <w10:wrap type="square" side="left"/>
                </v:shape>
                <o:OLEObject Type="Embed" ProgID="FXDraw.Graphic" ShapeID="_x0000_s1030" DrawAspect="Content" ObjectID="_1558792487" r:id="rId54"/>
              </w:pict>
            </w:r>
            <w:r w:rsidR="000E12AD" w:rsidRPr="00226244">
              <w:rPr>
                <w:rFonts w:asciiTheme="minorHAnsi" w:hAnsiTheme="minorHAnsi" w:cstheme="minorHAnsi"/>
                <w:sz w:val="22"/>
                <w:szCs w:val="22"/>
              </w:rPr>
              <w:t>c)</w:t>
            </w:r>
          </w:p>
          <w:p w14:paraId="2A99D79F" w14:textId="4B7540E6" w:rsidR="00813131" w:rsidRPr="00226244" w:rsidRDefault="00813131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479A9C" w14:textId="42FBD201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B43D17" w14:textId="6C3E8C5B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9B82C9" w14:textId="37C4DA8F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017452" w14:textId="282A3C9F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646B96" w14:textId="367B1CAD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07D9BD" w14:textId="31BA8B0F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7592D2" w14:textId="78D3E027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4B2676" w14:textId="7AE15C1A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975672" w14:textId="6B9DB0A2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8E175D" w14:textId="5A674C71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EC8363" w14:textId="25091B9B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74C8EC" w14:textId="236C9CC9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C795BA" w14:textId="40AAC91D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F2264A" w14:textId="44A29588" w:rsidR="000E12AD" w:rsidRPr="00226244" w:rsidRDefault="000E12AD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F1A921" w14:textId="42936859" w:rsidR="00813131" w:rsidRPr="00226244" w:rsidRDefault="00813131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A80D06" w14:textId="333C714E" w:rsidR="00813131" w:rsidRPr="00226244" w:rsidRDefault="00813131" w:rsidP="001447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63" w:type="dxa"/>
          </w:tcPr>
          <w:p w14:paraId="0D08640B" w14:textId="77777777" w:rsidR="00813131" w:rsidRPr="00226244" w:rsidRDefault="00813131" w:rsidP="00CA2EE5">
            <w:pPr>
              <w:pStyle w:val="ListParagraph"/>
              <w:numPr>
                <w:ilvl w:val="0"/>
                <w:numId w:val="28"/>
              </w:numPr>
              <w:ind w:firstLine="731"/>
              <w:rPr>
                <w:rFonts w:asciiTheme="minorHAnsi" w:hAnsiTheme="minorHAnsi" w:cstheme="minorHAnsi"/>
                <w:sz w:val="22"/>
                <w:szCs w:val="22"/>
              </w:rPr>
            </w:pPr>
            <w:r w:rsidRPr="00226244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15F2AAB4" w14:textId="360A3F6A" w:rsidR="00813131" w:rsidRPr="00226244" w:rsidRDefault="00CA2EE5" w:rsidP="00CA2EE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226244">
              <w:rPr>
                <w:rFonts w:asciiTheme="minorHAnsi" w:hAnsiTheme="minorHAnsi" w:cstheme="minorHAnsi"/>
                <w:sz w:val="22"/>
                <w:szCs w:val="22"/>
              </w:rPr>
              <w:object w:dxaOrig="4104" w:dyaOrig="1977" w14:anchorId="1974EF3A">
                <v:shape id="_x0000_i1258" style="width:206.25pt;height:99pt" o:ole="" type="#_x0000_t75">
                  <v:imagedata o:title="" r:id="rId55"/>
                </v:shape>
                <o:OLEObject Type="Embed" ProgID="FXDraw.Graphic" ShapeID="_x0000_i1258" DrawAspect="Content" ObjectID="_1558792482" r:id="rId56"/>
              </w:object>
            </w:r>
          </w:p>
        </w:tc>
      </w:tr>
    </w:tbl>
    <w:p w14:paraId="4A8A7716" w14:textId="0BF20E17" w:rsidR="00BE4E5F" w:rsidRPr="00226244" w:rsidRDefault="00226244" w:rsidP="00226244">
      <w:pPr>
        <w:pStyle w:val="ListParagraph"/>
        <w:numPr>
          <w:ilvl w:val="0"/>
          <w:numId w:val="38"/>
        </w:numPr>
        <w:rPr>
          <w:rFonts w:asciiTheme="minorHAnsi" w:hAnsiTheme="minorHAnsi"/>
          <w:b/>
          <w:sz w:val="22"/>
          <w:szCs w:val="22"/>
          <w:u w:val="single"/>
        </w:rPr>
      </w:pPr>
      <w:r w:rsidRPr="00226244">
        <w:rPr>
          <w:rFonts w:asciiTheme="minorHAnsi" w:hAnsiTheme="minorHAnsi"/>
          <w:sz w:val="22"/>
          <w:szCs w:val="22"/>
        </w:rPr>
        <w:lastRenderedPageBreak/>
        <w:t>[</w:t>
      </w:r>
      <w:r w:rsidR="007269F8">
        <w:rPr>
          <w:rFonts w:asciiTheme="minorHAnsi" w:hAnsiTheme="minorHAnsi"/>
          <w:sz w:val="22"/>
          <w:szCs w:val="22"/>
        </w:rPr>
        <w:t>4</w:t>
      </w:r>
      <w:r w:rsidRPr="00226244">
        <w:rPr>
          <w:rFonts w:asciiTheme="minorHAnsi" w:hAnsiTheme="minorHAnsi"/>
          <w:sz w:val="22"/>
          <w:szCs w:val="22"/>
        </w:rPr>
        <w:t xml:space="preserve"> Marks]</w:t>
      </w:r>
    </w:p>
    <w:p w14:paraId="3118C310" w14:textId="3390B549" w:rsidR="00226244" w:rsidRPr="00226244" w:rsidRDefault="00226244" w:rsidP="00226244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235A9F88" w14:textId="3F24A4A7" w:rsidR="00226244" w:rsidRDefault="00766A7C" w:rsidP="00766A7C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John</w:t>
      </w:r>
      <w:r w:rsidR="007269F8">
        <w:rPr>
          <w:rFonts w:asciiTheme="minorHAnsi" w:hAnsiTheme="minorHAnsi"/>
          <w:sz w:val="22"/>
          <w:szCs w:val="22"/>
        </w:rPr>
        <w:t xml:space="preserve"> leaves his farm and</w:t>
      </w:r>
      <w:r>
        <w:rPr>
          <w:rFonts w:asciiTheme="minorHAnsi" w:hAnsiTheme="minorHAnsi"/>
          <w:sz w:val="22"/>
          <w:szCs w:val="22"/>
        </w:rPr>
        <w:t xml:space="preserve"> is driving West at a speed of 80 km/hr for 1.5 hours. He then turns right and travels North for 45 minutes at a speed of 110 km/hr.</w:t>
      </w:r>
    </w:p>
    <w:p w14:paraId="6B58DCD0" w14:textId="77777777" w:rsidR="00766A7C" w:rsidRDefault="00766A7C" w:rsidP="00766A7C">
      <w:pPr>
        <w:ind w:left="720"/>
        <w:rPr>
          <w:rFonts w:asciiTheme="minorHAnsi" w:hAnsiTheme="minorHAnsi"/>
          <w:sz w:val="22"/>
          <w:szCs w:val="22"/>
        </w:rPr>
      </w:pPr>
    </w:p>
    <w:p w14:paraId="353751ED" w14:textId="2E815C00" w:rsidR="00766A7C" w:rsidRDefault="00766A7C" w:rsidP="00766A7C">
      <w:pPr>
        <w:pStyle w:val="ListParagraph"/>
        <w:numPr>
          <w:ilvl w:val="0"/>
          <w:numId w:val="4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far did he travel to the North?</w:t>
      </w:r>
    </w:p>
    <w:p w14:paraId="0F769680" w14:textId="77777777" w:rsidR="00766A7C" w:rsidRDefault="00766A7C" w:rsidP="00766A7C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14:paraId="53787674" w14:textId="77777777" w:rsidR="00766A7C" w:rsidRDefault="00766A7C" w:rsidP="00766A7C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14:paraId="5D39F1A8" w14:textId="77777777" w:rsidR="00766A7C" w:rsidRDefault="00766A7C" w:rsidP="00766A7C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14:paraId="5D2D8535" w14:textId="64EEC7F3" w:rsidR="00766A7C" w:rsidRDefault="00766A7C" w:rsidP="00766A7C">
      <w:pPr>
        <w:pStyle w:val="ListParagraph"/>
        <w:numPr>
          <w:ilvl w:val="0"/>
          <w:numId w:val="4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far did he travel to the West?</w:t>
      </w:r>
    </w:p>
    <w:p w14:paraId="07F63E6E" w14:textId="77777777" w:rsidR="00766A7C" w:rsidRDefault="00766A7C" w:rsidP="00766A7C">
      <w:pPr>
        <w:rPr>
          <w:rFonts w:asciiTheme="minorHAnsi" w:hAnsiTheme="minorHAnsi"/>
          <w:sz w:val="22"/>
          <w:szCs w:val="22"/>
        </w:rPr>
      </w:pPr>
    </w:p>
    <w:p w14:paraId="15CACDD7" w14:textId="77777777" w:rsidR="00766A7C" w:rsidRDefault="00766A7C" w:rsidP="00766A7C">
      <w:pPr>
        <w:rPr>
          <w:rFonts w:asciiTheme="minorHAnsi" w:hAnsiTheme="minorHAnsi"/>
          <w:sz w:val="22"/>
          <w:szCs w:val="22"/>
        </w:rPr>
      </w:pPr>
    </w:p>
    <w:p w14:paraId="204777B1" w14:textId="77777777" w:rsidR="00766A7C" w:rsidRDefault="00766A7C" w:rsidP="00766A7C">
      <w:pPr>
        <w:rPr>
          <w:rFonts w:asciiTheme="minorHAnsi" w:hAnsiTheme="minorHAnsi"/>
          <w:sz w:val="22"/>
          <w:szCs w:val="22"/>
        </w:rPr>
      </w:pPr>
    </w:p>
    <w:p w14:paraId="70C778D2" w14:textId="77777777" w:rsidR="00766A7C" w:rsidRPr="00766A7C" w:rsidRDefault="00766A7C" w:rsidP="00766A7C">
      <w:pPr>
        <w:rPr>
          <w:rFonts w:asciiTheme="minorHAnsi" w:hAnsiTheme="minorHAnsi"/>
          <w:sz w:val="22"/>
          <w:szCs w:val="22"/>
        </w:rPr>
      </w:pPr>
    </w:p>
    <w:p w14:paraId="1A6BE713" w14:textId="0EF38B82" w:rsidR="00766A7C" w:rsidRPr="007269F8" w:rsidRDefault="007269F8" w:rsidP="007269F8">
      <w:pPr>
        <w:pStyle w:val="ListParagraph"/>
        <w:numPr>
          <w:ilvl w:val="0"/>
          <w:numId w:val="4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His emergency radio has a range of 150km. Can he still send a message home? Show by how far he can or can’t.</w:t>
      </w:r>
      <w:r w:rsidR="00766A7C">
        <w:tab/>
      </w:r>
    </w:p>
    <w:sectPr w:rsidR="00766A7C" w:rsidRPr="007269F8" w:rsidSect="00D84CE1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A7C" w:rsidRDefault="00766A7C" w14:paraId="2BC43238" w14:textId="77777777">
      <w:r>
        <w:separator/>
      </w:r>
    </w:p>
  </w:endnote>
  <w:endnote w:type="continuationSeparator" w:id="0">
    <w:p w:rsidR="00766A7C" w:rsidRDefault="00766A7C" w14:paraId="1C734A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51E0EE80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B779D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A7C" w:rsidRDefault="00766A7C" w14:paraId="216147E4" w14:textId="77777777">
      <w:r>
        <w:separator/>
      </w:r>
    </w:p>
  </w:footnote>
  <w:footnote w:type="continuationSeparator" w:id="0">
    <w:p w:rsidR="00766A7C" w:rsidRDefault="00766A7C" w14:paraId="72152D8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C93A2A88"/>
    <w:lvl w:ilvl="0">
      <w:numFmt w:val="bullet"/>
      <w:lvlText w:val="*"/>
      <w:lvlJc w:val="left"/>
    </w:lvl>
  </w:abstractNum>
  <w:abstractNum w:abstractNumId="1">
    <w:nsid w:val="012D37E1"/>
    <w:multiLevelType w:val="hybridMultilevel"/>
    <w:tmpl w:val="3FE801B2"/>
    <w:lvl w:ilvl="0" w:tplc="EE7A5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765395"/>
    <w:multiLevelType w:val="hybridMultilevel"/>
    <w:tmpl w:val="28D00BFE"/>
    <w:lvl w:ilvl="0" w:tplc="EDDCA854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7F163BC"/>
    <w:multiLevelType w:val="hybridMultilevel"/>
    <w:tmpl w:val="338AC350"/>
    <w:lvl w:ilvl="0" w:tplc="284065F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9104D09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7C68FF"/>
    <w:multiLevelType w:val="hybridMultilevel"/>
    <w:tmpl w:val="B6B60988"/>
    <w:lvl w:ilvl="0" w:tplc="DA2EB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78E7D76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4F21F6"/>
    <w:multiLevelType w:val="hybridMultilevel"/>
    <w:tmpl w:val="03681354"/>
    <w:lvl w:ilvl="0" w:tplc="67F207DE">
      <w:start w:val="5"/>
      <w:numFmt w:val="lowerLetter"/>
      <w:lvlText w:val="%1)"/>
      <w:lvlJc w:val="left"/>
      <w:pPr>
        <w:ind w:left="936" w:hanging="360"/>
      </w:pPr>
      <w:rPr>
        <w:rFonts w:hint="default" w:ascii="Times New Roman" w:hAnsi="Times New Roman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8B5090"/>
    <w:multiLevelType w:val="hybridMultilevel"/>
    <w:tmpl w:val="100CFDFC"/>
    <w:lvl w:ilvl="0" w:tplc="E25805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E5421E"/>
    <w:multiLevelType w:val="hybridMultilevel"/>
    <w:tmpl w:val="68A4DB86"/>
    <w:lvl w:ilvl="0" w:tplc="4582099E">
      <w:start w:val="1"/>
      <w:numFmt w:val="lowerRoman"/>
      <w:lvlText w:val="%1)"/>
      <w:lvlJc w:val="left"/>
      <w:pPr>
        <w:ind w:left="2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60" w:hanging="360"/>
      </w:pPr>
    </w:lvl>
    <w:lvl w:ilvl="2" w:tplc="0409001B" w:tentative="1">
      <w:start w:val="1"/>
      <w:numFmt w:val="lowerRoman"/>
      <w:lvlText w:val="%3."/>
      <w:lvlJc w:val="right"/>
      <w:pPr>
        <w:ind w:left="3980" w:hanging="180"/>
      </w:pPr>
    </w:lvl>
    <w:lvl w:ilvl="3" w:tplc="0409000F" w:tentative="1">
      <w:start w:val="1"/>
      <w:numFmt w:val="decimal"/>
      <w:lvlText w:val="%4."/>
      <w:lvlJc w:val="left"/>
      <w:pPr>
        <w:ind w:left="4700" w:hanging="360"/>
      </w:pPr>
    </w:lvl>
    <w:lvl w:ilvl="4" w:tplc="04090019" w:tentative="1">
      <w:start w:val="1"/>
      <w:numFmt w:val="lowerLetter"/>
      <w:lvlText w:val="%5."/>
      <w:lvlJc w:val="left"/>
      <w:pPr>
        <w:ind w:left="5420" w:hanging="360"/>
      </w:pPr>
    </w:lvl>
    <w:lvl w:ilvl="5" w:tplc="0409001B" w:tentative="1">
      <w:start w:val="1"/>
      <w:numFmt w:val="lowerRoman"/>
      <w:lvlText w:val="%6."/>
      <w:lvlJc w:val="right"/>
      <w:pPr>
        <w:ind w:left="6140" w:hanging="180"/>
      </w:pPr>
    </w:lvl>
    <w:lvl w:ilvl="6" w:tplc="0409000F" w:tentative="1">
      <w:start w:val="1"/>
      <w:numFmt w:val="decimal"/>
      <w:lvlText w:val="%7."/>
      <w:lvlJc w:val="left"/>
      <w:pPr>
        <w:ind w:left="6860" w:hanging="360"/>
      </w:pPr>
    </w:lvl>
    <w:lvl w:ilvl="7" w:tplc="04090019" w:tentative="1">
      <w:start w:val="1"/>
      <w:numFmt w:val="lowerLetter"/>
      <w:lvlText w:val="%8."/>
      <w:lvlJc w:val="left"/>
      <w:pPr>
        <w:ind w:left="7580" w:hanging="360"/>
      </w:pPr>
    </w:lvl>
    <w:lvl w:ilvl="8" w:tplc="0409001B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9">
    <w:nsid w:val="153136A5"/>
    <w:multiLevelType w:val="hybridMultilevel"/>
    <w:tmpl w:val="0B2E29FC"/>
    <w:lvl w:ilvl="0" w:tplc="53485E6E">
      <w:start w:val="7"/>
      <w:numFmt w:val="lowerLetter"/>
      <w:lvlText w:val="%1)"/>
      <w:lvlJc w:val="left"/>
      <w:pPr>
        <w:ind w:left="936" w:hanging="360"/>
      </w:pPr>
      <w:rPr>
        <w:rFonts w:hint="default" w:ascii="Times New Roman" w:hAnsi="Times New Roman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2C5636"/>
    <w:multiLevelType w:val="hybridMultilevel"/>
    <w:tmpl w:val="3878AE8A"/>
    <w:lvl w:ilvl="0" w:tplc="EE7A592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A52FC4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F2776D"/>
    <w:multiLevelType w:val="hybridMultilevel"/>
    <w:tmpl w:val="E0442324"/>
    <w:lvl w:ilvl="0" w:tplc="4E1AA46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1F3D160E"/>
    <w:multiLevelType w:val="hybridMultilevel"/>
    <w:tmpl w:val="39062EAE"/>
    <w:lvl w:ilvl="0" w:tplc="6854B4B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2862B58"/>
    <w:multiLevelType w:val="hybridMultilevel"/>
    <w:tmpl w:val="AC282FD4"/>
    <w:lvl w:ilvl="0" w:tplc="AA08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2F96F9F"/>
    <w:multiLevelType w:val="hybridMultilevel"/>
    <w:tmpl w:val="AC282FD4"/>
    <w:lvl w:ilvl="0" w:tplc="AA08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8201A6B"/>
    <w:multiLevelType w:val="hybridMultilevel"/>
    <w:tmpl w:val="AC82A542"/>
    <w:lvl w:ilvl="0" w:tplc="57EC518A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8" w:hanging="360"/>
      </w:pPr>
    </w:lvl>
    <w:lvl w:ilvl="2" w:tplc="0C09001B" w:tentative="1">
      <w:start w:val="1"/>
      <w:numFmt w:val="lowerRoman"/>
      <w:lvlText w:val="%3."/>
      <w:lvlJc w:val="right"/>
      <w:pPr>
        <w:ind w:left="2088" w:hanging="180"/>
      </w:pPr>
    </w:lvl>
    <w:lvl w:ilvl="3" w:tplc="0C09000F" w:tentative="1">
      <w:start w:val="1"/>
      <w:numFmt w:val="decimal"/>
      <w:lvlText w:val="%4."/>
      <w:lvlJc w:val="left"/>
      <w:pPr>
        <w:ind w:left="2808" w:hanging="360"/>
      </w:pPr>
    </w:lvl>
    <w:lvl w:ilvl="4" w:tplc="0C090019" w:tentative="1">
      <w:start w:val="1"/>
      <w:numFmt w:val="lowerLetter"/>
      <w:lvlText w:val="%5."/>
      <w:lvlJc w:val="left"/>
      <w:pPr>
        <w:ind w:left="3528" w:hanging="360"/>
      </w:pPr>
    </w:lvl>
    <w:lvl w:ilvl="5" w:tplc="0C09001B" w:tentative="1">
      <w:start w:val="1"/>
      <w:numFmt w:val="lowerRoman"/>
      <w:lvlText w:val="%6."/>
      <w:lvlJc w:val="right"/>
      <w:pPr>
        <w:ind w:left="4248" w:hanging="180"/>
      </w:pPr>
    </w:lvl>
    <w:lvl w:ilvl="6" w:tplc="0C09000F" w:tentative="1">
      <w:start w:val="1"/>
      <w:numFmt w:val="decimal"/>
      <w:lvlText w:val="%7."/>
      <w:lvlJc w:val="left"/>
      <w:pPr>
        <w:ind w:left="4968" w:hanging="360"/>
      </w:pPr>
    </w:lvl>
    <w:lvl w:ilvl="7" w:tplc="0C090019" w:tentative="1">
      <w:start w:val="1"/>
      <w:numFmt w:val="lowerLetter"/>
      <w:lvlText w:val="%8."/>
      <w:lvlJc w:val="left"/>
      <w:pPr>
        <w:ind w:left="5688" w:hanging="360"/>
      </w:pPr>
    </w:lvl>
    <w:lvl w:ilvl="8" w:tplc="0C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7">
    <w:nsid w:val="298F7AD5"/>
    <w:multiLevelType w:val="hybridMultilevel"/>
    <w:tmpl w:val="2902B5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E92C30"/>
    <w:multiLevelType w:val="hybridMultilevel"/>
    <w:tmpl w:val="DED400EE"/>
    <w:lvl w:ilvl="0" w:tplc="8BF011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D9B29FC"/>
    <w:multiLevelType w:val="hybridMultilevel"/>
    <w:tmpl w:val="61705C90"/>
    <w:lvl w:ilvl="0" w:tplc="75C445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EBC6365"/>
    <w:multiLevelType w:val="hybridMultilevel"/>
    <w:tmpl w:val="54164146"/>
    <w:lvl w:ilvl="0" w:tplc="08CAAE40">
      <w:start w:val="1"/>
      <w:numFmt w:val="lowerLetter"/>
      <w:lvlText w:val="%1)"/>
      <w:lvlJc w:val="left"/>
      <w:pPr>
        <w:ind w:left="936" w:hanging="360"/>
      </w:pPr>
      <w:rPr>
        <w:rFonts w:hint="default" w:ascii="Times New Roman" w:hAnsi="Times New Roman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656" w:hanging="360"/>
      </w:pPr>
    </w:lvl>
    <w:lvl w:ilvl="2" w:tplc="0C09001B" w:tentative="1">
      <w:start w:val="1"/>
      <w:numFmt w:val="lowerRoman"/>
      <w:lvlText w:val="%3."/>
      <w:lvlJc w:val="right"/>
      <w:pPr>
        <w:ind w:left="2376" w:hanging="180"/>
      </w:pPr>
    </w:lvl>
    <w:lvl w:ilvl="3" w:tplc="0C09000F" w:tentative="1">
      <w:start w:val="1"/>
      <w:numFmt w:val="decimal"/>
      <w:lvlText w:val="%4."/>
      <w:lvlJc w:val="left"/>
      <w:pPr>
        <w:ind w:left="3096" w:hanging="360"/>
      </w:pPr>
    </w:lvl>
    <w:lvl w:ilvl="4" w:tplc="0C090019" w:tentative="1">
      <w:start w:val="1"/>
      <w:numFmt w:val="lowerLetter"/>
      <w:lvlText w:val="%5."/>
      <w:lvlJc w:val="left"/>
      <w:pPr>
        <w:ind w:left="3816" w:hanging="360"/>
      </w:pPr>
    </w:lvl>
    <w:lvl w:ilvl="5" w:tplc="0C09001B" w:tentative="1">
      <w:start w:val="1"/>
      <w:numFmt w:val="lowerRoman"/>
      <w:lvlText w:val="%6."/>
      <w:lvlJc w:val="right"/>
      <w:pPr>
        <w:ind w:left="4536" w:hanging="180"/>
      </w:pPr>
    </w:lvl>
    <w:lvl w:ilvl="6" w:tplc="0C09000F" w:tentative="1">
      <w:start w:val="1"/>
      <w:numFmt w:val="decimal"/>
      <w:lvlText w:val="%7."/>
      <w:lvlJc w:val="left"/>
      <w:pPr>
        <w:ind w:left="5256" w:hanging="360"/>
      </w:pPr>
    </w:lvl>
    <w:lvl w:ilvl="7" w:tplc="0C090019" w:tentative="1">
      <w:start w:val="1"/>
      <w:numFmt w:val="lowerLetter"/>
      <w:lvlText w:val="%8."/>
      <w:lvlJc w:val="left"/>
      <w:pPr>
        <w:ind w:left="5976" w:hanging="360"/>
      </w:pPr>
    </w:lvl>
    <w:lvl w:ilvl="8" w:tplc="0C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>
    <w:nsid w:val="406B059A"/>
    <w:multiLevelType w:val="hybridMultilevel"/>
    <w:tmpl w:val="0BDEC994"/>
    <w:lvl w:ilvl="0" w:tplc="EE7A5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289475D"/>
    <w:multiLevelType w:val="hybridMultilevel"/>
    <w:tmpl w:val="F3CEC8FA"/>
    <w:lvl w:ilvl="0" w:tplc="CD42E9F4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8" w:hanging="360"/>
      </w:pPr>
    </w:lvl>
    <w:lvl w:ilvl="2" w:tplc="0C09001B" w:tentative="1">
      <w:start w:val="1"/>
      <w:numFmt w:val="lowerRoman"/>
      <w:lvlText w:val="%3."/>
      <w:lvlJc w:val="right"/>
      <w:pPr>
        <w:ind w:left="2088" w:hanging="180"/>
      </w:pPr>
    </w:lvl>
    <w:lvl w:ilvl="3" w:tplc="0C09000F" w:tentative="1">
      <w:start w:val="1"/>
      <w:numFmt w:val="decimal"/>
      <w:lvlText w:val="%4."/>
      <w:lvlJc w:val="left"/>
      <w:pPr>
        <w:ind w:left="2808" w:hanging="360"/>
      </w:pPr>
    </w:lvl>
    <w:lvl w:ilvl="4" w:tplc="0C090019" w:tentative="1">
      <w:start w:val="1"/>
      <w:numFmt w:val="lowerLetter"/>
      <w:lvlText w:val="%5."/>
      <w:lvlJc w:val="left"/>
      <w:pPr>
        <w:ind w:left="3528" w:hanging="360"/>
      </w:pPr>
    </w:lvl>
    <w:lvl w:ilvl="5" w:tplc="0C09001B" w:tentative="1">
      <w:start w:val="1"/>
      <w:numFmt w:val="lowerRoman"/>
      <w:lvlText w:val="%6."/>
      <w:lvlJc w:val="right"/>
      <w:pPr>
        <w:ind w:left="4248" w:hanging="180"/>
      </w:pPr>
    </w:lvl>
    <w:lvl w:ilvl="6" w:tplc="0C09000F" w:tentative="1">
      <w:start w:val="1"/>
      <w:numFmt w:val="decimal"/>
      <w:lvlText w:val="%7."/>
      <w:lvlJc w:val="left"/>
      <w:pPr>
        <w:ind w:left="4968" w:hanging="360"/>
      </w:pPr>
    </w:lvl>
    <w:lvl w:ilvl="7" w:tplc="0C090019" w:tentative="1">
      <w:start w:val="1"/>
      <w:numFmt w:val="lowerLetter"/>
      <w:lvlText w:val="%8."/>
      <w:lvlJc w:val="left"/>
      <w:pPr>
        <w:ind w:left="5688" w:hanging="360"/>
      </w:pPr>
    </w:lvl>
    <w:lvl w:ilvl="8" w:tplc="0C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>
    <w:nsid w:val="469C7F46"/>
    <w:multiLevelType w:val="hybridMultilevel"/>
    <w:tmpl w:val="F5AA2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6C4BCE"/>
    <w:multiLevelType w:val="hybridMultilevel"/>
    <w:tmpl w:val="AA6C8540"/>
    <w:lvl w:ilvl="0" w:tplc="31C0DF0E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>
    <w:nsid w:val="4BEC54A2"/>
    <w:multiLevelType w:val="hybridMultilevel"/>
    <w:tmpl w:val="B2F62D7E"/>
    <w:lvl w:ilvl="0" w:tplc="5920B2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D226245"/>
    <w:multiLevelType w:val="hybridMultilevel"/>
    <w:tmpl w:val="2A4E53B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C701FA"/>
    <w:multiLevelType w:val="hybridMultilevel"/>
    <w:tmpl w:val="1F2E807A"/>
    <w:lvl w:ilvl="0" w:tplc="0C09000F">
      <w:start w:val="10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C46D0D"/>
    <w:multiLevelType w:val="hybridMultilevel"/>
    <w:tmpl w:val="C786DF26"/>
    <w:lvl w:ilvl="0" w:tplc="992E06C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" w:hAnsi="Courier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" w:hAnsi="Courier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" w:hAnsi="Courier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30">
    <w:nsid w:val="524577EA"/>
    <w:multiLevelType w:val="hybridMultilevel"/>
    <w:tmpl w:val="E10E7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0932BB"/>
    <w:multiLevelType w:val="hybridMultilevel"/>
    <w:tmpl w:val="F9D4ED8A"/>
    <w:lvl w:ilvl="0" w:tplc="DED89468">
      <w:start w:val="1"/>
      <w:numFmt w:val="lowerLetter"/>
      <w:lvlText w:val="%1)"/>
      <w:lvlJc w:val="left"/>
      <w:pPr>
        <w:ind w:left="936" w:hanging="360"/>
      </w:pPr>
      <w:rPr>
        <w:rFonts w:hint="default" w:ascii="Times New Roman" w:hAnsi="Times New Roman" w:eastAsia="Calibri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656" w:hanging="360"/>
      </w:pPr>
    </w:lvl>
    <w:lvl w:ilvl="2" w:tplc="0C09001B" w:tentative="1">
      <w:start w:val="1"/>
      <w:numFmt w:val="lowerRoman"/>
      <w:lvlText w:val="%3."/>
      <w:lvlJc w:val="right"/>
      <w:pPr>
        <w:ind w:left="2376" w:hanging="180"/>
      </w:pPr>
    </w:lvl>
    <w:lvl w:ilvl="3" w:tplc="0C09000F" w:tentative="1">
      <w:start w:val="1"/>
      <w:numFmt w:val="decimal"/>
      <w:lvlText w:val="%4."/>
      <w:lvlJc w:val="left"/>
      <w:pPr>
        <w:ind w:left="3096" w:hanging="360"/>
      </w:pPr>
    </w:lvl>
    <w:lvl w:ilvl="4" w:tplc="0C090019" w:tentative="1">
      <w:start w:val="1"/>
      <w:numFmt w:val="lowerLetter"/>
      <w:lvlText w:val="%5."/>
      <w:lvlJc w:val="left"/>
      <w:pPr>
        <w:ind w:left="3816" w:hanging="360"/>
      </w:pPr>
    </w:lvl>
    <w:lvl w:ilvl="5" w:tplc="0C09001B" w:tentative="1">
      <w:start w:val="1"/>
      <w:numFmt w:val="lowerRoman"/>
      <w:lvlText w:val="%6."/>
      <w:lvlJc w:val="right"/>
      <w:pPr>
        <w:ind w:left="4536" w:hanging="180"/>
      </w:pPr>
    </w:lvl>
    <w:lvl w:ilvl="6" w:tplc="0C09000F" w:tentative="1">
      <w:start w:val="1"/>
      <w:numFmt w:val="decimal"/>
      <w:lvlText w:val="%7."/>
      <w:lvlJc w:val="left"/>
      <w:pPr>
        <w:ind w:left="5256" w:hanging="360"/>
      </w:pPr>
    </w:lvl>
    <w:lvl w:ilvl="7" w:tplc="0C090019" w:tentative="1">
      <w:start w:val="1"/>
      <w:numFmt w:val="lowerLetter"/>
      <w:lvlText w:val="%8."/>
      <w:lvlJc w:val="left"/>
      <w:pPr>
        <w:ind w:left="5976" w:hanging="360"/>
      </w:pPr>
    </w:lvl>
    <w:lvl w:ilvl="8" w:tplc="0C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2">
    <w:nsid w:val="553E6206"/>
    <w:multiLevelType w:val="hybridMultilevel"/>
    <w:tmpl w:val="9E96692A"/>
    <w:lvl w:ilvl="0" w:tplc="C5E0CBFA">
      <w:start w:val="3"/>
      <w:numFmt w:val="lowerLetter"/>
      <w:lvlText w:val="%1)"/>
      <w:lvlJc w:val="left"/>
      <w:pPr>
        <w:ind w:left="936" w:hanging="360"/>
      </w:pPr>
      <w:rPr>
        <w:rFonts w:hint="default" w:ascii="Times New Roman" w:hAnsi="Times New Roman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CD324A"/>
    <w:multiLevelType w:val="hybridMultilevel"/>
    <w:tmpl w:val="AC282FD4"/>
    <w:lvl w:ilvl="0" w:tplc="AA08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C0C72D4"/>
    <w:multiLevelType w:val="hybridMultilevel"/>
    <w:tmpl w:val="1FCE659E"/>
    <w:lvl w:ilvl="0" w:tplc="18189148">
      <w:start w:val="1"/>
      <w:numFmt w:val="lowerLetter"/>
      <w:lvlText w:val="%1)"/>
      <w:lvlJc w:val="left"/>
      <w:pPr>
        <w:ind w:left="18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9" w:hanging="360"/>
      </w:pPr>
    </w:lvl>
    <w:lvl w:ilvl="2" w:tplc="0409001B" w:tentative="1">
      <w:start w:val="1"/>
      <w:numFmt w:val="lowerRoman"/>
      <w:lvlText w:val="%3."/>
      <w:lvlJc w:val="right"/>
      <w:pPr>
        <w:ind w:left="3249" w:hanging="180"/>
      </w:pPr>
    </w:lvl>
    <w:lvl w:ilvl="3" w:tplc="0409000F" w:tentative="1">
      <w:start w:val="1"/>
      <w:numFmt w:val="decimal"/>
      <w:lvlText w:val="%4."/>
      <w:lvlJc w:val="left"/>
      <w:pPr>
        <w:ind w:left="3969" w:hanging="360"/>
      </w:pPr>
    </w:lvl>
    <w:lvl w:ilvl="4" w:tplc="04090019" w:tentative="1">
      <w:start w:val="1"/>
      <w:numFmt w:val="lowerLetter"/>
      <w:lvlText w:val="%5."/>
      <w:lvlJc w:val="left"/>
      <w:pPr>
        <w:ind w:left="4689" w:hanging="360"/>
      </w:pPr>
    </w:lvl>
    <w:lvl w:ilvl="5" w:tplc="0409001B" w:tentative="1">
      <w:start w:val="1"/>
      <w:numFmt w:val="lowerRoman"/>
      <w:lvlText w:val="%6."/>
      <w:lvlJc w:val="right"/>
      <w:pPr>
        <w:ind w:left="5409" w:hanging="180"/>
      </w:pPr>
    </w:lvl>
    <w:lvl w:ilvl="6" w:tplc="0409000F" w:tentative="1">
      <w:start w:val="1"/>
      <w:numFmt w:val="decimal"/>
      <w:lvlText w:val="%7."/>
      <w:lvlJc w:val="left"/>
      <w:pPr>
        <w:ind w:left="6129" w:hanging="360"/>
      </w:pPr>
    </w:lvl>
    <w:lvl w:ilvl="7" w:tplc="04090019" w:tentative="1">
      <w:start w:val="1"/>
      <w:numFmt w:val="lowerLetter"/>
      <w:lvlText w:val="%8."/>
      <w:lvlJc w:val="left"/>
      <w:pPr>
        <w:ind w:left="6849" w:hanging="360"/>
      </w:pPr>
    </w:lvl>
    <w:lvl w:ilvl="8" w:tplc="0409001B" w:tentative="1">
      <w:start w:val="1"/>
      <w:numFmt w:val="lowerRoman"/>
      <w:lvlText w:val="%9."/>
      <w:lvlJc w:val="right"/>
      <w:pPr>
        <w:ind w:left="7569" w:hanging="180"/>
      </w:pPr>
    </w:lvl>
  </w:abstractNum>
  <w:abstractNum w:abstractNumId="35">
    <w:nsid w:val="5F32559E"/>
    <w:multiLevelType w:val="hybridMultilevel"/>
    <w:tmpl w:val="76A87B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hint="default" w:ascii="Times" w:hAnsi="Times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DF519A0"/>
    <w:multiLevelType w:val="hybridMultilevel"/>
    <w:tmpl w:val="0ABAD2C6"/>
    <w:lvl w:ilvl="0" w:tplc="E13EAFC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4B052F1"/>
    <w:multiLevelType w:val="hybridMultilevel"/>
    <w:tmpl w:val="F6721CA0"/>
    <w:lvl w:ilvl="0" w:tplc="C7709EF8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0" w:hanging="360"/>
      </w:pPr>
    </w:lvl>
    <w:lvl w:ilvl="2" w:tplc="0C09001B" w:tentative="1">
      <w:start w:val="1"/>
      <w:numFmt w:val="lowerRoman"/>
      <w:lvlText w:val="%3."/>
      <w:lvlJc w:val="right"/>
      <w:pPr>
        <w:ind w:left="2580" w:hanging="180"/>
      </w:pPr>
    </w:lvl>
    <w:lvl w:ilvl="3" w:tplc="0C09000F" w:tentative="1">
      <w:start w:val="1"/>
      <w:numFmt w:val="decimal"/>
      <w:lvlText w:val="%4."/>
      <w:lvlJc w:val="left"/>
      <w:pPr>
        <w:ind w:left="3300" w:hanging="360"/>
      </w:pPr>
    </w:lvl>
    <w:lvl w:ilvl="4" w:tplc="0C090019" w:tentative="1">
      <w:start w:val="1"/>
      <w:numFmt w:val="lowerLetter"/>
      <w:lvlText w:val="%5."/>
      <w:lvlJc w:val="left"/>
      <w:pPr>
        <w:ind w:left="4020" w:hanging="360"/>
      </w:pPr>
    </w:lvl>
    <w:lvl w:ilvl="5" w:tplc="0C09001B" w:tentative="1">
      <w:start w:val="1"/>
      <w:numFmt w:val="lowerRoman"/>
      <w:lvlText w:val="%6."/>
      <w:lvlJc w:val="right"/>
      <w:pPr>
        <w:ind w:left="4740" w:hanging="180"/>
      </w:pPr>
    </w:lvl>
    <w:lvl w:ilvl="6" w:tplc="0C09000F" w:tentative="1">
      <w:start w:val="1"/>
      <w:numFmt w:val="decimal"/>
      <w:lvlText w:val="%7."/>
      <w:lvlJc w:val="left"/>
      <w:pPr>
        <w:ind w:left="5460" w:hanging="360"/>
      </w:pPr>
    </w:lvl>
    <w:lvl w:ilvl="7" w:tplc="0C090019" w:tentative="1">
      <w:start w:val="1"/>
      <w:numFmt w:val="lowerLetter"/>
      <w:lvlText w:val="%8."/>
      <w:lvlJc w:val="left"/>
      <w:pPr>
        <w:ind w:left="6180" w:hanging="360"/>
      </w:pPr>
    </w:lvl>
    <w:lvl w:ilvl="8" w:tplc="0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9">
    <w:nsid w:val="78442258"/>
    <w:multiLevelType w:val="hybridMultilevel"/>
    <w:tmpl w:val="78B88920"/>
    <w:lvl w:ilvl="0" w:tplc="DAB617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95C092D"/>
    <w:multiLevelType w:val="hybridMultilevel"/>
    <w:tmpl w:val="88FC8FE0"/>
    <w:lvl w:ilvl="0" w:tplc="0C09000F">
      <w:start w:val="10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hint="default" w:ascii="Times" w:hAnsi="Times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A8B6EE9"/>
    <w:multiLevelType w:val="hybridMultilevel"/>
    <w:tmpl w:val="BF42BC96"/>
    <w:lvl w:ilvl="0" w:tplc="A78E7D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9"/>
  </w:num>
  <w:num w:numId="3">
    <w:abstractNumId w:val="41"/>
  </w:num>
  <w:num w:numId="4">
    <w:abstractNumId w:val="11"/>
  </w:num>
  <w:num w:numId="5">
    <w:abstractNumId w:val="39"/>
  </w:num>
  <w:num w:numId="6">
    <w:abstractNumId w:val="35"/>
  </w:num>
  <w:num w:numId="7">
    <w:abstractNumId w:val="26"/>
  </w:num>
  <w:num w:numId="8">
    <w:abstractNumId w:val="4"/>
  </w:num>
  <w:num w:numId="9">
    <w:abstractNumId w:val="12"/>
  </w:num>
  <w:num w:numId="10">
    <w:abstractNumId w:val="19"/>
  </w:num>
  <w:num w:numId="11">
    <w:abstractNumId w:val="37"/>
  </w:num>
  <w:num w:numId="12">
    <w:abstractNumId w:val="8"/>
  </w:num>
  <w:num w:numId="13">
    <w:abstractNumId w:val="18"/>
  </w:num>
  <w:num w:numId="14">
    <w:abstractNumId w:val="3"/>
  </w:num>
  <w:num w:numId="15">
    <w:abstractNumId w:val="34"/>
  </w:num>
  <w:num w:numId="16">
    <w:abstractNumId w:val="0"/>
    <w:lvlOverride w:ilvl="0">
      <w:lvl w:ilvl="0">
        <w:numFmt w:val="bullet"/>
        <w:lvlText w:val="■"/>
        <w:legacy w:legacy="1" w:legacySpace="0" w:legacyIndent="293"/>
        <w:lvlJc w:val="left"/>
        <w:rPr>
          <w:rFonts w:hint="default" w:ascii="Arial" w:hAnsi="Arial"/>
        </w:rPr>
      </w:lvl>
    </w:lvlOverride>
  </w:num>
  <w:num w:numId="17">
    <w:abstractNumId w:val="23"/>
  </w:num>
  <w:num w:numId="18">
    <w:abstractNumId w:val="30"/>
  </w:num>
  <w:num w:numId="19">
    <w:abstractNumId w:val="17"/>
  </w:num>
  <w:num w:numId="20">
    <w:abstractNumId w:val="16"/>
  </w:num>
  <w:num w:numId="21">
    <w:abstractNumId w:val="22"/>
  </w:num>
  <w:num w:numId="22">
    <w:abstractNumId w:val="2"/>
  </w:num>
  <w:num w:numId="23">
    <w:abstractNumId w:val="33"/>
  </w:num>
  <w:num w:numId="24">
    <w:abstractNumId w:val="14"/>
  </w:num>
  <w:num w:numId="25">
    <w:abstractNumId w:val="15"/>
  </w:num>
  <w:num w:numId="26">
    <w:abstractNumId w:val="5"/>
  </w:num>
  <w:num w:numId="27">
    <w:abstractNumId w:val="42"/>
  </w:num>
  <w:num w:numId="28">
    <w:abstractNumId w:val="7"/>
  </w:num>
  <w:num w:numId="29">
    <w:abstractNumId w:val="38"/>
  </w:num>
  <w:num w:numId="30">
    <w:abstractNumId w:val="24"/>
  </w:num>
  <w:num w:numId="31">
    <w:abstractNumId w:val="20"/>
  </w:num>
  <w:num w:numId="32">
    <w:abstractNumId w:val="31"/>
  </w:num>
  <w:num w:numId="33">
    <w:abstractNumId w:val="32"/>
  </w:num>
  <w:num w:numId="34">
    <w:abstractNumId w:val="6"/>
  </w:num>
  <w:num w:numId="35">
    <w:abstractNumId w:val="9"/>
  </w:num>
  <w:num w:numId="36">
    <w:abstractNumId w:val="28"/>
  </w:num>
  <w:num w:numId="37">
    <w:abstractNumId w:val="27"/>
  </w:num>
  <w:num w:numId="38">
    <w:abstractNumId w:val="40"/>
  </w:num>
  <w:num w:numId="39">
    <w:abstractNumId w:val="25"/>
  </w:num>
  <w:num w:numId="40">
    <w:abstractNumId w:val="10"/>
  </w:num>
  <w:num w:numId="41">
    <w:abstractNumId w:val="1"/>
  </w:num>
  <w:num w:numId="42">
    <w:abstractNumId w:val="21"/>
  </w:num>
  <w:num w:numId="43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00AC8"/>
    <w:rsid w:val="00007469"/>
    <w:rsid w:val="00010698"/>
    <w:rsid w:val="0001544A"/>
    <w:rsid w:val="00030A48"/>
    <w:rsid w:val="00033563"/>
    <w:rsid w:val="00040C64"/>
    <w:rsid w:val="0004309E"/>
    <w:rsid w:val="00093386"/>
    <w:rsid w:val="0009768A"/>
    <w:rsid w:val="000B033A"/>
    <w:rsid w:val="000D39F5"/>
    <w:rsid w:val="000E12AD"/>
    <w:rsid w:val="000F7CDF"/>
    <w:rsid w:val="00102787"/>
    <w:rsid w:val="001112DD"/>
    <w:rsid w:val="001273DD"/>
    <w:rsid w:val="0014476C"/>
    <w:rsid w:val="001848B9"/>
    <w:rsid w:val="001B167B"/>
    <w:rsid w:val="001C5488"/>
    <w:rsid w:val="001D5C76"/>
    <w:rsid w:val="001F7D2D"/>
    <w:rsid w:val="002053E5"/>
    <w:rsid w:val="00210622"/>
    <w:rsid w:val="002122E0"/>
    <w:rsid w:val="00223491"/>
    <w:rsid w:val="00226244"/>
    <w:rsid w:val="00235670"/>
    <w:rsid w:val="002359AF"/>
    <w:rsid w:val="00242B6C"/>
    <w:rsid w:val="00274525"/>
    <w:rsid w:val="002748F9"/>
    <w:rsid w:val="002A11D2"/>
    <w:rsid w:val="002B19E0"/>
    <w:rsid w:val="002B779D"/>
    <w:rsid w:val="002C1F4F"/>
    <w:rsid w:val="002D2BCB"/>
    <w:rsid w:val="002D3E67"/>
    <w:rsid w:val="002E5C73"/>
    <w:rsid w:val="00310EC7"/>
    <w:rsid w:val="00311950"/>
    <w:rsid w:val="00342979"/>
    <w:rsid w:val="00360664"/>
    <w:rsid w:val="00367786"/>
    <w:rsid w:val="00376043"/>
    <w:rsid w:val="00377404"/>
    <w:rsid w:val="00396A83"/>
    <w:rsid w:val="00397FF6"/>
    <w:rsid w:val="003B7149"/>
    <w:rsid w:val="003C564C"/>
    <w:rsid w:val="003C5B47"/>
    <w:rsid w:val="003D5A48"/>
    <w:rsid w:val="003E42F3"/>
    <w:rsid w:val="003E6FE4"/>
    <w:rsid w:val="00402C04"/>
    <w:rsid w:val="004206D9"/>
    <w:rsid w:val="00434606"/>
    <w:rsid w:val="0044109B"/>
    <w:rsid w:val="00441E54"/>
    <w:rsid w:val="00446701"/>
    <w:rsid w:val="00464D8C"/>
    <w:rsid w:val="00467187"/>
    <w:rsid w:val="004727EF"/>
    <w:rsid w:val="00486B41"/>
    <w:rsid w:val="00491297"/>
    <w:rsid w:val="004A4E14"/>
    <w:rsid w:val="004A5BC9"/>
    <w:rsid w:val="004D392B"/>
    <w:rsid w:val="004E54E7"/>
    <w:rsid w:val="004F0019"/>
    <w:rsid w:val="004F031D"/>
    <w:rsid w:val="004F1414"/>
    <w:rsid w:val="004F172B"/>
    <w:rsid w:val="0050563A"/>
    <w:rsid w:val="00527A80"/>
    <w:rsid w:val="0054462B"/>
    <w:rsid w:val="00576F06"/>
    <w:rsid w:val="005847F2"/>
    <w:rsid w:val="0058707E"/>
    <w:rsid w:val="005A76F7"/>
    <w:rsid w:val="005C048E"/>
    <w:rsid w:val="005D4036"/>
    <w:rsid w:val="005E51C3"/>
    <w:rsid w:val="005E59C0"/>
    <w:rsid w:val="00644A5E"/>
    <w:rsid w:val="00650205"/>
    <w:rsid w:val="0067228C"/>
    <w:rsid w:val="00683EDF"/>
    <w:rsid w:val="00686E03"/>
    <w:rsid w:val="00693132"/>
    <w:rsid w:val="006B1F6E"/>
    <w:rsid w:val="006C70BA"/>
    <w:rsid w:val="006E2784"/>
    <w:rsid w:val="006F6723"/>
    <w:rsid w:val="00700715"/>
    <w:rsid w:val="00707D3B"/>
    <w:rsid w:val="00721E17"/>
    <w:rsid w:val="007222BD"/>
    <w:rsid w:val="00725BC7"/>
    <w:rsid w:val="007269F8"/>
    <w:rsid w:val="00734272"/>
    <w:rsid w:val="00737C8F"/>
    <w:rsid w:val="00755FA0"/>
    <w:rsid w:val="0076499D"/>
    <w:rsid w:val="00766A7C"/>
    <w:rsid w:val="0077452F"/>
    <w:rsid w:val="0077617B"/>
    <w:rsid w:val="00780641"/>
    <w:rsid w:val="007815C9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F14AB"/>
    <w:rsid w:val="007F2EC1"/>
    <w:rsid w:val="00801A85"/>
    <w:rsid w:val="00813131"/>
    <w:rsid w:val="008223D3"/>
    <w:rsid w:val="00840A92"/>
    <w:rsid w:val="00893CC3"/>
    <w:rsid w:val="008A406A"/>
    <w:rsid w:val="008A42B7"/>
    <w:rsid w:val="008B2A3F"/>
    <w:rsid w:val="008B702F"/>
    <w:rsid w:val="008C3C78"/>
    <w:rsid w:val="008D2A3E"/>
    <w:rsid w:val="008E0E07"/>
    <w:rsid w:val="008E5A88"/>
    <w:rsid w:val="008F0DAD"/>
    <w:rsid w:val="008F7890"/>
    <w:rsid w:val="009129B3"/>
    <w:rsid w:val="0091330C"/>
    <w:rsid w:val="00934012"/>
    <w:rsid w:val="00962DBC"/>
    <w:rsid w:val="009660F1"/>
    <w:rsid w:val="0099192D"/>
    <w:rsid w:val="009D0CC4"/>
    <w:rsid w:val="009D5C78"/>
    <w:rsid w:val="009F7A31"/>
    <w:rsid w:val="00A20564"/>
    <w:rsid w:val="00A64438"/>
    <w:rsid w:val="00A71B4D"/>
    <w:rsid w:val="00A76037"/>
    <w:rsid w:val="00A876BA"/>
    <w:rsid w:val="00AA173F"/>
    <w:rsid w:val="00AB4488"/>
    <w:rsid w:val="00AC144E"/>
    <w:rsid w:val="00AE0333"/>
    <w:rsid w:val="00AF2958"/>
    <w:rsid w:val="00B078B0"/>
    <w:rsid w:val="00B16259"/>
    <w:rsid w:val="00B22AC0"/>
    <w:rsid w:val="00B306F6"/>
    <w:rsid w:val="00B41E63"/>
    <w:rsid w:val="00B431CA"/>
    <w:rsid w:val="00B50764"/>
    <w:rsid w:val="00B56C8F"/>
    <w:rsid w:val="00B90075"/>
    <w:rsid w:val="00B9777B"/>
    <w:rsid w:val="00BA6110"/>
    <w:rsid w:val="00BB367F"/>
    <w:rsid w:val="00BC5A39"/>
    <w:rsid w:val="00BD2862"/>
    <w:rsid w:val="00BE4E5F"/>
    <w:rsid w:val="00BF07A8"/>
    <w:rsid w:val="00BF16B1"/>
    <w:rsid w:val="00BF5E1F"/>
    <w:rsid w:val="00C14BCC"/>
    <w:rsid w:val="00C21DF9"/>
    <w:rsid w:val="00C351CE"/>
    <w:rsid w:val="00C438D5"/>
    <w:rsid w:val="00C44B30"/>
    <w:rsid w:val="00C53740"/>
    <w:rsid w:val="00C81E56"/>
    <w:rsid w:val="00C81FC8"/>
    <w:rsid w:val="00C86916"/>
    <w:rsid w:val="00CA2EE5"/>
    <w:rsid w:val="00CA7D3F"/>
    <w:rsid w:val="00CC7CDE"/>
    <w:rsid w:val="00CE0505"/>
    <w:rsid w:val="00CE4582"/>
    <w:rsid w:val="00D067E0"/>
    <w:rsid w:val="00D07084"/>
    <w:rsid w:val="00D2337D"/>
    <w:rsid w:val="00D24FAF"/>
    <w:rsid w:val="00D2664E"/>
    <w:rsid w:val="00D64810"/>
    <w:rsid w:val="00D75A63"/>
    <w:rsid w:val="00D84CE1"/>
    <w:rsid w:val="00DA4A24"/>
    <w:rsid w:val="00DA546C"/>
    <w:rsid w:val="00DE308E"/>
    <w:rsid w:val="00DE37E1"/>
    <w:rsid w:val="00DF2141"/>
    <w:rsid w:val="00DF574A"/>
    <w:rsid w:val="00DF751B"/>
    <w:rsid w:val="00E26B9C"/>
    <w:rsid w:val="00E62958"/>
    <w:rsid w:val="00E64197"/>
    <w:rsid w:val="00E6526A"/>
    <w:rsid w:val="00E73E1E"/>
    <w:rsid w:val="00E75B57"/>
    <w:rsid w:val="00E863ED"/>
    <w:rsid w:val="00EA0A76"/>
    <w:rsid w:val="00EA7511"/>
    <w:rsid w:val="00EC6497"/>
    <w:rsid w:val="00ED0325"/>
    <w:rsid w:val="00ED0C6C"/>
    <w:rsid w:val="00F00A2D"/>
    <w:rsid w:val="00F01F7E"/>
    <w:rsid w:val="00F273D8"/>
    <w:rsid w:val="00F32249"/>
    <w:rsid w:val="00F42CBC"/>
    <w:rsid w:val="00F44AFA"/>
    <w:rsid w:val="00F57EE2"/>
    <w:rsid w:val="00F603BF"/>
    <w:rsid w:val="00F85C37"/>
    <w:rsid w:val="00F95D1C"/>
    <w:rsid w:val="00FB3008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uiPriority="59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1" w:customStyle="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styleId="list2" w:customStyle="1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styleId="Heading1Char" w:customStyle="1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styleId="PTableTextFO" w:customStyle="1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styleId="PBoldAsIs" w:customStyle="1">
    <w:name w:val="P: Bold As Is"/>
    <w:rsid w:val="00CC7CDE"/>
    <w:rPr>
      <w:b/>
    </w:rPr>
  </w:style>
  <w:style w:type="paragraph" w:styleId="PTableTextIndent" w:customStyle="1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styleId="PTableTextNumbereda" w:customStyle="1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styleId="PTableTextNumberedi" w:customStyle="1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styleId="PTableTextBullet" w:customStyle="1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styleId="PTableTextCentred" w:customStyle="1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styleId="PTableNumber" w:customStyle="1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styleId="NLLLNUM" w:customStyle="1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styleId="NL" w:customStyle="1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styleId="NLLL2COL" w:customStyle="1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styleId="NLTOP" w:customStyle="1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styleId="FILLline" w:customStyle="1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styleId="ANSH1afterhead" w:customStyle="1">
    <w:name w:val="ANS_H1_afterhead"/>
    <w:rsid w:val="001C5488"/>
    <w:pPr>
      <w:spacing w:after="120" w:line="240" w:lineRule="atLeast"/>
    </w:pPr>
    <w:rPr>
      <w:rFonts w:ascii="Arial" w:hAnsi="Arial" w:eastAsia="Calibri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hAnsi="Century Schoolbook" w:eastAsia="Calibri"/>
      <w:sz w:val="24"/>
      <w:szCs w:val="22"/>
      <w:lang w:eastAsia="en-US"/>
    </w:rPr>
  </w:style>
  <w:style w:type="paragraph" w:styleId="Question" w:customStyle="1">
    <w:name w:val="Question"/>
    <w:basedOn w:val="Normal"/>
    <w:autoRedefine/>
    <w:qFormat/>
    <w:rsid w:val="00700715"/>
    <w:pPr>
      <w:spacing w:after="200" w:line="276" w:lineRule="auto"/>
      <w:ind w:left="425"/>
    </w:pPr>
    <w:rPr>
      <w:rFonts w:ascii="Arial" w:hAnsi="Arial" w:eastAsia="Calibri" w:cs="Arial"/>
      <w:sz w:val="24"/>
      <w:szCs w:val="24"/>
    </w:rPr>
  </w:style>
  <w:style w:type="paragraph" w:styleId="Parta" w:customStyle="1">
    <w:name w:val="Part a"/>
    <w:basedOn w:val="Question"/>
    <w:qFormat/>
    <w:rsid w:val="00700715"/>
    <w:pPr>
      <w:ind w:left="113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700715"/>
    <w:pPr>
      <w:spacing w:after="200" w:line="276" w:lineRule="auto"/>
      <w:ind w:left="425"/>
    </w:pPr>
    <w:rPr>
      <w:rFonts w:ascii="Arial" w:eastAsia="Calibri" w:hAnsi="Arial" w:cs="Arial"/>
      <w:sz w:val="24"/>
      <w:szCs w:val="24"/>
    </w:rPr>
  </w:style>
  <w:style w:type="paragraph" w:customStyle="1" w:styleId="Parta">
    <w:name w:val="Part a"/>
    <w:basedOn w:val="Question"/>
    <w:qFormat/>
    <w:rsid w:val="00700715"/>
    <w:pPr>
      <w:ind w:left="11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9.png"/><Relationship Id="rId50" Type="http://schemas.openxmlformats.org/officeDocument/2006/relationships/oleObject" Target="embeddings/oleObject20.bin"/><Relationship Id="rId55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image" Target="media/image8.png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0.wmf"/><Relationship Id="rId41" Type="http://schemas.openxmlformats.org/officeDocument/2006/relationships/image" Target="media/image16.png"/><Relationship Id="rId54" Type="http://schemas.openxmlformats.org/officeDocument/2006/relationships/oleObject" Target="embeddings/oleObject2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8.png"/><Relationship Id="rId53" Type="http://schemas.openxmlformats.org/officeDocument/2006/relationships/image" Target="media/image22.wmf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0.png"/><Relationship Id="rId57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oleObject" Target="embeddings/oleObject4.bin"/><Relationship Id="rId31" Type="http://schemas.openxmlformats.org/officeDocument/2006/relationships/image" Target="media/image11.png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8" Type="http://schemas.openxmlformats.org/officeDocument/2006/relationships/endnotes" Target="endnotes.xml"/><Relationship Id="rId51" Type="http://schemas.openxmlformats.org/officeDocument/2006/relationships/image" Target="media/image2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04193-82C3-4F54-8C2A-72EEF6414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37FA7CB0</Template>
  <TotalTime>84</TotalTime>
  <Pages>6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STOTT Hamilton</cp:lastModifiedBy>
  <cp:revision>4</cp:revision>
  <cp:lastPrinted>2017-03-26T10:18:00Z</cp:lastPrinted>
  <dcterms:created xsi:type="dcterms:W3CDTF">2017-06-12T07:41:00Z</dcterms:created>
  <dcterms:modified xsi:type="dcterms:W3CDTF">2017-06-12T09:06:00Z</dcterms:modified>
</cp:coreProperties>
</file>