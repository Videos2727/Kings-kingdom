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390" w:rsidRPr="00810315" w:rsidRDefault="00DA42AB" w:rsidP="00810315">
      <w:pPr>
        <w:pStyle w:val="Body"/>
        <w:widowControl w:val="0"/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C7375F6" wp14:editId="34812C25">
                <wp:simplePos x="0" y="0"/>
                <wp:positionH relativeFrom="margin">
                  <wp:posOffset>1511935</wp:posOffset>
                </wp:positionH>
                <wp:positionV relativeFrom="page">
                  <wp:posOffset>457200</wp:posOffset>
                </wp:positionV>
                <wp:extent cx="2994025" cy="1122680"/>
                <wp:effectExtent l="0" t="0" r="0" b="127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11226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4A1390" w:rsidRPr="00810315" w:rsidRDefault="008246EA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10315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Year 9</w:t>
                            </w:r>
                          </w:p>
                          <w:p w:rsidR="004A1390" w:rsidRPr="00810315" w:rsidRDefault="008246EA" w:rsidP="00810315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10315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Mini Test</w:t>
                            </w:r>
                          </w:p>
                          <w:p w:rsidR="004A1390" w:rsidRPr="00836460" w:rsidRDefault="004A1390" w:rsidP="00810315">
                            <w:pPr>
                              <w:pStyle w:val="Body"/>
                              <w:keepNext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style="position:absolute;margin-left:119.05pt;margin-top:36pt;width:235.75pt;height:88.4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:rsidR="004A1390" w:rsidRPr="00810315" w:rsidRDefault="008246EA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810315"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Year 9</w:t>
                      </w:r>
                    </w:p>
                    <w:p w:rsidR="004A1390" w:rsidRPr="00810315" w:rsidRDefault="008246EA" w:rsidP="00810315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810315"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Mini Test</w:t>
                      </w:r>
                    </w:p>
                    <w:p w:rsidR="004A1390" w:rsidRPr="00836460" w:rsidRDefault="004A1390" w:rsidP="00810315">
                      <w:pPr>
                        <w:pStyle w:val="Body"/>
                        <w:keepNext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="008246EA">
        <w:rPr>
          <w:rFonts w:ascii="Calibri" w:eastAsia="Calibri" w:hAnsi="Calibri" w:cs="Calibri"/>
          <w:sz w:val="22"/>
          <w:szCs w:val="22"/>
          <w:lang w:val="fr-FR"/>
        </w:rPr>
        <w:t>Time: 30</w: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810315">
        <w:rPr>
          <w:rFonts w:ascii="Calibri" w:eastAsia="Calibri" w:hAnsi="Calibri" w:cs="Calibri"/>
          <w:sz w:val="22"/>
          <w:szCs w:val="22"/>
          <w:lang w:val="en-US"/>
        </w:rPr>
        <w:t>25</w:t>
      </w:r>
    </w:p>
    <w:p w:rsidR="004A1390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may be allocated zero marks.</w:t>
      </w:r>
    </w:p>
    <w:p w:rsidR="00DE4F16" w:rsidRDefault="00DE4F16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DE4F16" w:rsidRPr="00DE4F16" w:rsidRDefault="00DE4F16" w:rsidP="00DE4F16">
      <w:pPr>
        <w:pStyle w:val="Body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lang w:val="en-US"/>
        </w:rPr>
        <w:t>1</w:t>
      </w:r>
      <w:bookmarkStart w:id="0" w:name="_GoBack"/>
      <w:bookmarkEnd w:id="0"/>
      <w:r>
        <w:rPr>
          <w:rFonts w:ascii="Calibri" w:eastAsia="Calibri" w:hAnsi="Calibri" w:cs="Calibri"/>
          <w:b/>
          <w:sz w:val="22"/>
          <w:szCs w:val="22"/>
          <w:lang w:val="en-US"/>
        </w:rPr>
        <w:t xml:space="preserve"> A4 </w:t>
      </w:r>
      <w:r w:rsidRPr="00DE4F16">
        <w:rPr>
          <w:rFonts w:ascii="Calibri" w:eastAsia="Calibri" w:hAnsi="Calibri" w:cs="Calibri"/>
          <w:b/>
          <w:sz w:val="22"/>
          <w:szCs w:val="22"/>
          <w:lang w:val="en-US"/>
        </w:rPr>
        <w:t>Notes &amp; Calculator Allowed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1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Simplify these ratios:</w:t>
      </w:r>
    </w:p>
    <w:p w:rsidR="005B201C" w:rsidRDefault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Pr="008246EA" w:rsidRDefault="008246EA" w:rsidP="00810315">
      <w:pPr>
        <w:pStyle w:val="Body"/>
        <w:numPr>
          <w:ilvl w:val="0"/>
          <w:numId w:val="2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15 : 5</w:t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>
        <w:rPr>
          <w:rFonts w:ascii="Calibri" w:eastAsia="Calibri" w:hAnsi="Calibri" w:cs="Calibri"/>
          <w:sz w:val="22"/>
          <w:szCs w:val="22"/>
          <w:lang w:val="en-US"/>
        </w:rPr>
        <w:tab/>
      </w:r>
      <w:r w:rsidR="00810315">
        <w:rPr>
          <w:rFonts w:ascii="Calibri" w:eastAsia="Calibri" w:hAnsi="Calibri" w:cs="Calibri"/>
          <w:sz w:val="22"/>
          <w:szCs w:val="22"/>
          <w:lang w:val="en-US"/>
        </w:rPr>
        <w:t xml:space="preserve">                </w:t>
      </w:r>
      <w:r>
        <w:rPr>
          <w:rFonts w:ascii="Calibri" w:eastAsia="Calibri" w:hAnsi="Calibri" w:cs="Calibri"/>
          <w:sz w:val="22"/>
          <w:szCs w:val="22"/>
          <w:lang w:val="en-US"/>
        </w:rPr>
        <w:t>ii)          1.8 : 1.5</w:t>
      </w:r>
    </w:p>
    <w:p w:rsidR="008246EA" w:rsidRDefault="008246EA" w:rsidP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Pr="008246EA" w:rsidRDefault="008246EA" w:rsidP="008246E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246EA" w:rsidRDefault="008246EA" w:rsidP="008246EA">
      <w:pPr>
        <w:pStyle w:val="Body"/>
        <w:ind w:left="1440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2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</w:t>
      </w:r>
      <w:r>
        <w:rPr>
          <w:noProof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5661179</wp:posOffset>
            </wp:positionH>
            <wp:positionV relativeFrom="page">
              <wp:posOffset>192603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8246EA">
        <w:rPr>
          <w:rFonts w:ascii="Calibri" w:eastAsia="Calibri" w:hAnsi="Calibri" w:cs="Calibri"/>
          <w:b/>
          <w:bCs/>
          <w:sz w:val="22"/>
          <w:szCs w:val="22"/>
          <w:lang w:val="en-US"/>
        </w:rPr>
        <w:t>1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8246EA" w:rsidP="00810315">
      <w:pPr>
        <w:pStyle w:val="ListParagraph"/>
        <w:ind w:lef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mixed netball team has 4 boys and 7 girls. What is the ratio of boys to girls?</w:t>
      </w:r>
    </w:p>
    <w:p w:rsidR="00810315" w:rsidRDefault="00810315" w:rsidP="00810315">
      <w:pPr>
        <w:pStyle w:val="ListParagraph"/>
        <w:ind w:left="0"/>
        <w:rPr>
          <w:rFonts w:ascii="Calibri" w:eastAsia="Calibri" w:hAnsi="Calibri" w:cs="Calibri"/>
          <w:sz w:val="22"/>
          <w:szCs w:val="22"/>
        </w:rPr>
      </w:pPr>
    </w:p>
    <w:p w:rsidR="00810315" w:rsidRPr="00810315" w:rsidRDefault="00810315" w:rsidP="00810315">
      <w:pPr>
        <w:pStyle w:val="ListParagraph"/>
        <w:ind w:lef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</w:r>
      <w:r>
        <w:rPr>
          <w:rFonts w:ascii="Calibri" w:eastAsia="Calibri" w:hAnsi="Calibri" w:cs="Calibri"/>
          <w:sz w:val="22"/>
          <w:szCs w:val="22"/>
        </w:rPr>
        <w:softHyphen/>
        <w:t>__________________________________</w:t>
      </w:r>
      <w:r w:rsidR="005807BD">
        <w:rPr>
          <w:rFonts w:ascii="Calibri" w:eastAsia="Calibri" w:hAnsi="Calibri" w:cs="Calibri"/>
          <w:sz w:val="22"/>
          <w:szCs w:val="22"/>
        </w:rPr>
        <w:t>_____________________________________</w:t>
      </w:r>
      <w:r>
        <w:rPr>
          <w:rFonts w:ascii="Calibri" w:eastAsia="Calibri" w:hAnsi="Calibri" w:cs="Calibri"/>
          <w:sz w:val="22"/>
          <w:szCs w:val="22"/>
        </w:rPr>
        <w:t>_</w:t>
      </w:r>
    </w:p>
    <w:p w:rsidR="00EE5EB0" w:rsidRDefault="00DA42AB" w:rsidP="00810315">
      <w:pPr>
        <w:pStyle w:val="ListParagraph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 </w:t>
      </w:r>
      <w:r w:rsidR="00EE5EB0">
        <w:rPr>
          <w:rFonts w:ascii="Calibri" w:eastAsia="Calibri" w:hAnsi="Calibri" w:cs="Calibri"/>
          <w:sz w:val="22"/>
          <w:szCs w:val="22"/>
        </w:rPr>
        <w:t xml:space="preserve">       </w:t>
      </w:r>
    </w:p>
    <w:p w:rsidR="005807BD" w:rsidRDefault="005807BD" w:rsidP="00810315">
      <w:pPr>
        <w:pStyle w:val="ListParagraph"/>
        <w:jc w:val="both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8246EA" w:rsidRPr="008246EA" w:rsidRDefault="008246EA">
      <w:pPr>
        <w:pStyle w:val="Body"/>
        <w:rPr>
          <w:rFonts w:ascii="Calibri" w:eastAsia="Calibri" w:hAnsi="Calibri" w:cs="Calibri"/>
          <w:bCs/>
          <w:sz w:val="22"/>
          <w:szCs w:val="22"/>
        </w:rPr>
      </w:pPr>
      <w:r w:rsidRPr="008246EA">
        <w:rPr>
          <w:rFonts w:ascii="Calibri" w:eastAsia="Calibri" w:hAnsi="Calibri" w:cs="Calibri"/>
          <w:bCs/>
          <w:sz w:val="22"/>
          <w:szCs w:val="22"/>
        </w:rPr>
        <w:t>Express as a ratio and simplify: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Pr="00D16348" w:rsidRDefault="008246EA" w:rsidP="00810315">
      <w:pPr>
        <w:pStyle w:val="Body"/>
        <w:numPr>
          <w:ilvl w:val="0"/>
          <w:numId w:val="22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300g to 1000g</w:t>
      </w:r>
      <w:r w:rsidR="00DA42AB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="00D16348">
        <w:rPr>
          <w:rFonts w:ascii="Calibri" w:eastAsia="Calibri" w:hAnsi="Calibri" w:cs="Calibri"/>
          <w:sz w:val="22"/>
          <w:szCs w:val="22"/>
          <w:lang w:val="en-US"/>
        </w:rPr>
        <w:t xml:space="preserve">                                                        ii)     </w:t>
      </w:r>
      <w:r w:rsidRPr="00D16348">
        <w:rPr>
          <w:rFonts w:ascii="Calibri" w:eastAsia="Calibri" w:hAnsi="Calibri" w:cs="Calibri"/>
          <w:sz w:val="22"/>
          <w:szCs w:val="22"/>
          <w:lang w:val="en-US"/>
        </w:rPr>
        <w:t>1.4m to 70cm</w:t>
      </w:r>
      <w:r w:rsidR="00DA42AB" w:rsidRPr="00D16348">
        <w:rPr>
          <w:rFonts w:ascii="Calibri" w:eastAsia="Calibri" w:hAnsi="Calibri" w:cs="Calibri"/>
          <w:sz w:val="24"/>
          <w:szCs w:val="24"/>
          <w:lang w:val="en-US"/>
        </w:rPr>
        <w:t xml:space="preserve">  </w:t>
      </w:r>
    </w:p>
    <w:p w:rsidR="00D16348" w:rsidRDefault="00D16348" w:rsidP="00D16348">
      <w:pPr>
        <w:pStyle w:val="Body"/>
        <w:rPr>
          <w:rFonts w:ascii="Calibri" w:eastAsia="Calibri" w:hAnsi="Calibri" w:cs="Calibri"/>
          <w:sz w:val="24"/>
          <w:szCs w:val="24"/>
          <w:lang w:val="en-US"/>
        </w:rPr>
      </w:pPr>
    </w:p>
    <w:p w:rsidR="00D16348" w:rsidRPr="00D16348" w:rsidRDefault="00D16348" w:rsidP="00D16348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>Question 4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ab/>
        <w:t xml:space="preserve">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    </w:t>
      </w:r>
      <w:r w:rsidR="00D16348">
        <w:rPr>
          <w:rFonts w:ascii="Calibri" w:eastAsia="Calibri" w:hAnsi="Calibri" w:cs="Calibri"/>
          <w:b/>
          <w:bCs/>
          <w:sz w:val="22"/>
          <w:szCs w:val="22"/>
          <w:lang w:val="en-US"/>
        </w:rPr>
        <w:t>1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16348" w:rsidRDefault="00D16348">
      <w:pPr>
        <w:pStyle w:val="Body"/>
        <w:rPr>
          <w:rFonts w:ascii="Calibri" w:eastAsia="Calibri" w:hAnsi="Calibri" w:cs="Calibri"/>
          <w:sz w:val="22"/>
          <w:szCs w:val="22"/>
        </w:rPr>
      </w:pPr>
      <w:r w:rsidRPr="00D16348"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C73844E" wp14:editId="46A74B39">
            <wp:simplePos x="0" y="0"/>
            <wp:positionH relativeFrom="column">
              <wp:posOffset>9525</wp:posOffset>
            </wp:positionH>
            <wp:positionV relativeFrom="paragraph">
              <wp:posOffset>50800</wp:posOffset>
            </wp:positionV>
            <wp:extent cx="3486150" cy="2540635"/>
            <wp:effectExtent l="0" t="0" r="0" b="0"/>
            <wp:wrapThrough wrapText="bothSides">
              <wp:wrapPolygon edited="0">
                <wp:start x="0" y="0"/>
                <wp:lineTo x="0" y="21379"/>
                <wp:lineTo x="21482" y="21379"/>
                <wp:lineTo x="21482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46EA" w:rsidRDefault="008246EA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Look at </w:t>
      </w:r>
      <w:r w:rsidR="00D16348">
        <w:rPr>
          <w:rFonts w:ascii="Calibri" w:eastAsia="Calibri" w:hAnsi="Calibri" w:cs="Calibri"/>
          <w:sz w:val="22"/>
          <w:szCs w:val="22"/>
        </w:rPr>
        <w:t>the graph on the left</w:t>
      </w:r>
      <w:r>
        <w:rPr>
          <w:rFonts w:ascii="Calibri" w:eastAsia="Calibri" w:hAnsi="Calibri" w:cs="Calibri"/>
          <w:sz w:val="22"/>
          <w:szCs w:val="22"/>
        </w:rPr>
        <w:t>. The total number of pages written is proportional to the number of hours s</w:t>
      </w:r>
      <w:r w:rsidR="00D16348">
        <w:rPr>
          <w:rFonts w:ascii="Calibri" w:eastAsia="Calibri" w:hAnsi="Calibri" w:cs="Calibri"/>
          <w:sz w:val="22"/>
          <w:szCs w:val="22"/>
        </w:rPr>
        <w:t>pent writing (circle an answer)</w:t>
      </w:r>
      <w:r w:rsidR="005807BD">
        <w:rPr>
          <w:rFonts w:ascii="Calibri" w:eastAsia="Calibri" w:hAnsi="Calibri" w:cs="Calibri"/>
          <w:sz w:val="22"/>
          <w:szCs w:val="22"/>
        </w:rPr>
        <w:t>:</w:t>
      </w:r>
    </w:p>
    <w:p w:rsidR="00D16348" w:rsidRDefault="00D16348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246EA" w:rsidRDefault="005807BD" w:rsidP="005807BD">
      <w:pPr>
        <w:pStyle w:val="Body"/>
        <w:numPr>
          <w:ilvl w:val="0"/>
          <w:numId w:val="24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True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ii</w:t>
      </w:r>
      <w:r w:rsidR="008246EA">
        <w:rPr>
          <w:rFonts w:ascii="Calibri" w:eastAsia="Calibri" w:hAnsi="Calibri" w:cs="Calibri"/>
          <w:sz w:val="22"/>
          <w:szCs w:val="22"/>
        </w:rPr>
        <w:t>)    False</w:t>
      </w:r>
    </w:p>
    <w:p w:rsidR="00D16348" w:rsidRPr="00D16348" w:rsidRDefault="00D16348" w:rsidP="00D16348">
      <w:pPr>
        <w:pStyle w:val="Body"/>
        <w:rPr>
          <w:rFonts w:ascii="Calibri" w:eastAsia="Calibri" w:hAnsi="Calibri" w:cs="Calibri"/>
          <w:b/>
          <w:sz w:val="22"/>
          <w:szCs w:val="22"/>
        </w:rPr>
      </w:pPr>
    </w:p>
    <w:p w:rsidR="00D16348" w:rsidRDefault="00D16348" w:rsidP="00D16348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246EA" w:rsidRDefault="008246E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246EA" w:rsidRDefault="008246EA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721388" w:rsidRDefault="00721388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8246EA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Which of the following pairs of ratios are in </w:t>
      </w:r>
      <w:r w:rsidR="00D16348">
        <w:rPr>
          <w:rFonts w:ascii="Calibri" w:eastAsia="Calibri" w:hAnsi="Calibri" w:cs="Calibri"/>
          <w:sz w:val="22"/>
          <w:szCs w:val="22"/>
          <w:lang w:val="en-US"/>
        </w:rPr>
        <w:t>proportion?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E4F16">
      <w:pPr>
        <w:pStyle w:val="Body"/>
        <w:numPr>
          <w:ilvl w:val="1"/>
          <w:numId w:val="4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6:2</w:t>
      </w:r>
      <w:r w:rsidR="008246EA">
        <w:rPr>
          <w:rFonts w:ascii="Calibri" w:eastAsia="Calibri" w:hAnsi="Calibri" w:cs="Calibri"/>
          <w:sz w:val="22"/>
          <w:szCs w:val="22"/>
          <w:lang w:val="en-US"/>
        </w:rPr>
        <w:t xml:space="preserve"> and 12</w:t>
      </w:r>
      <w:r w:rsidR="00DA42AB">
        <w:rPr>
          <w:rFonts w:ascii="Calibri" w:eastAsia="Calibri" w:hAnsi="Calibri" w:cs="Calibri"/>
          <w:sz w:val="22"/>
          <w:szCs w:val="22"/>
          <w:lang w:val="en-US"/>
        </w:rPr>
        <w:t>:</w:t>
      </w:r>
      <w:r w:rsidR="008246EA">
        <w:rPr>
          <w:rFonts w:ascii="Calibri" w:eastAsia="Calibri" w:hAnsi="Calibri" w:cs="Calibri"/>
          <w:sz w:val="22"/>
          <w:szCs w:val="22"/>
          <w:lang w:val="en-US"/>
        </w:rPr>
        <w:t xml:space="preserve">4    </w:t>
      </w:r>
      <w:r w:rsidR="00DA42AB">
        <w:rPr>
          <w:rFonts w:ascii="Calibri" w:eastAsia="Calibri" w:hAnsi="Calibri" w:cs="Calibri"/>
          <w:sz w:val="22"/>
          <w:szCs w:val="22"/>
          <w:lang w:val="en-US"/>
        </w:rPr>
        <w:t xml:space="preserve">  _____________________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8246EA">
      <w:pPr>
        <w:pStyle w:val="Body"/>
        <w:numPr>
          <w:ilvl w:val="1"/>
          <w:numId w:val="2"/>
        </w:num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90cm at 8 years old and 1.45m at 12 years old</w:t>
      </w:r>
      <w:r w:rsidR="00DA42AB">
        <w:rPr>
          <w:rFonts w:ascii="Calibri" w:eastAsia="Calibri" w:hAnsi="Calibri" w:cs="Calibri"/>
          <w:sz w:val="22"/>
          <w:szCs w:val="22"/>
          <w:lang w:val="en-US"/>
        </w:rPr>
        <w:t>:</w:t>
      </w:r>
      <w:r w:rsidR="00DA42AB">
        <w:rPr>
          <w:rFonts w:ascii="Calibri" w:eastAsia="Calibri" w:hAnsi="Calibri" w:cs="Calibri"/>
          <w:sz w:val="24"/>
          <w:szCs w:val="24"/>
          <w:lang w:val="en-US"/>
        </w:rPr>
        <w:t xml:space="preserve">  ___________________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EE5EB0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                </w:t>
      </w:r>
      <w:r w:rsidR="005B201C"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Rodrigo can walk 5km in 30 minutes</w:t>
      </w:r>
      <w:r w:rsidR="00DA42AB">
        <w:rPr>
          <w:rFonts w:ascii="Calibri" w:eastAsia="Calibri" w:hAnsi="Calibri" w:cs="Calibri"/>
          <w:sz w:val="22"/>
          <w:szCs w:val="22"/>
          <w:lang w:val="en-US"/>
        </w:rPr>
        <w:t>:</w:t>
      </w:r>
    </w:p>
    <w:p w:rsidR="008246EA" w:rsidRDefault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Pr="008246EA" w:rsidRDefault="008246EA" w:rsidP="005807BD">
      <w:pPr>
        <w:pStyle w:val="Body"/>
        <w:numPr>
          <w:ilvl w:val="0"/>
          <w:numId w:val="2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Draw a graph to represent this information.</w:t>
      </w:r>
    </w:p>
    <w:p w:rsidR="008246EA" w:rsidRDefault="008246EA" w:rsidP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Default="008246EA" w:rsidP="001C1A26">
      <w:pPr>
        <w:pStyle w:val="Body"/>
        <w:jc w:val="center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Pr="008246EA" w:rsidRDefault="001C1A26" w:rsidP="00721388">
      <w:pPr>
        <w:pStyle w:val="Body"/>
        <w:jc w:val="center"/>
        <w:rPr>
          <w:rFonts w:ascii="Calibri" w:eastAsia="Calibri" w:hAnsi="Calibri" w:cs="Calibri"/>
          <w:sz w:val="22"/>
          <w:szCs w:val="22"/>
        </w:rPr>
      </w:pPr>
      <w:r w:rsidRPr="001C1A26"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6BB8B0EA" wp14:editId="582672DA">
            <wp:extent cx="4152900" cy="302682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6EA" w:rsidRDefault="008246EA" w:rsidP="005807BD">
      <w:pPr>
        <w:pStyle w:val="Body"/>
        <w:numPr>
          <w:ilvl w:val="0"/>
          <w:numId w:val="25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Write a rule for Rodrigo’s journey.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810315"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DA42AB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4A1390" w:rsidRDefault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proofErr w:type="gramStart"/>
      <w:r>
        <w:rPr>
          <w:rFonts w:ascii="Calibri" w:eastAsia="Calibri" w:hAnsi="Calibri" w:cs="Calibri"/>
          <w:sz w:val="22"/>
          <w:szCs w:val="22"/>
          <w:lang w:val="en-US"/>
        </w:rPr>
        <w:t>Assuming direct proportionality.</w:t>
      </w:r>
      <w:proofErr w:type="gramEnd"/>
      <w:r>
        <w:rPr>
          <w:rFonts w:ascii="Calibri" w:eastAsia="Calibri" w:hAnsi="Calibri" w:cs="Calibri"/>
          <w:sz w:val="22"/>
          <w:szCs w:val="22"/>
          <w:lang w:val="en-US"/>
        </w:rPr>
        <w:t xml:space="preserve"> If $AU1 can be exchanged for $US1.09:</w:t>
      </w:r>
    </w:p>
    <w:p w:rsidR="008246EA" w:rsidRDefault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Pr="008246EA" w:rsidRDefault="008246EA" w:rsidP="005807BD">
      <w:pPr>
        <w:pStyle w:val="Body"/>
        <w:numPr>
          <w:ilvl w:val="0"/>
          <w:numId w:val="26"/>
        </w:numPr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How many Australian dollars can be exchanged for $US500?</w:t>
      </w:r>
    </w:p>
    <w:p w:rsidR="008246EA" w:rsidRDefault="008246EA" w:rsidP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Default="008246EA" w:rsidP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Default="008246EA" w:rsidP="008246EA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246EA" w:rsidRPr="008246EA" w:rsidRDefault="008246EA" w:rsidP="008246EA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8246EA" w:rsidRDefault="008246EA" w:rsidP="005807BD">
      <w:pPr>
        <w:pStyle w:val="Body"/>
        <w:numPr>
          <w:ilvl w:val="0"/>
          <w:numId w:val="26"/>
        </w:numPr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How many US dollars can be exchanged for $AU900?</w:t>
      </w:r>
    </w:p>
    <w:p w:rsidR="004A1390" w:rsidRDefault="004A1390">
      <w:pPr>
        <w:pStyle w:val="Body"/>
        <w:jc w:val="center"/>
        <w:rPr>
          <w:rFonts w:ascii="Cambria Math" w:eastAsia="Cambria Math" w:hAnsi="Cambria Math" w:cs="Cambria Math"/>
          <w:sz w:val="40"/>
          <w:szCs w:val="40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8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8246EA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If 8 people can build a house in 20 days, assuming inverse proportionality, how long would it take 20 people to build the same house</w:t>
      </w:r>
      <w:r w:rsidR="005B201C">
        <w:rPr>
          <w:rFonts w:ascii="Calibri" w:eastAsia="Calibri" w:hAnsi="Calibri" w:cs="Calibri"/>
          <w:sz w:val="22"/>
          <w:szCs w:val="22"/>
          <w:lang w:val="en-US"/>
        </w:rPr>
        <w:t>?</w:t>
      </w:r>
    </w:p>
    <w:p w:rsidR="004A1390" w:rsidRDefault="004A1390">
      <w:pPr>
        <w:pStyle w:val="Body"/>
        <w:jc w:val="center"/>
        <w:rPr>
          <w:rFonts w:ascii="Cambria Math" w:eastAsia="Cambria Math" w:hAnsi="Cambria Math" w:cs="Cambria Math"/>
          <w:sz w:val="40"/>
          <w:szCs w:val="40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836460" w:rsidRDefault="0083646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ind w:left="1080"/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9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5B201C">
        <w:rPr>
          <w:rFonts w:ascii="Calibri" w:eastAsia="Calibri" w:hAnsi="Calibri" w:cs="Calibri"/>
          <w:b/>
          <w:bCs/>
          <w:sz w:val="22"/>
          <w:szCs w:val="22"/>
          <w:lang w:val="en-US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810315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The following graph represents the fuel consumption of a regular truck:</w:t>
      </w:r>
    </w:p>
    <w:p w:rsidR="00810315" w:rsidRDefault="00810315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Default="00810315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 w:rsidRPr="00810315"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4144010"/>
            <wp:effectExtent l="0" t="0" r="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P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P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810315" w:rsidRPr="00810315" w:rsidRDefault="00810315" w:rsidP="00810315">
      <w:pPr>
        <w:pStyle w:val="Body"/>
        <w:ind w:left="360"/>
        <w:rPr>
          <w:rFonts w:ascii="Trebuchet MS" w:eastAsia="Trebuchet MS" w:hAnsi="Trebuchet MS" w:cs="Trebuchet MS"/>
        </w:rPr>
      </w:pPr>
    </w:p>
    <w:p w:rsidR="00810315" w:rsidRPr="00810315" w:rsidRDefault="00810315" w:rsidP="00810315">
      <w:pPr>
        <w:pStyle w:val="Body"/>
        <w:ind w:left="720"/>
        <w:rPr>
          <w:rFonts w:ascii="Trebuchet MS" w:eastAsia="Trebuchet MS" w:hAnsi="Trebuchet MS" w:cs="Trebuchet MS"/>
        </w:rPr>
      </w:pPr>
    </w:p>
    <w:p w:rsidR="005B201C" w:rsidRPr="005B201C" w:rsidRDefault="00A43986" w:rsidP="005807BD">
      <w:pPr>
        <w:pStyle w:val="Body"/>
        <w:numPr>
          <w:ilvl w:val="0"/>
          <w:numId w:val="27"/>
        </w:numPr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How far can the truck go on 10</w:t>
      </w:r>
      <w:r w:rsidR="005B201C">
        <w:rPr>
          <w:rFonts w:ascii="Calibri" w:eastAsia="Calibri" w:hAnsi="Calibri" w:cs="Calibri"/>
          <w:sz w:val="22"/>
          <w:szCs w:val="22"/>
          <w:lang w:val="en-US"/>
        </w:rPr>
        <w:t>L of fuel?</w:t>
      </w:r>
    </w:p>
    <w:p w:rsidR="005B201C" w:rsidRDefault="005B201C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10315" w:rsidRDefault="00810315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Default="005B201C" w:rsidP="005B201C">
      <w:pPr>
        <w:pStyle w:val="Body"/>
        <w:rPr>
          <w:rFonts w:ascii="Trebuchet MS" w:eastAsia="Trebuchet MS" w:hAnsi="Trebuchet MS" w:cs="Trebuchet MS"/>
        </w:rPr>
      </w:pPr>
    </w:p>
    <w:p w:rsidR="00810315" w:rsidRPr="005B201C" w:rsidRDefault="00810315" w:rsidP="005B201C">
      <w:pPr>
        <w:pStyle w:val="Body"/>
        <w:rPr>
          <w:rFonts w:ascii="Trebuchet MS" w:eastAsia="Trebuchet MS" w:hAnsi="Trebuchet MS" w:cs="Trebuchet MS"/>
        </w:rPr>
      </w:pPr>
    </w:p>
    <w:p w:rsidR="005B201C" w:rsidRPr="005B201C" w:rsidRDefault="005B201C" w:rsidP="005807BD">
      <w:pPr>
        <w:pStyle w:val="Body"/>
        <w:numPr>
          <w:ilvl w:val="0"/>
          <w:numId w:val="27"/>
        </w:numPr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How much fuel is required to go 1km?</w:t>
      </w:r>
    </w:p>
    <w:p w:rsidR="00810315" w:rsidRDefault="00810315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10315" w:rsidRDefault="00810315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10315" w:rsidRDefault="00810315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Pr="005B201C" w:rsidRDefault="005B201C" w:rsidP="005B201C">
      <w:pPr>
        <w:pStyle w:val="Body"/>
        <w:rPr>
          <w:rFonts w:ascii="Trebuchet MS" w:eastAsia="Trebuchet MS" w:hAnsi="Trebuchet MS" w:cs="Trebuchet MS"/>
        </w:rPr>
      </w:pPr>
    </w:p>
    <w:p w:rsidR="005B201C" w:rsidRPr="005B201C" w:rsidRDefault="005B201C" w:rsidP="005807BD">
      <w:pPr>
        <w:pStyle w:val="Body"/>
        <w:numPr>
          <w:ilvl w:val="0"/>
          <w:numId w:val="27"/>
        </w:numPr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What is the rule?</w:t>
      </w:r>
    </w:p>
    <w:p w:rsidR="005B201C" w:rsidRDefault="005B201C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10315" w:rsidRDefault="00810315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Default="005B201C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Pr="005B201C" w:rsidRDefault="005B201C" w:rsidP="005B201C">
      <w:pPr>
        <w:pStyle w:val="Body"/>
        <w:rPr>
          <w:rFonts w:ascii="Trebuchet MS" w:eastAsia="Trebuchet MS" w:hAnsi="Trebuchet MS" w:cs="Trebuchet MS"/>
        </w:rPr>
      </w:pPr>
    </w:p>
    <w:p w:rsidR="00836460" w:rsidRPr="005B201C" w:rsidRDefault="005B201C" w:rsidP="005807BD">
      <w:pPr>
        <w:pStyle w:val="Body"/>
        <w:numPr>
          <w:ilvl w:val="0"/>
          <w:numId w:val="27"/>
        </w:numPr>
        <w:rPr>
          <w:rFonts w:ascii="Trebuchet MS" w:eastAsia="Trebuchet MS" w:hAnsi="Trebuchet MS" w:cs="Trebuchet M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Using your rule how much fuel would be needed to travel 200k</w:t>
      </w:r>
      <w:r w:rsidR="00A43986">
        <w:rPr>
          <w:rFonts w:ascii="Calibri" w:eastAsia="Calibri" w:hAnsi="Calibri" w:cs="Calibri"/>
          <w:sz w:val="22"/>
          <w:szCs w:val="22"/>
          <w:lang w:val="en-US"/>
        </w:rPr>
        <w:t>m?</w:t>
      </w:r>
    </w:p>
    <w:p w:rsidR="005B201C" w:rsidRDefault="005B201C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10315" w:rsidRDefault="00810315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810315" w:rsidRDefault="00810315" w:rsidP="005B201C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Pr="005B201C" w:rsidRDefault="005B201C" w:rsidP="005B201C">
      <w:pPr>
        <w:pStyle w:val="Body"/>
        <w:rPr>
          <w:rFonts w:ascii="Trebuchet MS" w:eastAsia="Trebuchet MS" w:hAnsi="Trebuchet MS" w:cs="Trebuchet MS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4A1390" w:rsidP="00EE5EB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>Question 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0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</w:t>
      </w:r>
      <w:r w:rsidR="00EE5EB0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5B201C"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5B201C" w:rsidRDefault="005B201C" w:rsidP="005B201C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If 1 kilogram of bananas cost $4.00:</w:t>
      </w:r>
    </w:p>
    <w:p w:rsidR="005807BD" w:rsidRDefault="005807BD" w:rsidP="005B201C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</w:p>
    <w:p w:rsidR="004A1390" w:rsidRDefault="005807BD" w:rsidP="005807BD">
      <w:pPr>
        <w:pStyle w:val="Body"/>
        <w:numPr>
          <w:ilvl w:val="0"/>
          <w:numId w:val="19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</w:t>
      </w:r>
      <w:r w:rsidR="005B201C">
        <w:rPr>
          <w:rFonts w:ascii="Calibri" w:eastAsia="Calibri" w:hAnsi="Calibri" w:cs="Calibri"/>
          <w:sz w:val="22"/>
          <w:szCs w:val="22"/>
          <w:lang w:val="en-US"/>
        </w:rPr>
        <w:t>What is the cost of 6kg?</w:t>
      </w:r>
    </w:p>
    <w:p w:rsidR="005807BD" w:rsidRDefault="005807BD" w:rsidP="005807BD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</w:p>
    <w:p w:rsidR="005807BD" w:rsidRDefault="005807BD" w:rsidP="005807BD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</w:p>
    <w:p w:rsidR="005807BD" w:rsidRDefault="005807BD" w:rsidP="005807BD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</w:p>
    <w:p w:rsidR="005807BD" w:rsidRDefault="005807BD" w:rsidP="005807BD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sz w:val="22"/>
          <w:szCs w:val="22"/>
          <w:lang w:val="en-US"/>
        </w:rPr>
      </w:pPr>
    </w:p>
    <w:p w:rsidR="005B201C" w:rsidRDefault="005807BD" w:rsidP="005B201C">
      <w:pPr>
        <w:pStyle w:val="Body"/>
        <w:numPr>
          <w:ilvl w:val="0"/>
          <w:numId w:val="19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</w:t>
      </w:r>
      <w:r w:rsidR="005B201C">
        <w:rPr>
          <w:rFonts w:ascii="Calibri" w:eastAsia="Calibri" w:hAnsi="Calibri" w:cs="Calibri"/>
          <w:sz w:val="22"/>
          <w:szCs w:val="22"/>
          <w:lang w:val="en-US"/>
        </w:rPr>
        <w:t>How much bananas for $9.25?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               </w:t>
      </w:r>
      <w:r w:rsidR="00EE5EB0">
        <w:rPr>
          <w:rFonts w:ascii="Calibri" w:eastAsia="Calibri" w:hAnsi="Calibri" w:cs="Calibri"/>
          <w:sz w:val="22"/>
          <w:szCs w:val="22"/>
          <w:lang w:val="en-US"/>
        </w:rPr>
        <w:t xml:space="preserve">       </w:t>
      </w: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4A1390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4A1390" w:rsidSect="005807BD">
      <w:headerReference w:type="default" r:id="rId12"/>
      <w:footerReference w:type="default" r:id="rId13"/>
      <w:pgSz w:w="11900" w:h="16840" w:code="9"/>
      <w:pgMar w:top="720" w:right="720" w:bottom="720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7BB" w:rsidRDefault="00DA42AB">
      <w:r>
        <w:separator/>
      </w:r>
    </w:p>
  </w:endnote>
  <w:endnote w:type="continuationSeparator" w:id="0">
    <w:p w:rsidR="00C527BB" w:rsidRDefault="00DA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DA42A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E4F16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7BB" w:rsidRDefault="00DA42AB">
      <w:r>
        <w:separator/>
      </w:r>
    </w:p>
  </w:footnote>
  <w:footnote w:type="continuationSeparator" w:id="0">
    <w:p w:rsidR="00C527BB" w:rsidRDefault="00DA4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4A1390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1FB"/>
    <w:multiLevelType w:val="hybridMultilevel"/>
    <w:tmpl w:val="056ECC70"/>
    <w:lvl w:ilvl="0" w:tplc="87CAEF06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F7BE8"/>
    <w:multiLevelType w:val="hybridMultilevel"/>
    <w:tmpl w:val="D1D69836"/>
    <w:lvl w:ilvl="0" w:tplc="187E13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28EA4AB6"/>
    <w:multiLevelType w:val="hybridMultilevel"/>
    <w:tmpl w:val="27C4FF1E"/>
    <w:lvl w:ilvl="0" w:tplc="00C852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BB84683"/>
    <w:multiLevelType w:val="hybridMultilevel"/>
    <w:tmpl w:val="9112EDC8"/>
    <w:lvl w:ilvl="0" w:tplc="0816AC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CF670B3"/>
    <w:multiLevelType w:val="hybridMultilevel"/>
    <w:tmpl w:val="0EF42718"/>
    <w:lvl w:ilvl="0" w:tplc="06B6D8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9C3265"/>
    <w:multiLevelType w:val="hybridMultilevel"/>
    <w:tmpl w:val="DEA03E24"/>
    <w:numStyleLink w:val="Lettered"/>
  </w:abstractNum>
  <w:abstractNum w:abstractNumId="8">
    <w:nsid w:val="44217725"/>
    <w:multiLevelType w:val="hybridMultilevel"/>
    <w:tmpl w:val="67523B8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716CE5"/>
    <w:multiLevelType w:val="hybridMultilevel"/>
    <w:tmpl w:val="4E6A9D4E"/>
    <w:lvl w:ilvl="0" w:tplc="27A8E1F0">
      <w:start w:val="1"/>
      <w:numFmt w:val="lowerRoman"/>
      <w:lvlText w:val="%1)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906925"/>
    <w:multiLevelType w:val="hybridMultilevel"/>
    <w:tmpl w:val="879AC674"/>
    <w:lvl w:ilvl="0" w:tplc="38242F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EC26FF6"/>
    <w:multiLevelType w:val="hybridMultilevel"/>
    <w:tmpl w:val="F93284DE"/>
    <w:lvl w:ilvl="0" w:tplc="7D22E9AC">
      <w:start w:val="1"/>
      <w:numFmt w:val="lowerRoman"/>
      <w:lvlText w:val="%1)"/>
      <w:lvlJc w:val="left"/>
      <w:pPr>
        <w:ind w:left="1080" w:hanging="72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F90394"/>
    <w:multiLevelType w:val="hybridMultilevel"/>
    <w:tmpl w:val="777EB1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E5250A"/>
    <w:multiLevelType w:val="hybridMultilevel"/>
    <w:tmpl w:val="F9526AB6"/>
    <w:lvl w:ilvl="0" w:tplc="5900D0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1E07DD3"/>
    <w:multiLevelType w:val="hybridMultilevel"/>
    <w:tmpl w:val="6ABAFDAC"/>
    <w:lvl w:ilvl="0" w:tplc="0510AD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582B6F"/>
    <w:multiLevelType w:val="hybridMultilevel"/>
    <w:tmpl w:val="60C007F2"/>
    <w:lvl w:ilvl="0" w:tplc="1F4AB68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A23FDE"/>
    <w:multiLevelType w:val="hybridMultilevel"/>
    <w:tmpl w:val="EF0AD222"/>
    <w:lvl w:ilvl="0" w:tplc="99945D8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7"/>
    <w:lvlOverride w:ilvl="1">
      <w:startOverride w:val="1"/>
    </w:lvlOverride>
  </w:num>
  <w:num w:numId="4">
    <w:abstractNumId w:val="7"/>
    <w:lvlOverride w:ilvl="1">
      <w:startOverride w:val="1"/>
    </w:lvlOverride>
  </w:num>
  <w:num w:numId="5">
    <w:abstractNumId w:val="7"/>
    <w:lvlOverride w:ilvl="0">
      <w:startOverride w:val="1"/>
      <w:lvl w:ilvl="0" w:tplc="A9F224A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EE876D0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E2A25E6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A2400A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FB880DC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676EBBA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900AFD6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EBEAA6E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146EA4A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7"/>
    <w:lvlOverride w:ilvl="0">
      <w:startOverride w:val="1"/>
      <w:lvl w:ilvl="0" w:tplc="A9F224A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EE876D0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E2A25E6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A2400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FB880D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676EB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900AFD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EBEAA6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146EA4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7"/>
    <w:lvlOverride w:ilvl="0">
      <w:startOverride w:val="1"/>
      <w:lvl w:ilvl="0" w:tplc="A9F224A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EE876D0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E2A25E6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A2400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FB880D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676EB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900AFD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EBEAA6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146EA4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7"/>
    <w:lvlOverride w:ilvl="0">
      <w:startOverride w:val="1"/>
      <w:lvl w:ilvl="0" w:tplc="A9F224A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EE876D0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E2A25E6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A2400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FB880D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676EB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900AFD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EBEAA6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146EA4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7"/>
    <w:lvlOverride w:ilvl="0">
      <w:startOverride w:val="1"/>
      <w:lvl w:ilvl="0" w:tplc="A9F224A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EE876D0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E2A25E6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A2400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FB880D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676EB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900AFD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EBEAA6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146EA4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7"/>
    <w:lvlOverride w:ilvl="0">
      <w:startOverride w:val="1"/>
      <w:lvl w:ilvl="0" w:tplc="A9F224A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EE876D0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E2A25E6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A2400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FB880D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676EB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900AFD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EBEAA6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146EA4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7"/>
    <w:lvlOverride w:ilvl="0">
      <w:startOverride w:val="1"/>
      <w:lvl w:ilvl="0" w:tplc="A9F224A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EE876D0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E2A25E6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33A2400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FB880DC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676EBBA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900AFD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2EBEAA6E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D146EA4A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12"/>
  </w:num>
  <w:num w:numId="13">
    <w:abstractNumId w:val="6"/>
  </w:num>
  <w:num w:numId="14">
    <w:abstractNumId w:val="14"/>
  </w:num>
  <w:num w:numId="15">
    <w:abstractNumId w:val="10"/>
  </w:num>
  <w:num w:numId="16">
    <w:abstractNumId w:val="13"/>
  </w:num>
  <w:num w:numId="17">
    <w:abstractNumId w:val="8"/>
  </w:num>
  <w:num w:numId="18">
    <w:abstractNumId w:val="16"/>
  </w:num>
  <w:num w:numId="19">
    <w:abstractNumId w:val="0"/>
  </w:num>
  <w:num w:numId="20">
    <w:abstractNumId w:val="3"/>
  </w:num>
  <w:num w:numId="21">
    <w:abstractNumId w:val="4"/>
  </w:num>
  <w:num w:numId="22">
    <w:abstractNumId w:val="1"/>
  </w:num>
  <w:num w:numId="23">
    <w:abstractNumId w:val="15"/>
  </w:num>
  <w:num w:numId="24">
    <w:abstractNumId w:val="17"/>
  </w:num>
  <w:num w:numId="25">
    <w:abstractNumId w:val="5"/>
  </w:num>
  <w:num w:numId="26">
    <w:abstractNumId w:val="9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192601"/>
    <w:rsid w:val="001C1A26"/>
    <w:rsid w:val="002618D9"/>
    <w:rsid w:val="004A1390"/>
    <w:rsid w:val="005807BD"/>
    <w:rsid w:val="005B201C"/>
    <w:rsid w:val="00643BAC"/>
    <w:rsid w:val="00721388"/>
    <w:rsid w:val="00810315"/>
    <w:rsid w:val="008246EA"/>
    <w:rsid w:val="00836460"/>
    <w:rsid w:val="00A43986"/>
    <w:rsid w:val="00BF6C63"/>
    <w:rsid w:val="00C527BB"/>
    <w:rsid w:val="00CC18B9"/>
    <w:rsid w:val="00D16348"/>
    <w:rsid w:val="00DA42AB"/>
    <w:rsid w:val="00DE4F16"/>
    <w:rsid w:val="00EE5EB0"/>
    <w:rsid w:val="00FD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6582DFB0</Template>
  <TotalTime>83</TotalTime>
  <Pages>4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GALAMBOSI Alex</dc:creator>
  <cp:lastModifiedBy>GALAMBOSI Alex</cp:lastModifiedBy>
  <cp:revision>6</cp:revision>
  <cp:lastPrinted>2016-05-13T06:35:00Z</cp:lastPrinted>
  <dcterms:created xsi:type="dcterms:W3CDTF">2016-05-13T03:37:00Z</dcterms:created>
  <dcterms:modified xsi:type="dcterms:W3CDTF">2016-05-16T00:01:00Z</dcterms:modified>
</cp:coreProperties>
</file>