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F57EE2" w14:paraId="5D5F07DD" w14:textId="77777777" w:rsidTr="0067228C">
        <w:tc>
          <w:tcPr>
            <w:tcW w:w="10188" w:type="dxa"/>
          </w:tcPr>
          <w:p w14:paraId="46753D3A" w14:textId="77777777" w:rsidR="00ED0C6C" w:rsidRPr="00F57EE2" w:rsidRDefault="00B16259" w:rsidP="0067228C">
            <w:pPr>
              <w:jc w:val="center"/>
              <w:rPr>
                <w:rFonts w:asciiTheme="minorHAnsi" w:hAnsiTheme="minorHAnsi" w:cs="Calibri"/>
                <w:b/>
                <w:sz w:val="28"/>
                <w:szCs w:val="28"/>
              </w:rPr>
            </w:pPr>
            <w:r w:rsidRPr="00F57EE2"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drawing>
                <wp:anchor distT="0" distB="0" distL="114300" distR="114300" simplePos="0" relativeHeight="251651584" behindDoc="0" locked="0" layoutInCell="1" allowOverlap="1" wp14:anchorId="78203D0B" wp14:editId="07D2DA11">
                  <wp:simplePos x="0" y="0"/>
                  <wp:positionH relativeFrom="column">
                    <wp:posOffset>5600700</wp:posOffset>
                  </wp:positionH>
                  <wp:positionV relativeFrom="paragraph">
                    <wp:posOffset>228600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4462B" w:rsidRPr="00F57EE2">
              <w:rPr>
                <w:rFonts w:asciiTheme="minorHAnsi" w:hAnsiTheme="minorHAnsi" w:cs="Calibri"/>
                <w:b/>
                <w:sz w:val="28"/>
                <w:szCs w:val="28"/>
              </w:rPr>
              <w:t>Year 9</w:t>
            </w:r>
          </w:p>
          <w:p w14:paraId="1ABAA35A" w14:textId="77777777" w:rsidR="00ED0C6C" w:rsidRPr="00F57EE2" w:rsidRDefault="00ED0C6C" w:rsidP="0067228C">
            <w:pPr>
              <w:pStyle w:val="Heading1"/>
              <w:rPr>
                <w:rFonts w:asciiTheme="minorHAnsi" w:hAnsiTheme="minorHAnsi" w:cs="Calibri"/>
                <w:sz w:val="28"/>
                <w:szCs w:val="28"/>
              </w:rPr>
            </w:pPr>
          </w:p>
          <w:p w14:paraId="05197FE7" w14:textId="77777777" w:rsidR="003D5A48" w:rsidRPr="00F57EE2" w:rsidRDefault="003D5A48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 w:rsidRPr="00F57EE2">
              <w:rPr>
                <w:rFonts w:asciiTheme="minorHAnsi" w:hAnsiTheme="minorHAnsi" w:cstheme="minorHAnsi"/>
                <w:sz w:val="28"/>
                <w:szCs w:val="28"/>
              </w:rPr>
              <w:t>Test 2 Pathway 2</w:t>
            </w:r>
          </w:p>
          <w:p w14:paraId="3E4C69FB" w14:textId="41BBB82D" w:rsidR="003D5A48" w:rsidRPr="00F57EE2" w:rsidRDefault="00E64197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 w:rsidRPr="00F57EE2">
              <w:rPr>
                <w:rFonts w:asciiTheme="minorHAnsi" w:hAnsiTheme="minorHAnsi" w:cstheme="minorHAnsi"/>
                <w:sz w:val="28"/>
                <w:szCs w:val="28"/>
              </w:rPr>
              <w:t>Surface Area</w:t>
            </w:r>
          </w:p>
          <w:p w14:paraId="148A8A58" w14:textId="77777777" w:rsidR="003D5A48" w:rsidRPr="00F57EE2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14C7CE4C" w:rsidR="00ED0C6C" w:rsidRPr="00F57EE2" w:rsidRDefault="003D5A48" w:rsidP="00E6526A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 w:rsidRPr="00F57EE2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Resources allowed: Calculato</w:t>
            </w:r>
            <w:r w:rsidR="002053E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 and 1 x A4 page one side</w:t>
            </w:r>
          </w:p>
          <w:p w14:paraId="2969DD64" w14:textId="77777777" w:rsidR="00E6526A" w:rsidRPr="00F57EE2" w:rsidRDefault="00E6526A" w:rsidP="00E6526A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ED0C6C" w:rsidRPr="00F57EE2" w14:paraId="16016A0D" w14:textId="77777777" w:rsidTr="0067228C">
        <w:tc>
          <w:tcPr>
            <w:tcW w:w="10188" w:type="dxa"/>
          </w:tcPr>
          <w:p w14:paraId="21BD8E84" w14:textId="77777777" w:rsidR="00ED0C6C" w:rsidRPr="00F57EE2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="Calibri"/>
                <w:sz w:val="24"/>
                <w:szCs w:val="24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</w:p>
          <w:p w14:paraId="001120A5" w14:textId="66FB50A2" w:rsidR="00797334" w:rsidRPr="00F57EE2" w:rsidRDefault="00ED0C6C" w:rsidP="00797334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 xml:space="preserve">Name: ______________________ 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  <w:t>Class: ______</w:t>
            </w:r>
            <w:r w:rsidR="00797334" w:rsidRPr="00F57EE2">
              <w:rPr>
                <w:rFonts w:asciiTheme="minorHAnsi" w:hAnsiTheme="minorHAnsi" w:cs="Calibri"/>
                <w:sz w:val="24"/>
                <w:szCs w:val="24"/>
              </w:rPr>
              <w:tab/>
              <w:t xml:space="preserve">          Time: </w:t>
            </w:r>
            <w:r w:rsidR="0044109B" w:rsidRPr="00F57EE2">
              <w:rPr>
                <w:rFonts w:asciiTheme="minorHAnsi" w:hAnsiTheme="minorHAnsi" w:cs="Calibri"/>
                <w:sz w:val="24"/>
                <w:szCs w:val="24"/>
              </w:rPr>
              <w:t>45</w:t>
            </w:r>
            <w:r w:rsidR="00B431CA" w:rsidRPr="00F57EE2">
              <w:rPr>
                <w:rFonts w:asciiTheme="minorHAnsi" w:hAnsiTheme="minorHAnsi" w:cs="Calibri"/>
                <w:sz w:val="24"/>
                <w:szCs w:val="24"/>
              </w:rPr>
              <w:t xml:space="preserve"> </w:t>
            </w:r>
            <w:r w:rsidR="00797334" w:rsidRPr="00F57EE2">
              <w:rPr>
                <w:rFonts w:asciiTheme="minorHAnsi" w:hAnsiTheme="minorHAnsi" w:cs="Calibri"/>
                <w:sz w:val="24"/>
                <w:szCs w:val="24"/>
              </w:rPr>
              <w:t xml:space="preserve">minutes              </w:t>
            </w:r>
            <w:r w:rsidR="00C44B30" w:rsidRPr="00F57EE2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Total Marks: </w:t>
            </w:r>
            <w:r w:rsidR="002053E5">
              <w:rPr>
                <w:rFonts w:asciiTheme="minorHAnsi" w:hAnsiTheme="minorHAnsi"/>
                <w:sz w:val="24"/>
                <w:szCs w:val="24"/>
                <w:lang w:val="en-US"/>
              </w:rPr>
              <w:t>40</w:t>
            </w:r>
          </w:p>
          <w:p w14:paraId="2C1E0062" w14:textId="77777777" w:rsidR="00ED0C6C" w:rsidRPr="00F57EE2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="Calibri"/>
                <w:sz w:val="24"/>
                <w:szCs w:val="24"/>
              </w:rPr>
            </w:pPr>
          </w:p>
        </w:tc>
      </w:tr>
    </w:tbl>
    <w:p w14:paraId="1464BFD6" w14:textId="529ADEA1" w:rsidR="00C351CE" w:rsidRPr="00F57EE2" w:rsidRDefault="00C351CE" w:rsidP="004A5BC9">
      <w:pPr>
        <w:rPr>
          <w:rFonts w:asciiTheme="minorHAnsi" w:hAnsiTheme="minorHAnsi"/>
          <w:sz w:val="24"/>
          <w:szCs w:val="24"/>
        </w:rPr>
      </w:pPr>
    </w:p>
    <w:p w14:paraId="7770BCB3" w14:textId="1FCCAFE1" w:rsidR="00EC6497" w:rsidRPr="00F57EE2" w:rsidRDefault="00EC6497" w:rsidP="001848B9">
      <w:pPr>
        <w:pStyle w:val="ListParagraph"/>
        <w:numPr>
          <w:ilvl w:val="0"/>
          <w:numId w:val="37"/>
        </w:numPr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(</w:t>
      </w:r>
      <w:r w:rsidR="00C14BCC" w:rsidRPr="00F57EE2">
        <w:rPr>
          <w:rFonts w:asciiTheme="minorHAnsi" w:hAnsiTheme="minorHAnsi"/>
          <w:sz w:val="24"/>
          <w:szCs w:val="24"/>
        </w:rPr>
        <w:t xml:space="preserve">12 </w:t>
      </w:r>
      <w:r w:rsidRPr="00F57EE2">
        <w:rPr>
          <w:rFonts w:asciiTheme="minorHAnsi" w:hAnsiTheme="minorHAnsi"/>
          <w:sz w:val="24"/>
          <w:szCs w:val="24"/>
        </w:rPr>
        <w:t>marks)</w:t>
      </w:r>
    </w:p>
    <w:p w14:paraId="7E81A2E1" w14:textId="236A29BA" w:rsidR="00F57EE2" w:rsidRPr="00F57EE2" w:rsidRDefault="001848B9" w:rsidP="00EC6497">
      <w:pPr>
        <w:pStyle w:val="ListParagraph"/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Calculate the area of the following shapes</w:t>
      </w:r>
      <w:r w:rsidR="006C70BA">
        <w:rPr>
          <w:rFonts w:asciiTheme="minorHAnsi" w:hAnsiTheme="minorHAnsi"/>
          <w:sz w:val="24"/>
          <w:szCs w:val="24"/>
        </w:rPr>
        <w:t xml:space="preserve"> correct to two decimal places</w:t>
      </w:r>
    </w:p>
    <w:p w14:paraId="4DDB7D25" w14:textId="77777777" w:rsidR="00F57EE2" w:rsidRPr="00F57EE2" w:rsidRDefault="00F57EE2" w:rsidP="00EC6497">
      <w:pPr>
        <w:pStyle w:val="ListParagraph"/>
        <w:rPr>
          <w:rFonts w:asciiTheme="minorHAnsi" w:hAnsiTheme="minorHAnsi"/>
          <w:sz w:val="24"/>
          <w:szCs w:val="24"/>
        </w:rPr>
      </w:pPr>
    </w:p>
    <w:p w14:paraId="785CDFBC" w14:textId="1E997445" w:rsidR="00F57EE2" w:rsidRPr="00F57EE2" w:rsidRDefault="00F57EE2" w:rsidP="00EC6497">
      <w:pPr>
        <w:pStyle w:val="ListParagraph"/>
        <w:rPr>
          <w:rFonts w:asciiTheme="minorHAnsi" w:hAnsiTheme="minorHAnsi"/>
          <w:sz w:val="24"/>
          <w:szCs w:val="24"/>
        </w:rPr>
      </w:pPr>
    </w:p>
    <w:p w14:paraId="31F69F67" w14:textId="1C1AC5A2" w:rsidR="001848B9" w:rsidRPr="00F57EE2" w:rsidRDefault="001848B9" w:rsidP="00EC6497">
      <w:pPr>
        <w:pStyle w:val="ListParagraph"/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16"/>
        <w:gridCol w:w="2126"/>
        <w:gridCol w:w="1134"/>
        <w:gridCol w:w="3792"/>
      </w:tblGrid>
      <w:tr w:rsidR="00C14BCC" w:rsidRPr="00F57EE2" w14:paraId="128C00AD" w14:textId="59E6CF21" w:rsidTr="00F57EE2">
        <w:trPr>
          <w:trHeight w:val="3424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5D34FB9D" w14:textId="79A48F0C" w:rsidR="00C14BCC" w:rsidRPr="00F57EE2" w:rsidRDefault="00C14BCC" w:rsidP="00F95D1C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54A59EA2" w14:textId="70D88F0A" w:rsidR="00C14BCC" w:rsidRPr="00F57EE2" w:rsidRDefault="007815C9" w:rsidP="00F95D1C">
            <w:pPr>
              <w:rPr>
                <w:rFonts w:asciiTheme="minorHAnsi" w:hAnsiTheme="minorHAnsi"/>
                <w:sz w:val="24"/>
                <w:szCs w:val="24"/>
              </w:rPr>
            </w:pPr>
            <w:r>
              <w:object w:dxaOrig="1470" w:dyaOrig="2070" w14:anchorId="3EDAF43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3.5pt;height:103.5pt" o:ole="">
                  <v:imagedata r:id="rId9" o:title=""/>
                </v:shape>
                <o:OLEObject Type="Embed" ProgID="PBrush" ShapeID="_x0000_i1025" DrawAspect="Content" ObjectID="_1519547323" r:id="rId10"/>
              </w:object>
            </w:r>
          </w:p>
          <w:p w14:paraId="70C39C91" w14:textId="532FE1DF" w:rsidR="00C14BCC" w:rsidRPr="00F57EE2" w:rsidRDefault="00C14BCC" w:rsidP="00F95D1C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076D69C0" w14:textId="428182A7" w:rsidR="00C14BCC" w:rsidRPr="00F57EE2" w:rsidRDefault="00C14BCC" w:rsidP="00F95D1C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0B7E96A9" w14:textId="77777777" w:rsidR="00C14BCC" w:rsidRPr="00F57EE2" w:rsidRDefault="00C14BCC" w:rsidP="00F95D1C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126695CF" w14:textId="77777777" w:rsidR="00C14BCC" w:rsidRPr="00F57EE2" w:rsidRDefault="00C14BCC" w:rsidP="00F95D1C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14CC97BA" w14:textId="77777777" w:rsidR="002C1F4F" w:rsidRPr="00F57EE2" w:rsidRDefault="002C1F4F" w:rsidP="00F95D1C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07E573BF" w14:textId="77777777" w:rsidR="002C1F4F" w:rsidRPr="00F57EE2" w:rsidRDefault="002C1F4F" w:rsidP="00F95D1C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08960A35" w14:textId="77777777" w:rsidR="002C1F4F" w:rsidRPr="00F57EE2" w:rsidRDefault="002C1F4F" w:rsidP="00F95D1C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35747FB2" w14:textId="6A2F534A" w:rsidR="002C1F4F" w:rsidRPr="00F57EE2" w:rsidRDefault="002C1F4F" w:rsidP="00F95D1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CED5F1" w14:textId="77777777" w:rsidR="007815C9" w:rsidRPr="007815C9" w:rsidRDefault="007815C9" w:rsidP="007815C9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5153AFCC" w14:textId="16853F01" w:rsidR="00C14BCC" w:rsidRPr="007815C9" w:rsidRDefault="007815C9" w:rsidP="007815C9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  <w:r>
              <w:object w:dxaOrig="2145" w:dyaOrig="1965" w14:anchorId="4A5413B7">
                <v:shape id="_x0000_i1026" type="#_x0000_t75" style="width:107.25pt;height:98.25pt" o:ole="">
                  <v:imagedata r:id="rId11" o:title=""/>
                </v:shape>
                <o:OLEObject Type="Embed" ProgID="PBrush" ShapeID="_x0000_i1026" DrawAspect="Content" ObjectID="_1519547324" r:id="rId12"/>
              </w:objec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0775655D" w14:textId="77777777" w:rsidR="007815C9" w:rsidRPr="007815C9" w:rsidRDefault="007815C9" w:rsidP="00F95D1C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/>
                <w:noProof/>
                <w:sz w:val="24"/>
                <w:szCs w:val="24"/>
                <w:lang w:eastAsia="en-AU"/>
              </w:rPr>
            </w:pPr>
          </w:p>
          <w:p w14:paraId="06A51A7B" w14:textId="262C2ADF" w:rsidR="00C14BCC" w:rsidRPr="00F57EE2" w:rsidRDefault="007815C9" w:rsidP="007815C9">
            <w:pPr>
              <w:pStyle w:val="ListParagraph"/>
              <w:rPr>
                <w:rFonts w:asciiTheme="minorHAnsi" w:hAnsiTheme="minorHAnsi"/>
                <w:noProof/>
                <w:sz w:val="24"/>
                <w:szCs w:val="24"/>
                <w:lang w:eastAsia="en-AU"/>
              </w:rPr>
            </w:pPr>
            <w:r>
              <w:object w:dxaOrig="1800" w:dyaOrig="1320" w14:anchorId="10945922">
                <v:shape id="_x0000_i1027" type="#_x0000_t75" style="width:90pt;height:66pt" o:ole="">
                  <v:imagedata r:id="rId13" o:title=""/>
                </v:shape>
                <o:OLEObject Type="Embed" ProgID="PBrush" ShapeID="_x0000_i1027" DrawAspect="Content" ObjectID="_1519547325" r:id="rId14"/>
              </w:object>
            </w:r>
          </w:p>
        </w:tc>
      </w:tr>
      <w:tr w:rsidR="00C14BCC" w:rsidRPr="00F57EE2" w14:paraId="30AB1776" w14:textId="18377090" w:rsidTr="00F57EE2">
        <w:tc>
          <w:tcPr>
            <w:tcW w:w="53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F2066C" w14:textId="40E2F158" w:rsidR="00C14BCC" w:rsidRPr="00F57EE2" w:rsidRDefault="00C14BCC" w:rsidP="00F95D1C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34F12102" w14:textId="70CCEDB3" w:rsidR="00C14BCC" w:rsidRPr="00F57EE2" w:rsidRDefault="007815C9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  <w:r>
              <w:object w:dxaOrig="4050" w:dyaOrig="2220" w14:anchorId="135CF919">
                <v:shape id="_x0000_i1028" type="#_x0000_t75" style="width:202.5pt;height:111pt" o:ole="">
                  <v:imagedata r:id="rId15" o:title=""/>
                </v:shape>
                <o:OLEObject Type="Embed" ProgID="PBrush" ShapeID="_x0000_i1028" DrawAspect="Content" ObjectID="_1519547326" r:id="rId16"/>
              </w:object>
            </w:r>
          </w:p>
          <w:p w14:paraId="218C0AB1" w14:textId="5351D1F5" w:rsidR="00C14BCC" w:rsidRPr="00F57EE2" w:rsidRDefault="00C14BCC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1482EE49" w14:textId="77777777" w:rsidR="00C14BCC" w:rsidRPr="00F57EE2" w:rsidRDefault="00C14BCC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7DFC3305" w14:textId="77777777" w:rsidR="00C14BCC" w:rsidRPr="00F57EE2" w:rsidRDefault="00C14BCC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7F123FFC" w14:textId="77777777" w:rsidR="002C1F4F" w:rsidRPr="00F57EE2" w:rsidRDefault="002C1F4F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7A2D913E" w14:textId="77777777" w:rsidR="002C1F4F" w:rsidRPr="00F57EE2" w:rsidRDefault="002C1F4F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4129EA8A" w14:textId="77777777" w:rsidR="002C1F4F" w:rsidRPr="00F57EE2" w:rsidRDefault="002C1F4F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00178315" w14:textId="77777777" w:rsidR="002C1F4F" w:rsidRPr="00F57EE2" w:rsidRDefault="002C1F4F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210C7307" w14:textId="77777777" w:rsidR="002C1F4F" w:rsidRPr="00F57EE2" w:rsidRDefault="002C1F4F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75A5A86F" w14:textId="77777777" w:rsidR="002C1F4F" w:rsidRPr="00F57EE2" w:rsidRDefault="002C1F4F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27EFB7F5" w14:textId="77777777" w:rsidR="002C1F4F" w:rsidRPr="00F57EE2" w:rsidRDefault="002C1F4F" w:rsidP="00F57EE2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3270EDCC" w14:textId="77777777" w:rsidR="002C1F4F" w:rsidRPr="00F57EE2" w:rsidRDefault="002C1F4F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4F3E321D" w14:textId="77777777" w:rsidR="00C14BCC" w:rsidRPr="00F57EE2" w:rsidRDefault="00C14BCC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0DF46C3E" w14:textId="2914D311" w:rsidR="00C14BCC" w:rsidRPr="00F57EE2" w:rsidRDefault="00C14BCC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9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9C6585" w14:textId="0309D1F8" w:rsidR="00C14BCC" w:rsidRPr="00F57EE2" w:rsidRDefault="00C14BCC" w:rsidP="00F95D1C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21E614F0" w14:textId="38979DAA" w:rsidR="00C14BCC" w:rsidRPr="00F57EE2" w:rsidRDefault="007815C9" w:rsidP="007815C9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  <w:r>
              <w:object w:dxaOrig="3555" w:dyaOrig="1980" w14:anchorId="3AE9DB87">
                <v:shape id="_x0000_i1029" type="#_x0000_t75" style="width:177.75pt;height:99pt" o:ole="">
                  <v:imagedata r:id="rId17" o:title=""/>
                </v:shape>
                <o:OLEObject Type="Embed" ProgID="PBrush" ShapeID="_x0000_i1029" DrawAspect="Content" ObjectID="_1519547327" r:id="rId18"/>
              </w:object>
            </w:r>
          </w:p>
        </w:tc>
      </w:tr>
    </w:tbl>
    <w:p w14:paraId="63A4DE4B" w14:textId="77777777" w:rsidR="001848B9" w:rsidRPr="00F57EE2" w:rsidRDefault="001848B9" w:rsidP="00F57EE2">
      <w:pPr>
        <w:rPr>
          <w:rFonts w:asciiTheme="minorHAnsi" w:hAnsiTheme="minorHAnsi"/>
          <w:sz w:val="24"/>
          <w:szCs w:val="24"/>
        </w:rPr>
      </w:pPr>
    </w:p>
    <w:p w14:paraId="58C9E909" w14:textId="77777777" w:rsidR="00E64197" w:rsidRPr="00F57EE2" w:rsidRDefault="00E64197" w:rsidP="004A5BC9">
      <w:pPr>
        <w:rPr>
          <w:rFonts w:asciiTheme="minorHAnsi" w:hAnsiTheme="minorHAnsi"/>
          <w:sz w:val="24"/>
          <w:szCs w:val="24"/>
        </w:rPr>
      </w:pPr>
    </w:p>
    <w:p w14:paraId="58FB9D90" w14:textId="044783FD" w:rsidR="00E64197" w:rsidRPr="00F57EE2" w:rsidRDefault="00EC6497" w:rsidP="001848B9">
      <w:pPr>
        <w:pStyle w:val="ListParagraph"/>
        <w:numPr>
          <w:ilvl w:val="0"/>
          <w:numId w:val="37"/>
        </w:numPr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(</w:t>
      </w:r>
      <w:r w:rsidR="00B41E63">
        <w:rPr>
          <w:rFonts w:asciiTheme="minorHAnsi" w:hAnsiTheme="minorHAnsi"/>
          <w:sz w:val="24"/>
          <w:szCs w:val="24"/>
        </w:rPr>
        <w:t xml:space="preserve">3 </w:t>
      </w:r>
      <w:r w:rsidRPr="00F57EE2">
        <w:rPr>
          <w:rFonts w:asciiTheme="minorHAnsi" w:hAnsiTheme="minorHAnsi"/>
          <w:sz w:val="24"/>
          <w:szCs w:val="24"/>
        </w:rPr>
        <w:t>marks)</w:t>
      </w:r>
    </w:p>
    <w:p w14:paraId="380E66A4" w14:textId="77777777" w:rsidR="005C048E" w:rsidRPr="00F57EE2" w:rsidRDefault="009660F1" w:rsidP="00EC6497">
      <w:pPr>
        <w:pStyle w:val="ListParagraph"/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An</w:t>
      </w:r>
      <w:r w:rsidR="00EC6497" w:rsidRPr="00F57EE2">
        <w:rPr>
          <w:rFonts w:asciiTheme="minorHAnsi" w:hAnsiTheme="minorHAnsi"/>
          <w:sz w:val="24"/>
          <w:szCs w:val="24"/>
        </w:rPr>
        <w:t xml:space="preserve"> area of lawn </w:t>
      </w:r>
      <w:r w:rsidR="005C048E" w:rsidRPr="00F57EE2">
        <w:rPr>
          <w:rFonts w:asciiTheme="minorHAnsi" w:hAnsiTheme="minorHAnsi"/>
          <w:sz w:val="24"/>
          <w:szCs w:val="24"/>
        </w:rPr>
        <w:t>in a</w:t>
      </w:r>
      <w:r w:rsidRPr="00F57EE2">
        <w:rPr>
          <w:rFonts w:asciiTheme="minorHAnsi" w:hAnsiTheme="minorHAnsi"/>
          <w:sz w:val="24"/>
          <w:szCs w:val="24"/>
        </w:rPr>
        <w:t xml:space="preserve"> backyard </w:t>
      </w:r>
      <w:r w:rsidR="00EC6497" w:rsidRPr="00F57EE2">
        <w:rPr>
          <w:rFonts w:asciiTheme="minorHAnsi" w:hAnsiTheme="minorHAnsi"/>
          <w:sz w:val="24"/>
          <w:szCs w:val="24"/>
        </w:rPr>
        <w:t>is made up of a rectangle measuring 12m by 13</w:t>
      </w:r>
      <w:r w:rsidR="005C048E" w:rsidRPr="00F57EE2">
        <w:rPr>
          <w:rFonts w:asciiTheme="minorHAnsi" w:hAnsiTheme="minorHAnsi"/>
          <w:sz w:val="24"/>
          <w:szCs w:val="24"/>
        </w:rPr>
        <w:t xml:space="preserve">m. In the centre of the lawn area there is a </w:t>
      </w:r>
      <w:r w:rsidRPr="00F57EE2">
        <w:rPr>
          <w:rFonts w:asciiTheme="minorHAnsi" w:hAnsiTheme="minorHAnsi"/>
          <w:sz w:val="24"/>
          <w:szCs w:val="24"/>
        </w:rPr>
        <w:t xml:space="preserve">paved </w:t>
      </w:r>
      <w:r w:rsidR="005C048E" w:rsidRPr="00F57EE2">
        <w:rPr>
          <w:rFonts w:asciiTheme="minorHAnsi" w:hAnsiTheme="minorHAnsi"/>
          <w:sz w:val="24"/>
          <w:szCs w:val="24"/>
        </w:rPr>
        <w:t xml:space="preserve">area in the shape of a circle </w:t>
      </w:r>
      <w:r w:rsidRPr="00F57EE2">
        <w:rPr>
          <w:rFonts w:asciiTheme="minorHAnsi" w:hAnsiTheme="minorHAnsi"/>
          <w:sz w:val="24"/>
          <w:szCs w:val="24"/>
        </w:rPr>
        <w:t>with a radius of 2</w:t>
      </w:r>
      <w:r w:rsidR="00EC6497" w:rsidRPr="00F57EE2">
        <w:rPr>
          <w:rFonts w:asciiTheme="minorHAnsi" w:hAnsiTheme="minorHAnsi"/>
          <w:sz w:val="24"/>
          <w:szCs w:val="24"/>
        </w:rPr>
        <w:t xml:space="preserve">m. Find the total area of lawn correct to two decimal places. </w:t>
      </w:r>
    </w:p>
    <w:p w14:paraId="15802872" w14:textId="1B847BDF" w:rsidR="00EC6497" w:rsidRPr="00F57EE2" w:rsidRDefault="00EC6497" w:rsidP="00EC6497">
      <w:pPr>
        <w:pStyle w:val="ListParagraph"/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(Hint: Draw a diagram)</w:t>
      </w:r>
    </w:p>
    <w:p w14:paraId="28BA62F5" w14:textId="77777777" w:rsidR="00E64197" w:rsidRPr="00F57EE2" w:rsidRDefault="00E64197" w:rsidP="004A5BC9">
      <w:pPr>
        <w:rPr>
          <w:rFonts w:asciiTheme="minorHAnsi" w:hAnsiTheme="minorHAnsi"/>
          <w:sz w:val="24"/>
          <w:szCs w:val="24"/>
        </w:rPr>
      </w:pPr>
    </w:p>
    <w:p w14:paraId="3E1A40FE" w14:textId="77777777" w:rsidR="00C14BCC" w:rsidRPr="00F57EE2" w:rsidRDefault="00C14BCC" w:rsidP="004A5BC9">
      <w:pPr>
        <w:rPr>
          <w:rFonts w:asciiTheme="minorHAnsi" w:hAnsiTheme="minorHAnsi"/>
          <w:sz w:val="24"/>
          <w:szCs w:val="24"/>
        </w:rPr>
      </w:pPr>
    </w:p>
    <w:p w14:paraId="103C14E9" w14:textId="77777777" w:rsidR="00C14BCC" w:rsidRPr="00F57EE2" w:rsidRDefault="00C14BCC" w:rsidP="004A5BC9">
      <w:pPr>
        <w:rPr>
          <w:rFonts w:asciiTheme="minorHAnsi" w:hAnsiTheme="minorHAnsi"/>
          <w:sz w:val="24"/>
          <w:szCs w:val="24"/>
        </w:rPr>
      </w:pPr>
    </w:p>
    <w:p w14:paraId="6BFAF0CE" w14:textId="77777777" w:rsidR="00C14BCC" w:rsidRPr="00F57EE2" w:rsidRDefault="00C14BCC" w:rsidP="004A5BC9">
      <w:pPr>
        <w:rPr>
          <w:rFonts w:asciiTheme="minorHAnsi" w:hAnsiTheme="minorHAnsi"/>
          <w:sz w:val="24"/>
          <w:szCs w:val="24"/>
        </w:rPr>
      </w:pPr>
    </w:p>
    <w:p w14:paraId="14F4F797" w14:textId="77777777" w:rsidR="00C14BCC" w:rsidRPr="00F57EE2" w:rsidRDefault="00C14BCC" w:rsidP="004A5BC9">
      <w:pPr>
        <w:rPr>
          <w:rFonts w:asciiTheme="minorHAnsi" w:hAnsiTheme="minorHAnsi"/>
          <w:sz w:val="24"/>
          <w:szCs w:val="24"/>
        </w:rPr>
      </w:pPr>
    </w:p>
    <w:p w14:paraId="14CB0CC9" w14:textId="77777777" w:rsidR="00C14BCC" w:rsidRPr="00F57EE2" w:rsidRDefault="00C14BCC" w:rsidP="004A5BC9">
      <w:pPr>
        <w:rPr>
          <w:rFonts w:asciiTheme="minorHAnsi" w:hAnsiTheme="minorHAnsi"/>
          <w:sz w:val="24"/>
          <w:szCs w:val="24"/>
        </w:rPr>
      </w:pPr>
    </w:p>
    <w:p w14:paraId="4CB645F3" w14:textId="77777777" w:rsidR="00C14BCC" w:rsidRPr="00F57EE2" w:rsidRDefault="00C14BCC" w:rsidP="004A5BC9">
      <w:pPr>
        <w:rPr>
          <w:rFonts w:asciiTheme="minorHAnsi" w:hAnsiTheme="minorHAnsi"/>
          <w:sz w:val="24"/>
          <w:szCs w:val="24"/>
        </w:rPr>
      </w:pPr>
    </w:p>
    <w:p w14:paraId="07A64755" w14:textId="77777777" w:rsidR="00C14BCC" w:rsidRPr="00F57EE2" w:rsidRDefault="00C14BCC" w:rsidP="004A5BC9">
      <w:pPr>
        <w:rPr>
          <w:rFonts w:asciiTheme="minorHAnsi" w:hAnsiTheme="minorHAnsi"/>
          <w:sz w:val="24"/>
          <w:szCs w:val="24"/>
        </w:rPr>
      </w:pPr>
    </w:p>
    <w:p w14:paraId="312A1DE8" w14:textId="77777777" w:rsidR="005C048E" w:rsidRPr="00F57EE2" w:rsidRDefault="005C048E" w:rsidP="004A5BC9">
      <w:pPr>
        <w:rPr>
          <w:rFonts w:asciiTheme="minorHAnsi" w:hAnsiTheme="minorHAnsi"/>
          <w:sz w:val="24"/>
          <w:szCs w:val="24"/>
        </w:rPr>
      </w:pPr>
    </w:p>
    <w:p w14:paraId="66CF5CFC" w14:textId="77777777" w:rsidR="00F57EE2" w:rsidRPr="00F57EE2" w:rsidRDefault="00F57EE2" w:rsidP="004A5BC9">
      <w:pPr>
        <w:rPr>
          <w:rFonts w:asciiTheme="minorHAnsi" w:hAnsiTheme="minorHAnsi"/>
          <w:sz w:val="24"/>
          <w:szCs w:val="24"/>
        </w:rPr>
      </w:pPr>
    </w:p>
    <w:p w14:paraId="3C2F0E7B" w14:textId="77777777" w:rsidR="00F57EE2" w:rsidRPr="00F57EE2" w:rsidRDefault="00F57EE2" w:rsidP="004A5BC9">
      <w:pPr>
        <w:rPr>
          <w:rFonts w:asciiTheme="minorHAnsi" w:hAnsiTheme="minorHAnsi"/>
          <w:sz w:val="24"/>
          <w:szCs w:val="24"/>
        </w:rPr>
      </w:pPr>
    </w:p>
    <w:p w14:paraId="744B63D7" w14:textId="77777777" w:rsidR="00F57EE2" w:rsidRPr="00F57EE2" w:rsidRDefault="00F57EE2" w:rsidP="004A5BC9">
      <w:pPr>
        <w:rPr>
          <w:rFonts w:asciiTheme="minorHAnsi" w:hAnsiTheme="minorHAnsi"/>
          <w:sz w:val="24"/>
          <w:szCs w:val="24"/>
        </w:rPr>
      </w:pPr>
    </w:p>
    <w:p w14:paraId="37CA2A45" w14:textId="77777777" w:rsidR="005C048E" w:rsidRPr="00F57EE2" w:rsidRDefault="005C048E" w:rsidP="004A5BC9">
      <w:pPr>
        <w:rPr>
          <w:rFonts w:asciiTheme="minorHAnsi" w:hAnsiTheme="minorHAnsi"/>
          <w:sz w:val="24"/>
          <w:szCs w:val="24"/>
        </w:rPr>
      </w:pPr>
    </w:p>
    <w:p w14:paraId="110B495F" w14:textId="77777777" w:rsidR="00C14BCC" w:rsidRDefault="00C14BCC" w:rsidP="004A5BC9">
      <w:pPr>
        <w:rPr>
          <w:rFonts w:asciiTheme="minorHAnsi" w:hAnsiTheme="minorHAnsi"/>
          <w:sz w:val="24"/>
          <w:szCs w:val="24"/>
        </w:rPr>
      </w:pPr>
    </w:p>
    <w:p w14:paraId="2FD58A1F" w14:textId="77777777" w:rsidR="00F57EE2" w:rsidRDefault="00F57EE2" w:rsidP="004A5BC9">
      <w:pPr>
        <w:rPr>
          <w:rFonts w:asciiTheme="minorHAnsi" w:hAnsiTheme="minorHAnsi"/>
          <w:sz w:val="24"/>
          <w:szCs w:val="24"/>
        </w:rPr>
      </w:pPr>
    </w:p>
    <w:p w14:paraId="2E208168" w14:textId="77777777" w:rsidR="00F57EE2" w:rsidRPr="00F57EE2" w:rsidRDefault="00F57EE2" w:rsidP="004A5BC9">
      <w:pPr>
        <w:rPr>
          <w:rFonts w:asciiTheme="minorHAnsi" w:hAnsiTheme="minorHAnsi"/>
          <w:sz w:val="24"/>
          <w:szCs w:val="24"/>
        </w:rPr>
      </w:pPr>
    </w:p>
    <w:p w14:paraId="790A6B8B" w14:textId="77777777" w:rsidR="00C14BCC" w:rsidRPr="00F57EE2" w:rsidRDefault="00C14BCC" w:rsidP="004A5BC9">
      <w:pPr>
        <w:rPr>
          <w:rFonts w:asciiTheme="minorHAnsi" w:hAnsiTheme="minorHAnsi"/>
          <w:sz w:val="24"/>
          <w:szCs w:val="24"/>
        </w:rPr>
      </w:pPr>
    </w:p>
    <w:p w14:paraId="1848FF00" w14:textId="4959E857" w:rsidR="00F00A2D" w:rsidRPr="00F57EE2" w:rsidRDefault="00F00A2D" w:rsidP="00EC6497">
      <w:pPr>
        <w:pStyle w:val="ListParagraph"/>
        <w:numPr>
          <w:ilvl w:val="0"/>
          <w:numId w:val="37"/>
        </w:numPr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(</w:t>
      </w:r>
      <w:r w:rsidR="00801A85" w:rsidRPr="00F57EE2">
        <w:rPr>
          <w:rFonts w:asciiTheme="minorHAnsi" w:hAnsiTheme="minorHAnsi"/>
          <w:sz w:val="24"/>
          <w:szCs w:val="24"/>
        </w:rPr>
        <w:t xml:space="preserve">2 </w:t>
      </w:r>
      <w:r w:rsidRPr="00F57EE2">
        <w:rPr>
          <w:rFonts w:asciiTheme="minorHAnsi" w:hAnsiTheme="minorHAnsi"/>
          <w:sz w:val="24"/>
          <w:szCs w:val="24"/>
        </w:rPr>
        <w:t>marks)</w:t>
      </w:r>
    </w:p>
    <w:p w14:paraId="0F19D93B" w14:textId="61C46800" w:rsidR="00F00A2D" w:rsidRPr="00F57EE2" w:rsidRDefault="00F00A2D" w:rsidP="00F00A2D">
      <w:pPr>
        <w:pStyle w:val="ListParagraph"/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 xml:space="preserve">Draw the net of the following </w:t>
      </w:r>
      <w:r w:rsidR="005C048E" w:rsidRPr="00F57EE2">
        <w:rPr>
          <w:rFonts w:asciiTheme="minorHAnsi" w:hAnsiTheme="minorHAnsi"/>
          <w:sz w:val="24"/>
          <w:szCs w:val="24"/>
        </w:rPr>
        <w:t>objects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0"/>
        <w:gridCol w:w="5108"/>
      </w:tblGrid>
      <w:tr w:rsidR="005E51C3" w:rsidRPr="00F57EE2" w14:paraId="02C22A28" w14:textId="77777777" w:rsidTr="00F57EE2">
        <w:trPr>
          <w:trHeight w:val="2909"/>
        </w:trPr>
        <w:tc>
          <w:tcPr>
            <w:tcW w:w="5494" w:type="dxa"/>
          </w:tcPr>
          <w:p w14:paraId="096D50C9" w14:textId="77777777" w:rsidR="005E51C3" w:rsidRPr="00F57EE2" w:rsidRDefault="005E51C3" w:rsidP="005E51C3">
            <w:pPr>
              <w:pStyle w:val="ListParagraph"/>
              <w:numPr>
                <w:ilvl w:val="0"/>
                <w:numId w:val="38"/>
              </w:numPr>
              <w:rPr>
                <w:rFonts w:asciiTheme="minorHAnsi" w:hAnsiTheme="minorHAnsi"/>
                <w:sz w:val="24"/>
                <w:szCs w:val="24"/>
              </w:rPr>
            </w:pPr>
            <w:r w:rsidRPr="00F57EE2">
              <w:rPr>
                <w:rFonts w:asciiTheme="minorHAnsi" w:hAnsiTheme="minorHAnsi"/>
                <w:sz w:val="24"/>
                <w:szCs w:val="24"/>
              </w:rPr>
              <w:t>Rectangular prism</w:t>
            </w:r>
          </w:p>
          <w:p w14:paraId="181DE27D" w14:textId="77777777" w:rsidR="005E51C3" w:rsidRPr="00F57EE2" w:rsidRDefault="005E51C3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4D868930" w14:textId="77777777" w:rsidR="00F57EE2" w:rsidRP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3D49D49F" w14:textId="77777777" w:rsidR="00F57EE2" w:rsidRP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546EBDF7" w14:textId="77777777" w:rsidR="00F57EE2" w:rsidRP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377A7D47" w14:textId="77777777" w:rsidR="00F57EE2" w:rsidRP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7124F0BF" w14:textId="77777777" w:rsidR="00F57EE2" w:rsidRP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3134B511" w14:textId="77777777" w:rsidR="00F57EE2" w:rsidRP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4B3A098E" w14:textId="77777777" w:rsid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646DB011" w14:textId="77777777" w:rsidR="00F57EE2" w:rsidRP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0C8D5A4A" w14:textId="77777777" w:rsidR="00F57EE2" w:rsidRP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25CD8A39" w14:textId="77777777" w:rsidR="00F57EE2" w:rsidRP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593C6F2B" w14:textId="77777777" w:rsidR="00F57EE2" w:rsidRP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404C9C0E" w14:textId="77777777" w:rsid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560B9123" w14:textId="77777777" w:rsid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14CBD392" w14:textId="77777777" w:rsid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6A803212" w14:textId="77777777" w:rsid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530DD8EB" w14:textId="77777777" w:rsid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55479D4A" w14:textId="77777777" w:rsid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376A0BA1" w14:textId="77777777" w:rsid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7A4D00F7" w14:textId="77777777" w:rsid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772B0FFE" w14:textId="77777777" w:rsid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4A1184AD" w14:textId="77777777" w:rsid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3E2CE33C" w14:textId="77777777" w:rsidR="00F57EE2" w:rsidRPr="00F57EE2" w:rsidRDefault="00F57EE2" w:rsidP="00F00A2D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94" w:type="dxa"/>
          </w:tcPr>
          <w:p w14:paraId="5B1654DB" w14:textId="3B206273" w:rsidR="005E51C3" w:rsidRPr="00F57EE2" w:rsidRDefault="005E51C3" w:rsidP="00F57EE2">
            <w:pPr>
              <w:pStyle w:val="ListParagraph"/>
              <w:numPr>
                <w:ilvl w:val="0"/>
                <w:numId w:val="38"/>
              </w:numPr>
              <w:rPr>
                <w:rFonts w:asciiTheme="minorHAnsi" w:hAnsiTheme="minorHAnsi"/>
                <w:sz w:val="24"/>
                <w:szCs w:val="24"/>
              </w:rPr>
            </w:pPr>
            <w:r w:rsidRPr="00F57EE2">
              <w:rPr>
                <w:rFonts w:asciiTheme="minorHAnsi" w:hAnsiTheme="minorHAnsi"/>
                <w:sz w:val="24"/>
                <w:szCs w:val="24"/>
              </w:rPr>
              <w:t>Cylinder</w:t>
            </w:r>
          </w:p>
        </w:tc>
      </w:tr>
    </w:tbl>
    <w:p w14:paraId="6A505FA7" w14:textId="77777777" w:rsidR="005E51C3" w:rsidRPr="00F57EE2" w:rsidRDefault="005E51C3" w:rsidP="00F00A2D">
      <w:pPr>
        <w:pStyle w:val="ListParagraph"/>
        <w:rPr>
          <w:rFonts w:asciiTheme="minorHAnsi" w:hAnsiTheme="minorHAnsi"/>
          <w:sz w:val="24"/>
          <w:szCs w:val="24"/>
        </w:rPr>
      </w:pPr>
    </w:p>
    <w:p w14:paraId="7353C09F" w14:textId="609109E8" w:rsidR="001848B9" w:rsidRPr="00F57EE2" w:rsidRDefault="005C048E" w:rsidP="00EC6497">
      <w:pPr>
        <w:pStyle w:val="ListParagraph"/>
        <w:numPr>
          <w:ilvl w:val="0"/>
          <w:numId w:val="37"/>
        </w:numPr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(</w:t>
      </w:r>
      <w:r w:rsidR="00527A80">
        <w:rPr>
          <w:rFonts w:asciiTheme="minorHAnsi" w:hAnsiTheme="minorHAnsi"/>
          <w:sz w:val="24"/>
          <w:szCs w:val="24"/>
        </w:rPr>
        <w:t xml:space="preserve"> </w:t>
      </w:r>
      <w:r w:rsidR="009D5C78">
        <w:rPr>
          <w:rFonts w:asciiTheme="minorHAnsi" w:hAnsiTheme="minorHAnsi"/>
          <w:sz w:val="24"/>
          <w:szCs w:val="24"/>
        </w:rPr>
        <w:t>12</w:t>
      </w:r>
      <w:r w:rsidRPr="00F57EE2">
        <w:rPr>
          <w:rFonts w:asciiTheme="minorHAnsi" w:hAnsiTheme="minorHAnsi"/>
          <w:sz w:val="24"/>
          <w:szCs w:val="24"/>
        </w:rPr>
        <w:t>marks)</w:t>
      </w:r>
    </w:p>
    <w:p w14:paraId="32F9FDE0" w14:textId="37211C73" w:rsidR="005E51C3" w:rsidRPr="00F57EE2" w:rsidRDefault="005E51C3" w:rsidP="005E51C3">
      <w:pPr>
        <w:pStyle w:val="ListParagraph"/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Calculate the surface area of the following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75"/>
        <w:gridCol w:w="4678"/>
      </w:tblGrid>
      <w:tr w:rsidR="00D067E0" w:rsidRPr="00F57EE2" w14:paraId="0204DC9F" w14:textId="77777777" w:rsidTr="009D5C78">
        <w:trPr>
          <w:trHeight w:val="6052"/>
        </w:trPr>
        <w:tc>
          <w:tcPr>
            <w:tcW w:w="4775" w:type="dxa"/>
          </w:tcPr>
          <w:p w14:paraId="390BFFAD" w14:textId="3EB64F9C" w:rsidR="00D067E0" w:rsidRPr="00F57EE2" w:rsidRDefault="00D067E0" w:rsidP="005E51C3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4B75905F" w14:textId="77777777" w:rsidR="00D067E0" w:rsidRPr="00F57EE2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78307C00" w14:textId="77777777" w:rsidR="00D067E0" w:rsidRPr="00F57EE2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771216FD" w14:textId="77777777" w:rsidR="00D067E0" w:rsidRPr="00F57EE2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0C08E605" w14:textId="7E6EDDF9" w:rsidR="00D067E0" w:rsidRPr="00F57EE2" w:rsidRDefault="00527A80" w:rsidP="005E51C3">
            <w:pPr>
              <w:rPr>
                <w:rFonts w:asciiTheme="minorHAnsi" w:hAnsiTheme="minorHAnsi"/>
                <w:sz w:val="24"/>
                <w:szCs w:val="24"/>
              </w:rPr>
            </w:pPr>
            <w:r>
              <w:object w:dxaOrig="3720" w:dyaOrig="1995" w14:anchorId="509EFD79">
                <v:shape id="_x0000_i1030" type="#_x0000_t75" style="width:186pt;height:99.75pt" o:ole="">
                  <v:imagedata r:id="rId19" o:title=""/>
                </v:shape>
                <o:OLEObject Type="Embed" ProgID="PBrush" ShapeID="_x0000_i1030" DrawAspect="Content" ObjectID="_1519547328" r:id="rId20"/>
              </w:object>
            </w:r>
          </w:p>
          <w:p w14:paraId="4C6CF5E7" w14:textId="77777777" w:rsidR="00D067E0" w:rsidRPr="00F57EE2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0B227F94" w14:textId="0CE69DE2" w:rsidR="00D067E0" w:rsidRPr="00F57EE2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45851061" w14:textId="77777777" w:rsidR="00D067E0" w:rsidRPr="00F57EE2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1CD23B3F" w14:textId="77777777" w:rsidR="00D067E0" w:rsidRPr="00F57EE2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4837A9D7" w14:textId="77777777" w:rsidR="00D067E0" w:rsidRPr="00F57EE2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72AF522D" w14:textId="77777777" w:rsidR="00D067E0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4AF0810F" w14:textId="77777777" w:rsidR="00D067E0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0793E7E8" w14:textId="77777777" w:rsidR="00D067E0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50345F62" w14:textId="77777777" w:rsidR="00D067E0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043C23F9" w14:textId="77777777" w:rsidR="00D067E0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59F79FA6" w14:textId="77777777" w:rsidR="00D067E0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13741A04" w14:textId="29908E9F" w:rsidR="00D067E0" w:rsidRPr="00F57EE2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678" w:type="dxa"/>
          </w:tcPr>
          <w:p w14:paraId="079CB3E7" w14:textId="77777777" w:rsidR="00D067E0" w:rsidRPr="00F57EE2" w:rsidRDefault="00D067E0" w:rsidP="008B2A3F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6816BE54" w14:textId="0603A4DD" w:rsidR="00D067E0" w:rsidRPr="00F57EE2" w:rsidRDefault="000D39F5" w:rsidP="008B2A3F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  <w:r>
              <w:object w:dxaOrig="3030" w:dyaOrig="2130" w14:anchorId="1BA78E1D">
                <v:shape id="_x0000_i1033" type="#_x0000_t75" style="width:151.5pt;height:106.5pt" o:ole="">
                  <v:imagedata r:id="rId21" o:title=""/>
                </v:shape>
                <o:OLEObject Type="Embed" ProgID="PBrush" ShapeID="_x0000_i1033" DrawAspect="Content" ObjectID="_1519547329" r:id="rId22"/>
              </w:object>
            </w:r>
            <w:bookmarkStart w:id="0" w:name="_GoBack"/>
            <w:bookmarkEnd w:id="0"/>
          </w:p>
        </w:tc>
      </w:tr>
      <w:tr w:rsidR="00BD2862" w:rsidRPr="00F57EE2" w14:paraId="20974108" w14:textId="77777777" w:rsidTr="009D5C78">
        <w:trPr>
          <w:trHeight w:val="6052"/>
        </w:trPr>
        <w:tc>
          <w:tcPr>
            <w:tcW w:w="4775" w:type="dxa"/>
          </w:tcPr>
          <w:p w14:paraId="4547F814" w14:textId="77777777" w:rsidR="00BD2862" w:rsidRPr="00BD2862" w:rsidRDefault="00BD2862" w:rsidP="005E51C3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2D3D96E1" w14:textId="77777777" w:rsidR="00BD2862" w:rsidRDefault="00BD2862" w:rsidP="00BD2862">
            <w:pPr>
              <w:pStyle w:val="ListParagraph"/>
            </w:pPr>
            <w:r>
              <w:object w:dxaOrig="2730" w:dyaOrig="1890" w14:anchorId="249DE808">
                <v:shape id="_x0000_i1031" type="#_x0000_t75" style="width:136.5pt;height:94.5pt" o:ole="">
                  <v:imagedata r:id="rId23" o:title=""/>
                </v:shape>
                <o:OLEObject Type="Embed" ProgID="PBrush" ShapeID="_x0000_i1031" DrawAspect="Content" ObjectID="_1519547330" r:id="rId24"/>
              </w:object>
            </w:r>
          </w:p>
          <w:p w14:paraId="2ED1F80D" w14:textId="77777777" w:rsidR="00BD2862" w:rsidRDefault="00BD2862" w:rsidP="00BD2862">
            <w:pPr>
              <w:pStyle w:val="ListParagraph"/>
            </w:pPr>
          </w:p>
          <w:p w14:paraId="4825DB0C" w14:textId="77777777" w:rsidR="00BD2862" w:rsidRDefault="00BD2862" w:rsidP="00BD2862">
            <w:pPr>
              <w:pStyle w:val="ListParagraph"/>
            </w:pPr>
          </w:p>
          <w:p w14:paraId="6F512A68" w14:textId="77777777" w:rsidR="00BD2862" w:rsidRDefault="00BD2862" w:rsidP="00BD2862">
            <w:pPr>
              <w:pStyle w:val="ListParagraph"/>
            </w:pPr>
          </w:p>
          <w:p w14:paraId="17D4C9D3" w14:textId="77777777" w:rsidR="00BD2862" w:rsidRDefault="00BD2862" w:rsidP="00BD2862">
            <w:pPr>
              <w:pStyle w:val="ListParagraph"/>
            </w:pPr>
          </w:p>
          <w:p w14:paraId="594F68A9" w14:textId="77777777" w:rsidR="00BD2862" w:rsidRDefault="00BD2862" w:rsidP="00BD2862">
            <w:pPr>
              <w:pStyle w:val="ListParagraph"/>
            </w:pPr>
          </w:p>
          <w:p w14:paraId="566F0066" w14:textId="77777777" w:rsidR="00BD2862" w:rsidRDefault="00BD2862" w:rsidP="00BD2862">
            <w:pPr>
              <w:pStyle w:val="ListParagraph"/>
            </w:pPr>
          </w:p>
          <w:p w14:paraId="7B6F1D32" w14:textId="77777777" w:rsidR="00BD2862" w:rsidRDefault="00BD2862" w:rsidP="00BD2862">
            <w:pPr>
              <w:pStyle w:val="ListParagraph"/>
            </w:pPr>
          </w:p>
          <w:p w14:paraId="70C006B0" w14:textId="77777777" w:rsidR="00BD2862" w:rsidRDefault="00BD2862" w:rsidP="00BD2862">
            <w:pPr>
              <w:pStyle w:val="ListParagraph"/>
            </w:pPr>
          </w:p>
          <w:p w14:paraId="11CD93FD" w14:textId="77777777" w:rsidR="00BD2862" w:rsidRDefault="00BD2862" w:rsidP="00BD2862">
            <w:pPr>
              <w:pStyle w:val="ListParagraph"/>
            </w:pPr>
          </w:p>
          <w:p w14:paraId="16B302BE" w14:textId="77777777" w:rsidR="00BD2862" w:rsidRDefault="00BD2862" w:rsidP="00BD2862">
            <w:pPr>
              <w:pStyle w:val="ListParagraph"/>
            </w:pPr>
          </w:p>
          <w:p w14:paraId="6C7CDE7B" w14:textId="77777777" w:rsidR="00BD2862" w:rsidRDefault="00BD2862" w:rsidP="00BD2862">
            <w:pPr>
              <w:pStyle w:val="ListParagraph"/>
            </w:pPr>
          </w:p>
          <w:p w14:paraId="0D6FFC03" w14:textId="77777777" w:rsidR="00BD2862" w:rsidRDefault="00BD2862" w:rsidP="00BD2862">
            <w:pPr>
              <w:pStyle w:val="ListParagraph"/>
            </w:pPr>
          </w:p>
          <w:p w14:paraId="1C23C526" w14:textId="77777777" w:rsidR="00BD2862" w:rsidRDefault="00BD2862" w:rsidP="00BD2862">
            <w:pPr>
              <w:pStyle w:val="ListParagraph"/>
            </w:pPr>
          </w:p>
          <w:p w14:paraId="234F1647" w14:textId="77777777" w:rsidR="00BD2862" w:rsidRDefault="00BD2862" w:rsidP="00BD2862">
            <w:pPr>
              <w:pStyle w:val="ListParagraph"/>
            </w:pPr>
          </w:p>
          <w:p w14:paraId="2C16629C" w14:textId="77777777" w:rsidR="00BD2862" w:rsidRDefault="00BD2862" w:rsidP="00BD2862">
            <w:pPr>
              <w:pStyle w:val="ListParagraph"/>
            </w:pPr>
          </w:p>
          <w:p w14:paraId="71D1B2B7" w14:textId="77777777" w:rsidR="00BD2862" w:rsidRDefault="00BD2862" w:rsidP="00BD2862">
            <w:pPr>
              <w:pStyle w:val="ListParagraph"/>
            </w:pPr>
          </w:p>
          <w:p w14:paraId="14C21197" w14:textId="77777777" w:rsidR="00BD2862" w:rsidRDefault="00BD2862" w:rsidP="00BD2862">
            <w:pPr>
              <w:pStyle w:val="ListParagraph"/>
            </w:pPr>
          </w:p>
          <w:p w14:paraId="7429921D" w14:textId="77777777" w:rsidR="00BD2862" w:rsidRDefault="00BD2862" w:rsidP="00BD2862">
            <w:pPr>
              <w:pStyle w:val="ListParagraph"/>
            </w:pPr>
          </w:p>
          <w:p w14:paraId="66C946BD" w14:textId="58DB4276" w:rsidR="00BD2862" w:rsidRPr="00F57EE2" w:rsidRDefault="00BD2862" w:rsidP="00BD2862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678" w:type="dxa"/>
          </w:tcPr>
          <w:p w14:paraId="370A9D34" w14:textId="77777777" w:rsidR="00BD2862" w:rsidRPr="00BD2862" w:rsidRDefault="00BD2862" w:rsidP="008B2A3F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52ABB6F9" w14:textId="4B23CA09" w:rsidR="00BD2862" w:rsidRPr="00F57EE2" w:rsidRDefault="00BD2862" w:rsidP="00BD2862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  <w:r>
              <w:object w:dxaOrig="2025" w:dyaOrig="3450" w14:anchorId="73CE446C">
                <v:shape id="_x0000_i1032" type="#_x0000_t75" style="width:101.25pt;height:172.5pt" o:ole="">
                  <v:imagedata r:id="rId25" o:title=""/>
                </v:shape>
                <o:OLEObject Type="Embed" ProgID="PBrush" ShapeID="_x0000_i1032" DrawAspect="Content" ObjectID="_1519547331" r:id="rId26"/>
              </w:object>
            </w:r>
          </w:p>
        </w:tc>
      </w:tr>
    </w:tbl>
    <w:p w14:paraId="3B8D4F1F" w14:textId="77777777" w:rsidR="005E51C3" w:rsidRPr="00F57EE2" w:rsidRDefault="005E51C3" w:rsidP="005E51C3">
      <w:pPr>
        <w:pStyle w:val="ListParagraph"/>
        <w:rPr>
          <w:rFonts w:asciiTheme="minorHAnsi" w:hAnsiTheme="minorHAnsi"/>
          <w:sz w:val="24"/>
          <w:szCs w:val="24"/>
        </w:rPr>
      </w:pPr>
    </w:p>
    <w:p w14:paraId="1A5B9CBC" w14:textId="429B9813" w:rsidR="00E64197" w:rsidRDefault="00E64197" w:rsidP="004A5BC9">
      <w:pPr>
        <w:rPr>
          <w:rFonts w:asciiTheme="minorHAnsi" w:hAnsiTheme="minorHAnsi"/>
          <w:sz w:val="24"/>
          <w:szCs w:val="24"/>
        </w:rPr>
      </w:pPr>
    </w:p>
    <w:p w14:paraId="323556F3" w14:textId="77777777" w:rsidR="00F57EE2" w:rsidRDefault="00F57EE2" w:rsidP="004A5BC9">
      <w:pPr>
        <w:rPr>
          <w:rFonts w:asciiTheme="minorHAnsi" w:hAnsiTheme="minorHAnsi"/>
          <w:sz w:val="24"/>
          <w:szCs w:val="24"/>
        </w:rPr>
      </w:pPr>
    </w:p>
    <w:p w14:paraId="43556EC9" w14:textId="77777777" w:rsidR="00F57EE2" w:rsidRPr="00F57EE2" w:rsidRDefault="00F57EE2" w:rsidP="004A5BC9">
      <w:pPr>
        <w:rPr>
          <w:rFonts w:asciiTheme="minorHAnsi" w:hAnsiTheme="minorHAnsi"/>
          <w:sz w:val="24"/>
          <w:szCs w:val="24"/>
        </w:rPr>
      </w:pPr>
    </w:p>
    <w:p w14:paraId="6DE56823" w14:textId="14B87737" w:rsidR="00C44B30" w:rsidRPr="00F57EE2" w:rsidRDefault="00C44B30" w:rsidP="00C44B30">
      <w:pPr>
        <w:pStyle w:val="ListParagraph"/>
        <w:numPr>
          <w:ilvl w:val="0"/>
          <w:numId w:val="37"/>
        </w:numPr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(</w:t>
      </w:r>
      <w:r w:rsidR="00527A80">
        <w:rPr>
          <w:rFonts w:asciiTheme="minorHAnsi" w:hAnsiTheme="minorHAnsi"/>
          <w:sz w:val="24"/>
          <w:szCs w:val="24"/>
        </w:rPr>
        <w:t xml:space="preserve">5 </w:t>
      </w:r>
      <w:r w:rsidRPr="00F57EE2">
        <w:rPr>
          <w:rFonts w:asciiTheme="minorHAnsi" w:hAnsiTheme="minorHAnsi"/>
          <w:sz w:val="24"/>
          <w:szCs w:val="24"/>
        </w:rPr>
        <w:t>marks)</w:t>
      </w:r>
    </w:p>
    <w:p w14:paraId="362EE70B" w14:textId="35BB3160" w:rsidR="00F00A2D" w:rsidRPr="00F57EE2" w:rsidRDefault="00F00A2D" w:rsidP="00C44B30">
      <w:pPr>
        <w:pStyle w:val="ListParagraph"/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The outside of an old rectangular jewellery box is being cover</w:t>
      </w:r>
      <w:r w:rsidR="00C44B30" w:rsidRPr="00F57EE2">
        <w:rPr>
          <w:rFonts w:asciiTheme="minorHAnsi" w:hAnsiTheme="minorHAnsi"/>
          <w:sz w:val="24"/>
          <w:szCs w:val="24"/>
        </w:rPr>
        <w:t>ed in material to make it</w:t>
      </w:r>
      <w:r w:rsidRPr="00F57EE2">
        <w:rPr>
          <w:rFonts w:asciiTheme="minorHAnsi" w:hAnsiTheme="minorHAnsi"/>
          <w:sz w:val="24"/>
          <w:szCs w:val="24"/>
        </w:rPr>
        <w:t xml:space="preserve"> look</w:t>
      </w:r>
      <w:r w:rsidR="00C44B30" w:rsidRPr="00F57EE2">
        <w:rPr>
          <w:rFonts w:asciiTheme="minorHAnsi" w:hAnsiTheme="minorHAnsi"/>
          <w:sz w:val="24"/>
          <w:szCs w:val="24"/>
        </w:rPr>
        <w:t xml:space="preserve"> like</w:t>
      </w:r>
      <w:r w:rsidRPr="00F57EE2">
        <w:rPr>
          <w:rFonts w:asciiTheme="minorHAnsi" w:hAnsiTheme="minorHAnsi"/>
          <w:sz w:val="24"/>
          <w:szCs w:val="24"/>
        </w:rPr>
        <w:t xml:space="preserve"> new again</w:t>
      </w:r>
      <w:r w:rsidR="00C44B30" w:rsidRPr="00F57EE2">
        <w:rPr>
          <w:rFonts w:asciiTheme="minorHAnsi" w:hAnsiTheme="minorHAnsi"/>
          <w:sz w:val="24"/>
          <w:szCs w:val="24"/>
        </w:rPr>
        <w:t xml:space="preserve">. How much material is required to cover the box if the box has dimensions of 10cm, 13cm and </w:t>
      </w:r>
      <w:proofErr w:type="gramStart"/>
      <w:r w:rsidR="00C44B30" w:rsidRPr="00F57EE2">
        <w:rPr>
          <w:rFonts w:asciiTheme="minorHAnsi" w:hAnsiTheme="minorHAnsi"/>
          <w:sz w:val="24"/>
          <w:szCs w:val="24"/>
        </w:rPr>
        <w:t>5cm.</w:t>
      </w:r>
      <w:proofErr w:type="gramEnd"/>
    </w:p>
    <w:p w14:paraId="21C200AD" w14:textId="47C44C01" w:rsidR="00F00A2D" w:rsidRPr="00F57EE2" w:rsidRDefault="00F00A2D" w:rsidP="00C44B30">
      <w:pPr>
        <w:rPr>
          <w:rFonts w:asciiTheme="minorHAnsi" w:hAnsiTheme="minorHAnsi"/>
          <w:sz w:val="24"/>
          <w:szCs w:val="24"/>
        </w:rPr>
      </w:pPr>
    </w:p>
    <w:p w14:paraId="6625F382" w14:textId="77777777" w:rsidR="00E64197" w:rsidRDefault="00E64197" w:rsidP="004A5BC9">
      <w:pPr>
        <w:rPr>
          <w:rFonts w:asciiTheme="minorHAnsi" w:hAnsiTheme="minorHAnsi"/>
          <w:sz w:val="24"/>
          <w:szCs w:val="24"/>
        </w:rPr>
      </w:pPr>
    </w:p>
    <w:p w14:paraId="0BB4956D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29D51C37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6FA8247F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208D1705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5FB8F075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54EDA9F2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37360104" w14:textId="77777777" w:rsidR="009D5C78" w:rsidRDefault="009D5C78" w:rsidP="004A5BC9">
      <w:pPr>
        <w:rPr>
          <w:rFonts w:asciiTheme="minorHAnsi" w:hAnsiTheme="minorHAnsi"/>
          <w:sz w:val="24"/>
          <w:szCs w:val="24"/>
        </w:rPr>
      </w:pPr>
    </w:p>
    <w:p w14:paraId="2DD1DA55" w14:textId="77777777" w:rsidR="009D5C78" w:rsidRDefault="009D5C78" w:rsidP="004A5BC9">
      <w:pPr>
        <w:rPr>
          <w:rFonts w:asciiTheme="minorHAnsi" w:hAnsiTheme="minorHAnsi"/>
          <w:sz w:val="24"/>
          <w:szCs w:val="24"/>
        </w:rPr>
      </w:pPr>
    </w:p>
    <w:p w14:paraId="11C3E03D" w14:textId="77777777" w:rsidR="009D5C78" w:rsidRDefault="009D5C78" w:rsidP="004A5BC9">
      <w:pPr>
        <w:rPr>
          <w:rFonts w:asciiTheme="minorHAnsi" w:hAnsiTheme="minorHAnsi"/>
          <w:sz w:val="24"/>
          <w:szCs w:val="24"/>
        </w:rPr>
      </w:pPr>
    </w:p>
    <w:p w14:paraId="227E4460" w14:textId="77777777" w:rsidR="009D5C78" w:rsidRDefault="009D5C78" w:rsidP="004A5BC9">
      <w:pPr>
        <w:rPr>
          <w:rFonts w:asciiTheme="minorHAnsi" w:hAnsiTheme="minorHAnsi"/>
          <w:sz w:val="24"/>
          <w:szCs w:val="24"/>
        </w:rPr>
      </w:pPr>
    </w:p>
    <w:p w14:paraId="6111E3E6" w14:textId="77777777" w:rsidR="009D5C78" w:rsidRDefault="009D5C78" w:rsidP="004A5BC9">
      <w:pPr>
        <w:rPr>
          <w:rFonts w:asciiTheme="minorHAnsi" w:hAnsiTheme="minorHAnsi"/>
          <w:sz w:val="24"/>
          <w:szCs w:val="24"/>
        </w:rPr>
      </w:pPr>
    </w:p>
    <w:p w14:paraId="0660E445" w14:textId="77777777" w:rsidR="009D5C78" w:rsidRDefault="009D5C78" w:rsidP="004A5BC9">
      <w:pPr>
        <w:rPr>
          <w:rFonts w:asciiTheme="minorHAnsi" w:hAnsiTheme="minorHAnsi"/>
          <w:sz w:val="24"/>
          <w:szCs w:val="24"/>
        </w:rPr>
      </w:pPr>
    </w:p>
    <w:p w14:paraId="4E21EC41" w14:textId="60B8E391" w:rsidR="009D5C78" w:rsidRDefault="009D5C78" w:rsidP="004A5BC9">
      <w:pPr>
        <w:rPr>
          <w:rFonts w:asciiTheme="minorHAnsi" w:hAnsiTheme="minorHAnsi"/>
          <w:b/>
          <w:sz w:val="24"/>
          <w:szCs w:val="24"/>
          <w:u w:val="single"/>
        </w:rPr>
      </w:pPr>
      <w:r w:rsidRPr="009D5C78">
        <w:rPr>
          <w:rFonts w:asciiTheme="minorHAnsi" w:hAnsiTheme="minorHAnsi"/>
          <w:b/>
          <w:sz w:val="24"/>
          <w:szCs w:val="24"/>
          <w:u w:val="single"/>
        </w:rPr>
        <w:t>Extension</w:t>
      </w:r>
      <w:r>
        <w:rPr>
          <w:rFonts w:asciiTheme="minorHAnsi" w:hAnsiTheme="minorHAnsi"/>
          <w:b/>
          <w:sz w:val="24"/>
          <w:szCs w:val="24"/>
          <w:u w:val="single"/>
        </w:rPr>
        <w:t>:</w:t>
      </w:r>
    </w:p>
    <w:p w14:paraId="06622444" w14:textId="7E15FB53" w:rsidR="00795659" w:rsidRPr="00795659" w:rsidRDefault="00795659" w:rsidP="009D5C78">
      <w:pPr>
        <w:pStyle w:val="ListParagraph"/>
        <w:numPr>
          <w:ilvl w:val="0"/>
          <w:numId w:val="37"/>
        </w:numPr>
        <w:rPr>
          <w:rFonts w:asciiTheme="minorHAnsi" w:hAnsiTheme="minorHAnsi"/>
          <w:b/>
          <w:sz w:val="24"/>
          <w:szCs w:val="24"/>
          <w:u w:val="single"/>
        </w:rPr>
      </w:pPr>
      <w:r>
        <w:rPr>
          <w:rFonts w:asciiTheme="minorHAnsi" w:hAnsiTheme="minorHAnsi"/>
          <w:sz w:val="24"/>
          <w:szCs w:val="24"/>
        </w:rPr>
        <w:t>(2 marks)</w:t>
      </w:r>
    </w:p>
    <w:p w14:paraId="3BD60F2B" w14:textId="4AC917D0" w:rsidR="00274525" w:rsidRPr="00274525" w:rsidRDefault="00274525" w:rsidP="00795659">
      <w:pPr>
        <w:pStyle w:val="ListParagraph"/>
        <w:ind w:left="1069"/>
        <w:rPr>
          <w:rFonts w:asciiTheme="minorHAnsi" w:hAnsiTheme="minorHAnsi"/>
          <w:b/>
          <w:sz w:val="24"/>
          <w:szCs w:val="24"/>
          <w:u w:val="single"/>
        </w:rPr>
      </w:pPr>
      <w:r>
        <w:rPr>
          <w:rFonts w:asciiTheme="minorHAnsi" w:hAnsiTheme="minorHAnsi"/>
          <w:sz w:val="24"/>
          <w:szCs w:val="24"/>
        </w:rPr>
        <w:t>Mathematicians like to be incredibly accurate with their calculations. Find the answer to Question</w:t>
      </w:r>
      <w:r w:rsidR="00A64438">
        <w:rPr>
          <w:rFonts w:asciiTheme="minorHAnsi" w:hAnsiTheme="minorHAnsi"/>
          <w:sz w:val="24"/>
          <w:szCs w:val="24"/>
        </w:rPr>
        <w:t xml:space="preserve"> 4</w:t>
      </w:r>
      <w:r>
        <w:rPr>
          <w:rFonts w:asciiTheme="minorHAnsi" w:hAnsiTheme="minorHAnsi"/>
          <w:sz w:val="24"/>
          <w:szCs w:val="24"/>
        </w:rPr>
        <w:t xml:space="preserve"> part c) and d) in exact form. </w:t>
      </w:r>
    </w:p>
    <w:p w14:paraId="00F64A3D" w14:textId="77777777" w:rsidR="00274525" w:rsidRDefault="00274525" w:rsidP="00274525">
      <w:pPr>
        <w:rPr>
          <w:rFonts w:asciiTheme="minorHAnsi" w:hAnsiTheme="minorHAnsi"/>
          <w:sz w:val="24"/>
          <w:szCs w:val="24"/>
        </w:rPr>
      </w:pPr>
    </w:p>
    <w:p w14:paraId="038AB1EC" w14:textId="77777777" w:rsidR="00274525" w:rsidRDefault="00274525" w:rsidP="00274525">
      <w:pPr>
        <w:rPr>
          <w:rFonts w:asciiTheme="minorHAnsi" w:hAnsiTheme="minorHAnsi"/>
          <w:sz w:val="24"/>
          <w:szCs w:val="24"/>
        </w:rPr>
      </w:pPr>
    </w:p>
    <w:p w14:paraId="7AD86135" w14:textId="77777777" w:rsidR="00274525" w:rsidRDefault="00274525" w:rsidP="00274525">
      <w:pPr>
        <w:rPr>
          <w:rFonts w:asciiTheme="minorHAnsi" w:hAnsiTheme="minorHAnsi"/>
          <w:sz w:val="24"/>
          <w:szCs w:val="24"/>
        </w:rPr>
      </w:pPr>
    </w:p>
    <w:p w14:paraId="5A16159E" w14:textId="77777777" w:rsidR="00274525" w:rsidRDefault="00274525" w:rsidP="00274525">
      <w:pPr>
        <w:rPr>
          <w:rFonts w:asciiTheme="minorHAnsi" w:hAnsiTheme="minorHAnsi"/>
          <w:sz w:val="24"/>
          <w:szCs w:val="24"/>
        </w:rPr>
      </w:pPr>
    </w:p>
    <w:p w14:paraId="7A7EF61C" w14:textId="04889253" w:rsidR="00274525" w:rsidRPr="00274525" w:rsidRDefault="00274525" w:rsidP="00274525">
      <w:pPr>
        <w:rPr>
          <w:rFonts w:asciiTheme="minorHAnsi" w:hAnsiTheme="minorHAnsi"/>
          <w:b/>
          <w:sz w:val="24"/>
          <w:szCs w:val="24"/>
          <w:u w:val="single"/>
        </w:rPr>
      </w:pPr>
    </w:p>
    <w:p w14:paraId="2C5788F4" w14:textId="77777777" w:rsidR="00795659" w:rsidRPr="00795659" w:rsidRDefault="00274525" w:rsidP="009D5C78">
      <w:pPr>
        <w:pStyle w:val="ListParagraph"/>
        <w:numPr>
          <w:ilvl w:val="0"/>
          <w:numId w:val="37"/>
        </w:numPr>
        <w:rPr>
          <w:rFonts w:asciiTheme="minorHAnsi" w:hAnsiTheme="minorHAnsi"/>
          <w:b/>
          <w:sz w:val="24"/>
          <w:szCs w:val="24"/>
          <w:u w:val="single"/>
        </w:rPr>
      </w:pPr>
      <w:r>
        <w:rPr>
          <w:rFonts w:asciiTheme="minorHAnsi" w:hAnsiTheme="minorHAnsi"/>
          <w:sz w:val="24"/>
          <w:szCs w:val="24"/>
        </w:rPr>
        <w:t xml:space="preserve">  </w:t>
      </w:r>
      <w:r w:rsidR="00795659">
        <w:rPr>
          <w:rFonts w:asciiTheme="minorHAnsi" w:hAnsiTheme="minorHAnsi"/>
          <w:sz w:val="24"/>
          <w:szCs w:val="24"/>
        </w:rPr>
        <w:t>(4 marks)</w:t>
      </w:r>
    </w:p>
    <w:p w14:paraId="665EDFB4" w14:textId="77FF79A8" w:rsidR="009D5C78" w:rsidRPr="009D5C78" w:rsidRDefault="00274525" w:rsidP="00795659">
      <w:pPr>
        <w:pStyle w:val="ListParagraph"/>
        <w:ind w:left="1069"/>
        <w:rPr>
          <w:rFonts w:asciiTheme="minorHAnsi" w:hAnsiTheme="minorHAnsi"/>
          <w:b/>
          <w:sz w:val="24"/>
          <w:szCs w:val="24"/>
          <w:u w:val="single"/>
        </w:rPr>
      </w:pPr>
      <w:r>
        <w:rPr>
          <w:rFonts w:asciiTheme="minorHAnsi" w:hAnsiTheme="minorHAnsi"/>
          <w:sz w:val="24"/>
          <w:szCs w:val="24"/>
        </w:rPr>
        <w:t xml:space="preserve">A log with a diameter of 80cm is 4m in length. Its hollow centre is 30cm in diameter. Find the surface area of the log </w:t>
      </w:r>
      <w:proofErr w:type="gramStart"/>
      <w:r w:rsidR="00795659">
        <w:rPr>
          <w:rFonts w:asciiTheme="minorHAnsi" w:hAnsiTheme="minorHAnsi"/>
          <w:sz w:val="24"/>
          <w:szCs w:val="24"/>
        </w:rPr>
        <w:t xml:space="preserve">in </w:t>
      </w:r>
      <w:proofErr w:type="gramEnd"/>
      <m:oMath>
        <m:r>
          <w:rPr>
            <w:rFonts w:ascii="Cambria Math" w:hAnsi="Cambria Math"/>
            <w:sz w:val="24"/>
            <w:szCs w:val="24"/>
          </w:rPr>
          <m:t>c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Theme="minorHAnsi" w:hAnsiTheme="minorHAnsi"/>
          <w:sz w:val="24"/>
          <w:szCs w:val="24"/>
        </w:rPr>
        <w:t>, including the ends</w:t>
      </w:r>
      <w:r w:rsidR="00795659">
        <w:rPr>
          <w:rFonts w:asciiTheme="minorHAnsi" w:hAnsiTheme="minorHAnsi"/>
          <w:sz w:val="24"/>
          <w:szCs w:val="24"/>
        </w:rPr>
        <w:t xml:space="preserve"> and the inside correct to 2 decimal places.</w:t>
      </w:r>
    </w:p>
    <w:p w14:paraId="3C9D82E7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01B3B788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66948730" w14:textId="1425ADC8" w:rsidR="00D067E0" w:rsidRDefault="00795659" w:rsidP="004A5BC9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:lang w:eastAsia="en-AU"/>
        </w:rPr>
        <w:drawing>
          <wp:inline distT="0" distB="0" distL="0" distR="0" wp14:anchorId="2B673A1A" wp14:editId="6C304DCD">
            <wp:extent cx="2800350" cy="1323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331C6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406427AC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5D52C926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4BFBA493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0FE57937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7167F657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1EEB2B3A" w14:textId="77777777" w:rsidR="00795659" w:rsidRDefault="00795659" w:rsidP="004A5BC9">
      <w:pPr>
        <w:rPr>
          <w:rFonts w:asciiTheme="minorHAnsi" w:hAnsiTheme="minorHAnsi"/>
          <w:sz w:val="24"/>
          <w:szCs w:val="24"/>
        </w:rPr>
      </w:pPr>
    </w:p>
    <w:p w14:paraId="3EE61A06" w14:textId="77777777" w:rsidR="00795659" w:rsidRDefault="00795659" w:rsidP="004A5BC9">
      <w:pPr>
        <w:rPr>
          <w:rFonts w:asciiTheme="minorHAnsi" w:hAnsiTheme="minorHAnsi"/>
          <w:sz w:val="24"/>
          <w:szCs w:val="24"/>
        </w:rPr>
      </w:pPr>
    </w:p>
    <w:p w14:paraId="3C624CC2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2227908F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62E18EDF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0232E173" w14:textId="74FFA37C" w:rsidR="00D067E0" w:rsidRPr="00D067E0" w:rsidRDefault="00D067E0" w:rsidP="00D067E0">
      <w:pPr>
        <w:jc w:val="center"/>
        <w:rPr>
          <w:rFonts w:asciiTheme="minorHAnsi" w:hAnsiTheme="minorHAnsi"/>
          <w:b/>
          <w:sz w:val="24"/>
          <w:szCs w:val="24"/>
          <w:u w:val="single"/>
        </w:rPr>
      </w:pPr>
      <w:r w:rsidRPr="00D067E0">
        <w:rPr>
          <w:rFonts w:asciiTheme="minorHAnsi" w:hAnsiTheme="minorHAnsi"/>
          <w:b/>
          <w:sz w:val="24"/>
          <w:szCs w:val="24"/>
          <w:u w:val="single"/>
        </w:rPr>
        <w:t>End Test</w:t>
      </w:r>
    </w:p>
    <w:sectPr w:rsidR="00D067E0" w:rsidRPr="00D067E0" w:rsidSect="00ED0C6C">
      <w:footerReference w:type="even" r:id="rId28"/>
      <w:footerReference w:type="default" r:id="rId29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F59900" w14:textId="77777777" w:rsidR="00EA0A76" w:rsidRDefault="00EA0A76">
      <w:r>
        <w:separator/>
      </w:r>
    </w:p>
  </w:endnote>
  <w:endnote w:type="continuationSeparator" w:id="0">
    <w:p w14:paraId="2D6075C8" w14:textId="77777777" w:rsidR="00EA0A76" w:rsidRDefault="00EA0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48980E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801A85" w:rsidRDefault="00801A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AEEAF1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D39F5">
      <w:rPr>
        <w:rStyle w:val="PageNumber"/>
        <w:noProof/>
      </w:rPr>
      <w:t>3</w:t>
    </w:r>
    <w:r>
      <w:rPr>
        <w:rStyle w:val="PageNumber"/>
      </w:rPr>
      <w:fldChar w:fldCharType="end"/>
    </w:r>
  </w:p>
  <w:p w14:paraId="2077DF64" w14:textId="77777777" w:rsidR="00801A85" w:rsidRDefault="00801A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5579A0" w14:textId="77777777" w:rsidR="00EA0A76" w:rsidRDefault="00EA0A76">
      <w:r>
        <w:separator/>
      </w:r>
    </w:p>
  </w:footnote>
  <w:footnote w:type="continuationSeparator" w:id="0">
    <w:p w14:paraId="42B86993" w14:textId="77777777" w:rsidR="00EA0A76" w:rsidRDefault="00EA0A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26C86"/>
    <w:multiLevelType w:val="hybridMultilevel"/>
    <w:tmpl w:val="5A140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27ECC"/>
    <w:multiLevelType w:val="hybridMultilevel"/>
    <w:tmpl w:val="AE44F2F2"/>
    <w:lvl w:ilvl="0" w:tplc="927AC7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DF1CF9"/>
    <w:multiLevelType w:val="hybridMultilevel"/>
    <w:tmpl w:val="92704776"/>
    <w:lvl w:ilvl="0" w:tplc="C6AC439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C135B44"/>
    <w:multiLevelType w:val="hybridMultilevel"/>
    <w:tmpl w:val="CA325790"/>
    <w:lvl w:ilvl="0" w:tplc="FB4C52E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0FF727A3"/>
    <w:multiLevelType w:val="hybridMultilevel"/>
    <w:tmpl w:val="8F7613A8"/>
    <w:lvl w:ilvl="0" w:tplc="0C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FFD18D1"/>
    <w:multiLevelType w:val="hybridMultilevel"/>
    <w:tmpl w:val="81505556"/>
    <w:lvl w:ilvl="0" w:tplc="326E22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0D02EBE"/>
    <w:multiLevelType w:val="hybridMultilevel"/>
    <w:tmpl w:val="41D4EB90"/>
    <w:lvl w:ilvl="0" w:tplc="04090013">
      <w:start w:val="1"/>
      <w:numFmt w:val="upperRoman"/>
      <w:lvlText w:val="%1."/>
      <w:lvlJc w:val="right"/>
      <w:pPr>
        <w:ind w:left="2084" w:hanging="360"/>
      </w:pPr>
    </w:lvl>
    <w:lvl w:ilvl="1" w:tplc="04090019" w:tentative="1">
      <w:start w:val="1"/>
      <w:numFmt w:val="lowerLetter"/>
      <w:lvlText w:val="%2."/>
      <w:lvlJc w:val="left"/>
      <w:pPr>
        <w:ind w:left="2804" w:hanging="360"/>
      </w:pPr>
    </w:lvl>
    <w:lvl w:ilvl="2" w:tplc="0409001B" w:tentative="1">
      <w:start w:val="1"/>
      <w:numFmt w:val="lowerRoman"/>
      <w:lvlText w:val="%3."/>
      <w:lvlJc w:val="right"/>
      <w:pPr>
        <w:ind w:left="3524" w:hanging="180"/>
      </w:pPr>
    </w:lvl>
    <w:lvl w:ilvl="3" w:tplc="0409000F" w:tentative="1">
      <w:start w:val="1"/>
      <w:numFmt w:val="decimal"/>
      <w:lvlText w:val="%4."/>
      <w:lvlJc w:val="left"/>
      <w:pPr>
        <w:ind w:left="4244" w:hanging="360"/>
      </w:pPr>
    </w:lvl>
    <w:lvl w:ilvl="4" w:tplc="04090019" w:tentative="1">
      <w:start w:val="1"/>
      <w:numFmt w:val="lowerLetter"/>
      <w:lvlText w:val="%5."/>
      <w:lvlJc w:val="left"/>
      <w:pPr>
        <w:ind w:left="4964" w:hanging="360"/>
      </w:pPr>
    </w:lvl>
    <w:lvl w:ilvl="5" w:tplc="0409001B" w:tentative="1">
      <w:start w:val="1"/>
      <w:numFmt w:val="lowerRoman"/>
      <w:lvlText w:val="%6."/>
      <w:lvlJc w:val="right"/>
      <w:pPr>
        <w:ind w:left="5684" w:hanging="180"/>
      </w:pPr>
    </w:lvl>
    <w:lvl w:ilvl="6" w:tplc="0409000F" w:tentative="1">
      <w:start w:val="1"/>
      <w:numFmt w:val="decimal"/>
      <w:lvlText w:val="%7."/>
      <w:lvlJc w:val="left"/>
      <w:pPr>
        <w:ind w:left="6404" w:hanging="360"/>
      </w:pPr>
    </w:lvl>
    <w:lvl w:ilvl="7" w:tplc="04090019" w:tentative="1">
      <w:start w:val="1"/>
      <w:numFmt w:val="lowerLetter"/>
      <w:lvlText w:val="%8."/>
      <w:lvlJc w:val="left"/>
      <w:pPr>
        <w:ind w:left="7124" w:hanging="360"/>
      </w:pPr>
    </w:lvl>
    <w:lvl w:ilvl="8" w:tplc="0409001B" w:tentative="1">
      <w:start w:val="1"/>
      <w:numFmt w:val="lowerRoman"/>
      <w:lvlText w:val="%9."/>
      <w:lvlJc w:val="right"/>
      <w:pPr>
        <w:ind w:left="7844" w:hanging="180"/>
      </w:pPr>
    </w:lvl>
  </w:abstractNum>
  <w:abstractNum w:abstractNumId="7">
    <w:nsid w:val="10E7154B"/>
    <w:multiLevelType w:val="hybridMultilevel"/>
    <w:tmpl w:val="1FECEFFC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12D47B3D"/>
    <w:multiLevelType w:val="hybridMultilevel"/>
    <w:tmpl w:val="7E0E45D4"/>
    <w:lvl w:ilvl="0" w:tplc="C1C404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CA52FC4"/>
    <w:multiLevelType w:val="hybridMultilevel"/>
    <w:tmpl w:val="3B105B92"/>
    <w:lvl w:ilvl="0" w:tplc="4E1AA46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7A449B"/>
    <w:multiLevelType w:val="hybridMultilevel"/>
    <w:tmpl w:val="BD7269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2322027C"/>
    <w:multiLevelType w:val="hybridMultilevel"/>
    <w:tmpl w:val="E3FCD04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C4411B"/>
    <w:multiLevelType w:val="hybridMultilevel"/>
    <w:tmpl w:val="AB72CC0C"/>
    <w:lvl w:ilvl="0" w:tplc="F5E610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5D50F2C"/>
    <w:multiLevelType w:val="hybridMultilevel"/>
    <w:tmpl w:val="6B86793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3310AA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15">
    <w:nsid w:val="2B5B705B"/>
    <w:multiLevelType w:val="hybridMultilevel"/>
    <w:tmpl w:val="9940D4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2D125379"/>
    <w:multiLevelType w:val="hybridMultilevel"/>
    <w:tmpl w:val="EF286CE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6810AA9"/>
    <w:multiLevelType w:val="hybridMultilevel"/>
    <w:tmpl w:val="EE862DDA"/>
    <w:lvl w:ilvl="0" w:tplc="1E1ED1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9C54BB8"/>
    <w:multiLevelType w:val="hybridMultilevel"/>
    <w:tmpl w:val="49501556"/>
    <w:lvl w:ilvl="0" w:tplc="16621642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9">
    <w:nsid w:val="4C3C5A0B"/>
    <w:multiLevelType w:val="hybridMultilevel"/>
    <w:tmpl w:val="276A8F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226245"/>
    <w:multiLevelType w:val="hybridMultilevel"/>
    <w:tmpl w:val="2A4E53B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>
    <w:nsid w:val="52303343"/>
    <w:multiLevelType w:val="hybridMultilevel"/>
    <w:tmpl w:val="30D4BFB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2BF312D"/>
    <w:multiLevelType w:val="hybridMultilevel"/>
    <w:tmpl w:val="9A984E4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C60A83"/>
    <w:multiLevelType w:val="hybridMultilevel"/>
    <w:tmpl w:val="4AF041C4"/>
    <w:lvl w:ilvl="0" w:tplc="70BEC2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8EF21C1"/>
    <w:multiLevelType w:val="hybridMultilevel"/>
    <w:tmpl w:val="3976E8B2"/>
    <w:lvl w:ilvl="0" w:tplc="04090013">
      <w:start w:val="1"/>
      <w:numFmt w:val="upperRoman"/>
      <w:lvlText w:val="%1."/>
      <w:lvlJc w:val="righ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>
    <w:nsid w:val="5DB956EA"/>
    <w:multiLevelType w:val="hybridMultilevel"/>
    <w:tmpl w:val="08ECA07C"/>
    <w:lvl w:ilvl="0" w:tplc="DE6203A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5F32559E"/>
    <w:multiLevelType w:val="hybridMultilevel"/>
    <w:tmpl w:val="76A87B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0EA3F4A"/>
    <w:multiLevelType w:val="hybridMultilevel"/>
    <w:tmpl w:val="03F4F7C0"/>
    <w:lvl w:ilvl="0" w:tplc="358ED7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2FE0144"/>
    <w:multiLevelType w:val="hybridMultilevel"/>
    <w:tmpl w:val="8E4206FE"/>
    <w:lvl w:ilvl="0" w:tplc="DA9043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3627492"/>
    <w:multiLevelType w:val="hybridMultilevel"/>
    <w:tmpl w:val="6E226A94"/>
    <w:lvl w:ilvl="0" w:tplc="8228DB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44E521F"/>
    <w:multiLevelType w:val="multilevel"/>
    <w:tmpl w:val="F0BE726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lvlText w:val="%2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lvlText w:val="%3) "/>
      <w:lvlJc w:val="left"/>
      <w:pPr>
        <w:tabs>
          <w:tab w:val="num" w:pos="1571"/>
        </w:tabs>
        <w:ind w:left="1134" w:hanging="283"/>
      </w:p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32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5EE2A5B"/>
    <w:multiLevelType w:val="hybridMultilevel"/>
    <w:tmpl w:val="075218E6"/>
    <w:lvl w:ilvl="0" w:tplc="0C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A406324"/>
    <w:multiLevelType w:val="hybridMultilevel"/>
    <w:tmpl w:val="8C9A6376"/>
    <w:lvl w:ilvl="0" w:tplc="71FE88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79A0F40"/>
    <w:multiLevelType w:val="hybridMultilevel"/>
    <w:tmpl w:val="8AD2419C"/>
    <w:lvl w:ilvl="0" w:tplc="0C090013">
      <w:start w:val="1"/>
      <w:numFmt w:val="upp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8442258"/>
    <w:multiLevelType w:val="hybridMultilevel"/>
    <w:tmpl w:val="78B88920"/>
    <w:lvl w:ilvl="0" w:tplc="DAB617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A781C80"/>
    <w:multiLevelType w:val="hybridMultilevel"/>
    <w:tmpl w:val="851AB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C95298E"/>
    <w:multiLevelType w:val="hybridMultilevel"/>
    <w:tmpl w:val="4A9A7912"/>
    <w:lvl w:ilvl="0" w:tplc="7A406A2A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4"/>
  </w:num>
  <w:num w:numId="2">
    <w:abstractNumId w:val="15"/>
  </w:num>
  <w:num w:numId="3">
    <w:abstractNumId w:val="10"/>
  </w:num>
  <w:num w:numId="4">
    <w:abstractNumId w:val="1"/>
  </w:num>
  <w:num w:numId="5">
    <w:abstractNumId w:val="26"/>
  </w:num>
  <w:num w:numId="6">
    <w:abstractNumId w:val="4"/>
  </w:num>
  <w:num w:numId="7">
    <w:abstractNumId w:val="19"/>
  </w:num>
  <w:num w:numId="8">
    <w:abstractNumId w:val="29"/>
  </w:num>
  <w:num w:numId="9">
    <w:abstractNumId w:val="18"/>
  </w:num>
  <w:num w:numId="10">
    <w:abstractNumId w:val="34"/>
  </w:num>
  <w:num w:numId="11">
    <w:abstractNumId w:val="2"/>
  </w:num>
  <w:num w:numId="12">
    <w:abstractNumId w:val="12"/>
  </w:num>
  <w:num w:numId="13">
    <w:abstractNumId w:val="17"/>
  </w:num>
  <w:num w:numId="14">
    <w:abstractNumId w:val="22"/>
  </w:num>
  <w:num w:numId="15">
    <w:abstractNumId w:val="33"/>
  </w:num>
  <w:num w:numId="16">
    <w:abstractNumId w:val="13"/>
  </w:num>
  <w:num w:numId="17">
    <w:abstractNumId w:val="16"/>
  </w:num>
  <w:num w:numId="18">
    <w:abstractNumId w:val="35"/>
  </w:num>
  <w:num w:numId="19">
    <w:abstractNumId w:val="23"/>
  </w:num>
  <w:num w:numId="20">
    <w:abstractNumId w:val="24"/>
  </w:num>
  <w:num w:numId="21">
    <w:abstractNumId w:val="30"/>
  </w:num>
  <w:num w:numId="22">
    <w:abstractNumId w:val="28"/>
  </w:num>
  <w:num w:numId="23">
    <w:abstractNumId w:val="5"/>
  </w:num>
  <w:num w:numId="24">
    <w:abstractNumId w:val="0"/>
  </w:num>
  <w:num w:numId="25">
    <w:abstractNumId w:val="31"/>
  </w:num>
  <w:num w:numId="26">
    <w:abstractNumId w:val="38"/>
  </w:num>
  <w:num w:numId="27">
    <w:abstractNumId w:val="32"/>
  </w:num>
  <w:num w:numId="28">
    <w:abstractNumId w:val="32"/>
  </w:num>
  <w:num w:numId="29">
    <w:abstractNumId w:val="39"/>
  </w:num>
  <w:num w:numId="30">
    <w:abstractNumId w:val="25"/>
  </w:num>
  <w:num w:numId="31">
    <w:abstractNumId w:val="21"/>
  </w:num>
  <w:num w:numId="32">
    <w:abstractNumId w:val="3"/>
  </w:num>
  <w:num w:numId="33">
    <w:abstractNumId w:val="6"/>
  </w:num>
  <w:num w:numId="34">
    <w:abstractNumId w:val="7"/>
  </w:num>
  <w:num w:numId="35">
    <w:abstractNumId w:val="32"/>
    <w:lvlOverride w:ilvl="0">
      <w:startOverride w:val="1"/>
    </w:lvlOverride>
  </w:num>
  <w:num w:numId="36">
    <w:abstractNumId w:val="37"/>
  </w:num>
  <w:num w:numId="37">
    <w:abstractNumId w:val="9"/>
  </w:num>
  <w:num w:numId="38">
    <w:abstractNumId w:val="36"/>
  </w:num>
  <w:num w:numId="39">
    <w:abstractNumId w:val="8"/>
  </w:num>
  <w:num w:numId="40">
    <w:abstractNumId w:val="27"/>
  </w:num>
  <w:num w:numId="41">
    <w:abstractNumId w:val="11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40C64"/>
    <w:rsid w:val="00093386"/>
    <w:rsid w:val="0009768A"/>
    <w:rsid w:val="000B033A"/>
    <w:rsid w:val="000D39F5"/>
    <w:rsid w:val="000F7CDF"/>
    <w:rsid w:val="00102787"/>
    <w:rsid w:val="001273DD"/>
    <w:rsid w:val="001848B9"/>
    <w:rsid w:val="001D5C76"/>
    <w:rsid w:val="001F7D2D"/>
    <w:rsid w:val="002053E5"/>
    <w:rsid w:val="00210622"/>
    <w:rsid w:val="002122E0"/>
    <w:rsid w:val="00223491"/>
    <w:rsid w:val="00235670"/>
    <w:rsid w:val="00242B6C"/>
    <w:rsid w:val="00274525"/>
    <w:rsid w:val="002748F9"/>
    <w:rsid w:val="002B19E0"/>
    <w:rsid w:val="002C1F4F"/>
    <w:rsid w:val="002D3E67"/>
    <w:rsid w:val="00311950"/>
    <w:rsid w:val="00342979"/>
    <w:rsid w:val="00360664"/>
    <w:rsid w:val="00367786"/>
    <w:rsid w:val="00377404"/>
    <w:rsid w:val="00397FF6"/>
    <w:rsid w:val="003B7149"/>
    <w:rsid w:val="003C564C"/>
    <w:rsid w:val="003D5A48"/>
    <w:rsid w:val="00402C04"/>
    <w:rsid w:val="004206D9"/>
    <w:rsid w:val="0044109B"/>
    <w:rsid w:val="00464D8C"/>
    <w:rsid w:val="00467187"/>
    <w:rsid w:val="004727EF"/>
    <w:rsid w:val="00491297"/>
    <w:rsid w:val="004A4E14"/>
    <w:rsid w:val="004A5BC9"/>
    <w:rsid w:val="004E54E7"/>
    <w:rsid w:val="004F0019"/>
    <w:rsid w:val="004F031D"/>
    <w:rsid w:val="004F172B"/>
    <w:rsid w:val="0050563A"/>
    <w:rsid w:val="00527A80"/>
    <w:rsid w:val="0054462B"/>
    <w:rsid w:val="00576F06"/>
    <w:rsid w:val="0058707E"/>
    <w:rsid w:val="005A76F7"/>
    <w:rsid w:val="005C048E"/>
    <w:rsid w:val="005E51C3"/>
    <w:rsid w:val="00644A5E"/>
    <w:rsid w:val="0067228C"/>
    <w:rsid w:val="00686E03"/>
    <w:rsid w:val="00693132"/>
    <w:rsid w:val="006B1F6E"/>
    <w:rsid w:val="006C70BA"/>
    <w:rsid w:val="00707D3B"/>
    <w:rsid w:val="00721E17"/>
    <w:rsid w:val="00725BC7"/>
    <w:rsid w:val="00734272"/>
    <w:rsid w:val="00737C8F"/>
    <w:rsid w:val="0077452F"/>
    <w:rsid w:val="0077617B"/>
    <w:rsid w:val="00780641"/>
    <w:rsid w:val="007815C9"/>
    <w:rsid w:val="00786AA2"/>
    <w:rsid w:val="0079112A"/>
    <w:rsid w:val="00795659"/>
    <w:rsid w:val="00795744"/>
    <w:rsid w:val="00797334"/>
    <w:rsid w:val="007F14AB"/>
    <w:rsid w:val="007F2EC1"/>
    <w:rsid w:val="00801A85"/>
    <w:rsid w:val="00840A92"/>
    <w:rsid w:val="008A406A"/>
    <w:rsid w:val="008A42B7"/>
    <w:rsid w:val="008B2A3F"/>
    <w:rsid w:val="008C3C78"/>
    <w:rsid w:val="008E5A88"/>
    <w:rsid w:val="008F0DAD"/>
    <w:rsid w:val="008F7890"/>
    <w:rsid w:val="009129B3"/>
    <w:rsid w:val="00962DBC"/>
    <w:rsid w:val="009660F1"/>
    <w:rsid w:val="0099192D"/>
    <w:rsid w:val="009D0CC4"/>
    <w:rsid w:val="009D5C78"/>
    <w:rsid w:val="009F7A31"/>
    <w:rsid w:val="00A20564"/>
    <w:rsid w:val="00A64438"/>
    <w:rsid w:val="00A76037"/>
    <w:rsid w:val="00A876BA"/>
    <w:rsid w:val="00AA173F"/>
    <w:rsid w:val="00AE0333"/>
    <w:rsid w:val="00AF2958"/>
    <w:rsid w:val="00B16259"/>
    <w:rsid w:val="00B41E63"/>
    <w:rsid w:val="00B431CA"/>
    <w:rsid w:val="00B90075"/>
    <w:rsid w:val="00B9777B"/>
    <w:rsid w:val="00BB367F"/>
    <w:rsid w:val="00BC5A39"/>
    <w:rsid w:val="00BD2862"/>
    <w:rsid w:val="00BF5E1F"/>
    <w:rsid w:val="00C14BCC"/>
    <w:rsid w:val="00C21DF9"/>
    <w:rsid w:val="00C351CE"/>
    <w:rsid w:val="00C44B30"/>
    <w:rsid w:val="00C81E56"/>
    <w:rsid w:val="00C86916"/>
    <w:rsid w:val="00CA7D3F"/>
    <w:rsid w:val="00CC7CDE"/>
    <w:rsid w:val="00CE0505"/>
    <w:rsid w:val="00D067E0"/>
    <w:rsid w:val="00D07084"/>
    <w:rsid w:val="00D2664E"/>
    <w:rsid w:val="00D64810"/>
    <w:rsid w:val="00D75A63"/>
    <w:rsid w:val="00DA4A24"/>
    <w:rsid w:val="00DA546C"/>
    <w:rsid w:val="00DE37E1"/>
    <w:rsid w:val="00DF751B"/>
    <w:rsid w:val="00E26B9C"/>
    <w:rsid w:val="00E64197"/>
    <w:rsid w:val="00E6526A"/>
    <w:rsid w:val="00E73E1E"/>
    <w:rsid w:val="00E863ED"/>
    <w:rsid w:val="00EA0A76"/>
    <w:rsid w:val="00EA7511"/>
    <w:rsid w:val="00EC6497"/>
    <w:rsid w:val="00ED0C6C"/>
    <w:rsid w:val="00F00A2D"/>
    <w:rsid w:val="00F01F7E"/>
    <w:rsid w:val="00F273D8"/>
    <w:rsid w:val="00F32249"/>
    <w:rsid w:val="00F42CBC"/>
    <w:rsid w:val="00F44AFA"/>
    <w:rsid w:val="00F57EE2"/>
    <w:rsid w:val="00F85C37"/>
    <w:rsid w:val="00F95D1C"/>
    <w:rsid w:val="00FB3008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0A8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27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27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31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6"/>
      </w:numPr>
    </w:pPr>
    <w:rPr>
      <w:rFonts w:ascii="Times" w:hAnsi="Times"/>
      <w:bCs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27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27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31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6"/>
      </w:numPr>
    </w:pPr>
    <w:rPr>
      <w:rFonts w:ascii="Times" w:hAnsi="Times"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microsoft.com/office/2007/relationships/stylesWithEffects" Target="stylesWithEffect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8BA4E3D9</Template>
  <TotalTime>1138</TotalTime>
  <Pages>4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MORGAN Adam</cp:lastModifiedBy>
  <cp:revision>18</cp:revision>
  <cp:lastPrinted>2016-03-10T02:25:00Z</cp:lastPrinted>
  <dcterms:created xsi:type="dcterms:W3CDTF">2016-03-04T02:30:00Z</dcterms:created>
  <dcterms:modified xsi:type="dcterms:W3CDTF">2016-03-15T03:42:00Z</dcterms:modified>
</cp:coreProperties>
</file>