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127"/>
        <w:gridCol w:w="2127"/>
        <w:gridCol w:w="2127"/>
        <w:gridCol w:w="2037"/>
        <w:gridCol w:w="2034"/>
        <w:gridCol w:w="1679"/>
      </w:tblGrid>
      <w:tr w:rsidR="00B16BB3" w:rsidTr="00B16BB3">
        <w:tc>
          <w:tcPr>
            <w:tcW w:w="2043" w:type="dxa"/>
          </w:tcPr>
          <w:p w:rsidR="00B16BB3" w:rsidRDefault="00B16BB3"/>
        </w:tc>
        <w:tc>
          <w:tcPr>
            <w:tcW w:w="2127" w:type="dxa"/>
          </w:tcPr>
          <w:p w:rsidR="00B16BB3" w:rsidRDefault="00B16BB3">
            <w:r>
              <w:t>5</w:t>
            </w:r>
          </w:p>
        </w:tc>
        <w:tc>
          <w:tcPr>
            <w:tcW w:w="2127" w:type="dxa"/>
          </w:tcPr>
          <w:p w:rsidR="00B16BB3" w:rsidRDefault="00B16BB3">
            <w:r>
              <w:t>4</w:t>
            </w:r>
          </w:p>
        </w:tc>
        <w:tc>
          <w:tcPr>
            <w:tcW w:w="2127" w:type="dxa"/>
          </w:tcPr>
          <w:p w:rsidR="00B16BB3" w:rsidRDefault="00B16BB3">
            <w:r>
              <w:t>3</w:t>
            </w:r>
          </w:p>
        </w:tc>
        <w:tc>
          <w:tcPr>
            <w:tcW w:w="2037" w:type="dxa"/>
          </w:tcPr>
          <w:p w:rsidR="00B16BB3" w:rsidRDefault="00B16BB3">
            <w:r>
              <w:t>2</w:t>
            </w:r>
          </w:p>
        </w:tc>
        <w:tc>
          <w:tcPr>
            <w:tcW w:w="2034" w:type="dxa"/>
          </w:tcPr>
          <w:p w:rsidR="00B16BB3" w:rsidRDefault="00B16BB3">
            <w:r>
              <w:t>1</w:t>
            </w:r>
          </w:p>
        </w:tc>
        <w:tc>
          <w:tcPr>
            <w:tcW w:w="1679" w:type="dxa"/>
          </w:tcPr>
          <w:p w:rsidR="00B16BB3" w:rsidRDefault="00B16BB3">
            <w:r>
              <w:t>0</w:t>
            </w:r>
          </w:p>
        </w:tc>
      </w:tr>
      <w:tr w:rsidR="00B16BB3" w:rsidTr="00B16BB3">
        <w:tc>
          <w:tcPr>
            <w:tcW w:w="2043" w:type="dxa"/>
          </w:tcPr>
          <w:p w:rsidR="00B16BB3" w:rsidRDefault="00B16BB3">
            <w:r>
              <w:t>Clarify the message</w:t>
            </w:r>
          </w:p>
        </w:tc>
        <w:tc>
          <w:tcPr>
            <w:tcW w:w="2127" w:type="dxa"/>
          </w:tcPr>
          <w:p w:rsidR="00B16BB3" w:rsidRDefault="00B16BB3">
            <w:r>
              <w:t>Clear and understandable poster without unnecessary information. Hypothesis, objectives and results are clear. Poster is set out logically and clearly.</w:t>
            </w:r>
          </w:p>
          <w:p w:rsidR="00B16BB3" w:rsidRDefault="00B16BB3"/>
        </w:tc>
        <w:tc>
          <w:tcPr>
            <w:tcW w:w="2127" w:type="dxa"/>
          </w:tcPr>
          <w:p w:rsidR="00B16BB3" w:rsidRDefault="00B16BB3" w:rsidP="00357843">
            <w:r>
              <w:t>Clear and understandable poster with clear hypothesis, objectives and results present. Poster is set out logically.</w:t>
            </w:r>
          </w:p>
          <w:p w:rsidR="00B16BB3" w:rsidRDefault="00B16BB3" w:rsidP="00357843"/>
          <w:p w:rsidR="00B16BB3" w:rsidRDefault="00B16BB3" w:rsidP="00357843"/>
        </w:tc>
        <w:tc>
          <w:tcPr>
            <w:tcW w:w="2127" w:type="dxa"/>
          </w:tcPr>
          <w:p w:rsidR="00B16BB3" w:rsidRDefault="00B16BB3" w:rsidP="00B16BB3">
            <w:r>
              <w:t xml:space="preserve">Poster is understandable and has a hypothesis, results present and has some logical order. </w:t>
            </w:r>
          </w:p>
        </w:tc>
        <w:tc>
          <w:tcPr>
            <w:tcW w:w="2037" w:type="dxa"/>
          </w:tcPr>
          <w:p w:rsidR="00B16BB3" w:rsidRDefault="00B16BB3" w:rsidP="00B16BB3">
            <w:r>
              <w:t xml:space="preserve">Poster has results, hypothesis present, but little to no logical order to the layout. </w:t>
            </w:r>
          </w:p>
        </w:tc>
        <w:tc>
          <w:tcPr>
            <w:tcW w:w="2034" w:type="dxa"/>
          </w:tcPr>
          <w:p w:rsidR="00B16BB3" w:rsidRDefault="00B16BB3" w:rsidP="00B16BB3">
            <w:r>
              <w:t>Made poster, but is missing hypothesis or results</w:t>
            </w:r>
          </w:p>
        </w:tc>
        <w:tc>
          <w:tcPr>
            <w:tcW w:w="1679" w:type="dxa"/>
          </w:tcPr>
          <w:p w:rsidR="00B16BB3" w:rsidRDefault="00B16BB3" w:rsidP="00357843">
            <w:r>
              <w:t>Made a poster with no hypotheses and results.</w:t>
            </w:r>
          </w:p>
        </w:tc>
      </w:tr>
      <w:tr w:rsidR="00B16BB3" w:rsidTr="00D8684E">
        <w:trPr>
          <w:trHeight w:val="4028"/>
        </w:trPr>
        <w:tc>
          <w:tcPr>
            <w:tcW w:w="2043" w:type="dxa"/>
          </w:tcPr>
          <w:p w:rsidR="00B16BB3" w:rsidRDefault="00B16BB3" w:rsidP="00EC48AC">
            <w:r>
              <w:t>Data collection</w:t>
            </w:r>
          </w:p>
        </w:tc>
        <w:tc>
          <w:tcPr>
            <w:tcW w:w="2127" w:type="dxa"/>
          </w:tcPr>
          <w:p w:rsidR="00B16BB3" w:rsidRDefault="00B16BB3" w:rsidP="00B16BB3">
            <w:r>
              <w:t>Discusses different options for data collection from primary and secondary sources, including reliability explaining which option is more suitable for project.</w:t>
            </w:r>
          </w:p>
          <w:p w:rsidR="00B16BB3" w:rsidRDefault="00B16BB3"/>
          <w:p w:rsidR="00B16BB3" w:rsidRDefault="00B16BB3" w:rsidP="00313BEF">
            <w:r>
              <w:t>Collects data from an accurate and reliable unbiased source. References the source(s) correctly</w:t>
            </w:r>
          </w:p>
        </w:tc>
        <w:tc>
          <w:tcPr>
            <w:tcW w:w="2127" w:type="dxa"/>
          </w:tcPr>
          <w:p w:rsidR="00B16BB3" w:rsidRDefault="00B16BB3" w:rsidP="00B16BB3">
            <w:r>
              <w:t xml:space="preserve">Discusses different options for data collection from primary and secondary sources, including reliability. </w:t>
            </w:r>
            <w:proofErr w:type="gramStart"/>
            <w:r>
              <w:t>Selects  which</w:t>
            </w:r>
            <w:proofErr w:type="gramEnd"/>
            <w:r>
              <w:t xml:space="preserve"> option is more suitable for project.</w:t>
            </w:r>
          </w:p>
          <w:p w:rsidR="00B16BB3" w:rsidRDefault="00B16BB3"/>
          <w:p w:rsidR="00B16BB3" w:rsidRDefault="00B16BB3" w:rsidP="00A06D82">
            <w:r>
              <w:t>Collects data from a reliable unbiased source. References the sources correctly</w:t>
            </w:r>
          </w:p>
        </w:tc>
        <w:tc>
          <w:tcPr>
            <w:tcW w:w="2127" w:type="dxa"/>
          </w:tcPr>
          <w:p w:rsidR="00B16BB3" w:rsidRDefault="00B16BB3" w:rsidP="00B16BB3">
            <w:r>
              <w:t xml:space="preserve">Compare different options for data collection from primary and secondary sources </w:t>
            </w:r>
          </w:p>
          <w:p w:rsidR="00B16BB3" w:rsidRDefault="00B16BB3"/>
          <w:p w:rsidR="00B16BB3" w:rsidRDefault="00B16BB3" w:rsidP="00E13FEB">
            <w:r>
              <w:t>Collects data from unbiased source. References the source</w:t>
            </w:r>
          </w:p>
        </w:tc>
        <w:tc>
          <w:tcPr>
            <w:tcW w:w="2037" w:type="dxa"/>
          </w:tcPr>
          <w:p w:rsidR="00B16BB3" w:rsidRDefault="00B16BB3" w:rsidP="00B16BB3">
            <w:r>
              <w:t>Compare two options for data collection from primary and secondary sources</w:t>
            </w:r>
          </w:p>
          <w:p w:rsidR="00B16BB3" w:rsidRDefault="00B16BB3"/>
          <w:p w:rsidR="00B16BB3" w:rsidRDefault="00B16BB3" w:rsidP="00DD24F5">
            <w:r>
              <w:t>Collects data from unbiased source, but fails to reference the source.</w:t>
            </w:r>
          </w:p>
        </w:tc>
        <w:tc>
          <w:tcPr>
            <w:tcW w:w="2034" w:type="dxa"/>
          </w:tcPr>
          <w:p w:rsidR="00B16BB3" w:rsidRDefault="00B16BB3" w:rsidP="00B16BB3">
            <w:r>
              <w:t>Collects data</w:t>
            </w:r>
          </w:p>
          <w:p w:rsidR="00B16BB3" w:rsidRDefault="00B16BB3"/>
          <w:p w:rsidR="00B16BB3" w:rsidRDefault="00B16BB3" w:rsidP="00556C8A">
            <w:r>
              <w:t>Students collect data that is irrelevant to the study and provides no reference to the source.</w:t>
            </w:r>
          </w:p>
        </w:tc>
        <w:tc>
          <w:tcPr>
            <w:tcW w:w="1679" w:type="dxa"/>
          </w:tcPr>
          <w:p w:rsidR="00B16BB3" w:rsidRDefault="00B16BB3" w:rsidP="00B16BB3">
            <w:r>
              <w:t>Has not collected data.</w:t>
            </w:r>
          </w:p>
        </w:tc>
      </w:tr>
      <w:tr w:rsidR="00AE25D6" w:rsidTr="00B16BB3">
        <w:tc>
          <w:tcPr>
            <w:tcW w:w="2043" w:type="dxa"/>
          </w:tcPr>
          <w:p w:rsidR="00AE25D6" w:rsidRDefault="00AE25D6" w:rsidP="00AE25D6">
            <w:r>
              <w:t>Analysis of data</w:t>
            </w:r>
          </w:p>
        </w:tc>
        <w:tc>
          <w:tcPr>
            <w:tcW w:w="2127" w:type="dxa"/>
          </w:tcPr>
          <w:p w:rsidR="00AE25D6" w:rsidRDefault="00AE25D6" w:rsidP="00AE25D6">
            <w:r>
              <w:t xml:space="preserve">Uses precise statistical language to describe data displays and explains the impact of these on the measures of </w:t>
            </w:r>
            <w:r>
              <w:lastRenderedPageBreak/>
              <w:t xml:space="preserve">location and spread. </w:t>
            </w:r>
          </w:p>
          <w:p w:rsidR="00AE25D6" w:rsidRDefault="00AE25D6" w:rsidP="00AE25D6">
            <w:r>
              <w:t xml:space="preserve">Compares two or more sets of data with reference to the measures of location and spread. </w:t>
            </w:r>
          </w:p>
        </w:tc>
        <w:tc>
          <w:tcPr>
            <w:tcW w:w="2127" w:type="dxa"/>
          </w:tcPr>
          <w:p w:rsidR="00AE25D6" w:rsidRDefault="00AE25D6" w:rsidP="00AE25D6">
            <w:r>
              <w:lastRenderedPageBreak/>
              <w:t>Describes the shape (skewness) of data displays and explains the relationship between the mean and the median.</w:t>
            </w:r>
          </w:p>
          <w:p w:rsidR="00AE25D6" w:rsidRDefault="00AE25D6" w:rsidP="00AE25D6">
            <w:r>
              <w:lastRenderedPageBreak/>
              <w:t>Calculates the measures of location and spread,</w:t>
            </w:r>
          </w:p>
        </w:tc>
        <w:tc>
          <w:tcPr>
            <w:tcW w:w="2127" w:type="dxa"/>
          </w:tcPr>
          <w:p w:rsidR="00AE25D6" w:rsidRDefault="00AE25D6" w:rsidP="00AE25D6">
            <w:r>
              <w:lastRenderedPageBreak/>
              <w:t xml:space="preserve">Uses the shape </w:t>
            </w:r>
          </w:p>
          <w:p w:rsidR="00AE25D6" w:rsidRDefault="00AE25D6" w:rsidP="00AE25D6">
            <w:r>
              <w:t>(</w:t>
            </w:r>
            <w:proofErr w:type="gramStart"/>
            <w:r>
              <w:t>skewness</w:t>
            </w:r>
            <w:proofErr w:type="gramEnd"/>
            <w:r>
              <w:t xml:space="preserve">) of data displays to describe data and the relationship between the mean and </w:t>
            </w:r>
            <w:r>
              <w:lastRenderedPageBreak/>
              <w:t xml:space="preserve">median. </w:t>
            </w:r>
          </w:p>
        </w:tc>
        <w:tc>
          <w:tcPr>
            <w:tcW w:w="2037" w:type="dxa"/>
          </w:tcPr>
          <w:p w:rsidR="00AE25D6" w:rsidRDefault="00AE25D6" w:rsidP="00AE25D6">
            <w:r>
              <w:lastRenderedPageBreak/>
              <w:t>Describes the shape of data displays, but without reference to mean and median.</w:t>
            </w:r>
          </w:p>
          <w:p w:rsidR="00AE25D6" w:rsidRDefault="00AE25D6" w:rsidP="00AE25D6"/>
        </w:tc>
        <w:tc>
          <w:tcPr>
            <w:tcW w:w="2034" w:type="dxa"/>
          </w:tcPr>
          <w:p w:rsidR="00AE25D6" w:rsidRDefault="00AE25D6" w:rsidP="00AE25D6">
            <w:r>
              <w:t>Calculates the mean and median without reference to the data displays.</w:t>
            </w:r>
          </w:p>
          <w:p w:rsidR="00AE25D6" w:rsidRDefault="00AE25D6" w:rsidP="00AE25D6">
            <w:r>
              <w:t xml:space="preserve">Finds the mode for categorical data. </w:t>
            </w:r>
          </w:p>
        </w:tc>
        <w:tc>
          <w:tcPr>
            <w:tcW w:w="1679" w:type="dxa"/>
          </w:tcPr>
          <w:p w:rsidR="00AE25D6" w:rsidRDefault="00AE25D6" w:rsidP="00AE25D6">
            <w:r>
              <w:t>No Analysis</w:t>
            </w:r>
            <w:r>
              <w:t xml:space="preserve"> </w:t>
            </w:r>
          </w:p>
        </w:tc>
      </w:tr>
      <w:tr w:rsidR="00B16BB3" w:rsidTr="00B16BB3">
        <w:tc>
          <w:tcPr>
            <w:tcW w:w="2043" w:type="dxa"/>
          </w:tcPr>
          <w:p w:rsidR="00B16BB3" w:rsidRDefault="00AE25D6">
            <w:r>
              <w:lastRenderedPageBreak/>
              <w:t>C</w:t>
            </w:r>
            <w:r w:rsidR="00B16BB3">
              <w:t>onclusions</w:t>
            </w:r>
          </w:p>
        </w:tc>
        <w:tc>
          <w:tcPr>
            <w:tcW w:w="2127" w:type="dxa"/>
          </w:tcPr>
          <w:p w:rsidR="00B16BB3" w:rsidRDefault="00B16BB3">
            <w:r>
              <w:t>Discusses results and gives concluding statement with multiple references to data collected. Explains the impact of the data collection method and suggests improvements</w:t>
            </w:r>
          </w:p>
        </w:tc>
        <w:tc>
          <w:tcPr>
            <w:tcW w:w="2127" w:type="dxa"/>
          </w:tcPr>
          <w:p w:rsidR="00B16BB3" w:rsidRDefault="00B16BB3" w:rsidP="002D286A">
            <w:r>
              <w:t>Discusses results and gives conclusion with reference to collected data.</w:t>
            </w:r>
          </w:p>
          <w:p w:rsidR="00B16BB3" w:rsidRDefault="00B16BB3" w:rsidP="002D286A">
            <w:r>
              <w:t>Describes issues with data collections and suggests different methods to improve process</w:t>
            </w:r>
          </w:p>
        </w:tc>
        <w:tc>
          <w:tcPr>
            <w:tcW w:w="2127" w:type="dxa"/>
          </w:tcPr>
          <w:p w:rsidR="00B16BB3" w:rsidRDefault="00B16BB3" w:rsidP="002D286A">
            <w:r>
              <w:t>Discusses results and gives concluding statement.</w:t>
            </w:r>
          </w:p>
          <w:p w:rsidR="00B16BB3" w:rsidRDefault="00B16BB3" w:rsidP="002D286A">
            <w:r>
              <w:t xml:space="preserve"> Identifies issues with data collection.</w:t>
            </w:r>
          </w:p>
        </w:tc>
        <w:tc>
          <w:tcPr>
            <w:tcW w:w="2037" w:type="dxa"/>
          </w:tcPr>
          <w:p w:rsidR="00B16BB3" w:rsidRDefault="00B16BB3">
            <w:r>
              <w:t>Discusses results and gives conclusion</w:t>
            </w:r>
          </w:p>
        </w:tc>
        <w:tc>
          <w:tcPr>
            <w:tcW w:w="2034" w:type="dxa"/>
          </w:tcPr>
          <w:p w:rsidR="00B16BB3" w:rsidRDefault="00B16BB3">
            <w:r>
              <w:t>Gives a concluding statement</w:t>
            </w:r>
          </w:p>
        </w:tc>
        <w:tc>
          <w:tcPr>
            <w:tcW w:w="1679" w:type="dxa"/>
          </w:tcPr>
          <w:p w:rsidR="00AE25D6" w:rsidRDefault="00AE25D6">
            <w:r>
              <w:t>No concluding</w:t>
            </w:r>
          </w:p>
          <w:p w:rsidR="00B16BB3" w:rsidRDefault="00AE25D6">
            <w:r>
              <w:t xml:space="preserve">statement </w:t>
            </w:r>
          </w:p>
        </w:tc>
      </w:tr>
      <w:tr w:rsidR="00AE25D6" w:rsidTr="00B16BB3">
        <w:tc>
          <w:tcPr>
            <w:tcW w:w="2043" w:type="dxa"/>
          </w:tcPr>
          <w:p w:rsidR="00AE25D6" w:rsidRDefault="00AE25D6" w:rsidP="00AE25D6">
            <w:r>
              <w:t>Graphs and tables</w:t>
            </w:r>
          </w:p>
        </w:tc>
        <w:tc>
          <w:tcPr>
            <w:tcW w:w="2127" w:type="dxa"/>
          </w:tcPr>
          <w:p w:rsidR="00AE25D6" w:rsidRDefault="00AE25D6" w:rsidP="00AE25D6">
            <w:r>
              <w:t>Uses a variety of appropriate data displays including reasons why each display was picked.</w:t>
            </w:r>
          </w:p>
        </w:tc>
        <w:tc>
          <w:tcPr>
            <w:tcW w:w="2127" w:type="dxa"/>
          </w:tcPr>
          <w:p w:rsidR="00AE25D6" w:rsidRDefault="00AE25D6" w:rsidP="00AE25D6">
            <w:r>
              <w:t xml:space="preserve">Displays data correctly using a histogram or back to back stem and leaf plots </w:t>
            </w:r>
          </w:p>
        </w:tc>
        <w:tc>
          <w:tcPr>
            <w:tcW w:w="2127" w:type="dxa"/>
          </w:tcPr>
          <w:p w:rsidR="00AE25D6" w:rsidRDefault="00AE25D6" w:rsidP="00AE25D6">
            <w:r>
              <w:t>Displays data correctly using a histogram or back to back stem and leaf plots</w:t>
            </w:r>
          </w:p>
        </w:tc>
        <w:tc>
          <w:tcPr>
            <w:tcW w:w="2037" w:type="dxa"/>
          </w:tcPr>
          <w:p w:rsidR="00AE25D6" w:rsidRDefault="00AE25D6" w:rsidP="00AE25D6">
            <w:r>
              <w:t>Displays data in columns graphs or stem and leaf plots.</w:t>
            </w:r>
          </w:p>
        </w:tc>
        <w:tc>
          <w:tcPr>
            <w:tcW w:w="2034" w:type="dxa"/>
          </w:tcPr>
          <w:p w:rsidR="00AE25D6" w:rsidRDefault="00AE25D6" w:rsidP="00AE25D6">
            <w:r>
              <w:t xml:space="preserve">Attempts to display data in column graphs. </w:t>
            </w:r>
          </w:p>
          <w:p w:rsidR="00AE25D6" w:rsidRDefault="00AE25D6" w:rsidP="00AE25D6"/>
        </w:tc>
        <w:tc>
          <w:tcPr>
            <w:tcW w:w="1679" w:type="dxa"/>
          </w:tcPr>
          <w:p w:rsidR="00AE25D6" w:rsidRDefault="00AE25D6" w:rsidP="00AE25D6">
            <w:r>
              <w:t>No graphs or tables</w:t>
            </w:r>
          </w:p>
        </w:tc>
      </w:tr>
      <w:tr w:rsidR="00B16BB3" w:rsidTr="00B16BB3">
        <w:tc>
          <w:tcPr>
            <w:tcW w:w="2043" w:type="dxa"/>
          </w:tcPr>
          <w:p w:rsidR="00B16BB3" w:rsidRDefault="00B16BB3" w:rsidP="00D17323">
            <w:r>
              <w:t>Presentation</w:t>
            </w:r>
          </w:p>
        </w:tc>
        <w:tc>
          <w:tcPr>
            <w:tcW w:w="2127" w:type="dxa"/>
          </w:tcPr>
          <w:p w:rsidR="00B16BB3" w:rsidRDefault="00B16BB3" w:rsidP="00972B86">
            <w:r>
              <w:t>Poster is readable from 2m away, is neat and provides a good balance of graphs and text</w:t>
            </w:r>
          </w:p>
        </w:tc>
        <w:tc>
          <w:tcPr>
            <w:tcW w:w="2127" w:type="dxa"/>
          </w:tcPr>
          <w:p w:rsidR="00B16BB3" w:rsidRDefault="00B16BB3" w:rsidP="00D17323">
            <w:r>
              <w:t>Poster is readable from 2m away, is presented is neatly and provides a balance of graphs and text</w:t>
            </w:r>
          </w:p>
        </w:tc>
        <w:tc>
          <w:tcPr>
            <w:tcW w:w="2127" w:type="dxa"/>
          </w:tcPr>
          <w:p w:rsidR="00B16BB3" w:rsidRDefault="00B16BB3" w:rsidP="00D17323">
            <w:r>
              <w:t>Poster is readable, is neat and has a combination of graphs and text.</w:t>
            </w:r>
          </w:p>
        </w:tc>
        <w:tc>
          <w:tcPr>
            <w:tcW w:w="2037" w:type="dxa"/>
          </w:tcPr>
          <w:p w:rsidR="00B16BB3" w:rsidRDefault="00B16BB3" w:rsidP="00D17323">
            <w:r>
              <w:t>Poster readable, but not presented neatly and has a combination of graphs and text.</w:t>
            </w:r>
          </w:p>
          <w:p w:rsidR="00B16BB3" w:rsidRDefault="00B16BB3" w:rsidP="00D17323"/>
        </w:tc>
        <w:tc>
          <w:tcPr>
            <w:tcW w:w="2034" w:type="dxa"/>
          </w:tcPr>
          <w:p w:rsidR="00B16BB3" w:rsidRDefault="00B16BB3" w:rsidP="00D17323">
            <w:r>
              <w:t>Poster is hard to read and is not presented neatly. Contains text or graphs.</w:t>
            </w:r>
          </w:p>
        </w:tc>
        <w:tc>
          <w:tcPr>
            <w:tcW w:w="1679" w:type="dxa"/>
          </w:tcPr>
          <w:p w:rsidR="00B16BB3" w:rsidRDefault="00AE25D6" w:rsidP="00D17323">
            <w:r>
              <w:t>Missing text and graphs</w:t>
            </w:r>
          </w:p>
        </w:tc>
      </w:tr>
      <w:tr w:rsidR="00B16BB3" w:rsidTr="00B16BB3">
        <w:tc>
          <w:tcPr>
            <w:tcW w:w="2043" w:type="dxa"/>
          </w:tcPr>
          <w:p w:rsidR="00B16BB3" w:rsidRDefault="00B16BB3" w:rsidP="00D17323">
            <w:r>
              <w:t>Creativity/ importance</w:t>
            </w:r>
          </w:p>
        </w:tc>
        <w:tc>
          <w:tcPr>
            <w:tcW w:w="2127" w:type="dxa"/>
          </w:tcPr>
          <w:p w:rsidR="00B16BB3" w:rsidRDefault="00B16BB3" w:rsidP="00D17323">
            <w:r>
              <w:t>Research question is creative and original</w:t>
            </w:r>
          </w:p>
          <w:p w:rsidR="00B16BB3" w:rsidRDefault="00B16BB3" w:rsidP="00D17323"/>
          <w:p w:rsidR="00B16BB3" w:rsidRDefault="00B16BB3" w:rsidP="00D17323">
            <w:r>
              <w:t>Study can accurately answer the question posed</w:t>
            </w:r>
          </w:p>
        </w:tc>
        <w:tc>
          <w:tcPr>
            <w:tcW w:w="2127" w:type="dxa"/>
          </w:tcPr>
          <w:p w:rsidR="00B16BB3" w:rsidRDefault="00B16BB3" w:rsidP="00D17323">
            <w:r>
              <w:t>Research question is creative</w:t>
            </w:r>
          </w:p>
          <w:p w:rsidR="00B16BB3" w:rsidRDefault="00B16BB3" w:rsidP="00D17323"/>
          <w:p w:rsidR="00B16BB3" w:rsidRDefault="00B16BB3" w:rsidP="00D17323">
            <w:r>
              <w:t>Study can answer the question posed with accuracy</w:t>
            </w:r>
          </w:p>
        </w:tc>
        <w:tc>
          <w:tcPr>
            <w:tcW w:w="2127" w:type="dxa"/>
          </w:tcPr>
          <w:p w:rsidR="00B16BB3" w:rsidRDefault="00B16BB3" w:rsidP="00D17323">
            <w:r>
              <w:t>Research question is simple</w:t>
            </w:r>
          </w:p>
          <w:p w:rsidR="00B16BB3" w:rsidRDefault="00B16BB3" w:rsidP="00D17323"/>
          <w:p w:rsidR="00B16BB3" w:rsidRDefault="00B16BB3" w:rsidP="00D17323">
            <w:r>
              <w:t>Study can answer the question</w:t>
            </w:r>
          </w:p>
        </w:tc>
        <w:tc>
          <w:tcPr>
            <w:tcW w:w="2037" w:type="dxa"/>
          </w:tcPr>
          <w:p w:rsidR="00B16BB3" w:rsidRDefault="00B16BB3" w:rsidP="00D17323">
            <w:r>
              <w:t>Research question</w:t>
            </w:r>
          </w:p>
          <w:p w:rsidR="00B16BB3" w:rsidRDefault="00B16BB3" w:rsidP="00D17323"/>
          <w:p w:rsidR="00B16BB3" w:rsidRDefault="00B16BB3" w:rsidP="00D17323"/>
          <w:p w:rsidR="00B16BB3" w:rsidRDefault="00B16BB3" w:rsidP="00D17323">
            <w:r>
              <w:t>The study vaguely answers the question</w:t>
            </w:r>
          </w:p>
        </w:tc>
        <w:tc>
          <w:tcPr>
            <w:tcW w:w="2034" w:type="dxa"/>
          </w:tcPr>
          <w:p w:rsidR="00B16BB3" w:rsidRDefault="00B16BB3" w:rsidP="00D17323">
            <w:r>
              <w:t>Research question</w:t>
            </w:r>
          </w:p>
          <w:p w:rsidR="00B16BB3" w:rsidRDefault="00B16BB3" w:rsidP="00D17323"/>
          <w:p w:rsidR="00B16BB3" w:rsidRDefault="00B16BB3" w:rsidP="00D17323">
            <w:r>
              <w:t>Study doesn’t answer the research question</w:t>
            </w:r>
          </w:p>
        </w:tc>
        <w:tc>
          <w:tcPr>
            <w:tcW w:w="1679" w:type="dxa"/>
          </w:tcPr>
          <w:p w:rsidR="00B16BB3" w:rsidRDefault="00AE25D6" w:rsidP="00D17323">
            <w:r>
              <w:t>No research question.</w:t>
            </w:r>
            <w:bookmarkStart w:id="0" w:name="_GoBack"/>
            <w:bookmarkEnd w:id="0"/>
          </w:p>
        </w:tc>
      </w:tr>
    </w:tbl>
    <w:p w:rsidR="00907879" w:rsidRDefault="00907879"/>
    <w:sectPr w:rsidR="00907879" w:rsidSect="00FD64A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340193"/>
    <w:multiLevelType w:val="hybridMultilevel"/>
    <w:tmpl w:val="47EA5962"/>
    <w:lvl w:ilvl="0" w:tplc="35A448A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4A8"/>
    <w:rsid w:val="000736BC"/>
    <w:rsid w:val="000A7604"/>
    <w:rsid w:val="000C0691"/>
    <w:rsid w:val="00117AB8"/>
    <w:rsid w:val="001D4961"/>
    <w:rsid w:val="0020647A"/>
    <w:rsid w:val="00284CC4"/>
    <w:rsid w:val="002C0263"/>
    <w:rsid w:val="002C3ECC"/>
    <w:rsid w:val="002D286A"/>
    <w:rsid w:val="00316D5C"/>
    <w:rsid w:val="003453CF"/>
    <w:rsid w:val="00357843"/>
    <w:rsid w:val="004D638D"/>
    <w:rsid w:val="0057317D"/>
    <w:rsid w:val="00593484"/>
    <w:rsid w:val="006324F5"/>
    <w:rsid w:val="006A0685"/>
    <w:rsid w:val="00733977"/>
    <w:rsid w:val="00797B7B"/>
    <w:rsid w:val="007A4378"/>
    <w:rsid w:val="008243EA"/>
    <w:rsid w:val="00907879"/>
    <w:rsid w:val="00972B86"/>
    <w:rsid w:val="00995C95"/>
    <w:rsid w:val="00AE25D6"/>
    <w:rsid w:val="00B16BB3"/>
    <w:rsid w:val="00B50FA7"/>
    <w:rsid w:val="00B6045C"/>
    <w:rsid w:val="00C34232"/>
    <w:rsid w:val="00CF61C5"/>
    <w:rsid w:val="00D17323"/>
    <w:rsid w:val="00D50703"/>
    <w:rsid w:val="00EA0374"/>
    <w:rsid w:val="00F42599"/>
    <w:rsid w:val="00F57260"/>
    <w:rsid w:val="00FA581D"/>
    <w:rsid w:val="00FD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64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D64A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64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D64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83CFBC2A</Template>
  <TotalTime>0</TotalTime>
  <Pages>2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RUST Joanne</cp:lastModifiedBy>
  <cp:revision>2</cp:revision>
  <dcterms:created xsi:type="dcterms:W3CDTF">2016-08-18T03:08:00Z</dcterms:created>
  <dcterms:modified xsi:type="dcterms:W3CDTF">2016-08-18T03:08:00Z</dcterms:modified>
</cp:coreProperties>
</file>