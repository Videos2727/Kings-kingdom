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3260"/>
        <w:gridCol w:w="2833"/>
        <w:gridCol w:w="2491"/>
      </w:tblGrid>
      <w:tr w:rsidR="009D3470" w:rsidTr="005B7872">
        <w:trPr>
          <w:trHeight w:val="1125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726336" behindDoc="1" locked="0" layoutInCell="1" allowOverlap="1" wp14:anchorId="7FD7C603" wp14:editId="13D44FD6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-3809</wp:posOffset>
                  </wp:positionV>
                  <wp:extent cx="1117600" cy="1301934"/>
                  <wp:effectExtent l="0" t="0" r="6350" b="0"/>
                  <wp:wrapNone/>
                  <wp:docPr id="128" name="Picture 1" descr="Description: Description: http://upload.wikimedia.org/wikipedia/en/b/b5/Rsh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http://upload.wikimedia.org/wikipedia/en/b/b5/Rsh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442" cy="130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3470" w:rsidRPr="005B7872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YEAR 9 COMMON</w:t>
            </w:r>
          </w:p>
          <w:p w:rsidR="009D3470" w:rsidRPr="005B7872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EPW 1 – SEMESTER 1 2018</w:t>
            </w:r>
          </w:p>
          <w:p w:rsidR="009D3470" w:rsidRPr="00385DB6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5B7872">
              <w:rPr>
                <w:rFonts w:ascii="Arial" w:hAnsi="Arial" w:cs="Arial"/>
                <w:sz w:val="36"/>
                <w:szCs w:val="44"/>
              </w:rPr>
              <w:t>Pascal’s Triangle and Mice Maze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254" distL="114300" distR="114300" simplePos="0" relativeHeight="251727360" behindDoc="0" locked="0" layoutInCell="1" allowOverlap="1" wp14:anchorId="53078A0D" wp14:editId="6347EF3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45720</wp:posOffset>
                  </wp:positionV>
                  <wp:extent cx="1409700" cy="1060196"/>
                  <wp:effectExtent l="0" t="0" r="0" b="6985"/>
                  <wp:wrapNone/>
                  <wp:docPr id="129" name="Picture 39" descr="http://islamforwest.files.wordpress.com/2012/01/mathematics-i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islamforwest.files.wordpress.com/2012/01/mathematics-ii.jpg"/>
                          <pic:cNvPicPr/>
                        </pic:nvPicPr>
                        <pic:blipFill>
                          <a:blip r:embed="rId1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B7872" w:rsidRPr="00EF6B97" w:rsidTr="005B78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8C5063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 xml:space="preserve"> Name: ____</w:t>
            </w:r>
            <w:r w:rsidR="008C5063">
              <w:rPr>
                <w:b/>
                <w:bCs/>
                <w:color w:val="FF0000"/>
                <w:sz w:val="24"/>
                <w:szCs w:val="24"/>
              </w:rPr>
              <w:t>Solutions</w:t>
            </w:r>
            <w:r w:rsidRPr="00794CC7">
              <w:rPr>
                <w:b/>
                <w:bCs/>
                <w:sz w:val="24"/>
                <w:szCs w:val="24"/>
              </w:rPr>
              <w:t>_____________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>Teacher: _________________________</w:t>
            </w:r>
          </w:p>
        </w:tc>
      </w:tr>
      <w:tr w:rsidR="005B7872" w:rsidRPr="00EF6B97" w:rsidTr="005B78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5B7872" w:rsidRPr="005B7872" w:rsidRDefault="005B7872" w:rsidP="00A26245">
            <w:pPr>
              <w:rPr>
                <w:i/>
                <w:szCs w:val="20"/>
              </w:rPr>
            </w:pPr>
            <w:r w:rsidRPr="005B7872">
              <w:rPr>
                <w:b/>
                <w:bCs/>
                <w:szCs w:val="20"/>
              </w:rPr>
              <w:t>Date out:</w:t>
            </w:r>
            <w:r>
              <w:rPr>
                <w:b/>
                <w:bCs/>
                <w:szCs w:val="20"/>
              </w:rPr>
              <w:t xml:space="preserve">  </w:t>
            </w:r>
            <w:r w:rsidRPr="005B7872">
              <w:rPr>
                <w:i/>
                <w:szCs w:val="20"/>
              </w:rPr>
              <w:t>Week _</w:t>
            </w:r>
            <w:r w:rsidRPr="00047B9D">
              <w:rPr>
                <w:i/>
                <w:szCs w:val="20"/>
                <w:u w:val="single"/>
              </w:rPr>
              <w:t>_</w:t>
            </w:r>
            <w:r w:rsidRPr="005B7872">
              <w:rPr>
                <w:i/>
                <w:szCs w:val="20"/>
              </w:rPr>
              <w:t>___Date __</w:t>
            </w:r>
            <w:r w:rsidR="00A26245">
              <w:rPr>
                <w:i/>
                <w:szCs w:val="20"/>
                <w:u w:val="single"/>
              </w:rPr>
              <w:t>____</w:t>
            </w:r>
            <w:r w:rsidRPr="005B7872">
              <w:rPr>
                <w:i/>
                <w:szCs w:val="20"/>
              </w:rPr>
              <w:t>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5B7872" w:rsidRPr="005B7872" w:rsidRDefault="005B7872" w:rsidP="00A26245">
            <w:pPr>
              <w:rPr>
                <w:b/>
              </w:rPr>
            </w:pPr>
            <w:r w:rsidRPr="005B7872">
              <w:rPr>
                <w:b/>
                <w:bCs/>
                <w:szCs w:val="20"/>
              </w:rPr>
              <w:t>Date Due:</w:t>
            </w:r>
            <w:r>
              <w:rPr>
                <w:b/>
                <w:bCs/>
                <w:szCs w:val="20"/>
              </w:rPr>
              <w:t xml:space="preserve"> </w:t>
            </w:r>
            <w:r w:rsidRPr="005B7872">
              <w:rPr>
                <w:i/>
                <w:szCs w:val="20"/>
              </w:rPr>
              <w:t>Week _____Date __</w:t>
            </w:r>
            <w:r w:rsidR="00A26245">
              <w:rPr>
                <w:i/>
                <w:szCs w:val="20"/>
                <w:u w:val="single"/>
              </w:rPr>
              <w:t>____</w:t>
            </w:r>
            <w:r w:rsidRPr="005B7872">
              <w:rPr>
                <w:i/>
                <w:szCs w:val="20"/>
              </w:rPr>
              <w:t>______</w:t>
            </w:r>
          </w:p>
        </w:tc>
      </w:tr>
      <w:tr w:rsidR="005B7872" w:rsidRPr="00EF6B97" w:rsidTr="005B78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508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5B7872" w:rsidRPr="005B7872" w:rsidRDefault="00794CC7" w:rsidP="005B7872">
            <w:pPr>
              <w:rPr>
                <w:b/>
              </w:rPr>
            </w:pPr>
            <w:r>
              <w:rPr>
                <w:b/>
                <w:szCs w:val="20"/>
              </w:rPr>
              <w:t>EPW</w:t>
            </w:r>
            <w:r w:rsidR="005B7872" w:rsidRPr="005B7872">
              <w:rPr>
                <w:b/>
                <w:szCs w:val="20"/>
              </w:rPr>
              <w:t xml:space="preserve"> weighting:</w:t>
            </w:r>
            <w:r w:rsidR="005B7872">
              <w:rPr>
                <w:b/>
                <w:szCs w:val="20"/>
              </w:rPr>
              <w:t xml:space="preserve"> </w:t>
            </w:r>
            <w:r>
              <w:rPr>
                <w:i/>
                <w:szCs w:val="20"/>
              </w:rPr>
              <w:t>10</w:t>
            </w:r>
            <w:r w:rsidR="005B7872" w:rsidRPr="005B7872">
              <w:rPr>
                <w:i/>
                <w:szCs w:val="20"/>
              </w:rPr>
              <w:t>% of the year</w:t>
            </w:r>
          </w:p>
        </w:tc>
        <w:tc>
          <w:tcPr>
            <w:tcW w:w="2492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5B7872" w:rsidRPr="005B7872" w:rsidRDefault="00794CC7" w:rsidP="00794CC7">
            <w:pPr>
              <w:rPr>
                <w:b/>
              </w:rPr>
            </w:pPr>
            <w:r>
              <w:rPr>
                <w:b/>
                <w:szCs w:val="20"/>
              </w:rPr>
              <w:t>Take Home Section</w:t>
            </w:r>
            <w:r w:rsidR="005B7872" w:rsidRPr="005B7872">
              <w:rPr>
                <w:b/>
                <w:szCs w:val="20"/>
              </w:rPr>
              <w:t>:</w:t>
            </w:r>
            <w:r w:rsidR="005B7872">
              <w:rPr>
                <w:b/>
                <w:szCs w:val="20"/>
              </w:rPr>
              <w:t xml:space="preserve"> </w:t>
            </w:r>
            <w:r>
              <w:rPr>
                <w:i/>
                <w:szCs w:val="20"/>
              </w:rPr>
              <w:t>5 marks</w:t>
            </w:r>
            <w:r w:rsidR="005B7872" w:rsidRPr="005B7872">
              <w:rPr>
                <w:i/>
                <w:szCs w:val="20"/>
              </w:rPr>
              <w:t>.</w:t>
            </w:r>
          </w:p>
        </w:tc>
      </w:tr>
    </w:tbl>
    <w:p w:rsidR="00A31953" w:rsidRDefault="00A31953" w:rsidP="00A31953">
      <w:pPr>
        <w:spacing w:before="120" w:after="0"/>
      </w:pPr>
      <w:r>
        <w:t xml:space="preserve">This investigation consists of two parts.  </w:t>
      </w:r>
    </w:p>
    <w:p w:rsidR="001C5A61" w:rsidRDefault="00A31953" w:rsidP="00A31953">
      <w:pPr>
        <w:numPr>
          <w:ilvl w:val="0"/>
          <w:numId w:val="1"/>
        </w:numPr>
        <w:spacing w:after="0" w:line="240" w:lineRule="auto"/>
      </w:pPr>
      <w:r>
        <w:t>Part</w:t>
      </w:r>
      <w:r w:rsidR="009D3470">
        <w:t xml:space="preserve"> A is a take-home investigation.</w:t>
      </w:r>
    </w:p>
    <w:p w:rsidR="00A31953" w:rsidRDefault="00A31953" w:rsidP="00A31953">
      <w:pPr>
        <w:numPr>
          <w:ilvl w:val="0"/>
          <w:numId w:val="1"/>
        </w:numPr>
        <w:spacing w:after="0" w:line="240" w:lineRule="auto"/>
      </w:pPr>
      <w:r>
        <w:t xml:space="preserve">Part B is a </w:t>
      </w:r>
      <w:r w:rsidR="00604486">
        <w:t>30</w:t>
      </w:r>
      <w:r>
        <w:t xml:space="preserve"> minute in-class validation </w:t>
      </w:r>
      <w:r w:rsidR="001C5A61">
        <w:t>test</w:t>
      </w:r>
      <w:r w:rsidR="00885AA9">
        <w:t>.</w:t>
      </w:r>
      <w:r w:rsidR="00E50BD3">
        <w:t xml:space="preserve"> You </w:t>
      </w:r>
      <w:r w:rsidR="00F8558B">
        <w:rPr>
          <w:u w:val="single"/>
        </w:rPr>
        <w:t>will</w:t>
      </w:r>
      <w:r w:rsidR="00F8558B" w:rsidRPr="00F8558B">
        <w:t xml:space="preserve"> </w:t>
      </w:r>
      <w:r w:rsidR="00E50BD3">
        <w:t>be able to use Part A when completing Part B.</w:t>
      </w:r>
    </w:p>
    <w:p w:rsidR="00A31953" w:rsidRPr="00BB7C10" w:rsidRDefault="00A31953" w:rsidP="00A31953">
      <w:pPr>
        <w:spacing w:before="120" w:after="0"/>
        <w:rPr>
          <w:rFonts w:ascii="Copperplate Gothic Light" w:hAnsi="Copperplate Gothic Light"/>
          <w:sz w:val="6"/>
          <w:szCs w:val="20"/>
        </w:rPr>
      </w:pPr>
    </w:p>
    <w:p w:rsidR="00A31953" w:rsidRDefault="00E50BD3" w:rsidP="00A31953">
      <w:pPr>
        <w:spacing w:before="120" w:after="0"/>
        <w:rPr>
          <w:rFonts w:ascii="Bookman Old Style" w:hAnsi="Bookman Old Style"/>
          <w:sz w:val="36"/>
          <w:szCs w:val="40"/>
        </w:rPr>
      </w:pPr>
      <w:r>
        <w:rPr>
          <w:rFonts w:ascii="Bookman Old Style" w:hAnsi="Bookman Old Style"/>
          <w:sz w:val="36"/>
          <w:szCs w:val="40"/>
        </w:rPr>
        <w:t>PART A – TAKE HOME SECTION</w:t>
      </w:r>
    </w:p>
    <w:p w:rsidR="00301235" w:rsidRDefault="00301235" w:rsidP="00695637">
      <w:pPr>
        <w:spacing w:after="0"/>
      </w:pPr>
    </w:p>
    <w:p w:rsidR="00DF59B4" w:rsidRDefault="00A048E6" w:rsidP="00E60A77">
      <w:pPr>
        <w:tabs>
          <w:tab w:val="right" w:pos="10466"/>
        </w:tabs>
        <w:spacing w:after="0"/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SECTION 1 PASCAL’S TRIANGLE</w:t>
      </w:r>
      <w:r w:rsidR="005B7872">
        <w:rPr>
          <w:b/>
          <w:sz w:val="23"/>
          <w:szCs w:val="23"/>
        </w:rPr>
        <w:tab/>
      </w:r>
    </w:p>
    <w:p w:rsidR="00DF59B4" w:rsidRDefault="00DF59B4" w:rsidP="00DF59B4">
      <w:pPr>
        <w:spacing w:after="0"/>
        <w:rPr>
          <w:sz w:val="23"/>
          <w:szCs w:val="23"/>
        </w:rPr>
      </w:pPr>
    </w:p>
    <w:p w:rsidR="00CA4C4A" w:rsidRDefault="00A048E6" w:rsidP="00A048E6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 xml:space="preserve">Below </w:t>
      </w:r>
      <w:r w:rsidR="00BB2D4C">
        <w:rPr>
          <w:sz w:val="23"/>
          <w:szCs w:val="23"/>
        </w:rPr>
        <w:t>are</w:t>
      </w:r>
      <w:r>
        <w:rPr>
          <w:sz w:val="23"/>
          <w:szCs w:val="23"/>
        </w:rPr>
        <w:t xml:space="preserve"> the first </w:t>
      </w:r>
      <w:r w:rsidR="00BB2D4C">
        <w:rPr>
          <w:sz w:val="23"/>
          <w:szCs w:val="23"/>
        </w:rPr>
        <w:t>six</w:t>
      </w:r>
      <w:r>
        <w:rPr>
          <w:sz w:val="23"/>
          <w:szCs w:val="23"/>
        </w:rPr>
        <w:t xml:space="preserve"> rows of Pascal’s triangle.</w:t>
      </w:r>
    </w:p>
    <w:p w:rsidR="00CA4C4A" w:rsidRDefault="00CA4C4A" w:rsidP="00CA4C4A">
      <w:pPr>
        <w:spacing w:after="0"/>
        <w:rPr>
          <w:sz w:val="23"/>
          <w:szCs w:val="2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170"/>
        <w:gridCol w:w="1502"/>
      </w:tblGrid>
      <w:tr w:rsidR="00A048E6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b/>
                <w:sz w:val="23"/>
                <w:szCs w:val="23"/>
              </w:rPr>
            </w:pPr>
            <w:r w:rsidRPr="00730927">
              <w:rPr>
                <w:b/>
                <w:sz w:val="23"/>
                <w:szCs w:val="23"/>
              </w:rPr>
              <w:t>Sum of Rows</w:t>
            </w:r>
          </w:p>
        </w:tc>
      </w:tr>
      <w:tr w:rsidR="00A048E6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1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A048E6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048E6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3"/>
              </w:rPr>
            </w:pPr>
            <w:r w:rsidRPr="00730927">
              <w:rPr>
                <w:rFonts w:ascii="Courier New" w:hAnsi="Courier New" w:cs="Courier New"/>
                <w:sz w:val="28"/>
                <w:szCs w:val="23"/>
              </w:rPr>
              <w:t>1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2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3"/>
              </w:rPr>
            </w:pPr>
            <w:r w:rsidRPr="00730927">
              <w:rPr>
                <w:rFonts w:ascii="Courier New" w:hAnsi="Courier New" w:cs="Courier New"/>
                <w:sz w:val="28"/>
                <w:szCs w:val="23"/>
              </w:rPr>
              <w:t>2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3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2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2247F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8"/>
                <w:szCs w:val="23"/>
              </w:rPr>
            </w:pPr>
            <w:r w:rsidRPr="002247F7">
              <w:rPr>
                <w:rFonts w:ascii="Courier New" w:hAnsi="Courier New" w:cs="Courier New"/>
                <w:sz w:val="28"/>
                <w:szCs w:val="23"/>
              </w:rPr>
              <w:t>4</w:t>
            </w:r>
          </w:p>
        </w:tc>
      </w:tr>
      <w:tr w:rsidR="006D5B9C" w:rsidRPr="00730927" w:rsidTr="00730927">
        <w:trPr>
          <w:trHeight w:val="86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4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D5B9C" w:rsidRPr="00730927" w:rsidRDefault="006F389D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6288" behindDoc="0" locked="0" layoutInCell="1" allowOverlap="1" wp14:anchorId="600D2DF3" wp14:editId="74A8B28B">
                      <wp:simplePos x="0" y="0"/>
                      <wp:positionH relativeFrom="column">
                        <wp:posOffset>2915920</wp:posOffset>
                      </wp:positionH>
                      <wp:positionV relativeFrom="paragraph">
                        <wp:posOffset>203835</wp:posOffset>
                      </wp:positionV>
                      <wp:extent cx="170815" cy="276225"/>
                      <wp:effectExtent l="58420" t="13335" r="8890" b="43815"/>
                      <wp:wrapNone/>
                      <wp:docPr id="127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229.6pt;margin-top:16.05pt;width:13.45pt;height:21.75pt;flip:x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8336" behindDoc="0" locked="0" layoutInCell="1" allowOverlap="1" wp14:anchorId="06D67496" wp14:editId="6C435C28">
                      <wp:simplePos x="0" y="0"/>
                      <wp:positionH relativeFrom="column">
                        <wp:posOffset>1537335</wp:posOffset>
                      </wp:positionH>
                      <wp:positionV relativeFrom="paragraph">
                        <wp:posOffset>207010</wp:posOffset>
                      </wp:positionV>
                      <wp:extent cx="170815" cy="276225"/>
                      <wp:effectExtent l="51435" t="6985" r="6350" b="40640"/>
                      <wp:wrapNone/>
                      <wp:docPr id="126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0" o:spid="_x0000_s1026" type="#_x0000_t32" style="position:absolute;margin-left:121.05pt;margin-top:16.3pt;width:13.45pt;height:21.75pt;flip:x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7312" behindDoc="0" locked="0" layoutInCell="1" allowOverlap="1" wp14:anchorId="6F33572D" wp14:editId="1FA441E0">
                      <wp:simplePos x="0" y="0"/>
                      <wp:positionH relativeFrom="column">
                        <wp:posOffset>3143250</wp:posOffset>
                      </wp:positionH>
                      <wp:positionV relativeFrom="paragraph">
                        <wp:posOffset>207645</wp:posOffset>
                      </wp:positionV>
                      <wp:extent cx="170815" cy="276225"/>
                      <wp:effectExtent l="9525" t="7620" r="57785" b="40005"/>
                      <wp:wrapNone/>
                      <wp:docPr id="12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9" o:spid="_x0000_s1026" type="#_x0000_t32" style="position:absolute;margin-left:247.5pt;margin-top:16.35pt;width:13.45pt;height:21.7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5264" behindDoc="0" locked="0" layoutInCell="1" allowOverlap="1" wp14:anchorId="7B7FF0D5" wp14:editId="76472000">
                      <wp:simplePos x="0" y="0"/>
                      <wp:positionH relativeFrom="column">
                        <wp:posOffset>2444750</wp:posOffset>
                      </wp:positionH>
                      <wp:positionV relativeFrom="paragraph">
                        <wp:posOffset>200660</wp:posOffset>
                      </wp:positionV>
                      <wp:extent cx="170815" cy="276225"/>
                      <wp:effectExtent l="53975" t="10160" r="13335" b="46990"/>
                      <wp:wrapNone/>
                      <wp:docPr id="12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" o:spid="_x0000_s1026" type="#_x0000_t32" style="position:absolute;margin-left:192.5pt;margin-top:15.8pt;width:13.45pt;height:21.75pt;flip:x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4240" behindDoc="0" locked="0" layoutInCell="1" allowOverlap="1" wp14:anchorId="21A38D53" wp14:editId="1A715D3B">
                      <wp:simplePos x="0" y="0"/>
                      <wp:positionH relativeFrom="column">
                        <wp:posOffset>1973580</wp:posOffset>
                      </wp:positionH>
                      <wp:positionV relativeFrom="paragraph">
                        <wp:posOffset>207645</wp:posOffset>
                      </wp:positionV>
                      <wp:extent cx="170815" cy="276225"/>
                      <wp:effectExtent l="59055" t="7620" r="8255" b="40005"/>
                      <wp:wrapNone/>
                      <wp:docPr id="12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155.4pt;margin-top:16.35pt;width:13.45pt;height:21.75pt;flip:x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2192" behindDoc="0" locked="0" layoutInCell="1" allowOverlap="1" wp14:anchorId="0A125D21" wp14:editId="7D8B7368">
                      <wp:simplePos x="0" y="0"/>
                      <wp:positionH relativeFrom="column">
                        <wp:posOffset>2218055</wp:posOffset>
                      </wp:positionH>
                      <wp:positionV relativeFrom="paragraph">
                        <wp:posOffset>207645</wp:posOffset>
                      </wp:positionV>
                      <wp:extent cx="170815" cy="276225"/>
                      <wp:effectExtent l="8255" t="7620" r="59055" b="40005"/>
                      <wp:wrapNone/>
                      <wp:docPr id="12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" o:spid="_x0000_s1026" type="#_x0000_t32" style="position:absolute;margin-left:174.65pt;margin-top:16.35pt;width:13.45pt;height:21.7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3216" behindDoc="0" locked="0" layoutInCell="1" allowOverlap="1" wp14:anchorId="69D7545D" wp14:editId="04CC7018">
                      <wp:simplePos x="0" y="0"/>
                      <wp:positionH relativeFrom="column">
                        <wp:posOffset>2689860</wp:posOffset>
                      </wp:positionH>
                      <wp:positionV relativeFrom="paragraph">
                        <wp:posOffset>200025</wp:posOffset>
                      </wp:positionV>
                      <wp:extent cx="170815" cy="276225"/>
                      <wp:effectExtent l="13335" t="9525" r="53975" b="38100"/>
                      <wp:wrapNone/>
                      <wp:docPr id="12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5" o:spid="_x0000_s1026" type="#_x0000_t32" style="position:absolute;margin-left:211.8pt;margin-top:15.75pt;width:13.45pt;height:21.7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591168" behindDoc="0" locked="0" layoutInCell="1" allowOverlap="1" wp14:anchorId="31F5094F" wp14:editId="2072E535">
                      <wp:simplePos x="0" y="0"/>
                      <wp:positionH relativeFrom="column">
                        <wp:posOffset>1767840</wp:posOffset>
                      </wp:positionH>
                      <wp:positionV relativeFrom="paragraph">
                        <wp:posOffset>203835</wp:posOffset>
                      </wp:positionV>
                      <wp:extent cx="170815" cy="276225"/>
                      <wp:effectExtent l="5715" t="13335" r="52070" b="43815"/>
                      <wp:wrapNone/>
                      <wp:docPr id="120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0815" cy="276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139.2pt;margin-top:16.05pt;width:13.45pt;height:21.7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">
                      <v:stroke endarrow="block"/>
                    </v:shape>
                  </w:pict>
                </mc:Fallback>
              </mc:AlternateContent>
            </w:r>
            <w:r w:rsidR="006D5B9C"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="006D5B9C" w:rsidRPr="00730927">
              <w:rPr>
                <w:rFonts w:ascii="Courier New" w:hAnsi="Courier New" w:cs="Courier New"/>
                <w:sz w:val="28"/>
                <w:szCs w:val="24"/>
              </w:rPr>
              <w:tab/>
              <w:t>3</w:t>
            </w:r>
            <w:r w:rsidR="006D5B9C" w:rsidRPr="00730927">
              <w:rPr>
                <w:rFonts w:ascii="Courier New" w:hAnsi="Courier New" w:cs="Courier New"/>
                <w:sz w:val="28"/>
                <w:szCs w:val="24"/>
              </w:rPr>
              <w:tab/>
              <w:t>3</w:t>
            </w:r>
            <w:r w:rsidR="006D5B9C"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2247F7" w:rsidRDefault="002247F7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8"/>
                <w:szCs w:val="23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3"/>
              </w:rPr>
              <w:t>8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5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4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6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4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2247F7" w:rsidRDefault="002247F7" w:rsidP="002247F7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8"/>
                <w:szCs w:val="23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3"/>
              </w:rPr>
              <w:t>16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6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8"/>
                <w:szCs w:val="24"/>
              </w:rPr>
            </w:pPr>
            <w:r w:rsidRPr="00730927">
              <w:rPr>
                <w:rFonts w:ascii="Courier New" w:hAnsi="Courier New" w:cs="Courier New"/>
                <w:sz w:val="28"/>
                <w:szCs w:val="24"/>
              </w:rPr>
              <w:t>1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5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10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10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5</w:t>
            </w:r>
            <w:r w:rsidRPr="00730927">
              <w:rPr>
                <w:rFonts w:ascii="Courier New" w:hAnsi="Courier New" w:cs="Courier New"/>
                <w:sz w:val="28"/>
                <w:szCs w:val="24"/>
              </w:rPr>
              <w:tab/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8C5063" w:rsidRDefault="002247F7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8"/>
                <w:szCs w:val="23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3"/>
              </w:rPr>
              <w:t>32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7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8C5063" w:rsidRDefault="008C5063" w:rsidP="008C5063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8"/>
                <w:szCs w:val="24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1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6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15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20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15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6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8C5063" w:rsidRDefault="002247F7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3"/>
                <w:szCs w:val="23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3"/>
              </w:rPr>
              <w:t>64</w:t>
            </w:r>
          </w:p>
        </w:tc>
      </w:tr>
      <w:tr w:rsidR="006D5B9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D5B9C" w:rsidRPr="00730927" w:rsidRDefault="006D5B9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8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8C5063" w:rsidRDefault="008C5063" w:rsidP="008C5063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8"/>
                <w:szCs w:val="24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1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7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21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35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35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21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7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D5B9C" w:rsidRPr="008C5063" w:rsidRDefault="002247F7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3"/>
                <w:szCs w:val="23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3"/>
              </w:rPr>
              <w:t>128</w:t>
            </w:r>
          </w:p>
        </w:tc>
      </w:tr>
      <w:tr w:rsidR="00BB2D4C" w:rsidRPr="00730927" w:rsidTr="00730927">
        <w:trPr>
          <w:trHeight w:val="43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B2D4C" w:rsidRPr="00730927" w:rsidRDefault="00BB2D4C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sz w:val="23"/>
                <w:szCs w:val="23"/>
              </w:rPr>
            </w:pPr>
            <w:r w:rsidRPr="00730927">
              <w:rPr>
                <w:rFonts w:ascii="Courier New" w:hAnsi="Courier New" w:cs="Courier New"/>
                <w:sz w:val="23"/>
                <w:szCs w:val="23"/>
              </w:rPr>
              <w:t>Row 9</w:t>
            </w:r>
          </w:p>
        </w:tc>
        <w:tc>
          <w:tcPr>
            <w:tcW w:w="78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BB2D4C" w:rsidRPr="008C5063" w:rsidRDefault="008C5063" w:rsidP="008C5063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8"/>
                <w:szCs w:val="24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1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8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28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56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70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56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28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8</w:t>
            </w:r>
            <w:r w:rsidR="00BB2D4C" w:rsidRPr="008C5063">
              <w:rPr>
                <w:rFonts w:ascii="Courier New" w:hAnsi="Courier New" w:cs="Courier New"/>
                <w:color w:val="FF0000"/>
                <w:sz w:val="28"/>
                <w:szCs w:val="24"/>
              </w:rPr>
              <w:tab/>
            </w:r>
            <w:r>
              <w:rPr>
                <w:rFonts w:ascii="Courier New" w:hAnsi="Courier New" w:cs="Courier New"/>
                <w:color w:val="FF0000"/>
                <w:sz w:val="28"/>
                <w:szCs w:val="24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</w:tcPr>
          <w:p w:rsidR="00BB2D4C" w:rsidRPr="008C5063" w:rsidRDefault="002247F7" w:rsidP="00730927">
            <w:pPr>
              <w:spacing w:after="0" w:line="360" w:lineRule="auto"/>
              <w:jc w:val="center"/>
              <w:rPr>
                <w:rFonts w:ascii="Courier New" w:hAnsi="Courier New" w:cs="Courier New"/>
                <w:color w:val="FF0000"/>
                <w:sz w:val="23"/>
                <w:szCs w:val="23"/>
              </w:rPr>
            </w:pPr>
            <w:r>
              <w:rPr>
                <w:rFonts w:ascii="Courier New" w:hAnsi="Courier New" w:cs="Courier New"/>
                <w:color w:val="FF0000"/>
                <w:sz w:val="28"/>
                <w:szCs w:val="23"/>
              </w:rPr>
              <w:t>256</w:t>
            </w:r>
          </w:p>
        </w:tc>
      </w:tr>
    </w:tbl>
    <w:p w:rsidR="00CA4C4A" w:rsidRDefault="00CA4C4A" w:rsidP="00CA4C4A">
      <w:pPr>
        <w:spacing w:after="0"/>
        <w:rPr>
          <w:sz w:val="23"/>
          <w:szCs w:val="23"/>
        </w:rPr>
      </w:pPr>
    </w:p>
    <w:p w:rsidR="00A048E6" w:rsidRDefault="00BB2D4C" w:rsidP="00BB2D4C">
      <w:pPr>
        <w:numPr>
          <w:ilvl w:val="0"/>
          <w:numId w:val="22"/>
        </w:numPr>
        <w:spacing w:after="0"/>
        <w:ind w:left="360"/>
        <w:rPr>
          <w:sz w:val="23"/>
          <w:szCs w:val="23"/>
        </w:rPr>
      </w:pPr>
      <w:r>
        <w:rPr>
          <w:sz w:val="23"/>
          <w:szCs w:val="23"/>
        </w:rPr>
        <w:t>Complete the next three rows of the triangle.</w:t>
      </w:r>
    </w:p>
    <w:p w:rsidR="00BB2D4C" w:rsidRDefault="00BB2D4C" w:rsidP="00BB2D4C">
      <w:pPr>
        <w:spacing w:after="0"/>
        <w:rPr>
          <w:sz w:val="23"/>
          <w:szCs w:val="23"/>
        </w:rPr>
      </w:pPr>
    </w:p>
    <w:p w:rsidR="00BB2D4C" w:rsidRDefault="00BB2D4C" w:rsidP="00391872">
      <w:pPr>
        <w:numPr>
          <w:ilvl w:val="0"/>
          <w:numId w:val="22"/>
        </w:numPr>
        <w:spacing w:after="0"/>
        <w:ind w:left="360"/>
        <w:rPr>
          <w:sz w:val="23"/>
          <w:szCs w:val="23"/>
        </w:rPr>
      </w:pPr>
      <w:r>
        <w:rPr>
          <w:sz w:val="23"/>
          <w:szCs w:val="23"/>
        </w:rPr>
        <w:t>Complete the sum of each row.  Describe the pattern that occurs with these numbers.</w:t>
      </w:r>
    </w:p>
    <w:p w:rsidR="00CA4C4A" w:rsidRPr="002247F7" w:rsidRDefault="002247F7" w:rsidP="002247F7">
      <w:pPr>
        <w:spacing w:after="0"/>
        <w:ind w:left="720" w:hanging="360"/>
        <w:rPr>
          <w:color w:val="FF0000"/>
          <w:sz w:val="23"/>
          <w:szCs w:val="23"/>
        </w:rPr>
      </w:pPr>
      <w:r w:rsidRPr="002247F7">
        <w:rPr>
          <w:color w:val="FF0000"/>
          <w:sz w:val="24"/>
          <w:szCs w:val="23"/>
        </w:rPr>
        <w:t>The numbers are doubling each time.</w:t>
      </w:r>
    </w:p>
    <w:p w:rsidR="00A048E6" w:rsidRDefault="00A048E6" w:rsidP="00391872">
      <w:pPr>
        <w:spacing w:after="0"/>
        <w:ind w:left="360" w:hanging="360"/>
        <w:rPr>
          <w:sz w:val="23"/>
          <w:szCs w:val="23"/>
        </w:rPr>
      </w:pPr>
    </w:p>
    <w:p w:rsidR="00A048E6" w:rsidRDefault="00A048E6" w:rsidP="00391872">
      <w:pPr>
        <w:spacing w:after="0"/>
        <w:ind w:left="360" w:hanging="360"/>
        <w:rPr>
          <w:sz w:val="23"/>
          <w:szCs w:val="23"/>
        </w:rPr>
      </w:pPr>
    </w:p>
    <w:p w:rsidR="00A048E6" w:rsidRDefault="00BB2D4C" w:rsidP="00391872">
      <w:pPr>
        <w:numPr>
          <w:ilvl w:val="0"/>
          <w:numId w:val="22"/>
        </w:numPr>
        <w:spacing w:after="0"/>
        <w:ind w:left="360"/>
        <w:rPr>
          <w:sz w:val="23"/>
          <w:szCs w:val="23"/>
        </w:rPr>
      </w:pPr>
      <w:r>
        <w:rPr>
          <w:sz w:val="23"/>
          <w:szCs w:val="23"/>
        </w:rPr>
        <w:t>Predict the sum of the number</w:t>
      </w:r>
      <w:r w:rsidR="00391872">
        <w:rPr>
          <w:sz w:val="23"/>
          <w:szCs w:val="23"/>
        </w:rPr>
        <w:t xml:space="preserve">s </w:t>
      </w:r>
      <w:r>
        <w:rPr>
          <w:sz w:val="23"/>
          <w:szCs w:val="23"/>
        </w:rPr>
        <w:t>in the 15</w:t>
      </w:r>
      <w:r w:rsidRPr="00BB2D4C">
        <w:rPr>
          <w:sz w:val="23"/>
          <w:szCs w:val="23"/>
          <w:vertAlign w:val="superscript"/>
        </w:rPr>
        <w:t>th</w:t>
      </w:r>
      <w:r>
        <w:rPr>
          <w:sz w:val="23"/>
          <w:szCs w:val="23"/>
        </w:rPr>
        <w:t xml:space="preserve"> row.</w:t>
      </w:r>
    </w:p>
    <w:p w:rsidR="00391872" w:rsidRPr="002247F7" w:rsidRDefault="002247F7" w:rsidP="002247F7">
      <w:pPr>
        <w:spacing w:after="0"/>
        <w:ind w:left="720" w:hanging="360"/>
        <w:rPr>
          <w:color w:val="FF0000"/>
          <w:sz w:val="24"/>
          <w:szCs w:val="23"/>
        </w:rPr>
      </w:pPr>
      <w:r w:rsidRPr="002247F7">
        <w:rPr>
          <w:color w:val="FF0000"/>
          <w:sz w:val="24"/>
          <w:szCs w:val="23"/>
        </w:rPr>
        <w:t>2</w:t>
      </w:r>
      <w:r w:rsidRPr="002247F7">
        <w:rPr>
          <w:color w:val="FF0000"/>
          <w:sz w:val="24"/>
          <w:szCs w:val="23"/>
          <w:vertAlign w:val="superscript"/>
        </w:rPr>
        <w:t>14</w:t>
      </w:r>
      <w:r w:rsidRPr="002247F7">
        <w:rPr>
          <w:color w:val="FF0000"/>
          <w:sz w:val="24"/>
          <w:szCs w:val="23"/>
        </w:rPr>
        <w:t>=16,384</w:t>
      </w:r>
    </w:p>
    <w:p w:rsidR="00CA4C4A" w:rsidRPr="00CA4C4A" w:rsidRDefault="00CA4C4A" w:rsidP="00CA4C4A">
      <w:pPr>
        <w:spacing w:after="0"/>
        <w:rPr>
          <w:sz w:val="23"/>
          <w:szCs w:val="23"/>
        </w:rPr>
      </w:pPr>
    </w:p>
    <w:p w:rsidR="00943BF1" w:rsidRPr="006750D8" w:rsidRDefault="006750D8" w:rsidP="00715AD9">
      <w:pPr>
        <w:pStyle w:val="ListParagraph"/>
        <w:tabs>
          <w:tab w:val="right" w:pos="10450"/>
        </w:tabs>
        <w:spacing w:after="0"/>
        <w:ind w:left="0"/>
        <w:rPr>
          <w:b/>
          <w:sz w:val="23"/>
          <w:szCs w:val="23"/>
          <w:u w:val="single"/>
        </w:rPr>
      </w:pPr>
      <w:r w:rsidRPr="006750D8">
        <w:rPr>
          <w:b/>
          <w:sz w:val="23"/>
          <w:szCs w:val="23"/>
          <w:u w:val="single"/>
        </w:rPr>
        <w:lastRenderedPageBreak/>
        <w:t xml:space="preserve">SECTION 2 </w:t>
      </w:r>
      <w:r w:rsidR="00943BF1" w:rsidRPr="006750D8">
        <w:rPr>
          <w:b/>
          <w:sz w:val="23"/>
          <w:szCs w:val="23"/>
          <w:u w:val="single"/>
        </w:rPr>
        <w:t>MOUSE ESCAPE</w:t>
      </w:r>
      <w:r w:rsidR="005B7872">
        <w:rPr>
          <w:b/>
          <w:sz w:val="23"/>
          <w:szCs w:val="23"/>
        </w:rPr>
        <w:tab/>
      </w:r>
    </w:p>
    <w:p w:rsidR="00B90F61" w:rsidRDefault="00B90F61" w:rsidP="00B90F61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 xml:space="preserve">A maze has been constructed as below, with a mouse placed in one corner, and the exit in another.  The mouse has trained to navigate a maze such that it would always move </w:t>
      </w:r>
      <w:r w:rsidRPr="00B90F61">
        <w:rPr>
          <w:sz w:val="23"/>
          <w:szCs w:val="23"/>
          <w:u w:val="single"/>
        </w:rPr>
        <w:t>down</w:t>
      </w:r>
      <w:r>
        <w:rPr>
          <w:sz w:val="23"/>
          <w:szCs w:val="23"/>
        </w:rPr>
        <w:t xml:space="preserve"> or to the </w:t>
      </w:r>
      <w:r w:rsidRPr="00B90F61">
        <w:rPr>
          <w:sz w:val="23"/>
          <w:szCs w:val="23"/>
          <w:u w:val="single"/>
        </w:rPr>
        <w:t>right</w:t>
      </w:r>
      <w:r w:rsidR="00F8558B">
        <w:rPr>
          <w:sz w:val="23"/>
          <w:szCs w:val="23"/>
          <w:u w:val="single"/>
        </w:rPr>
        <w:t>.</w:t>
      </w:r>
    </w:p>
    <w:p w:rsidR="00C05ED0" w:rsidRDefault="006F389D" w:rsidP="002131AB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4480" behindDoc="0" locked="0" layoutInCell="1" allowOverlap="1">
            <wp:simplePos x="0" y="0"/>
            <wp:positionH relativeFrom="column">
              <wp:posOffset>1783080</wp:posOffset>
            </wp:positionH>
            <wp:positionV relativeFrom="paragraph">
              <wp:posOffset>205740</wp:posOffset>
            </wp:positionV>
            <wp:extent cx="680085" cy="254635"/>
            <wp:effectExtent l="0" t="0" r="5715" b="0"/>
            <wp:wrapNone/>
            <wp:docPr id="119" name="Picture 19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1AB">
        <w:rPr>
          <w:sz w:val="16"/>
          <w:szCs w:val="16"/>
        </w:rPr>
        <w:object w:dxaOrig="3225" w:dyaOrig="1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25pt;height:102pt" o:ole="">
            <v:imagedata r:id="rId12" o:title=""/>
          </v:shape>
          <o:OLEObject Type="Embed" ProgID="FXDraw.Graphic" ShapeID="_x0000_i1025" DrawAspect="Content" ObjectID="_1581917925" r:id="rId13"/>
        </w:object>
      </w:r>
    </w:p>
    <w:p w:rsidR="00C05ED0" w:rsidRPr="00715AD9" w:rsidRDefault="002131AB" w:rsidP="00C32FAF">
      <w:pPr>
        <w:pStyle w:val="ListParagraph"/>
        <w:numPr>
          <w:ilvl w:val="0"/>
          <w:numId w:val="24"/>
        </w:numPr>
        <w:spacing w:after="0"/>
        <w:ind w:left="360"/>
        <w:rPr>
          <w:b/>
          <w:sz w:val="23"/>
          <w:szCs w:val="23"/>
        </w:rPr>
      </w:pPr>
      <w:r w:rsidRPr="00715AD9">
        <w:rPr>
          <w:b/>
          <w:sz w:val="23"/>
          <w:szCs w:val="23"/>
        </w:rPr>
        <w:t>How many different ways can the mouse reach the exit?</w:t>
      </w:r>
      <w:r w:rsidR="00F8558B">
        <w:rPr>
          <w:b/>
          <w:sz w:val="23"/>
          <w:szCs w:val="23"/>
        </w:rPr>
        <w:tab/>
      </w:r>
      <w:r w:rsidR="00337D5F">
        <w:rPr>
          <w:b/>
          <w:sz w:val="23"/>
          <w:szCs w:val="23"/>
        </w:rPr>
        <w:t xml:space="preserve"> </w:t>
      </w:r>
      <w:r w:rsidR="00337D5F">
        <w:rPr>
          <w:b/>
          <w:color w:val="FF0000"/>
          <w:sz w:val="23"/>
          <w:szCs w:val="23"/>
        </w:rPr>
        <w:t>3</w:t>
      </w:r>
      <w:r w:rsidR="00F8558B">
        <w:rPr>
          <w:b/>
          <w:sz w:val="23"/>
          <w:szCs w:val="23"/>
        </w:rPr>
        <w:tab/>
      </w:r>
    </w:p>
    <w:p w:rsidR="00C05ED0" w:rsidRDefault="00C05ED0" w:rsidP="00C32FAF">
      <w:pPr>
        <w:pStyle w:val="ListParagraph"/>
        <w:spacing w:after="0"/>
        <w:ind w:left="0"/>
        <w:rPr>
          <w:sz w:val="23"/>
          <w:szCs w:val="23"/>
        </w:rPr>
      </w:pPr>
    </w:p>
    <w:p w:rsidR="00C32FAF" w:rsidRPr="00715AD9" w:rsidRDefault="00C32FAF" w:rsidP="005C11BB">
      <w:pPr>
        <w:pStyle w:val="ListParagraph"/>
        <w:numPr>
          <w:ilvl w:val="0"/>
          <w:numId w:val="24"/>
        </w:numPr>
        <w:spacing w:after="0"/>
        <w:ind w:left="360"/>
        <w:rPr>
          <w:b/>
          <w:sz w:val="23"/>
          <w:szCs w:val="23"/>
        </w:rPr>
      </w:pPr>
      <w:r w:rsidRPr="00715AD9">
        <w:rPr>
          <w:b/>
          <w:sz w:val="23"/>
          <w:szCs w:val="23"/>
        </w:rPr>
        <w:t>How many different ways can the mouse reach the exit in the maze below?</w:t>
      </w:r>
      <w:r w:rsidR="00337D5F">
        <w:rPr>
          <w:b/>
          <w:sz w:val="23"/>
          <w:szCs w:val="23"/>
        </w:rPr>
        <w:t xml:space="preserve"> </w:t>
      </w:r>
      <w:r w:rsidR="00337D5F">
        <w:rPr>
          <w:b/>
          <w:color w:val="FF0000"/>
          <w:sz w:val="23"/>
          <w:szCs w:val="23"/>
        </w:rPr>
        <w:t>6</w:t>
      </w:r>
    </w:p>
    <w:p w:rsidR="00C32FAF" w:rsidRDefault="006F389D" w:rsidP="00C32FAF">
      <w:pPr>
        <w:pStyle w:val="ListParagraph"/>
        <w:spacing w:after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5504" behindDoc="0" locked="0" layoutInCell="1" allowOverlap="1">
            <wp:simplePos x="0" y="0"/>
            <wp:positionH relativeFrom="column">
              <wp:posOffset>2059305</wp:posOffset>
            </wp:positionH>
            <wp:positionV relativeFrom="paragraph">
              <wp:posOffset>194945</wp:posOffset>
            </wp:positionV>
            <wp:extent cx="680085" cy="254635"/>
            <wp:effectExtent l="0" t="0" r="5715" b="0"/>
            <wp:wrapNone/>
            <wp:docPr id="118" name="Picture 20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BD9">
        <w:rPr>
          <w:sz w:val="16"/>
          <w:szCs w:val="16"/>
        </w:rPr>
        <w:object w:dxaOrig="3205" w:dyaOrig="2540">
          <v:shape id="_x0000_i1026" type="#_x0000_t75" style="width:192.75pt;height:153pt" o:ole="">
            <v:imagedata r:id="rId14" o:title=""/>
          </v:shape>
          <o:OLEObject Type="Embed" ProgID="FXDraw.Graphic" ShapeID="_x0000_i1026" DrawAspect="Content" ObjectID="_1581917926" r:id="rId15"/>
        </w:object>
      </w:r>
    </w:p>
    <w:p w:rsidR="00C32FAF" w:rsidRDefault="00C32FAF" w:rsidP="00C32FAF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>If the maze was to be made much larger, we can see it would be much more difficult to correctly identify the number of ways (without accidently duplicating or missing out a possible route).</w:t>
      </w:r>
    </w:p>
    <w:p w:rsidR="00C32FAF" w:rsidRDefault="00C32FAF" w:rsidP="00C32FAF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C32FAF" w:rsidP="00943BF1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>A systematic approach to obtain the number of possible routes in outlined below.</w:t>
      </w:r>
    </w:p>
    <w:p w:rsidR="00C05ED0" w:rsidRDefault="006F389D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1846580</wp:posOffset>
                </wp:positionV>
                <wp:extent cx="2179955" cy="658495"/>
                <wp:effectExtent l="8890" t="8255" r="11430" b="9525"/>
                <wp:wrapNone/>
                <wp:docPr id="11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955" cy="658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both"/>
                            </w:pPr>
                            <w:r>
                              <w:t>A 1 is written at this intersection, because there is only 1 way for the mouse to get here.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14.2pt;margin-top:145.4pt;width:171.65pt;height:51.8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">
                <v:textbox>
                  <w:txbxContent>
                    <w:p w:rsidR="00337D5F" w:rsidRDefault="00337D5F" w:rsidP="00AC73D3">
                      <w:pPr>
                        <w:jc w:val="both"/>
                      </w:pPr>
                      <w:r>
                        <w:t>A 1 is written at this intersection, because there is only 1 way for the mouse to get here.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6528" behindDoc="0" locked="0" layoutInCell="1" allowOverlap="1">
            <wp:simplePos x="0" y="0"/>
            <wp:positionH relativeFrom="column">
              <wp:posOffset>1520825</wp:posOffset>
            </wp:positionH>
            <wp:positionV relativeFrom="paragraph">
              <wp:posOffset>172720</wp:posOffset>
            </wp:positionV>
            <wp:extent cx="680085" cy="254635"/>
            <wp:effectExtent l="0" t="0" r="5715" b="0"/>
            <wp:wrapNone/>
            <wp:docPr id="116" name="Picture 21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BD9">
        <w:rPr>
          <w:sz w:val="16"/>
          <w:szCs w:val="16"/>
        </w:rPr>
        <w:object w:dxaOrig="3958" w:dyaOrig="2540">
          <v:shape id="_x0000_i1027" type="#_x0000_t75" style="width:238.5pt;height:153pt" o:ole="">
            <v:imagedata r:id="rId16" o:title=""/>
          </v:shape>
          <o:OLEObject Type="Embed" ProgID="FXDraw.Graphic" ShapeID="_x0000_i1027" DrawAspect="Content" ObjectID="_1581917927" r:id="rId17"/>
        </w:object>
      </w:r>
    </w:p>
    <w:p w:rsidR="00F55BD9" w:rsidRDefault="00F55BD9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F55BD9" w:rsidRDefault="006F389D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  <w:r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>
                <wp:simplePos x="0" y="0"/>
                <wp:positionH relativeFrom="column">
                  <wp:posOffset>2326640</wp:posOffset>
                </wp:positionH>
                <wp:positionV relativeFrom="paragraph">
                  <wp:posOffset>66040</wp:posOffset>
                </wp:positionV>
                <wp:extent cx="490855" cy="413385"/>
                <wp:effectExtent l="0" t="8890" r="97155" b="0"/>
                <wp:wrapNone/>
                <wp:docPr id="115" name="Ar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0855" cy="413385"/>
                        </a:xfrm>
                        <a:custGeom>
                          <a:avLst/>
                          <a:gdLst>
                            <a:gd name="G0" fmla="+- 0 0 0"/>
                            <a:gd name="G1" fmla="+- 21504 0 0"/>
                            <a:gd name="G2" fmla="+- 21600 0 0"/>
                            <a:gd name="T0" fmla="*/ 2036 w 21040"/>
                            <a:gd name="T1" fmla="*/ 0 h 21504"/>
                            <a:gd name="T2" fmla="*/ 21040 w 21040"/>
                            <a:gd name="T3" fmla="*/ 16618 h 21504"/>
                            <a:gd name="T4" fmla="*/ 0 w 21040"/>
                            <a:gd name="T5" fmla="*/ 21504 h 21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040" h="21504" fill="none" extrusionOk="0">
                              <a:moveTo>
                                <a:pt x="2035" y="0"/>
                              </a:moveTo>
                              <a:cubicBezTo>
                                <a:pt x="11285" y="875"/>
                                <a:pt x="18938" y="7568"/>
                                <a:pt x="21040" y="16617"/>
                              </a:cubicBezTo>
                            </a:path>
                            <a:path w="21040" h="21504" stroke="0" extrusionOk="0">
                              <a:moveTo>
                                <a:pt x="2035" y="0"/>
                              </a:moveTo>
                              <a:cubicBezTo>
                                <a:pt x="11285" y="875"/>
                                <a:pt x="18938" y="7568"/>
                                <a:pt x="21040" y="16617"/>
                              </a:cubicBezTo>
                              <a:lnTo>
                                <a:pt x="0" y="21504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c 29" o:spid="_x0000_s1026" style="position:absolute;margin-left:183.2pt;margin-top:5.2pt;width:38.65pt;height:32.5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040,21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" path="m2035,nfc11285,875,18938,7568,21040,16617em2035,nsc11285,875,18938,7568,21040,16617l,21504,2035,xe" filled="f">
                <v:stroke endarrow="open" endarrowwidth="wide" endarrowlength="long"/>
                <v:path arrowok="t" o:extrusionok="f" o:connecttype="custom" o:connectlocs="47499,0;490855,319458;0,413385" o:connectangles="0,0,0"/>
              </v:shape>
            </w:pict>
          </mc:Fallback>
        </mc:AlternateContent>
      </w:r>
    </w:p>
    <w:p w:rsidR="00F55BD9" w:rsidRDefault="00F55BD9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F55BD9" w:rsidRDefault="006F389D" w:rsidP="00F55BD9">
      <w:pPr>
        <w:pStyle w:val="ListParagraph"/>
        <w:spacing w:after="0"/>
        <w:ind w:left="0"/>
        <w:jc w:val="center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2140585</wp:posOffset>
                </wp:positionH>
                <wp:positionV relativeFrom="paragraph">
                  <wp:posOffset>481965</wp:posOffset>
                </wp:positionV>
                <wp:extent cx="635" cy="320040"/>
                <wp:effectExtent l="54610" t="5715" r="59055" b="17145"/>
                <wp:wrapNone/>
                <wp:docPr id="114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" cy="320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3" o:spid="_x0000_s1026" type="#_x0000_t32" style="position:absolute;margin-left:168.55pt;margin-top:37.95pt;width:.05pt;height:25.2pt;flip:x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817245</wp:posOffset>
                </wp:positionV>
                <wp:extent cx="393065" cy="308610"/>
                <wp:effectExtent l="2540" t="0" r="4445" b="0"/>
                <wp:wrapNone/>
                <wp:docPr id="1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27" type="#_x0000_t202" style="position:absolute;left:0;text-align:left;margin-left:153.2pt;margin-top:64.35pt;width:30.95pt;height:24.3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" filled="f" stroked="f" strokecolor="white">
                <v:textbox>
                  <w:txbxContent>
                    <w:p w:rsidR="00337D5F" w:rsidRDefault="00337D5F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892175</wp:posOffset>
                </wp:positionV>
                <wp:extent cx="1797050" cy="722630"/>
                <wp:effectExtent l="9525" t="6350" r="12700" b="13970"/>
                <wp:wrapNone/>
                <wp:docPr id="11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0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both"/>
                            </w:pPr>
                            <w:r>
                              <w:t>Similarly, there is only 1 way for the mouse to get here.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28" type="#_x0000_t202" style="position:absolute;left:0;text-align:left;margin-left:7.5pt;margin-top:70.25pt;width:141.5pt;height:56.9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">
                <v:textbox>
                  <w:txbxContent>
                    <w:p w:rsidR="00337D5F" w:rsidRDefault="00337D5F" w:rsidP="00AC73D3">
                      <w:pPr>
                        <w:jc w:val="both"/>
                      </w:pPr>
                      <w:r>
                        <w:t>Similarly, there is only 1 way for the mouse to get here.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>
                <wp:simplePos x="0" y="0"/>
                <wp:positionH relativeFrom="column">
                  <wp:posOffset>2594610</wp:posOffset>
                </wp:positionH>
                <wp:positionV relativeFrom="paragraph">
                  <wp:posOffset>179705</wp:posOffset>
                </wp:positionV>
                <wp:extent cx="393065" cy="308610"/>
                <wp:effectExtent l="3810" t="0" r="3175" b="0"/>
                <wp:wrapNone/>
                <wp:docPr id="11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9" type="#_x0000_t202" style="position:absolute;left:0;text-align:left;margin-left:204.3pt;margin-top:14.15pt;width:30.95pt;height:24.3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" filled="f" stroked="f" strokecolor="white">
                <v:textbox>
                  <w:txbxContent>
                    <w:p w:rsidR="00337D5F" w:rsidRDefault="00337D5F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307975</wp:posOffset>
                </wp:positionV>
                <wp:extent cx="424815" cy="0"/>
                <wp:effectExtent l="7620" t="60325" r="15240" b="53975"/>
                <wp:wrapNone/>
                <wp:docPr id="11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4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178.35pt;margin-top:24.25pt;width:33.45pt;height:0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8576" behindDoc="0" locked="0" layoutInCell="1" allowOverlap="1">
            <wp:simplePos x="0" y="0"/>
            <wp:positionH relativeFrom="column">
              <wp:posOffset>1546225</wp:posOffset>
            </wp:positionH>
            <wp:positionV relativeFrom="paragraph">
              <wp:posOffset>181610</wp:posOffset>
            </wp:positionV>
            <wp:extent cx="680085" cy="254635"/>
            <wp:effectExtent l="0" t="0" r="5715" b="0"/>
            <wp:wrapNone/>
            <wp:docPr id="109" name="Picture 24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BD9">
        <w:rPr>
          <w:sz w:val="16"/>
          <w:szCs w:val="16"/>
        </w:rPr>
        <w:object w:dxaOrig="3958" w:dyaOrig="2540">
          <v:shape id="_x0000_i1028" type="#_x0000_t75" style="width:238.5pt;height:153pt" o:ole="">
            <v:imagedata r:id="rId16" o:title=""/>
          </v:shape>
          <o:OLEObject Type="Embed" ProgID="FXDraw.Graphic" ShapeID="_x0000_i1028" DrawAspect="Content" ObjectID="_1581917928" r:id="rId18"/>
        </w:object>
      </w:r>
    </w:p>
    <w:p w:rsidR="00565370" w:rsidRPr="00565370" w:rsidRDefault="00565370" w:rsidP="00565370">
      <w:pPr>
        <w:pStyle w:val="ListParagraph"/>
        <w:spacing w:after="0"/>
        <w:ind w:left="0"/>
        <w:rPr>
          <w:sz w:val="23"/>
          <w:szCs w:val="23"/>
        </w:rPr>
      </w:pPr>
      <w:r w:rsidRPr="00565370">
        <w:rPr>
          <w:sz w:val="23"/>
          <w:szCs w:val="23"/>
        </w:rPr>
        <w:lastRenderedPageBreak/>
        <w:t>S</w:t>
      </w:r>
      <w:r>
        <w:rPr>
          <w:sz w:val="23"/>
          <w:szCs w:val="23"/>
        </w:rPr>
        <w:t xml:space="preserve">ince the mouse can only move </w:t>
      </w:r>
      <w:r w:rsidR="00802FA0">
        <w:rPr>
          <w:sz w:val="23"/>
          <w:szCs w:val="23"/>
        </w:rPr>
        <w:t>down or right, there must also be only one way the mouse can reach these intersections, and hence we can fill them in with ones.</w:t>
      </w:r>
    </w:p>
    <w:p w:rsidR="00C05ED0" w:rsidRDefault="006F389D" w:rsidP="00565370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169545</wp:posOffset>
                </wp:positionV>
                <wp:extent cx="393065" cy="308610"/>
                <wp:effectExtent l="4445" t="0" r="2540" b="0"/>
                <wp:wrapNone/>
                <wp:docPr id="10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30" type="#_x0000_t202" style="position:absolute;left:0;text-align:left;margin-left:255.35pt;margin-top:13.35pt;width:30.95pt;height:24.3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" filled="f" stroked="f" strokecolor="white">
                <v:textbox>
                  <w:txbxContent>
                    <w:p w:rsidR="00337D5F" w:rsidRDefault="00337D5F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1455420</wp:posOffset>
                </wp:positionV>
                <wp:extent cx="393065" cy="308610"/>
                <wp:effectExtent l="2540" t="0" r="4445" b="0"/>
                <wp:wrapNone/>
                <wp:docPr id="107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31" type="#_x0000_t202" style="position:absolute;left:0;text-align:left;margin-left:153.2pt;margin-top:114.6pt;width:30.95pt;height:24.3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" filled="f" stroked="f" strokecolor="white">
                <v:textbox>
                  <w:txbxContent>
                    <w:p w:rsidR="00337D5F" w:rsidRDefault="00337D5F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807085</wp:posOffset>
                </wp:positionV>
                <wp:extent cx="393065" cy="308610"/>
                <wp:effectExtent l="3810" t="0" r="3175" b="0"/>
                <wp:wrapNone/>
                <wp:docPr id="10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32" type="#_x0000_t202" style="position:absolute;left:0;text-align:left;margin-left:154.05pt;margin-top:63.55pt;width:30.95pt;height:24.3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" filled="f" stroked="f" strokecolor="white">
                <v:textbox>
                  <w:txbxContent>
                    <w:p w:rsidR="00337D5F" w:rsidRDefault="00337D5F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>
                <wp:simplePos x="0" y="0"/>
                <wp:positionH relativeFrom="column">
                  <wp:posOffset>3881120</wp:posOffset>
                </wp:positionH>
                <wp:positionV relativeFrom="paragraph">
                  <wp:posOffset>168910</wp:posOffset>
                </wp:positionV>
                <wp:extent cx="393065" cy="308610"/>
                <wp:effectExtent l="4445" t="0" r="2540" b="0"/>
                <wp:wrapNone/>
                <wp:docPr id="10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33" type="#_x0000_t202" style="position:absolute;left:0;text-align:left;margin-left:305.6pt;margin-top:13.3pt;width:30.95pt;height:24.3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" filled="f" stroked="f" strokecolor="white">
                <v:textbox>
                  <w:txbxContent>
                    <w:p w:rsidR="00337D5F" w:rsidRDefault="00337D5F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158750</wp:posOffset>
                </wp:positionV>
                <wp:extent cx="393065" cy="308610"/>
                <wp:effectExtent l="4445" t="0" r="2540" b="0"/>
                <wp:wrapNone/>
                <wp:docPr id="10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AC73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34" type="#_x0000_t202" style="position:absolute;left:0;text-align:left;margin-left:205.1pt;margin-top:12.5pt;width:30.95pt;height:24.3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" filled="f" stroked="f" strokecolor="white">
                <v:textbox>
                  <w:txbxContent>
                    <w:p w:rsidR="00337D5F" w:rsidRDefault="00337D5F" w:rsidP="00AC73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07552" behindDoc="0" locked="0" layoutInCell="1" allowOverlap="1">
            <wp:simplePos x="0" y="0"/>
            <wp:positionH relativeFrom="column">
              <wp:posOffset>1751330</wp:posOffset>
            </wp:positionH>
            <wp:positionV relativeFrom="paragraph">
              <wp:posOffset>201295</wp:posOffset>
            </wp:positionV>
            <wp:extent cx="456565" cy="170815"/>
            <wp:effectExtent l="0" t="0" r="635" b="635"/>
            <wp:wrapNone/>
            <wp:docPr id="101" name="Picture 23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5370">
        <w:rPr>
          <w:sz w:val="16"/>
          <w:szCs w:val="16"/>
        </w:rPr>
        <w:object w:dxaOrig="3958" w:dyaOrig="2540">
          <v:shape id="_x0000_i1029" type="#_x0000_t75" style="width:238.5pt;height:153pt" o:ole="">
            <v:imagedata r:id="rId16" o:title=""/>
          </v:shape>
          <o:OLEObject Type="Embed" ProgID="FXDraw.Graphic" ShapeID="_x0000_i1029" DrawAspect="Content" ObjectID="_1581917929" r:id="rId20"/>
        </w:object>
      </w:r>
    </w:p>
    <w:p w:rsidR="00EE22CC" w:rsidRPr="00565370" w:rsidRDefault="00EE22CC" w:rsidP="00EE22CC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>We must now look at the other intersections.</w:t>
      </w:r>
    </w:p>
    <w:p w:rsidR="00EE22CC" w:rsidRDefault="006F389D" w:rsidP="00EE22CC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2206932" wp14:editId="607086BE">
                <wp:simplePos x="0" y="0"/>
                <wp:positionH relativeFrom="column">
                  <wp:posOffset>2927350</wp:posOffset>
                </wp:positionH>
                <wp:positionV relativeFrom="paragraph">
                  <wp:posOffset>372110</wp:posOffset>
                </wp:positionV>
                <wp:extent cx="1479550" cy="594360"/>
                <wp:effectExtent l="41275" t="10160" r="12700" b="71755"/>
                <wp:wrapNone/>
                <wp:docPr id="100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79550" cy="5943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4" o:spid="_x0000_s1026" type="#_x0000_t32" style="position:absolute;margin-left:230.5pt;margin-top:29.3pt;width:116.5pt;height:46.8pt;flip:x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">
                <v:stroke endarrow="open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7EE104C" wp14:editId="62F41550">
                <wp:simplePos x="0" y="0"/>
                <wp:positionH relativeFrom="column">
                  <wp:posOffset>2684780</wp:posOffset>
                </wp:positionH>
                <wp:positionV relativeFrom="paragraph">
                  <wp:posOffset>867410</wp:posOffset>
                </wp:positionV>
                <wp:extent cx="207645" cy="207645"/>
                <wp:effectExtent l="8255" t="10160" r="12700" b="10795"/>
                <wp:wrapNone/>
                <wp:docPr id="99" name="Oval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20764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3" o:spid="_x0000_s1026" style="position:absolute;margin-left:211.4pt;margin-top:68.3pt;width:16.35pt;height:16.3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" filled="f" strokeweight="1pt"/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8E298DF" wp14:editId="380F71B0">
                <wp:simplePos x="0" y="0"/>
                <wp:positionH relativeFrom="column">
                  <wp:posOffset>2253615</wp:posOffset>
                </wp:positionH>
                <wp:positionV relativeFrom="paragraph">
                  <wp:posOffset>3571240</wp:posOffset>
                </wp:positionV>
                <wp:extent cx="457200" cy="0"/>
                <wp:effectExtent l="5715" t="56515" r="22860" b="57785"/>
                <wp:wrapNone/>
                <wp:docPr id="9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7" o:spid="_x0000_s1026" type="#_x0000_t32" style="position:absolute;margin-left:177.45pt;margin-top:281.2pt;width:36pt;height:0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3893C23" wp14:editId="02D4E455">
                <wp:simplePos x="0" y="0"/>
                <wp:positionH relativeFrom="column">
                  <wp:posOffset>2786380</wp:posOffset>
                </wp:positionH>
                <wp:positionV relativeFrom="paragraph">
                  <wp:posOffset>434975</wp:posOffset>
                </wp:positionV>
                <wp:extent cx="0" cy="403860"/>
                <wp:effectExtent l="52705" t="6350" r="61595" b="18415"/>
                <wp:wrapNone/>
                <wp:docPr id="97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6" type="#_x0000_t32" style="position:absolute;margin-left:219.4pt;margin-top:34.25pt;width:0;height:31.8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C484DA5" wp14:editId="3CD798B2">
                <wp:simplePos x="0" y="0"/>
                <wp:positionH relativeFrom="column">
                  <wp:posOffset>4404995</wp:posOffset>
                </wp:positionH>
                <wp:positionV relativeFrom="paragraph">
                  <wp:posOffset>171450</wp:posOffset>
                </wp:positionV>
                <wp:extent cx="2148205" cy="870585"/>
                <wp:effectExtent l="13970" t="9525" r="9525" b="5715"/>
                <wp:wrapNone/>
                <wp:docPr id="9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870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both"/>
                            </w:pPr>
                            <w:r>
                              <w:t xml:space="preserve">A 2 is written at this intersection, because there are 2 ways to get to this point.  1 from </w:t>
                            </w:r>
                            <w:proofErr w:type="gramStart"/>
                            <w:r>
                              <w:t>above,</w:t>
                            </w:r>
                            <w:proofErr w:type="gramEnd"/>
                            <w:r>
                              <w:t xml:space="preserve"> and 1 from the left.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35" type="#_x0000_t202" style="position:absolute;left:0;text-align:left;margin-left:346.85pt;margin-top:13.5pt;width:169.15pt;height:68.5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">
                <v:textbox>
                  <w:txbxContent>
                    <w:p w:rsidR="00337D5F" w:rsidRDefault="00337D5F" w:rsidP="00D800A7">
                      <w:pPr>
                        <w:jc w:val="both"/>
                      </w:pPr>
                      <w:r>
                        <w:t xml:space="preserve">A 2 is written at this intersection, because there are 2 ways to get to this point.  1 from </w:t>
                      </w:r>
                      <w:proofErr w:type="gramStart"/>
                      <w:r>
                        <w:t>above,</w:t>
                      </w:r>
                      <w:proofErr w:type="gramEnd"/>
                      <w:r>
                        <w:t xml:space="preserve"> and 1 from the left.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609C8C5" wp14:editId="3067FAD2">
                <wp:simplePos x="0" y="0"/>
                <wp:positionH relativeFrom="column">
                  <wp:posOffset>2232660</wp:posOffset>
                </wp:positionH>
                <wp:positionV relativeFrom="paragraph">
                  <wp:posOffset>966470</wp:posOffset>
                </wp:positionV>
                <wp:extent cx="457200" cy="0"/>
                <wp:effectExtent l="13335" t="61595" r="15240" b="52705"/>
                <wp:wrapNone/>
                <wp:docPr id="63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7" o:spid="_x0000_s1026" type="#_x0000_t32" style="position:absolute;margin-left:175.8pt;margin-top:76.1pt;width:36pt;height:0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ME1NQIAAF4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00E082F" wp14:editId="555CA7E6">
                <wp:simplePos x="0" y="0"/>
                <wp:positionH relativeFrom="column">
                  <wp:posOffset>2594610</wp:posOffset>
                </wp:positionH>
                <wp:positionV relativeFrom="paragraph">
                  <wp:posOffset>828675</wp:posOffset>
                </wp:positionV>
                <wp:extent cx="393065" cy="308610"/>
                <wp:effectExtent l="3810" t="0" r="3175" b="0"/>
                <wp:wrapNone/>
                <wp:docPr id="6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EE22CC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36" type="#_x0000_t202" style="position:absolute;left:0;text-align:left;margin-left:204.3pt;margin-top:65.25pt;width:30.95pt;height:24.3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OKtw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" filled="f" stroked="f" strokecolor="white">
                <v:textbox>
                  <w:txbxContent>
                    <w:p w:rsidR="00337D5F" w:rsidRDefault="00337D5F" w:rsidP="00EE22CC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EA1FE91" wp14:editId="07AFDC9E">
                <wp:simplePos x="0" y="0"/>
                <wp:positionH relativeFrom="column">
                  <wp:posOffset>3242945</wp:posOffset>
                </wp:positionH>
                <wp:positionV relativeFrom="paragraph">
                  <wp:posOffset>169545</wp:posOffset>
                </wp:positionV>
                <wp:extent cx="393065" cy="308610"/>
                <wp:effectExtent l="4445" t="0" r="2540" b="0"/>
                <wp:wrapNone/>
                <wp:docPr id="6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" o:spid="_x0000_s1037" type="#_x0000_t202" style="position:absolute;left:0;text-align:left;margin-left:255.35pt;margin-top:13.35pt;width:30.95pt;height:24.3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" filled="f" stroked="f" strokecolor="white">
                <v:textbox>
                  <w:txbxContent>
                    <w:p w:rsidR="00337D5F" w:rsidRDefault="00337D5F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0AF4802" wp14:editId="5F6A2774">
                <wp:simplePos x="0" y="0"/>
                <wp:positionH relativeFrom="column">
                  <wp:posOffset>1945640</wp:posOffset>
                </wp:positionH>
                <wp:positionV relativeFrom="paragraph">
                  <wp:posOffset>1455420</wp:posOffset>
                </wp:positionV>
                <wp:extent cx="393065" cy="308610"/>
                <wp:effectExtent l="2540" t="0" r="4445" b="0"/>
                <wp:wrapNone/>
                <wp:docPr id="59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38" type="#_x0000_t202" style="position:absolute;left:0;text-align:left;margin-left:153.2pt;margin-top:114.6pt;width:30.95pt;height:24.3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g6DuQ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" filled="f" stroked="f" strokecolor="white">
                <v:textbox>
                  <w:txbxContent>
                    <w:p w:rsidR="00337D5F" w:rsidRDefault="00337D5F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067865DC" wp14:editId="53E86A42">
                <wp:simplePos x="0" y="0"/>
                <wp:positionH relativeFrom="column">
                  <wp:posOffset>1956435</wp:posOffset>
                </wp:positionH>
                <wp:positionV relativeFrom="paragraph">
                  <wp:posOffset>807085</wp:posOffset>
                </wp:positionV>
                <wp:extent cx="393065" cy="308610"/>
                <wp:effectExtent l="3810" t="0" r="3175" b="0"/>
                <wp:wrapNone/>
                <wp:docPr id="58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39" type="#_x0000_t202" style="position:absolute;left:0;text-align:left;margin-left:154.05pt;margin-top:63.55pt;width:30.95pt;height:24.3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" filled="f" stroked="f" strokecolor="white">
                <v:textbox>
                  <w:txbxContent>
                    <w:p w:rsidR="00337D5F" w:rsidRDefault="00337D5F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6414ECE" wp14:editId="6278ECBB">
                <wp:simplePos x="0" y="0"/>
                <wp:positionH relativeFrom="column">
                  <wp:posOffset>3881120</wp:posOffset>
                </wp:positionH>
                <wp:positionV relativeFrom="paragraph">
                  <wp:posOffset>168910</wp:posOffset>
                </wp:positionV>
                <wp:extent cx="393065" cy="308610"/>
                <wp:effectExtent l="4445" t="0" r="2540" b="0"/>
                <wp:wrapNone/>
                <wp:docPr id="5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40" type="#_x0000_t202" style="position:absolute;left:0;text-align:left;margin-left:305.6pt;margin-top:13.3pt;width:30.95pt;height:24.3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8AcuQ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" filled="f" stroked="f" strokecolor="white">
                <v:textbox>
                  <w:txbxContent>
                    <w:p w:rsidR="00337D5F" w:rsidRDefault="00337D5F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41EAF1A" wp14:editId="38306B3C">
                <wp:simplePos x="0" y="0"/>
                <wp:positionH relativeFrom="column">
                  <wp:posOffset>2604770</wp:posOffset>
                </wp:positionH>
                <wp:positionV relativeFrom="paragraph">
                  <wp:posOffset>158750</wp:posOffset>
                </wp:positionV>
                <wp:extent cx="393065" cy="308610"/>
                <wp:effectExtent l="4445" t="0" r="254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EE22C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41" type="#_x0000_t202" style="position:absolute;left:0;text-align:left;margin-left:205.1pt;margin-top:12.5pt;width:30.95pt;height:24.3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+kWugIAAMI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" filled="f" stroked="f" strokecolor="white">
                <v:textbox>
                  <w:txbxContent>
                    <w:p w:rsidR="00337D5F" w:rsidRDefault="00337D5F" w:rsidP="00EE22C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21888" behindDoc="0" locked="0" layoutInCell="1" allowOverlap="1" wp14:anchorId="348EC120" wp14:editId="6393CAC7">
            <wp:simplePos x="0" y="0"/>
            <wp:positionH relativeFrom="column">
              <wp:posOffset>1751330</wp:posOffset>
            </wp:positionH>
            <wp:positionV relativeFrom="paragraph">
              <wp:posOffset>201295</wp:posOffset>
            </wp:positionV>
            <wp:extent cx="456565" cy="170815"/>
            <wp:effectExtent l="0" t="0" r="635" b="635"/>
            <wp:wrapNone/>
            <wp:docPr id="55" name="Picture 39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2CC">
        <w:rPr>
          <w:sz w:val="16"/>
          <w:szCs w:val="16"/>
        </w:rPr>
        <w:object w:dxaOrig="3958" w:dyaOrig="2540">
          <v:shape id="_x0000_i1030" type="#_x0000_t75" style="width:238.5pt;height:153pt" o:ole="">
            <v:imagedata r:id="rId16" o:title=""/>
          </v:shape>
          <o:OLEObject Type="Embed" ProgID="FXDraw.Graphic" ShapeID="_x0000_i1030" DrawAspect="Content" ObjectID="_1581917930" r:id="rId21"/>
        </w:object>
      </w:r>
    </w:p>
    <w:p w:rsidR="00D800A7" w:rsidRDefault="006F389D" w:rsidP="00D800A7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7D7328C" wp14:editId="55BB012C">
                <wp:simplePos x="0" y="0"/>
                <wp:positionH relativeFrom="column">
                  <wp:posOffset>2927350</wp:posOffset>
                </wp:positionH>
                <wp:positionV relativeFrom="paragraph">
                  <wp:posOffset>977265</wp:posOffset>
                </wp:positionV>
                <wp:extent cx="1477645" cy="623570"/>
                <wp:effectExtent l="41275" t="5715" r="5080" b="75565"/>
                <wp:wrapNone/>
                <wp:docPr id="54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77645" cy="6235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5" o:spid="_x0000_s1026" type="#_x0000_t32" style="position:absolute;margin-left:230.5pt;margin-top:76.95pt;width:116.35pt;height:49.1pt;flip:x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">
                <v:stroke endarrow="open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228C66F" wp14:editId="715154CE">
                <wp:simplePos x="0" y="0"/>
                <wp:positionH relativeFrom="column">
                  <wp:posOffset>2684780</wp:posOffset>
                </wp:positionH>
                <wp:positionV relativeFrom="paragraph">
                  <wp:posOffset>1487805</wp:posOffset>
                </wp:positionV>
                <wp:extent cx="207645" cy="207645"/>
                <wp:effectExtent l="8255" t="11430" r="12700" b="9525"/>
                <wp:wrapNone/>
                <wp:docPr id="53" name="Oval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645" cy="20764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6" o:spid="_x0000_s1026" style="position:absolute;margin-left:211.4pt;margin-top:117.15pt;width:16.35pt;height:16.3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" filled="f" strokeweight="1pt"/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82F63CA" wp14:editId="2D141E04">
                <wp:simplePos x="0" y="0"/>
                <wp:positionH relativeFrom="column">
                  <wp:posOffset>2817495</wp:posOffset>
                </wp:positionH>
                <wp:positionV relativeFrom="paragraph">
                  <wp:posOffset>1083945</wp:posOffset>
                </wp:positionV>
                <wp:extent cx="0" cy="403860"/>
                <wp:effectExtent l="55245" t="7620" r="59055" b="17145"/>
                <wp:wrapNone/>
                <wp:docPr id="52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1" o:spid="_x0000_s1026" type="#_x0000_t32" style="position:absolute;margin-left:221.85pt;margin-top:85.35pt;width:0;height:31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7D04CED" wp14:editId="0D241943">
                <wp:simplePos x="0" y="0"/>
                <wp:positionH relativeFrom="column">
                  <wp:posOffset>2743835</wp:posOffset>
                </wp:positionH>
                <wp:positionV relativeFrom="paragraph">
                  <wp:posOffset>1083310</wp:posOffset>
                </wp:positionV>
                <wp:extent cx="0" cy="403860"/>
                <wp:effectExtent l="57785" t="6985" r="56515" b="17780"/>
                <wp:wrapNone/>
                <wp:docPr id="51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" o:spid="_x0000_s1026" type="#_x0000_t32" style="position:absolute;margin-left:216.05pt;margin-top:85.3pt;width:0;height:31.8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">
                <v:stroke endarrow="block"/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CE9C7E0" wp14:editId="6FA5C07A">
                <wp:simplePos x="0" y="0"/>
                <wp:positionH relativeFrom="column">
                  <wp:posOffset>2594610</wp:posOffset>
                </wp:positionH>
                <wp:positionV relativeFrom="paragraph">
                  <wp:posOffset>1466215</wp:posOffset>
                </wp:positionV>
                <wp:extent cx="393065" cy="308610"/>
                <wp:effectExtent l="3810" t="0" r="3175" b="0"/>
                <wp:wrapNone/>
                <wp:docPr id="49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" o:spid="_x0000_s1042" type="#_x0000_t202" style="position:absolute;left:0;text-align:left;margin-left:204.3pt;margin-top:115.45pt;width:30.95pt;height:24.3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r44ugIAAMI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4D5FBEF" wp14:editId="602EE427">
                <wp:simplePos x="0" y="0"/>
                <wp:positionH relativeFrom="column">
                  <wp:posOffset>4404995</wp:posOffset>
                </wp:positionH>
                <wp:positionV relativeFrom="paragraph">
                  <wp:posOffset>171450</wp:posOffset>
                </wp:positionV>
                <wp:extent cx="2148205" cy="870585"/>
                <wp:effectExtent l="13970" t="9525" r="9525" b="5715"/>
                <wp:wrapNone/>
                <wp:docPr id="48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870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both"/>
                            </w:pPr>
                            <w:r>
                              <w:t xml:space="preserve">A 3 is written at this intersection, because there are 3 ways to get to this point.  </w:t>
                            </w:r>
                            <w:proofErr w:type="gramStart"/>
                            <w:r>
                              <w:t>2 from above and 1 from the left.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43" type="#_x0000_t202" style="position:absolute;left:0;text-align:left;margin-left:346.85pt;margin-top:13.5pt;width:169.15pt;height:68.5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">
                <v:textbox>
                  <w:txbxContent>
                    <w:p w:rsidR="00337D5F" w:rsidRDefault="00337D5F" w:rsidP="00D800A7">
                      <w:pPr>
                        <w:jc w:val="both"/>
                      </w:pPr>
                      <w:r>
                        <w:t xml:space="preserve">A 3 is written at this intersection, because there are 3 ways to get to this point.  </w:t>
                      </w:r>
                      <w:proofErr w:type="gramStart"/>
                      <w:r>
                        <w:t>2 from above and 1 from the left.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1F38E54" wp14:editId="77A7DE0A">
                <wp:simplePos x="0" y="0"/>
                <wp:positionH relativeFrom="column">
                  <wp:posOffset>2594610</wp:posOffset>
                </wp:positionH>
                <wp:positionV relativeFrom="paragraph">
                  <wp:posOffset>828675</wp:posOffset>
                </wp:positionV>
                <wp:extent cx="393065" cy="308610"/>
                <wp:effectExtent l="3810" t="0" r="3175" b="0"/>
                <wp:wrapNone/>
                <wp:docPr id="4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44" type="#_x0000_t202" style="position:absolute;left:0;text-align:left;margin-left:204.3pt;margin-top:65.25pt;width:30.95pt;height:24.3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QHMuQ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DFE284F" wp14:editId="1A5D473A">
                <wp:simplePos x="0" y="0"/>
                <wp:positionH relativeFrom="column">
                  <wp:posOffset>3242945</wp:posOffset>
                </wp:positionH>
                <wp:positionV relativeFrom="paragraph">
                  <wp:posOffset>169545</wp:posOffset>
                </wp:positionV>
                <wp:extent cx="393065" cy="308610"/>
                <wp:effectExtent l="4445" t="0" r="2540" b="0"/>
                <wp:wrapNone/>
                <wp:docPr id="4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45" type="#_x0000_t202" style="position:absolute;left:0;text-align:left;margin-left:255.35pt;margin-top:13.35pt;width:30.95pt;height:24.3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iIuuQIAAMI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7823E89" wp14:editId="2AA5C5AB">
                <wp:simplePos x="0" y="0"/>
                <wp:positionH relativeFrom="column">
                  <wp:posOffset>1945640</wp:posOffset>
                </wp:positionH>
                <wp:positionV relativeFrom="paragraph">
                  <wp:posOffset>1455420</wp:posOffset>
                </wp:positionV>
                <wp:extent cx="393065" cy="308610"/>
                <wp:effectExtent l="2540" t="0" r="4445" b="0"/>
                <wp:wrapNone/>
                <wp:docPr id="4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46" type="#_x0000_t202" style="position:absolute;left:0;text-align:left;margin-left:153.2pt;margin-top:114.6pt;width:30.95pt;height:24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49CF7EE" wp14:editId="04E031E4">
                <wp:simplePos x="0" y="0"/>
                <wp:positionH relativeFrom="column">
                  <wp:posOffset>1956435</wp:posOffset>
                </wp:positionH>
                <wp:positionV relativeFrom="paragraph">
                  <wp:posOffset>807085</wp:posOffset>
                </wp:positionV>
                <wp:extent cx="393065" cy="308610"/>
                <wp:effectExtent l="3810" t="0" r="3175" b="0"/>
                <wp:wrapNone/>
                <wp:docPr id="4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47" type="#_x0000_t202" style="position:absolute;left:0;text-align:left;margin-left:154.05pt;margin-top:63.55pt;width:30.95pt;height:24.3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Wx9uA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7E6B5CC" wp14:editId="58D90EE7">
                <wp:simplePos x="0" y="0"/>
                <wp:positionH relativeFrom="column">
                  <wp:posOffset>3881120</wp:posOffset>
                </wp:positionH>
                <wp:positionV relativeFrom="paragraph">
                  <wp:posOffset>168910</wp:posOffset>
                </wp:positionV>
                <wp:extent cx="393065" cy="308610"/>
                <wp:effectExtent l="4445" t="0" r="2540" b="0"/>
                <wp:wrapNone/>
                <wp:docPr id="4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48" type="#_x0000_t202" style="position:absolute;left:0;text-align:left;margin-left:305.6pt;margin-top:13.3pt;width:30.95pt;height:24.3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/Zug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A1D8BD0" wp14:editId="7A896082">
                <wp:simplePos x="0" y="0"/>
                <wp:positionH relativeFrom="column">
                  <wp:posOffset>2604770</wp:posOffset>
                </wp:positionH>
                <wp:positionV relativeFrom="paragraph">
                  <wp:posOffset>158750</wp:posOffset>
                </wp:positionV>
                <wp:extent cx="393065" cy="308610"/>
                <wp:effectExtent l="4445" t="0" r="2540" b="0"/>
                <wp:wrapNone/>
                <wp:docPr id="4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49" type="#_x0000_t202" style="position:absolute;left:0;text-align:left;margin-left:205.1pt;margin-top:12.5pt;width:30.95pt;height:24.3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32128" behindDoc="0" locked="0" layoutInCell="1" allowOverlap="1" wp14:anchorId="0348530A" wp14:editId="08A66B32">
            <wp:simplePos x="0" y="0"/>
            <wp:positionH relativeFrom="column">
              <wp:posOffset>1751330</wp:posOffset>
            </wp:positionH>
            <wp:positionV relativeFrom="paragraph">
              <wp:posOffset>201295</wp:posOffset>
            </wp:positionV>
            <wp:extent cx="456565" cy="170815"/>
            <wp:effectExtent l="0" t="0" r="635" b="635"/>
            <wp:wrapNone/>
            <wp:docPr id="50" name="Picture 50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0A7">
        <w:rPr>
          <w:sz w:val="16"/>
          <w:szCs w:val="16"/>
        </w:rPr>
        <w:object w:dxaOrig="3958" w:dyaOrig="2540">
          <v:shape id="_x0000_i1031" type="#_x0000_t75" style="width:238.5pt;height:153pt" o:ole="">
            <v:imagedata r:id="rId16" o:title=""/>
          </v:shape>
          <o:OLEObject Type="Embed" ProgID="FXDraw.Graphic" ShapeID="_x0000_i1031" DrawAspect="Content" ObjectID="_1581917931" r:id="rId22"/>
        </w:object>
      </w:r>
    </w:p>
    <w:p w:rsidR="00C05ED0" w:rsidRDefault="00D800A7" w:rsidP="00943BF1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 xml:space="preserve">Continuing this method by looking at one intersection at a time, we find there are </w:t>
      </w:r>
      <w:r w:rsidR="00652F04">
        <w:rPr>
          <w:sz w:val="23"/>
          <w:szCs w:val="23"/>
        </w:rPr>
        <w:t>10 ways in total for the mouse to navigate through the maze.</w:t>
      </w:r>
    </w:p>
    <w:p w:rsidR="00C05ED0" w:rsidRDefault="00C05ED0" w:rsidP="00943BF1">
      <w:pPr>
        <w:pStyle w:val="ListParagraph"/>
        <w:spacing w:after="0"/>
        <w:ind w:left="0"/>
        <w:rPr>
          <w:sz w:val="23"/>
          <w:szCs w:val="23"/>
        </w:rPr>
      </w:pPr>
    </w:p>
    <w:p w:rsidR="00D800A7" w:rsidRDefault="006F389D" w:rsidP="00D800A7">
      <w:pPr>
        <w:pStyle w:val="ListParagraph"/>
        <w:spacing w:after="0"/>
        <w:ind w:left="0"/>
        <w:jc w:val="center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6B185B" wp14:editId="6E925EEC">
                <wp:simplePos x="0" y="0"/>
                <wp:positionH relativeFrom="column">
                  <wp:posOffset>3902710</wp:posOffset>
                </wp:positionH>
                <wp:positionV relativeFrom="paragraph">
                  <wp:posOffset>828675</wp:posOffset>
                </wp:positionV>
                <wp:extent cx="393065" cy="308610"/>
                <wp:effectExtent l="0" t="0" r="0" b="0"/>
                <wp:wrapNone/>
                <wp:docPr id="4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050" type="#_x0000_t202" style="position:absolute;left:0;text-align:left;margin-left:307.3pt;margin-top:65.25pt;width:30.95pt;height:24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MTuQIAAMI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05068D1" wp14:editId="27D1CEC1">
                <wp:simplePos x="0" y="0"/>
                <wp:positionH relativeFrom="column">
                  <wp:posOffset>3913505</wp:posOffset>
                </wp:positionH>
                <wp:positionV relativeFrom="paragraph">
                  <wp:posOffset>1477010</wp:posOffset>
                </wp:positionV>
                <wp:extent cx="393065" cy="308610"/>
                <wp:effectExtent l="0" t="635" r="0" b="0"/>
                <wp:wrapNone/>
                <wp:docPr id="4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51" type="#_x0000_t202" style="position:absolute;left:0;text-align:left;margin-left:308.15pt;margin-top:116.3pt;width:30.95pt;height:2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6F577C4" wp14:editId="02005E2B">
                <wp:simplePos x="0" y="0"/>
                <wp:positionH relativeFrom="column">
                  <wp:posOffset>3264535</wp:posOffset>
                </wp:positionH>
                <wp:positionV relativeFrom="paragraph">
                  <wp:posOffset>1477010</wp:posOffset>
                </wp:positionV>
                <wp:extent cx="393065" cy="308610"/>
                <wp:effectExtent l="0" t="635" r="0" b="0"/>
                <wp:wrapNone/>
                <wp:docPr id="39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" o:spid="_x0000_s1052" type="#_x0000_t202" style="position:absolute;left:0;text-align:left;margin-left:257.05pt;margin-top:116.3pt;width:30.95pt;height:24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/2kuQ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329416E" wp14:editId="40C00071">
                <wp:simplePos x="0" y="0"/>
                <wp:positionH relativeFrom="column">
                  <wp:posOffset>3264535</wp:posOffset>
                </wp:positionH>
                <wp:positionV relativeFrom="paragraph">
                  <wp:posOffset>828675</wp:posOffset>
                </wp:positionV>
                <wp:extent cx="393065" cy="308610"/>
                <wp:effectExtent l="0" t="0" r="0" b="0"/>
                <wp:wrapNone/>
                <wp:docPr id="3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053" type="#_x0000_t202" style="position:absolute;left:0;text-align:left;margin-left:257.05pt;margin-top:65.25pt;width:30.95pt;height:24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NHauQ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0DDB39D" wp14:editId="7440493A">
                <wp:simplePos x="0" y="0"/>
                <wp:positionH relativeFrom="column">
                  <wp:posOffset>2594610</wp:posOffset>
                </wp:positionH>
                <wp:positionV relativeFrom="paragraph">
                  <wp:posOffset>1466215</wp:posOffset>
                </wp:positionV>
                <wp:extent cx="393065" cy="308610"/>
                <wp:effectExtent l="3810" t="0" r="3175" b="0"/>
                <wp:wrapNone/>
                <wp:docPr id="37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" o:spid="_x0000_s1054" type="#_x0000_t202" style="position:absolute;left:0;text-align:left;margin-left:204.3pt;margin-top:115.45pt;width:30.95pt;height:24.3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14622F0" wp14:editId="5AB74E8B">
                <wp:simplePos x="0" y="0"/>
                <wp:positionH relativeFrom="column">
                  <wp:posOffset>2594610</wp:posOffset>
                </wp:positionH>
                <wp:positionV relativeFrom="paragraph">
                  <wp:posOffset>828675</wp:posOffset>
                </wp:positionV>
                <wp:extent cx="393065" cy="308610"/>
                <wp:effectExtent l="3810" t="0" r="3175" b="0"/>
                <wp:wrapNone/>
                <wp:docPr id="36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055" type="#_x0000_t202" style="position:absolute;left:0;text-align:left;margin-left:204.3pt;margin-top:65.25pt;width:30.95pt;height:24.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54CFFEA" wp14:editId="3602908C">
                <wp:simplePos x="0" y="0"/>
                <wp:positionH relativeFrom="column">
                  <wp:posOffset>3242945</wp:posOffset>
                </wp:positionH>
                <wp:positionV relativeFrom="paragraph">
                  <wp:posOffset>169545</wp:posOffset>
                </wp:positionV>
                <wp:extent cx="393065" cy="308610"/>
                <wp:effectExtent l="4445" t="0" r="2540" b="0"/>
                <wp:wrapNone/>
                <wp:docPr id="3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56" type="#_x0000_t202" style="position:absolute;left:0;text-align:left;margin-left:255.35pt;margin-top:13.35pt;width:30.95pt;height:24.3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zCvtwIAAMI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B700ADA" wp14:editId="345D0551">
                <wp:simplePos x="0" y="0"/>
                <wp:positionH relativeFrom="column">
                  <wp:posOffset>1945640</wp:posOffset>
                </wp:positionH>
                <wp:positionV relativeFrom="paragraph">
                  <wp:posOffset>1455420</wp:posOffset>
                </wp:positionV>
                <wp:extent cx="393065" cy="308610"/>
                <wp:effectExtent l="2540" t="0" r="4445" b="0"/>
                <wp:wrapNone/>
                <wp:docPr id="34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57" type="#_x0000_t202" style="position:absolute;left:0;text-align:left;margin-left:153.2pt;margin-top:114.6pt;width:30.95pt;height:24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Mo/uA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FA1D023" wp14:editId="2DBAB525">
                <wp:simplePos x="0" y="0"/>
                <wp:positionH relativeFrom="column">
                  <wp:posOffset>1956435</wp:posOffset>
                </wp:positionH>
                <wp:positionV relativeFrom="paragraph">
                  <wp:posOffset>807085</wp:posOffset>
                </wp:positionV>
                <wp:extent cx="393065" cy="308610"/>
                <wp:effectExtent l="3810" t="0" r="3175" b="0"/>
                <wp:wrapNone/>
                <wp:docPr id="33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58" type="#_x0000_t202" style="position:absolute;left:0;text-align:left;margin-left:154.05pt;margin-top:63.55pt;width:30.95pt;height:24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EC40B9A" wp14:editId="71FE17DE">
                <wp:simplePos x="0" y="0"/>
                <wp:positionH relativeFrom="column">
                  <wp:posOffset>3881120</wp:posOffset>
                </wp:positionH>
                <wp:positionV relativeFrom="paragraph">
                  <wp:posOffset>168910</wp:posOffset>
                </wp:positionV>
                <wp:extent cx="393065" cy="308610"/>
                <wp:effectExtent l="4445" t="0" r="2540" b="0"/>
                <wp:wrapNone/>
                <wp:docPr id="32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" o:spid="_x0000_s1059" type="#_x0000_t202" style="position:absolute;left:0;text-align:left;margin-left:305.6pt;margin-top:13.3pt;width:30.95pt;height:24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BE6827B" wp14:editId="152872A4">
                <wp:simplePos x="0" y="0"/>
                <wp:positionH relativeFrom="column">
                  <wp:posOffset>2604770</wp:posOffset>
                </wp:positionH>
                <wp:positionV relativeFrom="paragraph">
                  <wp:posOffset>158750</wp:posOffset>
                </wp:positionV>
                <wp:extent cx="393065" cy="308610"/>
                <wp:effectExtent l="4445" t="0" r="2540" b="0"/>
                <wp:wrapNone/>
                <wp:docPr id="9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Default="00337D5F" w:rsidP="00D800A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" o:spid="_x0000_s1060" type="#_x0000_t202" style="position:absolute;left:0;text-align:left;margin-left:205.1pt;margin-top:12.5pt;width:30.95pt;height:24.3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IZQuQIAAMI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" filled="f" stroked="f" strokecolor="white">
                <v:textbox>
                  <w:txbxContent>
                    <w:p w:rsidR="00337D5F" w:rsidRDefault="00337D5F" w:rsidP="00D800A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44416" behindDoc="0" locked="0" layoutInCell="1" allowOverlap="1" wp14:anchorId="4BC2BBC5" wp14:editId="08AA4545">
            <wp:simplePos x="0" y="0"/>
            <wp:positionH relativeFrom="column">
              <wp:posOffset>1751330</wp:posOffset>
            </wp:positionH>
            <wp:positionV relativeFrom="paragraph">
              <wp:posOffset>201295</wp:posOffset>
            </wp:positionV>
            <wp:extent cx="456565" cy="170815"/>
            <wp:effectExtent l="0" t="0" r="635" b="635"/>
            <wp:wrapNone/>
            <wp:docPr id="62" name="Picture 62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F04">
        <w:rPr>
          <w:sz w:val="16"/>
          <w:szCs w:val="16"/>
        </w:rPr>
        <w:object w:dxaOrig="3958" w:dyaOrig="2540">
          <v:shape id="_x0000_i1032" type="#_x0000_t75" style="width:238.5pt;height:153pt" o:ole="">
            <v:imagedata r:id="rId23" o:title=""/>
          </v:shape>
          <o:OLEObject Type="Embed" ProgID="FXDraw.Graphic" ShapeID="_x0000_i1032" DrawAspect="Content" ObjectID="_1581917932" r:id="rId24"/>
        </w:object>
      </w:r>
    </w:p>
    <w:p w:rsidR="00C05ED0" w:rsidRDefault="00C05ED0" w:rsidP="00943BF1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C05ED0" w:rsidP="00943BF1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C05ED0" w:rsidP="00943BF1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943BF1">
      <w:pPr>
        <w:pStyle w:val="ListParagraph"/>
        <w:spacing w:after="0"/>
        <w:ind w:left="0"/>
        <w:rPr>
          <w:sz w:val="23"/>
          <w:szCs w:val="23"/>
        </w:rPr>
      </w:pPr>
    </w:p>
    <w:p w:rsidR="00C05ED0" w:rsidRPr="00E50BD3" w:rsidRDefault="00462D1C" w:rsidP="005C11BB">
      <w:pPr>
        <w:pStyle w:val="ListParagraph"/>
        <w:numPr>
          <w:ilvl w:val="0"/>
          <w:numId w:val="24"/>
        </w:numPr>
        <w:spacing w:after="0"/>
        <w:ind w:left="360"/>
        <w:rPr>
          <w:b/>
          <w:sz w:val="23"/>
          <w:szCs w:val="23"/>
        </w:rPr>
      </w:pPr>
      <w:r w:rsidRPr="00E50BD3">
        <w:rPr>
          <w:b/>
          <w:sz w:val="23"/>
          <w:szCs w:val="23"/>
        </w:rPr>
        <w:lastRenderedPageBreak/>
        <w:t>Using this newly learnt method, determine the number of routes through each of the following mazes.</w:t>
      </w:r>
    </w:p>
    <w:p w:rsidR="00C05ED0" w:rsidRPr="00337D5F" w:rsidRDefault="00337D5F" w:rsidP="00844222">
      <w:pPr>
        <w:pStyle w:val="ListParagraph"/>
        <w:spacing w:after="0"/>
        <w:ind w:left="0"/>
        <w:jc w:val="center"/>
        <w:rPr>
          <w:color w:val="FF0000"/>
          <w:sz w:val="24"/>
          <w:szCs w:val="23"/>
        </w:rPr>
      </w:pPr>
      <w:r w:rsidRPr="00337D5F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editId="36B11C9B">
                <wp:simplePos x="0" y="0"/>
                <wp:positionH relativeFrom="column">
                  <wp:posOffset>4848225</wp:posOffset>
                </wp:positionH>
                <wp:positionV relativeFrom="paragraph">
                  <wp:posOffset>895985</wp:posOffset>
                </wp:positionV>
                <wp:extent cx="828675" cy="1403985"/>
                <wp:effectExtent l="0" t="0" r="952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D5F" w:rsidRPr="00337D5F" w:rsidRDefault="00337D5F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35 Ways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61" type="#_x0000_t202" style="position:absolute;left:0;text-align:left;margin-left:381.75pt;margin-top:70.55pt;width:65.25pt;height:110.55pt;z-index:251855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" stroked="f">
                <v:textbox style="mso-fit-shape-to-text:t">
                  <w:txbxContent>
                    <w:p w:rsidR="00337D5F" w:rsidRPr="00337D5F" w:rsidRDefault="00337D5F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>35 Ways</w:t>
                      </w:r>
                    </w:p>
                  </w:txbxContent>
                </v:textbox>
              </v:shape>
            </w:pict>
          </mc:Fallback>
        </mc:AlternateContent>
      </w:r>
      <w:r w:rsidR="002C1669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484C5312" wp14:editId="331BB88D">
                <wp:simplePos x="0" y="0"/>
                <wp:positionH relativeFrom="column">
                  <wp:posOffset>4206875</wp:posOffset>
                </wp:positionH>
                <wp:positionV relativeFrom="paragraph">
                  <wp:posOffset>2106295</wp:posOffset>
                </wp:positionV>
                <wp:extent cx="393065" cy="308610"/>
                <wp:effectExtent l="0" t="0" r="0" b="0"/>
                <wp:wrapNone/>
                <wp:docPr id="36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2C1669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left:0;text-align:left;margin-left:331.25pt;margin-top:165.85pt;width:30.95pt;height:24.3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97fuQIAAMM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" filled="f" stroked="f" strokecolor="white">
                <v:textbox>
                  <w:txbxContent>
                    <w:p w:rsidR="00337D5F" w:rsidRPr="00972A9D" w:rsidRDefault="00337D5F" w:rsidP="002C1669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2C1669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3EFD9C59" wp14:editId="2263E3BE">
                <wp:simplePos x="0" y="0"/>
                <wp:positionH relativeFrom="column">
                  <wp:posOffset>2261235</wp:posOffset>
                </wp:positionH>
                <wp:positionV relativeFrom="paragraph">
                  <wp:posOffset>2102485</wp:posOffset>
                </wp:positionV>
                <wp:extent cx="393065" cy="308610"/>
                <wp:effectExtent l="0" t="0" r="0" b="0"/>
                <wp:wrapNone/>
                <wp:docPr id="8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left:0;text-align:left;margin-left:178.05pt;margin-top:165.55pt;width:30.95pt;height:24.3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YhuuA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C1669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6D24A898" wp14:editId="3264AE61">
                <wp:simplePos x="0" y="0"/>
                <wp:positionH relativeFrom="column">
                  <wp:posOffset>2892425</wp:posOffset>
                </wp:positionH>
                <wp:positionV relativeFrom="paragraph">
                  <wp:posOffset>2129155</wp:posOffset>
                </wp:positionV>
                <wp:extent cx="393065" cy="308610"/>
                <wp:effectExtent l="0" t="0" r="0" b="0"/>
                <wp:wrapNone/>
                <wp:docPr id="35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left:0;text-align:left;margin-left:227.75pt;margin-top:167.65pt;width:30.95pt;height:24.3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ckuQIAAMM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2C1669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5B828D16" wp14:editId="3A6B7AA1">
                <wp:simplePos x="0" y="0"/>
                <wp:positionH relativeFrom="column">
                  <wp:posOffset>3559175</wp:posOffset>
                </wp:positionH>
                <wp:positionV relativeFrom="paragraph">
                  <wp:posOffset>2113915</wp:posOffset>
                </wp:positionV>
                <wp:extent cx="393065" cy="308610"/>
                <wp:effectExtent l="0" t="0" r="0" b="0"/>
                <wp:wrapNone/>
                <wp:docPr id="35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left:0;text-align:left;margin-left:280.25pt;margin-top:166.45pt;width:30.95pt;height:24.3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pK9uQIAAMM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245348F9" wp14:editId="2A234EDA">
                <wp:simplePos x="0" y="0"/>
                <wp:positionH relativeFrom="column">
                  <wp:posOffset>3568700</wp:posOffset>
                </wp:positionH>
                <wp:positionV relativeFrom="paragraph">
                  <wp:posOffset>1506220</wp:posOffset>
                </wp:positionV>
                <wp:extent cx="393065" cy="308610"/>
                <wp:effectExtent l="0" t="0" r="0" b="0"/>
                <wp:wrapNone/>
                <wp:docPr id="9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left:0;text-align:left;margin-left:281pt;margin-top:118.6pt;width:30.95pt;height:24.3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w52uQ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2794C53B" wp14:editId="115F3F94">
                <wp:simplePos x="0" y="0"/>
                <wp:positionH relativeFrom="column">
                  <wp:posOffset>4206875</wp:posOffset>
                </wp:positionH>
                <wp:positionV relativeFrom="paragraph">
                  <wp:posOffset>1496695</wp:posOffset>
                </wp:positionV>
                <wp:extent cx="393065" cy="308610"/>
                <wp:effectExtent l="0" t="0" r="0" b="0"/>
                <wp:wrapNone/>
                <wp:docPr id="10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left:0;text-align:left;margin-left:331.25pt;margin-top:117.85pt;width:30.95pt;height:24.3pt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0E16CDC3" wp14:editId="1BE05FC6">
                <wp:simplePos x="0" y="0"/>
                <wp:positionH relativeFrom="column">
                  <wp:posOffset>4185285</wp:posOffset>
                </wp:positionH>
                <wp:positionV relativeFrom="paragraph">
                  <wp:posOffset>231140</wp:posOffset>
                </wp:positionV>
                <wp:extent cx="393065" cy="308610"/>
                <wp:effectExtent l="0" t="0" r="0" b="0"/>
                <wp:wrapNone/>
                <wp:docPr id="24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left:0;text-align:left;margin-left:329.55pt;margin-top:18.2pt;width:30.95pt;height:24.3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8quAIAAMI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09C6EFAC" wp14:editId="2FE54A90">
                <wp:simplePos x="0" y="0"/>
                <wp:positionH relativeFrom="column">
                  <wp:posOffset>4206875</wp:posOffset>
                </wp:positionH>
                <wp:positionV relativeFrom="paragraph">
                  <wp:posOffset>869950</wp:posOffset>
                </wp:positionV>
                <wp:extent cx="393065" cy="308610"/>
                <wp:effectExtent l="0" t="0" r="0" b="0"/>
                <wp:wrapNone/>
                <wp:docPr id="8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left:0;text-align:left;margin-left:331.25pt;margin-top:68.5pt;width:30.95pt;height:24.3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oMuQIAAMI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0A6A4F2E" wp14:editId="2B6C5B86">
                <wp:simplePos x="0" y="0"/>
                <wp:positionH relativeFrom="column">
                  <wp:posOffset>2908935</wp:posOffset>
                </wp:positionH>
                <wp:positionV relativeFrom="paragraph">
                  <wp:posOffset>1475740</wp:posOffset>
                </wp:positionV>
                <wp:extent cx="393065" cy="308610"/>
                <wp:effectExtent l="0" t="0" r="0" b="0"/>
                <wp:wrapNone/>
                <wp:docPr id="8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left:0;text-align:left;margin-left:229.05pt;margin-top:116.2pt;width:30.95pt;height:24.3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0rwuQIAAMI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694B5C4C" wp14:editId="0B20B72A">
                <wp:simplePos x="0" y="0"/>
                <wp:positionH relativeFrom="column">
                  <wp:posOffset>3575685</wp:posOffset>
                </wp:positionH>
                <wp:positionV relativeFrom="paragraph">
                  <wp:posOffset>866140</wp:posOffset>
                </wp:positionV>
                <wp:extent cx="393065" cy="308610"/>
                <wp:effectExtent l="0" t="0" r="0" b="0"/>
                <wp:wrapNone/>
                <wp:docPr id="8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left:0;text-align:left;margin-left:281.55pt;margin-top:68.2pt;width:30.95pt;height:24.3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jg7uQ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011F7AC9" wp14:editId="2FB63129">
                <wp:simplePos x="0" y="0"/>
                <wp:positionH relativeFrom="column">
                  <wp:posOffset>2908935</wp:posOffset>
                </wp:positionH>
                <wp:positionV relativeFrom="paragraph">
                  <wp:posOffset>871855</wp:posOffset>
                </wp:positionV>
                <wp:extent cx="393065" cy="308610"/>
                <wp:effectExtent l="0" t="0" r="0" b="0"/>
                <wp:wrapNone/>
                <wp:docPr id="7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left:0;text-align:left;margin-left:229.05pt;margin-top:68.65pt;width:30.95pt;height:24.3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7B88B7F3" wp14:editId="4705EA9D">
                <wp:simplePos x="0" y="0"/>
                <wp:positionH relativeFrom="column">
                  <wp:posOffset>2270760</wp:posOffset>
                </wp:positionH>
                <wp:positionV relativeFrom="paragraph">
                  <wp:posOffset>1496695</wp:posOffset>
                </wp:positionV>
                <wp:extent cx="393065" cy="308610"/>
                <wp:effectExtent l="0" t="0" r="0" b="0"/>
                <wp:wrapNone/>
                <wp:docPr id="7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left:0;text-align:left;margin-left:178.8pt;margin-top:117.85pt;width:30.95pt;height:24.3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WUQuQIAAMI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9065889" wp14:editId="137F4EE6">
                <wp:simplePos x="0" y="0"/>
                <wp:positionH relativeFrom="column">
                  <wp:posOffset>1623060</wp:posOffset>
                </wp:positionH>
                <wp:positionV relativeFrom="paragraph">
                  <wp:posOffset>2073275</wp:posOffset>
                </wp:positionV>
                <wp:extent cx="393065" cy="308610"/>
                <wp:effectExtent l="0" t="0" r="0" b="0"/>
                <wp:wrapNone/>
                <wp:docPr id="3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left:0;text-align:left;margin-left:127.8pt;margin-top:163.25pt;width:30.95pt;height:24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160279D7" wp14:editId="7808EDFE">
                <wp:simplePos x="0" y="0"/>
                <wp:positionH relativeFrom="column">
                  <wp:posOffset>2299970</wp:posOffset>
                </wp:positionH>
                <wp:positionV relativeFrom="paragraph">
                  <wp:posOffset>222885</wp:posOffset>
                </wp:positionV>
                <wp:extent cx="393065" cy="308610"/>
                <wp:effectExtent l="0" t="0" r="0" b="0"/>
                <wp:wrapNone/>
                <wp:docPr id="25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left:0;text-align:left;margin-left:181.1pt;margin-top:17.55pt;width:30.95pt;height:24.3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99F0EA8" wp14:editId="3601ED5E">
                <wp:simplePos x="0" y="0"/>
                <wp:positionH relativeFrom="column">
                  <wp:posOffset>2938145</wp:posOffset>
                </wp:positionH>
                <wp:positionV relativeFrom="paragraph">
                  <wp:posOffset>233680</wp:posOffset>
                </wp:positionV>
                <wp:extent cx="393065" cy="308610"/>
                <wp:effectExtent l="0" t="0" r="0" b="0"/>
                <wp:wrapNone/>
                <wp:docPr id="2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left:0;text-align:left;margin-left:231.35pt;margin-top:18.4pt;width:30.95pt;height:24.3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SRuuQIAAMI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2FBFAAE" wp14:editId="17CC9C49">
                <wp:simplePos x="0" y="0"/>
                <wp:positionH relativeFrom="column">
                  <wp:posOffset>3576320</wp:posOffset>
                </wp:positionH>
                <wp:positionV relativeFrom="paragraph">
                  <wp:posOffset>233045</wp:posOffset>
                </wp:positionV>
                <wp:extent cx="393065" cy="308610"/>
                <wp:effectExtent l="0" t="0" r="0" b="0"/>
                <wp:wrapNone/>
                <wp:docPr id="2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left:0;text-align:left;margin-left:281.6pt;margin-top:18.35pt;width:30.95pt;height:24.3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FzMuA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1F946368" wp14:editId="1AB650D2">
                <wp:simplePos x="0" y="0"/>
                <wp:positionH relativeFrom="column">
                  <wp:posOffset>1651635</wp:posOffset>
                </wp:positionH>
                <wp:positionV relativeFrom="paragraph">
                  <wp:posOffset>871220</wp:posOffset>
                </wp:positionV>
                <wp:extent cx="393065" cy="308610"/>
                <wp:effectExtent l="0" t="0" r="0" b="0"/>
                <wp:wrapNone/>
                <wp:docPr id="2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left:0;text-align:left;margin-left:130.05pt;margin-top:68.6pt;width:30.95pt;height:24.3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F473911" wp14:editId="4A652488">
                <wp:simplePos x="0" y="0"/>
                <wp:positionH relativeFrom="column">
                  <wp:posOffset>1640840</wp:posOffset>
                </wp:positionH>
                <wp:positionV relativeFrom="paragraph">
                  <wp:posOffset>1519555</wp:posOffset>
                </wp:positionV>
                <wp:extent cx="393065" cy="308610"/>
                <wp:effectExtent l="0" t="0" r="0" b="0"/>
                <wp:wrapNone/>
                <wp:docPr id="2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left:0;text-align:left;margin-left:129.2pt;margin-top:119.65pt;width:30.95pt;height:24.3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6VWuQ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253749B4" wp14:editId="55133F21">
                <wp:simplePos x="0" y="0"/>
                <wp:positionH relativeFrom="column">
                  <wp:posOffset>2289810</wp:posOffset>
                </wp:positionH>
                <wp:positionV relativeFrom="paragraph">
                  <wp:posOffset>892810</wp:posOffset>
                </wp:positionV>
                <wp:extent cx="393065" cy="308610"/>
                <wp:effectExtent l="0" t="0" r="0" b="0"/>
                <wp:wrapNone/>
                <wp:docPr id="3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left:0;text-align:left;margin-left:180.3pt;margin-top:70.3pt;width:30.95pt;height:24.3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bh/uQIAAMI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F389D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57728" behindDoc="0" locked="0" layoutInCell="1" allowOverlap="1" wp14:anchorId="5E69AC6E" wp14:editId="1708D0D4">
            <wp:simplePos x="0" y="0"/>
            <wp:positionH relativeFrom="column">
              <wp:posOffset>773430</wp:posOffset>
            </wp:positionH>
            <wp:positionV relativeFrom="paragraph">
              <wp:posOffset>2852420</wp:posOffset>
            </wp:positionV>
            <wp:extent cx="456565" cy="170815"/>
            <wp:effectExtent l="0" t="0" r="635" b="635"/>
            <wp:wrapNone/>
            <wp:docPr id="94" name="Picture 79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89D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656704" behindDoc="0" locked="0" layoutInCell="1" allowOverlap="1" wp14:anchorId="484018D3" wp14:editId="5E053F40">
            <wp:simplePos x="0" y="0"/>
            <wp:positionH relativeFrom="column">
              <wp:posOffset>1475105</wp:posOffset>
            </wp:positionH>
            <wp:positionV relativeFrom="paragraph">
              <wp:posOffset>215265</wp:posOffset>
            </wp:positionV>
            <wp:extent cx="456565" cy="170815"/>
            <wp:effectExtent l="0" t="0" r="635" b="635"/>
            <wp:wrapNone/>
            <wp:docPr id="93" name="Picture 78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222">
        <w:rPr>
          <w:sz w:val="16"/>
          <w:szCs w:val="16"/>
        </w:rPr>
        <w:object w:dxaOrig="4808" w:dyaOrig="3391">
          <v:shape id="_x0000_i1033" type="#_x0000_t75" style="width:289.5pt;height:204.75pt" o:ole="">
            <v:imagedata r:id="rId25" o:title=""/>
          </v:shape>
          <o:OLEObject Type="Embed" ProgID="FXDraw.Graphic" ShapeID="_x0000_i1033" DrawAspect="Content" ObjectID="_1581917933" r:id="rId26"/>
        </w:object>
      </w:r>
    </w:p>
    <w:p w:rsidR="00C05ED0" w:rsidRDefault="00337D5F" w:rsidP="00844222">
      <w:pPr>
        <w:pStyle w:val="ListParagraph"/>
        <w:spacing w:after="0"/>
        <w:ind w:left="0"/>
        <w:jc w:val="center"/>
        <w:rPr>
          <w:sz w:val="23"/>
          <w:szCs w:val="23"/>
        </w:rPr>
      </w:pPr>
      <w:r w:rsidRPr="00337D5F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2D3C5A88" wp14:editId="7F69CF6C">
                <wp:simplePos x="0" y="0"/>
                <wp:positionH relativeFrom="column">
                  <wp:posOffset>5372100</wp:posOffset>
                </wp:positionH>
                <wp:positionV relativeFrom="paragraph">
                  <wp:posOffset>1322070</wp:posOffset>
                </wp:positionV>
                <wp:extent cx="828675" cy="1403985"/>
                <wp:effectExtent l="0" t="0" r="9525" b="444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D5F" w:rsidRPr="00337D5F" w:rsidRDefault="00337D5F" w:rsidP="00337D5F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210 Ways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81" type="#_x0000_t202" style="position:absolute;left:0;text-align:left;margin-left:423pt;margin-top:104.1pt;width:65.25pt;height:110.55pt;z-index:251857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" stroked="f">
                <v:textbox style="mso-fit-shape-to-text:t">
                  <w:txbxContent>
                    <w:p w:rsidR="00337D5F" w:rsidRPr="00337D5F" w:rsidRDefault="00337D5F" w:rsidP="00337D5F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>210 Ways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134D9BB4" wp14:editId="235AFA4C">
                <wp:simplePos x="0" y="0"/>
                <wp:positionH relativeFrom="column">
                  <wp:posOffset>4781550</wp:posOffset>
                </wp:positionH>
                <wp:positionV relativeFrom="paragraph">
                  <wp:posOffset>2773680</wp:posOffset>
                </wp:positionV>
                <wp:extent cx="478790" cy="308610"/>
                <wp:effectExtent l="0" t="0" r="0" b="0"/>
                <wp:wrapNone/>
                <wp:docPr id="37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79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left:0;text-align:left;margin-left:376.5pt;margin-top:218.4pt;width:37.7pt;height:24.3pt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210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35FE05DE" wp14:editId="6D33ECCA">
                <wp:simplePos x="0" y="0"/>
                <wp:positionH relativeFrom="column">
                  <wp:posOffset>4845050</wp:posOffset>
                </wp:positionH>
                <wp:positionV relativeFrom="paragraph">
                  <wp:posOffset>2115185</wp:posOffset>
                </wp:positionV>
                <wp:extent cx="393065" cy="308610"/>
                <wp:effectExtent l="0" t="0" r="0" b="0"/>
                <wp:wrapNone/>
                <wp:docPr id="37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84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left:0;text-align:left;margin-left:381.5pt;margin-top:166.55pt;width:30.95pt;height:24.3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nSvugIAAMM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84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7C0FE4BC" wp14:editId="08C6FB1C">
                <wp:simplePos x="0" y="0"/>
                <wp:positionH relativeFrom="column">
                  <wp:posOffset>4171950</wp:posOffset>
                </wp:positionH>
                <wp:positionV relativeFrom="paragraph">
                  <wp:posOffset>2773680</wp:posOffset>
                </wp:positionV>
                <wp:extent cx="457200" cy="308610"/>
                <wp:effectExtent l="0" t="0" r="0" b="0"/>
                <wp:wrapNone/>
                <wp:docPr id="36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left:0;text-align:left;margin-left:328.5pt;margin-top:218.4pt;width:36pt;height:24.3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126</w:t>
                      </w:r>
                    </w:p>
                  </w:txbxContent>
                </v:textbox>
              </v:shape>
            </w:pict>
          </mc:Fallback>
        </mc:AlternateContent>
      </w:r>
      <w:r w:rsidR="0094636E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549C098F" wp14:editId="0127891F">
                <wp:simplePos x="0" y="0"/>
                <wp:positionH relativeFrom="column">
                  <wp:posOffset>3559175</wp:posOffset>
                </wp:positionH>
                <wp:positionV relativeFrom="paragraph">
                  <wp:posOffset>2749550</wp:posOffset>
                </wp:positionV>
                <wp:extent cx="393065" cy="308610"/>
                <wp:effectExtent l="0" t="0" r="0" b="0"/>
                <wp:wrapNone/>
                <wp:docPr id="36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4636E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5" type="#_x0000_t202" style="position:absolute;left:0;text-align:left;margin-left:280.25pt;margin-top:216.5pt;width:30.95pt;height:24.3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AgUugIAAMM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94636E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 w:rsidR="0094636E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64C41964" wp14:editId="520EF4D5">
                <wp:simplePos x="0" y="0"/>
                <wp:positionH relativeFrom="column">
                  <wp:posOffset>4206875</wp:posOffset>
                </wp:positionH>
                <wp:positionV relativeFrom="paragraph">
                  <wp:posOffset>2115185</wp:posOffset>
                </wp:positionV>
                <wp:extent cx="393065" cy="308610"/>
                <wp:effectExtent l="0" t="0" r="0" b="0"/>
                <wp:wrapNone/>
                <wp:docPr id="36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4636E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6" type="#_x0000_t202" style="position:absolute;left:0;text-align:left;margin-left:331.25pt;margin-top:166.55pt;width:30.95pt;height:24.3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l2NugIAAMM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" filled="f" stroked="f" strokecolor="white">
                <v:textbox>
                  <w:txbxContent>
                    <w:p w:rsidR="00337D5F" w:rsidRPr="00972A9D" w:rsidRDefault="00337D5F" w:rsidP="0094636E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56</w:t>
                      </w:r>
                    </w:p>
                  </w:txbxContent>
                </v:textbox>
              </v:shape>
            </w:pict>
          </mc:Fallback>
        </mc:AlternateContent>
      </w:r>
      <w:r w:rsidR="0094636E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22D37D13" wp14:editId="267218BF">
                <wp:simplePos x="0" y="0"/>
                <wp:positionH relativeFrom="column">
                  <wp:posOffset>4845050</wp:posOffset>
                </wp:positionH>
                <wp:positionV relativeFrom="paragraph">
                  <wp:posOffset>1473200</wp:posOffset>
                </wp:positionV>
                <wp:extent cx="393065" cy="308610"/>
                <wp:effectExtent l="0" t="0" r="0" b="0"/>
                <wp:wrapNone/>
                <wp:docPr id="36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4636E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7" type="#_x0000_t202" style="position:absolute;left:0;text-align:left;margin-left:381.5pt;margin-top:116pt;width:30.95pt;height:24.3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qJpugIAAMM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" filled="f" stroked="f" strokecolor="white">
                <v:textbox>
                  <w:txbxContent>
                    <w:p w:rsidR="00337D5F" w:rsidRPr="00972A9D" w:rsidRDefault="00337D5F" w:rsidP="0094636E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="0094636E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022C1EDF" wp14:editId="71A90F6D">
                <wp:simplePos x="0" y="0"/>
                <wp:positionH relativeFrom="column">
                  <wp:posOffset>4206875</wp:posOffset>
                </wp:positionH>
                <wp:positionV relativeFrom="paragraph">
                  <wp:posOffset>1473200</wp:posOffset>
                </wp:positionV>
                <wp:extent cx="393065" cy="308610"/>
                <wp:effectExtent l="0" t="0" r="0" b="0"/>
                <wp:wrapNone/>
                <wp:docPr id="36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4636E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8" type="#_x0000_t202" style="position:absolute;left:0;text-align:left;margin-left:331.25pt;margin-top:116pt;width:30.95pt;height:24.3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hk2uAIAAMM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4636E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94636E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7DC1AE33" wp14:editId="0A44D723">
                <wp:simplePos x="0" y="0"/>
                <wp:positionH relativeFrom="column">
                  <wp:posOffset>2901950</wp:posOffset>
                </wp:positionH>
                <wp:positionV relativeFrom="paragraph">
                  <wp:posOffset>2749550</wp:posOffset>
                </wp:positionV>
                <wp:extent cx="393065" cy="308610"/>
                <wp:effectExtent l="0" t="0" r="0" b="0"/>
                <wp:wrapNone/>
                <wp:docPr id="36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4636E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9" type="#_x0000_t202" style="position:absolute;left:0;text-align:left;margin-left:228.5pt;margin-top:216.5pt;width:30.95pt;height:24.3pt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ubSuQIAAMM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4636E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94636E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0DFE0FE4" wp14:editId="66B45DD1">
                <wp:simplePos x="0" y="0"/>
                <wp:positionH relativeFrom="column">
                  <wp:posOffset>3568700</wp:posOffset>
                </wp:positionH>
                <wp:positionV relativeFrom="paragraph">
                  <wp:posOffset>2126615</wp:posOffset>
                </wp:positionV>
                <wp:extent cx="393065" cy="308610"/>
                <wp:effectExtent l="0" t="0" r="0" b="0"/>
                <wp:wrapNone/>
                <wp:docPr id="36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4636E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0" type="#_x0000_t202" style="position:absolute;left:0;text-align:left;margin-left:281pt;margin-top:167.45pt;width:30.95pt;height:24.3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rwEugIAAMM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94636E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307FF969" wp14:editId="38900CDC">
                <wp:simplePos x="0" y="0"/>
                <wp:positionH relativeFrom="column">
                  <wp:posOffset>4852035</wp:posOffset>
                </wp:positionH>
                <wp:positionV relativeFrom="paragraph">
                  <wp:posOffset>815975</wp:posOffset>
                </wp:positionV>
                <wp:extent cx="393065" cy="308610"/>
                <wp:effectExtent l="0" t="0" r="0" b="0"/>
                <wp:wrapNone/>
                <wp:docPr id="36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1" type="#_x0000_t202" style="position:absolute;left:0;text-align:left;margin-left:382.05pt;margin-top:64.25pt;width:30.95pt;height:24.3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Vz4ugIAAMM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94A13FD" wp14:editId="79ED8FFF">
                <wp:simplePos x="0" y="0"/>
                <wp:positionH relativeFrom="column">
                  <wp:posOffset>4213860</wp:posOffset>
                </wp:positionH>
                <wp:positionV relativeFrom="paragraph">
                  <wp:posOffset>840740</wp:posOffset>
                </wp:positionV>
                <wp:extent cx="393065" cy="308610"/>
                <wp:effectExtent l="0" t="0" r="0" b="0"/>
                <wp:wrapNone/>
                <wp:docPr id="36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2" type="#_x0000_t202" style="position:absolute;left:0;text-align:left;margin-left:331.8pt;margin-top:66.2pt;width:30.95pt;height:24.3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A8bugIAAMM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29BA2798" wp14:editId="658DB2BB">
                <wp:simplePos x="0" y="0"/>
                <wp:positionH relativeFrom="column">
                  <wp:posOffset>2901950</wp:posOffset>
                </wp:positionH>
                <wp:positionV relativeFrom="paragraph">
                  <wp:posOffset>2130425</wp:posOffset>
                </wp:positionV>
                <wp:extent cx="393065" cy="308610"/>
                <wp:effectExtent l="0" t="0" r="0" b="0"/>
                <wp:wrapNone/>
                <wp:docPr id="35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3" type="#_x0000_t202" style="position:absolute;left:0;text-align:left;margin-left:228.5pt;margin-top:167.75pt;width:30.95pt;height:24.3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AVuuQIAAMM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080E98D6" wp14:editId="330A089C">
                <wp:simplePos x="0" y="0"/>
                <wp:positionH relativeFrom="column">
                  <wp:posOffset>2263775</wp:posOffset>
                </wp:positionH>
                <wp:positionV relativeFrom="paragraph">
                  <wp:posOffset>2774315</wp:posOffset>
                </wp:positionV>
                <wp:extent cx="393065" cy="308610"/>
                <wp:effectExtent l="0" t="0" r="0" b="0"/>
                <wp:wrapNone/>
                <wp:docPr id="35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4" type="#_x0000_t202" style="position:absolute;left:0;text-align:left;margin-left:178.25pt;margin-top:218.45pt;width:30.95pt;height:24.3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22F90B5C" wp14:editId="47359539">
                <wp:simplePos x="0" y="0"/>
                <wp:positionH relativeFrom="column">
                  <wp:posOffset>3568700</wp:posOffset>
                </wp:positionH>
                <wp:positionV relativeFrom="paragraph">
                  <wp:posOffset>1478915</wp:posOffset>
                </wp:positionV>
                <wp:extent cx="393065" cy="308610"/>
                <wp:effectExtent l="0" t="0" r="0" b="0"/>
                <wp:wrapNone/>
                <wp:docPr id="35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5" type="#_x0000_t202" style="position:absolute;left:0;text-align:left;margin-left:281pt;margin-top:116.45pt;width:30.95pt;height:24.3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eMMugIAAMM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6DAA8C83" wp14:editId="42DD7181">
                <wp:simplePos x="0" y="0"/>
                <wp:positionH relativeFrom="column">
                  <wp:posOffset>2254250</wp:posOffset>
                </wp:positionH>
                <wp:positionV relativeFrom="paragraph">
                  <wp:posOffset>2128520</wp:posOffset>
                </wp:positionV>
                <wp:extent cx="393065" cy="308610"/>
                <wp:effectExtent l="0" t="0" r="0" b="0"/>
                <wp:wrapNone/>
                <wp:docPr id="9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6" type="#_x0000_t202" style="position:absolute;left:0;text-align:left;margin-left:177.5pt;margin-top:167.6pt;width:30.95pt;height:24.3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W6uQ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E7109F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44583BB4" wp14:editId="07F73A11">
                <wp:simplePos x="0" y="0"/>
                <wp:positionH relativeFrom="column">
                  <wp:posOffset>2901950</wp:posOffset>
                </wp:positionH>
                <wp:positionV relativeFrom="paragraph">
                  <wp:posOffset>1480820</wp:posOffset>
                </wp:positionV>
                <wp:extent cx="393065" cy="308610"/>
                <wp:effectExtent l="0" t="0" r="0" b="0"/>
                <wp:wrapNone/>
                <wp:docPr id="9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E7109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7" type="#_x0000_t202" style="position:absolute;left:0;text-align:left;margin-left:228.5pt;margin-top:116.6pt;width:30.95pt;height:24.3pt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ipeuQIAAMI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" filled="f" stroked="f" strokecolor="white">
                <v:textbox>
                  <w:txbxContent>
                    <w:p w:rsidR="00337D5F" w:rsidRPr="00972A9D" w:rsidRDefault="00337D5F" w:rsidP="00E7109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27B5134" wp14:editId="3FE7061E">
                <wp:simplePos x="0" y="0"/>
                <wp:positionH relativeFrom="column">
                  <wp:posOffset>1625600</wp:posOffset>
                </wp:positionH>
                <wp:positionV relativeFrom="paragraph">
                  <wp:posOffset>2776220</wp:posOffset>
                </wp:positionV>
                <wp:extent cx="393065" cy="308610"/>
                <wp:effectExtent l="0" t="0" r="0" b="0"/>
                <wp:wrapNone/>
                <wp:docPr id="8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8" type="#_x0000_t202" style="position:absolute;left:0;text-align:left;margin-left:128pt;margin-top:218.6pt;width:30.95pt;height:24.3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Wbftw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CE278A7" wp14:editId="373B6AA5">
                <wp:simplePos x="0" y="0"/>
                <wp:positionH relativeFrom="column">
                  <wp:posOffset>3568700</wp:posOffset>
                </wp:positionH>
                <wp:positionV relativeFrom="paragraph">
                  <wp:posOffset>871220</wp:posOffset>
                </wp:positionV>
                <wp:extent cx="393065" cy="308610"/>
                <wp:effectExtent l="0" t="0" r="0" b="0"/>
                <wp:wrapNone/>
                <wp:docPr id="8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9" type="#_x0000_t202" style="position:absolute;left:0;text-align:left;margin-left:281pt;margin-top:68.6pt;width:30.95pt;height:24.3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k7tw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7D771CD2" wp14:editId="5D999F2C">
                <wp:simplePos x="0" y="0"/>
                <wp:positionH relativeFrom="column">
                  <wp:posOffset>2261235</wp:posOffset>
                </wp:positionH>
                <wp:positionV relativeFrom="paragraph">
                  <wp:posOffset>1475105</wp:posOffset>
                </wp:positionV>
                <wp:extent cx="393065" cy="308610"/>
                <wp:effectExtent l="0" t="0" r="0" b="0"/>
                <wp:wrapNone/>
                <wp:docPr id="8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0" type="#_x0000_t202" style="position:absolute;left:0;text-align:left;margin-left:178.05pt;margin-top:116.15pt;width:30.95pt;height:24.3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5+luQ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697C30A0" wp14:editId="5C625B91">
                <wp:simplePos x="0" y="0"/>
                <wp:positionH relativeFrom="column">
                  <wp:posOffset>1609725</wp:posOffset>
                </wp:positionH>
                <wp:positionV relativeFrom="paragraph">
                  <wp:posOffset>2125980</wp:posOffset>
                </wp:positionV>
                <wp:extent cx="393065" cy="308610"/>
                <wp:effectExtent l="0" t="0" r="0" b="0"/>
                <wp:wrapNone/>
                <wp:docPr id="8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1" type="#_x0000_t202" style="position:absolute;left:0;text-align:left;margin-left:126.75pt;margin-top:167.4pt;width:30.95pt;height:24.3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thuQ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445FA3AA" wp14:editId="2416905E">
                <wp:simplePos x="0" y="0"/>
                <wp:positionH relativeFrom="column">
                  <wp:posOffset>2908935</wp:posOffset>
                </wp:positionH>
                <wp:positionV relativeFrom="paragraph">
                  <wp:posOffset>867410</wp:posOffset>
                </wp:positionV>
                <wp:extent cx="393065" cy="308610"/>
                <wp:effectExtent l="0" t="0" r="0" b="0"/>
                <wp:wrapNone/>
                <wp:docPr id="8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2" type="#_x0000_t202" style="position:absolute;left:0;text-align:left;margin-left:229.05pt;margin-top:68.3pt;width:30.95pt;height:24.3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ayuQ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10AD374D" wp14:editId="602F2D95">
                <wp:simplePos x="0" y="0"/>
                <wp:positionH relativeFrom="column">
                  <wp:posOffset>4852670</wp:posOffset>
                </wp:positionH>
                <wp:positionV relativeFrom="paragraph">
                  <wp:posOffset>238125</wp:posOffset>
                </wp:positionV>
                <wp:extent cx="393065" cy="308610"/>
                <wp:effectExtent l="0" t="0" r="0" b="0"/>
                <wp:wrapNone/>
                <wp:docPr id="7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3" type="#_x0000_t202" style="position:absolute;left:0;text-align:left;margin-left:382.1pt;margin-top:18.75pt;width:30.95pt;height:24.3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2eLuQ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0CF49834" wp14:editId="1E7FCC06">
                <wp:simplePos x="0" y="0"/>
                <wp:positionH relativeFrom="column">
                  <wp:posOffset>4214495</wp:posOffset>
                </wp:positionH>
                <wp:positionV relativeFrom="paragraph">
                  <wp:posOffset>238760</wp:posOffset>
                </wp:positionV>
                <wp:extent cx="393065" cy="308610"/>
                <wp:effectExtent l="0" t="0" r="0" b="0"/>
                <wp:wrapNone/>
                <wp:docPr id="78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4" type="#_x0000_t202" style="position:absolute;left:0;text-align:left;margin-left:331.85pt;margin-top:18.8pt;width:30.95pt;height:24.3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9D3uA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27C2C072" wp14:editId="755DAD14">
                <wp:simplePos x="0" y="0"/>
                <wp:positionH relativeFrom="column">
                  <wp:posOffset>3576320</wp:posOffset>
                </wp:positionH>
                <wp:positionV relativeFrom="paragraph">
                  <wp:posOffset>227965</wp:posOffset>
                </wp:positionV>
                <wp:extent cx="393065" cy="308610"/>
                <wp:effectExtent l="0" t="0" r="0" b="0"/>
                <wp:wrapNone/>
                <wp:docPr id="77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5" type="#_x0000_t202" style="position:absolute;left:0;text-align:left;margin-left:281.6pt;margin-top:17.95pt;width:30.95pt;height:24.3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25C5C60A" wp14:editId="2F4B2528">
                <wp:simplePos x="0" y="0"/>
                <wp:positionH relativeFrom="column">
                  <wp:posOffset>994410</wp:posOffset>
                </wp:positionH>
                <wp:positionV relativeFrom="paragraph">
                  <wp:posOffset>2124075</wp:posOffset>
                </wp:positionV>
                <wp:extent cx="393065" cy="308610"/>
                <wp:effectExtent l="0" t="0" r="0" b="0"/>
                <wp:wrapNone/>
                <wp:docPr id="7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6" type="#_x0000_t202" style="position:absolute;left:0;text-align:left;margin-left:78.3pt;margin-top:167.25pt;width:30.95pt;height:24.3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70DD39DC" wp14:editId="72018DF4">
                <wp:simplePos x="0" y="0"/>
                <wp:positionH relativeFrom="column">
                  <wp:posOffset>983615</wp:posOffset>
                </wp:positionH>
                <wp:positionV relativeFrom="paragraph">
                  <wp:posOffset>2772410</wp:posOffset>
                </wp:positionV>
                <wp:extent cx="393065" cy="308610"/>
                <wp:effectExtent l="0" t="0" r="0" b="0"/>
                <wp:wrapNone/>
                <wp:docPr id="7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7" type="#_x0000_t202" style="position:absolute;left:0;text-align:left;margin-left:77.45pt;margin-top:218.3pt;width:30.95pt;height:24.3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1YUuA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40AFAC2C" wp14:editId="2E6CE86E">
                <wp:simplePos x="0" y="0"/>
                <wp:positionH relativeFrom="column">
                  <wp:posOffset>2270760</wp:posOffset>
                </wp:positionH>
                <wp:positionV relativeFrom="paragraph">
                  <wp:posOffset>869315</wp:posOffset>
                </wp:positionV>
                <wp:extent cx="393065" cy="308610"/>
                <wp:effectExtent l="0" t="0" r="0" b="0"/>
                <wp:wrapNone/>
                <wp:docPr id="7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8" type="#_x0000_t202" style="position:absolute;left:0;text-align:left;margin-left:178.8pt;margin-top:68.45pt;width:30.95pt;height:24.3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o7euA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231D92A3" wp14:editId="408F466A">
                <wp:simplePos x="0" y="0"/>
                <wp:positionH relativeFrom="column">
                  <wp:posOffset>1604010</wp:posOffset>
                </wp:positionH>
                <wp:positionV relativeFrom="paragraph">
                  <wp:posOffset>1454150</wp:posOffset>
                </wp:positionV>
                <wp:extent cx="393065" cy="308610"/>
                <wp:effectExtent l="0" t="0" r="0" b="0"/>
                <wp:wrapNone/>
                <wp:docPr id="7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9" type="#_x0000_t202" style="position:absolute;left:0;text-align:left;margin-left:126.3pt;margin-top:114.5pt;width:30.95pt;height:24.3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8KuA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538D2A1F" wp14:editId="6995CA64">
                <wp:simplePos x="0" y="0"/>
                <wp:positionH relativeFrom="column">
                  <wp:posOffset>1623060</wp:posOffset>
                </wp:positionH>
                <wp:positionV relativeFrom="paragraph">
                  <wp:posOffset>894080</wp:posOffset>
                </wp:positionV>
                <wp:extent cx="393065" cy="308610"/>
                <wp:effectExtent l="0" t="0" r="0" b="0"/>
                <wp:wrapNone/>
                <wp:docPr id="6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0" type="#_x0000_t202" style="position:absolute;left:0;text-align:left;margin-left:127.8pt;margin-top:70.4pt;width:30.95pt;height:24.3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NNNuQ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32824415" wp14:editId="4A7AA6BB">
                <wp:simplePos x="0" y="0"/>
                <wp:positionH relativeFrom="column">
                  <wp:posOffset>974090</wp:posOffset>
                </wp:positionH>
                <wp:positionV relativeFrom="paragraph">
                  <wp:posOffset>1520825</wp:posOffset>
                </wp:positionV>
                <wp:extent cx="393065" cy="308610"/>
                <wp:effectExtent l="0" t="0" r="0" b="0"/>
                <wp:wrapNone/>
                <wp:docPr id="68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1" type="#_x0000_t202" style="position:absolute;left:0;text-align:left;margin-left:76.7pt;margin-top:119.75pt;width:30.95pt;height:24.3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ynduQ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5E5B2A40" wp14:editId="6A70BCAD">
                <wp:simplePos x="0" y="0"/>
                <wp:positionH relativeFrom="column">
                  <wp:posOffset>984885</wp:posOffset>
                </wp:positionH>
                <wp:positionV relativeFrom="paragraph">
                  <wp:posOffset>872490</wp:posOffset>
                </wp:positionV>
                <wp:extent cx="393065" cy="308610"/>
                <wp:effectExtent l="0" t="0" r="0" b="0"/>
                <wp:wrapNone/>
                <wp:docPr id="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2" type="#_x0000_t202" style="position:absolute;left:0;text-align:left;margin-left:77.55pt;margin-top:68.7pt;width:30.95pt;height:24.3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sHUuQIAAMI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02033A7A" wp14:editId="50E716F0">
                <wp:simplePos x="0" y="0"/>
                <wp:positionH relativeFrom="column">
                  <wp:posOffset>2909570</wp:posOffset>
                </wp:positionH>
                <wp:positionV relativeFrom="paragraph">
                  <wp:posOffset>234315</wp:posOffset>
                </wp:positionV>
                <wp:extent cx="393065" cy="308610"/>
                <wp:effectExtent l="0" t="0" r="0" b="0"/>
                <wp:wrapNone/>
                <wp:docPr id="6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3" type="#_x0000_t202" style="position:absolute;left:0;text-align:left;margin-left:229.1pt;margin-top:18.45pt;width:30.95pt;height:24.3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udCuQ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C67CD01" wp14:editId="45308BB6">
                <wp:simplePos x="0" y="0"/>
                <wp:positionH relativeFrom="column">
                  <wp:posOffset>2271395</wp:posOffset>
                </wp:positionH>
                <wp:positionV relativeFrom="paragraph">
                  <wp:posOffset>234950</wp:posOffset>
                </wp:positionV>
                <wp:extent cx="393065" cy="308610"/>
                <wp:effectExtent l="0" t="0" r="0" b="0"/>
                <wp:wrapNone/>
                <wp:docPr id="65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4" type="#_x0000_t202" style="position:absolute;left:0;text-align:left;margin-left:178.85pt;margin-top:18.5pt;width:30.95pt;height:24.3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2A9D" w:rsidRPr="00972A9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726C919E" wp14:editId="4A1B45B2">
                <wp:simplePos x="0" y="0"/>
                <wp:positionH relativeFrom="column">
                  <wp:posOffset>1633220</wp:posOffset>
                </wp:positionH>
                <wp:positionV relativeFrom="paragraph">
                  <wp:posOffset>224155</wp:posOffset>
                </wp:positionV>
                <wp:extent cx="393065" cy="308610"/>
                <wp:effectExtent l="0" t="0" r="0" b="0"/>
                <wp:wrapNone/>
                <wp:docPr id="64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972A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5" type="#_x0000_t202" style="position:absolute;left:0;text-align:left;margin-left:128.6pt;margin-top:17.65pt;width:30.95pt;height:24.3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" filled="f" stroked="f" strokecolor="white">
                <v:textbox>
                  <w:txbxContent>
                    <w:p w:rsidR="00337D5F" w:rsidRPr="00972A9D" w:rsidRDefault="00337D5F" w:rsidP="00972A9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44222">
        <w:rPr>
          <w:sz w:val="16"/>
          <w:szCs w:val="16"/>
        </w:rPr>
        <w:object w:dxaOrig="6509" w:dyaOrig="4241">
          <v:shape id="_x0000_i1034" type="#_x0000_t75" style="width:391.5pt;height:255.75pt" o:ole="">
            <v:imagedata r:id="rId27" o:title=""/>
          </v:shape>
          <o:OLEObject Type="Embed" ProgID="FXDraw.Graphic" ShapeID="_x0000_i1034" DrawAspect="Content" ObjectID="_1581917934" r:id="rId28"/>
        </w:object>
      </w:r>
    </w:p>
    <w:p w:rsidR="005C11BB" w:rsidRPr="00E50BD3" w:rsidRDefault="005C11BB" w:rsidP="00105F58">
      <w:pPr>
        <w:pStyle w:val="ListParagraph"/>
        <w:numPr>
          <w:ilvl w:val="0"/>
          <w:numId w:val="24"/>
        </w:numPr>
        <w:spacing w:after="0"/>
        <w:ind w:left="360"/>
        <w:rPr>
          <w:b/>
          <w:sz w:val="23"/>
          <w:szCs w:val="23"/>
        </w:rPr>
      </w:pPr>
      <w:r w:rsidRPr="00E50BD3">
        <w:rPr>
          <w:b/>
          <w:sz w:val="23"/>
          <w:szCs w:val="23"/>
        </w:rPr>
        <w:t>What do you notice about the</w:t>
      </w:r>
      <w:r w:rsidR="003A4298" w:rsidRPr="00E50BD3">
        <w:rPr>
          <w:b/>
          <w:sz w:val="23"/>
          <w:szCs w:val="23"/>
        </w:rPr>
        <w:t xml:space="preserve"> numbers in the intersections?</w:t>
      </w:r>
    </w:p>
    <w:p w:rsidR="005C11BB" w:rsidRDefault="005C11BB" w:rsidP="00844222">
      <w:pPr>
        <w:pStyle w:val="ListParagraph"/>
        <w:spacing w:after="0"/>
        <w:ind w:left="0"/>
        <w:rPr>
          <w:sz w:val="23"/>
          <w:szCs w:val="23"/>
        </w:rPr>
      </w:pPr>
    </w:p>
    <w:p w:rsidR="00F43CA9" w:rsidRDefault="00337D5F" w:rsidP="00844222">
      <w:pPr>
        <w:pStyle w:val="ListParagraph"/>
        <w:spacing w:after="0"/>
        <w:ind w:left="0"/>
        <w:rPr>
          <w:sz w:val="23"/>
          <w:szCs w:val="23"/>
        </w:rPr>
      </w:pPr>
      <w:r>
        <w:rPr>
          <w:color w:val="FF0000"/>
          <w:sz w:val="24"/>
          <w:szCs w:val="23"/>
        </w:rPr>
        <w:t>The numbers are the same as those in Pascal’s triangle.</w:t>
      </w:r>
      <w:r w:rsidR="005C11BB">
        <w:rPr>
          <w:sz w:val="23"/>
          <w:szCs w:val="23"/>
        </w:rPr>
        <w:br w:type="column"/>
      </w:r>
      <w:r w:rsidR="005C11BB">
        <w:rPr>
          <w:sz w:val="23"/>
          <w:szCs w:val="23"/>
        </w:rPr>
        <w:lastRenderedPageBreak/>
        <w:t xml:space="preserve">Traps can be placed in the maze in order to trap the mouse.  Fortunately, the mouse </w:t>
      </w:r>
      <w:r w:rsidR="00E90603">
        <w:rPr>
          <w:sz w:val="23"/>
          <w:szCs w:val="23"/>
        </w:rPr>
        <w:t>is clever enough to avoid them.</w:t>
      </w:r>
    </w:p>
    <w:p w:rsidR="00844222" w:rsidRDefault="00E90603" w:rsidP="00F43CA9">
      <w:pPr>
        <w:pStyle w:val="ListParagraph"/>
        <w:numPr>
          <w:ilvl w:val="0"/>
          <w:numId w:val="24"/>
        </w:numPr>
        <w:spacing w:after="0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 Investigate </w:t>
      </w:r>
      <w:r w:rsidR="00794CC7">
        <w:rPr>
          <w:sz w:val="23"/>
          <w:szCs w:val="23"/>
        </w:rPr>
        <w:t xml:space="preserve">how we might modify the process and </w:t>
      </w:r>
      <w:r w:rsidR="00517559">
        <w:rPr>
          <w:sz w:val="23"/>
          <w:szCs w:val="23"/>
        </w:rPr>
        <w:t>the</w:t>
      </w:r>
      <w:r>
        <w:rPr>
          <w:sz w:val="23"/>
          <w:szCs w:val="23"/>
        </w:rPr>
        <w:t xml:space="preserve"> effect this </w:t>
      </w:r>
      <w:r w:rsidR="00517559">
        <w:rPr>
          <w:sz w:val="23"/>
          <w:szCs w:val="23"/>
        </w:rPr>
        <w:t xml:space="preserve">will have on the </w:t>
      </w:r>
      <w:r w:rsidR="005C11BB">
        <w:rPr>
          <w:sz w:val="23"/>
          <w:szCs w:val="23"/>
        </w:rPr>
        <w:t>possible routes through the maze.</w:t>
      </w: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29408" behindDoc="1" locked="0" layoutInCell="1" allowOverlap="1" wp14:anchorId="0C013243" wp14:editId="24F1FDC6">
                <wp:simplePos x="0" y="0"/>
                <wp:positionH relativeFrom="column">
                  <wp:posOffset>95250</wp:posOffset>
                </wp:positionH>
                <wp:positionV relativeFrom="paragraph">
                  <wp:posOffset>186055</wp:posOffset>
                </wp:positionV>
                <wp:extent cx="2895600" cy="1549400"/>
                <wp:effectExtent l="0" t="0" r="0" b="3175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8900" y="62230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5" name="Picture 105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8" name="Group 18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13" name="Group 13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2" name="Rectangle 2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Rectangle 10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Rectangle 11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" name="Group 14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Rectangle 16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Rectangle 17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9" name="Straight Connector 19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37D5F" w:rsidRPr="00F338EA" w:rsidRDefault="00337D5F" w:rsidP="0014604D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1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116" style="position:absolute;margin-left:7.5pt;margin-top:14.65pt;width:228pt;height:122pt;z-index:-251587072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">
                <v:shape id="Picture 80" o:spid="_x0000_s1117" type="#_x0000_t75" style="position:absolute;left:13589;top:6223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wE9nCAAAA2wAAAA8AAABkcnMvZG93bnJldi54bWxET02LwjAQvQv+hzDC3jTVw6LVKIugiAuK&#10;rit6G5qx7baZlCar1V9vDoLHx/uezBpTiivVLresoN+LQBAnVuecKjj8LLpDEM4jaywtk4I7OZhN&#10;260JxtreeEfXvU9FCGEXo4LM+yqW0iUZGXQ9WxEH7mJrgz7AOpW6xlsIN6UcRNGnNJhzaMiwonlG&#10;SbH/Nwr+lofR6Ze4OO+Oj/5mWxzXy++BUh+d5msMwlPj3+KXe6UVDMP68CX8ADl9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8BPZwgAAANsAAAAPAAAAAAAAAAAAAAAAAJ8C&#10;AABkcnMvZG93bnJldi54bWxQSwUGAAAAAAQABAD3AAAAjgMAAAAA&#10;">
                  <v:imagedata r:id="rId30" o:title=""/>
                  <v:path arrowok="t"/>
                </v:shape>
                <v:shape id="Picture 105" o:spid="_x0000_s1118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J6jLCAAAA3AAAAA8AAABkcnMvZG93bnJldi54bWxET02LwjAQvQv7H8IseNN0F5W1GmVZEDyI&#10;qOvB49iMbXebSUliW/+9EQRv83ifM192phINOV9aVvAxTEAQZ1aXnCs4/q4GXyB8QNZYWSYFN/Kw&#10;XLz15phq2/KemkPIRQxhn6KCIoQ6ldJnBRn0Q1sTR+5incEQoculdtjGcFPJzySZSIMlx4YCa/op&#10;KPs/XI2C02gz+mtc5ae3XXsut2u9k3utVP+9+56BCNSFl/jpXus4PxnD45l4gVzc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bCeoywgAAANwAAAAPAAAAAAAAAAAAAAAAAJ8C&#10;AABkcnMvZG93bnJldi54bWxQSwUGAAAAAAQABAD3AAAAjgMAAAAA&#10;">
                  <v:imagedata r:id="rId31" o:title="Mouse_brown" grayscale="t"/>
                  <v:path arrowok="t"/>
                </v:shape>
                <v:group id="Group 18" o:spid="_x0000_s1119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group id="Group 13" o:spid="_x0000_s1120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rect id="Rectangle 2" o:spid="_x0000_s112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37cUA&#10;AADaAAAADwAAAGRycy9kb3ducmV2LnhtbESPT2vCQBTE74LfYXlCL1I3eigldRWxVHIoBf/00Nsz&#10;+5pNzb4N2aem374rFDwOM/MbZr7sfaMu1MU6sIHpJANFXAZbc2XgsH97fAYVBdliE5gM/FKE5WI4&#10;mGNuw5W3dNlJpRKEY44GnEibax1LRx7jJLTEyfsOnUdJsqu07fCa4L7Rsyx70h5rTgsOW1o7Kk+7&#10;szfwVfRS/Uw38n7C8ee4cMfy4/VozMOoX72AEurlHv5vF9bADG5X0g3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vftxQAAANoAAAAPAAAAAAAAAAAAAAAAAJgCAABkcnMv&#10;ZG93bnJldi54bWxQSwUGAAAAAAQABAD1AAAAigMAAAAA&#10;" filled="f" strokecolor="black [3213]" strokeweight="1pt"/>
                    <v:rect id="Rectangle 10" o:spid="_x0000_s112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8WlcUA&#10;AADbAAAADwAAAGRycy9kb3ducmV2LnhtbESPQUvDQBCF70L/wzIFL6Xd1INI2m0RSyUHEax68DbN&#10;jtnY7GzIjm38985B8DbDe/PeN+vtGDtzpiG3iR0sFwUY4jr5lhsHb6/7+R2YLMgeu8Tk4IcybDeT&#10;qzWWPl34hc4HaYyGcC7RQRDpS2tzHShiXqSeWLXPNEQUXYfG+gEvGh47e1MUtzZiy9oQsKeHQPXp&#10;8B0dfFSjNF/LR3k64ex9VoVj/bw7Onc9He9XYIRG+Tf/XVde8ZVef9EB7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TxaVxQAAANsAAAAPAAAAAAAAAAAAAAAAAJgCAABkcnMv&#10;ZG93bnJldi54bWxQSwUGAAAAAAQABAD1AAAAigMAAAAA&#10;" filled="f" strokecolor="black [3213]" strokeweight="1pt"/>
                    <v:rect id="Rectangle 11" o:spid="_x0000_s112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OzDsMA&#10;AADbAAAADwAAAGRycy9kb3ducmV2LnhtbERPTWvCQBC9F/wPyxR6Ed2kBynRVaTSkkMpVNuDtzE7&#10;ZqPZ2ZCdavrv3UKht3m8z1msBt+qC/WxCWwgn2agiKtgG64NfO5eJk+goiBbbAOTgR+KsFqO7hZY&#10;2HDlD7pspVYphGOBBpxIV2gdK0ce4zR0xIk7ht6jJNjX2vZ4TeG+1Y9ZNtMeG04NDjt6dlSdt9/e&#10;wL4cpD7lr/J2xvHXuHSH6n1zMObhfljPQQkN8i/+c5c2zc/h95d0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OzDsMAAADbAAAADwAAAAAAAAAAAAAAAACYAgAAZHJzL2Rv&#10;d25yZXYueG1sUEsFBgAAAAAEAAQA9QAAAIgDAAAAAA==&#10;" filled="f" strokecolor="black [3213]" strokeweight="1pt"/>
                  </v:group>
                  <v:group id="Group 14" o:spid="_x0000_s1124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rect id="Rectangle 15" o:spid="_x0000_s112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i1DcMA&#10;AADbAAAADwAAAGRycy9kb3ducmV2LnhtbERPTWvCQBC9F/wPywi9iG4stJ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i1DcMAAADbAAAADwAAAAAAAAAAAAAAAACYAgAAZHJzL2Rv&#10;d25yZXYueG1sUEsFBgAAAAAEAAQA9QAAAIgDAAAAAA==&#10;" filled="f" strokecolor="black [3213]" strokeweight="1pt"/>
                    <v:rect id="Rectangle 16" o:spid="_x0000_s112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oresMA&#10;AADbAAAADwAAAGRycy9kb3ducmV2LnhtbERPTWvCQBC9C/6HZYRepG7sQSR1FbG05CCFqj30Nman&#10;2dTsbMhONf77bkHwNo/3OYtV7xt1pi7WgQ1MJxko4jLYmisDh/3r4xxUFGSLTWAycKUIq+VwsMDc&#10;hgt/0HknlUohHHM04ETaXOtYOvIYJ6ElTtx36DxKgl2lbYeXFO4b/ZRlM+2x5tTgsKWNo/K0+/UG&#10;vopeqp/pm2xPOP4cF+5Yvr8cjXkY9etnUEK93MU3d2HT/Bn8/5IO0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oresMAAADbAAAADwAAAAAAAAAAAAAAAACYAgAAZHJzL2Rv&#10;d25yZXYueG1sUEsFBgAAAAAEAAQA9QAAAIgDAAAAAA==&#10;" filled="f" strokecolor="black [3213]" strokeweight="1pt"/>
                    <v:rect id="Rectangle 17" o:spid="_x0000_s112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aO4cMA&#10;AADbAAAADwAAAGRycy9kb3ducmV2LnhtbERPTWvCQBC9F/wPywi9iG7soS3RVcTSkkMpaOvB25id&#10;ZlOzsyE71fjv3YLQ2zze58yXvW/UibpYBzYwnWSgiMtga64MfH2+jp9BRUG22AQmAxeKsFwM7uaY&#10;23DmDZ22UqkUwjFHA06kzbWOpSOPcRJa4sR9h86jJNhV2nZ4TuG+0Q9Z9qg91pwaHLa0dlQet7/e&#10;wL7opfqZvsn7EUe7UeEO5cfLwZj7Yb+agRLq5V98cxc2zX+Cv1/SAXp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6aO4cMAAADbAAAADwAAAAAAAAAAAAAAAACYAgAAZHJzL2Rv&#10;d25yZXYueG1sUEsFBgAAAAAEAAQA9QAAAIgDAAAAAA==&#10;" filled="f" strokecolor="black [3213]" strokeweight="1pt"/>
                  </v:group>
                </v:group>
                <v:line id="Straight Connector 19" o:spid="_x0000_s1128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pjUcMAAADbAAAADwAAAGRycy9kb3ducmV2LnhtbERPTWsCMRC9F/ofwhR6KZrVQ1tXo4gi&#10;VqhQV70Pm3F3MZksSaqrv74pFHqbx/ucyayzRlzIh8axgkE/A0FcOt1wpeCwX/XeQYSIrNE4JgU3&#10;CjCbPj5MMNfuyju6FLESKYRDjgrqGNtcylDWZDH0XUucuJPzFmOCvpLa4zWFWyOHWfYqLTacGmps&#10;aVFTeS6+rYLPc/u2PQ6Nvy0366L4uhv5sh4o9fzUzccgInXxX/zn/tBp/gh+f0kHyO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6Y1HDAAAA2wAAAA8AAAAAAAAAAAAA&#10;AAAAoQIAAGRycy9kb3ducmV2LnhtbFBLBQYAAAAABAAEAPkAAACRAwAAAAA=&#10;" strokecolor="black [3040]" strokeweight="1pt"/>
                <v:line id="Straight Connector 21" o:spid="_x0000_s1129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JbosMAAADbAAAADwAAAGRycy9kb3ducmV2LnhtbESPUWvCMBSF3wf+h3AF32ZqkSGdUUQc&#10;zIfCqv6Aa3PXZGtuuibT7t8vguDj4ZzzHc5yPbhWXKgP1rOC2TQDQVx7bblRcDq+PS9AhIissfVM&#10;Cv4owHo1elpiof2VK7ocYiMShEOBCkyMXSFlqA05DFPfESfv0/cOY5J9I3WP1wR3rcyz7EU6tJwW&#10;DHa0NVR/H36dgq+P3O+GsDf7n/m53NqssmVZKTUZD5tXEJGG+Ajf2+9aQT6D25f0A+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CW6LDAAAA2wAAAA8AAAAAAAAAAAAA&#10;AAAAoQIAAGRycy9kb3ducmV2LnhtbFBLBQYAAAAABAAEAPkAAACRAwAAAAA=&#10;" strokecolor="black [3040]" strokeweight="1pt"/>
                <v:shape id="_x0000_s1130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    <v:textbox>
                    <w:txbxContent>
                      <w:p w:rsidR="00337D5F" w:rsidRPr="00F338EA" w:rsidRDefault="00337D5F" w:rsidP="0014604D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22" o:spid="_x0000_s1131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DF1cMAAADbAAAADwAAAGRycy9kb3ducmV2LnhtbESPUWvCMBSF3wf+h3AF32ZqkTGqUUQc&#10;6ENhdfsB1+baRJubrona/ftlMNjj4ZzzHc5yPbhW3KkP1rOC2TQDQVx7bblR8Pnx9vwKIkRkja1n&#10;UvBNAdar0dMSC+0fXNH9GBuRIBwKVGBi7AopQ23IYZj6jjh5Z987jEn2jdQ9PhLctTLPshfp0HJa&#10;MNjR1lB9Pd6cgst77ndDOJjD1/xUbm1W2bKslJqMh80CRKQh/of/2nutIM/h90v6AXL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QxdXDAAAA2wAAAA8AAAAAAAAAAAAA&#10;AAAAoQIAAGRycy9kb3ducmV2LnhtbFBLBQYAAAAABAAEAPkAAACRAwAAAAA=&#10;" strokecolor="black [3040]" strokeweight="1pt"/>
                <v:line id="Straight Connector 20" o:spid="_x0000_s1132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wAccIAAADbAAAADwAAAGRycy9kb3ducmV2LnhtbERPz2vCMBS+C/4P4Qm7iKb2MEc1ijiG&#10;G2zgqt4fzbMtJi8lybTur18OA48f3+/lurdGXMmH1rGC2TQDQVw53XKt4Hh4m7yACBFZo3FMCu4U&#10;YL0aDpZYaHfjb7qWsRYphEOBCpoYu0LKUDVkMUxdR5y4s/MWY4K+ltrjLYVbI/Mse5YWW04NDXa0&#10;bai6lD9Wweelm3+dcuPvrx+7stz/GjnezZR6GvWbBYhIfXyI/93vWkGe1qcv6QfI1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GwAccIAAADbAAAADwAAAAAAAAAAAAAA&#10;AAChAgAAZHJzL2Rvd25yZXYueG1sUEsFBgAAAAAEAAQA+QAAAJADAAAAAA==&#10;" strokecolor="black [3040]" strokeweight="1pt"/>
                <v:line id="Straight Connector 1" o:spid="_x0000_s1133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e0VcMAAADaAAAADwAAAGRycy9kb3ducmV2LnhtbESP0WoCMRRE3wv9h3ALfatZbSmyGkVE&#10;oT4sdNUPuG6um+jmZt1E3f59Uyj4OMzMGWY6710jbtQF61nBcJCBIK68tlwr2O/Wb2MQISJrbDyT&#10;gh8KMJ89P00x1/7OJd22sRYJwiFHBSbGNpcyVIYchoFviZN39J3DmGRXS93hPcFdI0dZ9ikdWk4L&#10;BltaGqrO26tTcPoe+VUfNmZz+TgUS5uVtihKpV5f+sUERKQ+PsL/7S+t4B3+rqQbIG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XtFXDAAAA2gAAAA8AAAAAAAAAAAAA&#10;AAAAoQIAAGRycy9kb3ducmV2LnhtbFBLBQYAAAAABAAEAPkAAACRAwAAAAA=&#10;" strokecolor="black [3040]" strokeweight="1pt"/>
              </v:group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1456" behindDoc="1" locked="0" layoutInCell="1" allowOverlap="1" wp14:anchorId="42363CDA" wp14:editId="35C95E5F">
                <wp:simplePos x="0" y="0"/>
                <wp:positionH relativeFrom="column">
                  <wp:posOffset>3663950</wp:posOffset>
                </wp:positionH>
                <wp:positionV relativeFrom="paragraph">
                  <wp:posOffset>186055</wp:posOffset>
                </wp:positionV>
                <wp:extent cx="2895600" cy="1549400"/>
                <wp:effectExtent l="0" t="0" r="0" b="3175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131" name="Picture 13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4850" y="62230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2" name="Picture 132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33" name="Group 133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134" name="Group 134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139" name="Rectangle 139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" name="Rectangle 142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" name="Rectangle 143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4" name="Group 144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145" name="Rectangle 145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" name="Rectangle 146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" name="Rectangle 147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48" name="Straight Connector 148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Straight Connector 149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37D5F" w:rsidRPr="00F338EA" w:rsidRDefault="00337D5F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1" name="Straight Connector 151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Straight Connector 152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Straight Connector 153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134" style="position:absolute;margin-left:288.5pt;margin-top:14.65pt;width:228pt;height:122pt;z-index:-251585024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">
                <v:shape id="Picture 131" o:spid="_x0000_s1135" type="#_x0000_t75" style="position:absolute;left:7048;top:6223;width:3747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ODdPEAAAA3AAAAA8AAABkcnMvZG93bnJldi54bWxET01rwkAQvRf8D8sI3uomCqWmriJCpVho&#10;0VrR25Adk5jsbMiumvrrXUHobR7vc8bT1lTiTI0rLCuI+xEI4tTqgjMFm5/351cQziNrrCyTgj9y&#10;MJ10nsaYaHvhFZ3XPhMhhF2CCnLv60RKl+Zk0PVtTRy4g20M+gCbTOoGLyHcVHIQRS/SYMGhIcea&#10;5jml5fpkFBwXm9Hul7jcr7bX+Ou73C4XnwOlet129gbCU+v/xQ/3hw7zhzHcnwkXyM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4ODdPEAAAA3AAAAA8AAAAAAAAAAAAAAAAA&#10;nwIAAGRycy9kb3ducmV2LnhtbFBLBQYAAAAABAAEAPcAAACQAwAAAAA=&#10;">
                  <v:imagedata r:id="rId30" o:title=""/>
                  <v:path arrowok="t"/>
                </v:shape>
                <v:shape id="Picture 132" o:spid="_x0000_s1136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MuPvDAAAA3AAAAA8AAABkcnMvZG93bnJldi54bWxET8lqwzAQvRfyD2ICvdVy3FBSJ4oJgUIO&#10;pWQ79DixprYba2Qk1Xb+vioUcpvHW2dVjKYVPTnfWFYwS1IQxKXVDVcKzqe3pwUIH5A1tpZJwY08&#10;FOvJwwpzbQc+UH8MlYgh7HNUUIfQ5VL6siaDPrEdceS+rDMYInSV1A6HGG5amaXpizTYcGyosaNt&#10;TeX1+GMUfM7f59+9a/3rbT9cmo+d3suDVupxOm6WIAKN4S7+d+90nP+cwd8z8QK5/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oy4+8MAAADcAAAADwAAAAAAAAAAAAAAAACf&#10;AgAAZHJzL2Rvd25yZXYueG1sUEsFBgAAAAAEAAQA9wAAAI8DAAAAAA==&#10;">
                  <v:imagedata r:id="rId31" o:title="Mouse_brown" grayscale="t"/>
                  <v:path arrowok="t"/>
                </v:shape>
                <v:group id="Group 133" o:spid="_x0000_s1137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<v:group id="Group 134" o:spid="_x0000_s1138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<v:rect id="Rectangle 139" o:spid="_x0000_s1139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8YSMQA&#10;AADcAAAADwAAAGRycy9kb3ducmV2LnhtbERPTWvCQBC9F/oflin0IrrRQtHoKqXFkkMpaOvB25gd&#10;s6nZ2ZCdavrvu4WCt3m8z1mset+oM3WxDmxgPMpAEZfB1lwZ+PxYD6egoiBbbAKTgR+KsFre3iww&#10;t+HCGzpvpVIphGOOBpxIm2sdS0ce4yi0xIk7hs6jJNhV2nZ4SeG+0ZMse9Qea04NDlt6dlSett/e&#10;wL7opfoav8rbCQe7QeEO5fvLwZj7u/5pDkqol6v4313YNP9h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fGEjEAAAA3AAAAA8AAAAAAAAAAAAAAAAAmAIAAGRycy9k&#10;b3ducmV2LnhtbFBLBQYAAAAABAAEAPUAAACJAwAAAAA=&#10;" filled="f" strokecolor="black [3213]" strokeweight="1pt"/>
                    <v:rect id="Rectangle 142" o:spid="_x0000_s1140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35RMQA&#10;AADcAAAADwAAAGRycy9kb3ducmV2LnhtbERPS2vCQBC+F/oflin0IrpRSpHoKkVpyaEU6uPgbcyO&#10;2dTsbMhONf333ULB23x8z5kve9+oC3WxDmxgPMpAEZfB1lwZ2G1fh1NQUZAtNoHJwA9FWC7u7+aY&#10;23DlT7pspFIphGOOBpxIm2sdS0ce4yi0xIk7hc6jJNhV2nZ4TeG+0ZMse9Yea04NDltaOSrPm29v&#10;4FD0Un2N3+T9jIP9oHDH8mN9NObxoX+ZgRLq5Sb+dxc2zX+awN8z6QK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9+UTEAAAA3AAAAA8AAAAAAAAAAAAAAAAAmAIAAGRycy9k&#10;b3ducmV2LnhtbFBLBQYAAAAABAAEAPUAAACJAwAAAAA=&#10;" filled="f" strokecolor="black [3213]" strokeweight="1pt"/>
                    <v:rect id="Rectangle 143" o:spid="_x0000_s1141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Fc38QA&#10;AADcAAAADwAAAGRycy9kb3ducmV2LnhtbERPTWvCQBC9F/oflin0IrrRFpHoKqXFkkMpaOvB25gd&#10;s6nZ2ZCdavrvu4WCt3m8z1mset+oM3WxDmxgPMpAEZfB1lwZ+PxYD2egoiBbbAKTgR+KsFre3iww&#10;t+HCGzpvpVIphGOOBpxIm2sdS0ce4yi0xIk7hs6jJNhV2nZ4SeG+0ZMsm2qPNacGhy09OypP229v&#10;YF/0Un2NX+XthIPdoHCH8v3lYMz9Xf80ByXUy1X87y5smv/4AH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xXN/EAAAA3AAAAA8AAAAAAAAAAAAAAAAAmAIAAGRycy9k&#10;b3ducmV2LnhtbFBLBQYAAAAABAAEAPUAAACJAwAAAAA=&#10;" filled="f" strokecolor="black [3213]" strokeweight="1pt"/>
                  </v:group>
                  <v:group id="Group 144" o:spid="_x0000_s1142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<v:rect id="Rectangle 145" o:spid="_x0000_s114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RhMMQA&#10;AADcAAAADwAAAGRycy9kb3ducmV2LnhtbERPTWvCQBC9F/oflin0IrpRWpHoKqXFkkMpaOvB25gd&#10;s6nZ2ZCdavrvu4WCt3m8z1mset+oM3WxDmxgPMpAEZfB1lwZ+PxYD2egoiBbbAKTgR+KsFre3iww&#10;t+HCGzpvpVIphGOOBpxIm2sdS0ce4yi0xIk7hs6jJNhV2nZ4SeG+0ZMsm2qPNacGhy09OypP229v&#10;YF/0Un2NX+XthIPdoHCH8v3lYMz9Xf80ByXUy1X87y5smv/wCH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UYTDEAAAA3AAAAA8AAAAAAAAAAAAAAAAAmAIAAGRycy9k&#10;b3ducmV2LnhtbFBLBQYAAAAABAAEAPUAAACJAwAAAAA=&#10;" filled="f" strokecolor="black [3213]" strokeweight="1pt"/>
                    <v:rect id="Rectangle 146" o:spid="_x0000_s114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b/R8QA&#10;AADcAAAADwAAAGRycy9kb3ducmV2LnhtbERPS2vCQBC+F/oflil4Ed0oRSS6SmlpyaEU6uPgbcyO&#10;2dTsbMhONf333ULB23x8z1mue9+oC3WxDmxgMs5AEZfB1lwZ2G1fR3NQUZAtNoHJwA9FWK/u75aY&#10;23DlT7pspFIphGOOBpxIm2sdS0ce4zi0xIk7hc6jJNhV2nZ4TeG+0dMsm2mPNacGhy09OyrPm29v&#10;4FD0Un1N3uT9jMP9sHDH8uPlaMzgoX9agBLq5Sb+dxc2zX+c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G/0fEAAAA3AAAAA8AAAAAAAAAAAAAAAAAmAIAAGRycy9k&#10;b3ducmV2LnhtbFBLBQYAAAAABAAEAPUAAACJAwAAAAA=&#10;" filled="f" strokecolor="black [3213]" strokeweight="1pt"/>
                    <v:rect id="Rectangle 147" o:spid="_x0000_s114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pa3MQA&#10;AADcAAAADwAAAGRycy9kb3ducmV2LnhtbERPTWvCQBC9F/oflin0IrpRSpXoKqXFkkMpaOvB25gd&#10;s6nZ2ZCdavrvu4WCt3m8z1mset+oM3WxDmxgPMpAEZfB1lwZ+PxYD2egoiBbbAKTgR+KsFre3iww&#10;t+HCGzpvpVIphGOOBpxIm2sdS0ce4yi0xIk7hs6jJNhV2nZ4SeG+0ZMse9Qea04NDlt6dlSett/e&#10;wL7opfoav8rbCQe7QeEO5fvLwZj7u/5pDkqol6v4313YNP9hC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KWtzEAAAA3AAAAA8AAAAAAAAAAAAAAAAAmAIAAGRycy9k&#10;b3ducmV2LnhtbFBLBQYAAAAABAAEAPUAAACJAwAAAAA=&#10;" filled="f" strokecolor="black [3213]" strokeweight="1pt"/>
                  </v:group>
                </v:group>
                <v:line id="Straight Connector 148" o:spid="_x0000_s1146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guXcYAAADcAAAADwAAAGRycy9kb3ducmV2LnhtbESPQUsDMRCF70L/QxihF7HZFlFZm5ai&#10;lLagoKveh824uzSZLEnabv31nYPgbYb35r1v5svBO3WkmLrABqaTAhRxHWzHjYGvz/XtI6iUkS26&#10;wGTgTAmWi9HVHEsbTvxBxyo3SkI4lWigzbkvtU51Sx7TJPTEov2E6DHLGhttI54k3Ds9K4p77bFj&#10;aWixp+eW6n118AZe9/3D2/fMxfPLblNV779O32ymxoyvh9UTqExD/jf/XW+t4N8JrTwjE+jF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4Ll3GAAAA3AAAAA8AAAAAAAAA&#10;AAAAAAAAoQIAAGRycy9kb3ducmV2LnhtbFBLBQYAAAAABAAEAPkAAACUAwAAAAA=&#10;" strokecolor="black [3040]" strokeweight="1pt"/>
                <v:line id="Straight Connector 149" o:spid="_x0000_s1147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rPD8IAAADcAAAADwAAAGRycy9kb3ducmV2LnhtbERPzWoCMRC+F/oOYYTealYRqatRiijo&#10;YaFrfYBxM25iN5PtJur27U2h0Nt8fL+zWPWuETfqgvWsYDTMQBBXXluuFRw/t69vIEJE1th4JgU/&#10;FGC1fH5aYK79nUu6HWItUgiHHBWYGNtcylAZchiGviVO3Nl3DmOCXS11h/cU7ho5zrKpdGg5NRhs&#10;aW2o+jpcnYLLx9hv+rA3++/JqVjbrLRFUSr1Mujf5yAi9fFf/Ofe6TR/MoPfZ9IFcv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erPD8IAAADcAAAADwAAAAAAAAAAAAAA&#10;AAChAgAAZHJzL2Rvd25yZXYueG1sUEsFBgAAAAAEAAQA+QAAAJADAAAAAA==&#10;" strokecolor="black [3040]" strokeweight="1pt"/>
                <v:shape id="_x0000_s1148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9gDMMA&#10;AADcAAAADwAAAGRycy9kb3ducmV2LnhtbESPzW7CQAyE75V4h5WReqlgA+I3sKBSqYgrPw9gsiaJ&#10;yHqj7JaEt68PSNxszXjm83rbuUo9qAmlZwOjYQKKOPO25NzA5fw7WIAKEdli5ZkMPCnAdtP7WGNq&#10;fctHepxiriSEQ4oGihjrVOuQFeQwDH1NLNrNNw6jrE2ubYOthLtKj5Nkph2WLA0F1vRTUHY//TkD&#10;t0P7NV221328zI+T2Q7L+dU/jfnsd98rUJG6+Da/rg9W8KeCL8/IBH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9gDMMAAADcAAAADwAAAAAAAAAAAAAAAACYAgAAZHJzL2Rv&#10;d25yZXYueG1sUEsFBgAAAAAEAAQA9QAAAIgDAAAAAA==&#10;" stroked="f">
                  <v:textbox>
                    <w:txbxContent>
                      <w:p w:rsidR="00337D5F" w:rsidRPr="00F338EA" w:rsidRDefault="00337D5F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151" o:spid="_x0000_s1149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VV1MIAAADcAAAADwAAAGRycy9kb3ducmV2LnhtbERPzWoCMRC+F/oOYQq91axii6xGKaKg&#10;hwXX+gDjZtzEbibrJur27Ruh0Nt8fL8zW/SuETfqgvWsYDjIQBBXXluuFRy+1m8TECEia2w8k4If&#10;CrCYPz/NMNf+ziXd9rEWKYRDjgpMjG0uZagMOQwD3xIn7uQ7hzHBrpa6w3sKd40cZdmHdGg5NRhs&#10;aWmo+t5fnYLzbuRXfdia7WV8LJY2K21RlEq9vvSfUxCR+vgv/nNvdJr/PoTHM+kC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VV1MIAAADcAAAADwAAAAAAAAAAAAAA&#10;AAChAgAAZHJzL2Rvd25yZXYueG1sUEsFBgAAAAAEAAQA+QAAAJADAAAAAA==&#10;" strokecolor="black [3040]" strokeweight="1pt"/>
                <v:line id="Straight Connector 152" o:spid="_x0000_s1150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mPasQAAADcAAAADwAAAGRycy9kb3ducmV2LnhtbERP32vCMBB+H/g/hBP2MmZqYVOqUcQx&#10;3EBBu+39aM62mFxKkmndX28Gg73dx/fz5sveGnEmH1rHCsajDARx5XTLtYLPj9fHKYgQkTUax6Tg&#10;SgGWi8HdHAvtLnygcxlrkUI4FKigibErpAxVQxbDyHXEiTs6bzEm6GupPV5SuDUyz7JnabHl1NBg&#10;R+uGqlP5bRVsT91k95Ubf31535Tl/sfIh81Yqfthv5qBiNTHf/Gf+02n+U85/D6TLp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Y9qxAAAANwAAAAPAAAAAAAAAAAA&#10;AAAAAKECAABkcnMvZG93bnJldi54bWxQSwUGAAAAAAQABAD5AAAAkgMAAAAA&#10;" strokecolor="black [3040]" strokeweight="1pt"/>
                <v:line id="Straight Connector 153" o:spid="_x0000_s1151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tuOMMAAADcAAAADwAAAGRycy9kb3ducmV2LnhtbERP22oCMRB9L/gPYYS+1az2gqxGEWmh&#10;Piy46geMm3ET3Uy2m1S3f98Ihb7N4VxnvuxdI67UBetZwXiUgSCuvLZcKzjsP56mIEJE1th4JgU/&#10;FGC5GDzMMdf+xiVdd7EWKYRDjgpMjG0uZagMOQwj3xIn7uQ7hzHBrpa6w1sKd42cZNmbdGg5NRhs&#10;aW2ouuy+nYLzduLf+7Axm6+XY7G2WWmLolTqcdivZiAi9fFf/Of+1Gn+6zPcn0kX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bbjjDAAAA3AAAAA8AAAAAAAAAAAAA&#10;AAAAoQIAAGRycy9kb3ducmV2LnhtbFBLBQYAAAAABAAEAPkAAACRAwAAAAA=&#10;" strokecolor="black [3040]" strokeweight="1pt"/>
              </v:group>
            </w:pict>
          </mc:Fallback>
        </mc:AlternateContent>
      </w: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  <w:r>
        <w:rPr>
          <w:sz w:val="23"/>
          <w:szCs w:val="23"/>
        </w:rPr>
        <w:t xml:space="preserve">          Answer = </w:t>
      </w:r>
      <w:r w:rsidR="009426CF">
        <w:rPr>
          <w:sz w:val="23"/>
          <w:szCs w:val="23"/>
        </w:rPr>
        <w:t>4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       Answer = </w:t>
      </w:r>
      <w:r w:rsidR="009426CF">
        <w:rPr>
          <w:sz w:val="23"/>
          <w:szCs w:val="23"/>
        </w:rPr>
        <w:t>4</w:t>
      </w: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BC1918" w:rsidRDefault="00BC1918" w:rsidP="00844222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C05ED0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14604D" w:rsidRDefault="00F43CA9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3504" behindDoc="1" locked="0" layoutInCell="1" allowOverlap="1" wp14:anchorId="52C17222" wp14:editId="62445B11">
                <wp:simplePos x="0" y="0"/>
                <wp:positionH relativeFrom="column">
                  <wp:posOffset>99060</wp:posOffset>
                </wp:positionH>
                <wp:positionV relativeFrom="paragraph">
                  <wp:posOffset>48895</wp:posOffset>
                </wp:positionV>
                <wp:extent cx="2895600" cy="1549400"/>
                <wp:effectExtent l="0" t="0" r="0" b="31750"/>
                <wp:wrapTight wrapText="bothSides">
                  <wp:wrapPolygon edited="0">
                    <wp:start x="2700" y="0"/>
                    <wp:lineTo x="0" y="1062"/>
                    <wp:lineTo x="0" y="2390"/>
                    <wp:lineTo x="1137" y="4249"/>
                    <wp:lineTo x="1137" y="21777"/>
                    <wp:lineTo x="1705" y="21777"/>
                    <wp:lineTo x="21458" y="21777"/>
                    <wp:lineTo x="21458" y="17262"/>
                    <wp:lineTo x="17905" y="16997"/>
                    <wp:lineTo x="18047" y="0"/>
                    <wp:lineTo x="2700" y="0"/>
                  </wp:wrapPolygon>
                </wp:wrapTight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3900" y="62230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6" name="Picture 156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57" name="Group 157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158" name="Group 158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159" name="Rectangle 159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8" name="Rectangle 288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9" name="Rectangle 289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90" name="Group 290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291" name="Rectangle 291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2" name="Rectangle 292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3" name="Rectangle 293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94" name="Straight Connector 294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Straight Connector 295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37D5F" w:rsidRPr="00F338EA" w:rsidRDefault="00337D5F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7" name="Straight Connector 297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8" name="Straight Connector 298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9" name="Straight Connector 299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152" style="position:absolute;left:0;text-align:left;margin-left:7.8pt;margin-top:3.85pt;width:228pt;height:122pt;z-index:-251582976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">
                <v:shape id="Picture 155" o:spid="_x0000_s1153" type="#_x0000_t75" style="position:absolute;left:19939;top:6223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q7nDEAAAA3AAAAA8AAABkcnMvZG93bnJldi54bWxET9tqwkAQfS/4D8sIfasbBYtGV5FCpVio&#10;eEXfhuyYxGRnQ3bV1K/vCgXf5nCuM542phRXql1uWUG3E4EgTqzOOVWw3Xy+DUA4j6yxtEwKfsnB&#10;dNJ6GWOs7Y1XdF37VIQQdjEqyLyvYildkpFB17EVceBOtjboA6xTqWu8hXBTyl4UvUuDOYeGDCv6&#10;yCgp1hej4DzfDg874uK42t+7P8tiv5h/95R6bTezEQhPjX+K/91fOszv9+HxTLhAT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zq7nDEAAAA3AAAAA8AAAAAAAAAAAAAAAAA&#10;nwIAAGRycy9kb3ducmV2LnhtbFBLBQYAAAAABAAEAPcAAACQAwAAAAA=&#10;">
                  <v:imagedata r:id="rId30" o:title=""/>
                  <v:path arrowok="t"/>
                </v:shape>
                <v:shape id="Picture 156" o:spid="_x0000_s1154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oW1jDAAAA3AAAAA8AAABkcnMvZG93bnJldi54bWxET01rwkAQvRf8D8sI3uqmYqVG11AKgodS&#10;ou3B45gdk9jsbNhdk/jvu4LQ2zze56yzwTSiI+drywpepgkI4sLqmksFP9/b5zcQPiBrbCyTght5&#10;yDajpzWm2va8p+4QShFD2KeooAqhTaX0RUUG/dS2xJE7W2cwROhKqR32Mdw0cpYkC2mw5thQYUsf&#10;FRW/h6tRcJx/zi+da/zylven+munc7nXSk3Gw/sKRKAh/Isf7p2O818XcH8mXiA3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GhbWMMAAADcAAAADwAAAAAAAAAAAAAAAACf&#10;AgAAZHJzL2Rvd25yZXYueG1sUEsFBgAAAAAEAAQA9wAAAI8DAAAAAA==&#10;">
                  <v:imagedata r:id="rId31" o:title="Mouse_brown" grayscale="t"/>
                  <v:path arrowok="t"/>
                </v:shape>
                <v:group id="Group 157" o:spid="_x0000_s1155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<v:group id="Group 158" o:spid="_x0000_s1156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  <v:rect id="Rectangle 159" o:spid="_x0000_s115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D96MQA&#10;AADcAAAADwAAAGRycy9kb3ducmV2LnhtbERPTWvCQBC9F/oflin0IrpRaNHoKqXFkkMpaOvB25gd&#10;s6nZ2ZCdavrvu4WCt3m8z1mset+oM3WxDmxgPMpAEZfB1lwZ+PxYD6egoiBbbAKTgR+KsFre3iww&#10;t+HCGzpvpVIphGOOBpxIm2sdS0ce4yi0xIk7hs6jJNhV2nZ4SeG+0ZMse9Qea04NDlt6dlSett/e&#10;wL7opfoav8rbCQe7QeEO5fvLwZj7u/5pDkqol6v4313YNP9h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A/ejEAAAA3AAAAA8AAAAAAAAAAAAAAAAAmAIAAGRycy9k&#10;b3ducmV2LnhtbFBLBQYAAAAABAAEAPUAAACJAwAAAAA=&#10;" filled="f" strokecolor="black [3213]" strokeweight="1pt"/>
                    <v:rect id="Rectangle 288" o:spid="_x0000_s115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kVSMMA&#10;AADcAAAADwAAAGRycy9kb3ducmV2LnhtbERPTWvCQBC9C/6HZYRepG70IJK6Smmp5FAEbXvobcxO&#10;s6nZ2ZAdNf579yB4fLzv5br3jTpTF+vABqaTDBRxGWzNlYHvr4/nBagoyBabwGTgShHWq+FgibkN&#10;F97ReS+VSiEcczTgRNpc61g68hgnoSVO3F/oPEqCXaVth5cU7hs9y7K59lhzanDY0puj8rg/eQO/&#10;RS/V/3Qjn0cc/4wLdyi37wdjnkb96wsooV4e4ru7sAZmi7Q2nUlHQK9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kVSMMAAADcAAAADwAAAAAAAAAAAAAAAACYAgAAZHJzL2Rv&#10;d25yZXYueG1sUEsFBgAAAAAEAAQA9QAAAIgDAAAAAA==&#10;" filled="f" strokecolor="black [3213]" strokeweight="1pt"/>
                    <v:rect id="Rectangle 289" o:spid="_x0000_s115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Ww08YA&#10;AADcAAAADwAAAGRycy9kb3ducmV2LnhtbESPQWvCQBSE70L/w/IKXkQ3eig2ukppqeRQCtp68PbM&#10;PrPR7NuQfdX033cLhR6HmfmGWa5736grdbEObGA6yUARl8HWXBn4/Hgdz0FFQbbYBCYD3xRhvbob&#10;LDG34cZbuu6kUgnCMUcDTqTNtY6lI49xElri5J1C51GS7CptO7wluG/0LMsetMea04LDlp4dlZfd&#10;lzdwKHqpztONvF1wtB8V7li+vxyNGd73TwtQQr38h//ahTUwmz/C75l0BP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Ww08YAAADcAAAADwAAAAAAAAAAAAAAAACYAgAAZHJz&#10;L2Rvd25yZXYueG1sUEsFBgAAAAAEAAQA9QAAAIsDAAAAAA==&#10;" filled="f" strokecolor="black [3213]" strokeweight="1pt"/>
                  </v:group>
                  <v:group id="Group 290" o:spid="_x0000_s1160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Otup8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iZf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jrbqfCAAAA3AAAAA8A&#10;AAAAAAAAAAAAAAAAqgIAAGRycy9kb3ducmV2LnhtbFBLBQYAAAAABAAEAPoAAACZAwAAAAA=&#10;">
                    <v:rect id="Rectangle 291" o:spid="_x0000_s116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oqCMcA&#10;AADcAAAADwAAAGRycy9kb3ducmV2LnhtbESPQUvDQBSE74L/YXmCl9Ju0oNo2m0pipKDCNb20Ntr&#10;9jWbNvs2ZJ9t/PeuIPQ4zMw3zHw5+FadqY9NYAP5JANFXAXbcG1g8/U6fgQVBdliG5gM/FCE5eL2&#10;Zo6FDRf+pPNaapUgHAs04ES6QutYOfIYJ6EjTt4h9B4lyb7WtsdLgvtWT7PsQXtsOC047OjZUXVa&#10;f3sDu3KQ+pi/yfsJR9tR6fbVx8vemPu7YTUDJTTINfzfLq2B6VMOf2fSEd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qKgjHAAAA3AAAAA8AAAAAAAAAAAAAAAAAmAIAAGRy&#10;cy9kb3ducmV2LnhtbFBLBQYAAAAABAAEAPUAAACMAwAAAAA=&#10;" filled="f" strokecolor="black [3213]" strokeweight="1pt"/>
                    <v:rect id="Rectangle 292" o:spid="_x0000_s116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i0f8cA&#10;AADcAAAADwAAAGRycy9kb3ducmV2LnhtbESPQUvDQBSE7wX/w/KEXordNAdpY7dFFCUHEWz14O01&#10;+8zGZt+G7Gub/vuuIPQ4zMw3zHI9+FYdqY9NYAOzaQaKuAq24drA5/blbg4qCrLFNjAZOFOE9epm&#10;tMTChhN/0HEjtUoQjgUacCJdoXWsHHmM09ARJ+8n9B4lyb7WtsdTgvtW51l2rz02nBYcdvTkqNpv&#10;Dt7AdzlI/Tt7lbc9Tr4mpdtV7887Y8a3w+MDKKFBruH/dmkN5Isc/s6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4tH/HAAAA3AAAAA8AAAAAAAAAAAAAAAAAmAIAAGRy&#10;cy9kb3ducmV2LnhtbFBLBQYAAAAABAAEAPUAAACMAwAAAAA=&#10;" filled="f" strokecolor="black [3213]" strokeweight="1pt"/>
                    <v:rect id="Rectangle 293" o:spid="_x0000_s116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QR5McA&#10;AADcAAAADwAAAGRycy9kb3ducmV2LnhtbESPQWvCQBSE74X+h+UVvIhutFBqdBWxtORQCrV68PbM&#10;vmZTs29D9qnpv+8WCj0OM/MNs1j1vlEX6mId2MBknIEiLoOtuTKw+3gePYKKgmyxCUwGvinCanl7&#10;s8Dchiu/02UrlUoQjjkacCJtrnUsHXmM49ASJ+8zdB4lya7StsNrgvtGT7PsQXusOS04bGnjqDxt&#10;z97Aoeil+pq8yOsJh/th4Y7l29PRmMFdv56DEurlP/zXLqyB6ewe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0EeTHAAAA3AAAAA8AAAAAAAAAAAAAAAAAmAIAAGRy&#10;cy9kb3ducmV2LnhtbFBLBQYAAAAABAAEAPUAAACMAwAAAAA=&#10;" filled="f" strokecolor="black [3213]" strokeweight="1pt"/>
                  </v:group>
                </v:group>
                <v:line id="Straight Connector 294" o:spid="_x0000_s1164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BpY8YAAADcAAAADwAAAGRycy9kb3ducmV2LnhtbESPQWsCMRSE7wX/Q3iFXkrNuhRtV6NI&#10;S9GCgt3W+2PzuruYvCxJqqu/vhEKPQ4z8w0zW/TWiCP50DpWMBpmIIgrp1uuFXx9vj08gQgRWaNx&#10;TArOFGAxH9zMsNDuxB90LGMtEoRDgQqaGLtCylA1ZDEMXUecvG/nLcYkfS21x1OCWyPzLBtLiy2n&#10;hQY7emmoOpQ/VsHm0E22+9z48+v7qix3FyPvVyOl7m775RREpD7+h//aa60gf36E65l0BO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waWPGAAAA3AAAAA8AAAAAAAAA&#10;AAAAAAAAoQIAAGRycy9kb3ducmV2LnhtbFBLBQYAAAAABAAEAPkAAACUAwAAAAA=&#10;" strokecolor="black [3040]" strokeweight="1pt"/>
                <v:line id="Straight Connector 295" o:spid="_x0000_s1165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KIMcUAAADcAAAADwAAAGRycy9kb3ducmV2LnhtbESPUUvDMBSF34X9h3AHe3PpihOty8Yo&#10;CttDwU5/wLW5NtHmpjZZV/+9EQQfD+ec73A2u8l1YqQhWM8KVssMBHHjteVWwevL0/UdiBCRNXae&#10;ScE3BdhtZ1cbLLS/cE3jKbYiQTgUqMDE2BdShsaQw7D0PXHy3v3gMCY5tFIPeElw18k8y26lQ8tp&#10;wWBPpaHm83R2Cj6ec/84haM5ft28VaXNaltVtVKL+bR/ABFpiv/hv/ZBK8jv1/B7Jh0B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eKIMcUAAADcAAAADwAAAAAAAAAA&#10;AAAAAAChAgAAZHJzL2Rvd25yZXYueG1sUEsFBgAAAAAEAAQA+QAAAJMDAAAAAA==&#10;" strokecolor="black [3040]" strokeweight="1pt"/>
                <v:shape id="_x0000_s1166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aGBcMA&#10;AADcAAAADwAAAGRycy9kb3ducmV2LnhtbESP3YrCMBSE7xd8h3AEbxabKrtVq1FcQfHWnwc4bY5t&#10;sTkpTdbWtzcLwl4OM/MNs9r0phYPal1lWcEkikEQ51ZXXCi4XvbjOQjnkTXWlknBkxxs1oOPFaba&#10;dnyix9kXIkDYpaig9L5JpXR5SQZdZBvi4N1sa9AH2RZSt9gFuKnlNI4TabDisFBiQ7uS8vv51yi4&#10;HbvP70WXHfx1dvpKfrCaZfap1GjYb5cgPPX+P/xuH7WC6SKBvzPhCMj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aGBcMAAADcAAAADwAAAAAAAAAAAAAAAACYAgAAZHJzL2Rv&#10;d25yZXYueG1sUEsFBgAAAAAEAAQA9QAAAIgDAAAAAA==&#10;" stroked="f">
                  <v:textbox>
                    <w:txbxContent>
                      <w:p w:rsidR="00337D5F" w:rsidRPr="00F338EA" w:rsidRDefault="00337D5F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297" o:spid="_x0000_s1167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yz3cUAAADcAAAADwAAAGRycy9kb3ducmV2LnhtbESPUUvDMBSF34X9h3AHe3Ppikyty8Yo&#10;CttDwU5/wLW5NtHmpjZZV/+9EQQfD+ec73A2u8l1YqQhWM8KVssMBHHjteVWwevL0/UdiBCRNXae&#10;ScE3BdhtZ1cbLLS/cE3jKbYiQTgUqMDE2BdShsaQw7D0PXHy3v3gMCY5tFIPeElw18k8y9bSoeW0&#10;YLCn0lDzeTo7BR/PuX+cwtEcv27eqtJmta2qWqnFfNo/gIg0xf/wX/ugFeT3t/B7Jh0B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nyz3cUAAADcAAAADwAAAAAAAAAA&#10;AAAAAAChAgAAZHJzL2Rvd25yZXYueG1sUEsFBgAAAAAEAAQA+QAAAJMDAAAAAA==&#10;" strokecolor="black [3040]" strokeweight="1pt"/>
                <v:line id="Straight Connector 298" o:spid="_x0000_s1168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1jZsMAAADcAAAADwAAAGRycy9kb3ducmV2LnhtbERPz2vCMBS+D/Y/hDfYRTS1h6nVKGNj&#10;OMHBrHp/NG9tMXkpSaZ1f705CDt+fL8Xq94acSYfWscKxqMMBHHldMu1gsP+YzgFESKyRuOYFFwp&#10;wGr5+LDAQrsL7+hcxlqkEA4FKmhi7AopQ9WQxTByHXHifpy3GBP0tdQeLyncGpln2Yu02HJqaLCj&#10;t4aqU/lrFWxP3eTrmBt/fd+sy/L7z8jBeqzU81P/OgcRqY//4rv7UyvIZ2ltOpOO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89Y2bDAAAA3AAAAA8AAAAAAAAAAAAA&#10;AAAAoQIAAGRycy9kb3ducmV2LnhtbFBLBQYAAAAABAAEAPkAAACRAwAAAAA=&#10;" strokecolor="black [3040]" strokeweight="1pt"/>
                <v:line id="Straight Connector 299" o:spid="_x0000_s1169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+CNMUAAADcAAAADwAAAGRycy9kb3ducmV2LnhtbESPUWvCMBSF3wf+h3AF32a6MsasRhky&#10;YT4UrNsPuGuuTbS56Zqo9d8vwmCPh3POdziL1eBacaE+WM8KnqYZCOLaa8uNgq/PzeMriBCRNbae&#10;ScGNAqyWo4cFFtpfuaLLPjYiQTgUqMDE2BVShtqQwzD1HXHyDr53GJPsG6l7vCa4a2WeZS/SoeW0&#10;YLCjtaH6tD87Bcdd7t+HsDXbn+fvcm2zypZlpdRkPLzNQUQa4n/4r/2hFeSzGdzPpCM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+CNMUAAADcAAAADwAAAAAAAAAA&#10;AAAAAAChAgAAZHJzL2Rvd25yZXYueG1sUEsFBgAAAAAEAAQA+QAAAJMDAAAAAA==&#10;" strokecolor="black [3040]" strokeweight="1pt"/>
                <w10:wrap type="tight"/>
              </v:group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5552" behindDoc="1" locked="0" layoutInCell="1" allowOverlap="1" wp14:anchorId="30E9D5D4" wp14:editId="15BD0135">
                <wp:simplePos x="0" y="0"/>
                <wp:positionH relativeFrom="column">
                  <wp:posOffset>3665220</wp:posOffset>
                </wp:positionH>
                <wp:positionV relativeFrom="paragraph">
                  <wp:posOffset>94615</wp:posOffset>
                </wp:positionV>
                <wp:extent cx="2895600" cy="1549400"/>
                <wp:effectExtent l="0" t="0" r="0" b="31750"/>
                <wp:wrapTight wrapText="bothSides">
                  <wp:wrapPolygon edited="0">
                    <wp:start x="2700" y="0"/>
                    <wp:lineTo x="0" y="1062"/>
                    <wp:lineTo x="0" y="2390"/>
                    <wp:lineTo x="1137" y="4249"/>
                    <wp:lineTo x="1137" y="21777"/>
                    <wp:lineTo x="1705" y="21777"/>
                    <wp:lineTo x="21458" y="21777"/>
                    <wp:lineTo x="21458" y="17262"/>
                    <wp:lineTo x="17905" y="16997"/>
                    <wp:lineTo x="18047" y="0"/>
                    <wp:lineTo x="2700" y="0"/>
                  </wp:wrapPolygon>
                </wp:wrapTight>
                <wp:docPr id="300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301" name="Picture 30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080" y="63373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2" name="Picture 302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03" name="Group 303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304" name="Group 304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05" name="Rectangle 305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6" name="Rectangle 306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8" name="Rectangle 308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09" name="Group 309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10" name="Rectangle 310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1" name="Rectangle 311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2" name="Rectangle 312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13" name="Straight Connector 313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Connector 314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37D5F" w:rsidRPr="00F338EA" w:rsidRDefault="00337D5F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6" name="Straight Connector 316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317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Connector 318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0" o:spid="_x0000_s1170" style="position:absolute;left:0;text-align:left;margin-left:288.6pt;margin-top:7.45pt;width:228pt;height:122pt;z-index:-251580928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">
                <v:shape id="Picture 301" o:spid="_x0000_s1171" type="#_x0000_t75" style="position:absolute;left:10210;top:6337;width:3747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2mqY/HAAAA3AAAAA8AAABkcnMvZG93bnJldi54bWxEj91qwkAUhO8F32E5gne6iYK00VWKUCkK&#10;Lf7S3h2yp0lM9mzIrpr26d1CwcthZr5hZovWVOJKjSssK4iHEQji1OqCMwWH/evgCYTzyBory6Tg&#10;hxws5t3ODBNtb7yl685nIkDYJagg975OpHRpTgbd0NbEwfu2jUEfZJNJ3eAtwE0lR1E0kQYLDgs5&#10;1rTMKS13F6PgvDo8fx6Jy6/t6Td+/yhP69VmpFS/175MQXhq/SP8337TCsZRDH9nwhGQ8z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2mqY/HAAAA3AAAAA8AAAAAAAAAAAAA&#10;AAAAnwIAAGRycy9kb3ducmV2LnhtbFBLBQYAAAAABAAEAPcAAACTAwAAAAA=&#10;">
                  <v:imagedata r:id="rId30" o:title=""/>
                  <v:path arrowok="t"/>
                </v:shape>
                <v:shape id="Picture 302" o:spid="_x0000_s1172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kHKfFAAAA3AAAAA8AAABkcnMvZG93bnJldi54bWxEj0+LwjAUxO8LfofwBG9r6h8WrUYRYcGD&#10;iLoePD6bZ1ttXkqSbeu33yws7HGYmd8wy3VnKtGQ86VlBaNhAoI4s7rkXMHl6/N9BsIHZI2VZVLw&#10;Ig/rVe9tiam2LZ+oOYdcRAj7FBUUIdSplD4ryKAf2po4enfrDIYoXS61wzbCTSXHSfIhDZYcFwqs&#10;aVtQ9jx/GwXX6X76aFzl569jeysPO32UJ63UoN9tFiACdeE//NfeaQWTZAy/Z+IRkK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5JBynxQAAANwAAAAPAAAAAAAAAAAAAAAA&#10;AJ8CAABkcnMvZG93bnJldi54bWxQSwUGAAAAAAQABAD3AAAAkQMAAAAA&#10;">
                  <v:imagedata r:id="rId31" o:title="Mouse_brown" grayscale="t"/>
                  <v:path arrowok="t"/>
                </v:shape>
                <v:group id="Group 303" o:spid="_x0000_s1173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<v:group id="Group 304" o:spid="_x0000_s1174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vyvs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yjC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78r7FAAAA3AAA&#10;AA8AAAAAAAAAAAAAAAAAqgIAAGRycy9kb3ducmV2LnhtbFBLBQYAAAAABAAEAPoAAACcAwAAAAA=&#10;">
                    <v:rect id="Rectangle 305" o:spid="_x0000_s117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q2EccA&#10;AADcAAAADwAAAGRycy9kb3ducmV2LnhtbESPQWvCQBSE70L/w/IKXkQ3ViySukppqeRQCtr20Nsz&#10;+5pNzb4N2aem/94VCj0OM/MNs1z3vlEn6mId2MB0koEiLoOtuTLw8f4yXoCKgmyxCUwGfinCenUz&#10;WGJuw5m3dNpJpRKEY44GnEibax1LRx7jJLTEyfsOnUdJsqu07fCc4L7Rd1l2rz3WnBYctvTkqDzs&#10;jt7AV9FL9TPdyOsBR5+jwu3Lt+e9McPb/vEBlFAv/+G/dmENzLI5XM+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6thHHAAAA3AAAAA8AAAAAAAAAAAAAAAAAmAIAAGRy&#10;cy9kb3ducmV2LnhtbFBLBQYAAAAABAAEAPUAAACMAwAAAAA=&#10;" filled="f" strokecolor="black [3213]" strokeweight="1pt"/>
                    <v:rect id="Rectangle 306" o:spid="_x0000_s117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goZsYA&#10;AADcAAAADwAAAGRycy9kb3ducmV2LnhtbESPQWvCQBSE70L/w/IKvYhubEFKdJXS0pJDKWj14O2Z&#10;fWZTs29D9lXTf98VBI/DzHzDzJe9b9SJulgHNjAZZ6CIy2Brrgxsvt9Hz6CiIFtsApOBP4qwXNwN&#10;5pjbcOYVndZSqQThmKMBJ9LmWsfSkcc4Di1x8g6h8yhJdpW2HZ4T3Df6Mcum2mPNacFhS6+OyuP6&#10;1xvYFb1UP5MP+TzicDss3L78etsb83Dfv8xACfVyC1/bhTXwlE3hciYdAb3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goZsYAAADcAAAADwAAAAAAAAAAAAAAAACYAgAAZHJz&#10;L2Rvd25yZXYueG1sUEsFBgAAAAAEAAQA9QAAAIsDAAAAAA==&#10;" filled="f" strokecolor="black [3213]" strokeweight="1pt"/>
                    <v:rect id="Rectangle 308" o:spid="_x0000_s117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sZj8MA&#10;AADcAAAADwAAAGRycy9kb3ducmV2LnhtbERPTWvCQBC9C/6HZYRepG6sICV1laK05FAEbXvobcxO&#10;s6nZ2ZCdavz37kHw+Hjfi1XvG3WiLtaBDUwnGSjiMtiaKwNfn2+Pz6CiIFtsApOBC0VYLYeDBeY2&#10;nHlHp71UKoVwzNGAE2lzrWPpyGOchJY4cb+h8ygJdpW2HZ5TuG/0U5bNtceaU4PDltaOyuP+3xv4&#10;KXqp/qbv8nHE8fe4cIdyuzkY8zDqX19ACfVyF9/chTUwy9LadCYdAb2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nsZj8MAAADcAAAADwAAAAAAAAAAAAAAAACYAgAAZHJzL2Rv&#10;d25yZXYueG1sUEsFBgAAAAAEAAQA9QAAAIgDAAAAAA==&#10;" filled="f" strokecolor="black [3213]" strokeweight="1pt"/>
                  </v:group>
                  <v:group id="Group 309" o:spid="_x0000_s1178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pdI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yjG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6XSDFAAAA3AAA&#10;AA8AAAAAAAAAAAAAAAAAqgIAAGRycy9kb3ducmV2LnhtbFBLBQYAAAAABAAEAPoAAACcAwAAAAA=&#10;">
                    <v:rect id="Rectangle 310" o:spid="_x0000_s1179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SDVMQA&#10;AADcAAAADwAAAGRycy9kb3ducmV2LnhtbERPS2vCQBC+F/oflin0IrpJC0WiqxSlJYdSqI+DtzE7&#10;ZlOzsyE71fTfdw8Fjx/fe74cfKsu1McmsIF8koEiroJtuDaw276Np6CiIFtsA5OBX4qwXNzfzbGw&#10;4cpfdNlIrVIIxwINOJGu0DpWjjzGSeiIE3cKvUdJsK+17fGawn2rn7LsRXtsODU47GjlqDpvfryB&#10;QzlI/Z2/y8cZR/tR6Y7V5/pozOPD8DoDJTTITfzvLq2B5zzNT2fSEd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Ug1TEAAAA3AAAAA8AAAAAAAAAAAAAAAAAmAIAAGRycy9k&#10;b3ducmV2LnhtbFBLBQYAAAAABAAEAPUAAACJAwAAAAA=&#10;" filled="f" strokecolor="black [3213]" strokeweight="1pt"/>
                    <v:rect id="Rectangle 311" o:spid="_x0000_s1180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gmz8YA&#10;AADcAAAADwAAAGRycy9kb3ducmV2LnhtbESPQUvDQBSE74L/YXlCL6XdREEk7baIouQgBas99Paa&#10;fc2mzb4N2dc2/nu3IHgcZuYbZr4cfKvO1McmsIF8moEiroJtuDbw/fU2eQIVBdliG5gM/FCE5eL2&#10;Zo6FDRf+pPNaapUgHAs04ES6QutYOfIYp6EjTt4+9B4lyb7WtsdLgvtW32fZo/bYcFpw2NGLo+q4&#10;PnkD23KQ+pC/y8cRx5tx6XbV6nVnzOhueJ6BEhrkP/zXLq2BhzyH65l0BP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gmz8YAAADcAAAADwAAAAAAAAAAAAAAAACYAgAAZHJz&#10;L2Rvd25yZXYueG1sUEsFBgAAAAAEAAQA9QAAAIsDAAAAAA==&#10;" filled="f" strokecolor="black [3213]" strokeweight="1pt"/>
                    <v:rect id="Rectangle 312" o:spid="_x0000_s1181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q4uMcA&#10;AADcAAAADwAAAGRycy9kb3ducmV2LnhtbESPQUvDQBSE74L/YXmCl9JuUkEk7bYURclBBGt76O01&#10;+5pNm30bss82/ntXEHocZuYbZr4cfKvO1McmsIF8koEiroJtuDaw+XodP4GKgmyxDUwGfijCcnF7&#10;M8fChgt/0nkttUoQjgUacCJdoXWsHHmMk9ARJ+8Qeo+SZF9r2+MlwX2rp1n2qD02nBYcdvTsqDqt&#10;v72BXTlIfczf5P2Eo+2odPvq42VvzP3dsJqBEhrkGv5vl9bAQz6F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KuLjHAAAA3AAAAA8AAAAAAAAAAAAAAAAAmAIAAGRy&#10;cy9kb3ducmV2LnhtbFBLBQYAAAAABAAEAPUAAACMAwAAAAA=&#10;" filled="f" strokecolor="black [3213]" strokeweight="1pt"/>
                  </v:group>
                </v:group>
                <v:line id="Straight Connector 313" o:spid="_x0000_s1182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v90MYAAADcAAAADwAAAGRycy9kb3ducmV2LnhtbESPQWsCMRSE7wX/Q3hCL6VmV0HLahRp&#10;KbZgoW7r/bF57i4mL0uS6tpfb4RCj8PMfMMsVr014kQ+tI4V5KMMBHHldMu1gu+v18cnECEiazSO&#10;ScGFAqyWg7sFFtqdeUenMtYiQTgUqKCJsSukDFVDFsPIdcTJOzhvMSbpa6k9nhPcGjnOsqm02HJa&#10;aLCj54aqY/ljFWyP3exjPzb+8vK+KcvPXyMfNrlS98N+PQcRqY//4b/2m1YwySdwO5OO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r/dDGAAAA3AAAAA8AAAAAAAAA&#10;AAAAAAAAoQIAAGRycy9kb3ducmV2LnhtbFBLBQYAAAAABAAEAPkAAACUAwAAAAA=&#10;" strokecolor="black [3040]" strokeweight="1pt"/>
                <v:line id="Straight Connector 314" o:spid="_x0000_s1183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whbcUAAADcAAAADwAAAGRycy9kb3ducmV2LnhtbESP3WoCMRSE7wXfIZyCd5r1BylboxRR&#10;qBcLXdsHON2cbtJuTtZNquvbm4Lg5TAz3zCrTe8acaYuWM8KppMMBHHlteVawefHfvwMIkRkjY1n&#10;UnClAJv1cLDCXPsLl3Q+xlokCIccFZgY21zKUBlyGCa+JU7et+8cxiS7WuoOLwnuGjnLsqV0aDkt&#10;GGxpa6j6Pf45BT/vM7/rw8EcTouvYmuz0hZFqdToqX99ARGpj4/wvf2mFcynC/g/k46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ZwhbcUAAADcAAAADwAAAAAAAAAA&#10;AAAAAAChAgAAZHJzL2Rvd25yZXYueG1sUEsFBgAAAAAEAAQA+QAAAJMDAAAAAA==&#10;" strokecolor="black [3040]" strokeweight="1pt"/>
                <v:shape id="_x0000_s1184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YUtcMA&#10;AADcAAAADwAAAGRycy9kb3ducmV2LnhtbESP0YrCMBRE3xf8h3AFXxZN1dVqNYoKu/iq2w+4Nte2&#10;2NyUJtr69xtB2MdhZs4w621nKvGgxpWWFYxHEQjizOqScwXp7/dwAcJ5ZI2VZVLwJAfbTe9jjYm2&#10;LZ/ocfa5CBB2CSoovK8TKV1WkEE3sjVx8K62MeiDbHKpG2wD3FRyEkVzabDksFBgTYeCstv5bhRc&#10;j+3nbNlefnwan77meyzji30qNeh3uxUIT53/D7/bR61gOp7B60w4An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YUtcMAAADcAAAADwAAAAAAAAAAAAAAAACYAgAAZHJzL2Rv&#10;d25yZXYueG1sUEsFBgAAAAAEAAQA9QAAAIgDAAAAAA==&#10;" stroked="f">
                  <v:textbox>
                    <w:txbxContent>
                      <w:p w:rsidR="00337D5F" w:rsidRPr="00F338EA" w:rsidRDefault="00337D5F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316" o:spid="_x0000_s1185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IagcUAAADcAAAADwAAAGRycy9kb3ducmV2LnhtbESP3WoCMRSE7wu+QzgF72rWH0S2RinS&#10;Qr1YcLUPcLo53aTdnKybVNe3N4Lg5TAz3zDLde8acaIuWM8KxqMMBHHlteVawdfh42UBIkRkjY1n&#10;UnChAOvV4GmJufZnLum0j7VIEA45KjAxtrmUoTLkMIx8S5y8H985jEl2tdQdnhPcNXKSZXPp0HJa&#10;MNjSxlD1t/93Cn53E//eh63ZHmffxcZmpS2KUqnhc//2CiJSHx/he/tTK5iO53A7k46AX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gIagcUAAADcAAAADwAAAAAAAAAA&#10;AAAAAAChAgAAZHJzL2Rvd25yZXYueG1sUEsFBgAAAAAEAAQA+QAAAJMDAAAAAA==&#10;" strokecolor="black [3040]" strokeweight="1pt"/>
                <v:line id="Straight Connector 317" o:spid="_x0000_s1186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D708YAAADcAAAADwAAAGRycy9kb3ducmV2LnhtbESPQWsCMRSE7wX/Q3hCL6Vm14KW1SjS&#10;UqzQgm7r/bF57i4mL0uS6tpfbwpCj8PMfMPMl7014kQ+tI4V5KMMBHHldMu1gu+vt8dnECEiazSO&#10;ScGFAiwXg7s5FtqdeUenMtYiQTgUqKCJsSukDFVDFsPIdcTJOzhvMSbpa6k9nhPcGjnOsom02HJa&#10;aLCjl4aqY/ljFXwcu+nnfmz85XWzLsvtr5EP61yp+2G/moGI1Mf/8K39rhU85VP4O5OOgF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WQ+9PGAAAA3AAAAA8AAAAAAAAA&#10;AAAAAAAAoQIAAGRycy9kb3ducmV2LnhtbFBLBQYAAAAABAAEAPkAAACUAwAAAAA=&#10;" strokecolor="black [3040]" strokeweight="1pt"/>
                <v:line id="Straight Connector 318" o:spid="_x0000_s1187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EraMIAAADcAAAADwAAAGRycy9kb3ducmV2LnhtbERP3WrCMBS+H+wdwhl4N9M6GaMzFhEH&#10;86Kw6h7grDk20eakNpnWtzcXg11+fP+LcnSduNAQrGcF+TQDQdx4bblV8L3/eH4DESKyxs4zKbhR&#10;gHL5+LDAQvsr13TZxVakEA4FKjAx9oWUoTHkMEx9T5y4gx8cxgSHVuoBryncdXKWZa/SoeXUYLCn&#10;taHmtPt1Co5fM78Zw9Zsz/Ofam2z2lZVrdTkaVy9g4g0xn/xn/tTK3jJ09p0Jh0Bu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NEraMIAAADcAAAADwAAAAAAAAAAAAAA&#10;AAChAgAAZHJzL2Rvd25yZXYueG1sUEsFBgAAAAAEAAQA+QAAAJADAAAAAA==&#10;" strokecolor="black [3040]" strokeweight="1pt"/>
                <w10:wrap type="tight"/>
              </v:group>
            </w:pict>
          </mc:Fallback>
        </mc:AlternateContent>
      </w:r>
    </w:p>
    <w:p w:rsidR="0014604D" w:rsidRDefault="0014604D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16"/>
          <w:szCs w:val="16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23"/>
          <w:szCs w:val="23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23"/>
          <w:szCs w:val="23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23"/>
          <w:szCs w:val="23"/>
        </w:rPr>
      </w:pPr>
    </w:p>
    <w:p w:rsidR="0014604D" w:rsidRDefault="0014604D" w:rsidP="005C11BB">
      <w:pPr>
        <w:pStyle w:val="ListParagraph"/>
        <w:spacing w:after="0"/>
        <w:ind w:left="0"/>
        <w:jc w:val="center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961E9D" w:rsidRDefault="00BC1918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   </w:t>
      </w:r>
    </w:p>
    <w:p w:rsidR="00BC1918" w:rsidRDefault="00961E9D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   </w:t>
      </w:r>
      <w:r w:rsidR="00BC1918">
        <w:rPr>
          <w:sz w:val="23"/>
          <w:szCs w:val="23"/>
        </w:rPr>
        <w:t xml:space="preserve">Answer = </w:t>
      </w:r>
      <w:r w:rsidR="003D6B34">
        <w:rPr>
          <w:sz w:val="23"/>
          <w:szCs w:val="23"/>
        </w:rPr>
        <w:t>6</w:t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</w:r>
      <w:r w:rsidR="00BC1918">
        <w:rPr>
          <w:sz w:val="23"/>
          <w:szCs w:val="23"/>
        </w:rPr>
        <w:tab/>
        <w:t xml:space="preserve">        Answer = </w:t>
      </w:r>
      <w:r w:rsidR="009426CF">
        <w:rPr>
          <w:sz w:val="23"/>
          <w:szCs w:val="23"/>
        </w:rPr>
        <w:t>6</w:t>
      </w: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9648" behindDoc="1" locked="0" layoutInCell="1" allowOverlap="1" wp14:anchorId="48EEC8DE" wp14:editId="0B9CB914">
                <wp:simplePos x="0" y="0"/>
                <wp:positionH relativeFrom="column">
                  <wp:posOffset>3680460</wp:posOffset>
                </wp:positionH>
                <wp:positionV relativeFrom="paragraph">
                  <wp:posOffset>167640</wp:posOffset>
                </wp:positionV>
                <wp:extent cx="2895600" cy="1549400"/>
                <wp:effectExtent l="0" t="0" r="0" b="31750"/>
                <wp:wrapTight wrapText="bothSides">
                  <wp:wrapPolygon edited="0">
                    <wp:start x="2700" y="0"/>
                    <wp:lineTo x="0" y="1062"/>
                    <wp:lineTo x="0" y="2390"/>
                    <wp:lineTo x="1137" y="4249"/>
                    <wp:lineTo x="1137" y="21777"/>
                    <wp:lineTo x="1705" y="21777"/>
                    <wp:lineTo x="21458" y="21777"/>
                    <wp:lineTo x="21458" y="17262"/>
                    <wp:lineTo x="17905" y="16997"/>
                    <wp:lineTo x="18047" y="0"/>
                    <wp:lineTo x="2700" y="0"/>
                  </wp:wrapPolygon>
                </wp:wrapTight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338" name="Picture 338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610" y="30353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9" name="Picture 339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40" name="Group 340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341" name="Group 341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42" name="Rectangle 342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3" name="Rectangle 343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4" name="Rectangle 344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5" name="Group 345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46" name="Rectangle 346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7" name="Rectangle 347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8" name="Rectangle 348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49" name="Straight Connector 349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Straight Connector 350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37D5F" w:rsidRPr="00F338EA" w:rsidRDefault="00337D5F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2" name="Straight Connector 352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Straight Connector 353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4" name="Straight Connector 354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7" o:spid="_x0000_s1188" style="position:absolute;margin-left:289.8pt;margin-top:13.2pt;width:228pt;height:122pt;z-index:-251576832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">
                <v:shape id="Picture 338" o:spid="_x0000_s1189" type="#_x0000_t75" style="position:absolute;left:6896;top:3035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wyq/FAAAA3AAAAA8AAABkcnMvZG93bnJldi54bWxET01rwkAQvRf8D8sUeqsbFUqN2UgRlNJC&#10;RZuK3obsmMRkZ0N2q6m/3j0UPD7edzLvTSPO1LnKsoLRMAJBnFtdcaEg+14+v4JwHlljY5kU/JGD&#10;eTp4SDDW9sIbOm99IUIIuxgVlN63sZQuL8mgG9qWOHBH2xn0AXaF1B1eQrhp5DiKXqTBikNDiS0t&#10;Ssrr7a9RcFpl0/0PcX3Y7K6jr3W9+1h9jpV6euzfZiA89f4u/ne/awWTSVgbzoQjINM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C8MqvxQAAANwAAAAPAAAAAAAAAAAAAAAA&#10;AJ8CAABkcnMvZG93bnJldi54bWxQSwUGAAAAAAQABAD3AAAAkQMAAAAA&#10;">
                  <v:imagedata r:id="rId30" o:title=""/>
                  <v:path arrowok="t"/>
                </v:shape>
                <v:shape id="Picture 339" o:spid="_x0000_s1190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sRGvFAAAA3AAAAA8AAABkcnMvZG93bnJldi54bWxEj0FrwkAUhO9C/8PyCt7MpipSU1cpBcGD&#10;iNoeenzNPpPY7Nuwuybx37uC4HGYmW+Yxao3tWjJ+cqygrckBUGcW11xoeDnez16B+EDssbaMim4&#10;kofV8mWwwEzbjg/UHkMhIoR9hgrKEJpMSp+XZNAntiGO3sk6gyFKV0jtsItwU8txms6kwYrjQokN&#10;fZWU/x8vRsHvdDs9t6728+u++6t2G72XB63U8LX//AARqA/P8KO90Qomkzncz8QjIJ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57ERrxQAAANwAAAAPAAAAAAAAAAAAAAAA&#10;AJ8CAABkcnMvZG93bnJldi54bWxQSwUGAAAAAAQABAD3AAAAkQMAAAAA&#10;">
                  <v:imagedata r:id="rId31" o:title="Mouse_brown" grayscale="t"/>
                  <v:path arrowok="t"/>
                </v:shape>
                <v:group id="Group 340" o:spid="_x0000_s1191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<v:group id="Group 341" o:spid="_x0000_s1192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  <v:rect id="Rectangle 342" o:spid="_x0000_s119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mXpccA&#10;AADcAAAADwAAAGRycy9kb3ducmV2LnhtbESPQWvCQBSE74X+h+UVvIhutKVIdBWxtORQCrV68PbM&#10;vmZTs29D9qnpv+8WCj0OM/MNs1j1vlEX6mId2MBknIEiLoOtuTKw+3gezUBFQbbYBCYD3xRhtby9&#10;WWBuw5Xf6bKVSiUIxxwNOJE21zqWjjzGcWiJk/cZOo+SZFdp2+E1wX2jp1n2qD3WnBYctrRxVJ62&#10;Z2/gUPRSfU1e5PWEw/2wcMfy7elozOCuX89BCfXyH/5rF9bA/cMU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H5l6XHAAAA3AAAAA8AAAAAAAAAAAAAAAAAmAIAAGRy&#10;cy9kb3ducmV2LnhtbFBLBQYAAAAABAAEAPUAAACMAwAAAAA=&#10;" filled="f" strokecolor="black [3213]" strokeweight="1pt"/>
                    <v:rect id="Rectangle 343" o:spid="_x0000_s119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UyPscA&#10;AADcAAAADwAAAGRycy9kb3ducmV2LnhtbESPQWvCQBSE70L/w/IKvYhurFJK6iqlpSUHEbT10Nsz&#10;+5pNzb4N2VeN/75bEDwOM/MNM1/2vlFH6mId2MBknIEiLoOtuTLw+fE2egQVBdliE5gMnCnCcnEz&#10;mGNuw4k3dNxKpRKEY44GnEibax1LRx7jOLTEyfsOnUdJsqu07fCU4L7R91n2oD3WnBYctvTiqDxs&#10;f72Br6KX6mfyLqsDDnfDwu3L9evemLvb/vkJlFAv1/ClXVgD09kU/s+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61Mj7HAAAA3AAAAA8AAAAAAAAAAAAAAAAAmAIAAGRy&#10;cy9kb3ducmV2LnhtbFBLBQYAAAAABAAEAPUAAACMAwAAAAA=&#10;" filled="f" strokecolor="black [3213]" strokeweight="1pt"/>
                    <v:rect id="Rectangle 344" o:spid="_x0000_s119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qSscA&#10;AADcAAAADwAAAGRycy9kb3ducmV2LnhtbESPQWvCQBSE70L/w/IKvYhurFJK6iqlpSUHEbT10Nsz&#10;+5pNzb4N2VeN/74rFDwOM/MNM1/2vlFH6mId2MBknIEiLoOtuTLw+fE2egQVBdliE5gMnCnCcnEz&#10;mGNuw4k3dNxKpRKEY44GnEibax1LRx7jOLTEyfsOnUdJsqu07fCU4L7R91n2oD3WnBYctvTiqDxs&#10;f72Br6KX6mfyLqsDDnfDwu3L9evemLvb/vkJlFAv1/B/u7AGprM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cqkrHAAAA3AAAAA8AAAAAAAAAAAAAAAAAmAIAAGRy&#10;cy9kb3ducmV2LnhtbFBLBQYAAAAABAAEAPUAAACMAwAAAAA=&#10;" filled="f" strokecolor="black [3213]" strokeweight="1pt"/>
                  </v:group>
                  <v:group id="Group 345" o:spid="_x0000_s1196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  <v:rect id="Rectangle 346" o:spid="_x0000_s119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RpscA&#10;AADcAAAADwAAAGRycy9kb3ducmV2LnhtbESPQWvCQBSE74X+h+UVehHdqEUkukppUXIohdp68PbM&#10;PrOp2bch+6rpv+8WCj0OM/MNs1z3vlEX6mId2MB4lIEiLoOtuTLw8b4ZzkFFQbbYBCYD3xRhvbq9&#10;WWJuw5Xf6LKTSiUIxxwNOJE21zqWjjzGUWiJk3cKnUdJsqu07fCa4L7RkyybaY81pwWHLT05Ks+7&#10;L2/gUPRSfY638nLGwX5QuGP5+nw05v6uf1yAEurlP/zXLqyB6cMM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7CkabHAAAA3AAAAA8AAAAAAAAAAAAAAAAAmAIAAGRy&#10;cy9kb3ducmV2LnhtbFBLBQYAAAAABAAEAPUAAACMAwAAAAA=&#10;" filled="f" strokecolor="black [3213]" strokeweight="1pt"/>
                    <v:rect id="Rectangle 347" o:spid="_x0000_s119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40PccA&#10;AADcAAAADwAAAGRycy9kb3ducmV2LnhtbESPQUvDQBSE70L/w/IKXkq7qYotsdsiLUoOIljbQ2+v&#10;2Wc2Nvs2ZJ9t/PeuIHgcZuYbZrHqfaPO1MU6sIHpJANFXAZbc2Vg9/40noOKgmyxCUwGvinCajm4&#10;WmBuw4Xf6LyVSiUIxxwNOJE21zqWjjzGSWiJk/cROo+SZFdp2+ElwX2jb7LsXnusOS04bGntqDxt&#10;v7yBQ9FL9Tl9lpcTjvajwh3L183RmOth//gASqiX//Bfu7AGbu9m8HsmHQG9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OND3HAAAA3AAAAA8AAAAAAAAAAAAAAAAAmAIAAGRy&#10;cy9kb3ducmV2LnhtbFBLBQYAAAAABAAEAPUAAACMAwAAAAA=&#10;" filled="f" strokecolor="black [3213]" strokeweight="1pt"/>
                    <v:rect id="Rectangle 348" o:spid="_x0000_s119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GgT8QA&#10;AADcAAAADwAAAGRycy9kb3ducmV2LnhtbERPTWvCQBC9F/wPyxR6Ed3YliLRVURpyaEIVXvobcyO&#10;2dTsbMhONf337qHQ4+N9z5e9b9SFulgHNjAZZ6CIy2Brrgwc9q+jKagoyBabwGTglyIsF4O7OeY2&#10;XPmDLjupVArhmKMBJ9LmWsfSkcc4Di1x4k6h8ygJdpW2HV5TuG/0Y5a9aI81pwaHLa0dlefdjzfw&#10;VfRSfU/e5P2Mw89h4Y7ldnM05uG+X81ACfXyL/5zF9bA03Nam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RoE/EAAAA3AAAAA8AAAAAAAAAAAAAAAAAmAIAAGRycy9k&#10;b3ducmV2LnhtbFBLBQYAAAAABAAEAPUAAACJAwAAAAA=&#10;" filled="f" strokecolor="black [3213]" strokeweight="1pt"/>
                  </v:group>
                </v:group>
                <v:line id="Straight Connector 349" o:spid="_x0000_s1200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DlJ8cAAADcAAAADwAAAGRycy9kb3ducmV2LnhtbESPQWsCMRSE70L/Q3iFXkrNasXWrVHE&#10;Ilaw0G7r/bF53V1MXpYk6tpf3wgFj8PMfMNM55014kg+NI4VDPoZCOLS6YYrBd9fq4dnECEiazSO&#10;ScGZAsxnN70p5tqd+JOORaxEgnDIUUEdY5tLGcqaLIa+a4mT9+O8xZikr6T2eEpwa+Qwy8bSYsNp&#10;ocaWljWV++JgFWz37dP7bmj8+XWzLoqPXyPv1wOl7m67xQuISF28hv/bb1rB42gClzPpCM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8OUnxwAAANwAAAAPAAAAAAAA&#10;AAAAAAAAAKECAABkcnMvZG93bnJldi54bWxQSwUGAAAAAAQABAD5AAAAlQMAAAAA&#10;" strokecolor="black [3040]" strokeweight="1pt"/>
                <v:line id="Straight Connector 350" o:spid="_x0000_s1201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2ersIAAADcAAAADwAAAGRycy9kb3ducmV2LnhtbERP3WrCMBS+H/gO4Qi7m+ncJlKNMkRB&#10;Lwqr+gDH5tjENSddE7V7++Vi4OXH9z9f9q4RN+qC9azgdZSBIK68tlwrOB42L1MQISJrbDyTgl8K&#10;sFwMnuaYa3/nkm77WIsUwiFHBSbGNpcyVIYchpFviRN39p3DmGBXS93hPYW7Ro6zbCIdWk4NBlta&#10;Gaq+91en4PI19us+7Mzu5/1UrGxW2qIolXoe9p8zEJH6+BD/u7dawdtHmp/OpCM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M2ersIAAADcAAAADwAAAAAAAAAAAAAA&#10;AAChAgAAZHJzL2Rvd25yZXYueG1sUEsFBgAAAAAEAAQA+QAAAJADAAAAAA==&#10;" strokecolor="black [3040]" strokeweight="1pt"/>
                <v:shape id="_x0000_s1202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erdsMA&#10;AADcAAAADwAAAGRycy9kb3ducmV2LnhtbESP0YrCMBRE3xf8h3AFXxZN1dVqNYoKu/iq2w+4Nte2&#10;2NyUJtr69xtB2MdhZs4w621nKvGgxpWWFYxHEQjizOqScwXp7/dwAcJ5ZI2VZVLwJAfbTe9jjYm2&#10;LZ/ocfa5CBB2CSoovK8TKV1WkEE3sjVx8K62MeiDbHKpG2wD3FRyEkVzabDksFBgTYeCstv5bhRc&#10;j+3nbNlefnwan77meyzji30qNeh3uxUIT53/D7/bR61gOhvD60w4An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erdsMAAADcAAAADwAAAAAAAAAAAAAAAACYAgAAZHJzL2Rv&#10;d25yZXYueG1sUEsFBgAAAAAEAAQA9QAAAIgDAAAAAA==&#10;" stroked="f">
                  <v:textbox>
                    <w:txbxContent>
                      <w:p w:rsidR="00337D5F" w:rsidRPr="00F338EA" w:rsidRDefault="00337D5F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352" o:spid="_x0000_s1203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OlQsUAAADcAAAADwAAAGRycy9kb3ducmV2LnhtbESPUUvDMBSF34X9h3AHe3Pp6hSpy8Yo&#10;CttDwU5/wLW5NtHmpjZZV/+9EQQfD+ec73A2u8l1YqQhWM8KVssMBHHjteVWwevL0/U9iBCRNXae&#10;ScE3BdhtZ1cbLLS/cE3jKbYiQTgUqMDE2BdShsaQw7D0PXHy3v3gMCY5tFIPeElw18k8y+6kQ8tp&#10;wWBPpaHm83R2Cj6ec/84haM5fq3fqtJmta2qWqnFfNo/gIg0xf/wX/ugFdzc5vB7Jh0B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1OlQsUAAADcAAAADwAAAAAAAAAA&#10;AAAAAAChAgAAZHJzL2Rvd25yZXYueG1sUEsFBgAAAAAEAAQA+QAAAJMDAAAAAA==&#10;" strokecolor="black [3040]" strokeweight="1pt"/>
                <v:line id="Straight Connector 353" o:spid="_x0000_s1204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FEEMYAAADcAAAADwAAAGRycy9kb3ducmV2LnhtbESPQWsCMRSE74L/ITyhF6lZFduyGqW0&#10;FCtYaLft/bF57i4mL0uS6tpfbwTB4zAz3zCLVWeNOJAPjWMF41EGgrh0uuFKwc/32/0TiBCRNRrH&#10;pOBEAVbLfm+BuXZH/qJDESuRIBxyVFDH2OZShrImi2HkWuLk7Zy3GJP0ldQejwlujZxk2YO02HBa&#10;qLGll5rKffFnFWz37ePH78T40+tmXRSf/0YO12Ol7gbd8xxEpC7ewtf2u1YwnU3hciYdAbk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RBDGAAAA3AAAAA8AAAAAAAAA&#10;AAAAAAAAoQIAAGRycy9kb3ducmV2LnhtbFBLBQYAAAAABAAEAPkAAACUAwAAAAA=&#10;" strokecolor="black [3040]" strokeweight="1pt"/>
                <v:line id="Straight Connector 354" o:spid="_x0000_s1205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aYrcUAAADcAAAADwAAAGRycy9kb3ducmV2LnhtbESP0WoCMRRE3wX/IVyhb5qttaWsRhFp&#10;oT4sdG0/4Lq5bmI3N+sm1fXvTaHg4zAzZ5jFqneNOFMXrGcFj5MMBHHlteVawffX+/gVRIjIGhvP&#10;pOBKAVbL4WCBufYXLum8i7VIEA45KjAxtrmUoTLkMEx8S5y8g+8cxiS7WuoOLwnuGjnNshfp0HJa&#10;MNjSxlD1s/t1Co6fU//Wh63Znmb7YmOz0hZFqdTDqF/PQUTq4z383/7QCp6eZ/B3Jh0Bub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aYrcUAAADcAAAADwAAAAAAAAAA&#10;AAAAAAChAgAAZHJzL2Rvd25yZXYueG1sUEsFBgAAAAAEAAQA+QAAAJMDAAAAAA==&#10;" strokecolor="black [3040]" strokeweight="1pt"/>
                <w10:wrap type="tight"/>
              </v:group>
            </w:pict>
          </mc:Fallback>
        </mc:AlternateContent>
      </w: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737600" behindDoc="1" locked="0" layoutInCell="1" allowOverlap="1" wp14:anchorId="071DE54F" wp14:editId="20F2CE5C">
                <wp:simplePos x="0" y="0"/>
                <wp:positionH relativeFrom="column">
                  <wp:posOffset>99060</wp:posOffset>
                </wp:positionH>
                <wp:positionV relativeFrom="paragraph">
                  <wp:posOffset>167640</wp:posOffset>
                </wp:positionV>
                <wp:extent cx="2895600" cy="1549400"/>
                <wp:effectExtent l="0" t="0" r="0" b="31750"/>
                <wp:wrapTight wrapText="bothSides">
                  <wp:wrapPolygon edited="0">
                    <wp:start x="2700" y="0"/>
                    <wp:lineTo x="0" y="1062"/>
                    <wp:lineTo x="0" y="2390"/>
                    <wp:lineTo x="1137" y="4249"/>
                    <wp:lineTo x="1137" y="21777"/>
                    <wp:lineTo x="1705" y="21777"/>
                    <wp:lineTo x="21458" y="21777"/>
                    <wp:lineTo x="21458" y="17262"/>
                    <wp:lineTo x="17905" y="16997"/>
                    <wp:lineTo x="18047" y="0"/>
                    <wp:lineTo x="2700" y="0"/>
                  </wp:wrapPolygon>
                </wp:wrapTight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549400"/>
                          <a:chOff x="0" y="0"/>
                          <a:chExt cx="2895600" cy="1549400"/>
                        </a:xfrm>
                      </wpg:grpSpPr>
                      <pic:pic xmlns:pic="http://schemas.openxmlformats.org/drawingml/2006/picture">
                        <pic:nvPicPr>
                          <pic:cNvPr id="320" name="Picture 320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5730" y="920750"/>
                            <a:ext cx="37465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1" name="Picture 321" descr="Mouse_brown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450"/>
                            <a:ext cx="4572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22" name="Group 322"/>
                        <wpg:cNvGrpSpPr/>
                        <wpg:grpSpPr>
                          <a:xfrm>
                            <a:off x="381000" y="222250"/>
                            <a:ext cx="1752600" cy="1104900"/>
                            <a:chOff x="0" y="0"/>
                            <a:chExt cx="1752600" cy="1104900"/>
                          </a:xfrm>
                        </wpg:grpSpPr>
                        <wpg:grpSp>
                          <wpg:cNvPr id="323" name="Group 323"/>
                          <wpg:cNvGrpSpPr/>
                          <wpg:grpSpPr>
                            <a:xfrm>
                              <a:off x="0" y="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24" name="Rectangle 324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" name="Rectangle 325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" name="Rectangle 326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27" name="Group 327"/>
                          <wpg:cNvGrpSpPr/>
                          <wpg:grpSpPr>
                            <a:xfrm>
                              <a:off x="0" y="647700"/>
                              <a:ext cx="1752600" cy="457200"/>
                              <a:chOff x="0" y="0"/>
                              <a:chExt cx="1752600" cy="457200"/>
                            </a:xfrm>
                          </wpg:grpSpPr>
                          <wps:wsp>
                            <wps:cNvPr id="328" name="Rectangle 328"/>
                            <wps:cNvSpPr/>
                            <wps:spPr>
                              <a:xfrm>
                                <a:off x="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" name="Rectangle 329"/>
                            <wps:cNvSpPr/>
                            <wps:spPr>
                              <a:xfrm>
                                <a:off x="64008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" name="Rectangle 330"/>
                            <wps:cNvSpPr/>
                            <wps:spPr>
                              <a:xfrm>
                                <a:off x="1303020" y="0"/>
                                <a:ext cx="449580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31" name="Straight Connector 331"/>
                        <wps:cNvCnPr/>
                        <wps:spPr>
                          <a:xfrm flipV="1">
                            <a:off x="196850" y="22225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Straight Connector 332"/>
                        <wps:cNvCnPr/>
                        <wps:spPr>
                          <a:xfrm>
                            <a:off x="400050" y="0"/>
                            <a:ext cx="1968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5050" y="1250950"/>
                            <a:ext cx="5905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37D5F" w:rsidRPr="00F338EA" w:rsidRDefault="00337D5F" w:rsidP="00BC1918">
                              <w:pPr>
                                <w:rPr>
                                  <w:sz w:val="30"/>
                                  <w:szCs w:val="30"/>
                                </w:rPr>
                              </w:pPr>
                              <w:r w:rsidRPr="00F338EA">
                                <w:rPr>
                                  <w:sz w:val="30"/>
                                  <w:szCs w:val="3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4" name="Straight Connector 334"/>
                        <wps:cNvCnPr/>
                        <wps:spPr>
                          <a:xfrm>
                            <a:off x="2368550" y="13271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" name="Straight Connector 335"/>
                        <wps:cNvCnPr/>
                        <wps:spPr>
                          <a:xfrm flipV="1">
                            <a:off x="2368550" y="0"/>
                            <a:ext cx="0" cy="13271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6" name="Straight Connector 336"/>
                        <wps:cNvCnPr/>
                        <wps:spPr>
                          <a:xfrm>
                            <a:off x="196850" y="1549400"/>
                            <a:ext cx="24320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9" o:spid="_x0000_s1206" style="position:absolute;margin-left:7.8pt;margin-top:13.2pt;width:228pt;height:122pt;z-index:-251578880" coordsize="28956,15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">
                <v:shape id="Picture 320" o:spid="_x0000_s1207" type="#_x0000_t75" style="position:absolute;left:13957;top:9207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fUHTEAAAA3AAAAA8AAABkcnMvZG93bnJldi54bWxET8tqwkAU3Rf8h+EK3dWJKZSaOkoRFLGg&#10;+Kjo7pK5TWIyd0Jm1OjXO4uCy8N5D8etqcSFGldYVtDvRSCIU6sLzhTsttO3TxDOI2usLJOCGzkY&#10;jzovQ0y0vfKaLhufiRDCLkEFufd1IqVLczLoerYmDtyfbQz6AJtM6gavIdxUMo6iD2mw4NCQY02T&#10;nNJyczYKTrPd4PBLXB7X+3t/uSr3i9lPrNRrt/3+AuGp9U/xv3uuFbzHYX44E46AHD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lfUHTEAAAA3AAAAA8AAAAAAAAAAAAAAAAA&#10;nwIAAGRycy9kb3ducmV2LnhtbFBLBQYAAAAABAAEAPcAAACQAwAAAAA=&#10;">
                  <v:imagedata r:id="rId30" o:title=""/>
                  <v:path arrowok="t"/>
                </v:shape>
                <v:shape id="Picture 321" o:spid="_x0000_s1208" type="#_x0000_t75" alt="Mouse_brown" style="position:absolute;top:444;width:4572;height:1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D3rDFAAAA3AAAAA8AAABkcnMvZG93bnJldi54bWxEj0FrwkAUhO8F/8PyhN6ajVZKja4iQsFD&#10;KWo9eHxmn0k0+zbsbpP4712h4HGYmW+Y+bI3tWjJ+cqyglGSgiDOra64UHD4/Xr7BOEDssbaMim4&#10;kYflYvAyx0zbjnfU7kMhIoR9hgrKEJpMSp+XZNAntiGO3tk6gyFKV0jtsItwU8txmn5IgxXHhRIb&#10;WpeUX/d/RsFx8j25tK7209u2O1U/G72VO63U67BfzUAE6sMz/N/eaAXv4xE8zsQjIB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CQ96wxQAAANwAAAAPAAAAAAAAAAAAAAAA&#10;AJ8CAABkcnMvZG93bnJldi54bWxQSwUGAAAAAAQABAD3AAAAkQMAAAAA&#10;">
                  <v:imagedata r:id="rId31" o:title="Mouse_brown" grayscale="t"/>
                  <v:path arrowok="t"/>
                </v:shape>
                <v:group id="Group 322" o:spid="_x0000_s1209" style="position:absolute;left:3810;top:2222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<v:group id="Group 323" o:spid="_x0000_s1210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c2q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J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Wc2qsQAAADcAAAA&#10;DwAAAAAAAAAAAAAAAACqAgAAZHJzL2Rvd25yZXYueG1sUEsFBgAAAAAEAAQA+gAAAJsDAAAAAA==&#10;">
                    <v:rect id="Rectangle 324" o:spid="_x0000_s121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NP6scA&#10;AADcAAAADwAAAGRycy9kb3ducmV2LnhtbESPQWvCQBSE74X+h+UVvIhutKVIdBWxtORQCrV68PbM&#10;vmZTs29D9qnpv+8WCj0OM/MNs1j1vlEX6mId2MBknIEiLoOtuTKw+3gezUBFQbbYBCYD3xRhtby9&#10;WWBuw5Xf6bKVSiUIxxwNOJE21zqWjjzGcWiJk/cZOo+SZFdp2+E1wX2jp1n2qD3WnBYctrRxVJ62&#10;Z2/gUPRSfU1e5PWEw/2wcMfy7elozOCuX89BCfXyH/5rF9bA/fQB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DT+rHAAAA3AAAAA8AAAAAAAAAAAAAAAAAmAIAAGRy&#10;cy9kb3ducmV2LnhtbFBLBQYAAAAABAAEAPUAAACMAwAAAAA=&#10;" filled="f" strokecolor="black [3213]" strokeweight="1pt"/>
                    <v:rect id="Rectangle 325" o:spid="_x0000_s121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/qcccA&#10;AADcAAAADwAAAGRycy9kb3ducmV2LnhtbESPQWvCQBSE74X+h+UVvIhutLRIdBWxtORQCrV68PbM&#10;vmZTs29D9qnpv+8WCj0OM/MNs1j1vlEX6mId2MBknIEiLoOtuTKw+3gezUBFQbbYBCYD3xRhtby9&#10;WWBuw5Xf6bKVSiUIxxwNOJE21zqWjjzGcWiJk/cZOo+SZFdp2+E1wX2jp1n2qD3WnBYctrRxVJ62&#10;Z2/gUPRSfU1e5PWEw/2wcMfy7elozOCuX89BCfXyH/5rF9bA/fQB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P6nHHAAAA3AAAAA8AAAAAAAAAAAAAAAAAmAIAAGRy&#10;cy9kb3ducmV2LnhtbFBLBQYAAAAABAAEAPUAAACMAwAAAAA=&#10;" filled="f" strokecolor="black [3213]" strokeweight="1pt"/>
                    <v:rect id="Rectangle 326" o:spid="_x0000_s121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10BsYA&#10;AADcAAAADwAAAGRycy9kb3ducmV2LnhtbESPQWvCQBSE70L/w/IKXkQ3WpASXaW0VHIoBW09eHtm&#10;n9lo9m3Ivmr677uFQo/DzHzDLNe9b9SVulgHNjCdZKCIy2Brrgx8fryOH0FFQbbYBCYD3xRhvbob&#10;LDG34cZbuu6kUgnCMUcDTqTNtY6lI49xElri5J1C51GS7CptO7wluG/0LMvm2mPNacFhS8+Oysvu&#10;yxs4FL1U5+lG3i442o8KdyzfX47GDO/7pwUooV7+w3/twhp4mM3h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10BsYAAADcAAAADwAAAAAAAAAAAAAAAACYAgAAZHJz&#10;L2Rvd25yZXYueG1sUEsFBgAAAAAEAAQA9QAAAIsDAAAAAA==&#10;" filled="f" strokecolor="black [3213]" strokeweight="1pt"/>
                  </v:group>
                  <v:group id="Group 327" o:spid="_x0000_s1214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  <v:rect id="Rectangle 328" o:spid="_x0000_s121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5F78MA&#10;AADcAAAADwAAAGRycy9kb3ducmV2LnhtbERPTWvCQBC9C/0Pywi9SN2oICV1FWlpyUGEanvobcxO&#10;s6nZ2ZAdNf5791Dw+Hjfi1XvG3WmLtaBDUzGGSjiMtiaKwNf+/enZ1BRkC02gcnAlSKslg+DBeY2&#10;XPiTzjupVArhmKMBJ9LmWsfSkcc4Di1x4n5D51ES7CptO7ykcN/oaZbNtceaU4PDll4dlcfdyRv4&#10;KXqp/iYfsjni6HtUuEO5fTsY8zjs1y+ghHq5i//dhTUwm6a16Uw6Anp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5F78MAAADcAAAADwAAAAAAAAAAAAAAAACYAgAAZHJzL2Rv&#10;d25yZXYueG1sUEsFBgAAAAAEAAQA9QAAAIgDAAAAAA==&#10;" filled="f" strokecolor="black [3213]" strokeweight="1pt"/>
                    <v:rect id="Rectangle 329" o:spid="_x0000_s121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gdMcA&#10;AADcAAAADwAAAGRycy9kb3ducmV2LnhtbESPQWvCQBSE74X+h+UVvIhutFBqdBWxtORQCrV68PbM&#10;vmZTs29D9qnpv+8WCj0OM/MNs1j1vlEX6mId2MBknIEiLoOtuTKw+3gePYKKgmyxCUwGvinCanl7&#10;s8Dchiu/02UrlUoQjjkacCJtrnUsHXmM49ASJ+8zdB4lya7StsNrgvtGT7PsQXusOS04bGnjqDxt&#10;z97Aoeil+pq8yOsJh/th4Y7l29PRmMFdv56DEurlP/zXLqyB++kM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C4HTHAAAA3AAAAA8AAAAAAAAAAAAAAAAAmAIAAGRy&#10;cy9kb3ducmV2LnhtbFBLBQYAAAAABAAEAPUAAACMAwAAAAA=&#10;" filled="f" strokecolor="black [3213]" strokeweight="1pt"/>
                    <v:rect id="Rectangle 330" o:spid="_x0000_s121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HfNMMA&#10;AADcAAAADwAAAGRycy9kb3ducmV2LnhtbERPTWvCQBC9F/wPywhepG6sUErqKqJYcpCCtj30Nman&#10;2dTsbMiOGv999yD0+Hjf82XvG3WhLtaBDUwnGSjiMtiaKwOfH9vHF1BRkC02gcnAjSIsF4OHOeY2&#10;XHlPl4NUKoVwzNGAE2lzrWPpyGOchJY4cT+h8ygJdpW2HV5TuG/0U5Y9a481pwaHLa0dlafD2Rv4&#10;Lnqpfqdvsjvh+GtcuGP5vjkaMxr2q1dQQr38i+/uwhqYzdL8dCYdAb3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HfNMMAAADcAAAADwAAAAAAAAAAAAAAAACYAgAAZHJzL2Rv&#10;d25yZXYueG1sUEsFBgAAAAAEAAQA9QAAAIgDAAAAAA==&#10;" filled="f" strokecolor="black [3213]" strokeweight="1pt"/>
                  </v:group>
                </v:group>
                <v:line id="Straight Connector 331" o:spid="_x0000_s1218" style="position:absolute;flip:y;visibility:visible;mso-wrap-style:square" from="1968,2222" to="1968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CaXMYAAADcAAAADwAAAGRycy9kb3ducmV2LnhtbESPQWsCMRSE7wX/Q3hCL6VmV0HLahRp&#10;KbZgoW7r/bF57i4mL0uS6tpfb4RCj8PMfMMsVr014kQ+tI4V5KMMBHHldMu1gu+v18cnECEiazSO&#10;ScGFAqyWg7sFFtqdeUenMtYiQTgUqKCJsSukDFVDFsPIdcTJOzhvMSbpa6k9nhPcGjnOsqm02HJa&#10;aLCj54aqY/ljFWyP3exjPzb+8vK+KcvPXyMfNrlS98N+PQcRqY//4b/2m1YwmeRwO5OO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6AmlzGAAAA3AAAAA8AAAAAAAAA&#10;AAAAAAAAoQIAAGRycy9kb3ducmV2LnhtbFBLBQYAAAAABAAEAPkAAACUAwAAAAA=&#10;" strokecolor="black [3040]" strokeweight="1pt"/>
                <v:line id="Straight Connector 332" o:spid="_x0000_s1219" style="position:absolute;visibility:visible;mso-wrap-style:square" from="4000,0" to="2368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xA4sUAAADcAAAADwAAAGRycy9kb3ducmV2LnhtbESPUWvCMBSF3wf7D+EKvs3UKmNUowzZ&#10;YD4UrNsPuDbXJq656ZpM6783wmCPh3POdzjL9eBacaY+WM8KppMMBHHtteVGwdfn+9MLiBCRNbae&#10;ScGVAqxXjw9LLLS/cEXnfWxEgnAoUIGJsSukDLUhh2HiO+LkHX3vMCbZN1L3eElw18o8y56lQ8tp&#10;wWBHG0P19/7XKTjtcv82hK3Z/swP5cZmlS3LSqnxaHhdgIg0xP/wX/tDK5jNcrifSUd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oxA4sUAAADcAAAADwAAAAAAAAAA&#10;AAAAAAChAgAAZHJzL2Rvd25yZXYueG1sUEsFBgAAAAAEAAQA+QAAAJMDAAAAAA==&#10;" strokecolor="black [3040]" strokeweight="1pt"/>
                <v:shape id="_x0000_s1220" type="#_x0000_t202" style="position:absolute;left:23050;top:12509;width:5906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Z1OsQA&#10;AADcAAAADwAAAGRycy9kb3ducmV2LnhtbESP3WrCQBSE7wu+w3IEb0rdaGqs0VXaQou3Rh/gmD0m&#10;wezZkN3m5+27hYKXw8x8w+wOg6lFR62rLCtYzCMQxLnVFRcKLuevlzcQziNrrC2TgpEcHPaTpx2m&#10;2vZ8oi7zhQgQdikqKL1vUildXpJBN7cNcfButjXog2wLqVvsA9zUchlFiTRYcVgosaHPkvJ79mMU&#10;3I7982rTX7/9ZX16TT6wWl/tqNRsOrxvQXga/CP83z5qBXEcw9+ZcATk/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mdTrEAAAA3AAAAA8AAAAAAAAAAAAAAAAAmAIAAGRycy9k&#10;b3ducmV2LnhtbFBLBQYAAAAABAAEAPUAAACJAwAAAAA=&#10;" stroked="f">
                  <v:textbox>
                    <w:txbxContent>
                      <w:p w:rsidR="00337D5F" w:rsidRPr="00F338EA" w:rsidRDefault="00337D5F" w:rsidP="00BC1918">
                        <w:pPr>
                          <w:rPr>
                            <w:sz w:val="30"/>
                            <w:szCs w:val="30"/>
                          </w:rPr>
                        </w:pPr>
                        <w:r w:rsidRPr="00F338EA">
                          <w:rPr>
                            <w:sz w:val="30"/>
                            <w:szCs w:val="30"/>
                          </w:rPr>
                          <w:t>EXIT</w:t>
                        </w:r>
                      </w:p>
                    </w:txbxContent>
                  </v:textbox>
                </v:shape>
                <v:line id="Straight Connector 334" o:spid="_x0000_s1221" style="position:absolute;visibility:visible;mso-wrap-style:square" from="23685,13271" to="26289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l9DcUAAADcAAAADwAAAGRycy9kb3ducmV2LnhtbESP0WoCMRRE3wX/IVyhb5qtipStUYoo&#10;1IeFru0H3G5uN2k3N+sm6vr3piD4OMzMGWa57l0jztQF61nB8yQDQVx5bblW8PW5G7+ACBFZY+OZ&#10;FFwpwHo1HCwx1/7CJZ0PsRYJwiFHBSbGNpcyVIYcholviZP34zuHMcmulrrDS4K7Rk6zbCEdWk4L&#10;BlvaGKr+Dien4Pdj6rd92Jv9cf5dbGxW2qIolXoa9W+vICL18RG+t9+1gtlsDv9n0hG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il9DcUAAADcAAAADwAAAAAAAAAA&#10;AAAAAAChAgAAZHJzL2Rvd25yZXYueG1sUEsFBgAAAAAEAAQA+QAAAJMDAAAAAA==&#10;" strokecolor="black [3040]" strokeweight="1pt"/>
                <v:line id="Straight Connector 335" o:spid="_x0000_s1222" style="position:absolute;flip:y;visibility:visible;mso-wrap-style:square" from="23685,0" to="23685,13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ucX8YAAADcAAAADwAAAGRycy9kb3ducmV2LnhtbESPQWsCMRSE74L/ITyhF6lZFduyGqW0&#10;FCtYaLft/bF57i4mL0uS6tpfbwTB4zAz3zCLVWeNOJAPjWMF41EGgrh0uuFKwc/32/0TiBCRNRrH&#10;pOBEAVbLfm+BuXZH/qJDESuRIBxyVFDH2OZShrImi2HkWuLk7Zy3GJP0ldQejwlujZxk2YO02HBa&#10;qLGll5rKffFnFWz37ePH78T40+tmXRSf/0YO12Ol7gbd8xxEpC7ewtf2u1Ywnc7gciYdAbk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7nF/GAAAA3AAAAA8AAAAAAAAA&#10;AAAAAAAAoQIAAGRycy9kb3ducmV2LnhtbFBLBQYAAAAABAAEAPkAAACUAwAAAAA=&#10;" strokecolor="black [3040]" strokeweight="1pt"/>
                <v:line id="Straight Connector 336" o:spid="_x0000_s1223" style="position:absolute;visibility:visible;mso-wrap-style:square" from="1968,15494" to="26289,15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dG4cUAAADcAAAADwAAAGRycy9kb3ducmV2LnhtbESPUWvCMBSF3wf+h3CFva3pdMjojDJE&#10;YT4UrNsPuGvummzNTW2idv/eCIKPh3POdzjz5eBacaI+WM8KnrMcBHHtteVGwdfn5ukVRIjIGlvP&#10;pOCfAiwXo4c5FtqfuaLTPjYiQTgUqMDE2BVShtqQw5D5jjh5P753GJPsG6l7PCe4a+Ukz2fSoeW0&#10;YLCjlaH6b390Cn53E78ewtZsDy/f5crmlS3LSqnH8fD+BiLSEO/hW/tDK5hOZ3A9k46AXF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dG4cUAAADcAAAADwAAAAAAAAAA&#10;AAAAAAChAgAAZHJzL2Rvd25yZXYueG1sUEsFBgAAAAAEAAQA+QAAAJMDAAAAAA==&#10;" strokecolor="black [3040]" strokeweight="1pt"/>
                <w10:wrap type="tight"/>
              </v:group>
            </w:pict>
          </mc:Fallback>
        </mc:AlternateContent>
      </w: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   Answer = </w:t>
      </w:r>
      <w:r w:rsidR="009426CF">
        <w:rPr>
          <w:sz w:val="23"/>
          <w:szCs w:val="23"/>
        </w:rPr>
        <w:t>7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       Answer =</w:t>
      </w:r>
      <w:r w:rsidR="009426CF">
        <w:rPr>
          <w:sz w:val="23"/>
          <w:szCs w:val="23"/>
        </w:rPr>
        <w:t xml:space="preserve"> 7</w:t>
      </w: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BC1918" w:rsidRDefault="00BC1918">
      <w:pPr>
        <w:spacing w:after="0" w:line="240" w:lineRule="auto"/>
        <w:rPr>
          <w:sz w:val="23"/>
          <w:szCs w:val="23"/>
        </w:rPr>
      </w:pPr>
    </w:p>
    <w:p w:rsidR="0014604D" w:rsidRDefault="0014604D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br w:type="page"/>
      </w:r>
    </w:p>
    <w:p w:rsidR="0014604D" w:rsidRDefault="0014604D" w:rsidP="00BC1918">
      <w:pPr>
        <w:pStyle w:val="ListParagraph"/>
        <w:spacing w:after="0"/>
        <w:ind w:left="0"/>
        <w:rPr>
          <w:sz w:val="23"/>
          <w:szCs w:val="23"/>
        </w:rPr>
      </w:pPr>
    </w:p>
    <w:p w:rsidR="00C05ED0" w:rsidRDefault="007F4ECE" w:rsidP="00105F58">
      <w:pPr>
        <w:pStyle w:val="ListParagraph"/>
        <w:numPr>
          <w:ilvl w:val="0"/>
          <w:numId w:val="24"/>
        </w:numPr>
        <w:spacing w:after="0"/>
        <w:ind w:left="360"/>
        <w:rPr>
          <w:sz w:val="23"/>
          <w:szCs w:val="23"/>
        </w:rPr>
      </w:pPr>
      <w:r>
        <w:rPr>
          <w:sz w:val="23"/>
          <w:szCs w:val="23"/>
        </w:rPr>
        <w:t xml:space="preserve">Determine the </w:t>
      </w:r>
      <w:r w:rsidR="00105F58">
        <w:rPr>
          <w:sz w:val="23"/>
          <w:szCs w:val="23"/>
        </w:rPr>
        <w:t xml:space="preserve">total </w:t>
      </w:r>
      <w:r>
        <w:rPr>
          <w:sz w:val="23"/>
          <w:szCs w:val="23"/>
        </w:rPr>
        <w:t xml:space="preserve">number of routes through each </w:t>
      </w:r>
      <w:r w:rsidR="00CF4780">
        <w:rPr>
          <w:sz w:val="23"/>
          <w:szCs w:val="23"/>
        </w:rPr>
        <w:t>maze</w:t>
      </w:r>
      <w:r>
        <w:rPr>
          <w:sz w:val="23"/>
          <w:szCs w:val="23"/>
        </w:rPr>
        <w:t xml:space="preserve"> now that a trap has been placed in each</w:t>
      </w:r>
      <w:r w:rsidR="00CF4780">
        <w:rPr>
          <w:sz w:val="23"/>
          <w:szCs w:val="23"/>
        </w:rPr>
        <w:t xml:space="preserve"> of them</w:t>
      </w:r>
      <w:r>
        <w:rPr>
          <w:sz w:val="23"/>
          <w:szCs w:val="23"/>
        </w:rPr>
        <w:t>.</w:t>
      </w:r>
    </w:p>
    <w:p w:rsidR="00006C5C" w:rsidRDefault="00337D5F" w:rsidP="00943BF1">
      <w:pPr>
        <w:pStyle w:val="ListParagraph"/>
        <w:spacing w:after="0"/>
        <w:ind w:left="0"/>
        <w:rPr>
          <w:sz w:val="16"/>
          <w:szCs w:val="16"/>
        </w:rPr>
      </w:pPr>
      <w:r w:rsidRPr="00337D5F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59456" behindDoc="0" locked="0" layoutInCell="1" allowOverlap="1" wp14:anchorId="7A7FB9D9" wp14:editId="1109B072">
                <wp:simplePos x="0" y="0"/>
                <wp:positionH relativeFrom="column">
                  <wp:posOffset>3352800</wp:posOffset>
                </wp:positionH>
                <wp:positionV relativeFrom="paragraph">
                  <wp:posOffset>793115</wp:posOffset>
                </wp:positionV>
                <wp:extent cx="828675" cy="1403985"/>
                <wp:effectExtent l="0" t="0" r="9525" b="444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D5F" w:rsidRPr="00337D5F" w:rsidRDefault="00337D5F" w:rsidP="00337D5F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15 Ways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224" type="#_x0000_t202" style="position:absolute;margin-left:264pt;margin-top:62.45pt;width:65.25pt;height:110.55pt;z-index:251859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" stroked="f">
                <v:textbox style="mso-fit-shape-to-text:t">
                  <w:txbxContent>
                    <w:p w:rsidR="00337D5F" w:rsidRPr="00337D5F" w:rsidRDefault="00337D5F" w:rsidP="00337D5F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>15 Ways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53312" behindDoc="0" locked="0" layoutInCell="1" allowOverlap="1" wp14:anchorId="38A4999A" wp14:editId="1DA577EC">
                <wp:simplePos x="0" y="0"/>
                <wp:positionH relativeFrom="column">
                  <wp:posOffset>2451735</wp:posOffset>
                </wp:positionH>
                <wp:positionV relativeFrom="paragraph">
                  <wp:posOffset>1910715</wp:posOffset>
                </wp:positionV>
                <wp:extent cx="393065" cy="308610"/>
                <wp:effectExtent l="0" t="0" r="0" b="0"/>
                <wp:wrapNone/>
                <wp:docPr id="40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25" type="#_x0000_t202" style="position:absolute;margin-left:193.05pt;margin-top:150.45pt;width:30.95pt;height:24.3pt;z-index:25185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An2ugIAAMM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 wp14:anchorId="6FF65D71" wp14:editId="596BA78B">
                <wp:simplePos x="0" y="0"/>
                <wp:positionH relativeFrom="column">
                  <wp:posOffset>1861185</wp:posOffset>
                </wp:positionH>
                <wp:positionV relativeFrom="paragraph">
                  <wp:posOffset>1908810</wp:posOffset>
                </wp:positionV>
                <wp:extent cx="393065" cy="308610"/>
                <wp:effectExtent l="0" t="0" r="0" b="0"/>
                <wp:wrapNone/>
                <wp:docPr id="40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26" type="#_x0000_t202" style="position:absolute;margin-left:146.55pt;margin-top:150.3pt;width:30.95pt;height:24.3pt;z-index:25185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12076421" wp14:editId="4098F74B">
                <wp:simplePos x="0" y="0"/>
                <wp:positionH relativeFrom="column">
                  <wp:posOffset>2435225</wp:posOffset>
                </wp:positionH>
                <wp:positionV relativeFrom="paragraph">
                  <wp:posOffset>1310640</wp:posOffset>
                </wp:positionV>
                <wp:extent cx="393065" cy="308610"/>
                <wp:effectExtent l="0" t="0" r="0" b="0"/>
                <wp:wrapNone/>
                <wp:docPr id="40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27" type="#_x0000_t202" style="position:absolute;margin-left:191.75pt;margin-top:103.2pt;width:30.95pt;height:24.3pt;z-index:2518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vCMuQIAAMM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9216" behindDoc="0" locked="0" layoutInCell="1" allowOverlap="1" wp14:anchorId="4753BFA7" wp14:editId="72EC477A">
                <wp:simplePos x="0" y="0"/>
                <wp:positionH relativeFrom="column">
                  <wp:posOffset>1861185</wp:posOffset>
                </wp:positionH>
                <wp:positionV relativeFrom="paragraph">
                  <wp:posOffset>1320165</wp:posOffset>
                </wp:positionV>
                <wp:extent cx="393065" cy="308610"/>
                <wp:effectExtent l="0" t="0" r="0" b="0"/>
                <wp:wrapNone/>
                <wp:docPr id="40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28" type="#_x0000_t202" style="position:absolute;margin-left:146.55pt;margin-top:103.95pt;width:30.95pt;height:24.3pt;z-index:25184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xp4ugIAAMM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51264" behindDoc="0" locked="0" layoutInCell="1" allowOverlap="1" wp14:anchorId="6D7EFD0B" wp14:editId="3BBE743A">
                <wp:simplePos x="0" y="0"/>
                <wp:positionH relativeFrom="column">
                  <wp:posOffset>1270635</wp:posOffset>
                </wp:positionH>
                <wp:positionV relativeFrom="paragraph">
                  <wp:posOffset>1912620</wp:posOffset>
                </wp:positionV>
                <wp:extent cx="393065" cy="308610"/>
                <wp:effectExtent l="0" t="0" r="0" b="0"/>
                <wp:wrapNone/>
                <wp:docPr id="40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29" type="#_x0000_t202" style="position:absolute;margin-left:100.05pt;margin-top:150.6pt;width:30.95pt;height:24.3pt;z-index:25185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TiJugIAAMM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147D97D6" wp14:editId="31369A26">
                <wp:simplePos x="0" y="0"/>
                <wp:positionH relativeFrom="column">
                  <wp:posOffset>1294130</wp:posOffset>
                </wp:positionH>
                <wp:positionV relativeFrom="paragraph">
                  <wp:posOffset>1289685</wp:posOffset>
                </wp:positionV>
                <wp:extent cx="393065" cy="308610"/>
                <wp:effectExtent l="0" t="0" r="0" b="0"/>
                <wp:wrapNone/>
                <wp:docPr id="40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0" type="#_x0000_t202" style="position:absolute;margin-left:101.9pt;margin-top:101.55pt;width:30.95pt;height:24.3pt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ZFugIAAMM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16C4807E" wp14:editId="0B822FB4">
                <wp:simplePos x="0" y="0"/>
                <wp:positionH relativeFrom="column">
                  <wp:posOffset>687070</wp:posOffset>
                </wp:positionH>
                <wp:positionV relativeFrom="paragraph">
                  <wp:posOffset>1916430</wp:posOffset>
                </wp:positionV>
                <wp:extent cx="393065" cy="308610"/>
                <wp:effectExtent l="0" t="0" r="0" b="0"/>
                <wp:wrapNone/>
                <wp:docPr id="40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1" type="#_x0000_t202" style="position:absolute;margin-left:54.1pt;margin-top:150.9pt;width:30.95pt;height:24.3pt;z-index:2518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AqwuQIAAMQ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3072" behindDoc="0" locked="0" layoutInCell="1" allowOverlap="1" wp14:anchorId="1C6CBC46" wp14:editId="127F7F88">
                <wp:simplePos x="0" y="0"/>
                <wp:positionH relativeFrom="column">
                  <wp:posOffset>687070</wp:posOffset>
                </wp:positionH>
                <wp:positionV relativeFrom="paragraph">
                  <wp:posOffset>1310640</wp:posOffset>
                </wp:positionV>
                <wp:extent cx="393065" cy="308610"/>
                <wp:effectExtent l="0" t="0" r="0" b="0"/>
                <wp:wrapNone/>
                <wp:docPr id="39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2" type="#_x0000_t202" style="position:absolute;margin-left:54.1pt;margin-top:103.2pt;width:30.95pt;height:24.3pt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GefuQIAAMQ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8192" behindDoc="0" locked="0" layoutInCell="1" allowOverlap="1" wp14:anchorId="404C3D6D" wp14:editId="47DD6134">
                <wp:simplePos x="0" y="0"/>
                <wp:positionH relativeFrom="column">
                  <wp:posOffset>2444750</wp:posOffset>
                </wp:positionH>
                <wp:positionV relativeFrom="paragraph">
                  <wp:posOffset>710565</wp:posOffset>
                </wp:positionV>
                <wp:extent cx="393065" cy="308610"/>
                <wp:effectExtent l="0" t="0" r="0" b="0"/>
                <wp:wrapNone/>
                <wp:docPr id="40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3" type="#_x0000_t202" style="position:absolute;margin-left:192.5pt;margin-top:55.95pt;width:30.95pt;height:24.3pt;z-index:2518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KuwIAAMQ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12E6E33B" wp14:editId="3EA81205">
                <wp:simplePos x="0" y="0"/>
                <wp:positionH relativeFrom="column">
                  <wp:posOffset>1858645</wp:posOffset>
                </wp:positionH>
                <wp:positionV relativeFrom="paragraph">
                  <wp:posOffset>708660</wp:posOffset>
                </wp:positionV>
                <wp:extent cx="393065" cy="308610"/>
                <wp:effectExtent l="0" t="0" r="0" b="0"/>
                <wp:wrapNone/>
                <wp:docPr id="40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4" type="#_x0000_t202" style="position:absolute;margin-left:146.35pt;margin-top:55.8pt;width:30.95pt;height:24.3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50C81D83" wp14:editId="2821004F">
                <wp:simplePos x="0" y="0"/>
                <wp:positionH relativeFrom="column">
                  <wp:posOffset>687070</wp:posOffset>
                </wp:positionH>
                <wp:positionV relativeFrom="paragraph">
                  <wp:posOffset>706755</wp:posOffset>
                </wp:positionV>
                <wp:extent cx="393065" cy="308610"/>
                <wp:effectExtent l="0" t="0" r="0" b="0"/>
                <wp:wrapNone/>
                <wp:docPr id="39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5" type="#_x0000_t202" style="position:absolute;margin-left:54.1pt;margin-top:55.65pt;width:30.95pt;height:24.3pt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9iuuwIAAMQ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1515A8C0" wp14:editId="7AF77D40">
                <wp:simplePos x="0" y="0"/>
                <wp:positionH relativeFrom="column">
                  <wp:posOffset>2432685</wp:posOffset>
                </wp:positionH>
                <wp:positionV relativeFrom="paragraph">
                  <wp:posOffset>163195</wp:posOffset>
                </wp:positionV>
                <wp:extent cx="393065" cy="308610"/>
                <wp:effectExtent l="0" t="0" r="0" b="0"/>
                <wp:wrapNone/>
                <wp:docPr id="39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6" type="#_x0000_t202" style="position:absolute;margin-left:191.55pt;margin-top:12.85pt;width:30.95pt;height:24.3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Se6uwIAAMQ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038D069A" wp14:editId="5442E948">
                <wp:simplePos x="0" y="0"/>
                <wp:positionH relativeFrom="column">
                  <wp:posOffset>1859280</wp:posOffset>
                </wp:positionH>
                <wp:positionV relativeFrom="paragraph">
                  <wp:posOffset>161290</wp:posOffset>
                </wp:positionV>
                <wp:extent cx="393065" cy="308610"/>
                <wp:effectExtent l="0" t="0" r="0" b="0"/>
                <wp:wrapNone/>
                <wp:docPr id="39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7" type="#_x0000_t202" style="position:absolute;margin-left:146.4pt;margin-top:12.7pt;width:30.95pt;height:24.3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8DeuwIAAMQ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25FC56DC" wp14:editId="5C9CF862">
                <wp:simplePos x="0" y="0"/>
                <wp:positionH relativeFrom="column">
                  <wp:posOffset>1268730</wp:posOffset>
                </wp:positionH>
                <wp:positionV relativeFrom="paragraph">
                  <wp:posOffset>161925</wp:posOffset>
                </wp:positionV>
                <wp:extent cx="393065" cy="308610"/>
                <wp:effectExtent l="0" t="0" r="0" b="0"/>
                <wp:wrapNone/>
                <wp:docPr id="393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8" type="#_x0000_t202" style="position:absolute;margin-left:99.9pt;margin-top:12.75pt;width:30.95pt;height:24.3pt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0CF1A5DD" wp14:editId="2D74D618">
                <wp:simplePos x="0" y="0"/>
                <wp:positionH relativeFrom="column">
                  <wp:posOffset>687705</wp:posOffset>
                </wp:positionH>
                <wp:positionV relativeFrom="paragraph">
                  <wp:posOffset>160655</wp:posOffset>
                </wp:positionV>
                <wp:extent cx="393065" cy="308610"/>
                <wp:effectExtent l="0" t="0" r="0" b="0"/>
                <wp:wrapNone/>
                <wp:docPr id="39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39" type="#_x0000_t202" style="position:absolute;margin-left:54.15pt;margin-top:12.65pt;width:30.95pt;height:24.3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76462325" wp14:editId="7BBF26C4">
                <wp:simplePos x="0" y="0"/>
                <wp:positionH relativeFrom="column">
                  <wp:posOffset>106045</wp:posOffset>
                </wp:positionH>
                <wp:positionV relativeFrom="paragraph">
                  <wp:posOffset>1887220</wp:posOffset>
                </wp:positionV>
                <wp:extent cx="393065" cy="308610"/>
                <wp:effectExtent l="0" t="0" r="0" b="0"/>
                <wp:wrapNone/>
                <wp:docPr id="39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0" type="#_x0000_t202" style="position:absolute;margin-left:8.35pt;margin-top:148.6pt;width:30.95pt;height:24.3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6F3F35CB" wp14:editId="66FFB20B">
                <wp:simplePos x="0" y="0"/>
                <wp:positionH relativeFrom="column">
                  <wp:posOffset>123825</wp:posOffset>
                </wp:positionH>
                <wp:positionV relativeFrom="paragraph">
                  <wp:posOffset>1333500</wp:posOffset>
                </wp:positionV>
                <wp:extent cx="393065" cy="308610"/>
                <wp:effectExtent l="0" t="0" r="0" b="0"/>
                <wp:wrapNone/>
                <wp:docPr id="39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1" type="#_x0000_t202" style="position:absolute;margin-left:9.75pt;margin-top:105pt;width:30.95pt;height:24.3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vluQIAAMQ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1BBD" w:rsidRPr="005C1BBD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7A5E2F3A" wp14:editId="0A46BF1B">
                <wp:simplePos x="0" y="0"/>
                <wp:positionH relativeFrom="column">
                  <wp:posOffset>134620</wp:posOffset>
                </wp:positionH>
                <wp:positionV relativeFrom="paragraph">
                  <wp:posOffset>685165</wp:posOffset>
                </wp:positionV>
                <wp:extent cx="393065" cy="308610"/>
                <wp:effectExtent l="0" t="0" r="0" b="0"/>
                <wp:wrapNone/>
                <wp:docPr id="39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5C1B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2" type="#_x0000_t202" style="position:absolute;margin-left:10.6pt;margin-top:53.95pt;width:30.95pt;height:24.3p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" filled="f" stroked="f" strokecolor="white">
                <v:textbox>
                  <w:txbxContent>
                    <w:p w:rsidR="00337D5F" w:rsidRPr="00972A9D" w:rsidRDefault="00337D5F" w:rsidP="005C1B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C1918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5072" behindDoc="0" locked="0" layoutInCell="1" allowOverlap="1" wp14:anchorId="571E2C2C" wp14:editId="3B918B1F">
            <wp:simplePos x="0" y="0"/>
            <wp:positionH relativeFrom="column">
              <wp:posOffset>-4445</wp:posOffset>
            </wp:positionH>
            <wp:positionV relativeFrom="paragraph">
              <wp:posOffset>222885</wp:posOffset>
            </wp:positionV>
            <wp:extent cx="456565" cy="170815"/>
            <wp:effectExtent l="0" t="0" r="635" b="635"/>
            <wp:wrapNone/>
            <wp:docPr id="136" name="Picture 136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89D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9168" behindDoc="1" locked="0" layoutInCell="1" allowOverlap="1" wp14:anchorId="5992F6C2" wp14:editId="761149CA">
            <wp:simplePos x="0" y="0"/>
            <wp:positionH relativeFrom="column">
              <wp:posOffset>1266825</wp:posOffset>
            </wp:positionH>
            <wp:positionV relativeFrom="paragraph">
              <wp:posOffset>4867910</wp:posOffset>
            </wp:positionV>
            <wp:extent cx="450215" cy="394970"/>
            <wp:effectExtent l="0" t="0" r="6985" b="508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89D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8144" behindDoc="1" locked="0" layoutInCell="1" allowOverlap="1" wp14:anchorId="1048B802" wp14:editId="50C7CE50">
            <wp:simplePos x="0" y="0"/>
            <wp:positionH relativeFrom="column">
              <wp:posOffset>4871085</wp:posOffset>
            </wp:positionH>
            <wp:positionV relativeFrom="paragraph">
              <wp:posOffset>3676650</wp:posOffset>
            </wp:positionV>
            <wp:extent cx="450215" cy="394970"/>
            <wp:effectExtent l="0" t="0" r="6985" b="508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89D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7120" behindDoc="1" locked="0" layoutInCell="1" allowOverlap="1" wp14:anchorId="1C42A5A3" wp14:editId="43D91822">
            <wp:simplePos x="0" y="0"/>
            <wp:positionH relativeFrom="column">
              <wp:posOffset>1234440</wp:posOffset>
            </wp:positionH>
            <wp:positionV relativeFrom="paragraph">
              <wp:posOffset>688975</wp:posOffset>
            </wp:positionV>
            <wp:extent cx="450215" cy="394970"/>
            <wp:effectExtent l="0" t="0" r="6985" b="508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C5C">
        <w:rPr>
          <w:sz w:val="16"/>
          <w:szCs w:val="16"/>
        </w:rPr>
        <w:object w:dxaOrig="4808" w:dyaOrig="3391">
          <v:shape id="_x0000_i1035" type="#_x0000_t75" style="width:262.5pt;height:186pt" o:ole="">
            <v:imagedata r:id="rId25" o:title=""/>
          </v:shape>
          <o:OLEObject Type="Embed" ProgID="FXDraw.Graphic" ShapeID="_x0000_i1035" DrawAspect="Content" ObjectID="_1581917935" r:id="rId32"/>
        </w:object>
      </w:r>
    </w:p>
    <w:p w:rsidR="00006C5C" w:rsidRDefault="003D6B34" w:rsidP="00006C5C">
      <w:pPr>
        <w:pStyle w:val="ListParagraph"/>
        <w:spacing w:after="0"/>
        <w:ind w:left="0"/>
        <w:jc w:val="right"/>
        <w:rPr>
          <w:sz w:val="16"/>
          <w:szCs w:val="16"/>
        </w:rPr>
      </w:pPr>
      <w:r w:rsidRPr="00337D5F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5F753420" wp14:editId="2E5D8A97">
                <wp:simplePos x="0" y="0"/>
                <wp:positionH relativeFrom="column">
                  <wp:posOffset>2524125</wp:posOffset>
                </wp:positionH>
                <wp:positionV relativeFrom="paragraph">
                  <wp:posOffset>869950</wp:posOffset>
                </wp:positionV>
                <wp:extent cx="828675" cy="1403985"/>
                <wp:effectExtent l="0" t="0" r="9525" b="4445"/>
                <wp:wrapNone/>
                <wp:docPr id="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B34" w:rsidRPr="00337D5F" w:rsidRDefault="003D6B34" w:rsidP="003D6B34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23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 xml:space="preserve"> Ways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243" type="#_x0000_t202" style="position:absolute;left:0;text-align:left;margin-left:198.75pt;margin-top:68.5pt;width:65.25pt;height:110.55pt;z-index:251883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" stroked="f">
                <v:textbox style="mso-fit-shape-to-text:t">
                  <w:txbxContent>
                    <w:p w:rsidR="003D6B34" w:rsidRPr="00337D5F" w:rsidRDefault="003D6B34" w:rsidP="003D6B34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>23</w:t>
                      </w:r>
                      <w:r>
                        <w:rPr>
                          <w:color w:val="FF0000"/>
                          <w:sz w:val="24"/>
                        </w:rPr>
                        <w:t xml:space="preserve"> Ways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58C83E6E" wp14:editId="150FDE80">
                <wp:simplePos x="0" y="0"/>
                <wp:positionH relativeFrom="column">
                  <wp:posOffset>4610100</wp:posOffset>
                </wp:positionH>
                <wp:positionV relativeFrom="paragraph">
                  <wp:posOffset>720090</wp:posOffset>
                </wp:positionV>
                <wp:extent cx="393065" cy="308610"/>
                <wp:effectExtent l="0" t="0" r="0" b="0"/>
                <wp:wrapNone/>
                <wp:docPr id="38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4" type="#_x0000_t202" style="position:absolute;left:0;text-align:left;margin-left:363pt;margin-top:56.7pt;width:30.95pt;height:24.3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6948989F" wp14:editId="2114024D">
                <wp:simplePos x="0" y="0"/>
                <wp:positionH relativeFrom="column">
                  <wp:posOffset>5766435</wp:posOffset>
                </wp:positionH>
                <wp:positionV relativeFrom="paragraph">
                  <wp:posOffset>1920875</wp:posOffset>
                </wp:positionV>
                <wp:extent cx="393065" cy="308610"/>
                <wp:effectExtent l="0" t="0" r="0" b="0"/>
                <wp:wrapNone/>
                <wp:docPr id="38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="00340BCE"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5" type="#_x0000_t202" style="position:absolute;left:0;text-align:left;margin-left:454.05pt;margin-top:151.25pt;width:30.95pt;height:24.3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="00340BCE"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4A489DA5" wp14:editId="5ED49D27">
                <wp:simplePos x="0" y="0"/>
                <wp:positionH relativeFrom="column">
                  <wp:posOffset>5175885</wp:posOffset>
                </wp:positionH>
                <wp:positionV relativeFrom="paragraph">
                  <wp:posOffset>1918970</wp:posOffset>
                </wp:positionV>
                <wp:extent cx="393065" cy="308610"/>
                <wp:effectExtent l="0" t="0" r="0" b="0"/>
                <wp:wrapNone/>
                <wp:docPr id="38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6" type="#_x0000_t202" style="position:absolute;left:0;text-align:left;margin-left:407.55pt;margin-top:151.1pt;width:30.95pt;height:24.3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 wp14:anchorId="0A3893C5" wp14:editId="3789A224">
                <wp:simplePos x="0" y="0"/>
                <wp:positionH relativeFrom="column">
                  <wp:posOffset>4585335</wp:posOffset>
                </wp:positionH>
                <wp:positionV relativeFrom="paragraph">
                  <wp:posOffset>1922780</wp:posOffset>
                </wp:positionV>
                <wp:extent cx="393065" cy="308610"/>
                <wp:effectExtent l="0" t="0" r="0" b="0"/>
                <wp:wrapNone/>
                <wp:docPr id="38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7" type="#_x0000_t202" style="position:absolute;left:0;text-align:left;margin-left:361.05pt;margin-top:151.4pt;width:30.95pt;height:24.3pt;z-index:2518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bYYuQIAAMQ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68A5EC80" wp14:editId="406EEA7A">
                <wp:simplePos x="0" y="0"/>
                <wp:positionH relativeFrom="column">
                  <wp:posOffset>5749925</wp:posOffset>
                </wp:positionH>
                <wp:positionV relativeFrom="paragraph">
                  <wp:posOffset>1320800</wp:posOffset>
                </wp:positionV>
                <wp:extent cx="393065" cy="308610"/>
                <wp:effectExtent l="0" t="0" r="0" b="0"/>
                <wp:wrapNone/>
                <wp:docPr id="38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8" type="#_x0000_t202" style="position:absolute;left:0;text-align:left;margin-left:452.75pt;margin-top:104pt;width:30.95pt;height:24.3pt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bT5uwIAAMQ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1DB88D24" wp14:editId="4C0B6E67">
                <wp:simplePos x="0" y="0"/>
                <wp:positionH relativeFrom="column">
                  <wp:posOffset>5175885</wp:posOffset>
                </wp:positionH>
                <wp:positionV relativeFrom="paragraph">
                  <wp:posOffset>1330325</wp:posOffset>
                </wp:positionV>
                <wp:extent cx="393065" cy="308610"/>
                <wp:effectExtent l="0" t="0" r="0" b="0"/>
                <wp:wrapNone/>
                <wp:docPr id="38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49" type="#_x0000_t202" style="position:absolute;left:0;text-align:left;margin-left:407.55pt;margin-top:104.75pt;width:30.95pt;height:24.3pt;z-index:2518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 wp14:anchorId="053973F9" wp14:editId="0822D008">
                <wp:simplePos x="0" y="0"/>
                <wp:positionH relativeFrom="column">
                  <wp:posOffset>5759450</wp:posOffset>
                </wp:positionH>
                <wp:positionV relativeFrom="paragraph">
                  <wp:posOffset>720725</wp:posOffset>
                </wp:positionV>
                <wp:extent cx="393065" cy="308610"/>
                <wp:effectExtent l="0" t="0" r="0" b="0"/>
                <wp:wrapNone/>
                <wp:docPr id="37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0" type="#_x0000_t202" style="position:absolute;left:0;text-align:left;margin-left:453.5pt;margin-top:56.75pt;width:30.95pt;height:24.3pt;z-index:25187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cIeuwIAAMQ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 wp14:anchorId="737D4783" wp14:editId="282D6933">
                <wp:simplePos x="0" y="0"/>
                <wp:positionH relativeFrom="column">
                  <wp:posOffset>4608830</wp:posOffset>
                </wp:positionH>
                <wp:positionV relativeFrom="paragraph">
                  <wp:posOffset>1299845</wp:posOffset>
                </wp:positionV>
                <wp:extent cx="393065" cy="308610"/>
                <wp:effectExtent l="0" t="0" r="0" b="0"/>
                <wp:wrapNone/>
                <wp:docPr id="37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1" type="#_x0000_t202" style="position:absolute;left:0;text-align:left;margin-left:362.9pt;margin-top:102.35pt;width:30.95pt;height:24.3pt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YLugIAAMQ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2BEC47BB" wp14:editId="228897F8">
                <wp:simplePos x="0" y="0"/>
                <wp:positionH relativeFrom="column">
                  <wp:posOffset>4001770</wp:posOffset>
                </wp:positionH>
                <wp:positionV relativeFrom="paragraph">
                  <wp:posOffset>1926590</wp:posOffset>
                </wp:positionV>
                <wp:extent cx="393065" cy="308610"/>
                <wp:effectExtent l="0" t="0" r="0" b="0"/>
                <wp:wrapNone/>
                <wp:docPr id="37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2" type="#_x0000_t202" style="position:absolute;left:0;text-align:left;margin-left:315.1pt;margin-top:151.7pt;width:30.95pt;height:24.3pt;z-index:2518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STEuwIAAMQ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329E86E4" wp14:editId="06A9A196">
                <wp:simplePos x="0" y="0"/>
                <wp:positionH relativeFrom="column">
                  <wp:posOffset>5173345</wp:posOffset>
                </wp:positionH>
                <wp:positionV relativeFrom="paragraph">
                  <wp:posOffset>718820</wp:posOffset>
                </wp:positionV>
                <wp:extent cx="393065" cy="308610"/>
                <wp:effectExtent l="0" t="0" r="0" b="0"/>
                <wp:wrapNone/>
                <wp:docPr id="37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3" type="#_x0000_t202" style="position:absolute;left:0;text-align:left;margin-left:407.35pt;margin-top:56.6pt;width:30.95pt;height:24.3pt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mDRugIAAMQ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34A6B7E5" wp14:editId="7AE9A1FB">
                <wp:simplePos x="0" y="0"/>
                <wp:positionH relativeFrom="column">
                  <wp:posOffset>4001770</wp:posOffset>
                </wp:positionH>
                <wp:positionV relativeFrom="paragraph">
                  <wp:posOffset>1320800</wp:posOffset>
                </wp:positionV>
                <wp:extent cx="393065" cy="308610"/>
                <wp:effectExtent l="0" t="0" r="0" b="0"/>
                <wp:wrapNone/>
                <wp:docPr id="37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4" type="#_x0000_t202" style="position:absolute;left:0;text-align:left;margin-left:315.1pt;margin-top:104pt;width:30.95pt;height:24.3pt;z-index:25186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2CD5090D" wp14:editId="03C90DF8">
                <wp:simplePos x="0" y="0"/>
                <wp:positionH relativeFrom="column">
                  <wp:posOffset>3420745</wp:posOffset>
                </wp:positionH>
                <wp:positionV relativeFrom="paragraph">
                  <wp:posOffset>1897380</wp:posOffset>
                </wp:positionV>
                <wp:extent cx="393065" cy="308610"/>
                <wp:effectExtent l="0" t="0" r="0" b="0"/>
                <wp:wrapNone/>
                <wp:docPr id="374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5" type="#_x0000_t202" style="position:absolute;left:0;text-align:left;margin-left:269.35pt;margin-top:149.4pt;width:30.95pt;height:24.3pt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eN+uwIAAMQ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7648" behindDoc="0" locked="0" layoutInCell="1" allowOverlap="1" wp14:anchorId="090F0873" wp14:editId="20C3CD4A">
                <wp:simplePos x="0" y="0"/>
                <wp:positionH relativeFrom="column">
                  <wp:posOffset>4001770</wp:posOffset>
                </wp:positionH>
                <wp:positionV relativeFrom="paragraph">
                  <wp:posOffset>716915</wp:posOffset>
                </wp:positionV>
                <wp:extent cx="393065" cy="308610"/>
                <wp:effectExtent l="0" t="0" r="0" b="0"/>
                <wp:wrapNone/>
                <wp:docPr id="37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6" type="#_x0000_t202" style="position:absolute;left:0;text-align:left;margin-left:315.1pt;margin-top:56.45pt;width:30.95pt;height:24.3pt;z-index:25186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TaRugIAAMQ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36069B59" wp14:editId="36826A31">
                <wp:simplePos x="0" y="0"/>
                <wp:positionH relativeFrom="column">
                  <wp:posOffset>3438525</wp:posOffset>
                </wp:positionH>
                <wp:positionV relativeFrom="paragraph">
                  <wp:posOffset>1343660</wp:posOffset>
                </wp:positionV>
                <wp:extent cx="393065" cy="308610"/>
                <wp:effectExtent l="0" t="0" r="0" b="0"/>
                <wp:wrapNone/>
                <wp:docPr id="37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7" type="#_x0000_t202" style="position:absolute;left:0;text-align:left;margin-left:270.75pt;margin-top:105.8pt;width:30.95pt;height:24.3pt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G3luQIAAMQ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6086FDEF" wp14:editId="35C8AE7D">
                <wp:simplePos x="0" y="0"/>
                <wp:positionH relativeFrom="column">
                  <wp:posOffset>3449320</wp:posOffset>
                </wp:positionH>
                <wp:positionV relativeFrom="paragraph">
                  <wp:posOffset>695325</wp:posOffset>
                </wp:positionV>
                <wp:extent cx="393065" cy="308610"/>
                <wp:effectExtent l="0" t="0" r="0" b="0"/>
                <wp:wrapNone/>
                <wp:docPr id="71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8" type="#_x0000_t202" style="position:absolute;left:0;text-align:left;margin-left:271.6pt;margin-top:54.75pt;width:30.95pt;height:24.3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5D03AED4" wp14:editId="7156EA82">
                <wp:simplePos x="0" y="0"/>
                <wp:positionH relativeFrom="column">
                  <wp:posOffset>5173980</wp:posOffset>
                </wp:positionH>
                <wp:positionV relativeFrom="paragraph">
                  <wp:posOffset>171450</wp:posOffset>
                </wp:positionV>
                <wp:extent cx="393065" cy="308610"/>
                <wp:effectExtent l="0" t="0" r="0" b="0"/>
                <wp:wrapNone/>
                <wp:docPr id="1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59" type="#_x0000_t202" style="position:absolute;left:0;text-align:left;margin-left:407.4pt;margin-top:13.5pt;width:30.95pt;height:24.3pt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4C54FAC1" wp14:editId="7324A9B5">
                <wp:simplePos x="0" y="0"/>
                <wp:positionH relativeFrom="column">
                  <wp:posOffset>4583430</wp:posOffset>
                </wp:positionH>
                <wp:positionV relativeFrom="paragraph">
                  <wp:posOffset>172085</wp:posOffset>
                </wp:positionV>
                <wp:extent cx="393065" cy="308610"/>
                <wp:effectExtent l="0" t="0" r="0" b="0"/>
                <wp:wrapNone/>
                <wp:docPr id="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0" type="#_x0000_t202" style="position:absolute;left:0;text-align:left;margin-left:360.9pt;margin-top:13.55pt;width:30.95pt;height:24.3pt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6CEA74FF" wp14:editId="79974089">
                <wp:simplePos x="0" y="0"/>
                <wp:positionH relativeFrom="column">
                  <wp:posOffset>4002405</wp:posOffset>
                </wp:positionH>
                <wp:positionV relativeFrom="paragraph">
                  <wp:posOffset>170815</wp:posOffset>
                </wp:positionV>
                <wp:extent cx="393065" cy="308610"/>
                <wp:effectExtent l="0" t="0" r="0" b="0"/>
                <wp:wrapNone/>
                <wp:docPr id="8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1" type="#_x0000_t202" style="position:absolute;left:0;text-align:left;margin-left:315.15pt;margin-top:13.45pt;width:30.95pt;height:24.3pt;z-index:25186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7D5F" w:rsidRPr="00337D5F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625FE899" wp14:editId="146B2155">
                <wp:simplePos x="0" y="0"/>
                <wp:positionH relativeFrom="column">
                  <wp:posOffset>5747385</wp:posOffset>
                </wp:positionH>
                <wp:positionV relativeFrom="paragraph">
                  <wp:posOffset>173355</wp:posOffset>
                </wp:positionV>
                <wp:extent cx="393065" cy="308610"/>
                <wp:effectExtent l="0" t="0" r="0" b="0"/>
                <wp:wrapNone/>
                <wp:docPr id="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37D5F" w:rsidRPr="00972A9D" w:rsidRDefault="00337D5F" w:rsidP="00337D5F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2" type="#_x0000_t202" style="position:absolute;left:0;text-align:left;margin-left:452.55pt;margin-top:13.65pt;width:30.95pt;height:24.3pt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" filled="f" stroked="f" strokecolor="white">
                <v:textbox>
                  <w:txbxContent>
                    <w:p w:rsidR="00337D5F" w:rsidRPr="00972A9D" w:rsidRDefault="00337D5F" w:rsidP="00337D5F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C1918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4048" behindDoc="0" locked="0" layoutInCell="1" allowOverlap="1" wp14:anchorId="5129DABB" wp14:editId="4DB91572">
            <wp:simplePos x="0" y="0"/>
            <wp:positionH relativeFrom="column">
              <wp:posOffset>3348355</wp:posOffset>
            </wp:positionH>
            <wp:positionV relativeFrom="paragraph">
              <wp:posOffset>214630</wp:posOffset>
            </wp:positionV>
            <wp:extent cx="456565" cy="170815"/>
            <wp:effectExtent l="0" t="0" r="635" b="635"/>
            <wp:wrapNone/>
            <wp:docPr id="135" name="Picture 135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C5C">
        <w:rPr>
          <w:sz w:val="16"/>
          <w:szCs w:val="16"/>
        </w:rPr>
        <w:object w:dxaOrig="4808" w:dyaOrig="3391">
          <v:shape id="_x0000_i1036" type="#_x0000_t75" style="width:262.5pt;height:186pt" o:ole="">
            <v:imagedata r:id="rId25" o:title=""/>
          </v:shape>
          <o:OLEObject Type="Embed" ProgID="FXDraw.Graphic" ShapeID="_x0000_i1036" DrawAspect="Content" ObjectID="_1581917936" r:id="rId33"/>
        </w:object>
      </w:r>
    </w:p>
    <w:p w:rsidR="004B0538" w:rsidRDefault="003D6B34" w:rsidP="00657212">
      <w:pPr>
        <w:pStyle w:val="ListParagraph"/>
        <w:spacing w:after="0"/>
        <w:ind w:left="0"/>
        <w:rPr>
          <w:sz w:val="16"/>
          <w:szCs w:val="16"/>
        </w:rPr>
      </w:pPr>
      <w:r w:rsidRPr="00337D5F">
        <w:rPr>
          <w:noProof/>
          <w:sz w:val="16"/>
          <w:szCs w:val="16"/>
          <w:lang w:eastAsia="en-AU"/>
        </w:rPr>
        <mc:AlternateContent>
          <mc:Choice Requires="wps">
            <w:drawing>
              <wp:anchor distT="0" distB="0" distL="114300" distR="114300" simplePos="0" relativeHeight="251905536" behindDoc="0" locked="0" layoutInCell="1" allowOverlap="1" wp14:anchorId="20A5A3DE" wp14:editId="0D8C3F9D">
                <wp:simplePos x="0" y="0"/>
                <wp:positionH relativeFrom="column">
                  <wp:posOffset>2981325</wp:posOffset>
                </wp:positionH>
                <wp:positionV relativeFrom="paragraph">
                  <wp:posOffset>1195070</wp:posOffset>
                </wp:positionV>
                <wp:extent cx="828675" cy="1403985"/>
                <wp:effectExtent l="0" t="0" r="9525" b="4445"/>
                <wp:wrapNone/>
                <wp:docPr id="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B34" w:rsidRPr="00337D5F" w:rsidRDefault="003D6B34" w:rsidP="003D6B34">
                            <w:pPr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 xml:space="preserve"> Ways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263" type="#_x0000_t202" style="position:absolute;margin-left:234.75pt;margin-top:94.1pt;width:65.25pt;height:110.55pt;z-index:2519055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" stroked="f">
                <v:textbox style="mso-fit-shape-to-text:t">
                  <w:txbxContent>
                    <w:p w:rsidR="003D6B34" w:rsidRPr="00337D5F" w:rsidRDefault="003D6B34" w:rsidP="003D6B34">
                      <w:pPr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>2</w:t>
                      </w:r>
                      <w:r>
                        <w:rPr>
                          <w:color w:val="FF0000"/>
                          <w:sz w:val="24"/>
                        </w:rPr>
                        <w:t>5</w:t>
                      </w:r>
                      <w:r>
                        <w:rPr>
                          <w:color w:val="FF0000"/>
                          <w:sz w:val="24"/>
                        </w:rPr>
                        <w:t xml:space="preserve"> Ways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3488" behindDoc="0" locked="0" layoutInCell="1" allowOverlap="1" wp14:anchorId="1B85EC4A" wp14:editId="7BC6A2AE">
                <wp:simplePos x="0" y="0"/>
                <wp:positionH relativeFrom="column">
                  <wp:posOffset>1288415</wp:posOffset>
                </wp:positionH>
                <wp:positionV relativeFrom="paragraph">
                  <wp:posOffset>753110</wp:posOffset>
                </wp:positionV>
                <wp:extent cx="393065" cy="308610"/>
                <wp:effectExtent l="0" t="0" r="0" b="0"/>
                <wp:wrapNone/>
                <wp:docPr id="42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4" type="#_x0000_t202" style="position:absolute;margin-left:101.45pt;margin-top:59.3pt;width:30.95pt;height:24.3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 wp14:anchorId="0E5BD836" wp14:editId="748251C7">
                <wp:simplePos x="0" y="0"/>
                <wp:positionH relativeFrom="column">
                  <wp:posOffset>2444750</wp:posOffset>
                </wp:positionH>
                <wp:positionV relativeFrom="paragraph">
                  <wp:posOffset>1953895</wp:posOffset>
                </wp:positionV>
                <wp:extent cx="393065" cy="308610"/>
                <wp:effectExtent l="0" t="0" r="0" b="0"/>
                <wp:wrapNone/>
                <wp:docPr id="42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5" type="#_x0000_t202" style="position:absolute;margin-left:192.5pt;margin-top:153.85pt;width:30.95pt;height:24.3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1440" behindDoc="0" locked="0" layoutInCell="1" allowOverlap="1" wp14:anchorId="4688280B" wp14:editId="7075056F">
                <wp:simplePos x="0" y="0"/>
                <wp:positionH relativeFrom="column">
                  <wp:posOffset>1854200</wp:posOffset>
                </wp:positionH>
                <wp:positionV relativeFrom="paragraph">
                  <wp:posOffset>1951990</wp:posOffset>
                </wp:positionV>
                <wp:extent cx="393065" cy="308610"/>
                <wp:effectExtent l="0" t="0" r="0" b="0"/>
                <wp:wrapNone/>
                <wp:docPr id="42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6" type="#_x0000_t202" style="position:absolute;margin-left:146pt;margin-top:153.7pt;width:30.95pt;height:24.3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 wp14:anchorId="545E728D" wp14:editId="465D758C">
                <wp:simplePos x="0" y="0"/>
                <wp:positionH relativeFrom="column">
                  <wp:posOffset>1263650</wp:posOffset>
                </wp:positionH>
                <wp:positionV relativeFrom="paragraph">
                  <wp:posOffset>1955800</wp:posOffset>
                </wp:positionV>
                <wp:extent cx="393065" cy="308610"/>
                <wp:effectExtent l="0" t="0" r="0" b="0"/>
                <wp:wrapNone/>
                <wp:docPr id="42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7" type="#_x0000_t202" style="position:absolute;margin-left:99.5pt;margin-top:154pt;width:30.95pt;height:24.3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0A734C09" wp14:editId="0438B663">
                <wp:simplePos x="0" y="0"/>
                <wp:positionH relativeFrom="column">
                  <wp:posOffset>2428240</wp:posOffset>
                </wp:positionH>
                <wp:positionV relativeFrom="paragraph">
                  <wp:posOffset>1353820</wp:posOffset>
                </wp:positionV>
                <wp:extent cx="393065" cy="308610"/>
                <wp:effectExtent l="0" t="0" r="0" b="0"/>
                <wp:wrapNone/>
                <wp:docPr id="42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8" type="#_x0000_t202" style="position:absolute;margin-left:191.2pt;margin-top:106.6pt;width:30.95pt;height:24.3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w8uwIAAMQ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8368" behindDoc="0" locked="0" layoutInCell="1" allowOverlap="1" wp14:anchorId="0EB9A186" wp14:editId="027655F2">
                <wp:simplePos x="0" y="0"/>
                <wp:positionH relativeFrom="column">
                  <wp:posOffset>1854200</wp:posOffset>
                </wp:positionH>
                <wp:positionV relativeFrom="paragraph">
                  <wp:posOffset>1363345</wp:posOffset>
                </wp:positionV>
                <wp:extent cx="393065" cy="308610"/>
                <wp:effectExtent l="0" t="0" r="0" b="0"/>
                <wp:wrapNone/>
                <wp:docPr id="41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69" type="#_x0000_t202" style="position:absolute;margin-left:146pt;margin-top:107.35pt;width:30.95pt;height:24.3pt;z-index:2518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HSeuwIAAMQ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 wp14:anchorId="10CBC43D" wp14:editId="743408CA">
                <wp:simplePos x="0" y="0"/>
                <wp:positionH relativeFrom="column">
                  <wp:posOffset>2437765</wp:posOffset>
                </wp:positionH>
                <wp:positionV relativeFrom="paragraph">
                  <wp:posOffset>753745</wp:posOffset>
                </wp:positionV>
                <wp:extent cx="393065" cy="308610"/>
                <wp:effectExtent l="0" t="0" r="0" b="0"/>
                <wp:wrapNone/>
                <wp:docPr id="41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0" type="#_x0000_t202" style="position:absolute;margin-left:191.95pt;margin-top:59.35pt;width:30.95pt;height:24.3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vKGugIAAMQ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6320" behindDoc="0" locked="0" layoutInCell="1" allowOverlap="1" wp14:anchorId="0B4219CF" wp14:editId="01E4C763">
                <wp:simplePos x="0" y="0"/>
                <wp:positionH relativeFrom="column">
                  <wp:posOffset>1287145</wp:posOffset>
                </wp:positionH>
                <wp:positionV relativeFrom="paragraph">
                  <wp:posOffset>1332865</wp:posOffset>
                </wp:positionV>
                <wp:extent cx="393065" cy="308610"/>
                <wp:effectExtent l="0" t="0" r="0" b="0"/>
                <wp:wrapNone/>
                <wp:docPr id="41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1" type="#_x0000_t202" style="position:absolute;margin-left:101.35pt;margin-top:104.95pt;width:30.95pt;height:24.3pt;z-index:2518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stLugIAAMQ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 wp14:anchorId="40C1C262" wp14:editId="644B03E4">
                <wp:simplePos x="0" y="0"/>
                <wp:positionH relativeFrom="column">
                  <wp:posOffset>680085</wp:posOffset>
                </wp:positionH>
                <wp:positionV relativeFrom="paragraph">
                  <wp:posOffset>1959610</wp:posOffset>
                </wp:positionV>
                <wp:extent cx="393065" cy="308610"/>
                <wp:effectExtent l="0" t="0" r="0" b="0"/>
                <wp:wrapNone/>
                <wp:docPr id="41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2" type="#_x0000_t202" style="position:absolute;margin-left:53.55pt;margin-top:154.3pt;width:30.95pt;height:24.3pt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2CE12DF3" wp14:editId="55ACA13D">
                <wp:simplePos x="0" y="0"/>
                <wp:positionH relativeFrom="column">
                  <wp:posOffset>1851660</wp:posOffset>
                </wp:positionH>
                <wp:positionV relativeFrom="paragraph">
                  <wp:posOffset>751840</wp:posOffset>
                </wp:positionV>
                <wp:extent cx="393065" cy="308610"/>
                <wp:effectExtent l="0" t="0" r="0" b="0"/>
                <wp:wrapNone/>
                <wp:docPr id="41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3" type="#_x0000_t202" style="position:absolute;margin-left:145.8pt;margin-top:59.2pt;width:30.95pt;height:24.3pt;z-index:25189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EJhugIAAMQ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5AB27275" wp14:editId="0ADDCF6B">
                <wp:simplePos x="0" y="0"/>
                <wp:positionH relativeFrom="column">
                  <wp:posOffset>680085</wp:posOffset>
                </wp:positionH>
                <wp:positionV relativeFrom="paragraph">
                  <wp:posOffset>1353820</wp:posOffset>
                </wp:positionV>
                <wp:extent cx="393065" cy="308610"/>
                <wp:effectExtent l="0" t="0" r="0" b="0"/>
                <wp:wrapNone/>
                <wp:docPr id="41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4" type="#_x0000_t202" style="position:absolute;margin-left:53.55pt;margin-top:106.6pt;width:30.95pt;height:24.3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2224" behindDoc="0" locked="0" layoutInCell="1" allowOverlap="1" wp14:anchorId="7A6AF856" wp14:editId="74C5EB7B">
                <wp:simplePos x="0" y="0"/>
                <wp:positionH relativeFrom="column">
                  <wp:posOffset>99060</wp:posOffset>
                </wp:positionH>
                <wp:positionV relativeFrom="paragraph">
                  <wp:posOffset>1930400</wp:posOffset>
                </wp:positionV>
                <wp:extent cx="393065" cy="308610"/>
                <wp:effectExtent l="0" t="0" r="0" b="0"/>
                <wp:wrapNone/>
                <wp:docPr id="413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5" type="#_x0000_t202" style="position:absolute;margin-left:7.8pt;margin-top:152pt;width:30.95pt;height:24.3pt;z-index:2518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67E7D1C8" wp14:editId="4367C87D">
                <wp:simplePos x="0" y="0"/>
                <wp:positionH relativeFrom="column">
                  <wp:posOffset>680085</wp:posOffset>
                </wp:positionH>
                <wp:positionV relativeFrom="paragraph">
                  <wp:posOffset>749935</wp:posOffset>
                </wp:positionV>
                <wp:extent cx="393065" cy="308610"/>
                <wp:effectExtent l="0" t="0" r="0" b="0"/>
                <wp:wrapNone/>
                <wp:docPr id="41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6" type="#_x0000_t202" style="position:absolute;margin-left:53.55pt;margin-top:59.05pt;width:30.95pt;height:24.3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 wp14:anchorId="7F832D49" wp14:editId="666D4D77">
                <wp:simplePos x="0" y="0"/>
                <wp:positionH relativeFrom="column">
                  <wp:posOffset>116840</wp:posOffset>
                </wp:positionH>
                <wp:positionV relativeFrom="paragraph">
                  <wp:posOffset>1376680</wp:posOffset>
                </wp:positionV>
                <wp:extent cx="393065" cy="308610"/>
                <wp:effectExtent l="0" t="0" r="0" b="0"/>
                <wp:wrapNone/>
                <wp:docPr id="411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7" type="#_x0000_t202" style="position:absolute;margin-left:9.2pt;margin-top:108.4pt;width:30.95pt;height:24.3pt;z-index:2518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0A41C97E" wp14:editId="18DB9289">
                <wp:simplePos x="0" y="0"/>
                <wp:positionH relativeFrom="column">
                  <wp:posOffset>127635</wp:posOffset>
                </wp:positionH>
                <wp:positionV relativeFrom="paragraph">
                  <wp:posOffset>728345</wp:posOffset>
                </wp:positionV>
                <wp:extent cx="393065" cy="308610"/>
                <wp:effectExtent l="0" t="0" r="0" b="0"/>
                <wp:wrapNone/>
                <wp:docPr id="41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8" type="#_x0000_t202" style="position:absolute;margin-left:10.05pt;margin-top:57.35pt;width:30.95pt;height:24.3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3A91483E" wp14:editId="728D4E62">
                <wp:simplePos x="0" y="0"/>
                <wp:positionH relativeFrom="column">
                  <wp:posOffset>1852295</wp:posOffset>
                </wp:positionH>
                <wp:positionV relativeFrom="paragraph">
                  <wp:posOffset>204470</wp:posOffset>
                </wp:positionV>
                <wp:extent cx="393065" cy="308610"/>
                <wp:effectExtent l="0" t="0" r="0" b="0"/>
                <wp:wrapNone/>
                <wp:docPr id="40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79" type="#_x0000_t202" style="position:absolute;margin-left:145.85pt;margin-top:16.1pt;width:30.95pt;height:24.3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3204F9F7" wp14:editId="03F65605">
                <wp:simplePos x="0" y="0"/>
                <wp:positionH relativeFrom="column">
                  <wp:posOffset>680720</wp:posOffset>
                </wp:positionH>
                <wp:positionV relativeFrom="paragraph">
                  <wp:posOffset>203835</wp:posOffset>
                </wp:positionV>
                <wp:extent cx="393065" cy="308610"/>
                <wp:effectExtent l="0" t="0" r="0" b="0"/>
                <wp:wrapNone/>
                <wp:docPr id="38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80" type="#_x0000_t202" style="position:absolute;margin-left:53.6pt;margin-top:16.05pt;width:30.95pt;height:24.3pt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D6B34">
        <w:rPr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1C4EB6C4" wp14:editId="12C6327B">
                <wp:simplePos x="0" y="0"/>
                <wp:positionH relativeFrom="column">
                  <wp:posOffset>2425700</wp:posOffset>
                </wp:positionH>
                <wp:positionV relativeFrom="paragraph">
                  <wp:posOffset>206375</wp:posOffset>
                </wp:positionV>
                <wp:extent cx="393065" cy="308610"/>
                <wp:effectExtent l="0" t="0" r="0" b="0"/>
                <wp:wrapNone/>
                <wp:docPr id="38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B34" w:rsidRPr="00972A9D" w:rsidRDefault="003D6B34" w:rsidP="003D6B34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281" type="#_x0000_t202" style="position:absolute;margin-left:191pt;margin-top:16.25pt;width:30.95pt;height:24.3pt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" filled="f" stroked="f" strokecolor="white">
                <v:textbox>
                  <w:txbxContent>
                    <w:p w:rsidR="003D6B34" w:rsidRPr="00972A9D" w:rsidRDefault="003D6B34" w:rsidP="003D6B34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BC1918">
        <w:rPr>
          <w:noProof/>
          <w:sz w:val="23"/>
          <w:szCs w:val="23"/>
          <w:lang w:eastAsia="en-AU"/>
        </w:rPr>
        <w:drawing>
          <wp:anchor distT="0" distB="0" distL="114300" distR="114300" simplePos="0" relativeHeight="251716096" behindDoc="0" locked="0" layoutInCell="1" allowOverlap="1" wp14:anchorId="588B51C7" wp14:editId="73CD28DD">
            <wp:simplePos x="0" y="0"/>
            <wp:positionH relativeFrom="column">
              <wp:posOffset>-60325</wp:posOffset>
            </wp:positionH>
            <wp:positionV relativeFrom="paragraph">
              <wp:posOffset>199390</wp:posOffset>
            </wp:positionV>
            <wp:extent cx="456565" cy="170815"/>
            <wp:effectExtent l="0" t="0" r="635" b="635"/>
            <wp:wrapNone/>
            <wp:docPr id="137" name="Picture 137" descr="Mouse_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Mouse_brow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C5C">
        <w:rPr>
          <w:sz w:val="16"/>
          <w:szCs w:val="16"/>
        </w:rPr>
        <w:object w:dxaOrig="4808" w:dyaOrig="3391">
          <v:shape id="_x0000_i1037" type="#_x0000_t75" style="width:262.5pt;height:186pt" o:ole="">
            <v:imagedata r:id="rId25" o:title=""/>
          </v:shape>
          <o:OLEObject Type="Embed" ProgID="FXDraw.Graphic" ShapeID="_x0000_i1037" DrawAspect="Content" ObjectID="_1581917937" r:id="rId34"/>
        </w:object>
      </w:r>
      <w:bookmarkStart w:id="0" w:name="_GoBack"/>
      <w:bookmarkEnd w:id="0"/>
    </w:p>
    <w:p w:rsidR="003D6B34" w:rsidRDefault="003D6B34" w:rsidP="00657212">
      <w:pPr>
        <w:pStyle w:val="ListParagraph"/>
        <w:spacing w:after="0"/>
        <w:ind w:left="0"/>
        <w:rPr>
          <w:sz w:val="16"/>
          <w:szCs w:val="16"/>
        </w:rPr>
      </w:pPr>
    </w:p>
    <w:p w:rsidR="003D6B34" w:rsidRDefault="003D6B34" w:rsidP="00657212">
      <w:pPr>
        <w:pStyle w:val="ListParagraph"/>
        <w:spacing w:after="0"/>
        <w:ind w:left="0"/>
        <w:rPr>
          <w:sz w:val="16"/>
          <w:szCs w:val="16"/>
        </w:rPr>
      </w:pPr>
    </w:p>
    <w:p w:rsidR="003D6B34" w:rsidRDefault="003D6B34" w:rsidP="00657212">
      <w:pPr>
        <w:pStyle w:val="ListParagraph"/>
        <w:spacing w:after="0"/>
        <w:ind w:left="0"/>
        <w:rPr>
          <w:sz w:val="16"/>
          <w:szCs w:val="16"/>
        </w:rPr>
      </w:pPr>
    </w:p>
    <w:p w:rsidR="003D6B34" w:rsidRDefault="003D6B34" w:rsidP="00657212">
      <w:pPr>
        <w:pStyle w:val="ListParagraph"/>
        <w:spacing w:after="0"/>
        <w:ind w:left="0"/>
        <w:rPr>
          <w:sz w:val="16"/>
          <w:szCs w:val="16"/>
        </w:rPr>
      </w:pPr>
    </w:p>
    <w:p w:rsidR="003D6B34" w:rsidRDefault="003D6B34" w:rsidP="00657212">
      <w:pPr>
        <w:pStyle w:val="ListParagraph"/>
        <w:spacing w:after="0"/>
        <w:ind w:left="0"/>
        <w:rPr>
          <w:sz w:val="16"/>
          <w:szCs w:val="16"/>
        </w:rPr>
      </w:pPr>
    </w:p>
    <w:p w:rsidR="003D6B34" w:rsidRDefault="003D6B34" w:rsidP="00657212">
      <w:pPr>
        <w:pStyle w:val="ListParagraph"/>
        <w:spacing w:after="0"/>
        <w:ind w:left="0"/>
        <w:rPr>
          <w:sz w:val="16"/>
          <w:szCs w:val="16"/>
        </w:rPr>
      </w:pPr>
    </w:p>
    <w:p w:rsidR="003D6B34" w:rsidRDefault="003D6B34" w:rsidP="00657212">
      <w:pPr>
        <w:pStyle w:val="ListParagraph"/>
        <w:spacing w:after="0"/>
        <w:ind w:left="0"/>
        <w:rPr>
          <w:sz w:val="16"/>
          <w:szCs w:val="16"/>
        </w:rPr>
      </w:pPr>
    </w:p>
    <w:p w:rsidR="003D6B34" w:rsidRDefault="003D6B34" w:rsidP="00657212">
      <w:pPr>
        <w:pStyle w:val="ListParagraph"/>
        <w:spacing w:after="0"/>
        <w:ind w:left="0"/>
        <w:rPr>
          <w:sz w:val="16"/>
          <w:szCs w:val="16"/>
        </w:rPr>
      </w:pPr>
    </w:p>
    <w:p w:rsidR="003D6B34" w:rsidRDefault="003D6B34" w:rsidP="003D6B34">
      <w:pPr>
        <w:pStyle w:val="ListParagraph"/>
        <w:spacing w:after="0"/>
        <w:ind w:left="0"/>
        <w:jc w:val="center"/>
        <w:rPr>
          <w:sz w:val="24"/>
          <w:szCs w:val="16"/>
        </w:rPr>
      </w:pPr>
    </w:p>
    <w:p w:rsidR="003D6B34" w:rsidRDefault="003D6B34" w:rsidP="003D6B34">
      <w:pPr>
        <w:pStyle w:val="ListParagraph"/>
        <w:spacing w:after="0"/>
        <w:ind w:left="0"/>
        <w:jc w:val="center"/>
        <w:rPr>
          <w:sz w:val="24"/>
          <w:szCs w:val="16"/>
        </w:rPr>
      </w:pPr>
    </w:p>
    <w:p w:rsidR="003D6B34" w:rsidRDefault="003D6B34" w:rsidP="003D6B34">
      <w:pPr>
        <w:pStyle w:val="ListParagraph"/>
        <w:spacing w:after="0"/>
        <w:ind w:left="0"/>
        <w:jc w:val="center"/>
        <w:rPr>
          <w:sz w:val="24"/>
          <w:szCs w:val="16"/>
        </w:rPr>
      </w:pPr>
    </w:p>
    <w:p w:rsidR="003D6B34" w:rsidRDefault="003D6B34" w:rsidP="003D6B34">
      <w:pPr>
        <w:pStyle w:val="ListParagraph"/>
        <w:spacing w:after="0"/>
        <w:ind w:left="0"/>
        <w:jc w:val="center"/>
        <w:rPr>
          <w:sz w:val="24"/>
          <w:szCs w:val="16"/>
        </w:rPr>
      </w:pPr>
    </w:p>
    <w:p w:rsidR="003D6B34" w:rsidRDefault="003D6B34" w:rsidP="003D6B34">
      <w:pPr>
        <w:pStyle w:val="ListParagraph"/>
        <w:spacing w:after="0"/>
        <w:ind w:left="0"/>
        <w:jc w:val="center"/>
        <w:rPr>
          <w:sz w:val="24"/>
          <w:szCs w:val="16"/>
        </w:rPr>
      </w:pPr>
    </w:p>
    <w:p w:rsidR="003D6B34" w:rsidRPr="003D6B34" w:rsidRDefault="003D6B34" w:rsidP="003D6B34">
      <w:pPr>
        <w:pStyle w:val="ListParagraph"/>
        <w:spacing w:after="0"/>
        <w:ind w:left="0"/>
        <w:jc w:val="center"/>
        <w:rPr>
          <w:sz w:val="24"/>
          <w:szCs w:val="16"/>
        </w:rPr>
      </w:pPr>
      <w:r>
        <w:rPr>
          <w:sz w:val="24"/>
          <w:szCs w:val="16"/>
        </w:rPr>
        <w:t>END OF PART A</w:t>
      </w:r>
    </w:p>
    <w:sectPr w:rsidR="003D6B34" w:rsidRPr="003D6B34" w:rsidSect="00885AA9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7D5F" w:rsidRDefault="00337D5F" w:rsidP="00A15EEE">
      <w:pPr>
        <w:spacing w:after="0" w:line="240" w:lineRule="auto"/>
      </w:pPr>
      <w:r>
        <w:separator/>
      </w:r>
    </w:p>
  </w:endnote>
  <w:endnote w:type="continuationSeparator" w:id="0">
    <w:p w:rsidR="00337D5F" w:rsidRDefault="00337D5F" w:rsidP="00A1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7D5F" w:rsidRDefault="00337D5F" w:rsidP="00A15EEE">
      <w:pPr>
        <w:spacing w:after="0" w:line="240" w:lineRule="auto"/>
      </w:pPr>
      <w:r>
        <w:separator/>
      </w:r>
    </w:p>
  </w:footnote>
  <w:footnote w:type="continuationSeparator" w:id="0">
    <w:p w:rsidR="00337D5F" w:rsidRDefault="00337D5F" w:rsidP="00A1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453F7"/>
    <w:multiLevelType w:val="hybridMultilevel"/>
    <w:tmpl w:val="D47E6972"/>
    <w:lvl w:ilvl="0" w:tplc="9BDCAC8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FD342D"/>
    <w:multiLevelType w:val="hybridMultilevel"/>
    <w:tmpl w:val="AF443484"/>
    <w:lvl w:ilvl="0" w:tplc="8770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5AD303A"/>
    <w:multiLevelType w:val="hybridMultilevel"/>
    <w:tmpl w:val="ADA624A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7B37094"/>
    <w:multiLevelType w:val="hybridMultilevel"/>
    <w:tmpl w:val="1D48A38C"/>
    <w:lvl w:ilvl="0" w:tplc="5928AD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0734B4"/>
    <w:multiLevelType w:val="hybridMultilevel"/>
    <w:tmpl w:val="F86022E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DF96216"/>
    <w:multiLevelType w:val="hybridMultilevel"/>
    <w:tmpl w:val="A5702C36"/>
    <w:lvl w:ilvl="0" w:tplc="86C84780">
      <w:start w:val="1"/>
      <w:numFmt w:val="lowerLetter"/>
      <w:lvlText w:val="(%1)"/>
      <w:lvlJc w:val="left"/>
      <w:pPr>
        <w:ind w:left="47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2A1187D"/>
    <w:multiLevelType w:val="hybridMultilevel"/>
    <w:tmpl w:val="6666F11C"/>
    <w:lvl w:ilvl="0" w:tplc="8770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A250DF"/>
    <w:multiLevelType w:val="hybridMultilevel"/>
    <w:tmpl w:val="33665C74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5B76643"/>
    <w:multiLevelType w:val="hybridMultilevel"/>
    <w:tmpl w:val="3F82B5B8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D581681"/>
    <w:multiLevelType w:val="hybridMultilevel"/>
    <w:tmpl w:val="C16253E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C76E03"/>
    <w:multiLevelType w:val="hybridMultilevel"/>
    <w:tmpl w:val="5E38DE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40A64F5"/>
    <w:multiLevelType w:val="hybridMultilevel"/>
    <w:tmpl w:val="B52281FE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63E031A"/>
    <w:multiLevelType w:val="hybridMultilevel"/>
    <w:tmpl w:val="15ACA55E"/>
    <w:lvl w:ilvl="0" w:tplc="693C7FC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CE36574"/>
    <w:multiLevelType w:val="hybridMultilevel"/>
    <w:tmpl w:val="4ABC8DC4"/>
    <w:lvl w:ilvl="0" w:tplc="98F6A4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556EDB"/>
    <w:multiLevelType w:val="hybridMultilevel"/>
    <w:tmpl w:val="C02A94B0"/>
    <w:lvl w:ilvl="0" w:tplc="88DCFD16">
      <w:start w:val="1"/>
      <w:numFmt w:val="lowerLetter"/>
      <w:lvlText w:val="(%1)"/>
      <w:lvlJc w:val="left"/>
      <w:pPr>
        <w:ind w:left="1233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953" w:hanging="360"/>
      </w:pPr>
    </w:lvl>
    <w:lvl w:ilvl="2" w:tplc="0C09001B" w:tentative="1">
      <w:start w:val="1"/>
      <w:numFmt w:val="lowerRoman"/>
      <w:lvlText w:val="%3."/>
      <w:lvlJc w:val="right"/>
      <w:pPr>
        <w:ind w:left="2673" w:hanging="180"/>
      </w:pPr>
    </w:lvl>
    <w:lvl w:ilvl="3" w:tplc="0C09000F" w:tentative="1">
      <w:start w:val="1"/>
      <w:numFmt w:val="decimal"/>
      <w:lvlText w:val="%4."/>
      <w:lvlJc w:val="left"/>
      <w:pPr>
        <w:ind w:left="3393" w:hanging="360"/>
      </w:pPr>
    </w:lvl>
    <w:lvl w:ilvl="4" w:tplc="0C090019" w:tentative="1">
      <w:start w:val="1"/>
      <w:numFmt w:val="lowerLetter"/>
      <w:lvlText w:val="%5."/>
      <w:lvlJc w:val="left"/>
      <w:pPr>
        <w:ind w:left="4113" w:hanging="360"/>
      </w:pPr>
    </w:lvl>
    <w:lvl w:ilvl="5" w:tplc="0C09001B" w:tentative="1">
      <w:start w:val="1"/>
      <w:numFmt w:val="lowerRoman"/>
      <w:lvlText w:val="%6."/>
      <w:lvlJc w:val="right"/>
      <w:pPr>
        <w:ind w:left="4833" w:hanging="180"/>
      </w:pPr>
    </w:lvl>
    <w:lvl w:ilvl="6" w:tplc="0C09000F" w:tentative="1">
      <w:start w:val="1"/>
      <w:numFmt w:val="decimal"/>
      <w:lvlText w:val="%7."/>
      <w:lvlJc w:val="left"/>
      <w:pPr>
        <w:ind w:left="5553" w:hanging="360"/>
      </w:pPr>
    </w:lvl>
    <w:lvl w:ilvl="7" w:tplc="0C090019" w:tentative="1">
      <w:start w:val="1"/>
      <w:numFmt w:val="lowerLetter"/>
      <w:lvlText w:val="%8."/>
      <w:lvlJc w:val="left"/>
      <w:pPr>
        <w:ind w:left="6273" w:hanging="360"/>
      </w:pPr>
    </w:lvl>
    <w:lvl w:ilvl="8" w:tplc="0C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5">
    <w:nsid w:val="54E23385"/>
    <w:multiLevelType w:val="hybridMultilevel"/>
    <w:tmpl w:val="053296D8"/>
    <w:lvl w:ilvl="0" w:tplc="15D4C4E8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57052B47"/>
    <w:multiLevelType w:val="hybridMultilevel"/>
    <w:tmpl w:val="15ACA55E"/>
    <w:lvl w:ilvl="0" w:tplc="693C7FC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9D74EF8"/>
    <w:multiLevelType w:val="hybridMultilevel"/>
    <w:tmpl w:val="7A34B0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A34E25"/>
    <w:multiLevelType w:val="hybridMultilevel"/>
    <w:tmpl w:val="2DE89EF2"/>
    <w:lvl w:ilvl="0" w:tplc="D6622E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12F0261"/>
    <w:multiLevelType w:val="hybridMultilevel"/>
    <w:tmpl w:val="5F468EC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29C4FE5"/>
    <w:multiLevelType w:val="hybridMultilevel"/>
    <w:tmpl w:val="5A3E4FC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6534383"/>
    <w:multiLevelType w:val="hybridMultilevel"/>
    <w:tmpl w:val="BFACCECA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73C47CF"/>
    <w:multiLevelType w:val="hybridMultilevel"/>
    <w:tmpl w:val="C402068E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7DD5BEC"/>
    <w:multiLevelType w:val="hybridMultilevel"/>
    <w:tmpl w:val="C20AA462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8862622"/>
    <w:multiLevelType w:val="hybridMultilevel"/>
    <w:tmpl w:val="2C9838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897494D"/>
    <w:multiLevelType w:val="hybridMultilevel"/>
    <w:tmpl w:val="BF4E978C"/>
    <w:lvl w:ilvl="0" w:tplc="5928AD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9F1239F"/>
    <w:multiLevelType w:val="hybridMultilevel"/>
    <w:tmpl w:val="66066734"/>
    <w:lvl w:ilvl="0" w:tplc="F5345F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DCD151A"/>
    <w:multiLevelType w:val="hybridMultilevel"/>
    <w:tmpl w:val="E8965A4A"/>
    <w:lvl w:ilvl="0" w:tplc="F99C9F3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0B94ABA"/>
    <w:multiLevelType w:val="hybridMultilevel"/>
    <w:tmpl w:val="E4366F0A"/>
    <w:lvl w:ilvl="0" w:tplc="9BDCAC8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BBE7A2D"/>
    <w:multiLevelType w:val="hybridMultilevel"/>
    <w:tmpl w:val="689A55E4"/>
    <w:lvl w:ilvl="0" w:tplc="87707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D197D41"/>
    <w:multiLevelType w:val="hybridMultilevel"/>
    <w:tmpl w:val="13586CDC"/>
    <w:lvl w:ilvl="0" w:tplc="88DCFD16">
      <w:start w:val="1"/>
      <w:numFmt w:val="lowerLetter"/>
      <w:lvlText w:val="(%1)"/>
      <w:lvlJc w:val="left"/>
      <w:pPr>
        <w:ind w:left="36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567" w:hanging="360"/>
      </w:pPr>
    </w:lvl>
    <w:lvl w:ilvl="2" w:tplc="0C09001B" w:tentative="1">
      <w:start w:val="1"/>
      <w:numFmt w:val="lowerRoman"/>
      <w:lvlText w:val="%3."/>
      <w:lvlJc w:val="right"/>
      <w:pPr>
        <w:ind w:left="1287" w:hanging="180"/>
      </w:pPr>
    </w:lvl>
    <w:lvl w:ilvl="3" w:tplc="0C09000F" w:tentative="1">
      <w:start w:val="1"/>
      <w:numFmt w:val="decimal"/>
      <w:lvlText w:val="%4."/>
      <w:lvlJc w:val="left"/>
      <w:pPr>
        <w:ind w:left="2007" w:hanging="360"/>
      </w:pPr>
    </w:lvl>
    <w:lvl w:ilvl="4" w:tplc="0C090019" w:tentative="1">
      <w:start w:val="1"/>
      <w:numFmt w:val="lowerLetter"/>
      <w:lvlText w:val="%5."/>
      <w:lvlJc w:val="left"/>
      <w:pPr>
        <w:ind w:left="2727" w:hanging="360"/>
      </w:pPr>
    </w:lvl>
    <w:lvl w:ilvl="5" w:tplc="0C09001B" w:tentative="1">
      <w:start w:val="1"/>
      <w:numFmt w:val="lowerRoman"/>
      <w:lvlText w:val="%6."/>
      <w:lvlJc w:val="right"/>
      <w:pPr>
        <w:ind w:left="3447" w:hanging="180"/>
      </w:pPr>
    </w:lvl>
    <w:lvl w:ilvl="6" w:tplc="0C09000F" w:tentative="1">
      <w:start w:val="1"/>
      <w:numFmt w:val="decimal"/>
      <w:lvlText w:val="%7."/>
      <w:lvlJc w:val="left"/>
      <w:pPr>
        <w:ind w:left="4167" w:hanging="360"/>
      </w:pPr>
    </w:lvl>
    <w:lvl w:ilvl="7" w:tplc="0C090019" w:tentative="1">
      <w:start w:val="1"/>
      <w:numFmt w:val="lowerLetter"/>
      <w:lvlText w:val="%8."/>
      <w:lvlJc w:val="left"/>
      <w:pPr>
        <w:ind w:left="4887" w:hanging="360"/>
      </w:pPr>
    </w:lvl>
    <w:lvl w:ilvl="8" w:tplc="0C09001B" w:tentative="1">
      <w:start w:val="1"/>
      <w:numFmt w:val="lowerRoman"/>
      <w:lvlText w:val="%9."/>
      <w:lvlJc w:val="right"/>
      <w:pPr>
        <w:ind w:left="5607" w:hanging="180"/>
      </w:pPr>
    </w:lvl>
  </w:abstractNum>
  <w:abstractNum w:abstractNumId="31">
    <w:nsid w:val="7E9A202C"/>
    <w:multiLevelType w:val="hybridMultilevel"/>
    <w:tmpl w:val="D56C2F90"/>
    <w:lvl w:ilvl="0" w:tplc="5928AD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23"/>
  </w:num>
  <w:num w:numId="4">
    <w:abstractNumId w:val="24"/>
  </w:num>
  <w:num w:numId="5">
    <w:abstractNumId w:val="27"/>
  </w:num>
  <w:num w:numId="6">
    <w:abstractNumId w:val="7"/>
  </w:num>
  <w:num w:numId="7">
    <w:abstractNumId w:val="8"/>
  </w:num>
  <w:num w:numId="8">
    <w:abstractNumId w:val="21"/>
  </w:num>
  <w:num w:numId="9">
    <w:abstractNumId w:val="19"/>
  </w:num>
  <w:num w:numId="10">
    <w:abstractNumId w:val="22"/>
  </w:num>
  <w:num w:numId="11">
    <w:abstractNumId w:val="11"/>
  </w:num>
  <w:num w:numId="12">
    <w:abstractNumId w:val="12"/>
  </w:num>
  <w:num w:numId="13">
    <w:abstractNumId w:val="26"/>
  </w:num>
  <w:num w:numId="14">
    <w:abstractNumId w:val="18"/>
  </w:num>
  <w:num w:numId="15">
    <w:abstractNumId w:val="5"/>
  </w:num>
  <w:num w:numId="16">
    <w:abstractNumId w:val="20"/>
  </w:num>
  <w:num w:numId="17">
    <w:abstractNumId w:val="17"/>
  </w:num>
  <w:num w:numId="18">
    <w:abstractNumId w:val="9"/>
  </w:num>
  <w:num w:numId="19">
    <w:abstractNumId w:val="14"/>
  </w:num>
  <w:num w:numId="20">
    <w:abstractNumId w:val="30"/>
  </w:num>
  <w:num w:numId="21">
    <w:abstractNumId w:val="4"/>
  </w:num>
  <w:num w:numId="22">
    <w:abstractNumId w:val="13"/>
  </w:num>
  <w:num w:numId="23">
    <w:abstractNumId w:val="3"/>
  </w:num>
  <w:num w:numId="24">
    <w:abstractNumId w:val="29"/>
  </w:num>
  <w:num w:numId="25">
    <w:abstractNumId w:val="31"/>
  </w:num>
  <w:num w:numId="26">
    <w:abstractNumId w:val="25"/>
  </w:num>
  <w:num w:numId="27">
    <w:abstractNumId w:val="1"/>
  </w:num>
  <w:num w:numId="28">
    <w:abstractNumId w:val="10"/>
  </w:num>
  <w:num w:numId="29">
    <w:abstractNumId w:val="6"/>
  </w:num>
  <w:num w:numId="30">
    <w:abstractNumId w:val="2"/>
  </w:num>
  <w:num w:numId="31">
    <w:abstractNumId w:val="28"/>
  </w:num>
  <w:num w:numId="32">
    <w:abstractNumId w:val="0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953"/>
    <w:rsid w:val="00003A27"/>
    <w:rsid w:val="00006C5C"/>
    <w:rsid w:val="00020270"/>
    <w:rsid w:val="00030F0F"/>
    <w:rsid w:val="00047B9D"/>
    <w:rsid w:val="00060228"/>
    <w:rsid w:val="0006459E"/>
    <w:rsid w:val="00067719"/>
    <w:rsid w:val="00081D4B"/>
    <w:rsid w:val="00082308"/>
    <w:rsid w:val="000851D2"/>
    <w:rsid w:val="000C62E2"/>
    <w:rsid w:val="000D0903"/>
    <w:rsid w:val="000D0A59"/>
    <w:rsid w:val="000D25CF"/>
    <w:rsid w:val="000E0176"/>
    <w:rsid w:val="000E1F8A"/>
    <w:rsid w:val="00105F58"/>
    <w:rsid w:val="00106C1D"/>
    <w:rsid w:val="00117FF0"/>
    <w:rsid w:val="00124C17"/>
    <w:rsid w:val="00126CA5"/>
    <w:rsid w:val="0014604D"/>
    <w:rsid w:val="00153C28"/>
    <w:rsid w:val="00172D8B"/>
    <w:rsid w:val="00185AA3"/>
    <w:rsid w:val="00187A2E"/>
    <w:rsid w:val="00197D32"/>
    <w:rsid w:val="001A70E9"/>
    <w:rsid w:val="001A76A5"/>
    <w:rsid w:val="001B4B00"/>
    <w:rsid w:val="001C5022"/>
    <w:rsid w:val="001C5A61"/>
    <w:rsid w:val="001D6FE0"/>
    <w:rsid w:val="001E2A5E"/>
    <w:rsid w:val="001F509A"/>
    <w:rsid w:val="002131AB"/>
    <w:rsid w:val="002247F7"/>
    <w:rsid w:val="002310FC"/>
    <w:rsid w:val="00236574"/>
    <w:rsid w:val="002426A7"/>
    <w:rsid w:val="00250713"/>
    <w:rsid w:val="002524CC"/>
    <w:rsid w:val="00256133"/>
    <w:rsid w:val="00270E66"/>
    <w:rsid w:val="0027571A"/>
    <w:rsid w:val="002B479E"/>
    <w:rsid w:val="002C1331"/>
    <w:rsid w:val="002C1669"/>
    <w:rsid w:val="002C5BD0"/>
    <w:rsid w:val="003001EE"/>
    <w:rsid w:val="00301235"/>
    <w:rsid w:val="003303E9"/>
    <w:rsid w:val="00337D5F"/>
    <w:rsid w:val="00340BCE"/>
    <w:rsid w:val="003470F9"/>
    <w:rsid w:val="00353583"/>
    <w:rsid w:val="0036689F"/>
    <w:rsid w:val="00381891"/>
    <w:rsid w:val="00391872"/>
    <w:rsid w:val="003A2F33"/>
    <w:rsid w:val="003A4298"/>
    <w:rsid w:val="003D5C07"/>
    <w:rsid w:val="003D6B34"/>
    <w:rsid w:val="003D7263"/>
    <w:rsid w:val="00401BE6"/>
    <w:rsid w:val="004105A1"/>
    <w:rsid w:val="004149DB"/>
    <w:rsid w:val="004330D7"/>
    <w:rsid w:val="00444190"/>
    <w:rsid w:val="0046022E"/>
    <w:rsid w:val="00462D1C"/>
    <w:rsid w:val="004664D8"/>
    <w:rsid w:val="004742A8"/>
    <w:rsid w:val="004A2F60"/>
    <w:rsid w:val="004B008E"/>
    <w:rsid w:val="004B0538"/>
    <w:rsid w:val="004B7679"/>
    <w:rsid w:val="004C1492"/>
    <w:rsid w:val="004D73C0"/>
    <w:rsid w:val="00512696"/>
    <w:rsid w:val="00517559"/>
    <w:rsid w:val="00521BE6"/>
    <w:rsid w:val="005524A1"/>
    <w:rsid w:val="00561384"/>
    <w:rsid w:val="00563AF7"/>
    <w:rsid w:val="00565370"/>
    <w:rsid w:val="00574C5F"/>
    <w:rsid w:val="00576DAE"/>
    <w:rsid w:val="00584C58"/>
    <w:rsid w:val="00595066"/>
    <w:rsid w:val="005A6DD5"/>
    <w:rsid w:val="005B7872"/>
    <w:rsid w:val="005C11BB"/>
    <w:rsid w:val="005C1BBD"/>
    <w:rsid w:val="005E01D4"/>
    <w:rsid w:val="005E143C"/>
    <w:rsid w:val="005E406E"/>
    <w:rsid w:val="00604486"/>
    <w:rsid w:val="006112BD"/>
    <w:rsid w:val="006140AF"/>
    <w:rsid w:val="00614DDD"/>
    <w:rsid w:val="00652F04"/>
    <w:rsid w:val="00654B52"/>
    <w:rsid w:val="00657212"/>
    <w:rsid w:val="00660FFE"/>
    <w:rsid w:val="00662ED0"/>
    <w:rsid w:val="0067412D"/>
    <w:rsid w:val="006750D8"/>
    <w:rsid w:val="00684293"/>
    <w:rsid w:val="00695637"/>
    <w:rsid w:val="006A5153"/>
    <w:rsid w:val="006C41DA"/>
    <w:rsid w:val="006C7387"/>
    <w:rsid w:val="006D1E9F"/>
    <w:rsid w:val="006D5B9C"/>
    <w:rsid w:val="006E2217"/>
    <w:rsid w:val="006F389D"/>
    <w:rsid w:val="006F6659"/>
    <w:rsid w:val="00715AD9"/>
    <w:rsid w:val="00730927"/>
    <w:rsid w:val="007356CB"/>
    <w:rsid w:val="00736DCF"/>
    <w:rsid w:val="0074448A"/>
    <w:rsid w:val="00745192"/>
    <w:rsid w:val="00763420"/>
    <w:rsid w:val="00786AB4"/>
    <w:rsid w:val="00794CC7"/>
    <w:rsid w:val="007A59DB"/>
    <w:rsid w:val="007C4ED1"/>
    <w:rsid w:val="007C7A9A"/>
    <w:rsid w:val="007E5611"/>
    <w:rsid w:val="007F4ECE"/>
    <w:rsid w:val="00802FA0"/>
    <w:rsid w:val="00807A8A"/>
    <w:rsid w:val="0081191F"/>
    <w:rsid w:val="008269DA"/>
    <w:rsid w:val="00844222"/>
    <w:rsid w:val="00876680"/>
    <w:rsid w:val="00885AA9"/>
    <w:rsid w:val="008C5063"/>
    <w:rsid w:val="008E3974"/>
    <w:rsid w:val="009426CF"/>
    <w:rsid w:val="00943BF1"/>
    <w:rsid w:val="0094527E"/>
    <w:rsid w:val="0094636E"/>
    <w:rsid w:val="00961E9D"/>
    <w:rsid w:val="00972A9D"/>
    <w:rsid w:val="00982D32"/>
    <w:rsid w:val="00983A4E"/>
    <w:rsid w:val="009A1082"/>
    <w:rsid w:val="009C1EBE"/>
    <w:rsid w:val="009C556D"/>
    <w:rsid w:val="009D3470"/>
    <w:rsid w:val="009F4F98"/>
    <w:rsid w:val="00A03D79"/>
    <w:rsid w:val="00A048E6"/>
    <w:rsid w:val="00A15EEE"/>
    <w:rsid w:val="00A161DA"/>
    <w:rsid w:val="00A26245"/>
    <w:rsid w:val="00A26392"/>
    <w:rsid w:val="00A31434"/>
    <w:rsid w:val="00A31953"/>
    <w:rsid w:val="00A350A3"/>
    <w:rsid w:val="00A439E2"/>
    <w:rsid w:val="00A44AC7"/>
    <w:rsid w:val="00A53392"/>
    <w:rsid w:val="00A53A7E"/>
    <w:rsid w:val="00A5791D"/>
    <w:rsid w:val="00AC73D3"/>
    <w:rsid w:val="00B45BB2"/>
    <w:rsid w:val="00B47476"/>
    <w:rsid w:val="00B636CA"/>
    <w:rsid w:val="00B767CC"/>
    <w:rsid w:val="00B87A46"/>
    <w:rsid w:val="00B90F61"/>
    <w:rsid w:val="00B9626F"/>
    <w:rsid w:val="00BB2D4C"/>
    <w:rsid w:val="00BB7C10"/>
    <w:rsid w:val="00BC1918"/>
    <w:rsid w:val="00C05ED0"/>
    <w:rsid w:val="00C32F1C"/>
    <w:rsid w:val="00C32FAF"/>
    <w:rsid w:val="00C36E68"/>
    <w:rsid w:val="00C4520D"/>
    <w:rsid w:val="00C4748D"/>
    <w:rsid w:val="00C53DF5"/>
    <w:rsid w:val="00C9379C"/>
    <w:rsid w:val="00CA102B"/>
    <w:rsid w:val="00CA2975"/>
    <w:rsid w:val="00CA47BE"/>
    <w:rsid w:val="00CA4C4A"/>
    <w:rsid w:val="00CD18F3"/>
    <w:rsid w:val="00CE3B9E"/>
    <w:rsid w:val="00CF4780"/>
    <w:rsid w:val="00CF58BC"/>
    <w:rsid w:val="00CF640A"/>
    <w:rsid w:val="00D050EB"/>
    <w:rsid w:val="00D455C1"/>
    <w:rsid w:val="00D5739D"/>
    <w:rsid w:val="00D800A7"/>
    <w:rsid w:val="00D80685"/>
    <w:rsid w:val="00D94FC9"/>
    <w:rsid w:val="00DA4D52"/>
    <w:rsid w:val="00DB5768"/>
    <w:rsid w:val="00DF59B4"/>
    <w:rsid w:val="00DF6E3A"/>
    <w:rsid w:val="00E26602"/>
    <w:rsid w:val="00E436E0"/>
    <w:rsid w:val="00E506E4"/>
    <w:rsid w:val="00E50BD3"/>
    <w:rsid w:val="00E60A77"/>
    <w:rsid w:val="00E65A8A"/>
    <w:rsid w:val="00E7109F"/>
    <w:rsid w:val="00E71A4A"/>
    <w:rsid w:val="00E7403F"/>
    <w:rsid w:val="00E90603"/>
    <w:rsid w:val="00E95E05"/>
    <w:rsid w:val="00E9729E"/>
    <w:rsid w:val="00EA08C2"/>
    <w:rsid w:val="00EC1972"/>
    <w:rsid w:val="00EE22CC"/>
    <w:rsid w:val="00F265A6"/>
    <w:rsid w:val="00F32ADD"/>
    <w:rsid w:val="00F43CA9"/>
    <w:rsid w:val="00F54E13"/>
    <w:rsid w:val="00F55BD9"/>
    <w:rsid w:val="00F61045"/>
    <w:rsid w:val="00F62DBD"/>
    <w:rsid w:val="00F700F4"/>
    <w:rsid w:val="00F8558B"/>
    <w:rsid w:val="00F935F2"/>
    <w:rsid w:val="00FC3BE2"/>
    <w:rsid w:val="00FC621B"/>
    <w:rsid w:val="00FF067F"/>
    <w:rsid w:val="00FF080E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95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95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39E2"/>
    <w:pPr>
      <w:ind w:left="720"/>
      <w:contextualSpacing/>
    </w:pPr>
  </w:style>
  <w:style w:type="table" w:styleId="TableGrid">
    <w:name w:val="Table Grid"/>
    <w:basedOn w:val="TableNormal"/>
    <w:uiPriority w:val="59"/>
    <w:rsid w:val="00E7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A15E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15EE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87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95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95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39E2"/>
    <w:pPr>
      <w:ind w:left="720"/>
      <w:contextualSpacing/>
    </w:pPr>
  </w:style>
  <w:style w:type="table" w:styleId="TableGrid">
    <w:name w:val="Table Grid"/>
    <w:basedOn w:val="TableNormal"/>
    <w:uiPriority w:val="59"/>
    <w:rsid w:val="00E7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A15E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15EE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87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1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3.bin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5" Type="http://schemas.openxmlformats.org/officeDocument/2006/relationships/image" Target="media/image9.wmf"/><Relationship Id="rId33" Type="http://schemas.openxmlformats.org/officeDocument/2006/relationships/oleObject" Target="embeddings/oleObject12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oleObject" Target="embeddings/oleObject5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1.bin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image" Target="media/image1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19BBF-223B-4F23-A333-E071BCEDC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58A75C28</Template>
  <TotalTime>58</TotalTime>
  <Pages>6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Tanaptiks</Company>
  <LinksUpToDate>false</LinksUpToDate>
  <CharactersWithSpaces>3295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Joon Wui Tan</dc:creator>
  <cp:lastModifiedBy>FRASER-JONES Laura</cp:lastModifiedBy>
  <cp:revision>10</cp:revision>
  <cp:lastPrinted>2018-03-05T23:19:00Z</cp:lastPrinted>
  <dcterms:created xsi:type="dcterms:W3CDTF">2018-03-06T04:17:00Z</dcterms:created>
  <dcterms:modified xsi:type="dcterms:W3CDTF">2018-03-07T00:52:00Z</dcterms:modified>
</cp:coreProperties>
</file>