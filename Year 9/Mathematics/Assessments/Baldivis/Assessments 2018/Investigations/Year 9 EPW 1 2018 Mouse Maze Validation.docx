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3243"/>
        <w:gridCol w:w="17"/>
        <w:gridCol w:w="2833"/>
        <w:gridCol w:w="2491"/>
      </w:tblGrid>
      <w:tr w:rsidR="005D7625" w:rsidTr="009A4BDA">
        <w:trPr>
          <w:trHeight w:val="1125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625" w:rsidRPr="00E266C8" w:rsidRDefault="005D7625" w:rsidP="009A4BD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8480" behindDoc="1" locked="0" layoutInCell="1" allowOverlap="1" wp14:anchorId="08BC01AA" wp14:editId="2F988883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-3809</wp:posOffset>
                  </wp:positionV>
                  <wp:extent cx="1117600" cy="1301934"/>
                  <wp:effectExtent l="0" t="0" r="6350" b="0"/>
                  <wp:wrapNone/>
                  <wp:docPr id="128" name="Picture 1" descr="Description: Description: http://upload.wikimedia.org/wikipedia/en/b/b5/Rsh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http://upload.wikimedia.org/wikipedia/en/b/b5/Rsh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442" cy="130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625" w:rsidRPr="005B7872" w:rsidRDefault="005D7625" w:rsidP="009A4BDA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YEAR 9 COMMON</w:t>
            </w:r>
          </w:p>
          <w:p w:rsidR="005D7625" w:rsidRPr="005B7872" w:rsidRDefault="005D7625" w:rsidP="009A4BDA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EPW 1 – SEMESTER 1 2018</w:t>
            </w:r>
          </w:p>
          <w:p w:rsidR="005D7625" w:rsidRPr="00385DB6" w:rsidRDefault="005D7625" w:rsidP="009A4BD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5B7872">
              <w:rPr>
                <w:rFonts w:ascii="Arial" w:hAnsi="Arial" w:cs="Arial"/>
                <w:sz w:val="36"/>
                <w:szCs w:val="44"/>
              </w:rPr>
              <w:t>Pascal’s Triangle and Mice Maze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625" w:rsidRPr="00E266C8" w:rsidRDefault="005D7625" w:rsidP="009A4BD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254" distL="114300" distR="114300" simplePos="0" relativeHeight="251669504" behindDoc="0" locked="0" layoutInCell="1" allowOverlap="1" wp14:anchorId="09B9D472" wp14:editId="3917DE8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45720</wp:posOffset>
                  </wp:positionV>
                  <wp:extent cx="1409700" cy="1060196"/>
                  <wp:effectExtent l="0" t="0" r="0" b="6985"/>
                  <wp:wrapNone/>
                  <wp:docPr id="129" name="Picture 39" descr="http://islamforwest.files.wordpress.com/2012/01/mathematics-i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islamforwest.files.wordpress.com/2012/01/mathematics-ii.jpg"/>
                          <pic:cNvPicPr/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D7625" w:rsidRPr="00EF6B97" w:rsidTr="00246E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D7625" w:rsidRPr="005B7872" w:rsidRDefault="005D7625" w:rsidP="009A4BDA">
            <w:pPr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8"/>
                <w:szCs w:val="20"/>
              </w:rPr>
              <w:t xml:space="preserve"> </w:t>
            </w:r>
            <w:r>
              <w:rPr>
                <w:b/>
                <w:bCs/>
                <w:sz w:val="24"/>
                <w:szCs w:val="20"/>
              </w:rPr>
              <w:t>Name: ___________________________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D7625" w:rsidRPr="005B7872" w:rsidRDefault="005D7625" w:rsidP="009A4BDA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Teacher: _________________________</w:t>
            </w:r>
          </w:p>
        </w:tc>
      </w:tr>
      <w:tr w:rsidR="005D7625" w:rsidRPr="00EF6B97" w:rsidTr="00246E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1099"/>
        </w:trPr>
        <w:tc>
          <w:tcPr>
            <w:tcW w:w="250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D7625" w:rsidRDefault="00246E8D" w:rsidP="005D7625">
            <w:pPr>
              <w:spacing w:before="240"/>
              <w:rPr>
                <w:i/>
                <w:szCs w:val="20"/>
              </w:rPr>
            </w:pPr>
            <w:r>
              <w:rPr>
                <w:b/>
                <w:szCs w:val="20"/>
              </w:rPr>
              <w:t xml:space="preserve">EPW Weighting: </w:t>
            </w:r>
            <w:r w:rsidR="005D7625">
              <w:rPr>
                <w:b/>
                <w:szCs w:val="20"/>
              </w:rPr>
              <w:t xml:space="preserve"> </w:t>
            </w:r>
            <w:r>
              <w:rPr>
                <w:i/>
                <w:szCs w:val="20"/>
              </w:rPr>
              <w:t>10</w:t>
            </w:r>
            <w:r w:rsidR="005D7625" w:rsidRPr="005B7872">
              <w:rPr>
                <w:i/>
                <w:szCs w:val="20"/>
              </w:rPr>
              <w:t>% of the year</w:t>
            </w:r>
          </w:p>
          <w:p w:rsidR="005D7625" w:rsidRPr="005D7625" w:rsidRDefault="005E179E" w:rsidP="005D7625">
            <w:pPr>
              <w:spacing w:before="240"/>
              <w:rPr>
                <w:b/>
              </w:rPr>
            </w:pPr>
            <w:r>
              <w:rPr>
                <w:b/>
                <w:i/>
                <w:szCs w:val="20"/>
              </w:rPr>
              <w:t>Time: 3</w:t>
            </w:r>
            <w:r w:rsidR="005D7625">
              <w:rPr>
                <w:b/>
                <w:i/>
                <w:szCs w:val="20"/>
              </w:rPr>
              <w:t>5 mins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5D7625" w:rsidRDefault="00F8033F" w:rsidP="00246E8D">
            <w:pPr>
              <w:spacing w:before="240"/>
              <w:rPr>
                <w:b/>
                <w:i/>
                <w:szCs w:val="20"/>
              </w:rPr>
            </w:pPr>
            <w:r>
              <w:rPr>
                <w:b/>
                <w:i/>
                <w:szCs w:val="20"/>
              </w:rPr>
              <w:t xml:space="preserve">Common </w:t>
            </w:r>
            <w:r w:rsidR="005D7625">
              <w:rPr>
                <w:b/>
                <w:i/>
                <w:szCs w:val="20"/>
              </w:rPr>
              <w:t>Marks: ________/2</w:t>
            </w:r>
            <w:r w:rsidR="00246E8D">
              <w:rPr>
                <w:b/>
                <w:i/>
                <w:szCs w:val="20"/>
              </w:rPr>
              <w:t>5</w:t>
            </w:r>
            <w:r>
              <w:rPr>
                <w:b/>
                <w:i/>
                <w:szCs w:val="20"/>
              </w:rPr>
              <w:t xml:space="preserve">  </w:t>
            </w:r>
          </w:p>
          <w:p w:rsidR="00246E8D" w:rsidRPr="005D7625" w:rsidRDefault="00246E8D" w:rsidP="00246E8D">
            <w:pPr>
              <w:spacing w:before="240"/>
              <w:rPr>
                <w:b/>
              </w:rPr>
            </w:pPr>
            <w:r>
              <w:rPr>
                <w:b/>
                <w:szCs w:val="20"/>
              </w:rPr>
              <w:t>Accelerated Marks: _________/30</w:t>
            </w:r>
          </w:p>
        </w:tc>
      </w:tr>
      <w:tr w:rsidR="00F8033F" w:rsidRPr="00EF6B97" w:rsidTr="00246E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45"/>
        </w:trPr>
        <w:tc>
          <w:tcPr>
            <w:tcW w:w="250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8033F" w:rsidRPr="005B7872" w:rsidRDefault="00F8033F" w:rsidP="005D7625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Equipment Allowed: Take home component</w:t>
            </w:r>
          </w:p>
        </w:tc>
        <w:tc>
          <w:tcPr>
            <w:tcW w:w="2500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F8033F" w:rsidRPr="005B7872" w:rsidRDefault="00F8033F" w:rsidP="00246E8D">
            <w:pPr>
              <w:rPr>
                <w:b/>
                <w:szCs w:val="20"/>
              </w:rPr>
            </w:pPr>
          </w:p>
        </w:tc>
      </w:tr>
    </w:tbl>
    <w:p w:rsidR="005D7625" w:rsidRPr="00BB7C10" w:rsidRDefault="005D7625" w:rsidP="005D7625">
      <w:pPr>
        <w:spacing w:before="120" w:after="0"/>
        <w:rPr>
          <w:rFonts w:ascii="Copperplate Gothic Light" w:hAnsi="Copperplate Gothic Light"/>
          <w:sz w:val="6"/>
          <w:szCs w:val="20"/>
        </w:rPr>
      </w:pPr>
    </w:p>
    <w:p w:rsidR="005D7625" w:rsidRDefault="005D7625" w:rsidP="005D7625">
      <w:pPr>
        <w:spacing w:before="120" w:after="0"/>
        <w:rPr>
          <w:rFonts w:ascii="Bookman Old Style" w:hAnsi="Bookman Old Style"/>
          <w:sz w:val="36"/>
          <w:szCs w:val="40"/>
        </w:rPr>
      </w:pPr>
      <w:r>
        <w:rPr>
          <w:rFonts w:ascii="Bookman Old Style" w:hAnsi="Bookman Old Style"/>
          <w:sz w:val="36"/>
          <w:szCs w:val="40"/>
        </w:rPr>
        <w:t>PART B – Validation</w:t>
      </w:r>
    </w:p>
    <w:p w:rsidR="0085433B" w:rsidRPr="005D7625" w:rsidRDefault="0085433B" w:rsidP="0085433B">
      <w:pPr>
        <w:pStyle w:val="ListParagraph"/>
        <w:tabs>
          <w:tab w:val="left" w:pos="550"/>
          <w:tab w:val="right" w:pos="10466"/>
        </w:tabs>
        <w:ind w:left="0"/>
        <w:jc w:val="both"/>
        <w:rPr>
          <w:b/>
          <w:sz w:val="24"/>
          <w:szCs w:val="24"/>
          <w:u w:val="single"/>
        </w:rPr>
      </w:pPr>
    </w:p>
    <w:p w:rsidR="0085433B" w:rsidRPr="005D7625" w:rsidRDefault="00B3155F" w:rsidP="0085433B">
      <w:pPr>
        <w:pStyle w:val="ListParagraph"/>
        <w:tabs>
          <w:tab w:val="left" w:pos="550"/>
          <w:tab w:val="right" w:pos="10466"/>
        </w:tabs>
        <w:ind w:left="0"/>
        <w:jc w:val="both"/>
        <w:rPr>
          <w:b/>
          <w:sz w:val="24"/>
          <w:szCs w:val="24"/>
          <w:u w:val="single"/>
        </w:rPr>
      </w:pPr>
      <w:r w:rsidRPr="005D7625">
        <w:rPr>
          <w:b/>
          <w:sz w:val="24"/>
          <w:szCs w:val="24"/>
          <w:u w:val="single"/>
        </w:rPr>
        <w:t>SECTION 1</w:t>
      </w:r>
      <w:r w:rsidR="0085433B" w:rsidRPr="005D7625">
        <w:rPr>
          <w:b/>
          <w:sz w:val="24"/>
          <w:szCs w:val="24"/>
          <w:u w:val="single"/>
        </w:rPr>
        <w:t xml:space="preserve">: PASCALS TRIANGLE </w:t>
      </w:r>
      <w:proofErr w:type="gramStart"/>
      <w:r w:rsidR="0085433B" w:rsidRPr="005D7625">
        <w:rPr>
          <w:b/>
          <w:sz w:val="24"/>
          <w:szCs w:val="24"/>
          <w:u w:val="single"/>
        </w:rPr>
        <w:t>( 8</w:t>
      </w:r>
      <w:proofErr w:type="gramEnd"/>
      <w:r w:rsidR="0085433B" w:rsidRPr="005D7625">
        <w:rPr>
          <w:b/>
          <w:sz w:val="24"/>
          <w:szCs w:val="24"/>
          <w:u w:val="single"/>
        </w:rPr>
        <w:t xml:space="preserve"> marks)</w:t>
      </w:r>
    </w:p>
    <w:p w:rsidR="0085433B" w:rsidRPr="005D7625" w:rsidRDefault="0085433B" w:rsidP="00FF4C99">
      <w:pPr>
        <w:pStyle w:val="ListParagraph"/>
        <w:numPr>
          <w:ilvl w:val="0"/>
          <w:numId w:val="2"/>
        </w:numPr>
        <w:tabs>
          <w:tab w:val="left" w:pos="550"/>
          <w:tab w:val="right" w:pos="10466"/>
        </w:tabs>
        <w:rPr>
          <w:sz w:val="24"/>
          <w:szCs w:val="24"/>
        </w:rPr>
      </w:pPr>
      <w:r w:rsidRPr="005D7625">
        <w:rPr>
          <w:sz w:val="24"/>
          <w:szCs w:val="24"/>
        </w:rPr>
        <w:t>Below is an extract from Pascals Triangle.  Determine each of the unknown values.</w:t>
      </w:r>
      <w:r w:rsidR="00FF4C99" w:rsidRPr="005D7625">
        <w:rPr>
          <w:sz w:val="24"/>
          <w:szCs w:val="24"/>
        </w:rPr>
        <w:t xml:space="preserve"> </w:t>
      </w:r>
      <w:r w:rsidR="00FF4C99" w:rsidRPr="005D7625">
        <w:rPr>
          <w:sz w:val="24"/>
          <w:szCs w:val="24"/>
        </w:rPr>
        <w:tab/>
        <w:t>[8 marks]</w:t>
      </w: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  <w:r w:rsidRPr="005D7625">
        <w:rPr>
          <w:noProof/>
          <w:sz w:val="24"/>
          <w:szCs w:val="24"/>
          <w:lang w:eastAsia="en-AU"/>
        </w:rPr>
        <w:drawing>
          <wp:anchor distT="0" distB="0" distL="114300" distR="114300" simplePos="0" relativeHeight="251666432" behindDoc="0" locked="0" layoutInCell="1" allowOverlap="1" wp14:anchorId="572397E1" wp14:editId="0B868887">
            <wp:simplePos x="0" y="0"/>
            <wp:positionH relativeFrom="column">
              <wp:posOffset>1073150</wp:posOffset>
            </wp:positionH>
            <wp:positionV relativeFrom="paragraph">
              <wp:posOffset>100330</wp:posOffset>
            </wp:positionV>
            <wp:extent cx="4752975" cy="2094865"/>
            <wp:effectExtent l="0" t="0" r="0" b="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5D7625" w:rsidRPr="005D7625" w:rsidRDefault="005D7625">
      <w:pPr>
        <w:rPr>
          <w:b/>
          <w:sz w:val="24"/>
          <w:szCs w:val="24"/>
          <w:u w:val="single"/>
        </w:rPr>
      </w:pPr>
      <w:r w:rsidRPr="005D7625">
        <w:rPr>
          <w:b/>
          <w:sz w:val="24"/>
          <w:szCs w:val="24"/>
          <w:u w:val="single"/>
        </w:rPr>
        <w:br w:type="page"/>
      </w:r>
    </w:p>
    <w:p w:rsidR="0085433B" w:rsidRPr="005D7625" w:rsidRDefault="0085433B" w:rsidP="0085433B">
      <w:pPr>
        <w:rPr>
          <w:b/>
          <w:sz w:val="24"/>
          <w:szCs w:val="24"/>
          <w:u w:val="single"/>
        </w:rPr>
      </w:pPr>
      <w:r w:rsidRPr="005D7625">
        <w:rPr>
          <w:b/>
          <w:sz w:val="24"/>
          <w:szCs w:val="24"/>
          <w:u w:val="single"/>
        </w:rPr>
        <w:lastRenderedPageBreak/>
        <w:t xml:space="preserve">SECTION 2: MOUSE </w:t>
      </w:r>
      <w:proofErr w:type="gramStart"/>
      <w:r w:rsidRPr="005D7625">
        <w:rPr>
          <w:b/>
          <w:sz w:val="24"/>
          <w:szCs w:val="24"/>
          <w:u w:val="single"/>
        </w:rPr>
        <w:t>ESCAPE</w:t>
      </w:r>
      <w:proofErr w:type="gramEnd"/>
      <w:r w:rsidRPr="005D7625">
        <w:rPr>
          <w:b/>
          <w:sz w:val="24"/>
          <w:szCs w:val="24"/>
          <w:u w:val="single"/>
        </w:rPr>
        <w:t xml:space="preserve"> (12 marks – 6, 1, 5)</w:t>
      </w:r>
    </w:p>
    <w:p w:rsidR="0085433B" w:rsidRPr="005D7625" w:rsidRDefault="0085433B" w:rsidP="0085433B">
      <w:pPr>
        <w:rPr>
          <w:b/>
          <w:i/>
          <w:sz w:val="24"/>
          <w:szCs w:val="24"/>
        </w:rPr>
      </w:pPr>
      <w:r w:rsidRPr="005D7625">
        <w:rPr>
          <w:b/>
          <w:i/>
          <w:sz w:val="24"/>
          <w:szCs w:val="24"/>
        </w:rPr>
        <w:t xml:space="preserve">PLACE VALUES ON </w:t>
      </w:r>
      <w:r w:rsidRPr="005D7625">
        <w:rPr>
          <w:b/>
          <w:i/>
          <w:sz w:val="24"/>
          <w:szCs w:val="24"/>
          <w:u w:val="single"/>
        </w:rPr>
        <w:t>ALL</w:t>
      </w:r>
      <w:r w:rsidRPr="005D7625">
        <w:rPr>
          <w:b/>
          <w:i/>
          <w:sz w:val="24"/>
          <w:szCs w:val="24"/>
        </w:rPr>
        <w:t xml:space="preserve"> INTERSECTION POINTS TO GAIN FULL MARKS</w:t>
      </w:r>
    </w:p>
    <w:p w:rsidR="0085433B" w:rsidRPr="005D7625" w:rsidRDefault="00B3155F" w:rsidP="00B3155F">
      <w:p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t>The diagram below shows</w:t>
      </w:r>
      <w:r w:rsidR="0085433B" w:rsidRPr="005D7625">
        <w:rPr>
          <w:sz w:val="24"/>
          <w:szCs w:val="24"/>
        </w:rPr>
        <w:t xml:space="preserve"> a maze network with </w:t>
      </w:r>
      <w:r w:rsidR="0085433B" w:rsidRPr="005D7625">
        <w:rPr>
          <w:b/>
          <w:sz w:val="24"/>
          <w:szCs w:val="24"/>
        </w:rPr>
        <w:t>TWO</w:t>
      </w:r>
      <w:r w:rsidR="0085433B" w:rsidRPr="005D7625">
        <w:rPr>
          <w:sz w:val="24"/>
          <w:szCs w:val="24"/>
        </w:rPr>
        <w:t xml:space="preserve"> traps.  Determine how many ways the mouse can reach the exit without going through the traps given that the mouse can only move </w:t>
      </w:r>
      <w:r w:rsidR="0085433B" w:rsidRPr="005D7625">
        <w:rPr>
          <w:b/>
          <w:sz w:val="24"/>
          <w:szCs w:val="24"/>
          <w:u w:val="single"/>
        </w:rPr>
        <w:t>down</w:t>
      </w:r>
      <w:r w:rsidR="0085433B" w:rsidRPr="005D7625">
        <w:rPr>
          <w:sz w:val="24"/>
          <w:szCs w:val="24"/>
        </w:rPr>
        <w:t xml:space="preserve"> or </w:t>
      </w:r>
      <w:r w:rsidR="0085433B" w:rsidRPr="005D7625">
        <w:rPr>
          <w:b/>
          <w:sz w:val="24"/>
          <w:szCs w:val="24"/>
          <w:u w:val="single"/>
        </w:rPr>
        <w:t>right</w:t>
      </w:r>
      <w:r w:rsidR="0085433B" w:rsidRPr="005D7625">
        <w:rPr>
          <w:sz w:val="24"/>
          <w:szCs w:val="24"/>
        </w:rPr>
        <w:t>.</w:t>
      </w:r>
    </w:p>
    <w:p w:rsidR="00B3155F" w:rsidRPr="005D7625" w:rsidRDefault="00B3155F" w:rsidP="00B3155F">
      <w:pPr>
        <w:spacing w:after="0"/>
        <w:jc w:val="center"/>
        <w:rPr>
          <w:sz w:val="24"/>
          <w:szCs w:val="24"/>
        </w:rPr>
      </w:pPr>
      <w:r w:rsidRPr="005D7625">
        <w:rPr>
          <w:noProof/>
          <w:sz w:val="24"/>
          <w:szCs w:val="24"/>
          <w:lang w:eastAsia="en-AU"/>
        </w:rPr>
        <w:drawing>
          <wp:inline distT="0" distB="0" distL="0" distR="0" wp14:anchorId="43306B33" wp14:editId="338D5A4C">
            <wp:extent cx="5890438" cy="41199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095" cy="4123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D10" w:rsidRPr="005D7625" w:rsidRDefault="00AF3D10" w:rsidP="0085433B">
      <w:p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t>Number of ways the mouse can reach the exit without going through the traps = ______________</w:t>
      </w:r>
    </w:p>
    <w:p w:rsidR="0085433B" w:rsidRPr="005D7625" w:rsidRDefault="004D20FD" w:rsidP="0085433B">
      <w:p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t xml:space="preserve">Next, a piece of cheese </w:t>
      </w:r>
      <w:r w:rsidR="0085433B" w:rsidRPr="005D7625">
        <w:rPr>
          <w:sz w:val="24"/>
          <w:szCs w:val="24"/>
        </w:rPr>
        <w:t>has been placed on one of the intersections</w:t>
      </w:r>
      <w:r w:rsidRPr="005D7625">
        <w:rPr>
          <w:sz w:val="24"/>
          <w:szCs w:val="24"/>
        </w:rPr>
        <w:t xml:space="preserve"> in the next diagram.</w:t>
      </w:r>
    </w:p>
    <w:p w:rsidR="002952B1" w:rsidRPr="005D7625" w:rsidRDefault="002952B1" w:rsidP="0085433B">
      <w:pPr>
        <w:spacing w:after="0"/>
        <w:rPr>
          <w:sz w:val="24"/>
          <w:szCs w:val="24"/>
        </w:rPr>
      </w:pPr>
      <w:r w:rsidRPr="005D7625">
        <w:rPr>
          <w:noProof/>
          <w:sz w:val="24"/>
          <w:szCs w:val="24"/>
          <w:lang w:eastAsia="en-AU"/>
        </w:rPr>
        <w:drawing>
          <wp:anchor distT="0" distB="0" distL="114300" distR="114300" simplePos="0" relativeHeight="251665408" behindDoc="0" locked="0" layoutInCell="1" allowOverlap="1" wp14:anchorId="50CDD61F" wp14:editId="039C4C2A">
            <wp:simplePos x="0" y="0"/>
            <wp:positionH relativeFrom="column">
              <wp:posOffset>284480</wp:posOffset>
            </wp:positionH>
            <wp:positionV relativeFrom="paragraph">
              <wp:posOffset>205740</wp:posOffset>
            </wp:positionV>
            <wp:extent cx="5988050" cy="3615055"/>
            <wp:effectExtent l="19050" t="0" r="0" b="0"/>
            <wp:wrapSquare wrapText="bothSides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361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4D20FD" w:rsidRPr="005D7625" w:rsidRDefault="004D20FD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2952B1" w:rsidRPr="005D7625" w:rsidRDefault="002952B1" w:rsidP="0085433B">
      <w:pPr>
        <w:spacing w:after="0"/>
        <w:rPr>
          <w:sz w:val="24"/>
          <w:szCs w:val="24"/>
        </w:rPr>
      </w:pPr>
    </w:p>
    <w:p w:rsidR="0085433B" w:rsidRPr="005D7625" w:rsidRDefault="0085433B" w:rsidP="0085433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lastRenderedPageBreak/>
        <w:t xml:space="preserve">How many ways can the mouse reach the </w:t>
      </w:r>
      <w:r w:rsidRPr="005D7625">
        <w:rPr>
          <w:b/>
          <w:i/>
          <w:sz w:val="24"/>
          <w:szCs w:val="24"/>
          <w:u w:val="single"/>
        </w:rPr>
        <w:t>cheese</w:t>
      </w:r>
      <w:r w:rsidRPr="005D7625">
        <w:rPr>
          <w:sz w:val="24"/>
          <w:szCs w:val="24"/>
        </w:rPr>
        <w:t xml:space="preserve"> given that the mouse can only move </w:t>
      </w:r>
      <w:r w:rsidRPr="005D7625">
        <w:rPr>
          <w:b/>
          <w:sz w:val="24"/>
          <w:szCs w:val="24"/>
          <w:u w:val="single"/>
        </w:rPr>
        <w:t>down</w:t>
      </w:r>
      <w:r w:rsidRPr="005D7625">
        <w:rPr>
          <w:sz w:val="24"/>
          <w:szCs w:val="24"/>
        </w:rPr>
        <w:t xml:space="preserve"> or </w:t>
      </w:r>
      <w:r w:rsidRPr="005D7625">
        <w:rPr>
          <w:b/>
          <w:sz w:val="24"/>
          <w:szCs w:val="24"/>
          <w:u w:val="single"/>
        </w:rPr>
        <w:t>right</w:t>
      </w:r>
      <w:r w:rsidRPr="005D7625">
        <w:rPr>
          <w:sz w:val="24"/>
          <w:szCs w:val="24"/>
        </w:rPr>
        <w:t>?</w:t>
      </w:r>
    </w:p>
    <w:p w:rsidR="0085433B" w:rsidRPr="005D7625" w:rsidRDefault="0085433B" w:rsidP="00AF3D10">
      <w:pPr>
        <w:spacing w:after="0"/>
        <w:ind w:left="375"/>
        <w:rPr>
          <w:sz w:val="24"/>
          <w:szCs w:val="24"/>
        </w:rPr>
      </w:pPr>
    </w:p>
    <w:p w:rsidR="00AF3D10" w:rsidRPr="005D7625" w:rsidRDefault="00AF3D10" w:rsidP="00AF3D10">
      <w:pPr>
        <w:spacing w:after="0"/>
        <w:ind w:left="375"/>
        <w:rPr>
          <w:sz w:val="24"/>
          <w:szCs w:val="24"/>
        </w:rPr>
      </w:pPr>
      <w:r w:rsidRPr="005D7625">
        <w:rPr>
          <w:sz w:val="24"/>
          <w:szCs w:val="24"/>
        </w:rPr>
        <w:t>No of ways the mouse can reach the cheese = ______________</w:t>
      </w:r>
    </w:p>
    <w:p w:rsidR="0085433B" w:rsidRPr="005D7625" w:rsidRDefault="0085433B" w:rsidP="0085433B">
      <w:pPr>
        <w:spacing w:after="0"/>
        <w:rPr>
          <w:sz w:val="24"/>
          <w:szCs w:val="24"/>
        </w:rPr>
      </w:pPr>
    </w:p>
    <w:p w:rsidR="00AF3D10" w:rsidRPr="005D7625" w:rsidRDefault="00AF3D10" w:rsidP="0085433B">
      <w:pPr>
        <w:spacing w:after="0"/>
        <w:rPr>
          <w:sz w:val="24"/>
          <w:szCs w:val="24"/>
        </w:rPr>
      </w:pPr>
    </w:p>
    <w:p w:rsidR="0085433B" w:rsidRPr="005D7625" w:rsidRDefault="0085433B" w:rsidP="0085433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t xml:space="preserve">Hence or otherwise, determine the number of ways the mouse can reach the </w:t>
      </w:r>
      <w:r w:rsidRPr="005D7625">
        <w:rPr>
          <w:b/>
          <w:i/>
          <w:sz w:val="24"/>
          <w:szCs w:val="24"/>
          <w:u w:val="single"/>
        </w:rPr>
        <w:t>exit</w:t>
      </w:r>
      <w:r w:rsidRPr="005D7625">
        <w:rPr>
          <w:sz w:val="24"/>
          <w:szCs w:val="24"/>
        </w:rPr>
        <w:t xml:space="preserve"> if it wants to collect the piece of cheese on the way.  Remember, the mouse can only move </w:t>
      </w:r>
      <w:r w:rsidRPr="005D7625">
        <w:rPr>
          <w:b/>
          <w:sz w:val="24"/>
          <w:szCs w:val="24"/>
          <w:u w:val="single"/>
        </w:rPr>
        <w:t>down</w:t>
      </w:r>
      <w:r w:rsidRPr="005D7625">
        <w:rPr>
          <w:sz w:val="24"/>
          <w:szCs w:val="24"/>
        </w:rPr>
        <w:t xml:space="preserve"> or </w:t>
      </w:r>
      <w:r w:rsidRPr="005D7625">
        <w:rPr>
          <w:b/>
          <w:sz w:val="24"/>
          <w:szCs w:val="24"/>
          <w:u w:val="single"/>
        </w:rPr>
        <w:t>right</w:t>
      </w:r>
      <w:r w:rsidRPr="005D7625">
        <w:rPr>
          <w:sz w:val="24"/>
          <w:szCs w:val="24"/>
        </w:rPr>
        <w:t>.</w:t>
      </w:r>
      <w:r w:rsidR="00AF3D10" w:rsidRPr="005D7625">
        <w:rPr>
          <w:sz w:val="24"/>
          <w:szCs w:val="24"/>
        </w:rPr>
        <w:t xml:space="preserve"> (Show how this is done on the diagram above)</w:t>
      </w:r>
    </w:p>
    <w:p w:rsidR="0085433B" w:rsidRPr="005D7625" w:rsidRDefault="0085433B" w:rsidP="0085433B">
      <w:pPr>
        <w:spacing w:after="0"/>
        <w:rPr>
          <w:sz w:val="24"/>
          <w:szCs w:val="24"/>
        </w:rPr>
      </w:pPr>
    </w:p>
    <w:p w:rsidR="00AF3D10" w:rsidRPr="005D7625" w:rsidRDefault="00AF3D10" w:rsidP="00AF3D10">
      <w:pPr>
        <w:spacing w:after="0"/>
        <w:ind w:left="375"/>
        <w:rPr>
          <w:sz w:val="24"/>
          <w:szCs w:val="24"/>
        </w:rPr>
      </w:pPr>
      <w:r w:rsidRPr="005D7625">
        <w:rPr>
          <w:sz w:val="24"/>
          <w:szCs w:val="24"/>
        </w:rPr>
        <w:t xml:space="preserve">No of ways the mouse can reach the exit if he wants to </w:t>
      </w:r>
      <w:r w:rsidR="005D0A68">
        <w:rPr>
          <w:sz w:val="24"/>
          <w:szCs w:val="24"/>
        </w:rPr>
        <w:t xml:space="preserve">collect the cheese on the </w:t>
      </w:r>
      <w:proofErr w:type="gramStart"/>
      <w:r w:rsidR="005D0A68">
        <w:rPr>
          <w:sz w:val="24"/>
          <w:szCs w:val="24"/>
        </w:rPr>
        <w:t xml:space="preserve">way </w:t>
      </w:r>
      <w:r w:rsidRPr="005D7625">
        <w:rPr>
          <w:sz w:val="24"/>
          <w:szCs w:val="24"/>
        </w:rPr>
        <w:t xml:space="preserve"> =</w:t>
      </w:r>
      <w:proofErr w:type="gramEnd"/>
      <w:r w:rsidRPr="005D7625">
        <w:rPr>
          <w:sz w:val="24"/>
          <w:szCs w:val="24"/>
        </w:rPr>
        <w:t xml:space="preserve"> ___________</w:t>
      </w:r>
    </w:p>
    <w:p w:rsidR="00677989" w:rsidRDefault="00677989"/>
    <w:p w:rsidR="005D7625" w:rsidRPr="005D7625" w:rsidRDefault="005D7625" w:rsidP="005D7625">
      <w:pPr>
        <w:rPr>
          <w:b/>
          <w:sz w:val="24"/>
          <w:szCs w:val="24"/>
          <w:u w:val="single"/>
        </w:rPr>
      </w:pPr>
      <w:r w:rsidRPr="005D7625">
        <w:rPr>
          <w:b/>
          <w:sz w:val="24"/>
          <w:szCs w:val="24"/>
          <w:u w:val="single"/>
        </w:rPr>
        <w:t xml:space="preserve">SECTION </w:t>
      </w:r>
      <w:r>
        <w:rPr>
          <w:b/>
          <w:sz w:val="24"/>
          <w:szCs w:val="24"/>
          <w:u w:val="single"/>
        </w:rPr>
        <w:t>3</w:t>
      </w:r>
      <w:r w:rsidRPr="005D7625">
        <w:rPr>
          <w:b/>
          <w:sz w:val="24"/>
          <w:szCs w:val="24"/>
          <w:u w:val="single"/>
        </w:rPr>
        <w:t xml:space="preserve">: </w:t>
      </w:r>
      <w:r>
        <w:rPr>
          <w:b/>
          <w:sz w:val="24"/>
          <w:szCs w:val="24"/>
          <w:u w:val="single"/>
        </w:rPr>
        <w:t>Optional for Common Class (5</w:t>
      </w:r>
      <w:r w:rsidR="005E179E">
        <w:rPr>
          <w:b/>
          <w:sz w:val="24"/>
          <w:szCs w:val="24"/>
          <w:u w:val="single"/>
        </w:rPr>
        <w:t>- 2, 3</w:t>
      </w:r>
      <w:r>
        <w:rPr>
          <w:b/>
          <w:sz w:val="24"/>
          <w:szCs w:val="24"/>
          <w:u w:val="single"/>
        </w:rPr>
        <w:t xml:space="preserve"> marks</w:t>
      </w:r>
      <w:r w:rsidRPr="005D7625">
        <w:rPr>
          <w:b/>
          <w:sz w:val="24"/>
          <w:szCs w:val="24"/>
          <w:u w:val="single"/>
        </w:rPr>
        <w:t>)</w:t>
      </w:r>
    </w:p>
    <w:p w:rsidR="005D7625" w:rsidRPr="005E179E" w:rsidRDefault="005D7625" w:rsidP="005E179E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5E179E">
        <w:rPr>
          <w:sz w:val="24"/>
        </w:rPr>
        <w:t xml:space="preserve">The mouse has been re-trained and is now only allowed to move </w:t>
      </w:r>
      <w:r w:rsidRPr="005E179E">
        <w:rPr>
          <w:b/>
          <w:sz w:val="24"/>
          <w:u w:val="single"/>
        </w:rPr>
        <w:t>up</w:t>
      </w:r>
      <w:r w:rsidRPr="005E179E">
        <w:rPr>
          <w:sz w:val="24"/>
        </w:rPr>
        <w:t xml:space="preserve"> or </w:t>
      </w:r>
      <w:r w:rsidRPr="005E179E">
        <w:rPr>
          <w:b/>
          <w:sz w:val="24"/>
          <w:u w:val="single"/>
        </w:rPr>
        <w:t>right</w:t>
      </w:r>
      <w:r w:rsidRPr="005E179E">
        <w:rPr>
          <w:sz w:val="24"/>
        </w:rPr>
        <w:t xml:space="preserve">. How many </w:t>
      </w:r>
      <w:r w:rsidRPr="005E179E">
        <w:rPr>
          <w:sz w:val="24"/>
          <w:szCs w:val="24"/>
        </w:rPr>
        <w:t>ways can the mouse reach the exit if he wants to collect the cheese on the way?</w:t>
      </w:r>
    </w:p>
    <w:p w:rsidR="005E179E" w:rsidRDefault="005D0A68" w:rsidP="005D7625">
      <w:pPr>
        <w:spacing w:after="0"/>
        <w:ind w:left="375"/>
        <w:rPr>
          <w:sz w:val="24"/>
        </w:rPr>
      </w:pP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508DDD9" wp14:editId="60338B46">
                <wp:simplePos x="0" y="0"/>
                <wp:positionH relativeFrom="column">
                  <wp:posOffset>1028700</wp:posOffset>
                </wp:positionH>
                <wp:positionV relativeFrom="paragraph">
                  <wp:posOffset>202565</wp:posOffset>
                </wp:positionV>
                <wp:extent cx="4175125" cy="2914650"/>
                <wp:effectExtent l="0" t="0" r="0" b="190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125" cy="2914650"/>
                          <a:chOff x="-212725" y="-25400"/>
                          <a:chExt cx="4175125" cy="291465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-212725" y="-25400"/>
                            <a:ext cx="4175125" cy="2914650"/>
                            <a:chOff x="-212725" y="-25400"/>
                            <a:chExt cx="4175125" cy="2914650"/>
                          </a:xfrm>
                        </wpg:grpSpPr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1850" y="-25400"/>
                              <a:ext cx="590550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57F33" w:rsidRPr="00F338EA" w:rsidRDefault="00157F33" w:rsidP="005D7625">
                                <w:pPr>
                                  <w:rPr>
                                    <w:sz w:val="30"/>
                                    <w:szCs w:val="30"/>
                                  </w:rPr>
                                </w:pPr>
                                <w:r w:rsidRPr="00F338EA">
                                  <w:rPr>
                                    <w:sz w:val="30"/>
                                    <w:szCs w:val="30"/>
                                  </w:rPr>
                                  <w:t>EXIT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19400" y="673100"/>
                              <a:ext cx="37465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7" name="Group 7"/>
                          <wpg:cNvGrpSpPr/>
                          <wpg:grpSpPr>
                            <a:xfrm>
                              <a:off x="-212725" y="50800"/>
                              <a:ext cx="3933825" cy="2838450"/>
                              <a:chOff x="-212725" y="0"/>
                              <a:chExt cx="3933825" cy="2838450"/>
                            </a:xfrm>
                          </wpg:grpSpPr>
                          <pic:pic xmlns:pic="http://schemas.openxmlformats.org/drawingml/2006/picture">
                            <pic:nvPicPr>
                              <pic:cNvPr id="9" name="Picture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857375" y="622300"/>
                                <a:ext cx="374650" cy="33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11" descr="Mouse_brow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print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-212725" y="2667000"/>
                                <a:ext cx="457200" cy="17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3" name="Straight Connector 13"/>
                            <wps:cNvCnPr/>
                            <wps:spPr>
                              <a:xfrm flipH="1" flipV="1">
                                <a:off x="0" y="0"/>
                                <a:ext cx="6350" cy="2641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Straight Connector 14"/>
                            <wps:cNvCnPr/>
                            <wps:spPr>
                              <a:xfrm>
                                <a:off x="0" y="0"/>
                                <a:ext cx="37211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Straight Connector 15"/>
                            <wps:cNvCnPr/>
                            <wps:spPr>
                              <a:xfrm flipH="1" flipV="1">
                                <a:off x="3478530" y="222250"/>
                                <a:ext cx="1270" cy="26098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6" name="Group 16"/>
                            <wpg:cNvGrpSpPr/>
                            <wpg:grpSpPr>
                              <a:xfrm>
                                <a:off x="184150" y="222250"/>
                                <a:ext cx="3092450" cy="2419350"/>
                                <a:chOff x="0" y="0"/>
                                <a:chExt cx="3092450" cy="2419350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0" y="0"/>
                                  <a:ext cx="1752600" cy="1104900"/>
                                  <a:chOff x="0" y="0"/>
                                  <a:chExt cx="1752600" cy="1104900"/>
                                </a:xfrm>
                              </wpg:grpSpPr>
                              <wpg:grpSp>
                                <wpg:cNvPr id="19" name="Group 19"/>
                                <wpg:cNvGrpSpPr/>
                                <wpg:grpSpPr>
                                  <a:xfrm>
                                    <a:off x="0" y="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20" name="Rectangle 20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" name="Rectangle 21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" name="Rectangle 22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3" name="Group 23"/>
                                <wpg:cNvGrpSpPr/>
                                <wpg:grpSpPr>
                                  <a:xfrm>
                                    <a:off x="0" y="64770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24" name="Rectangle 24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" name="Rectangle 26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7" name="Group 27"/>
                              <wpg:cNvGrpSpPr/>
                              <wpg:grpSpPr>
                                <a:xfrm>
                                  <a:off x="19050" y="1314450"/>
                                  <a:ext cx="1752600" cy="457200"/>
                                  <a:chOff x="0" y="0"/>
                                  <a:chExt cx="1752600" cy="457200"/>
                                </a:xfrm>
                              </wpg:grpSpPr>
                              <wps:wsp>
                                <wps:cNvPr id="28" name="Rectangle 28"/>
                                <wps:cNvSpPr/>
                                <wps:spPr>
                                  <a:xfrm>
                                    <a:off x="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Rectangle 29"/>
                                <wps:cNvSpPr/>
                                <wps:spPr>
                                  <a:xfrm>
                                    <a:off x="64008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Rectangle 30"/>
                                <wps:cNvSpPr/>
                                <wps:spPr>
                                  <a:xfrm>
                                    <a:off x="130302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/>
                              <wpg:grpSpPr>
                                <a:xfrm>
                                  <a:off x="19050" y="1962150"/>
                                  <a:ext cx="1752600" cy="457200"/>
                                  <a:chOff x="0" y="0"/>
                                  <a:chExt cx="1752600" cy="457200"/>
                                </a:xfrm>
                              </wpg:grpSpPr>
                              <wps:wsp>
                                <wps:cNvPr id="64" name="Rectangle 64"/>
                                <wps:cNvSpPr/>
                                <wps:spPr>
                                  <a:xfrm>
                                    <a:off x="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" name="Rectangle 65"/>
                                <wps:cNvSpPr/>
                                <wps:spPr>
                                  <a:xfrm>
                                    <a:off x="64008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" name="Rectangle 66"/>
                                <wps:cNvSpPr/>
                                <wps:spPr>
                                  <a:xfrm>
                                    <a:off x="130302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7" name="Group 67"/>
                              <wpg:cNvGrpSpPr/>
                              <wpg:grpSpPr>
                                <a:xfrm rot="16200000">
                                  <a:off x="1663700" y="330200"/>
                                  <a:ext cx="1752600" cy="1104900"/>
                                  <a:chOff x="0" y="0"/>
                                  <a:chExt cx="1752600" cy="1104900"/>
                                </a:xfrm>
                              </wpg:grpSpPr>
                              <wpg:grpSp>
                                <wpg:cNvPr id="68" name="Group 68"/>
                                <wpg:cNvGrpSpPr/>
                                <wpg:grpSpPr>
                                  <a:xfrm>
                                    <a:off x="0" y="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69" name="Rectangle 69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0" name="Rectangle 70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" name="Rectangle 71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72" name="Group 72"/>
                                <wpg:cNvGrpSpPr/>
                                <wpg:grpSpPr>
                                  <a:xfrm>
                                    <a:off x="0" y="64770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73" name="Rectangle 73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4" name="Rectangle 74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5" name="Rectangle 75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76" name="Group 76"/>
                              <wpg:cNvGrpSpPr/>
                              <wpg:grpSpPr>
                                <a:xfrm>
                                  <a:off x="2000250" y="1962150"/>
                                  <a:ext cx="1089660" cy="457200"/>
                                  <a:chOff x="0" y="0"/>
                                  <a:chExt cx="1089660" cy="457200"/>
                                </a:xfrm>
                              </wpg:grpSpPr>
                              <wps:wsp>
                                <wps:cNvPr id="77" name="Rectangle 77"/>
                                <wps:cNvSpPr/>
                                <wps:spPr>
                                  <a:xfrm>
                                    <a:off x="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8" name="Rectangle 78"/>
                                <wps:cNvSpPr/>
                                <wps:spPr>
                                  <a:xfrm>
                                    <a:off x="64008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0" name="Straight Connector 80"/>
                            <wps:cNvCnPr/>
                            <wps:spPr>
                              <a:xfrm>
                                <a:off x="288925" y="2838450"/>
                                <a:ext cx="318960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81" name="Picture 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30300" y="1314450"/>
                              <a:ext cx="552450" cy="31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2" name="Straight Connector 82"/>
                        <wps:cNvCnPr/>
                        <wps:spPr>
                          <a:xfrm>
                            <a:off x="3479800" y="2730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left:0;text-align:left;margin-left:81pt;margin-top:15.95pt;width:328.75pt;height:229.5pt;z-index:251671552;mso-width-relative:margin;mso-height-relative:margin" coordorigin="-2127,-254" coordsize="41751,29146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">
                <v:group id="Group 4" o:spid="_x0000_s1027" style="position:absolute;left:-2127;top:-254;width:41751;height:29146" coordorigin="-2127,-254" coordsize="41751,291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33718;top:-254;width:590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  <v:textbox>
                      <w:txbxContent>
                        <w:p w:rsidR="00157F33" w:rsidRPr="00F338EA" w:rsidRDefault="00157F33" w:rsidP="005D7625">
                          <w:pPr>
                            <w:rPr>
                              <w:sz w:val="30"/>
                              <w:szCs w:val="30"/>
                            </w:rPr>
                          </w:pPr>
                          <w:r w:rsidRPr="00F338EA">
                            <w:rPr>
                              <w:sz w:val="30"/>
                              <w:szCs w:val="30"/>
                            </w:rPr>
                            <w:t>EXIT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29" type="#_x0000_t75" style="position:absolute;left:28194;top:6731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U9x/EAAAA2gAAAA8AAABkcnMvZG93bnJldi54bWxEj0FrwkAUhO9C/8PyCt50owep0VVEqBSF&#10;ilZFb4/sM4nJvg3ZVWN/fVcQehxm5htmPG1MKW5Uu9yygl43AkGcWJ1zqmD389n5AOE8ssbSMil4&#10;kIPp5K01xljbO2/otvWpCBB2MSrIvK9iKV2SkUHXtRVx8M62NuiDrFOpa7wHuCllP4oG0mDOYSHD&#10;iuYZJcX2ahRcFrvhcU9cnDaH3973ujgsF6u+Uu33ZjYC4anx/+FX+0srGMDzSrgBcv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GU9x/EAAAA2gAAAA8AAAAAAAAAAAAAAAAA&#10;nwIAAGRycy9kb3ducmV2LnhtbFBLBQYAAAAABAAEAPcAAACQAwAAAAA=&#10;">
                    <v:imagedata r:id="rId16" o:title=""/>
                    <v:path arrowok="t"/>
                  </v:shape>
                  <v:group id="Group 7" o:spid="_x0000_s1030" style="position:absolute;left:-2127;top:508;width:39338;height:28384" coordorigin="-2127" coordsize="39338,28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shape id="Picture 9" o:spid="_x0000_s1031" type="#_x0000_t75" style="position:absolute;left:18573;top:6223;width:3747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LY23EAAAA2gAAAA8AAABkcnMvZG93bnJldi54bWxEj0FrwkAUhO+C/2F5gjfd6EFq6ipFUERB&#10;0VrR2yP7msRk34bsqqm/visUehxm5htmMmtMKe5Uu9yygkE/AkGcWJ1zquD4uei9gXAeWWNpmRT8&#10;kIPZtN2aYKztg/d0P/hUBAi7GBVk3lexlC7JyKDr24o4eN+2NuiDrFOpa3wEuCnlMIpG0mDOYSHD&#10;iuYZJcXhZhRcl8fx+Yu4uOxPz8F2V5zWy81QqW6n+XgH4anx/+G/9korGMPrSrgBcvo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ALY23EAAAA2gAAAA8AAAAAAAAAAAAAAAAA&#10;nwIAAGRycy9kb3ducmV2LnhtbFBLBQYAAAAABAAEAPcAAACQAwAAAAA=&#10;">
                      <v:imagedata r:id="rId16" o:title=""/>
                      <v:path arrowok="t"/>
                    </v:shape>
                    <v:shape id="Picture 11" o:spid="_x0000_s1032" type="#_x0000_t75" alt="Mouse_brown" style="position:absolute;left:-2127;top:26670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q++vBAAAA2wAAAA8AAABkcnMvZG93bnJldi54bWxET0uLwjAQvgv7H8IseNNUkcWtRlkWBA8i&#10;PvbgcWzGttpMShLb+u83guBtPr7nzJedqURDzpeWFYyGCQjizOqScwV/x9VgCsIHZI2VZVLwIA/L&#10;xUdvjqm2Le+pOYRcxBD2KSooQqhTKX1WkEE/tDVx5C7WGQwRulxqh20MN5UcJ8mXNFhybCiwpt+C&#10;stvhbhScJpvJtXGV/37s2nO5Xeud3Gul+p/dzwxEoC68xS/3Wsf5I3j+Eg+Qi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cq++vBAAAA2wAAAA8AAAAAAAAAAAAAAAAAnwIA&#10;AGRycy9kb3ducmV2LnhtbFBLBQYAAAAABAAEAPcAAACNAwAAAAA=&#10;">
                      <v:imagedata r:id="rId17" o:title="Mouse_brown" grayscale="t"/>
                      <v:path arrowok="t"/>
                    </v:shape>
                    <v:line id="Straight Connector 13" o:spid="_x0000_s1033" style="position:absolute;flip:x y;visibility:visible;mso-wrap-style:square" from="0,0" to="63,26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UGIsAAAADbAAAADwAAAGRycy9kb3ducmV2LnhtbERPTWvCQBC9F/wPywje6sYKJaSuooIg&#10;eqrVg7dpdroJzcyG7Fbjv3cFobd5vM+ZLXpu1IW6UHsxMBlnoEhKb2txBo5fm9ccVIgoFhsvZOBG&#10;ARbzwcsMC+uv8kmXQ3QqhUgo0EAVY1toHcqKGMPYtySJ+/EdY0ywc9p2eE3h3Oi3LHvXjLWkhgpb&#10;WldU/h7+2MD0O7/ps1vlgd1+t1vyRNZ8MmY07JcfoCL18V/8dG9tmj+Fxy/pAD2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Q1BiLAAAAA2wAAAA8AAAAAAAAAAAAAAAAA&#10;oQIAAGRycy9kb3ducmV2LnhtbFBLBQYAAAAABAAEAPkAAACOAwAAAAA=&#10;" strokecolor="black [3040]" strokeweight="1pt"/>
                    <v:line id="Straight Connector 14" o:spid="_x0000_s1034" style="position:absolute;visibility:visible;mso-wrap-style:square" from="0,0" to="3721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kyh8EAAADbAAAADwAAAGRycy9kb3ducmV2LnhtbERPzWoCMRC+F3yHMEJvNVuRUlajFFHQ&#10;w0JXfYBxM26im8m6SXV9e1Mo9DYf3+/MFr1rxI26YD0reB9lIIgrry3XCg779dsniBCRNTaeScGD&#10;Aizmg5cZ5trfuaTbLtYihXDIUYGJsc2lDJUhh2HkW+LEnXznMCbY1VJ3eE/hrpHjLPuQDi2nBoMt&#10;LQ1Vl92PU3D+HvtVH7Zme50ci6XNSlsUpVKvw/5rCiJSH//Ff+6NTvMn8PtLO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mTKHwQAAANsAAAAPAAAAAAAAAAAAAAAA&#10;AKECAABkcnMvZG93bnJldi54bWxQSwUGAAAAAAQABAD5AAAAjwMAAAAA&#10;" strokecolor="black [3040]" strokeweight="1pt"/>
                    <v:line id="Straight Connector 15" o:spid="_x0000_s1035" style="position:absolute;flip:x y;visibility:visible;mso-wrap-style:square" from="34785,2222" to="34798,28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A7zcEAAADbAAAADwAAAGRycy9kb3ducmV2LnhtbERPS2vCQBC+F/oflin0VjdaWkJ0FSsI&#10;RU++Dt7G7LgJzcyG7Fbjv3cLQm/z8T1nMuu5URfqQu3FwHCQgSIpva3FGdjvlm85qBBRLDZeyMCN&#10;Asymz08TLKy/yoYu2+hUCpFQoIEqxrbQOpQVMYaBb0kSd/YdY0ywc9p2eE3h3OhRln1qxlpSQ4Ut&#10;LSoqf7a/bOD9lN/00X3lgd16tZrzUBZ8MOb1pZ+PQUXq47/44f62af4H/P2SDtDT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0kDvNwQAAANsAAAAPAAAAAAAAAAAAAAAA&#10;AKECAABkcnMvZG93bnJldi54bWxQSwUGAAAAAAQABAD5AAAAjwMAAAAA&#10;" strokecolor="black [3040]" strokeweight="1pt"/>
                    <v:group id="Group 16" o:spid="_x0000_s1036" style="position:absolute;left:1841;top:2222;width:30925;height:24194" coordsize="30924,2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<v:group id="Group 18" o:spid="_x0000_s1037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<v:group id="Group 19" o:spid="_x0000_s1038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<v:rect id="Rectangle 20" o:spid="_x0000_s1039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PcKMIA&#10;AADbAAAADwAAAGRycy9kb3ducmV2LnhtbERPS2vCQBC+F/wPywhepG70UEp0laK05CCF+jh4G7PT&#10;bGp2NmRHjf++eyj0+PG9F6veN+pGXawDG5hOMlDEZbA1VwYO+/fnV1BRkC02gcnAgyKsloOnBeY2&#10;3PmLbjupVArhmKMBJ9LmWsfSkcc4CS1x4r5D51ES7CptO7yncN/oWZa9aI81pwaHLa0dlZfd1Rs4&#10;Fb1UP9MP2V5wfBwX7lx+bs7GjIb92xyUUC//4j93YQ3M0vr0Jf0A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I9wowgAAANsAAAAPAAAAAAAAAAAAAAAAAJgCAABkcnMvZG93&#10;bnJldi54bWxQSwUGAAAAAAQABAD1AAAAhwMAAAAA&#10;" filled="f" strokecolor="black [3213]" strokeweight="1pt"/>
                          <v:rect id="Rectangle 21" o:spid="_x0000_s1040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95s8UA&#10;AADbAAAADwAAAGRycy9kb3ducmV2LnhtbESPQWvCQBSE7wX/w/IEL6KbeCgluopYWnIQobY99PbM&#10;vmZTs29D9lXjv+8WCj0OM/MNs9oMvlUX6mMT2EA+z0ARV8E2XBt4e32aPYCKgmyxDUwGbhRhsx7d&#10;rbCw4covdDlKrRKEY4EGnEhXaB0rRx7jPHTEyfsMvUdJsq+17fGa4L7Viyy71x4bTgsOO9o5qs7H&#10;b2/goxyk/sqfZX/G6fu0dKfq8HgyZjIetktQQoP8h//apTWwyOH3S/oB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b3mzxQAAANsAAAAPAAAAAAAAAAAAAAAAAJgCAABkcnMv&#10;ZG93bnJldi54bWxQSwUGAAAAAAQABAD1AAAAigMAAAAA&#10;" filled="f" strokecolor="black [3213]" strokeweight="1pt"/>
                          <v:rect id="Rectangle 22" o:spid="_x0000_s1041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3nxMUA&#10;AADbAAAADwAAAGRycy9kb3ducmV2LnhtbESPQWvCQBSE7wX/w/IEL6IbcygluopYKjlIobY99PbM&#10;vmZTs29D9qnpv+8WCj0OM/MNs9oMvlVX6mMT2MBinoEiroJtuDbw9vo0ewAVBdliG5gMfFOEzXp0&#10;t8LChhu/0PUotUoQjgUacCJdoXWsHHmM89ARJ+8z9B4lyb7WtsdbgvtW51l2rz02nBYcdrRzVJ2P&#10;F2/goxyk/lrs5XDG6fu0dKfq+fFkzGQ8bJeghAb5D/+1S2sgz+H3S/oB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vefExQAAANsAAAAPAAAAAAAAAAAAAAAAAJgCAABkcnMv&#10;ZG93bnJldi54bWxQSwUGAAAAAAQABAD1AAAAigMAAAAA&#10;" filled="f" strokecolor="black [3213]" strokeweight="1pt"/>
                        </v:group>
                        <v:group id="Group 23" o:spid="_x0000_s1042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<v:rect id="Rectangle 24" o:spid="_x0000_s104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jaK8YA&#10;AADbAAAADwAAAGRycy9kb3ducmV2LnhtbESPT2vCQBTE74V+h+UVehHdKKVIdJWitORQCvXPwdsz&#10;+8ymZt+G7Kum375bKHgcZuY3zHzZ+0ZdqIt1YAPjUQaKuAy25srAbvs6nIKKgmyxCUwGfijCcnF/&#10;N8fchit/0mUjlUoQjjkacCJtrnUsHXmMo9ASJ+8UOo+SZFdp2+E1wX2jJ1n2rD3WnBYctrRyVJ43&#10;397Aoeil+hq/yfsZB/tB4Y7lx/pozOND/zIDJdTLLfzfLqyByRP8fUk/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jaK8YAAADbAAAADwAAAAAAAAAAAAAAAACYAgAAZHJz&#10;L2Rvd25yZXYueG1sUEsFBgAAAAAEAAQA9QAAAIsDAAAAAA==&#10;" filled="f" strokecolor="black [3213]" strokeweight="1pt"/>
                          <v:rect id="Rectangle 25" o:spid="_x0000_s104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R/sMYA&#10;AADbAAAADwAAAGRycy9kb3ducmV2LnhtbESPT2vCQBTE74V+h+UVehHdKLRIdJWitORQCvXPwdsz&#10;+8ymZt+G7Kum375bKHgcZuY3zHzZ+0ZdqIt1YAPjUQaKuAy25srAbvs6nIKKgmyxCUwGfijCcnF/&#10;N8fchit/0mUjlUoQjjkacCJtrnUsHXmMo9ASJ+8UOo+SZFdp2+E1wX2jJ1n2rD3WnBYctrRyVJ43&#10;397Aoeil+hq/yfsZB/tB4Y7lx/pozOND/zIDJdTLLfzfLqyByRP8fUk/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R/sMYAAADbAAAADwAAAAAAAAAAAAAAAACYAgAAZHJz&#10;L2Rvd25yZXYueG1sUEsFBgAAAAAEAAQA9QAAAIsDAAAAAA==&#10;" filled="f" strokecolor="black [3213]" strokeweight="1pt"/>
                          <v:rect id="Rectangle 26" o:spid="_x0000_s104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bhx8UA&#10;AADbAAAADwAAAGRycy9kb3ducmV2LnhtbESPQWvCQBSE74X+h+UVvIhu9CAluoq0tOQghWp78PbM&#10;PrPR7NuQfWr8991CocdhZr5hFqveN+pKXawDG5iMM1DEZbA1Vwa+dm+jZ1BRkC02gcnAnSKslo8P&#10;C8xtuPEnXbdSqQThmKMBJ9LmWsfSkcc4Di1x8o6h8yhJdpW2Hd4S3Dd6mmUz7bHmtOCwpRdH5Xl7&#10;8Qb2RS/VafIumzMOv4eFO5QfrwdjBk/9eg5KqJf/8F+7sAamM/j9kn6AX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huHHxQAAANsAAAAPAAAAAAAAAAAAAAAAAJgCAABkcnMv&#10;ZG93bnJldi54bWxQSwUGAAAAAAQABAD1AAAAigMAAAAA&#10;" filled="f" strokecolor="black [3213]" strokeweight="1pt"/>
                        </v:group>
                      </v:group>
                      <v:group id="Group 27" o:spid="_x0000_s1046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<v:rect id="Rectangle 28" o:spid="_x0000_s104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XQLsIA&#10;AADbAAAADwAAAGRycy9kb3ducmV2LnhtbERPS2vCQBC+F/wPywhepG70UEp0laK05CCF+jh4G7PT&#10;bGp2NmRHjf++eyj0+PG9F6veN+pGXawDG5hOMlDEZbA1VwYO+/fnV1BRkC02gcnAgyKsloOnBeY2&#10;3PmLbjupVArhmKMBJ9LmWsfSkcc4CS1x4r5D51ES7CptO7yncN/oWZa9aI81pwaHLa0dlZfd1Rs4&#10;Fb1UP9MP2V5wfBwX7lx+bs7GjIb92xyUUC//4j93YQ3M0tj0Jf0A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VdAuwgAAANsAAAAPAAAAAAAAAAAAAAAAAJgCAABkcnMvZG93&#10;bnJldi54bWxQSwUGAAAAAAQABAD1AAAAhwMAAAAA&#10;" filled="f" strokecolor="black [3213]" strokeweight="1pt"/>
                        <v:rect id="Rectangle 29" o:spid="_x0000_s104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l1tcYA&#10;AADbAAAADwAAAGRycy9kb3ducmV2LnhtbESPT2vCQBTE74V+h+UVehHd6KHU6CpFacmhFOqfg7dn&#10;9plNzb4N2VdNv323UPA4zMxvmPmy9426UBfrwAbGowwUcRlszZWB3fZ1+AwqCrLFJjAZ+KEIy8X9&#10;3RxzG678SZeNVCpBOOZowIm0udaxdOQxjkJLnLxT6DxKkl2lbYfXBPeNnmTZk/ZYc1pw2NLKUXne&#10;fHsDh6KX6mv8Ju9nHOwHhTuWH+ujMY8P/csMlFAvt/B/u7AGJlP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xl1tcYAAADbAAAADwAAAAAAAAAAAAAAAACYAgAAZHJz&#10;L2Rvd25yZXYueG1sUEsFBgAAAAAEAAQA9QAAAIsDAAAAAA==&#10;" filled="f" strokecolor="black [3213]" strokeweight="1pt"/>
                        <v:rect id="Rectangle 30" o:spid="_x0000_s104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K9cIA&#10;AADbAAAADwAAAGRycy9kb3ducmV2LnhtbERPTWvCQBC9C/6HZYRepG6sICV1laK05FAEbXvobcxO&#10;s6nZ2ZCdavz37kHw+Hjfi1XvG3WiLtaBDUwnGSjiMtiaKwNfn2+Pz6CiIFtsApOBC0VYLYeDBeY2&#10;nHlHp71UKoVwzNGAE2lzrWPpyGOchJY4cb+h8ygJdpW2HZ5TuG/0U5bNtceaU4PDltaOyuP+3xv4&#10;KXqp/qbv8nHE8fe4cIdyuzkY8zDqX19ACfVyF9/chTUwS+vTl/QD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+kr1wgAAANsAAAAPAAAAAAAAAAAAAAAAAJgCAABkcnMvZG93&#10;bnJldi54bWxQSwUGAAAAAAQABAD1AAAAhwMAAAAA&#10;" filled="f" strokecolor="black [3213]" strokeweight="1pt"/>
                      </v:group>
                      <v:group id="Group 31" o:spid="_x0000_s1050" style="position:absolute;left:190;top:19621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<v:rect id="Rectangle 64" o:spid="_x0000_s105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Jj68YA&#10;AADbAAAADwAAAGRycy9kb3ducmV2LnhtbESPT2vCQBTE74V+h+UVvIhulCISXaW0tORQCvXPwdsz&#10;+8ymZt+G7Kum375bKHgcZuY3zHLd+0ZdqIt1YAOTcQaKuAy25srAbvs6moOKgmyxCUwGfijCenV/&#10;t8Tchit/0mUjlUoQjjkacCJtrnUsHXmM49ASJ+8UOo+SZFdp2+E1wX2jp1k20x5rTgsOW3p2VJ43&#10;397Aoeil+pq8yfsZh/th4Y7lx8vRmMFD/7QAJdTLLfzfLqyB2SP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3Jj68YAAADbAAAADwAAAAAAAAAAAAAAAACYAgAAZHJz&#10;L2Rvd25yZXYueG1sUEsFBgAAAAAEAAQA9QAAAIsDAAAAAA==&#10;" filled="f" strokecolor="black [3213]" strokeweight="1pt"/>
                        <v:rect id="Rectangle 65" o:spid="_x0000_s105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7GcMYA&#10;AADbAAAADwAAAGRycy9kb3ducmV2LnhtbESPT2vCQBTE74V+h+UVvIhuFCoSXaW0tORQCvXPwdsz&#10;+8ymZt+G7Kum375bKHgcZuY3zHLd+0ZdqIt1YAOTcQaKuAy25srAbvs6moOKgmyxCUwGfijCenV/&#10;t8Tchit/0mUjlUoQjjkacCJtrnUsHXmM49ASJ+8UOo+SZFdp2+E1wX2jp1k20x5rTgsOW3p2VJ43&#10;397Aoeil+pq8yfsZh/th4Y7lx8vRmMFD/7QAJdTLLfzfLqyB2SP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7GcMYAAADbAAAADwAAAAAAAAAAAAAAAACYAgAAZHJz&#10;L2Rvd25yZXYueG1sUEsFBgAAAAAEAAQA9QAAAIsDAAAAAA==&#10;" filled="f" strokecolor="black [3213]" strokeweight="1pt"/>
                        <v:rect id="Rectangle 66" o:spid="_x0000_s105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xYB8UA&#10;AADbAAAADwAAAGRycy9kb3ducmV2LnhtbESPQUvDQBSE74L/YXmCl9Ju6iFI2m0RxZJDEVr14O0l&#10;+8zGZt+G7Gub/nu3IHgcZuYbZrkefadONMQ2sIH5LANFXAfbcmPg4/11+ggqCrLFLjAZuFCE9er2&#10;ZomFDWfe0WkvjUoQjgUacCJ9oXWsHXmMs9ATJ+87DB4lyaHRdsBzgvtOP2RZrj22nBYc9vTsqD7s&#10;j97AVzlK8zPfyPaAk89J6ar67aUy5v5ufFqAEhrlP/zXLq2BPIfrl/QD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7FgHxQAAANsAAAAPAAAAAAAAAAAAAAAAAJgCAABkcnMv&#10;ZG93bnJldi54bWxQSwUGAAAAAAQABAD1AAAAigMAAAAA&#10;" filled="f" strokecolor="black [3213]" strokeweight="1pt"/>
                      </v:group>
                      <v:group id="Group 67" o:spid="_x0000_s1054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8T0/xgAAANsA&#10;AAAPAAAAAAAAAAAAAAAAAKoCAABkcnMvZG93bnJldi54bWxQSwUGAAAAAAQABAD6AAAAnQMAAAAA&#10;">
                        <v:group id="Group 68" o:spid="_x0000_s1055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<v:rect id="Rectangle 69" o:spid="_x0000_s105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PMdcYA&#10;AADbAAAADwAAAGRycy9kb3ducmV2LnhtbESPT2vCQBTE74V+h+UVvIhu9CA1ukppacmhFOqfg7dn&#10;9plNzb4N2VdNv323UPA4zMxvmOW69426UBfrwAYm4wwUcRlszZWB3fZ19AgqCrLFJjAZ+KEI69X9&#10;3RJzG678SZeNVCpBOOZowIm0udaxdOQxjkNLnLxT6DxKkl2lbYfXBPeNnmbZTHusOS04bOnZUXne&#10;fHsDh6KX6mvyJu9nHO6HhTuWHy9HYwYP/dMClFAvt/B/u7AGZnP4+5J+gF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XPMdcYAAADbAAAADwAAAAAAAAAAAAAAAACYAgAAZHJz&#10;L2Rvd25yZXYueG1sUEsFBgAAAAAEAAQA9QAAAIsDAAAAAA==&#10;" filled="f" strokecolor="black [3213]" strokeweight="1pt"/>
                          <v:rect id="Rectangle 70" o:spid="_x0000_s105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DzNcIA&#10;AADbAAAADwAAAGRycy9kb3ducmV2LnhtbERPTWvCQBC9C/6HZYRepG7sQUvqKkVpyaEI2vbQ25id&#10;ZlOzsyE71fjv3YPg8fG+F6veN+pEXawDG5hOMlDEZbA1Vwa+Pt8en0FFQbbYBCYDF4qwWg4HC8xt&#10;OPOOTnupVArhmKMBJ9LmWsfSkcc4CS1x4n5D51ES7CptOzyncN/opyybaY81pwaHLa0dlcf9vzfw&#10;U/RS/U3f5eOI4+9x4Q7ldnMw5mHUv76AEurlLr65C2tgntanL+kH6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kPM1wgAAANsAAAAPAAAAAAAAAAAAAAAAAJgCAABkcnMvZG93&#10;bnJldi54bWxQSwUGAAAAAAQABAD1AAAAhwMAAAAA&#10;" filled="f" strokecolor="black [3213]" strokeweight="1pt"/>
                          <v:rect id="Rectangle 71" o:spid="_x0000_s105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xWrsYA&#10;AADbAAAADwAAAGRycy9kb3ducmV2LnhtbESPQUvDQBSE74L/YXlCL6XdxINK2m0RRclBClZ76O01&#10;+5pNm30bsq9t/PduQfA4zMw3zHw5+FadqY9NYAP5NANFXAXbcG3g++tt8gQqCrLFNjAZ+KEIy8Xt&#10;zRwLGy78See11CpBOBZowIl0hdaxcuQxTkNHnLx96D1Kkn2tbY+XBPetvs+yB+2x4bTgsKMXR9Vx&#10;ffIGtuUg9SF/l48jjjfj0u2q1evOmNHd8DwDJTTIf/ivXVoDjzlcv6Qf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xWrsYAAADbAAAADwAAAAAAAAAAAAAAAACYAgAAZHJz&#10;L2Rvd25yZXYueG1sUEsFBgAAAAAEAAQA9QAAAIsDAAAAAA==&#10;" filled="f" strokecolor="black [3213]" strokeweight="1pt"/>
                        </v:group>
                        <v:group id="Group 72" o:spid="_x0000_s1059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  <v:rect id="Rectangle 73" o:spid="_x0000_s106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JtQsYA&#10;AADbAAAADwAAAGRycy9kb3ducmV2LnhtbESPQWvCQBSE74X+h+UVehHdaKFKdJXSYsmhFLT14O2Z&#10;fWZTs29D9lXTf98tFDwOM/MNs1j1vlFn6mId2MB4lIEiLoOtuTLw+bEezkBFQbbYBCYDPxRhtby9&#10;WWBuw4U3dN5KpRKEY44GnEibax1LRx7jKLTEyTuGzqMk2VXadnhJcN/oSZY9ao81pwWHLT07Kk/b&#10;b29gX/RSfY1f5e2Eg92gcIfy/eVgzP1d/zQHJdTLNfzfLqyB6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JtQsYAAADbAAAADwAAAAAAAAAAAAAAAACYAgAAZHJz&#10;L2Rvd25yZXYueG1sUEsFBgAAAAAEAAQA9QAAAIsDAAAAAA==&#10;" filled="f" strokecolor="black [3213]" strokeweight="1pt"/>
                          <v:rect id="Rectangle 74" o:spid="_x0000_s106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v1NsYA&#10;AADbAAAADwAAAGRycy9kb3ducmV2LnhtbESPQWvCQBSE74X+h+UVehHdKKVKdJXSYsmhFLT14O2Z&#10;fWZTs29D9lXTf98tFDwOM/MNs1j1vlFn6mId2MB4lIEiLoOtuTLw+bEezkBFQbbYBCYDPxRhtby9&#10;WWBuw4U3dN5KpRKEY44GnEibax1LRx7jKLTEyTuGzqMk2VXadnhJcN/oSZY9ao81pwWHLT07Kk/b&#10;b29gX/RSfY1f5e2Eg92gcIfy/eVgzP1d/zQHJdTLNfzfLqyB6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v1NsYAAADbAAAADwAAAAAAAAAAAAAAAACYAgAAZHJz&#10;L2Rvd25yZXYueG1sUEsFBgAAAAAEAAQA9QAAAIsDAAAAAA==&#10;" filled="f" strokecolor="black [3213]" strokeweight="1pt"/>
                          <v:rect id="Rectangle 75" o:spid="_x0000_s106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dQrcYA&#10;AADbAAAADwAAAGRycy9kb3ducmV2LnhtbESPQWvCQBSE74X+h+UVehHdKLRKdJXSYsmhFLT14O2Z&#10;fWZTs29D9lXTf98tFDwOM/MNs1j1vlFn6mId2MB4lIEiLoOtuTLw+bEezkBFQbbYBCYDPxRhtby9&#10;WWBuw4U3dN5KpRKEY44GnEibax1LRx7jKLTEyTuGzqMk2VXadnhJcN/oSZY9ao81pwWHLT07Kk/b&#10;b29gX/RSfY1f5e2Eg92gcIfy/eVgzP1d/zQHJdTLNfzfLqyB6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edQrcYAAADbAAAADwAAAAAAAAAAAAAAAACYAgAAZHJz&#10;L2Rvd25yZXYueG1sUEsFBgAAAAAEAAQA9QAAAIsDAAAAAA==&#10;" filled="f" strokecolor="black [3213]" strokeweight="1pt"/>
                        </v:group>
                      </v:group>
                      <v:group id="Group 76" o:spid="_x0000_s1063" style="position:absolute;left:20002;top:19621;width:10897;height:4572" coordsize="1089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<v:rect id="Rectangle 77" o:spid="_x0000_s106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lrQcYA&#10;AADbAAAADwAAAGRycy9kb3ducmV2LnhtbESPT2vCQBTE74V+h+UVvIhu9FAlukppacmhFOqfg7dn&#10;9plNzb4N2VdNv323UPA4zMxvmOW69426UBfrwAYm4wwUcRlszZWB3fZ1NAcVBdliE5gM/FCE9er+&#10;bom5DVf+pMtGKpUgHHM04ETaXOtYOvIYx6ElTt4pdB4lya7StsNrgvtGT7PsUXusOS04bOnZUXne&#10;fHsDh6KX6mvyJu9nHO6HhTuWHy9HYwYP/dMClFAvt/B/u7AGZjP4+5J+gF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nlrQcYAAADbAAAADwAAAAAAAAAAAAAAAACYAgAAZHJz&#10;L2Rvd25yZXYueG1sUEsFBgAAAAAEAAQA9QAAAIsDAAAAAA==&#10;" filled="f" strokecolor="black [3213]" strokeweight="1pt"/>
                        <v:rect id="Rectangle 78" o:spid="_x0000_s106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b/M8IA&#10;AADbAAAADwAAAGRycy9kb3ducmV2LnhtbERPTWvCQBC9C/6HZYRepG7sQUvqKkVpyaEI2vbQ25id&#10;ZlOzsyE71fjv3YPg8fG+F6veN+pEXawDG5hOMlDEZbA1Vwa+Pt8en0FFQbbYBCYDF4qwWg4HC8xt&#10;OPOOTnupVArhmKMBJ9LmWsfSkcc4CS1x4n5D51ES7CptOzyncN/opyybaY81pwaHLa0dlcf9vzfw&#10;U/RS/U3f5eOI4+9x4Q7ldnMw5mHUv76AEurlLr65C2tgnsamL+kH6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v8zwgAAANsAAAAPAAAAAAAAAAAAAAAAAJgCAABkcnMvZG93&#10;bnJldi54bWxQSwUGAAAAAAQABAD1AAAAhwMAAAAA&#10;" filled="f" strokecolor="black [3213]" strokeweight="1pt"/>
                      </v:group>
                    </v:group>
                    <v:line id="Straight Connector 80" o:spid="_x0000_s1066" style="position:absolute;visibility:visible;mso-wrap-style:square" from="2889,28384" to="34785,28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Rzz8EAAADbAAAADwAAAGRycy9kb3ducmV2LnhtbERPS27CMBDdI3EHa5DYgZMuKkgxqIJW&#10;KmJRQXuAIZ7GaeJxZLtJ4PT1olKXT++/2Y22FT35UDtWkC8zEMSl0zVXCj4/XhcrECEia2wdk4Ib&#10;Bdhtp5MNFtoNfKb+EiuRQjgUqMDE2BVShtKQxbB0HXHivpy3GBP0ldQehxRuW/mQZY/SYs2pwWBH&#10;e0Nlc/mxCo7+emrye2XklY/+pX0/rIP9Vmo+G5+fQEQa47/4z/2mFazS+vQl/QC5/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VHPPwQAAANsAAAAPAAAAAAAAAAAAAAAA&#10;AKECAABkcnMvZG93bnJldi54bWxQSwUGAAAAAAQABAD5AAAAjwMAAAAA&#10;" strokeweight="1pt"/>
                  </v:group>
                  <v:shape id="Picture 64" o:spid="_x0000_s1067" type="#_x0000_t75" style="position:absolute;left:11303;top:13144;width:5524;height:31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1AXW/AAAA2wAAAA8AAABkcnMvZG93bnJldi54bWxEj0GLwjAUhO8L/ofwhL1t03oQqUYRQalH&#10;q+j10TzbYvNSkqj135sFweMwM98wi9VgOvEg51vLCrIkBUFcWd1yreB03P7NQPiArLGzTApe5GG1&#10;HP0sMNf2yQd6lKEWEcI+RwVNCH0upa8aMugT2xNH72qdwRClq6V2+Ixw08lJmk6lwZbjQoM9bRqq&#10;buXdKCgLd3xd9v1ucsbsasrbQRZ6UOp3PKznIAIN4Rv+tAutYJbB/5f4A+TyD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jtQF1vwAAANsAAAAPAAAAAAAAAAAAAAAAAJ8CAABk&#10;cnMvZG93bnJldi54bWxQSwUGAAAAAAQABAD3AAAAiwMAAAAA&#10;">
                    <v:imagedata r:id="rId18" o:title=""/>
                    <v:path arrowok="t"/>
                  </v:shape>
                </v:group>
                <v:line id="Straight Connector 82" o:spid="_x0000_s1068" style="position:absolute;visibility:visible;mso-wrap-style:square" from="34798,2730" to="37401,2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aa78MAAADbAAAADwAAAGRycy9kb3ducmV2LnhtbESPUWvCMBSF3wf7D+EOfJvpyhCpRhky&#10;QR8Kq/oDrs21iTY3XZNp/feLMNjj4ZzzHc58ObhWXKkP1rOCt3EGgrj22nKj4LBfv05BhIissfVM&#10;Cu4UYLl4fppjof2NK7ruYiMShEOBCkyMXSFlqA05DGPfESfv5HuHMcm+kbrHW4K7VuZZNpEOLacF&#10;gx2tDNWX3Y9TcP7K/ecQtmb7/X4sVzarbFlWSo1eho8ZiEhD/A//tTdawTSHx5f0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2mu/DAAAA2wAAAA8AAAAAAAAAAAAA&#10;AAAAoQIAAGRycy9kb3ducmV2LnhtbFBLBQYAAAAABAAEAPkAAACRAwAAAAA=&#10;" strokecolor="black [3040]" strokeweight="1pt"/>
              </v:group>
            </w:pict>
          </mc:Fallback>
        </mc:AlternateContent>
      </w: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D7625" w:rsidRDefault="005D7625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E179E">
      <w:pPr>
        <w:pStyle w:val="ListParagraph"/>
        <w:numPr>
          <w:ilvl w:val="0"/>
          <w:numId w:val="4"/>
        </w:numPr>
        <w:spacing w:after="0"/>
        <w:rPr>
          <w:sz w:val="24"/>
        </w:rPr>
      </w:pPr>
      <w:r>
        <w:rPr>
          <w:sz w:val="24"/>
        </w:rPr>
        <w:t xml:space="preserve">Below is a maze that has </w:t>
      </w:r>
      <w:r w:rsidR="004C383E">
        <w:rPr>
          <w:sz w:val="24"/>
        </w:rPr>
        <w:t>56</w:t>
      </w:r>
      <w:r>
        <w:rPr>
          <w:sz w:val="24"/>
        </w:rPr>
        <w:t xml:space="preserve"> possible routes. Place 2 traps on any of the labelled intersections so that the number of possible routes is reduced to </w:t>
      </w:r>
      <w:r w:rsidR="004C383E">
        <w:rPr>
          <w:sz w:val="24"/>
        </w:rPr>
        <w:t>26</w:t>
      </w:r>
      <w:r>
        <w:rPr>
          <w:sz w:val="24"/>
        </w:rPr>
        <w:t>.</w:t>
      </w:r>
      <w:r w:rsidR="005D0A68">
        <w:rPr>
          <w:sz w:val="24"/>
        </w:rPr>
        <w:t xml:space="preserve"> </w:t>
      </w:r>
      <w:r w:rsidR="00157F33">
        <w:rPr>
          <w:sz w:val="24"/>
        </w:rPr>
        <w:t xml:space="preserve">The mouse can still only move up or right. </w:t>
      </w:r>
      <w:r w:rsidR="005D0A68">
        <w:rPr>
          <w:sz w:val="24"/>
        </w:rPr>
        <w:t>Use the mazes on the next page to help you find your answer.</w:t>
      </w:r>
    </w:p>
    <w:p w:rsidR="003B78B6" w:rsidRDefault="003B78B6" w:rsidP="003B78B6">
      <w:pPr>
        <w:pStyle w:val="ListParagraph"/>
        <w:spacing w:after="0"/>
        <w:ind w:left="502"/>
        <w:rPr>
          <w:sz w:val="24"/>
        </w:rPr>
      </w:pPr>
      <w:bookmarkStart w:id="0" w:name="_GoBack"/>
      <w:bookmarkEnd w:id="0"/>
    </w:p>
    <w:p w:rsidR="005E179E" w:rsidRDefault="005E179E" w:rsidP="005E179E">
      <w:pPr>
        <w:pStyle w:val="ListParagraph"/>
        <w:spacing w:after="0"/>
        <w:ind w:left="502"/>
        <w:rPr>
          <w:sz w:val="24"/>
        </w:rPr>
      </w:pPr>
      <w:r>
        <w:rPr>
          <w:sz w:val="24"/>
        </w:rPr>
        <w:t>Which two intersections did you place your traps? ______________</w:t>
      </w: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4C383E" w:rsidP="005E179E">
      <w:pPr>
        <w:pStyle w:val="ListParagraph"/>
        <w:spacing w:after="0"/>
        <w:ind w:left="502"/>
        <w:rPr>
          <w:sz w:val="24"/>
        </w:rPr>
      </w:pPr>
      <w:r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02FB1834" wp14:editId="75DC2A86">
                <wp:simplePos x="0" y="0"/>
                <wp:positionH relativeFrom="column">
                  <wp:posOffset>3295015</wp:posOffset>
                </wp:positionH>
                <wp:positionV relativeFrom="paragraph">
                  <wp:posOffset>-162601</wp:posOffset>
                </wp:positionV>
                <wp:extent cx="3828530" cy="2067271"/>
                <wp:effectExtent l="0" t="0" r="635" b="9525"/>
                <wp:wrapNone/>
                <wp:docPr id="484" name="Group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530" cy="2067271"/>
                          <a:chOff x="0" y="-24478"/>
                          <a:chExt cx="4175015" cy="2241898"/>
                        </a:xfrm>
                      </wpg:grpSpPr>
                      <wpg:grpSp>
                        <wpg:cNvPr id="485" name="Group 485"/>
                        <wpg:cNvGrpSpPr/>
                        <wpg:grpSpPr>
                          <a:xfrm>
                            <a:off x="0" y="-24478"/>
                            <a:ext cx="4175015" cy="2239993"/>
                            <a:chOff x="-212725" y="11082"/>
                            <a:chExt cx="4175015" cy="2239994"/>
                          </a:xfrm>
                        </wpg:grpSpPr>
                        <wpg:grpSp>
                          <wpg:cNvPr id="486" name="Group 486"/>
                          <wpg:cNvGrpSpPr/>
                          <wpg:grpSpPr>
                            <a:xfrm>
                              <a:off x="-212725" y="11082"/>
                              <a:ext cx="4175015" cy="2239994"/>
                              <a:chOff x="-212725" y="11082"/>
                              <a:chExt cx="4175015" cy="2239994"/>
                            </a:xfrm>
                          </wpg:grpSpPr>
                          <wps:wsp>
                            <wps:cNvPr id="48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1740" y="11082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57F33" w:rsidRPr="00F338EA" w:rsidRDefault="00157F33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488" name="Group 488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9" name="Picture 489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490" name="Straight Connector 490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2" name="Straight Connector 492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493" name="Group 493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494" name="Group 494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495" name="Group 495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496" name="Rectangle 496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7" name="Rectangle 497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8" name="Rectangle 498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99" name="Group 499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00" name="Rectangle 500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01" name="Rectangle 501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02" name="Rectangle 502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503" name="Group 503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504" name="Rectangle 504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5" name="Rectangle 505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6" name="Rectangle 506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07" name="Group 507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508" name="Group 508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09" name="Rectangle 509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0" name="Rectangle 510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1" name="Rectangle 511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2" name="Group 512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13" name="Rectangle 513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4" name="Rectangle 514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5" name="Rectangle 515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516" name="Straight Connector 516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91" name="Straight Connector 491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517" name="Straight Connector 517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1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84" o:spid="_x0000_s1069" style="position:absolute;left:0;text-align:left;margin-left:259.45pt;margin-top:-12.8pt;width:301.45pt;height:162.8pt;z-index:-251610112;mso-width-relative:margin;mso-height-relative:margin" coordorigin=",-244" coordsize="41750,22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">
                <v:group id="Group 485" o:spid="_x0000_s1070" style="position:absolute;top:-244;width:41750;height:22399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<v:group id="Group 486" o:spid="_x0000_s1071" style="position:absolute;left:-2127;top:110;width:41749;height:22400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    <v:shape id="Text Box 2" o:spid="_x0000_s1072" type="#_x0000_t202" style="position:absolute;left:33717;top:110;width:5905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h3u8MA&#10;AADcAAAADwAAAGRycy9kb3ducmV2LnhtbESP3YrCMBSE7xd8h3AEb5Ztqqh1q1F0wcVbfx7g2Jz+&#10;YHNSmmjr22+EBS+HmfmGWW16U4sHta6yrGAcxSCIM6srLhRczvuvBQjnkTXWlknBkxxs1oOPFaba&#10;dnykx8kXIkDYpaig9L5JpXRZSQZdZBvi4OW2NeiDbAupW+wC3NRyEsdzabDisFBiQz8lZbfT3SjI&#10;D93n7Lu7/vpLcpzOd1glV/tUajTst0sQnnr/Dv+3D1rBdJHA60w4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h3u8MAAADcAAAADwAAAAAAAAAAAAAAAACYAgAAZHJzL2Rv&#10;d25yZXYueG1sUEsFBgAAAAAEAAQA9QAAAIgDAAAAAA==&#10;" stroked="f">
                      <v:textbox>
                        <w:txbxContent>
                          <w:p w:rsidR="00157F33" w:rsidRPr="00F338EA" w:rsidRDefault="00157F33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488" o:spid="_x0000_s1073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    <v:shape id="Picture 489" o:spid="_x0000_s1074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GaC/FAAAA3AAAAA8AAABkcnMvZG93bnJldi54bWxEj9FqwkAURN8L/sNyBV9K3VSsxOgmtIVA&#10;+6Bg7AdcstckmL0bsmsS/94tFPo4zMwZZp9NphUD9a6xrOB1GYEgLq1uuFLwc85fYhDOI2tsLZOC&#10;OznI0tnTHhNtRz7RUPhKBAi7BBXU3neJlK6syaBb2o44eBfbG/RB9pXUPY4Bblq5iqKNNNhwWKix&#10;o8+aymtxMwoOR0t0y8fhsI2eP0abf2+u6zelFvPpfQfC0+T/w3/tL61gHW/h90w4AjJ9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BmgvxQAAANwAAAAPAAAAAAAAAAAAAAAA&#10;AJ8CAABkcnMvZG93bnJldi54bWxQSwUGAAAAAAQABAD3AAAAkQMAAAAA&#10;">
                        <v:imagedata r:id="rId20" o:title="Mouse_brown" grayscale="t"/>
                        <v:path arrowok="t"/>
                      </v:shape>
                      <v:line id="Straight Connector 490" o:spid="_x0000_s1075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I/JsEAAADcAAAADwAAAGRycy9kb3ducmV2LnhtbERPTWvCQBC9F/wPywi91Y1WJE1dRQVB&#10;9KS2h96m2ekmNDMbsqvGf+8eCj0+3vd82XOjrtSF2ouB8SgDRVJ6W4sz8HHevuSgQkSx2HghA3cK&#10;sFwMnuZYWH+TI11P0akUIqFAA1WMbaF1KCtiDCPfkiTux3eMMcHOadvhLYVzoydZNtOMtaSGClva&#10;VFT+ni5s4PU7v+svt84Du8N+v+KxbPjTmOdhv3oHFamP/+I/984amL6l+elMOgJ6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Qj8mwQAAANwAAAAPAAAAAAAAAAAAAAAA&#10;AKECAABkcnMvZG93bnJldi54bWxQSwUGAAAAAAQABAD5AAAAjwMAAAAA&#10;" strokecolor="black [3040]" strokeweight="1pt"/>
                      <v:line id="Straight Connector 492" o:spid="_x0000_s1076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6WdMYAAADcAAAADwAAAGRycy9kb3ducmV2LnhtbESPQWsCMRSE7wX/Q3iFXkrNuhRtV6NI&#10;S9GCgt3W+2PzuruYvCxJqqu/vhEKPQ4z8w0zW/TWiCP50DpWMBpmIIgrp1uuFXx9vj08gQgRWaNx&#10;TArOFGAxH9zMsNDuxB90LGMtEoRDgQqaGLtCylA1ZDEMXUecvG/nLcYkfS21x1OCWyPzLBtLiy2n&#10;hQY7emmoOpQ/VsHm0E22+9z48+v7qix3FyPvVyOl7m775RREpD7+h//aa63g8TmH65l0BO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ielnTGAAAA3AAAAA8AAAAAAAAA&#10;AAAAAAAAoQIAAGRycy9kb3ducmV2LnhtbFBLBQYAAAAABAAEAPkAAACUAwAAAAA=&#10;" strokecolor="black [3040]" strokeweight="1pt"/>
                      <v:group id="Group 493" o:spid="_x0000_s1077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<v:group id="Group 494" o:spid="_x0000_s1078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uqX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m6pcxgAAANwA&#10;AAAPAAAAAAAAAAAAAAAAAKoCAABkcnMvZG93bnJldi54bWxQSwUGAAAAAAQABAD6AAAAnQMAAAAA&#10;">
                          <v:group id="Group 495" o:spid="_x0000_s1079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        <v:rect id="Rectangle 496" o:spid="_x0000_s108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hwhMcA&#10;AADcAAAADwAAAGRycy9kb3ducmV2LnhtbESPQWvCQBSE70L/w/IKvYhuLCJt6iqlpSUHEbT10Nsz&#10;+5pNzb4N2VeN/74rFDwOM/MNM1/2vlFH6mId2MBknIEiLoOtuTLw+fE2egAVBdliE5gMnCnCcnEz&#10;mGNuw4k3dNxKpRKEY44GnEibax1LRx7jOLTEyfsOnUdJsqu07fCU4L7R91k20x5rTgsOW3pxVB62&#10;v97AV9FL9TN5l9UBh7th4fbl+nVvzN1t//wESqiXa/i/XVgD08c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IcITHAAAA3AAAAA8AAAAAAAAAAAAAAAAAmAIAAGRy&#10;cy9kb3ducmV2LnhtbFBLBQYAAAAABAAEAPUAAACMAwAAAAA=&#10;" filled="f" strokecolor="black [3213]" strokeweight="1pt"/>
                            <v:rect id="Rectangle 497" o:spid="_x0000_s108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TVH8cA&#10;AADcAAAADwAAAGRycy9kb3ducmV2LnhtbESPQUvDQBSE70L/w/IKXkq7qYi2sdsiLUoOIljbQ2+v&#10;2Wc2Nvs2ZJ9t/PeuIHgcZuYbZrHqfaPO1MU6sIHpJANFXAZbc2Vg9/40noGKgmyxCUwGvinCajm4&#10;WmBuw4Xf6LyVSiUIxxwNOJE21zqWjjzGSWiJk/cROo+SZFdp2+ElwX2jb7LsTnusOS04bGntqDxt&#10;v7yBQ9FL9Tl9lpcTjvajwh3L183RmOth//gASqiX//Bfu7AGbuf38HsmHQG9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9E1R/HAAAA3AAAAA8AAAAAAAAAAAAAAAAAmAIAAGRy&#10;cy9kb3ducmV2LnhtbFBLBQYAAAAABAAEAPUAAACMAwAAAAA=&#10;" filled="f" strokecolor="black [3213]" strokeweight="1pt"/>
                            <v:rect id="Rectangle 498" o:spid="_x0000_s108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tBbcQA&#10;AADcAAAADwAAAGRycy9kb3ducmV2LnhtbERPTWvCQBC9F/wPyxR6Ed1YSqnRVURpyaEIVXvobcyO&#10;2dTsbMhONf337qHQ4+N9z5e9b9SFulgHNjAZZ6CIy2Brrgwc9q+jF1BRkC02gcnAL0VYLgZ3c8xt&#10;uPIHXXZSqRTCMUcDTqTNtY6lI49xHFrixJ1C51ES7CptO7ymcN/oxyx71h5rTg0OW1o7Ks+7H2/g&#10;q+il+p68yfsZh5/Dwh3L7eZozMN9v5qBEurlX/znLqyBp2lam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bQW3EAAAA3AAAAA8AAAAAAAAAAAAAAAAAmAIAAGRycy9k&#10;b3ducmV2LnhtbFBLBQYAAAAABAAEAPUAAACJAwAAAAA=&#10;" filled="f" strokecolor="black [3213]" strokeweight="1pt"/>
                          </v:group>
                          <v:group id="Group 499" o:spid="_x0000_s1083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  <v:rect id="Rectangle 500" o:spid="_x0000_s108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bXccMA&#10;AADcAAAADwAAAGRycy9kb3ducmV2LnhtbERPTWvCQBC9C/6HZYRepG4sKCV1laK05FAEbXvobcxO&#10;s6nZ2ZCdavz37kHw+Hjfi1XvG3WiLtaBDUwnGSjiMtiaKwNfn2+Pz6CiIFtsApOBC0VYLYeDBeY2&#10;nHlHp71UKoVwzNGAE2lzrWPpyGOchJY4cb+h8ygJdpW2HZ5TuG/0U5bNtceaU4PDltaOyuP+3xv4&#10;KXqp/qbv8nHE8fe4cIdyuzkY8zDqX19ACfVyF9/chTUwy9L8dCYdAb2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kbXccMAAADcAAAADwAAAAAAAAAAAAAAAACYAgAAZHJzL2Rv&#10;d25yZXYueG1sUEsFBgAAAAAEAAQA9QAAAIgDAAAAAA==&#10;" filled="f" strokecolor="black [3213]" strokeweight="1pt"/>
                            <v:rect id="Rectangle 501" o:spid="_x0000_s108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py6sYA&#10;AADcAAAADwAAAGRycy9kb3ducmV2LnhtbESPQUvDQBSE74L/YXlCL6XdRFAk7baIouQgBas99Paa&#10;fc2mzb4N2dc2/nu3IHgcZuYbZr4cfKvO1McmsIF8moEiroJtuDbw/fU2eQIVBdliG5gM/FCE5eL2&#10;Zo6FDRf+pPNaapUgHAs04ES6QutYOfIYp6EjTt4+9B4lyb7WtsdLgvtW32fZo/bYcFpw2NGLo+q4&#10;PnkD23KQ+pC/y8cRx5tx6XbV6nVnzOhueJ6BEhrkP/zXLq2BhyyH65l0BP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py6sYAAADcAAAADwAAAAAAAAAAAAAAAACYAgAAZHJz&#10;L2Rvd25yZXYueG1sUEsFBgAAAAAEAAQA9QAAAIsDAAAAAA==&#10;" filled="f" strokecolor="black [3213]" strokeweight="1pt"/>
                            <v:rect id="Rectangle 502" o:spid="_x0000_s1086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jsncYA&#10;AADcAAAADwAAAGRycy9kb3ducmV2LnhtbESPQWvCQBSE70L/w/IKvYhuFColukppUXIohVo9eHtm&#10;n9nU7NuQfdX033cLBY/DzHzDLFa9b9SFulgHNjAZZ6CIy2BrrgzsPtejJ1BRkC02gcnAD0VYLe8G&#10;C8xtuPIHXbZSqQThmKMBJ9LmWsfSkcc4Di1x8k6h8yhJdpW2HV4T3Dd6mmUz7bHmtOCwpRdH5Xn7&#10;7Q0cil6qr8lG3s443A8LdyzfX4/GPNz3z3NQQr3cwv/twhp4zKbwdyYdAb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jsncYAAADcAAAADwAAAAAAAAAAAAAAAACYAgAAZHJz&#10;L2Rvd25yZXYueG1sUEsFBgAAAAAEAAQA9QAAAIsDAAAAAA==&#10;" filled="f" strokecolor="black [3213]" strokeweight="1pt"/>
                          </v:group>
                        </v:group>
                        <v:group id="Group 503" o:spid="_x0000_s1087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      <v:rect id="Rectangle 504" o:spid="_x0000_s108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3RcscA&#10;AADcAAAADwAAAGRycy9kb3ducmV2LnhtbESPQWvCQBSE70L/w/IKXkQ3Fi2SukppqeRQCtr20Nsz&#10;+5pNzb4N2aem/94VCj0OM/MNs1z3vlEn6mId2MB0koEiLoOtuTLw8f4yXoCKgmyxCUwGfinCenUz&#10;WGJuw5m3dNpJpRKEY44GnEibax1LRx7jJLTEyfsOnUdJsqu07fCc4L7Rd1l2rz3WnBYctvTkqDzs&#10;jt7AV9FL9TPdyOsBR5+jwu3Lt+e9McPb/vEBlFAv/+G/dmENzLMZXM+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90XLHAAAA3AAAAA8AAAAAAAAAAAAAAAAAmAIAAGRy&#10;cy9kb3ducmV2LnhtbFBLBQYAAAAABAAEAPUAAACMAwAAAAA=&#10;" filled="f" strokecolor="black [3213]" strokeweight="1pt"/>
                          <v:rect id="Rectangle 505" o:spid="_x0000_s108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F06cYA&#10;AADcAAAADwAAAGRycy9kb3ducmV2LnhtbESPQWvCQBSE70L/w/IKvYhuLCglukppacmhFLR68PbM&#10;PrOp2bch+6rpv+8WBI/DzHzDLFa9b9SZulgHNjAZZ6CIy2Brrgxsv95GT6CiIFtsApOBX4qwWt4N&#10;FpjbcOE1nTdSqQThmKMBJ9LmWsfSkcc4Di1x8o6h8yhJdpW2HV4S3Df6Mctm2mPNacFhSy+OytPm&#10;xxvYF71U35N3+TjhcDcs3KH8fD0Y83DfP89BCfVyC1/bhTUwzabwfyYdAb3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F06cYAAADcAAAADwAAAAAAAAAAAAAAAACYAgAAZHJz&#10;L2Rvd25yZXYueG1sUEsFBgAAAAAEAAQA9QAAAIsDAAAAAA==&#10;" filled="f" strokecolor="black [3213]" strokeweight="1pt"/>
                          <v:rect id="Rectangle 506" o:spid="_x0000_s109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PqnsYA&#10;AADcAAAADwAAAGRycy9kb3ducmV2LnhtbESPQWvCQBSE70L/w/IKvYhuLFRKdJXS0pJDKWj14O2Z&#10;fWZTs29D9lXTf98VBI/DzHzDzJe9b9SJulgHNjAZZ6CIy2Brrgxsvt9Hz6CiIFtsApOBP4qwXNwN&#10;5pjbcOYVndZSqQThmKMBJ9LmWsfSkcc4Di1x8g6h8yhJdpW2HZ4T3Df6Mcum2mPNacFhS6+OyuP6&#10;1xvYFb1UP5MP+TzicDss3L78etsb83Dfv8xACfVyC1/bhTXwlE3hciYdAb3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uPqnsYAAADcAAAADwAAAAAAAAAAAAAAAACYAgAAZHJz&#10;L2Rvd25yZXYueG1sUEsFBgAAAAAEAAQA9QAAAIsDAAAAAA==&#10;" filled="f" strokecolor="black [3213]" strokeweight="1pt"/>
                        </v:group>
                        <v:group id="Group 507" o:spid="_x0000_s1091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I4RdxgAAANwA&#10;AAAPAAAAAAAAAAAAAAAAAKoCAABkcnMvZG93bnJldi54bWxQSwUGAAAAAAQABAD6AAAAnQMAAAAA&#10;">
                          <v:group id="Group 508" o:spid="_x0000_s1092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06Q8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PTpDwwAAANwAAAAP&#10;AAAAAAAAAAAAAAAAAKoCAABkcnMvZG93bnJldi54bWxQSwUGAAAAAAQABAD6AAAAmgMAAAAA&#10;">
                            <v:rect id="Rectangle 509" o:spid="_x0000_s109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x+7McA&#10;AADcAAAADwAAAGRycy9kb3ducmV2LnhtbESPQWvCQBSE70L/w/IKXkQ3FpSaukppqeRQCtr20Nsz&#10;+5pNzb4N2aem/94VCj0OM/MNs1z3vlEn6mId2MB0koEiLoOtuTLw8f4yvgcVBdliE5gM/FKE9epm&#10;sMTchjNv6bSTSiUIxxwNOJE21zqWjjzGSWiJk/cdOo+SZFdp2+E5wX2j77Jsrj3WnBYctvTkqDzs&#10;jt7AV9FL9TPdyOsBR5+jwu3Lt+e9McPb/vEBlFAv/+G/dmENzLIFXM+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98fuzHAAAA3AAAAA8AAAAAAAAAAAAAAAAAmAIAAGRy&#10;cy9kb3ducmV2LnhtbFBLBQYAAAAABAAEAPUAAACMAwAAAAA=&#10;" filled="f" strokecolor="black [3213]" strokeweight="1pt"/>
                            <v:rect id="Rectangle 510" o:spid="_x0000_s109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9BrMQA&#10;AADcAAAADwAAAGRycy9kb3ducmV2LnhtbERPS2vCQBC+F/oflin0IrpJoUWiqxSlJYdSqI+DtzE7&#10;ZlOzsyE71fTfdw8Fjx/fe74cfKsu1McmsIF8koEiroJtuDaw276Np6CiIFtsA5OBX4qwXNzfzbGw&#10;4cpfdNlIrVIIxwINOJGu0DpWjjzGSeiIE3cKvUdJsK+17fGawn2rn7LsRXtsODU47GjlqDpvfryB&#10;QzlI/Z2/y8cZR/tR6Y7V5/pozOPD8DoDJTTITfzvLq2B5zzNT2fSEd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fQazEAAAA3AAAAA8AAAAAAAAAAAAAAAAAmAIAAGRycy9k&#10;b3ducmV2LnhtbFBLBQYAAAAABAAEAPUAAACJAwAAAAA=&#10;" filled="f" strokecolor="black [3213]" strokeweight="1pt"/>
                            <v:rect id="Rectangle 511" o:spid="_x0000_s109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PkN8YA&#10;AADcAAAADwAAAGRycy9kb3ducmV2LnhtbESPQUvDQBSE74L/YXlCL6XdRFAk7baIouQgBas99Paa&#10;fc2mzb4N2dc2/nu3IHgcZuYbZr4cfKvO1McmsIF8moEiroJtuDbw/fU2eQIVBdliG5gM/FCE5eL2&#10;Zo6FDRf+pPNaapUgHAs04ES6QutYOfIYp6EjTt4+9B4lyb7WtsdLgvtW32fZo/bYcFpw2NGLo+q4&#10;PnkD23KQ+pC/y8cRx5tx6XbV6nVnzOhueJ6BEhrkP/zXLq2BhzyH65l0BP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PkN8YAAADcAAAADwAAAAAAAAAAAAAAAACYAgAAZHJz&#10;L2Rvd25yZXYueG1sUEsFBgAAAAAEAAQA9QAAAIsDAAAAAA==&#10;" filled="f" strokecolor="black [3213]" strokeweight="1pt"/>
                          </v:group>
                          <v:group id="Group 512" o:spid="_x0000_s1096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gybdM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yQ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DJt0xgAAANwA&#10;AAAPAAAAAAAAAAAAAAAAAKoCAABkcnMvZG93bnJldi54bWxQSwUGAAAAAAQABAD6AAAAnQMAAAAA&#10;">
                            <v:rect id="Rectangle 513" o:spid="_x0000_s109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3f28cA&#10;AADcAAAADwAAAGRycy9kb3ducmV2LnhtbESPQUvDQBSE70L/w/IKXkq7iaKUtNtSFCUHEVr14O01&#10;+5pNm30bss82/ntXEDwOM/MNs1wPvlVn6mMT2EA+y0ARV8E2XBt4f3uazkFFQbbYBiYD3xRhvRpd&#10;LbGw4cJbOu+kVgnCsUADTqQrtI6VI49xFjri5B1C71GS7Gtte7wkuG/1TZbda48NpwWHHT04qk67&#10;L2/gsxykPubP8nLCycekdPvq9XFvzPV42CxACQ3yH/5rl9bAXX4Lv2fSEd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N39vHAAAA3AAAAA8AAAAAAAAAAAAAAAAAmAIAAGRy&#10;cy9kb3ducmV2LnhtbFBLBQYAAAAABAAEAPUAAACMAwAAAAA=&#10;" filled="f" strokecolor="black [3213]" strokeweight="1pt"/>
                            <v:rect id="Rectangle 514" o:spid="_x0000_s109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RHr8cA&#10;AADcAAAADwAAAGRycy9kb3ducmV2LnhtbESPQUvDQBSE70L/w/IKXkq7iaiUtNtSFCUHEVr14O01&#10;+5pNm30bss82/ntXEDwOM/MNs1wPvlVn6mMT2EA+y0ARV8E2XBt4f3uazkFFQbbYBiYD3xRhvRpd&#10;LbGw4cJbOu+kVgnCsUADTqQrtI6VI49xFjri5B1C71GS7Gtte7wkuG/1TZbda48NpwWHHT04qk67&#10;L2/gsxykPubP8nLCycekdPvq9XFvzPV42CxACQ3yH/5rl9bAXX4Lv2fSEd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kR6/HAAAA3AAAAA8AAAAAAAAAAAAAAAAAmAIAAGRy&#10;cy9kb3ducmV2LnhtbFBLBQYAAAAABAAEAPUAAACMAwAAAAA=&#10;" filled="f" strokecolor="black [3213]" strokeweight="1pt"/>
                            <v:rect id="Rectangle 515" o:spid="_x0000_s109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jiNMcA&#10;AADcAAAADwAAAGRycy9kb3ducmV2LnhtbESPQUvDQBSE74L/YXlCL6XdpFCRtNsiipJDEax66O01&#10;+5qNzb4N2dc2/ntXEHocZuYbZrkefKvO1McmsIF8moEiroJtuDbw+fEyeQAVBdliG5gM/FCE9er2&#10;ZomFDRd+p/NWapUgHAs04ES6QutYOfIYp6EjTt4h9B4lyb7WtsdLgvtWz7LsXntsOC047OjJUXXc&#10;nryBXTlI/Z2/yuaI469x6fbV2/PemNHd8LgAJTTINfzfLq2BeT6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o4jTHAAAA3AAAAA8AAAAAAAAAAAAAAAAAmAIAAGRy&#10;cy9kb3ducmV2LnhtbFBLBQYAAAAABAAEAPUAAACMAwAAAAA=&#10;" filled="f" strokecolor="black [3213]" strokeweight="1pt"/>
                          </v:group>
                        </v:group>
                      </v:group>
                      <v:line id="Straight Connector 516" o:spid="_x0000_s1100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nLVMYAAADcAAAADwAAAGRycy9kb3ducmV2LnhtbESPzWrCQBSF9wXfYbhCN0UnKTTU6BhK&#10;oFAKLqqFxN0lc02imTshM5r49p1CocvD+fk4m2wynbjR4FrLCuJlBIK4srrlWsH34X3xCsJ5ZI2d&#10;ZVJwJwfZdvawwVTbkb/otve1CCPsUlTQeN+nUrqqIYNuaXvi4J3sYNAHOdRSDziGcdPJ5yhKpMGW&#10;A6HBnvKGqsv+agLknNfH3ZmqYlX0n2MSP41leVXqcT69rUF4mvx/+K/9oRW8xAn8nglHQG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py1TGAAAA3AAAAA8AAAAAAAAA&#10;AAAAAAAAoQIAAGRycy9kb3ducmV2LnhtbFBLBQYAAAAABAAEAPkAAACUAwAAAAA=&#10;" strokeweight="1pt"/>
                      <v:line id="Straight Connector 491" o:spid="_x0000_s1101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JMysUAAADcAAAADwAAAGRycy9kb3ducmV2LnhtbESPUWvCMBSF3wf+h3AHe1tTRYZ2Rhmi&#10;MB8KVvcD7pq7JltzU5tMu3+/CIKPh3POdziL1eBacaY+WM8KxlkOgrj22nKj4OO4fZ6BCBFZY+uZ&#10;FPxRgNVy9LDAQvsLV3Q+xEYkCIcCFZgYu0LKUBtyGDLfESfvy/cOY5J9I3WPlwR3rZzk+Yt0aDkt&#10;GOxobaj+Ofw6Bd/7id8MYWd2p+lnubZ5ZcuyUurpcXh7BRFpiPfwrf2uFUznY7ieSUdA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JMysUAAADcAAAADwAAAAAAAAAA&#10;AAAAAAChAgAAZHJzL2Rvd25yZXYueG1sUEsFBgAAAAAEAAQA+QAAAJMDAAAAAA==&#10;" strokecolor="black [3040]" strokeweight="1pt"/>
                    </v:group>
                  </v:group>
                  <v:line id="Straight Connector 517" o:spid="_x0000_s1102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V94sUAAADcAAAADwAAAGRycy9kb3ducmV2LnhtbESP0WoCMRRE3wv+Q7gF32pWqbVsjSJi&#10;QR8WutoPuN3cbtJubtZN1PXvTaHg4zAzZ5j5sneNOFMXrGcF41EGgrjy2nKt4PPw/vQKIkRkjY1n&#10;UnClAMvF4GGOufYXLum8j7VIEA45KjAxtrmUoTLkMIx8S5y8b985jEl2tdQdXhLcNXKSZS/SoeW0&#10;YLCltaHqd39yCn4+Jn7Th53ZHZ+/irXNSlsUpVLDx371BiJSH+/h//ZWK5iOZ/B3Jh0B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wV94sUAAADcAAAADwAAAAAAAAAA&#10;AAAAAAChAgAAZHJzL2Rvd25yZXYueG1sUEsFBgAAAAAEAAQA+QAAAJMDAAAAAA==&#10;" strokecolor="black [3040]" strokeweight="1pt"/>
                </v:group>
                <v:shape id="Text Box 37" o:spid="_x0000_s1103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51DcAA&#10;AADcAAAADwAAAGRycy9kb3ducmV2LnhtbERPS4vCMBC+C/sfwix401TBV9coiyDsZRWr4HVoxrbY&#10;TEqTtfXf7xwEjx/fe73tXa0e1IbKs4HJOAFFnHtbcWHgct6PlqBCRLZYeyYDTwqw3XwM1pha3/GJ&#10;HlkslIRwSNFAGWOTah3ykhyGsW+Ihbv51mEU2BbatthJuKv1NEnm2mHF0lBiQ7uS8nv25wzM/O+i&#10;6/PkeF9c9tdDc1s9lxiNGX7231+gIvXxLX65f6z4JrJWzsgR0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51D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Text Box 51" o:spid="_x0000_s1104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LQls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Bj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7LQls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52" o:spid="_x0000_s1105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SztsEA&#10;AADcAAAADwAAAGRycy9kb3ducmV2LnhtbERPS2vCQBC+F/oflin01mwqVG2aVUpB8FJLo9DrkJ08&#10;SHY2ZFcT/33nIHj8+N75dna9utAYWs8GXpMUFHHpbcu1gdNx97IGFSKyxd4zGbhSgO3m8SHHzPqJ&#10;f+lSxFpJCIcMDTQxDpnWoWzIYUj8QCxc5UeHUeBYazviJOGu14s0XWqHLUtDgwN9NVR2xdkZePPf&#10;q2ku059uddr9HYbq/brGaMzz0/z5ASrSHO/im3tvxbeQ+XJGjoDe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ks7bBAAAA3AAAAA8AAAAAAAAAAAAAAAAAmAIAAGRycy9kb3du&#10;cmV2LnhtbFBLBQYAAAAABAAEAPUAAACG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Text Box 53" o:spid="_x0000_s1106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gWLc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hg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6gWL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Text Box 54" o:spid="_x0000_s1107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qIWsQA&#10;AADcAAAADwAAAGRycy9kb3ducmV2LnhtbESPT2vCQBTE74V+h+UJvdWNARubukoRAl6qNApeH9ln&#10;Esy+Ddk1f769WxB6HGZ+M8x6O5pG9NS52rKCxTwCQVxYXXOp4HzK3lcgnEfW2FgmBRM52G5eX9aY&#10;ajvwL/W5L0UoYZeigsr7NpXSFRUZdHPbEgfvajuDPsiulLrDIZSbRsZR9CEN1hwWKmxpV1Fxy+9G&#10;wdL+JMNYRMdbcs4uh/b6Oa3QK/U2G7+/QHga/X/4Se914OIY/s6EI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6iFr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55" o:spid="_x0000_s1108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YtwcMA&#10;AADcAAAADwAAAGRycy9kb3ducmV2LnhtbESPS4vCQBCE7wv+h6EFb+tExY3GjCKCsBd38QFem0zn&#10;gZmekBlN/Pc7C4LHouqrotJNb2rxoNZVlhVMxhEI4szqigsFl/P+cwHCeWSNtWVS8CQHm/XgI8VE&#10;246P9Dj5QoQSdgkqKL1vEildVpJBN7YNcfBy2xr0QbaF1C12odzUchpFX9JgxWGhxIZ2JWW3090o&#10;mNtD3PVZ9HuLL/vrT5Mvnwv0So2G/XYFwlPv3+EX/a0DN53B/5lw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Ytwc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56" o:spid="_x0000_s1109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+1tcMA&#10;AADcAAAADwAAAGRycy9kb3ducmV2LnhtbESPS4vCQBCE7wv+h6EFb+tE0Y3GjCKCsBd38QFem0zn&#10;gZmekBlN/Pc7C4LHouqrotJNb2rxoNZVlhVMxhEI4szqigsFl/P+cwHCeWSNtWVS8CQHm/XgI8VE&#10;246P9Dj5QoQSdgkqKL1vEildVpJBN7YNcfBy2xr0QbaF1C12odzUchpFX9JgxWGhxIZ2JWW3090o&#10;mNtD3PVZ9HuLL/vrT5Mvnwv0So2G/XYFwlPv3+EX/a0DN53B/5lw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+1tc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110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MQLs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hi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JMQLs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56" o:spid="_x0000_s1111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GOWc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hm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EGOW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Text Box 56" o:spid="_x0000_s1112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0rwsIA&#10;AADcAAAADwAAAGRycy9kb3ducmV2LnhtbESPQYvCMBSE7wv+h/AEb2uqoNXaKLIgeFFZFbw+mmdb&#10;2ryUJmvrvzeCsMdh5pth0k1vavGg1pWWFUzGEQjizOqScwXXy+57AcJ5ZI21ZVLwJAeb9eArxUTb&#10;jn/pcfa5CCXsElRQeN8kUrqsIINubBvi4N1ta9AH2eZSt9iFclPLaRTNpcGSw0KBDf0UlFXnP6Ng&#10;Zg9x12fRqYqvu9uxuS+fC/RKjYb9dgXCU+//wx96rwM3jeF9JhwB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DSvC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Text Box 56" o:spid="_x0000_s1113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K/sMEA&#10;AADcAAAADwAAAGRycy9kb3ducmV2LnhtbERPS2vCQBC+F/oflin01mwqVG2aVUpB8FJLo9DrkJ08&#10;SHY2ZFcT/33nIHj8+N75dna9utAYWs8GXpMUFHHpbcu1gdNx97IGFSKyxd4zGbhSgO3m8SHHzPqJ&#10;f+lSxFpJCIcMDTQxDpnWoWzIYUj8QCxc5UeHUeBYazviJOGu14s0XWqHLUtDgwN9NVR2xdkZePPf&#10;q2ku059uddr9HYbq/brGaMzz0/z5ASrSHO/im3tvxbeQtXJGjoDe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Sv7DBAAAA3AAAAA8AAAAAAAAAAAAAAAAAmAIAAGRycy9kb3du&#10;cmV2LnhtbFBLBQYAAAAABAAEAPUAAACG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Text Box 56" o:spid="_x0000_s1114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4aK8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hj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d4aK8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Text Box 56" o:spid="_x0000_s1115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0la8AA&#10;AADcAAAADwAAAGRycy9kb3ducmV2LnhtbERPS4vCMBC+C/sfwgh701QXX9UoiyDsRUVX2OvQjG2x&#10;mZQma+u/dw6Cx4/vvdp0rlJ3akLp2cBomIAizrwtOTdw+d0N5qBCRLZYeSYDDwqwWX/0Vpha3/KJ&#10;7ueYKwnhkKKBIsY61TpkBTkMQ18TC3f1jcMosMm1bbCVcFfpcZJMtcOSpaHAmrYFZbfzvzMw8ftZ&#10;22XJ8Ta77P4O9XXxmGM05rPffS9BReriW/xy/1jxfcl8OSNHQK+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0la8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Text Box 56" o:spid="_x0000_s1116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GA8MQA&#10;AADcAAAADwAAAGRycy9kb3ducmV2LnhtbESPQWvCQBSE70L/w/IK3nSTSpsYXUMRBC9tMQpeH9ln&#10;Esy+DdnVxH/vFgo9DjPfDLPOR9OKO/WusawgnkcgiEurG64UnI67WQrCeWSNrWVS8CAH+eZlssZM&#10;24EPdC98JUIJuwwV1N53mZSurMmgm9uOOHgX2xv0QfaV1D0Oody08i2KPqTBhsNCjR1tayqvxc0o&#10;eLdfyTCW0c81Oe3O391l+UjRKzV9HT9XIDyN/j/8R+914BYx/J4JR0B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xgPD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Text Box 56" o:spid="_x0000_s1117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Meh8MA&#10;AADcAAAADwAAAGRycy9kb3ducmV2LnhtbESPS4vCQBCE7wv+h6EFb+tExY3GjCKCsBd38QFem0zn&#10;gZmekBlN/Pc7C4LHouqrotJNb2rxoNZVlhVMxhEI4szqigsFl/P+cwHCeWSNtWVS8CQHm/XgI8VE&#10;246P9Dj5QoQSdgkqKL1vEildVpJBN7YNcfBy2xr0QbaF1C12odzUchpFX9JgxWGhxIZ2JWW3090o&#10;mNtD3PVZ9HuLL/vrT5Mvnwv0So2G/XYFwlPv3+EX/a0DN5vC/5lw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Meh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Text Box 56" o:spid="_x0000_s1118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+7HMMA&#10;AADcAAAADwAAAGRycy9kb3ducmV2LnhtbESPQWvCQBSE70L/w/IKvemmDWqMrlIKghcrRsHrI/tM&#10;gtm3IbtN4r93C4LHYeabYVabwdSio9ZVlhV8TiIQxLnVFRcKzqftOAHhPLLG2jIpuJODzfpttMJU&#10;256P1GW+EKGEXYoKSu+bVEqXl2TQTWxDHLyrbQ36INtC6hb7UG5q+RVFM2mw4rBQYkM/JeW37M8o&#10;mNr9vB/y6HCbn7eX3+a6uCfolfp4H76XIDwN/hV+0jsduDiG/zPh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+7H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Text Box 56" o:spid="_x0000_s1119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YjaMQA&#10;AADcAAAADwAAAGRycy9kb3ducmV2LnhtbESPQWvCQBSE7wX/w/IKvemmVo1GV5FCoBcrpkKvj+wz&#10;CWbfhuyaxH/vCoUeh5lvhtnsBlOLjlpXWVbwPolAEOdWV1woOP+k4yUI55E11pZJwZ0c7Lajlw0m&#10;2vZ8oi7zhQgl7BJUUHrfJFK6vCSDbmIb4uBdbGvQB9kWUrfYh3JTy2kULaTBisNCiQ19lpRfs5tR&#10;MLeHuB/y6HiNz+nvd3NZ3ZfolXp7HfZrEJ4G/x/+o7904D5m8DwTjoD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GI2j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Text Box 56" o:spid="_x0000_s1120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qG88MA&#10;AADcAAAADwAAAGRycy9kb3ducmV2LnhtbESPS4vCQBCE74L/YWjBm05ccaMxo8iC4GVdfIDXJtN5&#10;YKYnZEYT//2OsLDHouqrotJtb2rxpNZVlhXMphEI4szqigsF18t+sgThPLLG2jIpeJGD7WY4SDHR&#10;tuMTPc++EKGEXYIKSu+bREqXlWTQTW1DHLzctgZ9kG0hdYtdKDe1/IiiT2mw4rBQYkNfJWX388Mo&#10;WNjvuOuz6OceX/e3Y5OvXkv0So1H/W4NwlPv/8N/9EEHbr6A95lwBO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qG8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Text Box 56" o:spid="_x0000_s1121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gYhMMA&#10;AADcAAAADwAAAGRycy9kb3ducmV2LnhtbESPS4vCQBCE7wv+h6EFb+vElTUaM4osCF5W8QFem0zn&#10;gZmekBlN/Pc7C4LHouqrotJ1b2rxoNZVlhVMxhEI4szqigsFl/P2cw7CeWSNtWVS8CQH69XgI8VE&#10;246P9Dj5QoQSdgkqKL1vEildVpJBN7YNcfBy2xr0QbaF1C12odzU8iuKZtJgxWGhxIZ+Sspup7tR&#10;8G1/467PosMtvmyv+yZfPOfolRoN+80ShKfev8MveqcDN53B/5lw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gYh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Text Box 56" o:spid="_x0000_s1122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S9H8QA&#10;AADcAAAADwAAAGRycy9kb3ducmV2LnhtbESPT2vCQBTE74V+h+UVvNWNio2NbkQEwYsttUKvj+wz&#10;Ccm+Ddk1f769WxA8DjO/GWazHUwtOmpdaVnBbBqBIM6sLjlXcPk9vK9AOI+ssbZMCkZysE1fXzaY&#10;aNvzD3Vnn4tQwi5BBYX3TSKlywoy6Ka2IQ7e1bYGfZBtLnWLfSg3tZxH0Yc0WHJYKLChfUFZdb4Z&#10;BUt7ivshi76r+HL4+2qun+MKvVKTt2G3BuFp8M/wgz7qwC1i+D8TjoB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UvR/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Text Box 56" o:spid="_x0000_s1123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spbcAA&#10;AADcAAAADwAAAGRycy9kb3ducmV2LnhtbERPS4vCMBC+C/sfwgh701QXX9UoiyDsRUVX2OvQjG2x&#10;mZQma+u/dw6Cx4/vvdp0rlJ3akLp2cBomIAizrwtOTdw+d0N5qBCRLZYeSYDDwqwWX/0Vpha3/KJ&#10;7ueYKwnhkKKBIsY61TpkBTkMQ18TC3f1jcMosMm1bbCVcFfpcZJMtcOSpaHAmrYFZbfzvzMw8ftZ&#10;22XJ8Ta77P4O9XXxmGM05rPffS9BReriW/xy/1jxfclaOSNHQK+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spb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Text Box 56" o:spid="_x0000_s1124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eM9sMA&#10;AADcAAAADwAAAGRycy9kb3ducmV2LnhtbESPS4vCQBCE7wv+h6EFb+tExUeio8iCsBcVH+C1yXQe&#10;mOkJmVkT//2OIHgsqr4qarXpTCUe1LjSsoLRMAJBnFpdcq7getl9L0A4j6yxskwKnuRgs+59rTDR&#10;tuUTPc4+F6GEXYIKCu/rREqXFmTQDW1NHLzMNgZ9kE0udYNtKDeVHEfRTBosOSwUWNNPQen9/GcU&#10;TO1+3nZpdLzPr7vboc7i5wK9UoN+t12C8NT5T/hN/+rATWJ4nQ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eM9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37EE7"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1EBB5D8" wp14:editId="0AABFC4F">
                <wp:simplePos x="0" y="0"/>
                <wp:positionH relativeFrom="column">
                  <wp:posOffset>-336550</wp:posOffset>
                </wp:positionH>
                <wp:positionV relativeFrom="paragraph">
                  <wp:posOffset>-133350</wp:posOffset>
                </wp:positionV>
                <wp:extent cx="3817264" cy="2044700"/>
                <wp:effectExtent l="0" t="0" r="0" b="1270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7264" cy="2044700"/>
                          <a:chOff x="0" y="0"/>
                          <a:chExt cx="4162425" cy="221742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0" y="15240"/>
                            <a:ext cx="4162425" cy="2200275"/>
                            <a:chOff x="-212725" y="50800"/>
                            <a:chExt cx="4162425" cy="2200276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-212725" y="50800"/>
                              <a:ext cx="4162425" cy="2200276"/>
                              <a:chOff x="-212725" y="50800"/>
                              <a:chExt cx="4162425" cy="2200276"/>
                            </a:xfrm>
                          </wpg:grpSpPr>
                          <wps:wsp>
                            <wps:cNvPr id="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59150" y="50800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57F33" w:rsidRPr="00F338EA" w:rsidRDefault="00157F33" w:rsidP="005D0A68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84" name="Group 84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" name="Picture 86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7" name="Straight Connector 87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8" name="Straight Connector 88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" name="Straight Connector 89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90" name="Group 90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91" name="Group 91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92" name="Group 92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93" name="Rectangle 93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4" name="Rectangle 94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5" name="Rectangle 95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0" name="Group 130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131" name="Rectangle 131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2" name="Rectangle 132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3" name="Rectangle 133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34" name="Group 134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135" name="Rectangle 135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6" name="Rectangle 136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7" name="Rectangle 137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42" name="Group 142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143" name="Group 143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144" name="Rectangle 144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5" name="Rectangle 145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6" name="Rectangle 146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47" name="Group 147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148" name="Rectangle 148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9" name="Rectangle 149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0" name="Rectangle 150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154" name="Straight Connector 154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156" name="Straight Connector 156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3" o:spid="_x0000_s1125" style="position:absolute;left:0;text-align:left;margin-left:-26.5pt;margin-top:-10.5pt;width:300.55pt;height:161pt;z-index:251704320;mso-width-relative:margin;mso-height-relative:margin" coordsize="41624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">
                <v:group id="Group 1" o:spid="_x0000_s1126" style="position:absolute;top:152;width:41624;height:22003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group id="Group 2" o:spid="_x0000_s1127" style="position:absolute;left:-2127;top:508;width:41624;height:22002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<v:shape id="Text Box 2" o:spid="_x0000_s1128" type="#_x0000_t202" style="position:absolute;left:33591;top:508;width:590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jCb8A&#10;AADbAAAADwAAAGRycy9kb3ducmV2LnhtbERPy6rCMBDdX/AfwghuLpoqXqvVKCoobn18wNiMbbGZ&#10;lCba+vdGEO5uDuc5i1VrSvGk2hWWFQwHEQji1OqCMwWX864/BeE8ssbSMil4kYPVsvOzwETbho/0&#10;PPlMhBB2CSrIva8SKV2ak0E3sBVx4G62NugDrDOpa2xCuCnlKIom0mDBoSHHirY5pffTwyi4HZrf&#10;v1lz3ftLfBxPNljE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iGMJvwAAANsAAAAPAAAAAAAAAAAAAAAAAJgCAABkcnMvZG93bnJl&#10;di54bWxQSwUGAAAAAAQABAD1AAAAhAMAAAAA&#10;" stroked="f">
                      <v:textbox>
                        <w:txbxContent>
                          <w:p w:rsidR="00157F33" w:rsidRPr="00F338EA" w:rsidRDefault="00157F33" w:rsidP="005D0A68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84" o:spid="_x0000_s1129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<v:shape id="Picture 86" o:spid="_x0000_s1130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l0DzDAAAA2wAAAA8AAABkcnMvZG93bnJldi54bWxEj92KwjAUhO8XfIdwBG8WTVd2i1ajuEJB&#10;LxT8eYBDc2yLzUlpYlvf3iwIeznMzDfMct2bSrTUuNKygq9JBII4s7rkXMH1ko5nIJxH1lhZJgVP&#10;crBeDT6WmGjb8Ynas89FgLBLUEHhfZ1I6bKCDLqJrYmDd7ONQR9kk0vdYBfgppLTKIqlwZLDQoE1&#10;bQvK7ueHUXA4WqJH2rWHefT529l0H9+/f5QaDfvNAoSn3v+H3+2dVjCL4e9L+AFy9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qXQPMMAAADbAAAADwAAAAAAAAAAAAAAAACf&#10;AgAAZHJzL2Rvd25yZXYueG1sUEsFBgAAAAAEAAQA9wAAAI8DAAAAAA==&#10;">
                        <v:imagedata r:id="rId20" o:title="Mouse_brown" grayscale="t"/>
                        <v:path arrowok="t"/>
                      </v:shape>
                      <v:line id="Straight Connector 87" o:spid="_x0000_s1131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SVpsMAAADbAAAADwAAAGRycy9kb3ducmV2LnhtbESPT2vCQBTE74V+h+UVeqsbLbQhuooV&#10;hKIn/x28PbPPTWje25Ddavz2bkHocZiZ3zCTWc+NulAXai8GhoMMFEnpbS3OwH63fMtBhYhisfFC&#10;Bm4UYDZ9fppgYf1VNnTZRqcSREKBBqoY20LrUFbEGAa+JUne2XeMMcnOadvhNcG50aMs+9CMtaSF&#10;CltaVFT+bH/ZwPspv+mj+8oDu/VqNeehLPhgzOtLPx+DitTH//Cj/W0N5J/w9yX9AD2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ElabDAAAA2wAAAA8AAAAAAAAAAAAA&#10;AAAAoQIAAGRycy9kb3ducmV2LnhtbFBLBQYAAAAABAAEAPkAAACRAwAAAAA=&#10;" strokecolor="black [3040]" strokeweight="1pt"/>
                      <v:line id="Straight Connector 88" o:spid="_x0000_s1132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6tBcEAAADbAAAADwAAAGRycy9kb3ducmV2LnhtbERP3WrCMBS+F/YO4Qx2p+lkDOmMRcoG&#10;elFY3R7grDk20eaka6LWtzcXgpcf3/+yGF0nzjQE61nB6ywDQdx4bblV8PvzNV2ACBFZY+eZFFwp&#10;QLF6miwx1/7CNZ13sRUphEOOCkyMfS5laAw5DDPfEydu7weHMcGhlXrASwp3nZxn2bt0aDk1GOyp&#10;NNQcdyen4PA9959j2Jrt/9tfVdqstlVVK/XyPK4/QEQa40N8d2+0gkUam76kHyB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3q0FwQAAANsAAAAPAAAAAAAAAAAAAAAA&#10;AKECAABkcnMvZG93bnJldi54bWxQSwUGAAAAAAQABAD5AAAAjwMAAAAA&#10;" strokecolor="black [3040]" strokeweight="1pt"/>
                      <v:line id="Straight Connector 89" o:spid="_x0000_s1133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D21sUAAADbAAAADwAAAGRycy9kb3ducmV2LnhtbESPQWsCMRSE7wX/Q3iFXopm9WB1NYq0&#10;FFuooKveH5vX3cXkZUlSXf31TaHgcZiZb5j5srNGnMmHxrGC4SADQVw63XCl4LB/709AhIis0Tgm&#10;BVcKsFz0HuaYa3fhHZ2LWIkE4ZCjgjrGNpcylDVZDAPXEifv23mLMUlfSe3xkuDWyFGWjaXFhtNC&#10;jS291lSeih+r4OvUvmyOI+Ovb5/rotjejHxeD5V6euxWMxCRungP/7c/tILJFP6+pB8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zD21sUAAADbAAAADwAAAAAAAAAA&#10;AAAAAAChAgAAZHJzL2Rvd25yZXYueG1sUEsFBgAAAAAEAAQA+QAAAJMDAAAAAA==&#10;" strokecolor="black [3040]" strokeweight="1pt"/>
                      <v:group id="Group 90" o:spid="_x0000_s1134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<v:group id="Group 91" o:spid="_x0000_s1135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<v:group id="Group 92" o:spid="_x0000_s1136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      <v:rect id="Rectangle 93" o:spid="_x0000_s113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6LuMYA&#10;AADbAAAADwAAAGRycy9kb3ducmV2LnhtbESPQWvCQBSE74X+h+UVehHdaKFodJXSYsmhFLT14O2Z&#10;fWZTs29D9lXTf98tFDwOM/MNs1j1vlFn6mId2MB4lIEiLoOtuTLw+bEeTkFFQbbYBCYDPxRhtby9&#10;WWBuw4U3dN5KpRKEY44GnEibax1LRx7jKLTEyTuGzqMk2VXadnhJcN/oSZY9ao81pwWHLT07Kk/b&#10;b29gX/RSfY1f5e2Eg92gcIfy/eVgzP1d/zQHJdTLNfzfLqyB2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6LuMYAAADbAAAADwAAAAAAAAAAAAAAAACYAgAAZHJz&#10;L2Rvd25yZXYueG1sUEsFBgAAAAAEAAQA9QAAAIsDAAAAAA==&#10;" filled="f" strokecolor="black [3213]" strokeweight="1pt"/>
                            <v:rect id="Rectangle 94" o:spid="_x0000_s113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cTzMYA&#10;AADbAAAADwAAAGRycy9kb3ducmV2LnhtbESPQWvCQBSE74X+h+UVehHdKKVodJXSYsmhFLT14O2Z&#10;fWZTs29D9lXTf98tFDwOM/MNs1j1vlFn6mId2MB4lIEiLoOtuTLw+bEeTkFFQbbYBCYDPxRhtby9&#10;WWBuw4U3dN5KpRKEY44GnEibax1LRx7jKLTEyTuGzqMk2VXadnhJcN/oSZY9ao81pwWHLT07Kk/b&#10;b29gX/RSfY1f5e2Eg92gcIfy/eVgzP1d/zQHJdTLNfzfLqyB2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cTzMYAAADbAAAADwAAAAAAAAAAAAAAAACYAgAAZHJz&#10;L2Rvd25yZXYueG1sUEsFBgAAAAAEAAQA9QAAAIsDAAAAAA==&#10;" filled="f" strokecolor="black [3213]" strokeweight="1pt"/>
                            <v:rect id="Rectangle 95" o:spid="_x0000_s113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u2V8YA&#10;AADbAAAADwAAAGRycy9kb3ducmV2LnhtbESPQWvCQBSE74X+h+UVehHdKLRodJXSYsmhFLT14O2Z&#10;fWZTs29D9lXTf98tFDwOM/MNs1j1vlFn6mId2MB4lIEiLoOtuTLw+bEeTkFFQbbYBCYDPxRhtby9&#10;WWBuw4U3dN5KpRKEY44GnEibax1LRx7jKLTEyTuGzqMk2VXadnhJcN/oSZY9ao81pwWHLT07Kk/b&#10;b29gX/RSfY1f5e2Eg92gcIfy/eVgzP1d/zQHJdTLNfzfLqyB2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u2V8YAAADbAAAADwAAAAAAAAAAAAAAAACYAgAAZHJz&#10;L2Rvd25yZXYueG1sUEsFBgAAAAAEAAQA9QAAAIsDAAAAAA==&#10;" filled="f" strokecolor="black [3213]" strokeweight="1pt"/>
                          </v:group>
                          <v:group id="Group 130" o:spid="_x0000_s1140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        <v:rect id="Rectangle 131" o:spid="_x0000_s114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kUTsQA&#10;AADcAAAADwAAAGRycy9kb3ducmV2LnhtbERPTUvDQBC9C/6HZYReSruJgkjabRFFyUEKVnvobZqd&#10;ZtNmZ0N22sZ/7xYEb/N4nzNfDr5VZ+pjE9hAPs1AEVfBNlwb+P56mzyBioJssQ1MBn4ownJxezPH&#10;woYLf9J5LbVKIRwLNOBEukLrWDnyGKehI07cPvQeJcG+1rbHSwr3rb7PskftseHU4LCjF0fVcX3y&#10;BrblIPUhf5ePI44349LtqtXrzpjR3fA8AyU0yL/4z13aNP8hh+sz6QK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pFE7EAAAA3AAAAA8AAAAAAAAAAAAAAAAAmAIAAGRycy9k&#10;b3ducmV2LnhtbFBLBQYAAAAABAAEAPUAAACJAwAAAAA=&#10;" filled="f" strokecolor="black [3213]" strokeweight="1pt"/>
                            <v:rect id="Rectangle 132" o:spid="_x0000_s114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uKOcQA&#10;AADcAAAADwAAAGRycy9kb3ducmV2LnhtbERPS2vCQBC+F/oflin0IrrRQpHoKkVpyaEU6uPgbcyO&#10;2dTsbMhONf333ULB23x8z5kve9+oC3WxDmxgPMpAEZfB1lwZ2G1fh1NQUZAtNoHJwA9FWC7u7+aY&#10;23DlT7pspFIphGOOBpxIm2sdS0ce4yi0xIk7hc6jJNhV2nZ4TeG+0ZMse9Yea04NDltaOSrPm29v&#10;4FD0Un2N3+T9jIP9oHDH8mN9NObxoX+ZgRLq5Sb+dxc2zX+awN8z6QK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7ijnEAAAA3AAAAA8AAAAAAAAAAAAAAAAAmAIAAGRycy9k&#10;b3ducmV2LnhtbFBLBQYAAAAABAAEAPUAAACJAwAAAAA=&#10;" filled="f" strokecolor="black [3213]" strokeweight="1pt"/>
                            <v:rect id="Rectangle 133" o:spid="_x0000_s114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cvosQA&#10;AADcAAAADwAAAGRycy9kb3ducmV2LnhtbERPS2vCQBC+F/oflil4Ed2oUCS6SmlpyaEU6uPgbcyO&#10;2dTsbMhONf333ULB23x8z1mue9+oC3WxDmxgMs5AEZfB1lwZ2G1fR3NQUZAtNoHJwA9FWK/u75aY&#10;23DlT7pspFIphGOOBpxIm2sdS0ce4zi0xIk7hc6jJNhV2nZ4TeG+0dMse9Qea04NDlt6dlSeN9/e&#10;wKHopfqavMn7GYf7YeGO5cfL0ZjBQ/+0ACXUy0387y5smj+b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3L6LEAAAA3AAAAA8AAAAAAAAAAAAAAAAAmAIAAGRycy9k&#10;b3ducmV2LnhtbFBLBQYAAAAABAAEAPUAAACJAwAAAAA=&#10;" filled="f" strokecolor="black [3213]" strokeweight="1pt"/>
                          </v:group>
                        </v:group>
                        <v:group id="Group 134" o:spid="_x0000_s1144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      <v:rect id="Rectangle 135" o:spid="_x0000_s114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ISTcQA&#10;AADcAAAADwAAAGRycy9kb3ducmV2LnhtbERPTWvCQBC9F/oflin0IrrRUpHoKqXFkkMpaOvB25gd&#10;s6nZ2ZCdavrvu4WCt3m8z1mset+oM3WxDmxgPMpAEZfB1lwZ+PxYD2egoiBbbAKTgR+KsFre3iww&#10;t+HCGzpvpVIphGOOBpxIm2sdS0ce4yi0xIk7hs6jJNhV2nZ4SeG+0ZMsm2qPNacGhy09OypP229v&#10;YF/0Un2NX+XthIPdoHCH8v3lYMz9Xf80ByXUy1X87y5smv/wCH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SEk3EAAAA3AAAAA8AAAAAAAAAAAAAAAAAmAIAAGRycy9k&#10;b3ducmV2LnhtbFBLBQYAAAAABAAEAPUAAACJAwAAAAA=&#10;" filled="f" strokecolor="black [3213]" strokeweight="1pt"/>
                          <v:rect id="Rectangle 136" o:spid="_x0000_s114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CMOsQA&#10;AADcAAAADwAAAGRycy9kb3ducmV2LnhtbERPS2vCQBC+F/oflil4Ed1oQSS6SmlpyaEU6uPgbcyO&#10;2dTsbMhONf333ULB23x8z1mue9+oC3WxDmxgMs5AEZfB1lwZ2G1fR3NQUZAtNoHJwA9FWK/u75aY&#10;23DlT7pspFIphGOOBpxIm2sdS0ce4zi0xIk7hc6jJNhV2nZ4TeG+0dMsm2mPNacGhy09OyrPm29v&#10;4FD0Un1N3uT9jMP9sHDH8uPlaMzgoX9agBLq5Sb+dxc2zX+c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AjDrEAAAA3AAAAA8AAAAAAAAAAAAAAAAAmAIAAGRycy9k&#10;b3ducmV2LnhtbFBLBQYAAAAABAAEAPUAAACJAwAAAAA=&#10;" filled="f" strokecolor="black [3213]" strokeweight="1pt"/>
                          <v:rect id="Rectangle 137" o:spid="_x0000_s114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wpocQA&#10;AADcAAAADwAAAGRycy9kb3ducmV2LnhtbERPTWvCQBC9F/oflin0IrrRQpXoKqXFkkMpaOvB25gd&#10;s6nZ2ZCdavrvu4WCt3m8z1mset+oM3WxDmxgPMpAEZfB1lwZ+PxYD2egoiBbbAKTgR+KsFre3iww&#10;t+HCGzpvpVIphGOOBpxIm2sdS0ce4yi0xIk7hs6jJNhV2nZ4SeG+0ZMse9Qea04NDlt6dlSett/e&#10;wL7opfoav8rbCQe7QeEO5fvLwZj7u/5pDkqol6v4313YNP9hC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MKaHEAAAA3AAAAA8AAAAAAAAAAAAAAAAAmAIAAGRycy9k&#10;b3ducmV2LnhtbFBLBQYAAAAABAAEAPUAAACJAwAAAAA=&#10;" filled="f" strokecolor="black [3213]" strokeweight="1pt"/>
                        </v:group>
                        <v:group id="Group 142" o:spid="_x0000_s1148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MsTIcwwAAANwAAAAP&#10;AAAAAAAAAAAAAAAAAKoCAABkcnMvZG93bnJldi54bWxQSwUGAAAAAAQABAD6AAAAmgMAAAAA&#10;">
                          <v:group id="Group 143" o:spid="_x0000_s1149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      <v:rect id="Rectangle 144" o:spid="_x0000_s115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jEq8QA&#10;AADcAAAADwAAAGRycy9kb3ducmV2LnhtbERPS2vCQBC+F/oflil4Ed0oUiS6SmlpyaEU6uPgbcyO&#10;2dTsbMhONf333ULB23x8z1mue9+oC3WxDmxgMs5AEZfB1lwZ2G1fR3NQUZAtNoHJwA9FWK/u75aY&#10;23DlT7pspFIphGOOBpxIm2sdS0ce4zi0xIk7hc6jJNhV2nZ4TeG+0dMse9Qea04NDlt6dlSeN9/e&#10;wKHopfqavMn7GYf7YeGO5cfL0ZjBQ/+0ACXUy0387y5smj+b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YxKvEAAAA3AAAAA8AAAAAAAAAAAAAAAAAmAIAAGRycy9k&#10;b3ducmV2LnhtbFBLBQYAAAAABAAEAPUAAACJAwAAAAA=&#10;" filled="f" strokecolor="black [3213]" strokeweight="1pt"/>
                            <v:rect id="Rectangle 145" o:spid="_x0000_s115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RhMMQA&#10;AADcAAAADwAAAGRycy9kb3ducmV2LnhtbERPTWvCQBC9F/oflin0IrpRWpHoKqXFkkMpaOvB25gd&#10;s6nZ2ZCdavrvu4WCt3m8z1mset+oM3WxDmxgPMpAEZfB1lwZ+PxYD2egoiBbbAKTgR+KsFre3iww&#10;t+HCGzpvpVIphGOOBpxIm2sdS0ce4yi0xIk7hs6jJNhV2nZ4SeG+0ZMsm2qPNacGhy09OypP229v&#10;YF/0Un2NX+XthIPdoHCH8v3lYMz9Xf80ByXUy1X87y5smv/wCH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UYTDEAAAA3AAAAA8AAAAAAAAAAAAAAAAAmAIAAGRycy9k&#10;b3ducmV2LnhtbFBLBQYAAAAABAAEAPUAAACJAwAAAAA=&#10;" filled="f" strokecolor="black [3213]" strokeweight="1pt"/>
                            <v:rect id="Rectangle 146" o:spid="_x0000_s115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b/R8QA&#10;AADcAAAADwAAAGRycy9kb3ducmV2LnhtbERPS2vCQBC+F/oflil4Ed0oRSS6SmlpyaEU6uPgbcyO&#10;2dTsbMhONf333ULB23x8z1mue9+oC3WxDmxgMs5AEZfB1lwZ2G1fR3NQUZAtNoHJwA9FWK/u75aY&#10;23DlT7pspFIphGOOBpxIm2sdS0ce4zi0xIk7hc6jJNhV2nZ4TeG+0dMsm2mPNacGhy09OyrPm29v&#10;4FD0Un1N3uT9jMP9sHDH8uPlaMzgoX9agBLq5Sb+dxc2zX+c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G/0fEAAAA3AAAAA8AAAAAAAAAAAAAAAAAmAIAAGRycy9k&#10;b3ducmV2LnhtbFBLBQYAAAAABAAEAPUAAACJAwAAAAA=&#10;" filled="f" strokecolor="black [3213]" strokeweight="1pt"/>
                          </v:group>
                          <v:group id="Group 147" o:spid="_x0000_s1153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        <v:rect id="Rectangle 148" o:spid="_x0000_s115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XOrsYA&#10;AADcAAAADwAAAGRycy9kb3ducmV2LnhtbESPQUsDQQyF70L/w5CCl2JnKyKydlqkRdmDCFY9eEt3&#10;4s7ancyyE9v135uD0FvCe3nvy3I9xs4cachtYgeLeQGGuE6+5cbB+9vj1R2YLMgeu8Tk4JcyrFeT&#10;iyWWPp34lY47aYyGcC7RQRDpS2tzHShinqeeWLWvNEQUXYfG+gFPGh47e10UtzZiy9oQsKdNoPqw&#10;+4kOPqtRmu/FkzwfcPYxq8K+ftnunbucjg/3YIRGOZv/ryuv+DdKq8/oBHb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dXOrsYAAADcAAAADwAAAAAAAAAAAAAAAACYAgAAZHJz&#10;L2Rvd25yZXYueG1sUEsFBgAAAAAEAAQA9QAAAIsDAAAAAA==&#10;" filled="f" strokecolor="black [3213]" strokeweight="1pt"/>
                            <v:rect id="Rectangle 149" o:spid="_x0000_s115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lrNcQA&#10;AADcAAAADwAAAGRycy9kb3ducmV2LnhtbERPTWvCQBC9F/oflin0IrpRStHoKqXFkkMpaOvB25gd&#10;s6nZ2ZCdavrvu4WCt3m8z1mset+oM3WxDmxgPMpAEZfB1lwZ+PxYD6egoiBbbAKTgR+KsFre3iww&#10;t+HCGzpvpVIphGOOBpxIm2sdS0ce4yi0xIk7hs6jJNhV2nZ4SeG+0ZMse9Qea04NDlt6dlSett/e&#10;wL7opfoav8rbCQe7QeEO5fvLwZj7u/5pDkqol6v4313YNP9h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ZazXEAAAA3AAAAA8AAAAAAAAAAAAAAAAAmAIAAGRycy9k&#10;b3ducmV2LnhtbFBLBQYAAAAABAAEAPUAAACJAwAAAAA=&#10;" filled="f" strokecolor="black [3213]" strokeweight="1pt"/>
                            <v:rect id="Rectangle 150" o:spid="_x0000_s1156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pUdcYA&#10;AADcAAAADwAAAGRycy9kb3ducmV2LnhtbESPQUsDQQyF70L/w5CCl2JnKyiydlqkRdmDCFY9eEt3&#10;4s7ancyyE9v135uD0FvCe3nvy3I9xs4cachtYgeLeQGGuE6+5cbB+9vj1R2YLMgeu8Tk4JcyrFeT&#10;iyWWPp34lY47aYyGcC7RQRDpS2tzHShinqeeWLWvNEQUXYfG+gFPGh47e10UtzZiy9oQsKdNoPqw&#10;+4kOPqtRmu/FkzwfcPYxq8K+ftnunbucjg/3YIRGOZv/ryuv+DeKr8/oBHb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npUdcYAAADcAAAADwAAAAAAAAAAAAAAAACYAgAAZHJz&#10;L2Rvd25yZXYueG1sUEsFBgAAAAAEAAQA9QAAAIsDAAAAAA==&#10;" filled="f" strokecolor="black [3213]" strokeweight="1pt"/>
                          </v:group>
                        </v:group>
                      </v:group>
                      <v:line id="Straight Connector 154" o:spid="_x0000_s1157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LlYcUAAADcAAAADwAAAGRycy9kb3ducmV2LnhtbESPQYvCMBCF74L/IYzgRTRVVtFqFBEE&#10;EfagK6i3oRnbajMpTbTdf78RhL3N8N68781i1ZhCvKhyuWUFw0EEgjixOudUweln25+CcB5ZY2GZ&#10;FPySg9Wy3VpgrG3NB3odfSpCCLsYFWTel7GULsnIoBvYkjhoN1sZ9GGtUqkrrEO4KeQoiibSYM6B&#10;kGFJm4ySx/FpAuS+Sa/fd0rOs3O5ryfDXn25PJXqdpr1HISnxv+bP9c7HeqPv+D9TJh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hLlYcUAAADcAAAADwAAAAAAAAAA&#10;AAAAAAChAgAAZHJzL2Rvd25yZXYueG1sUEsFBgAAAAAEAAQA+QAAAJMDAAAAAA==&#10;" strokeweight="1pt"/>
                    </v:group>
                  </v:group>
                  <v:line id="Straight Connector 156" o:spid="_x0000_s1158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zNoMIAAADcAAAADwAAAGRycy9kb3ducmV2LnhtbERPzWoCMRC+F3yHMEJvNau0IqtRRFrQ&#10;w0LX+gDjZtxEN5N1E3X79k2h0Nt8fL+zWPWuEXfqgvWsYDzKQBBXXluuFRy+Pl5mIEJE1th4JgXf&#10;FGC1HDwtMNf+wSXd97EWKYRDjgpMjG0uZagMOQwj3xIn7uQ7hzHBrpa6w0cKd42cZNlUOrScGgy2&#10;tDFUXfY3p+D8OfHvfdiZ3fX1WGxsVtqiKJV6HvbrOYhIffwX/7m3Os1/m8LvM+kC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azNoMIAAADcAAAADwAAAAAAAAAAAAAA&#10;AAChAgAAZHJzL2Rvd25yZXYueG1sUEsFBgAAAAAEAAQA+QAAAJADAAAAAA==&#10;" strokecolor="black [3040]" strokeweight="1pt"/>
                </v:group>
                <v:shape id="Text Box 37" o:spid="_x0000_s1159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YF974A&#10;AADcAAAADwAAAGRycy9kb3ducmV2LnhtbERPyQrCMBC9C/5DGMGbpgpu1SgiCF5UXMDr0IxtsZmU&#10;Jtr690YQvM3jrbNYNaYQL6pcblnBoB+BIE6szjlVcL1se1MQziNrLCyTgjc5WC3brQXG2tZ8otfZ&#10;pyKEsItRQeZ9GUvpkowMur4tiQN3t5VBH2CVSl1hHcJNIYdRNJYGcw4NGZa0ySh5nJ9GwcjuJ3WT&#10;RMfH5Lq9Hcr77D1Fr1S306znIDw1/i/+uXc6zB+P4PtMuE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V2Bfe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Text Box 51" o:spid="_x0000_s1160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SbgMEA&#10;AADcAAAADwAAAGRycy9kb3ducmV2LnhtbERPTYvCMBC9C/6HMII3TRWsWhtFBMHL7rJV8Do0Y1va&#10;TEoTbf33m4WFvc3jfU56GEwjXtS5yrKCxTwCQZxbXXGh4HY9zzYgnEfW2FgmBW9ycNiPRykm2vb8&#10;Ta/MFyKEsEtQQel9m0jp8pIMurltiQP3sJ1BH2BXSN1hH8JNI5dRFEuDFYeGEls6lZTX2dMoWNmP&#10;dT/k0Ve9vp3vn+1j+96gV2o6GY47EJ4G/y/+c190mB/H8PtMuED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km4DBAAAA3AAAAA8AAAAAAAAAAAAAAAAAmAIAAGRycy9kb3du&#10;cmV2LnhtbFBLBQYAAAAABAAEAPUAAACGAwAAAAA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52" o:spid="_x0000_s1161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+G8IA&#10;AADcAAAADwAAAGRycy9kb3ducmV2LnhtbERPTWvCQBC9F/oflhG81Y0FkzR1lVIQvFhpDHgdsmMS&#10;zM6G7GqSf+8WhN7m8T5nvR1NK+7Uu8ayguUiAkFcWt1wpaA47d5SEM4ja2wtk4KJHGw3ry9rzLQd&#10;+Jfuua9ECGGXoYLa+y6T0pU1GXQL2xEH7mJ7gz7AvpK6xyGEm1a+R1EsDTYcGmrs6Lum8prfjIKV&#10;PSTDWEbHa1Lszj/d5WNK0Ss1n41fnyA8jf5f/HTvdZgfJ/D3TLh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6D4b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Text Box 53" o:spid="_x0000_s1162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eqacUA&#10;AADcAAAADwAAAGRycy9kb3ducmV2LnhtbESPQWvDMAyF74P+B6PCbqvTwdosrVvGILDLVpoGdhWx&#10;moTGcoi9JP3302Gwm8R7eu/T/ji7To00hNazgfUqAUVcedtybaC85E8pqBCRLXaeycCdAhwPi4c9&#10;ZtZPfKaxiLWSEA4ZGmhi7DOtQ9WQw7DyPbFoVz84jLIOtbYDThLuOv2cJBvtsGVpaLCn94aqW/Hj&#10;DLz4z+00V8npti3z76/++npPMRrzuJzfdqAizfHf/Hf9YQV/I7TyjEy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d6ppxQAAANwAAAAPAAAAAAAAAAAAAAAAAJgCAABkcnMv&#10;ZG93bnJldi54bWxQSwUGAAAAAAQABAD1AAAAig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Text Box 54" o:spid="_x0000_s1163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sP8r4A&#10;AADcAAAADwAAAGRycy9kb3ducmV2LnhtbERPyQrCMBC9C/5DGMGbpgpu1SgiCF5UXMDr0IxtsZmU&#10;Jtr690YQvM3jrbNYNaYQL6pcblnBoB+BIE6szjlVcL1se1MQziNrLCyTgjc5WC3brQXG2tZ8otfZ&#10;pyKEsItRQeZ9GUvpkowMur4tiQN3t5VBH2CVSl1hHcJNIYdRNJYGcw4NGZa0ySh5nJ9GwcjuJ3WT&#10;RMfH5Lq9Hcr77D1Fr1S306znIDw1/i/+uXc6zB/P4PtMuE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Q7D/K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55" o:spid="_x0000_s1164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gwssMA&#10;AADcAAAADwAAAGRycy9kb3ducmV2LnhtbESPQYvCQAyF74L/YciCN52u4NbtOooIghd3WRW8hk5s&#10;i51M6Yy2/ntzELwlvJf3vixWvavVndpQeTbwOUlAEefeVlwYOB234zmoEJEt1p7JwIMCrJbDwQIz&#10;6zv+p/shFkpCOGRooIyxybQOeUkOw8Q3xKJdfOswytoW2rbYSbir9TRJvrTDiqWhxIY2JeXXw80Z&#10;mPl92vV58ndNT9vzb3P5fswxGjP66Nc/oCL18W1+Xe+s4KeCL8/IBHr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gws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56" o:spid="_x0000_s1165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SVKcIA&#10;AADcAAAADwAAAGRycy9kb3ducmV2LnhtbERPTWvCQBC9F/wPywi91U0EjU3dhFIIeKnSVOh1yI5J&#10;MDsbsquJ/94VhN7m8T5nm0+mE1caXGtZQbyIQBBXVrdcKzj+Fm8bEM4ja+wsk4IbOciz2csWU21H&#10;/qFr6WsRQtilqKDxvk+ldFVDBt3C9sSBO9nBoA9wqKUecAzhppPLKFpLgy2HhgZ7+mqoOpcXo2Bl&#10;v5NxqqLDOTkWf/v+9H7boFfqdT59foDwNPl/8dO902F+EsPjmXCBz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JUp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166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YLXsAA&#10;AADcAAAADwAAAGRycy9kb3ducmV2LnhtbERPTYvCMBC9L/gfwgje1lRBq7VRZEHworIqeB2asS1t&#10;JqXJ2vrvjSDsbR7vc9JNb2rxoNaVlhVMxhEI4szqknMF18vuewHCeWSNtWVS8CQHm/XgK8VE245/&#10;6XH2uQgh7BJUUHjfJFK6rCCDbmwb4sDdbWvQB9jmUrfYhXBTy2kUzaXBkkNDgQ39FJRV5z+jYGYP&#10;cddn0amKr7vbsbkvnwv0So2G/XYFwlPv/8Uf916H+fEU3s+EC+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0YLXs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56" o:spid="_x0000_s1167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quxcIA&#10;AADcAAAADwAAAGRycy9kb3ducmV2LnhtbERPS2vCQBC+F/oflil4qxsVGxvdiAiCF1tqhV6H7JiE&#10;ZGdDds3j37sFwdt8fM/ZbAdTi45aV1pWMJtGIIgzq0vOFVx+D+8rEM4ja6wtk4KRHGzT15cNJtr2&#10;/EPd2ecihLBLUEHhfZNI6bKCDLqpbYgDd7WtQR9gm0vdYh/CTS3nUfQhDZYcGgpsaF9QVp1vRsHS&#10;nuJ+yKLvKr4c/r6a6+e4Qq/U5G3YrUF4GvxT/HAfdZgfL+D/mXCBTO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q7F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Text Box 56" o:spid="_x0000_s1168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M2scIA&#10;AADcAAAADwAAAGRycy9kb3ducmV2LnhtbERPS2vCQBC+F/oflil4qxtFGxvdiAiCF1tqhV6H7JiE&#10;ZGdDds3j37sFwdt8fM/ZbAdTi45aV1pWMJtGIIgzq0vOFVx+D+8rEM4ja6wtk4KRHGzT15cNJtr2&#10;/EPd2ecihLBLUEHhfZNI6bKCDLqpbYgDd7WtQR9gm0vdYh/CTS3nUfQhDZYcGgpsaF9QVp1vRsHS&#10;nuJ+yKLvKr4c/r6a6+e4Qq/U5G3YrUF4GvxT/HAfdZgfL+D/mXCBTO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4zax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Text Box 56" o:spid="_x0000_s1169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+TKsAA&#10;AADcAAAADwAAAGRycy9kb3ducmV2LnhtbERPTYvCMBC9L/gfwgje1tQFrdZGkQXBi8qq4HVoxra0&#10;mZQm2vrvjSDsbR7vc9J1b2rxoNaVlhVMxhEI4szqknMFl/P2ew7CeWSNtWVS8CQH69XgK8VE247/&#10;6HHyuQgh7BJUUHjfJFK6rCCDbmwb4sDdbGvQB9jmUrfYhXBTy58omkmDJYeGAhv6LSirTnejYGr3&#10;cddn0bGKL9vrobktnnP0So2G/WYJwlPv/8Uf906H+fEU3s+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K+TKs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Text Box 56" o:spid="_x0000_s1170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0NXcIA&#10;AADcAAAADwAAAGRycy9kb3ducmV2LnhtbERPTWvCQBC9F/oflhG81Y0FkzR1lVIQvFhpDHgdsmMS&#10;zM6G7GqSf+8WhN7m8T5nvR1NK+7Uu8ayguUiAkFcWt1wpaA47d5SEM4ja2wtk4KJHGw3ry9rzLQd&#10;+Jfuua9ECGGXoYLa+y6T0pU1GXQL2xEH7mJ7gz7AvpK6xyGEm1a+R1EsDTYcGmrs6Lum8prfjIKV&#10;PSTDWEbHa1Lszj/d5WNK0Ss1n41fnyA8jf5f/HTvdZifxPD3TLh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Q1d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Text Box 56" o:spid="_x0000_s1171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4R1cMA&#10;AADbAAAADwAAAGRycy9kb3ducmV2LnhtbESPQWvCQBSE7wX/w/IEb3XXQjRNXUUKghdbGgWvj+wz&#10;CWbfhuyaxH/fFQo9DjPzDbPejrYRPXW+dqxhMVcgiAtnai41nE/71xSED8gGG8ek4UEetpvJyxoz&#10;4wb+oT4PpYgQ9hlqqEJoMyl9UZFFP3ctcfSurrMYouxKaTocItw28k2ppbRYc1yosKXPiopbfrca&#10;EndcDWOhvm+r8/7y1V7fHykGrWfTcfcBItAY/sN/7YPRkCbw/BJ/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4R1cMAAADb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Text Box 56" o:spid="_x0000_s1172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GoxsIA&#10;AADcAAAADwAAAGRycy9kb3ducmV2LnhtbERPTWvCQBC9F/oflil4qxsFGxvdBBECXrQ0Cr0O2TEJ&#10;ZmdDdk3iv3cLhd7m8T5nm02mFQP1rrGsYDGPQBCXVjdcKbic8/c1COeRNbaWScGDHGTp68sWE21H&#10;/qah8JUIIewSVFB73yVSurImg25uO+LAXW1v0AfYV1L3OIZw08plFH1Igw2Hhho72tdU3oq7UbCy&#10;x3icyujrFl/yn1N3/Xys0Ss1e5t2GxCeJv8v/nMfdJgfx/D7TLh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MajG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Text Box 56" o:spid="_x0000_s1173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48tMMA&#10;AADcAAAADwAAAGRycy9kb3ducmV2LnhtbESPQYvCQAyF74L/YciCN52u4NbtOooIghd3WRW8hk5s&#10;i51M6Yy2/ntzELwlvJf3vixWvavVndpQeTbwOUlAEefeVlwYOB234zmoEJEt1p7JwIMCrJbDwQIz&#10;6zv+p/shFkpCOGRooIyxybQOeUkOw8Q3xKJdfOswytoW2rbYSbir9TRJvrTDiqWhxIY2JeXXw80Z&#10;mPl92vV58ndNT9vzb3P5fswxGjP66Nc/oCL18W1+Xe+s4KdCK8/IBHr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48t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Text Box 56" o:spid="_x0000_s1174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VFzMIA&#10;AADcAAAADwAAAGRycy9kb3ducmV2LnhtbERPTWvCQBC9F/wPywi91V2lrTG6BikEeqmlqeB1yI5J&#10;MDsbslsT/31XELzN433OJhttKy7U+8axhvlMgSAunWm40nD4zV8SED4gG2wdk4Yreci2k6cNpsYN&#10;/EOXIlQihrBPUUMdQpdK6cuaLPqZ64gjd3K9xRBhX0nT4xDDbSsXSr1Liw3Hhho7+qipPBd/VsOb&#10;+1oOY6m+z8tDftx3p9U1waD183TcrUEEGsNDfHd/mjhfvcLt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5UXM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Text Box 56" o:spid="_x0000_s1175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CaR8MA&#10;AADcAAAADwAAAGRycy9kb3ducmV2LnhtbESPT4vCMBTE74LfITzBm6buotXaKLIgeFHRFfb6aF7/&#10;YPNSmqyt394IC3scZuY3TLrtTS0e1LrKsoLZNAJBnFldcaHg9r2fLEE4j6yxtkwKnuRguxkOUky0&#10;7fhCj6svRICwS1BB6X2TSOmykgy6qW2Ig5fb1qAPsi2kbrELcFPLjyhaSIMVh4USG/oqKbtff42C&#10;uT3GXZ9F53t82/+cmnz1XKJXajzqd2sQnnr/H/5rH7SCz3kM7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CaR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Text Box 56" o:spid="_x0000_s1176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8ONb4A&#10;AADcAAAADwAAAGRycy9kb3ducmV2LnhtbERPyQrCMBC9C/5DGMGbpipu1SgiCF5UXMDr0IxtsZmU&#10;Jtr69+YgeHy8fbluTCHeVLncsoJBPwJBnFidc6rgdt31ZiCcR9ZYWCYFH3KwXrVbS4y1rflM74tP&#10;RQhhF6OCzPsyltIlGRl0fVsSB+5hK4M+wCqVusI6hJtCDqNoIg3mHBoyLGmbUfK8vIyCsT1M6yaJ&#10;Ts/pbXc/lo/5Z4ZeqW6n2SxAeGr8X/xz77WC0TisDW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jfDjW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Text Box 56" o:spid="_x0000_s1177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vzYsUA&#10;AADcAAAADwAAAGRycy9kb3ducmV2LnhtbESPT2vCQBTE7wW/w/KE3upGxZjGrFIKQi+2NBV6fWRf&#10;/mD2bciuJvn2rlDocZiZ3zDZYTStuFHvGssKlosIBHFhdcOVgvPP8SUB4TyyxtYyKZjIwWE/e8ow&#10;1Xbgb7rlvhIBwi5FBbX3XSqlK2oy6Ba2Iw5eaXuDPsi+krrHIcBNK1dRFEuDDYeFGjt6r6m45Fej&#10;YGNP22Esoq/L9nz8/ezK1ylBr9TzfHzbgfA0+v/wX/tDK1jHK3icCUdA7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W/NixQAAANwAAAAPAAAAAAAAAAAAAAAAAJgCAABkcnMv&#10;ZG93bnJldi54bWxQSwUGAAAAAAQABAD1AAAAig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Text Box 56" o:spid="_x0000_s1178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1AlcUA&#10;AADcAAAADwAAAGRycy9kb3ducmV2LnhtbESPQWvDMAyF74P9B6PCbqvTwdY0rRPGoNBLN5YFdhWx&#10;moTGcojdJv331WGwm8R7eu/Trphdr640hs6zgdUyAUVce9txY6D62T+noEJEtth7JgM3ClDkjw87&#10;zKyf+JuuZWyUhHDI0EAb45BpHeqWHIalH4hFO/nRYZR1bLQdcZJw1+uXJHnTDjuWhhYH+mipPpcX&#10;Z+DVH9fTXCdf53W1//0cTptbitGYp8X8vgUVaY7/5r/rgxX8VPDlGZlA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DUCVxQAAANwAAAAPAAAAAAAAAAAAAAAAAJgCAABkcnMv&#10;ZG93bnJldi54bWxQSwUGAAAAAAQABAD1AAAAig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Text Box 56" o:spid="_x0000_s1179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HlDsIA&#10;AADcAAAADwAAAGRycy9kb3ducmV2LnhtbERPTWvCQBC9F/wPywi9NZsI1jR1DaUgeKnSGPA6ZMck&#10;mJ0N2dXEf+8WhN7m8T5nnU+mEzcaXGtZQRLFIIgrq1uuFZTH7VsKwnlkjZ1lUnAnB/lm9rLGTNuR&#10;f+lW+FqEEHYZKmi87zMpXdWQQRfZnjhwZzsY9AEOtdQDjiHcdHIRx+/SYMuhocGevhuqLsXVKFja&#10;n9U4VfHhsiq3p31//rin6JV6nU9fnyA8Tf5f/HTvdJifJvD3TLh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QeUO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Text Box 56" o:spid="_x0000_s1180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N7ecIA&#10;AADcAAAADwAAAGRycy9kb3ducmV2LnhtbERPTWvCQBC9F/oflhG81Y0BTZq6hlIQvGhpFLwO2TEJ&#10;ZmdDdmuSf+8Khd7m8T5nk4+mFXfqXWNZwXIRgSAurW64UnA+7d5SEM4ja2wtk4KJHOTb15cNZtoO&#10;/EP3wlcihLDLUEHtfZdJ6cqaDLqF7YgDd7W9QR9gX0nd4xDCTSvjKFpLgw2Hhho7+qqpvBW/RsHK&#10;HpJhLKPvW3LeXY7d9X1K0Ss1n42fHyA8jf5f/Ofe6zA/jeH5TLhAb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k3t5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Pr="005E179E" w:rsidRDefault="003B78B6" w:rsidP="005E179E">
      <w:pPr>
        <w:pStyle w:val="ListParagraph"/>
        <w:spacing w:after="0"/>
        <w:ind w:left="502"/>
        <w:rPr>
          <w:sz w:val="24"/>
        </w:rPr>
      </w:pPr>
      <w:r w:rsidRPr="004C383E">
        <w:rPr>
          <w:sz w:val="24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26B7B99" wp14:editId="20719272">
                <wp:simplePos x="0" y="0"/>
                <wp:positionH relativeFrom="column">
                  <wp:posOffset>-410210</wp:posOffset>
                </wp:positionH>
                <wp:positionV relativeFrom="paragraph">
                  <wp:posOffset>2729865</wp:posOffset>
                </wp:positionV>
                <wp:extent cx="3816985" cy="2044700"/>
                <wp:effectExtent l="0" t="0" r="0" b="12700"/>
                <wp:wrapNone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044700"/>
                          <a:chOff x="0" y="0"/>
                          <a:chExt cx="4162425" cy="2217420"/>
                        </a:xfrm>
                      </wpg:grpSpPr>
                      <wpg:grpSp>
                        <wpg:cNvPr id="653" name="Group 653"/>
                        <wpg:cNvGrpSpPr/>
                        <wpg:grpSpPr>
                          <a:xfrm>
                            <a:off x="0" y="15240"/>
                            <a:ext cx="4162425" cy="2200275"/>
                            <a:chOff x="-212725" y="50800"/>
                            <a:chExt cx="4162425" cy="2200276"/>
                          </a:xfrm>
                        </wpg:grpSpPr>
                        <wpg:grpSp>
                          <wpg:cNvPr id="654" name="Group 654"/>
                          <wpg:cNvGrpSpPr/>
                          <wpg:grpSpPr>
                            <a:xfrm>
                              <a:off x="-212725" y="50800"/>
                              <a:ext cx="4162425" cy="2200276"/>
                              <a:chOff x="-212725" y="50800"/>
                              <a:chExt cx="4162425" cy="2200276"/>
                            </a:xfrm>
                          </wpg:grpSpPr>
                          <wps:wsp>
                            <wps:cNvPr id="65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59150" y="50800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57F33" w:rsidRPr="00F338EA" w:rsidRDefault="00157F33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656" name="Group 656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7" name="Picture 657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58" name="Straight Connector 658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9" name="Straight Connector 659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0" name="Straight Connector 660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661" name="Group 661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662" name="Group 662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663" name="Group 663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64" name="Rectangle 664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5" name="Rectangle 665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6" name="Rectangle 666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67" name="Group 667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68" name="Rectangle 668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9" name="Rectangle 669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70" name="Rectangle 670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671" name="Group 671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672" name="Rectangle 672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3" name="Rectangle 673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4" name="Rectangle 674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675" name="Group 675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676" name="Group 676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77" name="Rectangle 677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78" name="Rectangle 678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79" name="Rectangle 679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80" name="Group 680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81" name="Rectangle 681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82" name="Rectangle 682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83" name="Rectangle 683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684" name="Straight Connector 684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685" name="Straight Connector 685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52" o:spid="_x0000_s1181" style="position:absolute;left:0;text-align:left;margin-left:-32.3pt;margin-top:214.95pt;width:300.55pt;height:161pt;z-index:251711488;mso-width-relative:margin;mso-height-relative:margin" coordsize="41624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">
                <v:group id="Group 653" o:spid="_x0000_s1182" style="position:absolute;top:152;width:41624;height:22003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A/mU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Jk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D+ZTxgAAANwA&#10;AAAPAAAAAAAAAAAAAAAAAKoCAABkcnMvZG93bnJldi54bWxQSwUGAAAAAAQABAD6AAAAnQMAAAAA&#10;">
                  <v:group id="Group 654" o:spid="_x0000_s1183" style="position:absolute;left:-2127;top:508;width:41624;height:22002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+Z+J8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rJ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n5n4nxgAAANwA&#10;AAAPAAAAAAAAAAAAAAAAAKoCAABkcnMvZG93bnJldi54bWxQSwUGAAAAAAQABAD6AAAAnQMAAAAA&#10;">
                    <v:shape id="Text Box 2" o:spid="_x0000_s1184" type="#_x0000_t202" style="position:absolute;left:33591;top:508;width:590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IO8cMA&#10;AADcAAAADwAAAGRycy9kb3ducmV2LnhtbESP0YrCMBRE3wX/IVxhX0RTF1t3q1HcBcXXqh9wba5t&#10;sbkpTdbWv98Igo/DzJxhVpve1OJOrassK5hNIxDEudUVFwrOp93kC4TzyBpry6TgQQ426+Fgham2&#10;HWd0P/pCBAi7FBWU3jeplC4vyaCb2oY4eFfbGvRBtoXULXYBbmr5GUWJNFhxWCixod+S8tvxzyi4&#10;Hrpx/N1d9v68yObJD1aLi30o9THqt0sQnnr/Dr/aB60giWN4ng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IO8cMAAADcAAAADwAAAAAAAAAAAAAAAACYAgAAZHJzL2Rv&#10;d25yZXYueG1sUEsFBgAAAAAEAAQA9QAAAIgDAAAAAA==&#10;" stroked="f">
                      <v:textbox>
                        <w:txbxContent>
                          <w:p w:rsidR="00157F33" w:rsidRPr="00F338EA" w:rsidRDefault="00157F33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656" o:spid="_x0000_s1185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HhFy8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HhFy8QAAADcAAAA&#10;DwAAAAAAAAAAAAAAAACqAgAAZHJzL2Rvd25yZXYueG1sUEsFBgAAAAAEAAQA+gAAAJsDAAAAAA==&#10;">
                      <v:shape id="Picture 657" o:spid="_x0000_s1186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xG2DEAAAA3AAAAA8AAABkcnMvZG93bnJldi54bWxEj9FqwkAURN+F/sNyhb6Iblo0tdFVVAjo&#10;g4WqH3DJ3ibB7N2QXZP4964g9HGYmTPMct2bSrTUuNKygo9JBII4s7rkXMHlnI7nIJxH1lhZJgV3&#10;crBevQ2WmGjb8S+1J5+LAGGXoILC+zqR0mUFGXQTWxMH7882Bn2QTS51g12Am0p+RlEsDZYcFgqs&#10;aVdQdj3djILjjyW6pV17/I5G286mh/g6nSn1Puw3CxCeev8ffrX3WkE8+4LnmXAE5O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lxG2DEAAAA3AAAAA8AAAAAAAAAAAAAAAAA&#10;nwIAAGRycy9kb3ducmV2LnhtbFBLBQYAAAAABAAEAPcAAACQAwAAAAA=&#10;">
                        <v:imagedata r:id="rId20" o:title="Mouse_brown" grayscale="t"/>
                        <v:path arrowok="t"/>
                      </v:shape>
                      <v:line id="Straight Connector 658" o:spid="_x0000_s1187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nnW8EAAADcAAAADwAAAGRycy9kb3ducmV2LnhtbERPS2vCQBC+F/wPywje6sZKJaSuokJB&#10;9FQfh96m2ekmmJkN2VXjv3cPhR4/vvd82XOjbtSF2ouByTgDRVJ6W4szcDp+vuagQkSx2HghAw8K&#10;sFwMXuZYWH+XL7odolMpREKBBqoY20LrUFbEGMa+JUncr+8YY4Kd07bDewrnRr9l2Uwz1pIaKmxp&#10;U1F5OVzZwPQnf+hvt84Du/1ut+KJbPhszGjYrz5ARerjv/jPvbUGZu9pbTqTjoBe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SedbwQAAANwAAAAPAAAAAAAAAAAAAAAA&#10;AKECAABkcnMvZG93bnJldi54bWxQSwUGAAAAAAQABAD5AAAAjwMAAAAA&#10;" strokecolor="black [3040]" strokeweight="1pt"/>
                      <v:line id="Straight Connector 659" o:spid="_x0000_s1188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mUt8UAAADcAAAADwAAAGRycy9kb3ducmV2LnhtbESP0WoCMRRE3wX/IVzBN81WrLRbo4i0&#10;oA8Lru0H3G5uN2k3N+sm6vbvm4Lg4zAzZ5jluneNuFAXrGcFD9MMBHHlteVawcf72+QJRIjIGhvP&#10;pOCXAqxXw8ESc+2vXNLlGGuRIBxyVGBibHMpQ2XIYZj6ljh5X75zGJPsaqk7vCa4a+QsyxbSoeW0&#10;YLClraHq53h2Cr4PM//ah73Zn+afxdZmpS2KUqnxqN+8gIjUx3v41t5pBYvHZ/g/k46AX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JmUt8UAAADcAAAADwAAAAAAAAAA&#10;AAAAAAChAgAAZHJzL2Rvd25yZXYueG1sUEsFBgAAAAAEAAQA+QAAAJMDAAAAAA==&#10;" strokecolor="black [3040]" strokeweight="1pt"/>
                      <v:line id="Straight Connector 660" o:spid="_x0000_s1189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GzXsIAAADcAAAADwAAAGRycy9kb3ducmV2LnhtbERPz2vCMBS+D/wfwhN2GTPVQzeqUWRD&#10;nOBAu3l/NM+2mLyUJGr1rzeHwY4f3+/ZordGXMiH1rGC8SgDQVw53XKt4Pdn9foOIkRkjcYxKbhR&#10;gMV88DTDQrsr7+lSxlqkEA4FKmhi7AopQ9WQxTByHXHijs5bjAn6WmqP1xRujZxkWS4ttpwaGuzo&#10;o6HqVJ6tgu2pe/s+TIy/fW7WZbm7G/myHiv1POyXUxCR+vgv/nN/aQV5nuanM+kI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xGzXsIAAADcAAAADwAAAAAAAAAAAAAA&#10;AAChAgAAZHJzL2Rvd25yZXYueG1sUEsFBgAAAAAEAAQA+QAAAJADAAAAAA==&#10;" strokecolor="black [3040]" strokeweight="1pt"/>
                      <v:group id="Group 661" o:spid="_x0000_s1190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      <v:group id="Group 662" o:spid="_x0000_s1191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+Jdc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iQZw+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S+JdcQAAADcAAAA&#10;DwAAAAAAAAAAAAAAAACqAgAAZHJzL2Rvd25yZXYueG1sUEsFBgAAAAAEAAQA+gAAAJsDAAAAAA==&#10;">
                          <v:group id="Group 663" o:spid="_x0000_s1192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s7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iSZwu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mMs7sQAAADcAAAA&#10;DwAAAAAAAAAAAAAAAACqAgAAZHJzL2Rvd25yZXYueG1sUEsFBgAAAAAEAAQA+gAAAJsDAAAAAA==&#10;">
                            <v:rect id="Rectangle 664" o:spid="_x0000_s119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dVrscA&#10;AADcAAAADwAAAGRycy9kb3ducmV2LnhtbESPQUvDQBSE74L/YXlCL8VuWiRI7LYUpSUHEaztwdtr&#10;9plNm30bss82/ntXEHocZuYbZr4cfKvO1McmsIHpJANFXAXbcG1g97G+fwQVBdliG5gM/FCE5eL2&#10;Zo6FDRd+p/NWapUgHAs04ES6QutYOfIYJ6EjTt5X6D1Kkn2tbY+XBPetnmVZrj02nBYcdvTsqDpt&#10;v72Bz3KQ+jjdyOsJx/tx6Q7V28vBmNHdsHoCJTTINfzfLq2BPH+A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HVa7HAAAA3AAAAA8AAAAAAAAAAAAAAAAAmAIAAGRy&#10;cy9kb3ducmV2LnhtbFBLBQYAAAAABAAEAPUAAACMAwAAAAA=&#10;" filled="f" strokecolor="black [3213]" strokeweight="1pt"/>
                            <v:rect id="Rectangle 665" o:spid="_x0000_s119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vwNccA&#10;AADcAAAADwAAAGRycy9kb3ducmV2LnhtbESPQUvDQBSE74L/YXlCL8VuWjBI7LYUpSUHEaztwdtr&#10;9plNm30bss82/ntXEHocZuYbZr4cfKvO1McmsIHpJANFXAXbcG1g97G+fwQVBdliG5gM/FCE5eL2&#10;Zo6FDRd+p/NWapUgHAs04ES6QutYOfIYJ6EjTt5X6D1Kkn2tbY+XBPetnmVZrj02nBYcdvTsqDpt&#10;v72Bz3KQ+jjdyOsJx/tx6Q7V28vBmNHdsHoCJTTINfzfLq2BPH+A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L8DXHAAAA3AAAAA8AAAAAAAAAAAAAAAAAmAIAAGRy&#10;cy9kb3ducmV2LnhtbFBLBQYAAAAABAAEAPUAAACMAwAAAAA=&#10;" filled="f" strokecolor="black [3213]" strokeweight="1pt"/>
                            <v:rect id="Rectangle 666" o:spid="_x0000_s119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luQscA&#10;AADcAAAADwAAAGRycy9kb3ducmV2LnhtbESPzWrDMBCE74W+g9hCLyGR04MJTpRQWlp8KIXm55Db&#10;xtpYTqyVsbaJ+/ZVIdDjMDPfMIvV4Ft1oT42gQ1MJxko4irYhmsD283beAYqCrLFNjAZ+KEIq+X9&#10;3QILG678RZe11CpBOBZowIl0hdaxcuQxTkJHnLxj6D1Kkn2tbY/XBPetfsqyXHtsOC047OjFUXVe&#10;f3sD+3KQ+jR9l48zjnaj0h2qz9eDMY8Pw/MclNAg/+Fbu7QG8jyHvzPpCO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ZbkLHAAAA3AAAAA8AAAAAAAAAAAAAAAAAmAIAAGRy&#10;cy9kb3ducmV2LnhtbFBLBQYAAAAABAAEAPUAAACMAwAAAAA=&#10;" filled="f" strokecolor="black [3213]" strokeweight="1pt"/>
                          </v:group>
                          <v:group id="Group 667" o:spid="_x0000_s1196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gq7cUAAADcAAAADwAAAGRycy9kb3ducmV2LnhtbESPT2vCQBTE7wW/w/KE&#10;3uomlkaJriKi4kEK/gHx9sg+k2D2bciuSfz23UKhx2FmfsPMl72pREuNKy0riEcRCOLM6pJzBZfz&#10;9mMKwnlkjZVlUvAiB8vF4G2OqbYdH6k9+VwECLsUFRTe16mULivIoBvZmjh4d9sY9EE2udQNdgFu&#10;KjmOokQaLDksFFjTuqDscXoaBbsOu9VnvGkPj/v6dTt/fV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YKu3FAAAA3AAA&#10;AA8AAAAAAAAAAAAAAAAAqgIAAGRycy9kb3ducmV2LnhtbFBLBQYAAAAABAAEAPoAAACcAwAAAAA=&#10;">
                            <v:rect id="Rectangle 668" o:spid="_x0000_s119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pfq8MA&#10;AADcAAAADwAAAGRycy9kb3ducmV2LnhtbERPTWvCQBC9F/wPyxR6Ed3YQyjRVaTSkkMpqO3B25gd&#10;s9HsbMhONf337qHQ4+N9L1aDb9WV+tgENjCbZqCIq2Abrg187d8mL6CiIFtsA5OBX4qwWo4eFljY&#10;cOMtXXdSqxTCsUADTqQrtI6VI49xGjrixJ1C71ES7Gtte7ylcN/q5yzLtceGU4PDjl4dVZfdjzdw&#10;KAepz7N3+bjg+HtcumP1uTka8/Q4rOeghAb5F/+5S2sgz9PadCYdAb2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pfq8MAAADcAAAADwAAAAAAAAAAAAAAAACYAgAAZHJzL2Rv&#10;d25yZXYueG1sUEsFBgAAAAAEAAQA9QAAAIgDAAAAAA==&#10;" filled="f" strokecolor="black [3213]" strokeweight="1pt"/>
                            <v:rect id="Rectangle 669" o:spid="_x0000_s119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b6MMcA&#10;AADcAAAADwAAAGRycy9kb3ducmV2LnhtbESPQUvDQBSE74L/YXlCL8Vu2kPQ2G0pSksOIljbg7fX&#10;7DObNvs2ZJ9t/PeuIPQ4zMw3zHw5+FadqY9NYAPTSQaKuAq24drA7mN9/wAqCrLFNjAZ+KEIy8Xt&#10;zRwLGy78Tuet1CpBOBZowIl0hdaxcuQxTkJHnLyv0HuUJPta2x4vCe5bPcuyXHtsOC047OjZUXXa&#10;fnsDn+Ug9XG6kdcTjvfj0h2qt5eDMaO7YfUESmiQa/i/XVoDef4If2fSEd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G+jDHAAAA3AAAAA8AAAAAAAAAAAAAAAAAmAIAAGRy&#10;cy9kb3ducmV2LnhtbFBLBQYAAAAABAAEAPUAAACMAwAAAAA=&#10;" filled="f" strokecolor="black [3213]" strokeweight="1pt"/>
                            <v:rect id="Rectangle 670" o:spid="_x0000_s119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XFcMMA&#10;AADcAAAADwAAAGRycy9kb3ducmV2LnhtbERPTWvCQBC9F/wPywhepG7swZbUVUSx5CAFbXvobcxO&#10;s6nZ2ZAdNf777kHo8fG+58veN+pCXawDG5hOMlDEZbA1VwY+P7aPL6CiIFtsApOBG0VYLgYPc8xt&#10;uPKeLgepVArhmKMBJ9LmWsfSkcc4CS1x4n5C51ES7CptO7ymcN/opyybaY81pwaHLa0dlafD2Rv4&#10;Lnqpfqdvsjvh+GtcuGP5vjkaMxr2q1dQQr38i+/uwhqYPaf56Uw6An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XFcMMAAADcAAAADwAAAAAAAAAAAAAAAACYAgAAZHJzL2Rv&#10;d25yZXYueG1sUEsFBgAAAAAEAAQA9QAAAIgDAAAAAA==&#10;" filled="f" strokecolor="black [3213]" strokeweight="1pt"/>
                          </v:group>
                        </v:group>
                        <v:group id="Group 671" o:spid="_x0000_s1200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SB3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Ev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8JIHfxgAAANwA&#10;AAAPAAAAAAAAAAAAAAAAAKoCAABkcnMvZG93bnJldi54bWxQSwUGAAAAAAQABAD6AAAAnQMAAAAA&#10;">
                          <v:rect id="Rectangle 672" o:spid="_x0000_s120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v+nMYA&#10;AADcAAAADwAAAGRycy9kb3ducmV2LnhtbESPQWvCQBSE70L/w/IKXkQ3etASXaW0VHIohdp68PbM&#10;PrPR7NuQfdX033cLhR6HmfmGWW1636grdbEObGA6yUARl8HWXBn4/HgZP4CKgmyxCUwGvinCZn03&#10;WGFuw43f6bqTSiUIxxwNOJE21zqWjjzGSWiJk3cKnUdJsqu07fCW4L7Rsyyba481pwWHLT05Ki+7&#10;L2/gUPRSnadbeb3gaD8q3LF8ez4aM7zvH5eghHr5D/+1C2tgvpjB75l0BP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v+nMYAAADcAAAADwAAAAAAAAAAAAAAAACYAgAAZHJz&#10;L2Rvd25yZXYueG1sUEsFBgAAAAAEAAQA9QAAAIsDAAAAAA==&#10;" filled="f" strokecolor="black [3213]" strokeweight="1pt"/>
                          <v:rect id="Rectangle 673" o:spid="_x0000_s120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dbB8cA&#10;AADcAAAADwAAAGRycy9kb3ducmV2LnhtbESPQWvCQBSE70L/w/IKvYhurGBL6iqlpSUHEbT10Nsz&#10;+5pNzb4N2VeN/74rFDwOM/MNM1/2vlFH6mId2MBknIEiLoOtuTLw+fE2egQVBdliE5gMnCnCcnEz&#10;mGNuw4k3dNxKpRKEY44GnEibax1LRx7jOLTEyfsOnUdJsqu07fCU4L7R91k20x5rTgsOW3pxVB62&#10;v97AV9FL9TN5l9UBh7th4fbl+nVvzN1t//wESqiXa/i/XVgDs4cp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23WwfHAAAA3AAAAA8AAAAAAAAAAAAAAAAAmAIAAGRy&#10;cy9kb3ducmV2LnhtbFBLBQYAAAAABAAEAPUAAACMAwAAAAA=&#10;" filled="f" strokecolor="black [3213]" strokeweight="1pt"/>
                          <v:rect id="Rectangle 674" o:spid="_x0000_s120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7Dc8cA&#10;AADcAAAADwAAAGRycy9kb3ducmV2LnhtbESPQWvCQBSE70L/w/IKvYhuLGJL6iqlpSUHEbT10Nsz&#10;+5pNzb4N2VeN/74rFDwOM/MNM1/2vlFH6mId2MBknIEiLoOtuTLw+fE2egQVBdliE5gMnCnCcnEz&#10;mGNuw4k3dNxKpRKEY44GnEibax1LRx7jOLTEyfsOnUdJsqu07fCU4L7R91k20x5rTgsOW3pxVB62&#10;v97AV9FL9TN5l9UBh7th4fbl+nVvzN1t//wESqiXa/i/XVgDs4cp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ew3PHAAAA3AAAAA8AAAAAAAAAAAAAAAAAmAIAAGRy&#10;cy9kb3ducmV2LnhtbFBLBQYAAAAABAAEAPUAAACMAwAAAAA=&#10;" filled="f" strokecolor="black [3213]" strokeweight="1pt"/>
                        </v:group>
                        <v:group id="Group 675" o:spid="_x0000_s1204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Z6tsMcAAADc&#10;AAAADwAAAAAAAAAAAAAAAACqAgAAZHJzL2Rvd25yZXYueG1sUEsFBgAAAAAEAAQA+gAAAJ4DAAAA&#10;AA==&#10;">
                          <v:group id="Group 676" o:spid="_x0000_s1205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80Zq8UAAADcAAAADwAAAGRycy9kb3ducmV2LnhtbESPT2vCQBTE7wW/w/KE&#10;3uomlkaJriKi4kEK/gHx9sg+k2D2bciuSfz23UKhx2FmfsPMl72pREuNKy0riEcRCOLM6pJzBZfz&#10;9mMKwnlkjZVlUvAiB8vF4G2OqbYdH6k9+VwECLsUFRTe16mULivIoBvZmjh4d9sY9EE2udQNdgFu&#10;KjmOokQaLDksFFjTuqDscXoaBbsOu9VnvGkPj/v6dTt/fV8PMSn1PuxXMxCeev8f/mvvtYJk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PNGavFAAAA3AAA&#10;AA8AAAAAAAAAAAAAAAAAqgIAAGRycy9kb3ducmV2LnhtbFBLBQYAAAAABAAEAPoAAACcAwAAAAA=&#10;">
                            <v:rect id="Rectangle 677" o:spid="_x0000_s120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xdBMYA&#10;AADcAAAADwAAAGRycy9kb3ducmV2LnhtbESPQWvCQBSE74L/YXmFXkQ39qAlukqxtORQCtp68PbM&#10;PrPR7NuQfdX033cLhR6HmfmGWa5736grdbEObGA6yUARl8HWXBn4/HgZP4KKgmyxCUwGvinCejUc&#10;LDG34cZbuu6kUgnCMUcDTqTNtY6lI49xElri5J1C51GS7CptO7wluG/0Q5bNtMea04LDljaOysvu&#10;yxs4FL1U5+mrvF1wtB8V7li+Px+Nub/rnxaghHr5D/+1C2tgNp/D75l0BP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oxdBMYAAADcAAAADwAAAAAAAAAAAAAAAACYAgAAZHJz&#10;L2Rvd25yZXYueG1sUEsFBgAAAAAEAAQA9QAAAIsDAAAAAA==&#10;" filled="f" strokecolor="black [3213]" strokeweight="1pt"/>
                            <v:rect id="Rectangle 678" o:spid="_x0000_s120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PJdsMA&#10;AADcAAAADwAAAGRycy9kb3ducmV2LnhtbERPTWvCQBC9F/wPywhepG7swZbUVUSx5CAFbXvobcxO&#10;s6nZ2ZAdNf777kHo8fG+58veN+pCXawDG5hOMlDEZbA1VwY+P7aPL6CiIFtsApOBG0VYLgYPc8xt&#10;uPKeLgepVArhmKMBJ9LmWsfSkcc4CS1x4n5C51ES7CptO7ymcN/opyybaY81pwaHLa0dlafD2Rv4&#10;Lnqpfqdvsjvh+GtcuGP5vjkaMxr2q1dQQr38i+/uwhqYPae16Uw6An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xPJdsMAAADcAAAADwAAAAAAAAAAAAAAAACYAgAAZHJzL2Rv&#10;d25yZXYueG1sUEsFBgAAAAAEAAQA9QAAAIgDAAAAAA==&#10;" filled="f" strokecolor="black [3213]" strokeweight="1pt"/>
                            <v:rect id="Rectangle 679" o:spid="_x0000_s120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9s7ccA&#10;AADcAAAADwAAAGRycy9kb3ducmV2LnhtbESPQWvCQBSE70L/w/IKvYhu7EHb1FVKS0sOImjrobdn&#10;9jWbmn0bsq8a/323IHgcZuYbZr7sfaOO1MU6sIHJOANFXAZbc2Xg8+Nt9AAqCrLFJjAZOFOE5eJm&#10;MMfchhNv6LiVSiUIxxwNOJE21zqWjjzGcWiJk/cdOo+SZFdp2+EpwX2j77Nsqj3WnBYctvTiqDxs&#10;f72Br6KX6mfyLqsDDnfDwu3L9evemLvb/vkJlFAv1/ClXVgD09kj/J9JR0A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fbO3HAAAA3AAAAA8AAAAAAAAAAAAAAAAAmAIAAGRy&#10;cy9kb3ducmV2LnhtbFBLBQYAAAAABAAEAPUAAACMAwAAAAA=&#10;" filled="f" strokecolor="black [3213]" strokeweight="1pt"/>
                          </v:group>
                          <v:group id="Group 680" o:spid="_x0000_s1209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r1UY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a9VGPCAAAA3AAAAA8A&#10;AAAAAAAAAAAAAAAAqgIAAGRycy9kb3ducmV2LnhtbFBLBQYAAAAABAAEAPoAAACZAwAAAAA=&#10;">
                            <v:rect id="Rectangle 681" o:spid="_x0000_s121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wQzMYA&#10;AADcAAAADwAAAGRycy9kb3ducmV2LnhtbESPQWvCQBSE70L/w/IKvUjdxINI6iqlpSWHUlDbQ2/P&#10;7Gs2Nfs2ZJ+a/ntXEDwOM/MNs1gNvlVH6mMT2EA+yUARV8E2XBv42r49zkFFQbbYBiYD/xRhtbwb&#10;LbCw4cRrOm6kVgnCsUADTqQrtI6VI49xEjri5P2G3qMk2dfa9nhKcN/qaZbNtMeG04LDjl4cVfvN&#10;wRv4KQep//J3+djj+Htcul31+boz5uF+eH4CJTTILXxtl9bAbJ7D5Uw6Anp5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wQzMYAAADcAAAADwAAAAAAAAAAAAAAAACYAgAAZHJz&#10;L2Rvd25yZXYueG1sUEsFBgAAAAAEAAQA9QAAAIsDAAAAAA==&#10;" filled="f" strokecolor="black [3213]" strokeweight="1pt"/>
                            <v:rect id="Rectangle 682" o:spid="_x0000_s121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6Ou8YA&#10;AADcAAAADwAAAGRycy9kb3ducmV2LnhtbESPT2vCQBTE74V+h+UVehHd6EEkukppqeRQCvXPwdsz&#10;+8xGs29D9qnpt+8WCj0OM/MbZrHqfaNu1MU6sIHxKANFXAZbc2Vgt30fzkBFQbbYBCYD3xRhtXx8&#10;WGBuw52/6LaRSiUIxxwNOJE21zqWjjzGUWiJk3cKnUdJsqu07fCe4L7Rkyybao81pwWHLb06Ki+b&#10;qzdwKHqpzuO1fFxwsB8U7lh+vh2NeX7qX+aghHr5D/+1C2tgOpvA75l0BP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y6Ou8YAAADcAAAADwAAAAAAAAAAAAAAAACYAgAAZHJz&#10;L2Rvd25yZXYueG1sUEsFBgAAAAAEAAQA9QAAAIsDAAAAAA==&#10;" filled="f" strokecolor="black [3213]" strokeweight="1pt"/>
                            <v:rect id="Rectangle 683" o:spid="_x0000_s121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IrIMYA&#10;AADcAAAADwAAAGRycy9kb3ducmV2LnhtbESPQWvCQBSE70L/w/IKvYhurCCSukppaclBCtr24O2Z&#10;fc2mZt+G7FPjv+8KQo/DzHzDLFa9b9SJulgHNjAZZ6CIy2Brrgx8fb6N5qCiIFtsApOBC0VYLe8G&#10;C8xtOPOGTlupVIJwzNGAE2lzrWPpyGMch5Y4eT+h8yhJdpW2HZ4T3Df6Mctm2mPNacFhSy+OysP2&#10;6A3sil6q38m7rA84/B4Wbl9+vO6Nebjvn59ACfXyH761C2tgNp/C9Uw6An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GIrIMYAAADcAAAADwAAAAAAAAAAAAAAAACYAgAAZHJz&#10;L2Rvd25yZXYueG1sUEsFBgAAAAAEAAQA9QAAAIsDAAAAAA==&#10;" filled="f" strokecolor="black [3213]" strokeweight="1pt"/>
                          </v:group>
                        </v:group>
                      </v:group>
                      <v:line id="Straight Connector 684" o:spid="_x0000_s1213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gEQ8UAAADcAAAADwAAAGRycy9kb3ducmV2LnhtbESPS4vCMBSF94L/IVxhNjKmDlI61Sgi&#10;CMPALHyAurs017ba3JQm2s6/N4Lg8nAeH2e26Ewl7tS40rKC8SgCQZxZXXKuYL9bfyYgnEfWWFkm&#10;Bf/kYDHv92aYatvyhu5bn4swwi5FBYX3dSqlywoy6Ea2Jg7e2TYGfZBNLnWDbRg3lfyKolgaLDkQ&#10;CqxpVVB23d5MgFxW+envQtnh+1D/tvF42B6PN6U+Bt1yCsJT59/hV/tHK4iTCTzPhCMg5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NgEQ8UAAADcAAAADwAAAAAAAAAA&#10;AAAAAAChAgAAZHJzL2Rvd25yZXYueG1sUEsFBgAAAAAEAAQA+QAAAJMDAAAAAA==&#10;" strokeweight="1pt"/>
                    </v:group>
                  </v:group>
                  <v:line id="Straight Connector 685" o:spid="_x0000_s1214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Sy9cUAAADcAAAADwAAAGRycy9kb3ducmV2LnhtbESP0WoCMRRE3wv+Q7iCbzWrqMjWKEVa&#10;qA8Lru0H3G5uN2k3N+sm1fXvjSD4OMzMGWa16V0jTtQF61nBZJyBIK68tlwr+Pp8f16CCBFZY+OZ&#10;FFwowGY9eFphrv2ZSzodYi0ShEOOCkyMbS5lqAw5DGPfEifvx3cOY5JdLXWH5wR3jZxm2UI6tJwW&#10;DLa0NVT9Hf6dgt/91L/1YWd2x9l3sbVZaYuiVGo07F9fQETq4yN8b39oBYvlHG5n0hGQ6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7Sy9cUAAADcAAAADwAAAAAAAAAA&#10;AAAAAAChAgAAZHJzL2Rvd25yZXYueG1sUEsFBgAAAAAEAAQA+QAAAJMDAAAAAA==&#10;" strokecolor="black [3040]" strokeweight="1pt"/>
                </v:group>
                <v:shape id="Text Box 37" o:spid="_x0000_s1215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KwH8IA&#10;AADcAAAADwAAAGRycy9kb3ducmV2LnhtbESPzarCMBSE94LvEI7gTlMFa61GEUG4m6v4A24PzbEt&#10;NielybX17W8EweUwM98wq01nKvGkxpWWFUzGEQjizOqScwXXy36UgHAeWWNlmRS8yMFm3e+tMNW2&#10;5RM9zz4XAcIuRQWF93UqpcsKMujGtiYO3t02Bn2QTS51g22Am0pOoyiWBksOCwXWtCsoe5z/jIKZ&#10;/Z23XRYdH/Pr/nao74tXgl6p4aDbLkF46vw3/Gn/aAVxEsP7TDgC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ArAf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Text Box 51" o:spid="_x0000_s1216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4VhMQA&#10;AADcAAAADwAAAGRycy9kb3ducmV2LnhtbESPQWuDQBSE74X8h+UFcmvWFKLGuEooBHppS9NArw/3&#10;RUX3rbjbqP++Wyj0OMzMN0xezqYXdxpda1nBbhuBIK6sbrlWcP08P6YgnEfW2FsmBQs5KIvVQ46Z&#10;thN/0P3iaxEg7DJU0Hg/ZFK6qiGDbmsH4uDd7GjQBznWUo84Bbjp5VMUxdJgy2GhwYGeG6q6y7dR&#10;sLevyTRX0XuXXM9fb8PtsKToldqs59MRhKfZ/4f/2i9aQZwm8HsmHAFZ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OFYT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52" o:spid="_x0000_s1217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GB9r4A&#10;AADcAAAADwAAAGRycy9kb3ducmV2LnhtbERPSwrCMBDdC94hjOBOUwW1VqOIILhR8QNuh2Zsi82k&#10;NNHW25uF4PLx/st1a0rxptoVlhWMhhEI4tTqgjMFt+tuEINwHlljaZkUfMjBetXtLDHRtuEzvS8+&#10;EyGEXYIKcu+rREqX5mTQDW1FHLiHrQ36AOtM6hqbEG5KOY6iqTRYcGjIsaJtTunz8jIKJvYwa9o0&#10;Oj1nt939WD3mnxi9Uv1eu1mA8NT6v/jn3msF0zisDW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vRgfa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Text Box 53" o:spid="_x0000_s1218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0kbcMA&#10;AADcAAAADwAAAGRycy9kb3ducmV2LnhtbESPQYvCMBSE7wv+h/AEb2uqoNbaKCIIXlxZFbw+mmdb&#10;2ryUJtr6782CsMdhZr5h0k1vavGk1pWWFUzGEQjizOqScwXXy/47BuE8ssbaMil4kYPNevCVYqJt&#10;x7/0PPtcBAi7BBUU3jeJlC4ryKAb24Y4eHfbGvRBtrnULXYBbmo5jaK5NFhyWCiwoV1BWXV+GAUz&#10;e1x0fRadqsV1f/tp7stXjF6p0bDfrkB46v1/+NM+aAXzeAl/Z8IRkO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0kbc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Text Box 54" o:spid="_x0000_s1219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4bLb0A&#10;AADcAAAADwAAAGRycy9kb3ducmV2LnhtbERPSwrCMBDdC94hjOBOUwV/1SgiCG5UrILboRnbYjMp&#10;TbT19mYhuHy8/2rTmlK8qXaFZQWjYQSCOLW64EzB7bofzEE4j6yxtEwKPuRgs+52Vhhr2/CF3onP&#10;RAhhF6OC3PsqltKlORl0Q1sRB+5ha4M+wDqTusYmhJtSjqNoKg0WHBpyrGiXU/pMXkbBxB5nTZtG&#10;5+fstr+fqsfiM0evVL/XbpcgPLX+L/65D1rBdBHmhzPhCMj1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H4bLb0AAADcAAAADwAAAAAAAAAAAAAAAACYAgAAZHJzL2Rvd25yZXYu&#10;eG1sUEsFBgAAAAAEAAQA9QAAAII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55" o:spid="_x0000_s1220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K+tsAA&#10;AADcAAAADwAAAGRycy9kb3ducmV2LnhtbESPSwvCMBCE74L/IazgTVMFX9UoIgheVHyA16VZ22Kz&#10;KU209d8bQfA4zMw3zGLVmEK8qHK5ZQWDfgSCOLE651TB9bLtTUE4j6yxsEwK3uRgtWy3FhhrW/OJ&#10;XmefigBhF6OCzPsyltIlGRl0fVsSB+9uK4M+yCqVusI6wE0hh1E0lgZzDgsZlrTJKHmcn0bByO4n&#10;dZNEx8fkur0dyvvsPUWvVLfTrOcgPDX+H/61d1rBeDaA75lw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zK+ts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56" o:spid="_x0000_s1221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AgwcAA&#10;AADcAAAADwAAAGRycy9kb3ducmV2LnhtbESPSwvCMBCE74L/IazgTVMFX9UoIgheVHyA16VZ22Kz&#10;KU209d8bQfA4zMw3zGLVmEK8qHK5ZQWDfgSCOLE651TB9bLtTUE4j6yxsEwK3uRgtWy3FhhrW/OJ&#10;XmefigBhF6OCzPsyltIlGRl0fVsSB+9uK4M+yCqVusI6wE0hh1E0lgZzDgsZlrTJKHmcn0bByO4n&#10;dZNEx8fkur0dyvvsPUWvVLfTrOcgPDX+H/61d1rBeDaE75lw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+Agw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222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yFWsMA&#10;AADcAAAADwAAAGRycy9kb3ducmV2LnhtbESPzarCMBSE94LvEI7gTlMVrVajiCC4uVf8AbeH5tgW&#10;m5PSRFvf/ka44HKYmW+Y1aY1pXhR7QrLCkbDCARxanXBmYLrZT+Yg3AeWWNpmRS8ycFm3e2sMNG2&#10;4RO9zj4TAcIuQQW591UipUtzMuiGtiIO3t3WBn2QdSZ1jU2Am1KOo2gmDRYcFnKsaJdT+jg/jYKp&#10;/YmbNo2Oj/i6v/1W98V7jl6pfq/dLkF4av03/N8+aAWzxQQ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yFW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56" o:spid="_x0000_s1223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UdLsMA&#10;AADcAAAADwAAAGRycy9kb3ducmV2LnhtbESPzarCMBSE94LvEI7gTlNFrVajiCC4uVf8AbeH5tgW&#10;m5PSRFvf/ka44HKYmW+Y1aY1pXhR7QrLCkbDCARxanXBmYLrZT+Yg3AeWWNpmRS8ycFm3e2sMNG2&#10;4RO9zj4TAcIuQQW591UipUtzMuiGtiIO3t3WBn2QdSZ1jU2Am1KOo2gmDRYcFnKsaJdT+jg/jYKp&#10;/YmbNo2Oj/i6v/1W98V7jl6pfq/dLkF4av03/N8+aAWzxQQ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UdL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Text Box 56" o:spid="_x0000_s1224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m4tcAA&#10;AADcAAAADwAAAGRycy9kb3ducmV2LnhtbESPSwvCMBCE74L/IazgTVMFX9UoIgheVHyA16VZ22Kz&#10;KU209d8bQfA4zMw3zGLVmEK8qHK5ZQWDfgSCOLE651TB9bLtTUE4j6yxsEwK3uRgtWy3FhhrW/OJ&#10;XmefigBhF6OCzPsyltIlGRl0fVsSB+9uK4M+yCqVusI6wE0hh1E0lgZzDgsZlrTJKHmcn0bByO4n&#10;dZNEx8fkur0dyvvsPUWvVLfTrOcgPDX+H/61d1rBeDaC75lw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Am4t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Text Box 56" o:spid="_x0000_s1225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smwsQA&#10;AADcAAAADwAAAGRycy9kb3ducmV2LnhtbESPS2vDMBCE74X+B7GF3Bq5hTiJY8WUgiGXtDQJ5LpY&#10;6wexVsZS/Pj3UaHQ4zAz3zBpNplWDNS7xrKCt2UEgriwuuFKweWcv25AOI+ssbVMCmZykO2fn1JM&#10;tB35h4aTr0SAsEtQQe19l0jpipoMuqXtiINX2t6gD7KvpO5xDHDTyvcoiqXBhsNCjR191lTcTnej&#10;YGWP63Eqou/b+pJfv7pyO2/QK7V4mT52IDxN/j/81z5oBfE2ht8z4QjI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bJsL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Text Box 56" o:spid="_x0000_s1226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eDWcUA&#10;AADcAAAADwAAAGRycy9kb3ducmV2LnhtbESPzWrDMBCE74W+g9hCbo3cQmLHsWJKwZBLWpoYcl2s&#10;9Q+xVsZSYufto0Khx2FmvmGyfDa9uNHoOssK3pYRCOLK6o4bBeWpeE1AOI+ssbdMCu7kIN89P2WY&#10;ajvxD92OvhEBwi5FBa33Qyqlq1oy6JZ2IA5ebUeDPsixkXrEKcBNL9+jaC0NdhwWWhzos6Xqcrwa&#10;BSt7iKe5ir4vcVmcv4Z6c0/QK7V4mT+2IDzN/j/8195rBetNDL9nwhGQu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l4NZxQAAANwAAAAPAAAAAAAAAAAAAAAAAJgCAABkcnMv&#10;ZG93bnJldi54bWxQSwUGAAAAAAQABAD1AAAAig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Text Box 56" o:spid="_x0000_s1227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gXK70A&#10;AADcAAAADwAAAGRycy9kb3ducmV2LnhtbERPSwrCMBDdC94hjOBOUwV/1SgiCG5UrILboRnbYjMp&#10;TbT19mYhuHy8/2rTmlK8qXaFZQWjYQSCOLW64EzB7bofzEE4j6yxtEwKPuRgs+52Vhhr2/CF3onP&#10;RAhhF6OC3PsqltKlORl0Q1sRB+5ha4M+wDqTusYmhJtSjqNoKg0WHBpyrGiXU/pMXkbBxB5nTZtG&#10;5+fstr+fqsfiM0evVL/XbpcgPLX+L/65D1rBdBHWhjPhCMj1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ggXK70AAADcAAAADwAAAAAAAAAAAAAAAACYAgAAZHJzL2Rvd25yZXYu&#10;eG1sUEsFBgAAAAAEAAQA9QAAAII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Text Box 56" o:spid="_x0000_s1228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SysMQA&#10;AADcAAAADwAAAGRycy9kb3ducmV2LnhtbESPQWvCQBSE70L/w/IK3nTTgtFEN6EUhF5qMQpeH9ln&#10;Esy+DdmtSf59Vyh4HGbmG2aXj6YVd+pdY1nB2zICQVxa3XCl4HzaLzYgnEfW2FomBRM5yLOX2Q5T&#10;bQc+0r3wlQgQdikqqL3vUildWZNBt7QdcfCutjfog+wrqXscAty08j2KYmmw4bBQY0efNZW34tco&#10;WNnv9TCW0c9tfd5fDt01mTbolZq/jh9bEJ5G/wz/t7+0gjhJ4HEmHAGZ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EsrD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Text Box 56" o:spid="_x0000_s1229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WBN8EA&#10;AADcAAAADwAAAGRycy9kb3ducmV2LnhtbERPz2vCMBS+C/4P4QneNFFwrdVYRCjsso11wq6P5tkW&#10;m5fSZLb+98thsOPH9/uYT7YTDxp861jDZq1AEFfOtFxruH4VqxSED8gGO8ek4Uke8tN8dsTMuJE/&#10;6VGGWsQQ9hlqaELoMyl91ZBFv3Y9ceRubrAYIhxqaQYcY7jt5FapF2mx5djQYE+Xhqp7+WM17Nxb&#10;Mk6V+rgn1+L7vb/tnykGrZeL6XwAEWgK/+I/96vRkKg4P56JR0C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6VgTfBAAAA3AAAAA8AAAAAAAAAAAAAAAAAmAIAAGRycy9kb3du&#10;cmV2LnhtbFBLBQYAAAAABAAEAPUAAACG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Text Box 56" o:spid="_x0000_s1230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kkrMQA&#10;AADcAAAADwAAAGRycy9kb3ducmV2LnhtbESPQWvCQBSE7wX/w/KE3upuBJsYXUWEgJe21AZ6fWSf&#10;STD7NmRXE/99t1DocZiZb5jtfrKduNPgW8cakoUCQVw503KtofwqXjIQPiAb7ByThgd52O9mT1vM&#10;jRv5k+7nUIsIYZ+jhiaEPpfSVw1Z9AvXE0fv4gaLIcqhlmbAMcJtJ5dKvUqLLceFBns6NlRdzzer&#10;YeXe0nGq1Mc1LYvv9/6yfmQYtH6eT4cNiEBT+A//tU9GQ6oS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ZJKz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Text Box 56" o:spid="_x0000_s1231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u628MA&#10;AADcAAAADwAAAGRycy9kb3ducmV2LnhtbESPQYvCMBSE78L+h/AEb5oorHW7RlkEYS+uWAWvj+bZ&#10;FpuX0kRb//1GEDwOM/MNs1z3thZ3an3lWMN0okAQ585UXGg4HbfjBQgfkA3WjknDgzysVx+DJabG&#10;dXygexYKESHsU9RQhtCkUvq8JIt+4hri6F1cazFE2RbStNhFuK3lTKm5tFhxXCixoU1J+TW7WQ2f&#10;bpd0fa721+S0Pf81l6/HAoPWo2H/8w0iUB/e4Vf712hI1Aye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u62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Text Box 56" o:spid="_x0000_s1232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cfQMMA&#10;AADcAAAADwAAAGRycy9kb3ducmV2LnhtbESPT4vCMBTE78J+h/AW9qaJu2jdapRFELyo+Af2+mie&#10;bbF5KU209dsbQfA4zMxvmNmis5W4UeNLxxqGAwWCOHOm5FzD6bjqT0D4gGywckwa7uRhMf/ozTA1&#10;ruU93Q4hFxHCPkUNRQh1KqXPCrLoB64mjt7ZNRZDlE0uTYNthNtKfis1lhZLjgsF1rQsKLscrlbD&#10;yG2StsvU7pKcVv/b+vx7n2DQ+uuz+5uCCNSFd/jVXhsNifqB55l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kcfQ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Text Box 56" o:spid="_x0000_s1233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6HNMMA&#10;AADcAAAADwAAAGRycy9kb3ducmV2LnhtbESPT4vCMBTE78J+h/AW9qaJy2rdapRFELyo+Af2+mie&#10;bbF5KU209dsbQfA4zMxvmNmis5W4UeNLxxqGAwWCOHOm5FzD6bjqT0D4gGywckwa7uRhMf/ozTA1&#10;ruU93Q4hFxHCPkUNRQh1KqXPCrLoB64mjt7ZNRZDlE0uTYNthNtKfis1lhZLjgsF1rQsKLscrlbD&#10;yG2StsvU7pKcVv/b+vx7n2DQ+uuz+5uCCNSFd/jVXhsNifqB55l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6HN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Text Box 56" o:spid="_x0000_s1234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Iir8QA&#10;AADcAAAADwAAAGRycy9kb3ducmV2LnhtbESPQWvCQBSE7wX/w/IEb3XXgk2MriKFQC9aagO9PrLP&#10;JJh9G7LbJP57t1DocZiZb5jdYbKtGKj3jWMNq6UCQVw603ClofjKn1MQPiAbbB2Thjt5OOxnTzvM&#10;jBv5k4ZLqESEsM9QQx1Cl0npy5os+qXriKN3db3FEGVfSdPjGOG2lS9KvUqLDceFGjt6q6m8XX6s&#10;hrU7JeNUqo9bUuTf5+66uacYtF7Mp+MWRKAp/If/2u9GQ6LW8HsmHgG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iIq/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Text Box 56" o:spid="_x0000_s1235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C82MMA&#10;AADcAAAADwAAAGRycy9kb3ducmV2LnhtbESPQYvCMBSE78L+h/CEvWmisNbtGmURhL2oWAWvj+bZ&#10;FpuX0mRt/fdGEDwOM/MNs1j1thY3an3lWMNkrEAQ585UXGg4HTejOQgfkA3WjknDnTyslh+DBabG&#10;dXygWxYKESHsU9RQhtCkUvq8JIt+7Bri6F1cazFE2RbStNhFuK3lVKmZtFhxXCixoXVJ+TX7txq+&#10;3Dbp+lztr8lpc941l+/7HIPWn8P+9wdEoD68w6/2n9GQqBk8z8Qj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C82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Text Box 56" o:spid="_x0000_s1236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wZQ8QA&#10;AADcAAAADwAAAGRycy9kb3ducmV2LnhtbESPQWvCQBSE7wX/w/KE3uquBZsYXUWEgJe2VANeH9ln&#10;Esy+DdltEv99t1DocZiZb5jtfrKtGKj3jWMNy4UCQVw603ClobjkLykIH5ANto5Jw4M87Hezpy1m&#10;xo38RcM5VCJC2GeooQ6hy6T0ZU0W/cJ1xNG7ud5iiLKvpOlxjHDbylel3qTFhuNCjR0dayrv52+r&#10;YeXek3Eq1ec9KfLrR3dbP1IMWj/Pp8MGRKAp/If/2iejIVEJ/J6JR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8GUP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383E" w:rsidRPr="004C383E">
        <w:rPr>
          <w:sz w:val="24"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 wp14:anchorId="64F17D2A" wp14:editId="1F5BAC38">
                <wp:simplePos x="0" y="0"/>
                <wp:positionH relativeFrom="column">
                  <wp:posOffset>3242310</wp:posOffset>
                </wp:positionH>
                <wp:positionV relativeFrom="paragraph">
                  <wp:posOffset>78105</wp:posOffset>
                </wp:positionV>
                <wp:extent cx="3828415" cy="2066925"/>
                <wp:effectExtent l="0" t="0" r="635" b="9525"/>
                <wp:wrapNone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415" cy="2066925"/>
                          <a:chOff x="0" y="-24478"/>
                          <a:chExt cx="4175015" cy="2241898"/>
                        </a:xfrm>
                      </wpg:grpSpPr>
                      <wpg:grpSp>
                        <wpg:cNvPr id="597" name="Group 597"/>
                        <wpg:cNvGrpSpPr/>
                        <wpg:grpSpPr>
                          <a:xfrm>
                            <a:off x="0" y="-24478"/>
                            <a:ext cx="4175015" cy="2239993"/>
                            <a:chOff x="-212725" y="11082"/>
                            <a:chExt cx="4175015" cy="2239994"/>
                          </a:xfrm>
                        </wpg:grpSpPr>
                        <wpg:grpSp>
                          <wpg:cNvPr id="598" name="Group 598"/>
                          <wpg:cNvGrpSpPr/>
                          <wpg:grpSpPr>
                            <a:xfrm>
                              <a:off x="-212725" y="11082"/>
                              <a:ext cx="4175015" cy="2239994"/>
                              <a:chOff x="-212725" y="11082"/>
                              <a:chExt cx="4175015" cy="2239994"/>
                            </a:xfrm>
                          </wpg:grpSpPr>
                          <wps:wsp>
                            <wps:cNvPr id="59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1740" y="11082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57F33" w:rsidRPr="00F338EA" w:rsidRDefault="00157F33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600" name="Group 600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1" name="Picture 601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02" name="Straight Connector 602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3" name="Straight Connector 603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604" name="Group 604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605" name="Group 605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606" name="Group 606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07" name="Rectangle 607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8" name="Rectangle 608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9" name="Rectangle 609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10" name="Group 610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11" name="Rectangle 611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2" name="Rectangle 612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3" name="Rectangle 613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614" name="Group 614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615" name="Rectangle 615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6" name="Rectangle 616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7" name="Rectangle 617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618" name="Group 618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619" name="Group 619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20" name="Rectangle 620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1" name="Rectangle 621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2" name="Rectangle 622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23" name="Group 623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24" name="Rectangle 624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5" name="Rectangle 625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6" name="Rectangle 626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627" name="Straight Connector 627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8" name="Straight Connector 628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629" name="Straight Connector 629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0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96" o:spid="_x0000_s1237" style="position:absolute;left:0;text-align:left;margin-left:255.3pt;margin-top:6.15pt;width:301.45pt;height:162.75pt;z-index:-251607040;mso-width-relative:margin;mso-height-relative:margin" coordorigin=",-244" coordsize="41750,22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">
                <v:group id="Group 597" o:spid="_x0000_s1238" style="position:absolute;top:-244;width:41750;height:22399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6g7ts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r0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qDu2xgAAANwA&#10;AAAPAAAAAAAAAAAAAAAAAKoCAABkcnMvZG93bnJldi54bWxQSwUGAAAAAAQABAD6AAAAnQMAAAAA&#10;">
                  <v:group id="Group 598" o:spid="_x0000_s1239" style="position:absolute;left:-2127;top:110;width:41749;height:22400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evx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N6/EwwAAANwAAAAP&#10;AAAAAAAAAAAAAAAAAKoCAABkcnMvZG93bnJldi54bWxQSwUGAAAAAAQABAD6AAAAmgMAAAAA&#10;">
                    <v:shape id="Text Box 2" o:spid="_x0000_s1240" type="#_x0000_t202" style="position:absolute;left:33717;top:110;width:5905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PfEsQA&#10;AADcAAAADwAAAGRycy9kb3ducmV2LnhtbESPzWrDMBCE74G+g9hCL6GWW/JTO1FMW0jJ1U4eYGOt&#10;f4i1MpZqO29fFQo9DjPzDbPPZtOJkQbXWlbwEsUgiEurW64VXM7H5zcQziNr7CyTgjs5yA4Piz2m&#10;2k6c01j4WgQIuxQVNN73qZSubMigi2xPHLzKDgZ9kEMt9YBTgJtOvsbxRhpsOSw02NNnQ+Wt+DYK&#10;qtO0XCfT9ctftvlq84Ht9mrvSj09zu87EJ5m/x/+a5+0gnWSwO+ZcAT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j3xLEAAAA3AAAAA8AAAAAAAAAAAAAAAAAmAIAAGRycy9k&#10;b3ducmV2LnhtbFBLBQYAAAAABAAEAPUAAACJAwAAAAA=&#10;" stroked="f">
                      <v:textbox>
                        <w:txbxContent>
                          <w:p w:rsidR="00157F33" w:rsidRPr="00F338EA" w:rsidRDefault="00157F33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600" o:spid="_x0000_s1241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25XOc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Lblc5wwAAANwAAAAP&#10;AAAAAAAAAAAAAAAAAKoCAABkcnMvZG93bnJldi54bWxQSwUGAAAAAAQABAD6AAAAmgMAAAAA&#10;">
                      <v:shape id="Picture 601" o:spid="_x0000_s1242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pnCZLEAAAA3AAAAA8AAABkcnMvZG93bnJldi54bWxEj9FqwkAURN8L/YflFvpSdNdig0ZX0UJA&#10;HxRq/YBL9poEs3dDdk3Sv3cFoY/DzJxhluvB1qKj1leONUzGCgRx7kzFhYbzbzaagfAB2WDtmDT8&#10;kYf16vVlialxPf9QdwqFiBD2KWooQ2hSKX1ekkU/dg1x9C6utRiibAtpWuwj3NbyU6lEWqw4LpTY&#10;0HdJ+fV0sxoOR0d0y/ruMFcf295l++Q6/dL6/W3YLEAEGsJ/+NneGQ2JmsDjTDwCcnU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pnCZLEAAAA3AAAAA8AAAAAAAAAAAAAAAAA&#10;nwIAAGRycy9kb3ducmV2LnhtbFBLBQYAAAAABAAEAPcAAACQAwAAAAA=&#10;">
                        <v:imagedata r:id="rId20" o:title="Mouse_brown" grayscale="t"/>
                        <v:path arrowok="t"/>
                      </v:shape>
                      <v:line id="Straight Connector 602" o:spid="_x0000_s1243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L/rMQAAADcAAAADwAAAGRycy9kb3ducmV2LnhtbESPT2vCQBTE70K/w/IK3nSjgoTUVaxQ&#10;ED3VP4feXrOvm9C8tyG71fjtu4LgcZiZ3zCLVc+NulAXai8GJuMMFEnpbS3OwOn4McpBhYhisfFC&#10;Bm4UYLV8GSywsP4qn3Q5RKcSREKBBqoY20LrUFbEGMa+JUnej+8YY5Kd07bDa4Jzo6dZNteMtaSF&#10;ClvaVFT+Hv7YwOw7v+kv954Hdvvdbs0T2fDZmOFrv34DFamPz/CjvbUG5tkU7mfSEd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Ev+sxAAAANwAAAAPAAAAAAAAAAAA&#10;AAAAAKECAABkcnMvZG93bnJldi54bWxQSwUGAAAAAAQABAD5AAAAkgMAAAAA&#10;" strokecolor="black [3040]" strokeweight="1pt"/>
                      <v:line id="Straight Connector 603" o:spid="_x0000_s1244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zIicUAAADcAAAADwAAAGRycy9kb3ducmV2LnhtbESPQWsCMRSE7wX/Q3iFXopmVVBZjSIt&#10;xRYq6Kr3x+Z1dzF5WZJUV399Uyj0OMzMN8xi1VkjLuRD41jBcJCBIC6dbrhScDy89WcgQkTWaByT&#10;ghsFWC17DwvMtbvyni5FrESCcMhRQR1jm0sZyposhoFriZP35bzFmKSvpPZ4TXBr5CjLJtJiw2mh&#10;xpZeairPxbdV8Hlup9vTyPjb68emKHZ3I583Q6WeHrv1HESkLv6H/9rvWsEkG8PvmXQE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hzIicUAAADcAAAADwAAAAAAAAAA&#10;AAAAAAChAgAAZHJzL2Rvd25yZXYueG1sUEsFBgAAAAAEAAQA+QAAAJMDAAAAAA==&#10;" strokecolor="black [3040]" strokeweight="1pt"/>
                      <v:group id="Group 604" o:spid="_x0000_s1245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FVROsUAAADc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yiD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VUTrFAAAA3AAA&#10;AA8AAAAAAAAAAAAAAAAAqgIAAGRycy9kb3ducmV2LnhtbFBLBQYAAAAABAAEAPoAAACcAwAAAAA=&#10;">
                        <v:group id="Group 605" o:spid="_x0000_s1246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n0oc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nk0g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xn0ocQAAADcAAAA&#10;DwAAAAAAAAAAAAAAAACqAgAAZHJzL2Rvd25yZXYueG1sUEsFBgAAAAAEAAQA+gAAAJsDAAAAAA==&#10;">
                          <v:group id="Group 606" o:spid="_x0000_s1247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tq1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U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y2rWxgAAANwA&#10;AAAPAAAAAAAAAAAAAAAAAKoCAABkcnMvZG93bnJldi54bWxQSwUGAAAAAAQABAD6AAAAnQMAAAAA&#10;">
                            <v:rect id="Rectangle 607" o:spid="_x0000_s124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ouecYA&#10;AADcAAAADwAAAGRycy9kb3ducmV2LnhtbESPQWvCQBSE70L/w/IKvYhu7EFLdJXS0pJDKWj14O2Z&#10;fWZTs29D9lXTf98tCB6HmfmGWax636gzdbEObGAyzkARl8HWXBnYfr2NnkBFQbbYBCYDvxRhtbwb&#10;LDC34cJrOm+kUgnCMUcDTqTNtY6lI49xHFri5B1D51GS7CptO7wkuG/0Y5ZNtcea04LDll4clafN&#10;jzewL3qpvifv8nHC4W5YuEP5+Xow5uG+f56DEurlFr62C2tgms3g/0w6An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ouecYAAADcAAAADwAAAAAAAAAAAAAAAACYAgAAZHJz&#10;L2Rvd25yZXYueG1sUEsFBgAAAAAEAAQA9QAAAIsDAAAAAA==&#10;" filled="f" strokecolor="black [3213]" strokeweight="1pt"/>
                            <v:rect id="Rectangle 608" o:spid="_x0000_s124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W6C8MA&#10;AADcAAAADwAAAGRycy9kb3ducmV2LnhtbERPS2vCQBC+C/6HZQpepG7sQSR1lVJpyUEEX4fexuw0&#10;m5qdDdmpxn/vHgo9fnzvxar3jbpSF+vABqaTDBRxGWzNlYHj4eN5DioKssUmMBm4U4TVcjhYYG7D&#10;jXd03UulUgjHHA04kTbXOpaOPMZJaIkT9x06j5JgV2nb4S2F+0a/ZNlMe6w5NThs6d1Redn/egNf&#10;RS/Vz/RTNhccn8aFO5fb9dmY0VP/9gpKqJd/8Z+7sAZmWVqbzqQjo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xW6C8MAAADcAAAADwAAAAAAAAAAAAAAAACYAgAAZHJzL2Rv&#10;d25yZXYueG1sUEsFBgAAAAAEAAQA9QAAAIgDAAAAAA==&#10;" filled="f" strokecolor="black [3213]" strokeweight="1pt"/>
                            <v:rect id="Rectangle 609" o:spid="_x0000_s125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kfkMYA&#10;AADcAAAADwAAAGRycy9kb3ducmV2LnhtbESPQWvCQBSE70L/w/IKvYhu7EFsdJXS0pJDKWj14O2Z&#10;fWZTs29D9lXTf98tCB6HmfmGWax636gzdbEObGAyzkARl8HWXBnYfr2NZqCiIFtsApOBX4qwWt4N&#10;FpjbcOE1nTdSqQThmKMBJ9LmWsfSkcc4Di1x8o6h8yhJdpW2HV4S3Df6Mcum2mPNacFhSy+OytPm&#10;xxvYF71U35N3+TjhcDcs3KH8fD0Y83DfP89BCfVyC1/bhTUwzZ7g/0w6An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FkfkMYAAADcAAAADwAAAAAAAAAAAAAAAACYAgAAZHJz&#10;L2Rvd25yZXYueG1sUEsFBgAAAAAEAAQA9QAAAIsDAAAAAA==&#10;" filled="f" strokecolor="black [3213]" strokeweight="1pt"/>
                          </v:group>
                          <v:group id="Group 610" o:spid="_x0000_s1251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          <v:rect id="Rectangle 611" o:spid="_x0000_s1252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aFS8YA&#10;AADcAAAADwAAAGRycy9kb3ducmV2LnhtbESPQWvCQBSE7wX/w/IEL6KbeJASXUUUSw6lUNseentm&#10;X7Op2bch+6rpv+8WCj0OM/MNs94OvlVX6mMT2EA+z0ARV8E2XBt4fTnO7kFFQbbYBiYD3xRhuxnd&#10;rbGw4cbPdD1JrRKEY4EGnEhXaB0rRx7jPHTEyfsIvUdJsq+17fGW4L7Viyxbao8NpwWHHe0dVZfT&#10;lzfwXg5Sf+YP8njB6du0dOfq6XA2ZjIeditQQoP8h//apTWwzHP4PZOOgN7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/aFS8YAAADcAAAADwAAAAAAAAAAAAAAAACYAgAAZHJz&#10;L2Rvd25yZXYueG1sUEsFBgAAAAAEAAQA9QAAAIsDAAAAAA==&#10;" filled="f" strokecolor="black [3213]" strokeweight="1pt"/>
                            <v:rect id="Rectangle 612" o:spid="_x0000_s1253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QbPMcA&#10;AADcAAAADwAAAGRycy9kb3ducmV2LnhtbESPzWrDMBCE74G+g9hCLqGRnUMobpRQWlp8KIHm59Db&#10;xtpabqyVsTaJ+/ZRoZDjMDPfMIvV4Ft1pj42gQ3k0wwUcRVsw7WB3fbt4RFUFGSLbWAy8EsRVsu7&#10;0QILGy78SeeN1CpBOBZowIl0hdaxcuQxTkNHnLzv0HuUJPta2x4vCe5bPcuyufbYcFpw2NGLo+q4&#10;OXkDX+Ug9U/+Lh9HnOwnpTtU69eDMeP74fkJlNAgt/B/u7QG5vkM/s6kI6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8kGzzHAAAA3AAAAA8AAAAAAAAAAAAAAAAAmAIAAGRy&#10;cy9kb3ducmV2LnhtbFBLBQYAAAAABAAEAPUAAACMAwAAAAA=&#10;" filled="f" strokecolor="black [3213]" strokeweight="1pt"/>
                            <v:rect id="Rectangle 613" o:spid="_x0000_s1254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i+p8cA&#10;AADcAAAADwAAAGRycy9kb3ducmV2LnhtbESPQUvDQBSE74L/YXlCL6XdpEKRtNsiipJDEax66O01&#10;+5qNzb4N2dc2/ntXEHocZuYbZrkefKvO1McmsIF8moEiroJtuDbw+fEyeQAVBdliG5gM/FCE9er2&#10;ZomFDRd+p/NWapUgHAs04ES6QutYOfIYp6EjTt4h9B4lyb7WtsdLgvtWz7Jsrj02nBYcdvTkqDpu&#10;T97Arhyk/s5fZXPE8de4dPvq7XlvzOhueFyAEhrkGv5vl9bAPL+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ovqfHAAAA3AAAAA8AAAAAAAAAAAAAAAAAmAIAAGRy&#10;cy9kb3ducmV2LnhtbFBLBQYAAAAABAAEAPUAAACMAwAAAAA=&#10;" filled="f" strokecolor="black [3213]" strokeweight="1pt"/>
                          </v:group>
                        </v:group>
                        <v:group id="Group 614" o:spid="_x0000_s1255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      <v:rect id="Rectangle 615" o:spid="_x0000_s125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2DSMcA&#10;AADcAAAADwAAAGRycy9kb3ducmV2LnhtbESPQUvDQBSE74L/YXlCL6XdpGCRtNsiipJDEax66O01&#10;+5qNzb4N2dc2/ntXEHocZuYbZrkefKvO1McmsIF8moEiroJtuDbw+fEyeQAVBdliG5gM/FCE9er2&#10;ZomFDRd+p/NWapUgHAs04ES6QutYOfIYp6EjTt4h9B4lyb7WtsdLgvtWz7Jsrj02nBYcdvTkqDpu&#10;T97Arhyk/s5fZXPE8de4dPvq7XlvzOhueFyAEhrkGv5vl9bAPL+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Ng0jHAAAA3AAAAA8AAAAAAAAAAAAAAAAAmAIAAGRy&#10;cy9kb3ducmV2LnhtbFBLBQYAAAAABAAEAPUAAACMAwAAAAA=&#10;" filled="f" strokecolor="black [3213]" strokeweight="1pt"/>
                          <v:rect id="Rectangle 616" o:spid="_x0000_s125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8dP8YA&#10;AADcAAAADwAAAGRycy9kb3ducmV2LnhtbESPQUvDQBSE74L/YXlCL8Vu0kOQ2G0RxZJDEWzrwdtr&#10;9pmNzb4N2dc2/feuIHgcZuYbZrEafafONMQ2sIF8loEiroNtuTGw373eP4CKgmyxC0wGrhRhtby9&#10;WWBpw4Xf6byVRiUIxxINOJG+1DrWjjzGWeiJk/cVBo+S5NBoO+AlwX2n51lWaI8tpwWHPT07qo/b&#10;kzfwWY3SfOdr2Rxx+jGt3KF+ezkYM7kbnx5BCY3yH/5rV9ZAkRfweyYdAb3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8dP8YAAADcAAAADwAAAAAAAAAAAAAAAACYAgAAZHJz&#10;L2Rvd25yZXYueG1sUEsFBgAAAAAEAAQA9QAAAIsDAAAAAA==&#10;" filled="f" strokecolor="black [3213]" strokeweight="1pt"/>
                          <v:rect id="Rectangle 617" o:spid="_x0000_s125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O4pMcA&#10;AADcAAAADwAAAGRycy9kb3ducmV2LnhtbESPQUvDQBSE74L/YXlCL6XdpIcqabdFFCWHIlj10Ntr&#10;9jUbm30bsq9t/PeuIPQ4zMw3zHI9+FadqY9NYAP5NANFXAXbcG3g8+Nl8gAqCrLFNjAZ+KEI69Xt&#10;zRILGy78Tuet1CpBOBZowIl0hdaxcuQxTkNHnLxD6D1Kkn2tbY+XBPetnmXZXHtsOC047OjJUXXc&#10;nryBXTlI/Z2/yuaI469x6fbV2/PemNHd8LgAJTTINfzfLq2BeX4Pf2fSEd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9TuKTHAAAA3AAAAA8AAAAAAAAAAAAAAAAAmAIAAGRy&#10;cy9kb3ducmV2LnhtbFBLBQYAAAAABAAEAPUAAACMAwAAAAA=&#10;" filled="f" strokecolor="black [3213]" strokeweight="1pt"/>
                        </v:group>
                        <v:group id="Group 618" o:spid="_x0000_s1259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kDnjsQAAADcAAAA&#10;DwAAAAAAAAAAAAAAAACqAgAAZHJzL2Rvd25yZXYueG1sUEsFBgAAAAAEAAQA+gAAAJsDAAAAAA==&#10;">
                          <v:group id="Group 619" o:spid="_x0000_s1260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1oe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kS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Wh5xgAAANwA&#10;AAAPAAAAAAAAAAAAAAAAAKoCAABkcnMvZG93bnJldi54bWxQSwUGAAAAAAQABAD6AAAAnQMAAAAA&#10;">
                            <v:rect id="Rectangle 620" o:spid="_x0000_s126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bqbcMA&#10;AADcAAAADwAAAGRycy9kb3ducmV2LnhtbERPS2vCQBC+F/wPywi9SN3oQUrqKmKp5FAKPnrobcxO&#10;s6nZ2ZAdNf337kHw+PG958veN+pCXawDG5iMM1DEZbA1VwYO+4+XV1BRkC02gcnAP0VYLgZPc8xt&#10;uPKWLjupVArhmKMBJ9LmWsfSkcc4Di1x4n5D51ES7CptO7ymcN/oaZbNtMeaU4PDltaOytPu7A38&#10;FL1Uf5ONfJ5w9D0q3LH8ej8a8zzsV2+ghHp5iO/uwhqYTdP8dCYdAb2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bqbcMAAADcAAAADwAAAAAAAAAAAAAAAACYAgAAZHJzL2Rv&#10;d25yZXYueG1sUEsFBgAAAAAEAAQA9QAAAIgDAAAAAA==&#10;" filled="f" strokecolor="black [3213]" strokeweight="1pt"/>
                            <v:rect id="Rectangle 621" o:spid="_x0000_s126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pP9scA&#10;AADcAAAADwAAAGRycy9kb3ducmV2LnhtbESPzWrDMBCE74G+g9hCLqGRnUMobpRQWlp8KIHm59Db&#10;xtpabqyVsTaJ+/ZRoZDjMDPfMIvV4Ft1pj42gQ3k0wwUcRVsw7WB3fbt4RFUFGSLbWAy8EsRVsu7&#10;0QILGy78SeeN1CpBOBZowIl0hdaxcuQxTkNHnLzv0HuUJPta2x4vCe5bPcuyufbYcFpw2NGLo+q4&#10;OXkDX+Ug9U/+Lh9HnOwnpTtU69eDMeP74fkJlNAgt/B/u7QG5rMc/s6kI6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GaT/bHAAAA3AAAAA8AAAAAAAAAAAAAAAAAmAIAAGRy&#10;cy9kb3ducmV2LnhtbFBLBQYAAAAABAAEAPUAAACMAwAAAAA=&#10;" filled="f" strokecolor="black [3213]" strokeweight="1pt"/>
                            <v:rect id="Rectangle 622" o:spid="_x0000_s126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jRgccA&#10;AADcAAAADwAAAGRycy9kb3ducmV2LnhtbESPzWrDMBCE74G+g9hCLqGR40MobpRQWlp8KIHm59Db&#10;xtpabqyVsTaJ+/ZRoZDjMDPfMIvV4Ft1pj42gQ3Mphko4irYhmsDu+3bwyOoKMgW28Bk4JcirJZ3&#10;owUWNlz4k84bqVWCcCzQgBPpCq1j5chjnIaOOHnfofcoSfa1tj1eEty3Os+yufbYcFpw2NGLo+q4&#10;OXkDX+Ug9c/sXT6OONlPSneo1q8HY8b3w/MTKKFBbuH/dmkNzPMc/s6kI6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FI0YHHAAAA3AAAAA8AAAAAAAAAAAAAAAAAmAIAAGRy&#10;cy9kb3ducmV2LnhtbFBLBQYAAAAABAAEAPUAAACMAwAAAAA=&#10;" filled="f" strokecolor="black [3213]" strokeweight="1pt"/>
                          </v:group>
                          <v:group id="Group 623" o:spid="_x0000_s1264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mVL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4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AmVLsQAAADcAAAA&#10;DwAAAAAAAAAAAAAAAACqAgAAZHJzL2Rvd25yZXYueG1sUEsFBgAAAAAEAAQA+gAAAJsDAAAAAA==&#10;">
                            <v:rect id="Rectangle 624" o:spid="_x0000_s126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3sbsYA&#10;AADcAAAADwAAAGRycy9kb3ducmV2LnhtbESPQWvCQBSE70L/w/IKXkQ3SpESXaW0VHIoBW09eHtm&#10;n9lo9m3Ivmr677uFQo/DzHzDLNe9b9SVulgHNjCdZKCIy2Brrgx8fryOH0FFQbbYBCYD3xRhvbob&#10;LDG34cZbuu6kUgnCMUcDTqTNtY6lI49xElri5J1C51GS7CptO7wluG/0LMvm2mPNacFhS8+Oysvu&#10;yxs4FL1U5+lG3i442o8KdyzfX47GDO/7pwUooV7+w3/twhqYzx7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e3sbsYAAADcAAAADwAAAAAAAAAAAAAAAACYAgAAZHJz&#10;L2Rvd25yZXYueG1sUEsFBgAAAAAEAAQA9QAAAIsDAAAAAA==&#10;" filled="f" strokecolor="black [3213]" strokeweight="1pt"/>
                            <v:rect id="Rectangle 625" o:spid="_x0000_s126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J9cYA&#10;AADcAAAADwAAAGRycy9kb3ducmV2LnhtbESPQWvCQBSE70L/w/IKXkQ3CpUSXaW0VHIoBW09eHtm&#10;n9lo9m3Ivmr677uFQo/DzHzDLNe9b9SVulgHNjCdZKCIy2Brrgx8fryOH0FFQbbYBCYD3xRhvbob&#10;LDG34cZbuu6kUgnCMUcDTqTNtY6lI49xElri5J1C51GS7CptO7wluG/0LMvm2mPNacFhS8+Oysvu&#10;yxs4FL1U5+lG3i442o8KdyzfX47GDO/7pwUooV7+w3/twhqYzx7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FJ9cYAAADcAAAADwAAAAAAAAAAAAAAAACYAgAAZHJz&#10;L2Rvd25yZXYueG1sUEsFBgAAAAAEAAQA9QAAAIsDAAAAAA==&#10;" filled="f" strokecolor="black [3213]" strokeweight="1pt"/>
                            <v:rect id="Rectangle 626" o:spid="_x0000_s126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XgsYA&#10;AADcAAAADwAAAGRycy9kb3ducmV2LnhtbESPQWvCQBSE74L/YXkFL1I3eggldZVSacmhCNX20Nsz&#10;+5pNzb4N2aem/94tFDwOM/MNs1wPvlVn6mMT2MB8loEiroJtuDbwsX+5fwAVBdliG5gM/FKE9Wo8&#10;WmJhw4Xf6byTWiUIxwINOJGu0DpWjjzGWeiIk/cdeo+SZF9r2+MlwX2rF1mWa48NpwWHHT07qo67&#10;kzfwVQ5S/8xf5e2I089p6Q7VdnMwZnI3PD2CEhrkFv5vl9ZAvsjh70w6Anp1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nPXgsYAAADcAAAADwAAAAAAAAAAAAAAAACYAgAAZHJz&#10;L2Rvd25yZXYueG1sUEsFBgAAAAAEAAQA9QAAAIsDAAAAAA==&#10;" filled="f" strokecolor="black [3213]" strokeweight="1pt"/>
                          </v:group>
                        </v:group>
                      </v:group>
                      <v:line id="Straight Connector 627" o:spid="_x0000_s1268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zFDsUAAADcAAAADwAAAGRycy9kb3ducmV2LnhtbESPzYrCMBSF9wO+Q7iCm0FTXXS0GkUE&#10;QYRZjArV3aW5ttXmpjTRdt5+IgizPJyfj7NYdaYST2pcaVnBeBSBIM6sLjlXcDpuh1MQziNrrCyT&#10;gl9ysFr2PhaYaNvyDz0PPhdhhF2CCgrv60RKlxVk0I1sTRy8q20M+iCbXOoG2zBuKjmJolgaLDkQ&#10;CqxpU1B2PzxMgNw2+eX7Rlk6S+t9G48/2/P5odSg363nIDx1/j/8bu+0gnjyBa8z4QjI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mzFDsUAAADcAAAADwAAAAAAAAAA&#10;AAAAAAChAgAAZHJzL2Rvd25yZXYueG1sUEsFBgAAAAAEAAQA+QAAAJMDAAAAAA==&#10;" strokeweight="1pt"/>
                      <v:line id="Straight Connector 628" o:spid="_x0000_s1269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NCUcIAAADcAAAADwAAAGRycy9kb3ducmV2LnhtbERP3WrCMBS+F3yHcITdaWoZMjrTMsTB&#10;vChYtwc4a45NXHPSNZl2b79cCLv8+P631eR6caUxWM8K1qsMBHHrteVOwcf76/IJRIjIGnvPpOCX&#10;AlTlfLbFQvsbN3Q9xU6kEA4FKjAxDoWUoTXkMKz8QJy4sx8dxgTHTuoRbync9TLPso10aDk1GBxo&#10;Z6j9Ov04BZdj7vdTOJjD9+NnvbNZY+u6UephMb08g4g0xX/x3f2mFWzytDadSUdAl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NCUcIAAADcAAAADwAAAAAAAAAAAAAA&#10;AAChAgAAZHJzL2Rvd25yZXYueG1sUEsFBgAAAAAEAAQA+QAAAJADAAAAAA==&#10;" strokecolor="black [3040]" strokeweight="1pt"/>
                    </v:group>
                  </v:group>
                  <v:line id="Straight Connector 629" o:spid="_x0000_s1270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/nysUAAADcAAAADwAAAGRycy9kb3ducmV2LnhtbESPUWvCMBSF3wf7D+EKvs3UIrJVo4hs&#10;MB8Kq9sPuDbXJtrcdE2m9d+bwWCPh3POdzjL9eBacaE+WM8KppMMBHHtteVGwdfn29MziBCRNbae&#10;ScGNAqxXjw9LLLS/ckWXfWxEgnAoUIGJsSukDLUhh2HiO+LkHX3vMCbZN1L3eE1w18o8y+bSoeW0&#10;YLCjraH6vP9xCk4fuX8dws7svmeHcmuzypZlpdR4NGwWICIN8T/8137XCub5C/yeSUdAr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/nysUAAADcAAAADwAAAAAAAAAA&#10;AAAAAAChAgAAZHJzL2Rvd25yZXYueG1sUEsFBgAAAAAEAAQA+QAAAJMDAAAAAA==&#10;" strokecolor="black [3040]" strokeweight="1pt"/>
                </v:group>
                <v:shape id="Text Box 37" o:spid="_x0000_s1271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hEF74A&#10;AADcAAAADwAAAGRycy9kb3ducmV2LnhtbERPyQrCMBC9C/5DGMGbpipu1SgiCF5UXMDr0IxtsZmU&#10;Jtr69+YgeHy8fbluTCHeVLncsoJBPwJBnFidc6rgdt31ZiCcR9ZYWCYFH3KwXrVbS4y1rflM74tP&#10;RQhhF6OCzPsyltIlGRl0fVsSB+5hK4M+wCqVusI6hJtCDqNoIg3mHBoyLGmbUfK8vIyCsT1M6yaJ&#10;Ts/pbXc/lo/5Z4ZeqW6n2SxAeGr8X/xz77WCySjMD2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YYRBe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Text Box 51" o:spid="_x0000_s1272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ThjMMA&#10;AADcAAAADwAAAGRycy9kb3ducmV2LnhtbESPzarCMBSE94LvEI7gTlMVrVajiCC4uVf8AbeH5tgW&#10;m5PSRFvf/ka44HKYmW+Y1aY1pXhR7QrLCkbDCARxanXBmYLrZT+Yg3AeWWNpmRS8ycFm3e2sMNG2&#10;4RO9zj4TAcIuQQW591UipUtzMuiGtiIO3t3WBn2QdSZ1jU2Am1KOo2gmDRYcFnKsaJdT+jg/jYKp&#10;/YmbNo2Oj/i6v/1W98V7jl6pfq/dLkF4av03/N8+aAWzyQg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VThj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52" o:spid="_x0000_s1273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Z/+8UA&#10;AADcAAAADwAAAGRycy9kb3ducmV2LnhtbESPT2vCQBTE7wW/w/KE3upGxZjGrFIKQi+2NBV6fWRf&#10;/mD2bciuJvn2rlDocZiZ3zDZYTStuFHvGssKlosIBHFhdcOVgvPP8SUB4TyyxtYyKZjIwWE/e8ow&#10;1Xbgb7rlvhIBwi5FBbX3XSqlK2oy6Ba2Iw5eaXuDPsi+krrHIcBNK1dRFEuDDYeFGjt6r6m45Fej&#10;YGNP22Esoq/L9nz8/ezK1ylBr9TzfHzbgfA0+v/wX/tDK4jXK3icCUdA7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hn/7xQAAANwAAAAPAAAAAAAAAAAAAAAAAJgCAABkcnMv&#10;ZG93bnJldi54bWxQSwUGAAAAAAQABAD1AAAAig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Text Box 53" o:spid="_x0000_s1274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raYMMA&#10;AADcAAAADwAAAGRycy9kb3ducmV2LnhtbESPS4vCQBCE7wv+h6EFb+tExVfMKCIIXnRZV/DaZDoP&#10;zPSEzGjiv3cEYY9FVX1FJZvOVOJBjSstKxgNIxDEqdUl5wouf/vvBQjnkTVWlknBkxxs1r2vBGNt&#10;W/6lx9nnIkDYxaig8L6OpXRpQQbd0NbEwctsY9AH2eRSN9gGuKnkOIpm0mDJYaHAmnYFpbfz3SiY&#10;2uO87dLo5za/7K+nOls+F+iVGvS77QqEp87/hz/tg1Ywm0zgfSYcAbl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raY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Text Box 54" o:spid="_x0000_s1275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NCFMQA&#10;AADcAAAADwAAAGRycy9kb3ducmV2LnhtbESPQYvCMBSE7wv+h/CEvWmqrlqrUUQQ9uKKWvD6aJ5t&#10;sXkpTbT132+EhT0OM/MNs9p0phJPalxpWcFoGIEgzqwuOVeQXvaDGITzyBory6TgRQ42697HChNt&#10;Wz7R8+xzESDsElRQeF8nUrqsIINuaGvi4N1sY9AH2eRSN9gGuKnkOIpm0mDJYaHAmnYFZffzwyiY&#10;2sO87bLoeJ+n++tPfVu8YvRKffa77RKEp87/h//a31rBbPIF7z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jQhT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55" o:spid="_x0000_s1276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/nj8UA&#10;AADcAAAADwAAAGRycy9kb3ducmV2LnhtbESPT2vCQBTE74V+h+UVvNWNSqKN2YgIgpe21Aq9PrIv&#10;f0j2bciuJn57t1DocZiZ3zDZbjKduNHgGssKFvMIBHFhdcOVgsv38XUDwnlkjZ1lUnAnB7v8+SnD&#10;VNuRv+h29pUIEHYpKqi971MpXVGTQTe3PXHwSjsY9EEOldQDjgFuOrmMokQabDgs1NjToaaiPV+N&#10;gti+r8epiD7b9eX489GXb/cNeqVmL9N+C8LT5P/Df+2TVpCsYvg9E46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b+ePxQAAANwAAAAPAAAAAAAAAAAAAAAAAJgCAABkcnMv&#10;ZG93bnJldi54bWxQSwUGAAAAAAQABAD1AAAAig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56" o:spid="_x0000_s1277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15+MMA&#10;AADcAAAADwAAAGRycy9kb3ducmV2LnhtbESPzarCMBSE94LvEM4Fd5pexertNYoIghsVf8DtoTm2&#10;xeakNNHWtzeC4HKYmW+Y2aI1pXhQ7QrLCn4HEQji1OqCMwXn07o/BeE8ssbSMil4koPFvNuZYaJt&#10;wwd6HH0mAoRdggpy76tESpfmZNANbEUcvKutDfog60zqGpsAN6UcRlEsDRYcFnKsaJVTejvejYKx&#10;3U6aNo32t8l5fdlV17/nFL1SvZ92+Q/CU+u/4U97oxXEoxjeZ8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15+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278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HcY8MA&#10;AADcAAAADwAAAGRycy9kb3ducmV2LnhtbESPT4vCMBTE74LfITzBm6buslZro8iC4EVFV9jro3n9&#10;g81LabK2fnuzIHgcZuY3TLrpTS3u1LrKsoLZNAJBnFldcaHg+rObLEA4j6yxtkwKHuRgsx4OUky0&#10;7fhM94svRICwS1BB6X2TSOmykgy6qW2Ig5fb1qAPsi2kbrELcFPLjyiaS4MVh4USG/ouKbtd/oyC&#10;L3uIuz6LTrf4uvs9NvnysUCv1HjUb1cgPPX+HX6191rB/DOG/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HcY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56" o:spid="_x0000_s1279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5IEb4A&#10;AADcAAAADwAAAGRycy9kb3ducmV2LnhtbERPyQrCMBC9C/5DGMGbpipu1SgiCF5UXMDr0IxtsZmU&#10;Jtr69+YgeHy8fbluTCHeVLncsoJBPwJBnFidc6rgdt31ZiCcR9ZYWCYFH3KwXrVbS4y1rflM74tP&#10;RQhhF6OCzPsyltIlGRl0fVsSB+5hK4M+wCqVusI6hJtCDqNoIg3mHBoyLGmbUfK8vIyCsT1M6yaJ&#10;Ts/pbXc/lo/5Z4ZeqW6n2SxAeGr8X/xz77WCySisDW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huSBG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Text Box 56" o:spid="_x0000_s1280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LtisMA&#10;AADcAAAADwAAAGRycy9kb3ducmV2LnhtbESPzarCMBSE94LvEI7gTlMVrVajiCC4uVf8AbeH5tgW&#10;m5PSRFvf/ka44HKYmW+Y1aY1pXhR7QrLCkbDCARxanXBmYLrZT+Yg3AeWWNpmRS8ycFm3e2sMNG2&#10;4RO9zj4TAcIuQQW591UipUtzMuiGtiIO3t3WBn2QdSZ1jU2Am1KOo2gmDRYcFnKsaJdT+jg/jYKp&#10;/YmbNo2Oj/i6v/1W98V7jl6pfq/dLkF4av03/N8+aAWzyQI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Lti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Text Box 56" o:spid="_x0000_s1281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43ar0A&#10;AADcAAAADwAAAGRycy9kb3ducmV2LnhtbERPyQrCMBC9C/5DGMGbpoprNYoIghcVF/A6NGNbbCal&#10;ibb+vTkIHh9vX64bU4g3VS63rGDQj0AQJ1bnnCq4XXe9GQjnkTUWlknBhxysV+3WEmNtaz7T++JT&#10;EULYxagg876MpXRJRgZd35bEgXvYyqAPsEqlrrAO4aaQwyiaSIM5h4YMS9pmlDwvL6NgbA/Tukmi&#10;03N6292P5WP+maFXqttpNgsQnhr/F//ce61gMgrzw5lwBOTq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h43ar0AAADcAAAADwAAAAAAAAAAAAAAAACYAgAAZHJzL2Rvd25yZXYu&#10;eG1sUEsFBgAAAAAEAAQA9QAAAII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Text Box 56" o:spid="_x0000_s1282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KS8cMA&#10;AADcAAAADwAAAGRycy9kb3ducmV2LnhtbESPzarCMBSE94LvEI7gTlNFrVajiCC4uVf8AbeH5tgW&#10;m5PSRFvf/ka44HKYmW+Y1aY1pXhR7QrLCkbDCARxanXBmYLrZT+Yg3AeWWNpmRS8ycFm3e2sMNG2&#10;4RO9zj4TAcIuQQW591UipUtzMuiGtiIO3t3WBn2QdSZ1jU2Am1KOo2gmDRYcFnKsaJdT+jg/jYKp&#10;/YmbNo2Oj/i6v/1W98V7jl6pfq/dLkF4av03/N8+aAWzyQg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KS8c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Text Box 56" o:spid="_x0000_s1283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AMhsUA&#10;AADcAAAADwAAAGRycy9kb3ducmV2LnhtbESPT2vCQBTE7wW/w/KE3upG0ZjGrFIKQi+2NBV6fWRf&#10;/mD2bciuJvn2rlDocZiZ3zDZYTStuFHvGssKlosIBHFhdcOVgvPP8SUB4TyyxtYyKZjIwWE/e8ow&#10;1Xbgb7rlvhIBwi5FBbX3XSqlK2oy6Ba2Iw5eaXuDPsi+krrHIcBNK1dRFEuDDYeFGjt6r6m45Fej&#10;YGNP22Esoq/L9nz8/ezK1ylBr9TzfHzbgfA0+v/wX/tDK4jXK3icCUdA7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gAyGxQAAANwAAAAPAAAAAAAAAAAAAAAAAJgCAABkcnMv&#10;ZG93bnJldi54bWxQSwUGAAAAAAQABAD1AAAAig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Text Box 56" o:spid="_x0000_s1284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ypHcQA&#10;AADcAAAADwAAAGRycy9kb3ducmV2LnhtbESPQYvCMBSE7wv+h/CEvWmqrlqrUUQQ9uKKWvD6aJ5t&#10;sXkpTbT132+EhT0OM/MNs9p0phJPalxpWcFoGIEgzqwuOVeQXvaDGITzyBory6TgRQ42697HChNt&#10;Wz7R8+xzESDsElRQeF8nUrqsIINuaGvi4N1sY9AH2eRSN9gGuKnkOIpm0mDJYaHAmnYFZffzwyiY&#10;2sO87bLoeJ+n++tPfVu8YvRKffa77RKEp87/h//a31rB7GsC7z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MqR3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Text Box 56" o:spid="_x0000_s1285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UxacMA&#10;AADcAAAADwAAAGRycy9kb3ducmV2LnhtbESPS4vCQBCE7wv+h6EFb+tE8RkzigiCF13WFbw2mc4D&#10;Mz0hM5r47x1B2GNRVV9RyaYzlXhQ40rLCkbDCARxanXJuYLL3/57AcJ5ZI2VZVLwJAebde8rwVjb&#10;ln/pcfa5CBB2MSoovK9jKV1akEE3tDVx8DLbGPRBNrnUDbYBbio5jqKZNFhyWCiwpl1B6e18Nwqm&#10;9jhvuzT6uc0v++upzpbPBXqlBv1uuwLhqfP/4U/7oBXMJhN4nwlH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Uxac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Text Box 56" o:spid="_x0000_s1286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mU8sUA&#10;AADcAAAADwAAAGRycy9kb3ducmV2LnhtbESPT2vCQBTE74V+h+UVvNWNYqKN2YgIgpe21Aq9PrIv&#10;f0j2bciuJn57t1DocZiZ3zDZbjKduNHgGssKFvMIBHFhdcOVgsv38XUDwnlkjZ1lUnAnB7v8+SnD&#10;VNuRv+h29pUIEHYpKqi971MpXVGTQTe3PXHwSjsY9EEOldQDjgFuOrmMokQabDgs1NjToaaiPV+N&#10;gti+r8epiD7b9eX489GXb/cNeqVmL9N+C8LT5P/Df+2TVpCsYvg9E46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aZTyxQAAANwAAAAPAAAAAAAAAAAAAAAAAJgCAABkcnMv&#10;ZG93bnJldi54bWxQSwUGAAAAAAQABAD1AAAAig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Text Box 56" o:spid="_x0000_s1287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sKhcMA&#10;AADcAAAADwAAAGRycy9kb3ducmV2LnhtbESPzarCMBSE94LvEM4Fd5pe0ertNYoIghsVf8DtoTm2&#10;xeakNNHWtzeC4HKYmW+Y2aI1pXhQ7QrLCn4HEQji1OqCMwXn07o/BeE8ssbSMil4koPFvNuZYaJt&#10;wwd6HH0mAoRdggpy76tESpfmZNANbEUcvKutDfog60zqGpsAN6UcRlEsDRYcFnKsaJVTejvejYKx&#10;3U6aNo32t8l5fdlV17/nFL1SvZ92+Q/CU+u/4U97oxXEoxjeZ8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rsKhc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Text Box 56" o:spid="_x0000_s1288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evHsMA&#10;AADcAAAADwAAAGRycy9kb3ducmV2LnhtbESPT4vCMBTE74LfITzBm6Yuu1Zro8iC4EVFV9jro3n9&#10;g81LabK2fnuzIHgcZuY3TLrpTS3u1LrKsoLZNAJBnFldcaHg+rObLEA4j6yxtkwKHuRgsx4OUky0&#10;7fhM94svRICwS1BB6X2TSOmykgy6qW2Ig5fb1qAPsi2kbrELcFPLjyiaS4MVh4USG/ouKbtd/oyC&#10;L3uIuz6LTrf4uvs9NvnysUCv1HjUb1cgPPX+HX6191rB/DOG/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evH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Text Box 56" o:spid="_x0000_s1289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g7bL0A&#10;AADcAAAADwAAAGRycy9kb3ducmV2LnhtbERPyQrCMBC9C/5DGMGbpoprNYoIghcVF/A6NGNbbCal&#10;ibb+vTkIHh9vX64bU4g3VS63rGDQj0AQJ1bnnCq4XXe9GQjnkTUWlknBhxysV+3WEmNtaz7T++JT&#10;EULYxagg876MpXRJRgZd35bEgXvYyqAPsEqlrrAO4aaQwyiaSIM5h4YMS9pmlDwvL6NgbA/Tukmi&#10;03N6292P5WP+maFXqttpNgsQnhr/F//ce61gMgprw5lwBOTq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Gg7bL0AAADcAAAADwAAAAAAAAAAAAAAAACYAgAAZHJzL2Rvd25yZXYu&#10;eG1sUEsFBgAAAAAEAAQA9QAAAII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Text Box 56" o:spid="_x0000_s1290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Se98MA&#10;AADcAAAADwAAAGRycy9kb3ducmV2LnhtbESPzarCMBSE94LvEI7gTlNFrVajiCC4uVf8AbeH5tgW&#10;m5PSRFvf/ka44HKYmW+Y1aY1pXhR7QrLCkbDCARxanXBmYLrZT+Yg3AeWWNpmRS8ycFm3e2sMNG2&#10;4RO9zj4TAcIuQQW591UipUtzMuiGtiIO3t3WBn2QdSZ1jU2Am1KOo2gmDRYcFnKsaJdT+jg/jYKp&#10;/YmbNo2Oj/i6v/1W98V7jl6pfq/dLkF4av03/N8+aAWzyQI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Se9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Text Box 56" o:spid="_x0000_s1291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eht70A&#10;AADcAAAADwAAAGRycy9kb3ducmV2LnhtbERPSwrCMBDdC94hjOBOUwV/1SgiCG5UrILboRnbYjMp&#10;TbT19mYhuHy8/2rTmlK8qXaFZQWjYQSCOLW64EzB7bofzEE4j6yxtEwKPuRgs+52Vhhr2/CF3onP&#10;RAhhF6OC3PsqltKlORl0Q1sRB+5ha4M+wDqTusYmhJtSjqNoKg0WHBpyrGiXU/pMXkbBxB5nTZtG&#10;5+fstr+fqsfiM0evVL/XbpcgPLX+L/65D1rBdBLmhzPhCMj1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8eht70AAADcAAAADwAAAAAAAAAAAAAAAACYAgAAZHJzL2Rvd25yZXYu&#10;eG1sUEsFBgAAAAAEAAQA9QAAAII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Text Box 56" o:spid="_x0000_s1292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sELMAA&#10;AADcAAAADwAAAGRycy9kb3ducmV2LnhtbESPSwvCMBCE74L/IazgTVMFX9UoIgheVHyA16VZ22Kz&#10;KU209d8bQfA4zMw3zGLVmEK8qHK5ZQWDfgSCOLE651TB9bLtTUE4j6yxsEwK3uRgtWy3FhhrW/OJ&#10;XmefigBhF6OCzPsyltIlGRl0fVsSB+9uK4M+yCqVusI6wE0hh1E0lgZzDgsZlrTJKHmcn0bByO4n&#10;dZNEx8fkur0dyvvsPUWvVLfTrOcgPDX+H/61d1rBeDSA75lw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sELM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383E" w:rsidRPr="004C383E">
        <w:rPr>
          <w:sz w:val="24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AEAB2C4" wp14:editId="38D8DB8D">
                <wp:simplePos x="0" y="0"/>
                <wp:positionH relativeFrom="column">
                  <wp:posOffset>-361315</wp:posOffset>
                </wp:positionH>
                <wp:positionV relativeFrom="paragraph">
                  <wp:posOffset>106680</wp:posOffset>
                </wp:positionV>
                <wp:extent cx="3816985" cy="2044700"/>
                <wp:effectExtent l="0" t="0" r="0" b="12700"/>
                <wp:wrapNone/>
                <wp:docPr id="540" name="Group 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044700"/>
                          <a:chOff x="0" y="0"/>
                          <a:chExt cx="4162425" cy="2217420"/>
                        </a:xfrm>
                      </wpg:grpSpPr>
                      <wpg:grpSp>
                        <wpg:cNvPr id="541" name="Group 541"/>
                        <wpg:cNvGrpSpPr/>
                        <wpg:grpSpPr>
                          <a:xfrm>
                            <a:off x="0" y="15240"/>
                            <a:ext cx="4162425" cy="2200275"/>
                            <a:chOff x="-212725" y="50800"/>
                            <a:chExt cx="4162425" cy="2200276"/>
                          </a:xfrm>
                        </wpg:grpSpPr>
                        <wpg:grpSp>
                          <wpg:cNvPr id="542" name="Group 542"/>
                          <wpg:cNvGrpSpPr/>
                          <wpg:grpSpPr>
                            <a:xfrm>
                              <a:off x="-212725" y="50800"/>
                              <a:ext cx="4162425" cy="2200276"/>
                              <a:chOff x="-212725" y="50800"/>
                              <a:chExt cx="4162425" cy="2200276"/>
                            </a:xfrm>
                          </wpg:grpSpPr>
                          <wps:wsp>
                            <wps:cNvPr id="54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59150" y="50800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57F33" w:rsidRPr="00F338EA" w:rsidRDefault="00157F33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544" name="Group 544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5" name="Picture 545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546" name="Straight Connector 546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7" name="Straight Connector 547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8" name="Straight Connector 548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549" name="Group 549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550" name="Group 550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551" name="Group 551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52" name="Rectangle 552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3" name="Rectangle 553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4" name="Rectangle 554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55" name="Group 555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56" name="Rectangle 556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7" name="Rectangle 557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8" name="Rectangle 558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559" name="Group 559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560" name="Rectangle 560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1" name="Rectangle 561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2" name="Rectangle 562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63" name="Group 563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564" name="Group 564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65" name="Rectangle 565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6" name="Rectangle 566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7" name="Rectangle 567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68" name="Group 568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69" name="Rectangle 569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70" name="Rectangle 570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71" name="Rectangle 571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572" name="Straight Connector 572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573" name="Straight Connector 573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7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40" o:spid="_x0000_s1293" style="position:absolute;left:0;text-align:left;margin-left:-28.45pt;margin-top:8.4pt;width:300.55pt;height:161pt;z-index:251708416;mso-width-relative:margin;mso-height-relative:margin" coordsize="41624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">
                <v:group id="Group 541" o:spid="_x0000_s1294" style="position:absolute;top:152;width:41624;height:22003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0qH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U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bSoexgAAANwA&#10;AAAPAAAAAAAAAAAAAAAAAKoCAABkcnMvZG93bnJldi54bWxQSwUGAAAAAAQABAD6AAAAnQMAAAAA&#10;">
                  <v:group id="Group 542" o:spid="_x0000_s1295" style="position:absolute;left:-2127;top:508;width:41624;height:22002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    <v:shape id="Text Box 2" o:spid="_x0000_s1296" type="#_x0000_t202" style="position:absolute;left:33591;top:508;width:590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vEv8UA&#10;AADcAAAADwAAAGRycy9kb3ducmV2LnhtbESP3WrCQBSE7wXfYTmF3kjd2GrSpq5SBYu3pnmAY/aY&#10;hGbPhuw2P2/fFQq9HGbmG2a7H00jeupcbVnBahmBIC6srrlUkH+dnl5BOI+ssbFMCiZysN/NZ1tM&#10;tR34Qn3mSxEg7FJUUHnfplK6oiKDbmlb4uDdbGfQB9mVUnc4BLhp5HMUxdJgzWGhwpaOFRXf2Y9R&#10;cDsPi83bcP30eXJZxwesk6udlHp8GD/eQXga/X/4r33WCjbrF7ifCUd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q8S/xQAAANwAAAAPAAAAAAAAAAAAAAAAAJgCAABkcnMv&#10;ZG93bnJldi54bWxQSwUGAAAAAAQABAD1AAAAigMAAAAA&#10;" stroked="f">
                      <v:textbox>
                        <w:txbxContent>
                          <w:p w:rsidR="00157F33" w:rsidRPr="00F338EA" w:rsidRDefault="00157F33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544" o:spid="_x0000_s1297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RqJh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ePR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kaiYbFAAAA3AAA&#10;AA8AAAAAAAAAAAAAAAAAqgIAAGRycy9kb3ducmV2LnhtbFBLBQYAAAAABAAEAPoAAACcAwAAAAA=&#10;">
                      <v:shape id="Picture 545" o:spid="_x0000_s1298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T1y3EAAAA3AAAAA8AAABkcnMvZG93bnJldi54bWxEj9GKwjAURN8X/IdwhX1ZNFWsaDWKCoX1&#10;wYVVP+DSXNtic1Oa2Hb/fiMIPg4zc4ZZb3tTiZYaV1pWMBlHIIgzq0vOFVwv6WgBwnlkjZVlUvBH&#10;DrabwccaE207/qX27HMRIOwSVFB4XydSuqwgg25sa+Lg3Wxj0AfZ5FI32AW4qeQ0iubSYMlhocCa&#10;DgVl9/PDKDj9WKJH2rWnZfS172x6nN9nsVKfw363AuGp9+/wq/2tFcSzGJ5nwhGQm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gT1y3EAAAA3AAAAA8AAAAAAAAAAAAAAAAA&#10;nwIAAGRycy9kb3ducmV2LnhtbFBLBQYAAAAABAAEAPcAAACQAwAAAAA=&#10;">
                        <v:imagedata r:id="rId20" o:title="Mouse_brown" grayscale="t"/>
                        <v:path arrowok="t"/>
                      </v:shape>
                      <v:line id="Straight Connector 546" o:spid="_x0000_s1299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YhE8QAAADcAAAADwAAAGRycy9kb3ducmV2LnhtbESPQWvCQBSE7wX/w/IEb3VjrRKiq1ih&#10;UOxJ2x56e2ZfN6F5b0N2q/HfdwXB4zAz3zDLdc+NOlEXai8GJuMMFEnpbS3OwOfH62MOKkQUi40X&#10;MnChAOvV4GGJhfVn2dPpEJ1KEAkFGqhibAutQ1kRYxj7liR5P75jjEl2TtsOzwnOjX7KsrlmrCUt&#10;VNjStqLy9/DHBqbH/KK/3Use2L3vdhueyJa/jBkN+80CVKQ+3sO39ps1MHuew/VMOgJ69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ZiETxAAAANwAAAAPAAAAAAAAAAAA&#10;AAAAAKECAABkcnMvZG93bnJldi54bWxQSwUGAAAAAAQABAD5AAAAkgMAAAAA&#10;" strokecolor="black [3040]" strokeweight="1pt"/>
                      <v:line id="Straight Connector 547" o:spid="_x0000_s1300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ZS/8UAAADcAAAADwAAAGRycy9kb3ducmV2LnhtbESP3WoCMRSE7wu+QzhC72q2Yn9YjSLS&#10;Qr1YcG0f4Lg5bmI3J+sm1fXtjVDwcpiZb5jZoneNOFEXrGcFz6MMBHHlteVawc/359M7iBCRNTae&#10;ScGFAizmg4cZ5tqfuaTTNtYiQTjkqMDE2OZShsqQwzDyLXHy9r5zGJPsaqk7PCe4a+Q4y16lQ8tp&#10;wWBLK0PV7/bPKThsxv6jD2uzPk52xcpmpS2KUqnHYb+cgojUx3v4v/2lFbxM3uB2Jh0B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LZS/8UAAADcAAAADwAAAAAAAAAA&#10;AAAAAAChAgAAZHJzL2Rvd25yZXYueG1sUEsFBgAAAAAEAAQA+QAAAJMDAAAAAA==&#10;" strokecolor="black [3040]" strokeweight="1pt"/>
                      <v:line id="Straight Connector 548" o:spid="_x0000_s1301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eCRMMAAADcAAAADwAAAGRycy9kb3ducmV2LnhtbERPTWsCMRC9C/6HMEIvRbNKq7I1iliK&#10;LSi0q96HzXR3MZksSaprf31zKHh8vO/FqrNGXMiHxrGC8SgDQVw63XCl4Hh4G85BhIis0TgmBTcK&#10;sFr2ewvMtbvyF12KWIkUwiFHBXWMbS5lKGuyGEauJU7ct/MWY4K+ktrjNYVbIydZNpUWG04NNba0&#10;qak8Fz9Wwe7czvanifG3149tUXz+Gvm4HSv1MOjWLyAidfEu/ne/awXPT2ltOpOOgF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H3gkTDAAAA3AAAAA8AAAAAAAAAAAAA&#10;AAAAoQIAAGRycy9kb3ducmV2LnhtbFBLBQYAAAAABAAEAPkAAACRAwAAAAA=&#10;" strokecolor="black [3040]" strokeweight="1pt"/>
                      <v:group id="Group 549" o:spid="_x0000_s1302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smG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i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GyYYxgAAANwA&#10;AAAPAAAAAAAAAAAAAAAAAKoCAABkcnMvZG93bnJldi54bWxQSwUGAAAAAAQABAD6AAAAnQMAAAAA&#10;">
                        <v:group id="Group 550" o:spid="_x0000_s1303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+BlYwwAAANwAAAAP&#10;AAAAAAAAAAAAAAAAAKoCAABkcnMvZG93bnJldi54bWxQSwUGAAAAAAQABAD6AAAAmgMAAAAA&#10;">
                          <v:group id="Group 551" o:spid="_x0000_s1304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          <v:rect id="Rectangle 552" o:spid="_x0000_s130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vDgMYA&#10;AADcAAAADwAAAGRycy9kb3ducmV2LnhtbESPQWvCQBSE70L/w/IKXkQ3CkqJrlJaKjmUQm09eHtm&#10;n9lo9m3Ivmr677uFQo/DzHzDrDa9b9SVulgHNjCdZKCIy2Brrgx8fryMH0BFQbbYBCYD3xRhs74b&#10;rDC34cbvdN1JpRKEY44GnEibax1LRx7jJLTEyTuFzqMk2VXadnhLcN/oWZYttMea04LDlp4clZfd&#10;lzdwKHqpztOtvF5wtB8V7li+PR+NGd73j0tQQr38h//ahTUwn8/g90w6Anr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vDgMYAAADcAAAADwAAAAAAAAAAAAAAAACYAgAAZHJz&#10;L2Rvd25yZXYueG1sUEsFBgAAAAAEAAQA9QAAAIsDAAAAAA==&#10;" filled="f" strokecolor="black [3213]" strokeweight="1pt"/>
                            <v:rect id="Rectangle 553" o:spid="_x0000_s130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dmG8cA&#10;AADcAAAADwAAAGRycy9kb3ducmV2LnhtbESPQWvCQBSE70L/w/IKvYhurFhK6iqlpSUHEbT10Nsz&#10;+5pNzb4N2VeN/74rFDwOM/MNM1/2vlFH6mId2MBknIEiLoOtuTLw+fE2egQVBdliE5gMnCnCcnEz&#10;mGNuw4k3dNxKpRKEY44GnEibax1LRx7jOLTEyfsOnUdJsqu07fCU4L7R91n2oD3WnBYctvTiqDxs&#10;f72Br6KX6mfyLqsDDnfDwu3L9evemLvb/vkJlFAv1/B/u7AGZrMp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0nZhvHAAAA3AAAAA8AAAAAAAAAAAAAAAAAmAIAAGRy&#10;cy9kb3ducmV2LnhtbFBLBQYAAAAABAAEAPUAAACMAwAAAAA=&#10;" filled="f" strokecolor="black [3213]" strokeweight="1pt"/>
                            <v:rect id="Rectangle 554" o:spid="_x0000_s130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7+b8cA&#10;AADcAAAADwAAAGRycy9kb3ducmV2LnhtbESPQWvCQBSE70L/w/IKvYhuLFpK6iqlpSUHEbT10Nsz&#10;+5pNzb4N2VeN/74rFDwOM/MNM1/2vlFH6mId2MBknIEiLoOtuTLw+fE2egQVBdliE5gMnCnCcnEz&#10;mGNuw4k3dNxKpRKEY44GnEibax1LRx7jOLTEyfsOnUdJsqu07fCU4L7R91n2oD3WnBYctvTiqDxs&#10;f72Br6KX6mfyLqsDDnfDwu3L9evemLvb/vkJlFAv1/B/u7AGZrMp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O/m/HAAAA3AAAAA8AAAAAAAAAAAAAAAAAmAIAAGRy&#10;cy9kb3ducmV2LnhtbFBLBQYAAAAABAAEAPUAAACMAwAAAAA=&#10;" filled="f" strokecolor="black [3213]" strokeweight="1pt"/>
                          </v:group>
                          <v:group id="Group 555" o:spid="_x0000_s1308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+6w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S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+6wMQAAADcAAAA&#10;DwAAAAAAAAAAAAAAAACqAgAAZHJzL2Rvd25yZXYueG1sUEsFBgAAAAAEAAQA+gAAAJsDAAAAAA==&#10;">
                            <v:rect id="Rectangle 556" o:spid="_x0000_s1309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DFg8YA&#10;AADcAAAADwAAAGRycy9kb3ducmV2LnhtbESPQWvCQBSE74L/YXmFXkQ3FpQSXaVYWnIoBW09eHtm&#10;n9lo9m3Ivmr677uFQo/DzHzDLNe9b9SVulgHNjCdZKCIy2Brrgx8fryMH0FFQbbYBCYD3xRhvRoO&#10;lpjbcOMtXXdSqQThmKMBJ9LmWsfSkcc4CS1x8k6h8yhJdpW2Hd4S3Df6Icvm2mPNacFhSxtH5WX3&#10;5Q0cil6q8/RV3i442o8Kdyzfn4/G3N/1TwtQQr38h//ahTUwm83h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DFg8YAAADcAAAADwAAAAAAAAAAAAAAAACYAgAAZHJz&#10;L2Rvd25yZXYueG1sUEsFBgAAAAAEAAQA9QAAAIsDAAAAAA==&#10;" filled="f" strokecolor="black [3213]" strokeweight="1pt"/>
                            <v:rect id="Rectangle 557" o:spid="_x0000_s1310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xgGMcA&#10;AADcAAAADwAAAGRycy9kb3ducmV2LnhtbESPQWvCQBSE70L/w/IKvYhuLGhL6iqlpSUHEbT10Nsz&#10;+5pNzb4N2VeN/75bEDwOM/MNM1/2vlFH6mId2MBknIEiLoOtuTLw+fE2egQVBdliE5gMnCnCcnEz&#10;mGNuw4k3dNxKpRKEY44GnEibax1LRx7jOLTEyfsOnUdJsqu07fCU4L7R91k20x5rTgsOW3pxVB62&#10;v97AV9FL9TN5l9UBh7th4fbl+nVvzN1t//wESqiXa/jSLqyB6fQB/s+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cYBjHAAAA3AAAAA8AAAAAAAAAAAAAAAAAmAIAAGRy&#10;cy9kb3ducmV2LnhtbFBLBQYAAAAABAAEAPUAAACMAwAAAAA=&#10;" filled="f" strokecolor="black [3213]" strokeweight="1pt"/>
                            <v:rect id="Rectangle 558" o:spid="_x0000_s1311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P0asMA&#10;AADcAAAADwAAAGRycy9kb3ducmV2LnhtbERPTWvCQBC9F/wPywhepG4sWErqKqJYcpCCtj30Nman&#10;2dTsbMiOGv999yD0+Hjf82XvG3WhLtaBDUwnGSjiMtiaKwOfH9vHF1BRkC02gcnAjSIsF4OHOeY2&#10;XHlPl4NUKoVwzNGAE2lzrWPpyGOchJY4cT+h8ygJdpW2HV5TuG/0U5Y9a481pwaHLa0dlafD2Rv4&#10;Lnqpfqdvsjvh+GtcuGP5vjkaMxr2q1dQQr38i+/uwhqYzdLadCYdAb3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P0asMAAADcAAAADwAAAAAAAAAAAAAAAACYAgAAZHJzL2Rv&#10;d25yZXYueG1sUEsFBgAAAAAEAAQA9QAAAIgDAAAAAA==&#10;" filled="f" strokecolor="black [3213]" strokeweight="1pt"/>
                          </v:group>
                        </v:group>
                        <v:group id="Group 559" o:spid="_x0000_s1312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sKwxc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CsMXFAAAA3AAA&#10;AA8AAAAAAAAAAAAAAAAAqgIAAGRycy9kb3ducmV2LnhtbFBLBQYAAAAABAAEAPoAAACcAwAAAAA=&#10;">
                          <v:rect id="Rectangle 560" o:spid="_x0000_s131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ky0cMA&#10;AADcAAAADwAAAGRycy9kb3ducmV2LnhtbERPTWvCQBC9C/6HZQQvUjcWlJK6ilhacpCCtj30Nman&#10;2dTsbMiOGv+9eyj0+Hjfy3XvG3WhLtaBDcymGSjiMtiaKwOfH68PT6CiIFtsApOBG0VYr4aDJeY2&#10;XHlPl4NUKoVwzNGAE2lzrWPpyGOchpY4cT+h8ygJdpW2HV5TuG/0Y5YttMeaU4PDlraOytPh7A18&#10;F71Uv7M32Z1w8jUp3LF8fzkaMx71m2dQQr38i//chTUwX6T56Uw6Anp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ky0cMAAADcAAAADwAAAAAAAAAAAAAAAACYAgAAZHJzL2Rv&#10;d25yZXYueG1sUEsFBgAAAAAEAAQA9QAAAIgDAAAAAA==&#10;" filled="f" strokecolor="black [3213]" strokeweight="1pt"/>
                          <v:rect id="Rectangle 561" o:spid="_x0000_s131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WXSscA&#10;AADcAAAADwAAAGRycy9kb3ducmV2LnhtbESPQUvDQBSE74L/YXlCL6XdpGCRtNsiipJDEax66O01&#10;+5qNzb4N2dc2/ntXEHocZuYbZrkefKvO1McmsIF8moEiroJtuDbw+fEyeQAVBdliG5gM/FCE9er2&#10;ZomFDRd+p/NWapUgHAs04ES6QutYOfIYp6EjTt4h9B4lyb7WtsdLgvtWz7Jsrj02nBYcdvTkqDpu&#10;T97Arhyk/s5fZXPE8de4dPvq7XlvzOhueFyAEhrkGv5vl9bA/Ty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Vl0rHAAAA3AAAAA8AAAAAAAAAAAAAAAAAmAIAAGRy&#10;cy9kb3ducmV2LnhtbFBLBQYAAAAABAAEAPUAAACMAwAAAAA=&#10;" filled="f" strokecolor="black [3213]" strokeweight="1pt"/>
                          <v:rect id="Rectangle 562" o:spid="_x0000_s131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cJPcYA&#10;AADcAAAADwAAAGRycy9kb3ducmV2LnhtbESPQWvCQBSE70L/w/IKXkQ3CpUSXaW0VHIoBW09eHtm&#10;n9lo9m3Ivmr677uFQo/DzHzDLNe9b9SVulgHNjCdZKCIy2Brrgx8fryOH0FFQbbYBCYD3xRhvbob&#10;LDG34cZbuu6kUgnCMUcDTqTNtY6lI49xElri5J1C51GS7CptO7wluG/0LMvm2mPNacFhS8+Oysvu&#10;yxs4FL1U5+lG3i442o8KdyzfX47GDO/7pwUooV7+w3/twhp4mM/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cJPcYAAADcAAAADwAAAAAAAAAAAAAAAACYAgAAZHJz&#10;L2Rvd25yZXYueG1sUEsFBgAAAAAEAAQA9QAAAIsDAAAAAA==&#10;" filled="f" strokecolor="black [3213]" strokeweight="1pt"/>
                        </v:group>
                        <v:group id="Group 563" o:spid="_x0000_s1316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8dn/scAAADc&#10;AAAADwAAAAAAAAAAAAAAAACqAgAAZHJzL2Rvd25yZXYueG1sUEsFBgAAAAAEAAQA+gAAAJ4DAAAA&#10;AA==&#10;">
                          <v:group id="Group 564" o:spid="_x0000_s1317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    <v:rect id="Rectangle 565" o:spid="_x0000_s131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6RScYA&#10;AADcAAAADwAAAGRycy9kb3ducmV2LnhtbESPQWvCQBSE74L/YXmFXkQ3FpQSXaVYWnIoBW09eHtm&#10;n9lo9m3Ivmr677uFQo/DzHzDLNe9b9SVulgHNjCdZKCIy2Brrgx8fryMH0FFQbbYBCYD3xRhvRoO&#10;lpjbcOMtXXdSqQThmKMBJ9LmWsfSkcc4CS1x8k6h8yhJdpW2Hd4S3Df6Icvm2mPNacFhSxtH5WX3&#10;5Q0cil6q8/RV3i442o8Kdyzfn4/G3N/1TwtQQr38h//ahTUwm8/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+6RScYAAADcAAAADwAAAAAAAAAAAAAAAACYAgAAZHJz&#10;L2Rvd25yZXYueG1sUEsFBgAAAAAEAAQA9QAAAIsDAAAAAA==&#10;" filled="f" strokecolor="black [3213]" strokeweight="1pt"/>
                            <v:rect id="Rectangle 566" o:spid="_x0000_s131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wPPscA&#10;AADcAAAADwAAAGRycy9kb3ducmV2LnhtbESPQUvDQBSE74L/YXlCL8VuWjBI7LYUpSUHEaztwdtr&#10;9plNm30bss82/ntXEHocZuYbZr4cfKvO1McmsIHpJANFXAXbcG1g97G+fwQVBdliG5gM/FCE5eL2&#10;Zo6FDRd+p/NWapUgHAs04ES6QutYOfIYJ6EjTt5X6D1Kkn2tbY+XBPetnmVZrj02nBYcdvTsqDpt&#10;v72Bz3KQ+jjdyOsJx/tx6Q7V28vBmNHdsHoCJTTINfzfLq2BhzyH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8Dz7HAAAA3AAAAA8AAAAAAAAAAAAAAAAAmAIAAGRy&#10;cy9kb3ducmV2LnhtbFBLBQYAAAAABAAEAPUAAACMAwAAAAA=&#10;" filled="f" strokecolor="black [3213]" strokeweight="1pt"/>
                            <v:rect id="Rectangle 567" o:spid="_x0000_s132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CqpccA&#10;AADcAAAADwAAAGRycy9kb3ducmV2LnhtbESPQWvCQBSE70L/w/IKvYhuLGhL6iqlpSUHEbT10Nsz&#10;+5pNzb4N2VeN/74rFDwOM/MNM1/2vlFH6mId2MBknIEiLoOtuTLw+fE2egQVBdliE5gMnCnCcnEz&#10;mGNuw4k3dNxKpRKEY44GnEibax1LRx7jOLTEyfsOnUdJsqu07fCU4L7R91k20x5rTgsOW3pxVB62&#10;v97AV9FL9TN5l9UBh7th4fbl+nVvzN1t//wESqiXa/i/XVgD09kD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wqqXHAAAA3AAAAA8AAAAAAAAAAAAAAAAAmAIAAGRy&#10;cy9kb3ducmV2LnhtbFBLBQYAAAAABAAEAPUAAACMAwAAAAA=&#10;" filled="f" strokecolor="black [3213]" strokeweight="1pt"/>
                          </v:group>
                          <v:group id="Group 568" o:spid="_x0000_s1321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          <v:rect id="Rectangle 569" o:spid="_x0000_s1322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ObTMcA&#10;AADcAAAADwAAAGRycy9kb3ducmV2LnhtbESPQWvCQBSE70L/w/IKvYhuLCht6iqlpSUHEbT10Nsz&#10;+5pNzb4N2VeN/74rFDwOM/MNM1/2vlFH6mId2MBknIEiLoOtuTLw+fE2egAVBdliE5gMnCnCcnEz&#10;mGNuw4k3dNxKpRKEY44GnEibax1LRx7jOLTEyfsOnUdJsqu07fCU4L7R91k20x5rTgsOW3pxVB62&#10;v97AV9FL9TN5l9UBh7th4fbl+nVvzN1t//wESqiXa/i/XVgD09kj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Kjm0zHAAAA3AAAAA8AAAAAAAAAAAAAAAAAmAIAAGRy&#10;cy9kb3ducmV2LnhtbFBLBQYAAAAABAAEAPUAAACMAwAAAAA=&#10;" filled="f" strokecolor="black [3213]" strokeweight="1pt"/>
                            <v:rect id="Rectangle 570" o:spid="_x0000_s1323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CkDMQA&#10;AADcAAAADwAAAGRycy9kb3ducmV2LnhtbERPTWvCQBC9F/wPyxR6Ed1YaCvRVURpyaEIVXvobcyO&#10;2dTsbMhONf337qHQ4+N9z5e9b9SFulgHNjAZZ6CIy2Brrgwc9q+jKagoyBabwGTglyIsF4O7OeY2&#10;XPmDLjupVArhmKMBJ9LmWsfSkcc4Di1x4k6h8ygJdpW2HV5TuG/0Y5Y9a481pwaHLa0dlefdjzfw&#10;VfRSfU/e5P2Mw89h4Y7ldnM05uG+X81ACfXyL/5zF9bA00uan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ApAzEAAAA3AAAAA8AAAAAAAAAAAAAAAAAmAIAAGRycy9k&#10;b3ducmV2LnhtbFBLBQYAAAAABAAEAPUAAACJAwAAAAA=&#10;" filled="f" strokecolor="black [3213]" strokeweight="1pt"/>
                            <v:rect id="Rectangle 571" o:spid="_x0000_s1324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wBl8cA&#10;AADcAAAADwAAAGRycy9kb3ducmV2LnhtbESPQUvDQBSE70L/w/IKXkq7iaCWtNtSFCUHEVr14O01&#10;+5pNm30bss82/ntXEDwOM/MNs1wPvlVn6mMT2EA+y0ARV8E2XBt4f3uazkFFQbbYBiYD3xRhvRpd&#10;LbGw4cJbOu+kVgnCsUADTqQrtI6VI49xFjri5B1C71GS7Gtte7wkuG/1TZbdaY8NpwWHHT04qk67&#10;L2/gsxykPubP8nLCycekdPvq9XFvzPV42CxACQ3yH/5rl9bA7X0Ov2fSEd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MAZfHAAAA3AAAAA8AAAAAAAAAAAAAAAAAmAIAAGRy&#10;cy9kb3ducmV2LnhtbFBLBQYAAAAABAAEAPUAAACMAwAAAAA=&#10;" filled="f" strokecolor="black [3213]" strokeweight="1pt"/>
                          </v:group>
                        </v:group>
                      </v:group>
                      <v:line id="Straight Connector 572" o:spid="_x0000_s1325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0o98YAAADcAAAADwAAAGRycy9kb3ducmV2LnhtbESPzWrCQBSF9wXfYbhCN8VMDNS2qaMU&#10;oVAKXWgLibtL5ppEM3dCZmLi2zsFweXh/Hyc5Xo0jThT52rLCuZRDIK4sLrmUsHf7+fsFYTzyBob&#10;y6TgQg7Wq8nDElNtB97SeedLEUbYpaig8r5NpXRFRQZdZFvi4B1sZ9AH2ZVSdziEcdPIJI4X0mDN&#10;gVBhS5uKitOuNwFy3JT7nyMV2VvWfg+L+dOQ571Sj9Px4x2Ep9Hfw7f2l1bw/JLA/5lwBOTq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6NKPfGAAAA3AAAAA8AAAAAAAAA&#10;AAAAAAAAoQIAAGRycy9kb3ducmV2LnhtbFBLBQYAAAAABAAEAPkAAACUAwAAAAA=&#10;" strokeweight="1pt"/>
                    </v:group>
                  </v:group>
                  <v:line id="Straight Connector 573" o:spid="_x0000_s1326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GeQcYAAADcAAAADwAAAGRycy9kb3ducmV2LnhtbESP0WoCMRRE3wv9h3ALfatZrdqyNYpI&#10;C/VhwbX9gNvN7SZ1c7NuUl3/3giCj8PMnGFmi9414kBdsJ4VDAcZCOLKa8u1gu+vj6dXECEia2w8&#10;k4ITBVjM7+9mmGt/5JIO21iLBOGQowITY5tLGSpDDsPAt8TJ+/Wdw5hkV0vd4THBXSNHWTaVDi2n&#10;BYMtrQxVu+2/U/C3Gfn3PqzNej/+KVY2K21RlEo9PvTLNxCR+ngLX9ufWsHk5RkuZ9IRkP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hnkHGAAAA3AAAAA8AAAAAAAAA&#10;AAAAAAAAoQIAAGRycy9kb3ducmV2LnhtbFBLBQYAAAAABAAEAPkAAACUAwAAAAA=&#10;" strokecolor="black [3040]" strokeweight="1pt"/>
                </v:group>
                <v:shape id="Text Box 37" o:spid="_x0000_s1327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yaqMQA&#10;AADcAAAADwAAAGRycy9kb3ducmV2LnhtbESPT2vCQBTE74V+h+UVvNWNoo2NbkQEwYsttUKvj+wz&#10;Ccm+Ddk1f769WxA8DjO/GWazHUwtOmpdaVnBbBqBIM6sLjlXcPk9vK9AOI+ssbZMCkZysE1fXzaY&#10;aNvzD3Vnn4tQwi5BBYX3TSKlywoy6Ka2IQ7e1bYGfZBtLnWLfSg3tZxH0Yc0WHJYKLChfUFZdb4Z&#10;BUt7ivshi76r+HL4+2qun+MKvVKTt2G3BuFp8M/wgz7qwMUL+D8TjoB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smqj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Text Box 51" o:spid="_x0000_s1328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A/M8IA&#10;AADcAAAADwAAAGRycy9kb3ducmV2LnhtbESPQYvCMBSE7wv+h/AEb2vqglZro8iC4EVlVfD6aJ5t&#10;afNSmmjrvzeCsMdh5pth0nVvavGg1pWWFUzGEQjizOqScwWX8/Z7DsJ5ZI21ZVLwJAfr1eArxUTb&#10;jv/ocfK5CCXsElRQeN8kUrqsIINubBvi4N1sa9AH2eZSt9iFclPLnyiaSYMlh4UCG/otKKtOd6Ng&#10;avdx12fRsYov2+uhuS2ec/RKjYb9ZgnCU+//wx96pwMXT+F9Jhw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ID8z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52" o:spid="_x0000_s1329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KhRMQA&#10;AADcAAAADwAAAGRycy9kb3ducmV2LnhtbESPQWvCQBSE74X+h+UJ3urGgkmaukopCF6sNAa8PrLP&#10;JJh9G7KrSf69WxB6HGa+GWa9HU0r7tS7xrKC5SICQVxa3XCloDjt3lIQziNrbC2TgokcbDevL2vM&#10;tB34l+65r0QoYZehgtr7LpPSlTUZdAvbEQfvYnuDPsi+krrHIZSbVr5HUSwNNhwWauzou6bymt+M&#10;gpU9JMNYRsdrUuzOP93lY0rRKzWfjV+fIDyN/j/8pPc6cEkMf2fC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yoUT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Text Box 53" o:spid="_x0000_s1330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4E38MA&#10;AADcAAAADwAAAGRycy9kb3ducmV2LnhtbESPQWvCQBSE74X+h+UVvNWNgo2NboIIAS9aGoVeH9ln&#10;Esy+Ddk1if/eLRR6HGa+GWabTaYVA/WusaxgMY9AEJdWN1wpuJzz9zUI55E1tpZJwYMcZOnryxYT&#10;bUf+pqHwlQgl7BJUUHvfJVK6siaDbm474uBdbW/QB9lXUvc4hnLTymUUfUiDDYeFGjva11TeirtR&#10;sLLHeJzK6OsWX/KfU3f9fKzRKzV7m3YbEJ4m/x/+ow86cHEMv2fCEZD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4E3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Text Box 54" o:spid="_x0000_s1331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GQrcAA&#10;AADcAAAADwAAAGRycy9kb3ducmV2LnhtbERPTYvCMBC9C/6HMAveNF3Brds1igiCF3dZFbwOzdgW&#10;m0lpoq3/3jkIHh/ve7HqXa3u1IbKs4HPSQKKOPe24sLA6bgdz0GFiGyx9kwGHhRgtRwOFphZ3/E/&#10;3Q+xUBLCIUMDZYxNpnXIS3IYJr4hFu7iW4dRYFto22In4a7W0yT50g4rloYSG9qUlF8PN2dg5vdp&#10;1+fJ3zU9bc+/zeX7McdozOijX/+AitTHt/jl3lnxpbJWzsgR0M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GQr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55" o:spid="_x0000_s1332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01NsMA&#10;AADcAAAADwAAAGRycy9kb3ducmV2LnhtbESPS4vCQBCE74L/YWjBm04U3GjMKCIIXtzFB3htMp0H&#10;ZnpCZjTx3+8sLHgsqr4qKt32phYval1lWcFsGoEgzqyuuFBwux4mSxDOI2usLZOCNznYboaDFBNt&#10;Oz7T6+ILEUrYJaig9L5JpHRZSQbd1DbEwctta9AH2RZSt9iFclPLeRR9SYMVh4USG9qXlD0uT6Ng&#10;YU9x12fRzyO+He7fTb56L9ErNR71uzUIT73/hP/pow5cvIK/M+E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01N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56" o:spid="_x0000_s1333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LsjMEA&#10;AADcAAAADwAAAGRycy9kb3ducmV2LnhtbERPTWvCQBC9F/oflhF6qxsLrTG6CaUgeLGlaaDXITsm&#10;wexsyK4m/nvnUOjx8b53xex6daUxdJ4NrJYJKOLa244bA9XP/jkFFSKyxd4zGbhRgCJ/fNhhZv3E&#10;33QtY6MkhEOGBtoYh0zrULfkMCz9QCzcyY8Oo8Cx0XbEScJdr1+S5E077FgaWhzoo6X6XF6cgVd/&#10;XE9znXyd19X+93M4bW4pRmOeFvP7FlSkOf6L/9wHK75U5ssZOQI6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6C7IzBAAAA3AAAAA8AAAAAAAAAAAAAAAAAmAIAAGRycy9kb3du&#10;cmV2LnhtbFBLBQYAAAAABAAEAPUAAACG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334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5JF8QA&#10;AADcAAAADwAAAGRycy9kb3ducmV2LnhtbESPQWvCQBSE7wX/w/KE3ppNBGuauoZSELxUaQx4fWSf&#10;STD7NmRXE/+9WxB6HGa+GWadT6YTNxpca1lBEsUgiCurW64VlMftWwrCeWSNnWVScCcH+Wb2ssZM&#10;25F/6Vb4WoQSdhkqaLzvMyld1ZBBF9meOHhnOxj0QQ611AOOodx0chHH79Jgy2GhwZ6+G6ouxdUo&#10;WNqf1ThV8eGyKrenfX/+uKfolXqdT1+fIDxN/j/8pHc6cGkCf2fC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OSRf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56" o:spid="_x0000_s1335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zXYMQA&#10;AADcAAAADwAAAGRycy9kb3ducmV2LnhtbESPQWvCQBSE74X+h+UJ3urGgCZNXUMpCF60NApeH9ln&#10;Esy+DdmtSf69KxR6HGa+GWaTj6YVd+pdY1nBchGBIC6tbrhScD7t3lIQziNrbC2Tgokc5NvXlw1m&#10;2g78Q/fCVyKUsMtQQe19l0npypoMuoXtiIN3tb1BH2RfSd3jEMpNK+MoWkuDDYeFGjv6qqm8Fb9G&#10;wcoekmEso+9bct5djt31fUrRKzWfjZ8fIDyN/j/8R+914NIYnmfCEZD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c12D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Text Box 56" o:spid="_x0000_s1336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By+8MA&#10;AADcAAAADwAAAGRycy9kb3ducmV2LnhtbESPS4vCQBCE74L/YWjBm05UVmPMKLIg7GUVH+C1yXQe&#10;mOkJmVkT//2OsLDHouqrotJdb2rxpNZVlhXMphEI4szqigsFt+thEoNwHlljbZkUvMjBbjscpJho&#10;2/GZnhdfiFDCLkEFpfdNIqXLSjLoprYhDl5uW4M+yLaQusUulJtazqNoKQ1WHBZKbOizpOxx+TEK&#10;Puz3quuz6PRY3Q73Y5OvXzF6pcajfr8B4an3/+E/+ksHLl7A+0w4An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By+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Text Box 56" o:spid="_x0000_s1337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nqj8MA&#10;AADcAAAADwAAAGRycy9kb3ducmV2LnhtbESPS4vCQBCE74L/YWjBm04UV2PMKLIg7GUVH+C1yXQe&#10;mOkJmVkT//2OsLDHouqrotJdb2rxpNZVlhXMphEI4szqigsFt+thEoNwHlljbZkUvMjBbjscpJho&#10;2/GZnhdfiFDCLkEFpfdNIqXLSjLoprYhDl5uW4M+yLaQusUulJtazqNoKQ1WHBZKbOizpOxx+TEK&#10;Puz3quuz6PRY3Q73Y5OvXzF6pcajfr8B4an3/+E/+ksHLl7A+0w4An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nqj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Text Box 56" o:spid="_x0000_s1338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VPFMIA&#10;AADcAAAADwAAAGRycy9kb3ducmV2LnhtbESPT4vCMBTE74LfITzBm6YKrrU2igjCXlR0hb0+mtc/&#10;2LyUJmvrtzcLgsdh5jfDpNve1OJBrassK5hNIxDEmdUVFwpuP4dJDMJ5ZI21ZVLwJAfbzXCQYqJt&#10;xxd6XH0hQgm7BBWU3jeJlC4ryaCb2oY4eLltDfog20LqFrtQbmo5j6IvabDisFBiQ/uSsvv1zyhY&#10;2OOy67PofF/eDr+nJl89Y/RKjUf9bg3CU+8/4Tf9rQMXL+D/TDgCcvM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9U8U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Text Box 56" o:spid="_x0000_s1339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fRY8QA&#10;AADcAAAADwAAAGRycy9kb3ducmV2LnhtbESPT2vCQBTE74V+h+UJ3urGgpqmrlIKgheVpkKvj91n&#10;Esy+Ddk1f769Kwg9DjO/GWa9HWwtOmp95VjBfJaAINbOVFwoOP/u3lIQPiAbrB2TgpE8bDevL2vM&#10;jOv5h7o8FCKWsM9QQRlCk0npdUkW/cw1xNG7uNZiiLItpGmxj+W2lu9JspQWK44LJTb0XZK+5jer&#10;YOEOq37Qyem6Ou/+js3lY0wxKDWdDF+fIAIN4T/8pPcmcukS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n0WP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Text Box 56" o:spid="_x0000_s1340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t0+MMA&#10;AADcAAAADwAAAGRycy9kb3ducmV2LnhtbESPT4vCMBTE7wv7HcJb8LamK2hrt1FEELzo4h/w+mie&#10;bWnzUppo67c3woLHYeY3w2TLwTTiTp2rLCv4GUcgiHOrKy4UnE+b7wSE88gaG8uk4EEOlovPjwxT&#10;bXs+0P3oCxFK2KWooPS+TaV0eUkG3di2xMG72s6gD7IrpO6wD+WmkZMomkmDFYeFEltal5TXx5tR&#10;MLW7uB/y6K+Oz5vLvr3OHwl6pUZfw+oXhKfBv8P/9FYHLonhdSYcAb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t0+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Text Box 56" o:spid="_x0000_s1341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TgisEA&#10;AADcAAAADwAAAGRycy9kb3ducmV2LnhtbERPTWvCQBC9F/oflhF6qxsLrTG6CaUgeLGlaaDXITsm&#10;wexsyK4m/nvnUOjx8b53xex6daUxdJ4NrJYJKOLa244bA9XP/jkFFSKyxd4zGbhRgCJ/fNhhZv3E&#10;33QtY6MkhEOGBtoYh0zrULfkMCz9QCzcyY8Oo8Cx0XbEScJdr1+S5E077FgaWhzoo6X6XF6cgVd/&#10;XE9znXyd19X+93M4bW4pRmOeFvP7FlSkOf6L/9wHK75U1soZOQI6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04IrBAAAA3AAAAA8AAAAAAAAAAAAAAAAAmAIAAGRycy9kb3du&#10;cmV2LnhtbFBLBQYAAAAABAAEAPUAAACG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Text Box 56" o:spid="_x0000_s1342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hFEcIA&#10;AADcAAAADwAAAGRycy9kb3ducmV2LnhtbESPQYvCMBSE74L/ITzBm6YKaq2NIoLgxV10hb0+mmdb&#10;2ryUJtr67zfCgsdh5pth0l1vavGk1pWWFcymEQjizOqScwW3n+MkBuE8ssbaMil4kYPddjhIMdG2&#10;4ws9rz4XoYRdggoK75tESpcVZNBNbUMcvLttDfog21zqFrtQbmo5j6KlNFhyWCiwoUNBWXV9GAUL&#10;e151fRZ9V6vb8ferua9fMXqlxqN+vwHhqfef8D990oGL1/A+E46A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uEUR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Text Box 56" o:spid="_x0000_s1343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t6UcEA&#10;AADcAAAADwAAAGRycy9kb3ducmV2LnhtbERPS2vCQBC+F/wPywi91Y2FVk1dgxQCXmypCr0O2TEJ&#10;ZmdDds3j3zuHQo8f33ubja5RPXWh9mxguUhAERfe1lwauJzzlzWoEJEtNp7JwEQBst3saYup9QP/&#10;UH+KpZIQDikaqGJsU61DUZHDsPAtsXBX3zmMArtS2w4HCXeNfk2Sd+2wZmmosKXPiorb6e4MvPnj&#10;ahiL5Pu2uuS/X+11M60xGvM8H/cfoCKN8V/85z5Y8W1kvpyRI6B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belHBAAAA3AAAAA8AAAAAAAAAAAAAAAAAmAIAAGRycy9kb3du&#10;cmV2LnhtbFBLBQYAAAAABAAEAPUAAACG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Text Box 56" o:spid="_x0000_s1344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ffys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Zg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Bffys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Text Box 56" o:spid="_x0000_s1345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VBvc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Zk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MVBv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Text Box 56" o:spid="_x0000_s1346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nkJsMA&#10;AADcAAAADwAAAGRycy9kb3ducmV2LnhtbESPS4vCQBCE7wv+h6EFb+tExUeio8iCsBcVH+C1yXQe&#10;mOkJmVkT//2OIHgsqr4qarXpTCUe1LjSsoLRMAJBnFpdcq7getl9L0A4j6yxskwKnuRgs+59rTDR&#10;tuUTPc4+F6GEXYIKCu/rREqXFmTQDW1NHLzMNgZ9kE0udYNtKDeVHEfRTBosOSwUWNNPQen9/GcU&#10;TO1+3nZpdLzPr7vboc7i5wK9UoN+t12C8NT5T/hN/+rAxRN4nQ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nkJ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Text Box 56" o:spid="_x0000_s1347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B8UsMA&#10;AADcAAAADwAAAGRycy9kb3ducmV2LnhtbESPS4vCQBCE7wv+h6EFb+tE8ZXoKLIg7EXFB3htMp0H&#10;ZnpCZtbEf78jCB6Lqq+KWm06U4kHNa60rGA0jEAQp1aXnCu4XnbfCxDOI2usLJOCJznYrHtfK0y0&#10;bflEj7PPRShhl6CCwvs6kdKlBRl0Q1sTBy+zjUEfZJNL3WAbyk0lx1E0kwZLDgsF1vRTUHo//xkF&#10;U7uft10aHe/z6+52qLP4uUCv1KDfbZcgPHX+E37Tvzpw8QReZ8IR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GB8U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Text Box 56" o:spid="_x0000_s1348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zZyc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Zi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yzZycAAAADcAAAADwAAAAAAAAAAAAAAAACYAgAAZHJzL2Rvd25y&#10;ZXYueG1sUEsFBgAAAAAEAAQA9QAAAIU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383E" w:rsidRPr="004C383E">
        <w:rPr>
          <w:sz w:val="24"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 wp14:anchorId="721ED9B3" wp14:editId="24929174">
                <wp:simplePos x="0" y="0"/>
                <wp:positionH relativeFrom="column">
                  <wp:posOffset>3224573</wp:posOffset>
                </wp:positionH>
                <wp:positionV relativeFrom="paragraph">
                  <wp:posOffset>2730332</wp:posOffset>
                </wp:positionV>
                <wp:extent cx="3828415" cy="2066925"/>
                <wp:effectExtent l="0" t="0" r="635" b="9525"/>
                <wp:wrapNone/>
                <wp:docPr id="708" name="Group 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415" cy="2066925"/>
                          <a:chOff x="0" y="-24478"/>
                          <a:chExt cx="4175015" cy="2241898"/>
                        </a:xfrm>
                      </wpg:grpSpPr>
                      <wpg:grpSp>
                        <wpg:cNvPr id="709" name="Group 709"/>
                        <wpg:cNvGrpSpPr/>
                        <wpg:grpSpPr>
                          <a:xfrm>
                            <a:off x="0" y="-24478"/>
                            <a:ext cx="4175015" cy="2239993"/>
                            <a:chOff x="-212725" y="11082"/>
                            <a:chExt cx="4175015" cy="2239994"/>
                          </a:xfrm>
                        </wpg:grpSpPr>
                        <wpg:grpSp>
                          <wpg:cNvPr id="710" name="Group 710"/>
                          <wpg:cNvGrpSpPr/>
                          <wpg:grpSpPr>
                            <a:xfrm>
                              <a:off x="-212725" y="11082"/>
                              <a:ext cx="4175015" cy="2239994"/>
                              <a:chOff x="-212725" y="11082"/>
                              <a:chExt cx="4175015" cy="2239994"/>
                            </a:xfrm>
                          </wpg:grpSpPr>
                          <wps:wsp>
                            <wps:cNvPr id="71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1740" y="11082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57F33" w:rsidRPr="00F338EA" w:rsidRDefault="00157F33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712" name="Group 712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3" name="Picture 713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714" name="Straight Connector 714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5" name="Straight Connector 715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716" name="Group 716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717" name="Group 717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718" name="Group 718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719" name="Rectangle 719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0" name="Rectangle 720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1" name="Rectangle 721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22" name="Group 722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723" name="Rectangle 723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4" name="Rectangle 724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5" name="Rectangle 725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726" name="Group 726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727" name="Rectangle 727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8" name="Rectangle 728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9" name="Rectangle 729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730" name="Group 730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731" name="Group 731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732" name="Rectangle 732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3" name="Rectangle 733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4" name="Rectangle 734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35" name="Group 735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736" name="Rectangle 736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7" name="Rectangle 737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8" name="Rectangle 738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739" name="Straight Connector 739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40" name="Straight Connector 740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741" name="Straight Connector 741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4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7F33" w:rsidRPr="00E37EE7" w:rsidRDefault="00157F33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08" o:spid="_x0000_s1349" style="position:absolute;left:0;text-align:left;margin-left:253.9pt;margin-top:215pt;width:301.45pt;height:162.75pt;z-index:-251603968;mso-width-relative:margin;mso-height-relative:margin" coordorigin=",-244" coordsize="41750,22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">
                <v:group id="Group 709" o:spid="_x0000_s1350" style="position:absolute;top:-244;width:41750;height:22399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<v:group id="Group 710" o:spid="_x0000_s1351" style="position:absolute;left:-2127;top:110;width:41749;height:22400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bOec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4Vs55wwAAANwAAAAP&#10;AAAAAAAAAAAAAAAAAKoCAABkcnMvZG93bnJldi54bWxQSwUGAAAAAAQABAD6AAAAmgMAAAAA&#10;">
                    <v:shape id="Text Box 2" o:spid="_x0000_s1352" type="#_x0000_t202" style="position:absolute;left:33717;top:110;width:5905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K+r8QA&#10;AADcAAAADwAAAGRycy9kb3ducmV2LnhtbESPzWrDMBCE74G+g9hCLyGRXZq4daKYttDiq5M8wMba&#10;2CbWyliqf96+KhRyHGbmG2afTaYVA/WusawgXkcgiEurG64UnE9fq1cQziNrbC2TgpkcZIeHxR5T&#10;bUcuaDj6SgQIuxQV1N53qZSurMmgW9uOOHhX2xv0QfaV1D2OAW5a+RxFW2mw4bBQY0efNZW3449R&#10;cM3H5eZtvHz7c1K8bD+wSS52VurpcXrfgfA0+Xv4v51rBUkcw9+ZcATk4R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Cvq/EAAAA3AAAAA8AAAAAAAAAAAAAAAAAmAIAAGRycy9k&#10;b3ducmV2LnhtbFBLBQYAAAAABAAEAPUAAACJAwAAAAA=&#10;" stroked="f">
                      <v:textbox>
                        <w:txbxContent>
                          <w:p w:rsidR="00157F33" w:rsidRPr="00F338EA" w:rsidRDefault="00157F33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712" o:spid="_x0000_s1353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8j1l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9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8j1lcQAAADcAAAA&#10;DwAAAAAAAAAAAAAAAACqAgAAZHJzL2Rvd25yZXYueG1sUEsFBgAAAAAEAAQA+gAAAJsDAAAAAA==&#10;">
                      <v:shape id="Picture 713" o:spid="_x0000_s1354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Bqz7FAAAA3AAAAA8AAABkcnMvZG93bnJldi54bWxEj91qwkAUhO8F32E5Qm+kbqx/NbqKLQT0&#10;QqHaBzhkj0kwezZk1yS+fbcgeDnMzDfMetuZUjRUu8KygvEoAkGcWl1wpuD3krx/gnAeWWNpmRQ8&#10;yMF20++tMda25R9qzj4TAcIuRgW591UspUtzMuhGtiIO3tXWBn2QdSZ1jW2Am1J+RNFcGiw4LORY&#10;0XdO6e18NwqOJ0t0T9rmuIyGX61NDvPbdKbU26DbrUB46vwr/GzvtYLFeAL/Z8IRkJ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Wwas+xQAAANwAAAAPAAAAAAAAAAAAAAAA&#10;AJ8CAABkcnMvZG93bnJldi54bWxQSwUGAAAAAAQABAD3AAAAkQMAAAAA&#10;">
                        <v:imagedata r:id="rId20" o:title="Mouse_brown" grayscale="t"/>
                        <v:path arrowok="t"/>
                      </v:shape>
                      <v:line id="Straight Connector 714" o:spid="_x0000_s1355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9bA8UAAADcAAAADwAAAGRycy9kb3ducmV2LnhtbESPQUvDQBSE74L/YXmCN7OJFg1pt6UW&#10;CqU9WfXg7TX73ATz3obstk3/fVcQPA4z8w0zW4zcqRMNofVioMhyUCS1t604Ax/v64cSVIgoFjsv&#10;ZOBCARbz25sZVtaf5Y1O++hUgkio0EATY19pHeqGGEPme5LkffuBMSY5OG0HPCc4d/oxz581Yytp&#10;ocGeVg3VP/sjG3g6lBf95V7LwG633S65kBV/GnN/Ny6noCKN8T/8195YAy/FBH7PpCOg5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9bA8UAAADcAAAADwAAAAAAAAAA&#10;AAAAAAChAgAAZHJzL2Rvd25yZXYueG1sUEsFBgAAAAAEAAQA+QAAAJMDAAAAAA==&#10;" strokecolor="black [3040]" strokeweight="1pt"/>
                      <v:line id="Straight Connector 715" o:spid="_x0000_s1356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FsJsYAAADcAAAADwAAAGRycy9kb3ducmV2LnhtbESPQWsCMRSE7wX/Q3hCL6VmV6iW1SjS&#10;UqzQgm7r/bF57i4mL0uS6tpfbwpCj8PMfMPMl7014kQ+tI4V5KMMBHHldMu1gu+vt8dnECEiazSO&#10;ScGFAiwXg7s5FtqdeUenMtYiQTgUqKCJsSukDFVDFsPIdcTJOzhvMSbpa6k9nhPcGjnOsom02HJa&#10;aLCjl4aqY/ljFXwcu+nnfmz85XWzLsvtr5EP61yp+2G/moGI1Mf/8K39rhVM8yf4O5OOgF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BbCbGAAAA3AAAAA8AAAAAAAAA&#10;AAAAAAAAoQIAAGRycy9kb3ducmV2LnhtbFBLBQYAAAAABAAEAPkAAACUAwAAAAA=&#10;" strokecolor="black [3040]" strokeweight="1pt"/>
                      <v:group id="Group 716" o:spid="_x0000_s1357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Pzls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l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8/OWxgAAANwA&#10;AAAPAAAAAAAAAAAAAAAAAKoCAABkcnMvZG93bnJldi54bWxQSwUGAAAAAAQABAD6AAAAnQMAAAAA&#10;">
                        <v:group id="Group 717" o:spid="_x0000_s1358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79WDcYAAADcAAAADwAAAGRycy9kb3ducmV2LnhtbESPT2vCQBTE7wW/w/KE&#10;3uomltaSuoqIlh5CwUQovT2yzySYfRuya/58+26h4HGYmd8w6+1oGtFT52rLCuJFBIK4sLrmUsE5&#10;Pz69gXAeWWNjmRRM5GC7mT2sMdF24BP1mS9FgLBLUEHlfZtI6YqKDLqFbYmDd7GdQR9kV0rd4RDg&#10;ppHLKHqVBmsOCxW2tK+ouGY3o+BjwGH3HB/69HrZTz/5y9d3GpNSj/Nx9w7C0+jv4f/2p1awil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v1YNxgAAANwA&#10;AAAPAAAAAAAAAAAAAAAAAKoCAABkcnMvZG93bnJldi54bWxQSwUGAAAAAAQABAD6AAAAnQMAAAAA&#10;">
                          <v:group id="Group 718" o:spid="_x0000_s1359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DCf8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IMJ/wwAAANwAAAAP&#10;AAAAAAAAAAAAAAAAAKoCAABkcnMvZG93bnJldi54bWxQSwUGAAAAAAQABAD6AAAAmgMAAAAA&#10;">
                            <v:rect id="Rectangle 719" o:spid="_x0000_s136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GG0McA&#10;AADcAAAADwAAAGRycy9kb3ducmV2LnhtbESPQUvDQBSE70L/w/IKXkq7iQe1abelKEoOIrTqwdtr&#10;9jWbNvs2ZJ9t/PeuIHgcZuYbZrkefKvO1McmsIF8loEiroJtuDbw/vY0vQcVBdliG5gMfFOE9Wp0&#10;tcTChgtv6byTWiUIxwINOJGu0DpWjjzGWeiIk3cIvUdJsq+17fGS4L7VN1l2qz02nBYcdvTgqDrt&#10;vryBz3KQ+pg/y8sJJx+T0u2r18e9MdfjYbMAJTTIf/ivXVoDd/kc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dhhtDHAAAA3AAAAA8AAAAAAAAAAAAAAAAAmAIAAGRy&#10;cy9kb3ducmV2LnhtbFBLBQYAAAAABAAEAPUAAACMAwAAAAA=&#10;" filled="f" strokecolor="black [3213]" strokeweight="1pt"/>
                            <v:rect id="Rectangle 720" o:spid="_x0000_s136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fl8MMA&#10;AADcAAAADwAAAGRycy9kb3ducmV2LnhtbERPTWvCQBC9C/0Pywi9SN3oQUvqKtLSkoMI1fbQ25id&#10;ZlOzsyE7avz37qHg8fG+F6veN+pMXawDG5iMM1DEZbA1Vwa+9u9Pz6CiIFtsApOBK0VYLR8GC8xt&#10;uPAnnXdSqRTCMUcDTqTNtY6lI49xHFrixP2GzqMk2FXadnhJ4b7R0yybaY81pwaHLb06Ko+7kzfw&#10;U/RS/U0+ZHPE0feocIdy+3Yw5nHYr19ACfVyF/+7C2tgPk3z05l0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fl8MMAAADcAAAADwAAAAAAAAAAAAAAAACYAgAAZHJzL2Rv&#10;d25yZXYueG1sUEsFBgAAAAAEAAQA9QAAAIgDAAAAAA==&#10;" filled="f" strokecolor="black [3213]" strokeweight="1pt"/>
                            <v:rect id="Rectangle 721" o:spid="_x0000_s136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tAa8cA&#10;AADcAAAADwAAAGRycy9kb3ducmV2LnhtbESPQUvDQBSE74L/YXmCl9Ju0oNK2m0pipKDCNb20Ntr&#10;9jWbNvs2ZJ9t/PeuIPQ4zMw3zHw5+FadqY9NYAP5JANFXAXbcG1g8/U6fgIVBdliG5gM/FCE5eL2&#10;Zo6FDRf+pPNaapUgHAs04ES6QutYOfIYJ6EjTt4h9B4lyb7WtsdLgvtWT7PsQXtsOC047OjZUXVa&#10;f3sDu3KQ+pi/yfsJR9tR6fbVx8vemPu7YTUDJTTINfzfLq2Bx2kOf2fSEd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7QGvHAAAA3AAAAA8AAAAAAAAAAAAAAAAAmAIAAGRy&#10;cy9kb3ducmV2LnhtbFBLBQYAAAAABAAEAPUAAACMAwAAAAA=&#10;" filled="f" strokecolor="black [3213]" strokeweight="1pt"/>
                          </v:group>
                          <v:group id="Group 722" o:spid="_x0000_s1363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aQ/K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p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mkPyjFAAAA3AAA&#10;AA8AAAAAAAAAAAAAAAAAqgIAAGRycy9kb3ducmV2LnhtbFBLBQYAAAAABAAEAPoAAACcAwAAAAA=&#10;">
                            <v:rect id="Rectangle 723" o:spid="_x0000_s136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V7h8cA&#10;AADcAAAADwAAAGRycy9kb3ducmV2LnhtbESPQWvCQBSE74X+h+UVvIhutNBKdBWxtORQCrV68PbM&#10;vmZTs29D9qnpv+8WCj0OM/MNs1j1vlEX6mId2MBknIEiLoOtuTKw+3gezUBFQbbYBCYD3xRhtby9&#10;WWBuw5Xf6bKVSiUIxxwNOJE21zqWjjzGcWiJk/cZOo+SZFdp2+E1wX2jp1n2oD3WnBYctrRxVJ62&#10;Z2/gUPRSfU1e5PWEw/2wcMfy7elozOCuX89BCfXyH/5rF9bA4/Qe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le4fHAAAA3AAAAA8AAAAAAAAAAAAAAAAAmAIAAGRy&#10;cy9kb3ducmV2LnhtbFBLBQYAAAAABAAEAPUAAACMAwAAAAA=&#10;" filled="f" strokecolor="black [3213]" strokeweight="1pt"/>
                            <v:rect id="Rectangle 724" o:spid="_x0000_s136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zj88cA&#10;AADcAAAADwAAAGRycy9kb3ducmV2LnhtbESPQWvCQBSE74X+h+UVvIhulNJKdBWxtORQCrV68PbM&#10;vmZTs29D9qnpv+8WCj0OM/MNs1j1vlEX6mId2MBknIEiLoOtuTKw+3gezUBFQbbYBCYD3xRhtby9&#10;WWBuw5Xf6bKVSiUIxxwNOJE21zqWjjzGcWiJk/cZOo+SZFdp2+E1wX2jp1n2oD3WnBYctrRxVJ62&#10;Z2/gUPRSfU1e5PWEw/2wcMfy7elozOCuX89BCfXyH/5rF9bA4/Qe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M4/PHAAAA3AAAAA8AAAAAAAAAAAAAAAAAmAIAAGRy&#10;cy9kb3ducmV2LnhtbFBLBQYAAAAABAAEAPUAAACMAwAAAAA=&#10;" filled="f" strokecolor="black [3213]" strokeweight="1pt"/>
                            <v:rect id="Rectangle 725" o:spid="_x0000_s1366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BGaMcA&#10;AADcAAAADwAAAGRycy9kb3ducmV2LnhtbESPQWvCQBSE74X+h+UVvIhuFNpKdBWxtORQCrV68PbM&#10;vmZTs29D9qnpv+8WCj0OM/MNs1j1vlEX6mId2MBknIEiLoOtuTKw+3gezUBFQbbYBCYD3xRhtby9&#10;WWBuw5Xf6bKVSiUIxxwNOJE21zqWjjzGcWiJk/cZOo+SZFdp2+E1wX2jp1n2oD3WnBYctrRxVJ62&#10;Z2/gUPRSfU1e5PWEw/2wcMfy7elozOCuX89BCfXyH/5rF9bA4/Qe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ARmjHAAAA3AAAAA8AAAAAAAAAAAAAAAAAmAIAAGRy&#10;cy9kb3ducmV2LnhtbFBLBQYAAAAABAAEAPUAAACMAwAAAAA=&#10;" filled="f" strokecolor="black [3213]" strokeweight="1pt"/>
                          </v:group>
                        </v:group>
                        <v:group id="Group 726" o:spid="_x0000_s1367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85K8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4X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nzkrxgAAANwA&#10;AAAPAAAAAAAAAAAAAAAAAKoCAABkcnMvZG93bnJldi54bWxQSwUGAAAAAAQABAD6AAAAnQMAAAAA&#10;">
                          <v:rect id="Rectangle 727" o:spid="_x0000_s136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59hMYA&#10;AADcAAAADwAAAGRycy9kb3ducmV2LnhtbESPQWvCQBSE70L/w/IKXkQ3eqglukppqeRQCtp68PbM&#10;PrPR7NuQfdX033cLhR6HmfmGWa5736grdbEObGA6yUARl8HWXBn4/HgdP4KKgmyxCUwGvinCenU3&#10;WGJuw423dN1JpRKEY44GnEibax1LRx7jJLTEyTuFzqMk2VXadnhLcN/oWZY9aI81pwWHLT07Ki+7&#10;L2/gUPRSnacbebvgaD8q3LF8fzkaM7zvnxaghHr5D/+1C2tgPpvD75l0BP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59hMYAAADcAAAADwAAAAAAAAAAAAAAAACYAgAAZHJz&#10;L2Rvd25yZXYueG1sUEsFBgAAAAAEAAQA9QAAAIsDAAAAAA==&#10;" filled="f" strokecolor="black [3213]" strokeweight="1pt"/>
                          <v:rect id="Rectangle 728" o:spid="_x0000_s136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Hp9sMA&#10;AADcAAAADwAAAGRycy9kb3ducmV2LnhtbERPTWvCQBC9C/0Pywi9SN3oQUvqKtLSkoMI1fbQ25id&#10;ZlOzsyE7avz37qHg8fG+F6veN+pMXawDG5iMM1DEZbA1Vwa+9u9Pz6CiIFtsApOBK0VYLR8GC8xt&#10;uPAnnXdSqRTCMUcDTqTNtY6lI49xHFrixP2GzqMk2FXadnhJ4b7R0yybaY81pwaHLb06Ko+7kzfw&#10;U/RS/U0+ZHPE0feocIdy+3Yw5nHYr19ACfVyF/+7C2tgPk1r05l0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Hp9sMAAADcAAAADwAAAAAAAAAAAAAAAACYAgAAZHJzL2Rv&#10;d25yZXYueG1sUEsFBgAAAAAEAAQA9QAAAIgDAAAAAA==&#10;" filled="f" strokecolor="black [3213]" strokeweight="1pt"/>
                          <v:rect id="Rectangle 729" o:spid="_x0000_s137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1MbccA&#10;AADcAAAADwAAAGRycy9kb3ducmV2LnhtbESPQWvCQBSE74X+h+UVvIhu9NDW6CpiacmhFGr14O2Z&#10;fc2mZt+G7FPTf98tFHocZuYbZrHqfaMu1MU6sIHJOANFXAZbc2Vg9/E8egQVBdliE5gMfFOE1fL2&#10;ZoG5DVd+p8tWKpUgHHM04ETaXOtYOvIYx6ElTt5n6DxKkl2lbYfXBPeNnmbZvfZYc1pw2NLGUXna&#10;nr2BQ9FL9TV5kdcTDvfDwh3Lt6ejMYO7fj0HJdTLf/ivXVgDD9MZ/J5JR0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NTG3HAAAA3AAAAA8AAAAAAAAAAAAAAAAAmAIAAGRy&#10;cy9kb3ducmV2LnhtbFBLBQYAAAAABAAEAPUAAACMAwAAAAA=&#10;" filled="f" strokecolor="black [3213]" strokeweight="1pt"/>
                        </v:group>
                        <v:group id="Group 730" o:spid="_x0000_s1371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Yrh1wwAAANwAAAAP&#10;AAAAAAAAAAAAAAAAAKoCAABkcnMvZG93bnJldi54bWxQSwUGAAAAAAQABAD6AAAAmgMAAAAA&#10;">
                          <v:group id="Group 731" o:spid="_x0000_s1372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83gs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rBa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rzeCxgAAANwA&#10;AAAPAAAAAAAAAAAAAAAAAKoCAABkcnMvZG93bnJldi54bWxQSwUGAAAAAAQABAD6AAAAnQMAAAAA&#10;">
                            <v:rect id="Rectangle 732" o:spid="_x0000_s137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BIwccA&#10;AADcAAAADwAAAGRycy9kb3ducmV2LnhtbESPQWvCQBSE74X+h+UVvIhutNBKdBWxtORQCrV68PbM&#10;vmZTs29D9qnpv+8WCj0OM/MNs1j1vlEX6mId2MBknIEiLoOtuTKw+3gezUBFQbbYBCYD3xRhtby9&#10;WWBuw5Xf6bKVSiUIxxwNOJE21zqWjjzGcWiJk/cZOo+SZFdp2+E1wX2jp1n2oD3WnBYctrRxVJ62&#10;Z2/gUPRSfU1e5PWEw/2wcMfy7elozOCuX89BCfXyH/5rF9bA4/0U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wSMHHAAAA3AAAAA8AAAAAAAAAAAAAAAAAmAIAAGRy&#10;cy9kb3ducmV2LnhtbFBLBQYAAAAABAAEAPUAAACMAwAAAAA=&#10;" filled="f" strokecolor="black [3213]" strokeweight="1pt"/>
                            <v:rect id="Rectangle 733" o:spid="_x0000_s137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ztWscA&#10;AADcAAAADwAAAGRycy9kb3ducmV2LnhtbESPQWvCQBSE70L/w/IKvYhurGBL6iqlpSUHEbT10Nsz&#10;+5pNzb4N2VeN/75bEDwOM/MNM1/2vlFH6mId2MBknIEiLoOtuTLw+fE2egQVBdliE5gMnCnCcnEz&#10;mGNuw4k3dNxKpRKEY44GnEibax1LRx7jOLTEyfsOnUdJsqu07fCU4L7R91k20x5rTgsOW3pxVB62&#10;v97AV9FL9TN5l9UBh7th4fbl+nVvzN1t//wESqiXa/jSLqyBh+kU/s+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087VrHAAAA3AAAAA8AAAAAAAAAAAAAAAAAmAIAAGRy&#10;cy9kb3ducmV2LnhtbFBLBQYAAAAABAAEAPUAAACMAwAAAAA=&#10;" filled="f" strokecolor="black [3213]" strokeweight="1pt"/>
                            <v:rect id="Rectangle 734" o:spid="_x0000_s137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V1LscA&#10;AADcAAAADwAAAGRycy9kb3ducmV2LnhtbESPQUvDQBSE70L/w/IKXkq7qYotsdsiLUoOIljbQ2+v&#10;2Wc2Nvs2ZJ9t/PeuIHgcZuYbZrHqfaPO1MU6sIHpJANFXAZbc2Vg9/40noOKgmyxCUwGvinCajm4&#10;WmBuw4Xf6LyVSiUIxxwNOJE21zqWjjzGSWiJk/cROo+SZFdp2+ElwX2jb7LsXnusOS04bGntqDxt&#10;v7yBQ9FL9Tl9lpcTjvajwh3L183RmOth//gASqiX//Bfu7AGZrd38HsmHQG9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VdS7HAAAA3AAAAA8AAAAAAAAAAAAAAAAAmAIAAGRy&#10;cy9kb3ducmV2LnhtbFBLBQYAAAAABAAEAPUAAACMAwAAAAA=&#10;" filled="f" strokecolor="black [3213]" strokeweight="1pt"/>
                          </v:group>
                          <v:group id="Group 735" o:spid="_x0000_s1376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5Qxgc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4W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lDGBxgAAANwA&#10;AAAPAAAAAAAAAAAAAAAAAKoCAABkcnMvZG93bnJldi54bWxQSwUGAAAAAAQABAD6AAAAnQMAAAAA&#10;">
                            <v:rect id="Rectangle 736" o:spid="_x0000_s137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tOwscA&#10;AADcAAAADwAAAGRycy9kb3ducmV2LnhtbESPQWvCQBSE70L/w/IKvYhurGBL6iqlpSUHEbT10Nsz&#10;+5pNzb4N2VeN/74rFDwOM/MNM1/2vlFH6mId2MBknIEiLoOtuTLw+fE2egQVBdliE5gMnCnCcnEz&#10;mGNuw4k3dNxKpRKEY44GnEibax1LRx7jOLTEyfsOnUdJsqu07fCU4L7R91k20x5rTgsOW3pxVB62&#10;v97AV9FL9TN5l9UBh7th4fbl+nVvzN1t//wESqiXa/i/XVgDD9M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1LTsLHAAAA3AAAAA8AAAAAAAAAAAAAAAAAmAIAAGRy&#10;cy9kb3ducmV2LnhtbFBLBQYAAAAABAAEAPUAAACMAwAAAAA=&#10;" filled="f" strokecolor="black [3213]" strokeweight="1pt"/>
                            <v:rect id="Rectangle 737" o:spid="_x0000_s137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frWccA&#10;AADcAAAADwAAAGRycy9kb3ducmV2LnhtbESPQWvCQBSE74X+h+UVehHdqFAlukppUXIohdp68PbM&#10;PrOp2bch+6rpv+8WCj0OM/MNs1z3vlEX6mId2MB4lIEiLoOtuTLw8b4ZzkFFQbbYBCYD3xRhvbq9&#10;WWJuw5Xf6LKTSiUIxxwNOJE21zqWjjzGUWiJk3cKnUdJsqu07fCa4L7Rkyx70B5rTgsOW3pyVJ53&#10;X97Aoeil+hxv5eWMg/2gcMfy9flozP1d/7gAJdTLf/ivXVgDs+kM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H61nHAAAA3AAAAA8AAAAAAAAAAAAAAAAAmAIAAGRy&#10;cy9kb3ducmV2LnhtbFBLBQYAAAAABAAEAPUAAACMAwAAAAA=&#10;" filled="f" strokecolor="black [3213]" strokeweight="1pt"/>
                            <v:rect id="Rectangle 738" o:spid="_x0000_s137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h/K8QA&#10;AADcAAAADwAAAGRycy9kb3ducmV2LnhtbERPTWvCQBC9F/wPyxR6Ed3YQivRVURpyaEIVXvobcyO&#10;2dTsbMhONf337qHQ4+N9z5e9b9SFulgHNjAZZ6CIy2Brrgwc9q+jKagoyBabwGTglyIsF4O7OeY2&#10;XPmDLjupVArhmKMBJ9LmWsfSkcc4Di1x4k6h8ygJdpW2HV5TuG/0Y5Y9a481pwaHLa0dlefdjzfw&#10;VfRSfU/e5P2Mw89h4Y7ldnM05uG+X81ACfXyL/5zF9bAy1Nam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YfyvEAAAA3AAAAA8AAAAAAAAAAAAAAAAAmAIAAGRycy9k&#10;b3ducmV2LnhtbFBLBQYAAAAABAAEAPUAAACJAwAAAAA=&#10;" filled="f" strokecolor="black [3213]" strokeweight="1pt"/>
                          </v:group>
                        </v:group>
                      </v:group>
                      <v:line id="Straight Connector 739" o:spid="_x0000_s1380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dtp8QAAADcAAAADwAAAGRycy9kb3ducmV2LnhtbESPS4vCMBSF94L/IVzBjYypI/ioRhFh&#10;QAQXPkBnd2mubbW5KU20nX8/EQSXh/P4OPNlYwrxpMrllhUM+hEI4sTqnFMFp+PP1wSE88gaC8uk&#10;4I8cLBft1hxjbWve0/PgUxFG2MWoIPO+jKV0SUYGXd+WxMG72sqgD7JKpa6wDuOmkN9RNJIGcw6E&#10;DEtaZ5TcDw8TILd1+ru7UXKensttPRr06svloVS306xmIDw1/hN+tzdawXg4hdeZcAT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h22nxAAAANwAAAAPAAAAAAAAAAAA&#10;AAAAAKECAABkcnMvZG93bnJldi54bWxQSwUGAAAAAAQABAD5AAAAkgMAAAAA&#10;" strokeweight="1pt"/>
                      <v:line id="Straight Connector 740" o:spid="_x0000_s1381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ukasEAAADcAAAADwAAAGRycy9kb3ducmV2LnhtbERP3WrCMBS+F3yHcAbeaToRHZ1Rhmyg&#10;F4VV9wBnzbGJa05qE7W+vbkYePnx/S/XvWvElbpgPSt4nWQgiCuvLdcKfg5f4zcQISJrbDyTgjsF&#10;WK+GgyXm2t+4pOs+1iKFcMhRgYmxzaUMlSGHYeJb4sQdfecwJtjVUnd4S+GukdMsm0uHllODwZY2&#10;hqq//cUpOH1P/WcfdmZ3nv0WG5uVtihKpUYv/cc7iEh9fIr/3VutYDFL89OZdATk6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m6RqwQAAANwAAAAPAAAAAAAAAAAAAAAA&#10;AKECAABkcnMvZG93bnJldi54bWxQSwUGAAAAAAQABAD5AAAAjwMAAAAA&#10;" strokecolor="black [3040]" strokeweight="1pt"/>
                    </v:group>
                  </v:group>
                  <v:line id="Straight Connector 741" o:spid="_x0000_s1382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cB8cUAAADcAAAADwAAAGRycy9kb3ducmV2LnhtbESPUWvCMBSF3wf+h3AHe1tTRaZ0Rhmi&#10;MB8KVvcD7pq7JltzU5tMu3+/CIKPh3POdziL1eBacaY+WM8KxlkOgrj22nKj4OO4fZ6DCBFZY+uZ&#10;FPxRgNVy9LDAQvsLV3Q+xEYkCIcCFZgYu0LKUBtyGDLfESfvy/cOY5J9I3WPlwR3rZzk+Yt0aDkt&#10;GOxobaj+Ofw6Bd/7id8MYWd2p+lnubZ5ZcuyUurpcXh7BRFpiPfwrf2uFcymY7ieSUdA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dcB8cUAAADcAAAADwAAAAAAAAAA&#10;AAAAAAChAgAAZHJzL2Rvd25yZXYueG1sUEsFBgAAAAAEAAQA+QAAAJMDAAAAAA==&#10;" strokecolor="black [3040]" strokeweight="1pt"/>
                </v:group>
                <v:shape id="Text Box 37" o:spid="_x0000_s1383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EDG8QA&#10;AADcAAAADwAAAGRycy9kb3ducmV2LnhtbESPS4vCQBCE7wv+h6EXvK2TFTVuNqPIguBFxQd4bTKd&#10;B2Z6QmbWxH/vCILHoqq+otJlb2pxo9ZVlhV8jyIQxJnVFRcKzqf11xyE88gaa8uk4E4OlovBR4qJ&#10;th0f6Hb0hQgQdgkqKL1vEildVpJBN7INcfBy2xr0QbaF1C12AW5qOY6imTRYcVgosaG/krLr8d8o&#10;mNpt3PVZtL/G5/Vl1+Q/9zl6pYaf/eoXhKfev8Ov9kYriCdjeJ4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hAxv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Text Box 51" o:spid="_x0000_s1384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2mgMMA&#10;AADcAAAADwAAAGRycy9kb3ducmV2LnhtbESPT4vCMBTE74LfITxhb5qqq9VqFBGEvbjiH/D6aJ5t&#10;sXkpTbT122+EBY/DzPyGWa5bU4on1a6wrGA4iEAQp1YXnCm4nHf9GQjnkTWWlknBixysV93OEhNt&#10;Gz7S8+QzESDsElSQe18lUro0J4NuYCvi4N1sbdAHWWdS19gEuCnlKIqm0mDBYSHHirY5pffTwyiY&#10;2H3ctGl0uMeX3fW3us1fM/RKffXazQKEp9Z/wv/tH60g/h7D+0w4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2mg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52" o:spid="_x0000_s1385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Q+9MMA&#10;AADcAAAADwAAAGRycy9kb3ducmV2LnhtbESPT4vCMBTE74LfIbyFvWm6otbtNooIghcVXWGvj+b1&#10;DzYvpcna+u2NIHgcZuY3TLrqTS1u1LrKsoKvcQSCOLO64kLB5Xc7WoBwHlljbZkU3MnBajkcpJho&#10;2/GJbmdfiABhl6CC0vsmkdJlJRl0Y9sQBy+3rUEfZFtI3WIX4KaWkyiaS4MVh4USG9qUlF3P/0bB&#10;zO7jrs+i4zW+bP8OTf59X6BX6vOjX/+A8NT7d/jV3mkF8XQKzzPhCM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Q+9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Text Box 53" o:spid="_x0000_s1386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ibb8MA&#10;AADcAAAADwAAAGRycy9kb3ducmV2LnhtbESPT4vCMBTE74LfITzBm6Yuq9XaKLIgeFHRFfb6aF7/&#10;YPNSmqyt394IC3scZuY3TLrtTS0e1LrKsoLZNAJBnFldcaHg9r2fLEE4j6yxtkwKnuRguxkOUky0&#10;7fhCj6svRICwS1BB6X2TSOmykgy6qW2Ig5fb1qAPsi2kbrELcFPLjyhaSIMVh4USG/oqKbtff42C&#10;uT3GXZ9F53t82/+cmnz1XKJXajzqd2sQnnr/H/5rH7SC+HMO7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ibb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Text Box 54" o:spid="_x0000_s1387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oFGMMA&#10;AADcAAAADwAAAGRycy9kb3ducmV2LnhtbESPT4vCMBTE74LfITzBm6Yuu1Zro8iC4EVFV9jro3n9&#10;g81LabK2fnuzIHgcZuY3TLrpTS3u1LrKsoLZNAJBnFldcaHg+rObLEA4j6yxtkwKHuRgsx4OUky0&#10;7fhM94svRICwS1BB6X2TSOmykgy6qW2Ig5fb1qAPsi2kbrELcFPLjyiaS4MVh4USG/ouKbtd/oyC&#10;L3uIuz6LTrf4uvs9NvnysUCv1HjUb1cgPPX+HX6191pB/DmH/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oFG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55" o:spid="_x0000_s1388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agg8QA&#10;AADcAAAADwAAAGRycy9kb3ducmV2LnhtbESPT2vCQBTE74V+h+UVvNWNoo2NbkQEwYsttUKvj+wz&#10;Ccm+Ddk1f769WxA8DjPzG2azHUwtOmpdaVnBbBqBIM6sLjlXcPk9vK9AOI+ssbZMCkZysE1fXzaY&#10;aNvzD3Vnn4sAYZeggsL7JpHSZQUZdFPbEAfvaluDPsg2l7rFPsBNLedR9CENlhwWCmxoX1BWnW9G&#10;wdKe4n7Iou8qvhz+vprr57hCr9TkbditQXga/DP8aB+1gngRw/+ZcARke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WoIP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56" o:spid="_x0000_s1389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k08cEA&#10;AADcAAAADwAAAGRycy9kb3ducmV2LnhtbERPy2rCQBTdC/2H4Rbc6aSlGo1OQikE3FTxAW4vmWsS&#10;zNwJmWkS/76zEFweznubjaYRPXWutqzgYx6BIC6srrlUcDnnsxUI55E1NpZJwYMcZOnbZIuJtgMf&#10;qT/5UoQQdgkqqLxvEyldUZFBN7ctceButjPoA+xKqTscQrhp5GcULaXBmkNDhS39VFTcT39GwcL+&#10;xsNYRId7fMmv+/a2fqzQKzV9H783IDyN/iV+undaQfwV1oYz4QjI9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JNPHBAAAA3AAAAA8AAAAAAAAAAAAAAAAAmAIAAGRycy9kb3du&#10;cmV2LnhtbFBLBQYAAAAABAAEAPUAAACG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390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RasQA&#10;AADcAAAADwAAAGRycy9kb3ducmV2LnhtbESPS4vCQBCE78L+h6EXvOlkxTUm6ygiCF5W8QFem0zn&#10;gZmekBlN/PeOsLDHoqq+ohar3tTiQa2rLCv4GkcgiDOrKy4UXM7b0RyE88gaa8uk4EkOVsuPwQJT&#10;bTs+0uPkCxEg7FJUUHrfpFK6rCSDbmwb4uDltjXog2wLqVvsAtzUchJFM2mw4rBQYkObkrLb6W4U&#10;fNvfuOuz6HCLL9vrvsmT5xy9UsPPfv0DwlPv/8N/7Z1WEE8TeJ8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FkWr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56" o:spid="_x0000_s1391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auKr4A&#10;AADcAAAADwAAAGRycy9kb3ducmV2LnhtbERPSwrCMBDdC94hjOBOUwWtVqOIILhR8QNuh2Zsi82k&#10;NNHW25uF4PLx/st1a0rxptoVlhWMhhEI4tTqgjMFt+tuMAPhPLLG0jIp+JCD9arbWWKibcNnel98&#10;JkIIuwQV5N5XiZQuzcmgG9qKOHAPWxv0AdaZ1DU2IdyUchxFU2mw4NCQY0XbnNLn5WUUTOwhbto0&#10;Oj3j2+5+rB7zzwy9Uv1eu1mA8NT6v/jn3msF8STMD2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0mriq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Text Box 56" o:spid="_x0000_s1392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oLscQA&#10;AADcAAAADwAAAGRycy9kb3ducmV2LnhtbESPT2vCQBTE74V+h+UJ3pqNgo2NbkIRBC9aGoVeH9mX&#10;P5h9G7Krid/eLRR6HGbmN8w2n0wn7jS41rKCRRSDIC6tbrlWcDnv39YgnEfW2FkmBQ9ykGevL1tM&#10;tR35m+6Fr0WAsEtRQeN9n0rpyoYMusj2xMGr7GDQBznUUg84Brjp5DKO36XBlsNCgz3tGiqvxc0o&#10;WNljMk5l/HVNLvufU199PNbolZrPps8NCE+T/w//tQ9aQbJawO+ZcARk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qC7H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Text Box 56" o:spid="_x0000_s1393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iVxsQA&#10;AADcAAAADwAAAGRycy9kb3ducmV2LnhtbESPQWvCQBSE74X+h+UVvNVNAzE2dRURAl5sMQq9PrLP&#10;JJh9G7JrEv99Vyh4HGbmG2a1mUwrBupdY1nBxzwCQVxa3XCl4HzK35cgnEfW2FomBXdysFm/vqww&#10;03bkIw2Fr0SAsMtQQe19l0npypoMurntiIN3sb1BH2RfSd3jGOCmlXEULaTBhsNCjR3taiqvxc0o&#10;SOwhHacy+rmm5/z3u7t83pfolZq9TdsvEJ4m/wz/t/daQZrE8DgTj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4lcb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Text Box 56" o:spid="_x0000_s1394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QwXcMA&#10;AADcAAAADwAAAGRycy9kb3ducmV2LnhtbESPT4vCMBTE74LfITzBm6buotXaKLIgeFHRFfb6aF7/&#10;YPNSmqyt394IC3scZuY3TLrtTS0e1LrKsoLZNAJBnFldcaHg9r2fLEE4j6yxtkwKnuRguxkOUky0&#10;7fhCj6svRICwS1BB6X2TSOmykgy6qW2Ig5fb1qAPsi2kbrELcFPLjyhaSIMVh4USG/oqKbtff42C&#10;uT3GXZ9F53t82/+cmnz1XKJXajzqd2sQnnr/H/5rH7SCeP4J7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QwXc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Text Box 56" o:spid="_x0000_s1395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2oKcMA&#10;AADcAAAADwAAAGRycy9kb3ducmV2LnhtbESPT4vCMBTE74LfITzBm6Yuq9XaKLIgeFHRFfb6aF7/&#10;YPNSmqyt394IC3scZuY3TLrtTS0e1LrKsoLZNAJBnFldcaHg9r2fLEE4j6yxtkwKnuRguxkOUky0&#10;7fhCj6svRICwS1BB6X2TSOmykgy6qW2Ig5fb1qAPsi2kbrELcFPLjyhaSIMVh4USG/oqKbtff42C&#10;uT3GXZ9F53t82/+cmnz1XKJXajzqd2sQnnr/H/5rH7SCeP4J7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2oKc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Text Box 56" o:spid="_x0000_s1396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ENssMA&#10;AADcAAAADwAAAGRycy9kb3ducmV2LnhtbESPT4vCMBTE7wt+h/AEb2vqQq3WRpEFwYsuq4LXR/P6&#10;B5uX0kRbv70RFvY4zMxvmGwzmEY8qHO1ZQWzaQSCOLe65lLB5bz7XIBwHlljY5kUPMnBZj36yDDV&#10;tudfepx8KQKEXYoKKu/bVEqXV2TQTW1LHLzCdgZ9kF0pdYd9gJtGfkXRXBqsOSxU2NJ3RfntdDcK&#10;YntI+iGPfm7JZXc9tsXyuUCv1GQ8bFcgPA3+P/zX3msFSRzD+0w4An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ENss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Text Box 56" o:spid="_x0000_s1397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OTxcQA&#10;AADcAAAADwAAAGRycy9kb3ducmV2LnhtbESPT2vCQBTE74V+h+UVvDWbCpo0dRURBC+tGAO9PrIv&#10;fzD7NmRXE799tyB4HGbmN8xqM5lO3GhwrWUFH1EMgri0uuVaQXHev6cgnEfW2FkmBXdysFm/vqww&#10;03bkE91yX4sAYZehgsb7PpPSlQ0ZdJHtiYNX2cGgD3KopR5wDHDTyXkcL6XBlsNCgz3tGiov+dUo&#10;WNjvZJzK+HhJiv3vT1993lP0Ss3epu0XCE+Tf4Yf7YNWkCyW8H8mHA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Dk8X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Text Box 56" o:spid="_x0000_s1398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82XsQA&#10;AADcAAAADwAAAGRycy9kb3ducmV2LnhtbESPQWvCQBSE7wX/w/IEb3WjYJOmboIIghdbGgNeH9ln&#10;Esy+DdnVxH/fLRR6HGbmG2abT6YTDxpca1nBahmBIK6sbrlWUJ4PrwkI55E1dpZJwZMc5NnsZYup&#10;tiN/06PwtQgQdikqaLzvUyld1ZBBt7Q9cfCudjDogxxqqQccA9x0ch1Fb9Jgy2GhwZ72DVW34m4U&#10;bOwpHqcq+rrF5eHy2V/fnwl6pRbzafcBwtPk/8N/7aNWEG9i+D0TjoD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PNl7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Text Box 56" o:spid="_x0000_s1399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CiLL4A&#10;AADcAAAADwAAAGRycy9kb3ducmV2LnhtbERPSwrCMBDdC94hjOBOUwWtVqOIILhR8QNuh2Zsi82k&#10;NNHW25uF4PLx/st1a0rxptoVlhWMhhEI4tTqgjMFt+tuMAPhPLLG0jIp+JCD9arbWWKibcNnel98&#10;JkIIuwQV5N5XiZQuzcmgG9qKOHAPWxv0AdaZ1DU2IdyUchxFU2mw4NCQY0XbnNLn5WUUTOwhbto0&#10;Oj3j2+5+rB7zzwy9Uv1eu1mA8NT6v/jn3msF8SSsDW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NQoiy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Text Box 56" o:spid="_x0000_s1400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wHt8MA&#10;AADcAAAADwAAAGRycy9kb3ducmV2LnhtbESPS4vCQBCE74L/YegFbzrZBY3GjCILghdXfIDXJtN5&#10;YKYnZEYT//2OIHgsquorKl33phYPal1lWcH3JAJBnFldcaHgct6O5yCcR9ZYWyYFT3KwXg0HKSba&#10;dnykx8kXIkDYJaig9L5JpHRZSQbdxDbEwctta9AH2RZSt9gFuKnlTxTNpMGKw0KJDf2WlN1Od6Ng&#10;avdx12fR4RZftte/Jl885+iVGn31myUIT73/hN/tnVYQTxfwOhOO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wHt8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Text Box 56" o:spid="_x0000_s1401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pkl74A&#10;AADcAAAADwAAAGRycy9kb3ducmV2LnhtbERPSwrCMBDdC94hjOBOUwWtVqOIILhR8QNuh2Zsi82k&#10;NNHW25uF4PLx/st1a0rxptoVlhWMhhEI4tTqgjMFt+tuMAPhPLLG0jIp+JCD9arbWWKibcNnel98&#10;JkIIuwQV5N5XiZQuzcmgG9qKOHAPWxv0AdaZ1DU2IdyUchxFU2mw4NCQY0XbnNLn5WUUTOwhbto0&#10;Oj3j2+5+rB7zzwy9Uv1eu1mA8NT6v/jn3msF8TTMD2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NKZJe+AAAA3AAAAA8AAAAAAAAAAAAAAAAAmAIAAGRycy9kb3ducmV2&#10;LnhtbFBLBQYAAAAABAAEAPUAAACD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Text Box 56" o:spid="_x0000_s1402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bBDMIA&#10;AADcAAAADwAAAGRycy9kb3ducmV2LnhtbESPQYvCMBSE74L/ITzBm6YKWq1GEUHYyypWweujebbF&#10;5qU0WVv//UYQPA4z8w2z3namEk9qXGlZwWQcgSDOrC45V3C9HEYLEM4ja6wsk4IXOdhu+r01Jtq2&#10;fKZn6nMRIOwSVFB4XydSuqwgg25sa+Lg3W1j0AfZ5FI32Aa4qeQ0iubSYMlhocCa9gVlj/TPKJjZ&#10;37jtsuj0iK+H27G+L18L9EoNB91uBcJT57/hT/tHK4jnE3ifC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BsEMwgAAANwAAAAPAAAAAAAAAAAAAAAAAJgCAABkcnMvZG93&#10;bnJldi54bWxQSwUGAAAAAAQABAD1AAAAhwMAAAAA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Text Box 56" o:spid="_x0000_s1403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Rfe8QA&#10;AADcAAAADwAAAGRycy9kb3ducmV2LnhtbESPT2vCQBTE74V+h+UVvNVNAxqbuooIAS+tGIVeH9ln&#10;Esy+Ddk1f759tyB4HGbmN8x6O5pG9NS52rKCj3kEgriwuuZSweWcva9AOI+ssbFMCiZysN28vqwx&#10;1XbgE/W5L0WAsEtRQeV9m0rpiooMurltiYN3tZ1BH2RXSt3hEOCmkXEULaXBmsNChS3tKypu+d0o&#10;WNjvZBiL6HhLLtnvT3v9nFbolZq9jbsvEJ5G/ww/2getIFnG8H8mHA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UX3vEAAAA3AAAAA8AAAAAAAAAAAAAAAAAmAIAAGRycy9k&#10;b3ducmV2LnhtbFBLBQYAAAAABAAEAPUAAACJAwAAAAA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Text Box 56" o:spid="_x0000_s1404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j64MMA&#10;AADcAAAADwAAAGRycy9kb3ducmV2LnhtbESPT4vCMBTE74LfITzBm6buslZro8iC4EVFV9jro3n9&#10;g81LabK2fnuzIHgcZuY3TLrpTS3u1LrKsoLZNAJBnFldcaHg+rObLEA4j6yxtkwKHuRgsx4OUky0&#10;7fhM94svRICwS1BB6X2TSOmykgy6qW2Ig5fb1qAPsi2kbrELcFPLjyiaS4MVh4USG/ouKbtd/oyC&#10;L3uIuz6LTrf4uvs9NvnysUCv1HjUb1cgPPX+HX6191pBPP+E/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j64MMAAADcAAAADwAAAAAAAAAAAAAAAACYAgAAZHJzL2Rv&#10;d25yZXYueG1sUEsFBgAAAAAEAAQA9QAAAIgDAAAAAA==&#10;" filled="f" stroked="f" strokecolor="white">
                  <v:textbox>
                    <w:txbxContent>
                      <w:p w:rsidR="00157F33" w:rsidRPr="00E37EE7" w:rsidRDefault="00157F33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5D0A68" w:rsidRPr="005E179E" w:rsidSect="00E36196">
      <w:footerReference w:type="default" r:id="rId21"/>
      <w:pgSz w:w="11906" w:h="16838"/>
      <w:pgMar w:top="720" w:right="720" w:bottom="720" w:left="72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F33" w:rsidRDefault="00157F33" w:rsidP="00E36196">
      <w:pPr>
        <w:spacing w:after="0" w:line="240" w:lineRule="auto"/>
      </w:pPr>
      <w:r>
        <w:separator/>
      </w:r>
    </w:p>
  </w:endnote>
  <w:endnote w:type="continuationSeparator" w:id="0">
    <w:p w:rsidR="00157F33" w:rsidRDefault="00157F33" w:rsidP="00E36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0634374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:rsidR="00157F33" w:rsidRPr="00E36196" w:rsidRDefault="00157F33">
        <w:pPr>
          <w:pStyle w:val="Footer"/>
          <w:jc w:val="right"/>
          <w:rPr>
            <w:sz w:val="18"/>
            <w:szCs w:val="18"/>
          </w:rPr>
        </w:pPr>
        <w:r w:rsidRPr="00E36196">
          <w:rPr>
            <w:sz w:val="18"/>
            <w:szCs w:val="18"/>
          </w:rPr>
          <w:fldChar w:fldCharType="begin"/>
        </w:r>
        <w:r w:rsidRPr="00E36196">
          <w:rPr>
            <w:sz w:val="18"/>
            <w:szCs w:val="18"/>
          </w:rPr>
          <w:instrText xml:space="preserve"> PAGE   \* MERGEFORMAT </w:instrText>
        </w:r>
        <w:r w:rsidRPr="00E36196">
          <w:rPr>
            <w:sz w:val="18"/>
            <w:szCs w:val="18"/>
          </w:rPr>
          <w:fldChar w:fldCharType="separate"/>
        </w:r>
        <w:r w:rsidR="003B78B6">
          <w:rPr>
            <w:noProof/>
            <w:sz w:val="18"/>
            <w:szCs w:val="18"/>
          </w:rPr>
          <w:t>1</w:t>
        </w:r>
        <w:r w:rsidRPr="00E36196">
          <w:rPr>
            <w:sz w:val="18"/>
            <w:szCs w:val="18"/>
          </w:rPr>
          <w:fldChar w:fldCharType="end"/>
        </w:r>
      </w:p>
    </w:sdtContent>
  </w:sdt>
  <w:p w:rsidR="00157F33" w:rsidRDefault="00157F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F33" w:rsidRDefault="00157F33" w:rsidP="00E36196">
      <w:pPr>
        <w:spacing w:after="0" w:line="240" w:lineRule="auto"/>
      </w:pPr>
      <w:r>
        <w:separator/>
      </w:r>
    </w:p>
  </w:footnote>
  <w:footnote w:type="continuationSeparator" w:id="0">
    <w:p w:rsidR="00157F33" w:rsidRDefault="00157F33" w:rsidP="00E36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7D9C"/>
    <w:multiLevelType w:val="hybridMultilevel"/>
    <w:tmpl w:val="831EB2A6"/>
    <w:lvl w:ilvl="0" w:tplc="F43C4E4E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54E23385"/>
    <w:multiLevelType w:val="hybridMultilevel"/>
    <w:tmpl w:val="053296D8"/>
    <w:lvl w:ilvl="0" w:tplc="15D4C4E8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68862622"/>
    <w:multiLevelType w:val="hybridMultilevel"/>
    <w:tmpl w:val="2C9838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320FDD"/>
    <w:multiLevelType w:val="hybridMultilevel"/>
    <w:tmpl w:val="7E480D1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33B"/>
    <w:rsid w:val="00131896"/>
    <w:rsid w:val="00157F33"/>
    <w:rsid w:val="00246E8D"/>
    <w:rsid w:val="002952B1"/>
    <w:rsid w:val="003448E8"/>
    <w:rsid w:val="00355491"/>
    <w:rsid w:val="003B78B6"/>
    <w:rsid w:val="004B46EE"/>
    <w:rsid w:val="004C383E"/>
    <w:rsid w:val="004D20FD"/>
    <w:rsid w:val="005D0A68"/>
    <w:rsid w:val="005D7625"/>
    <w:rsid w:val="005E171E"/>
    <w:rsid w:val="005E179E"/>
    <w:rsid w:val="00677989"/>
    <w:rsid w:val="0085433B"/>
    <w:rsid w:val="009A3B97"/>
    <w:rsid w:val="009A4BDA"/>
    <w:rsid w:val="00A738BD"/>
    <w:rsid w:val="00AF3D10"/>
    <w:rsid w:val="00B3155F"/>
    <w:rsid w:val="00C221CE"/>
    <w:rsid w:val="00E36196"/>
    <w:rsid w:val="00E37EE7"/>
    <w:rsid w:val="00F8033F"/>
    <w:rsid w:val="00FF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33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3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4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33B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3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619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3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19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33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3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4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33B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3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619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3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19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6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42E26C51</Template>
  <TotalTime>47</TotalTime>
  <Pages>4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yinleng</dc:creator>
  <cp:lastModifiedBy>FRASER-JONES Laura</cp:lastModifiedBy>
  <cp:revision>10</cp:revision>
  <cp:lastPrinted>2018-03-09T05:25:00Z</cp:lastPrinted>
  <dcterms:created xsi:type="dcterms:W3CDTF">2018-03-01T07:24:00Z</dcterms:created>
  <dcterms:modified xsi:type="dcterms:W3CDTF">2018-03-09T05:29:00Z</dcterms:modified>
</cp:coreProperties>
</file>