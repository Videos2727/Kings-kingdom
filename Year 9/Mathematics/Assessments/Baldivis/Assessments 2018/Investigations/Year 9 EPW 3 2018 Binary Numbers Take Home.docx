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3191"/>
        <w:gridCol w:w="2773"/>
        <w:gridCol w:w="2438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26336" behindDoc="1" locked="0" layoutInCell="1" allowOverlap="1" wp14:anchorId="7FD7C603" wp14:editId="13D44FD6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Default="00DF57C6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 xml:space="preserve">EPW </w:t>
            </w:r>
            <w:r w:rsidR="00C10C70">
              <w:rPr>
                <w:rFonts w:ascii="Arial" w:hAnsi="Arial" w:cs="Arial"/>
                <w:b/>
                <w:sz w:val="40"/>
                <w:szCs w:val="44"/>
              </w:rPr>
              <w:t>3 – SEMESTER 2</w:t>
            </w:r>
            <w:r w:rsidR="009D3470" w:rsidRPr="005B7872">
              <w:rPr>
                <w:rFonts w:ascii="Arial" w:hAnsi="Arial" w:cs="Arial"/>
                <w:b/>
                <w:sz w:val="40"/>
                <w:szCs w:val="44"/>
              </w:rPr>
              <w:t xml:space="preserve"> 2018</w:t>
            </w:r>
          </w:p>
          <w:p w:rsidR="00BE359F" w:rsidRPr="005B7872" w:rsidRDefault="00BE359F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>Take-Home</w:t>
            </w:r>
          </w:p>
          <w:p w:rsidR="009D3470" w:rsidRPr="00385DB6" w:rsidRDefault="00BE359F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36"/>
                <w:szCs w:val="44"/>
              </w:rPr>
              <w:t>Binary Numbers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727360" behindDoc="0" locked="0" layoutInCell="1" allowOverlap="1" wp14:anchorId="53078A0D" wp14:editId="6347EF3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8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EE5A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___________________________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5B7872" w:rsidRPr="005B7872" w:rsidRDefault="005B7872" w:rsidP="002C471D">
            <w:pPr>
              <w:rPr>
                <w:i/>
                <w:szCs w:val="20"/>
              </w:rPr>
            </w:pPr>
            <w:r w:rsidRPr="005B7872">
              <w:rPr>
                <w:b/>
                <w:bCs/>
                <w:szCs w:val="20"/>
              </w:rPr>
              <w:t>Date out:</w:t>
            </w:r>
            <w:r>
              <w:rPr>
                <w:b/>
                <w:bCs/>
                <w:szCs w:val="20"/>
              </w:rPr>
              <w:t xml:space="preserve">  </w:t>
            </w:r>
            <w:r w:rsidR="002C471D">
              <w:rPr>
                <w:bCs/>
                <w:i/>
                <w:szCs w:val="20"/>
              </w:rPr>
              <w:t>Tuesday</w:t>
            </w:r>
            <w:r w:rsidR="00F751BB" w:rsidRPr="007561CA">
              <w:rPr>
                <w:bCs/>
                <w:i/>
                <w:szCs w:val="20"/>
              </w:rPr>
              <w:t xml:space="preserve"> </w:t>
            </w:r>
            <w:r w:rsidR="00F751BB" w:rsidRPr="007561CA">
              <w:rPr>
                <w:i/>
                <w:szCs w:val="20"/>
              </w:rPr>
              <w:t xml:space="preserve">Week </w:t>
            </w:r>
            <w:r w:rsidR="00F751BB">
              <w:rPr>
                <w:i/>
                <w:szCs w:val="20"/>
              </w:rPr>
              <w:t>3</w:t>
            </w:r>
            <w:r w:rsidR="00F751BB" w:rsidRPr="007561CA">
              <w:rPr>
                <w:i/>
                <w:szCs w:val="20"/>
              </w:rPr>
              <w:t xml:space="preserve">  Date </w:t>
            </w:r>
            <w:r w:rsidR="002C471D">
              <w:rPr>
                <w:i/>
                <w:szCs w:val="20"/>
              </w:rPr>
              <w:t>31</w:t>
            </w:r>
            <w:r w:rsidR="00F751BB" w:rsidRPr="007561CA">
              <w:rPr>
                <w:i/>
                <w:szCs w:val="20"/>
              </w:rPr>
              <w:t>/0</w:t>
            </w:r>
            <w:r w:rsidR="002C471D">
              <w:rPr>
                <w:i/>
                <w:szCs w:val="20"/>
              </w:rPr>
              <w:t>7</w:t>
            </w:r>
            <w:r w:rsidR="00F751BB" w:rsidRPr="007561CA">
              <w:rPr>
                <w:i/>
                <w:szCs w:val="20"/>
              </w:rPr>
              <w:t>/18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5B7872" w:rsidRPr="005B7872" w:rsidRDefault="005B7872" w:rsidP="002C471D">
            <w:pPr>
              <w:rPr>
                <w:b/>
              </w:rPr>
            </w:pPr>
            <w:r w:rsidRPr="005B7872">
              <w:rPr>
                <w:b/>
                <w:bCs/>
                <w:szCs w:val="20"/>
              </w:rPr>
              <w:t>Date Due:</w:t>
            </w:r>
            <w:r>
              <w:rPr>
                <w:b/>
                <w:bCs/>
                <w:szCs w:val="20"/>
              </w:rPr>
              <w:t xml:space="preserve"> </w:t>
            </w:r>
            <w:r w:rsidR="002C471D">
              <w:rPr>
                <w:bCs/>
                <w:i/>
                <w:szCs w:val="20"/>
              </w:rPr>
              <w:t>Tuesday</w:t>
            </w:r>
            <w:r w:rsidR="007561CA" w:rsidRPr="007561CA">
              <w:rPr>
                <w:bCs/>
                <w:i/>
                <w:szCs w:val="20"/>
              </w:rPr>
              <w:t xml:space="preserve"> </w:t>
            </w:r>
            <w:r w:rsidRPr="007561CA">
              <w:rPr>
                <w:i/>
                <w:szCs w:val="20"/>
              </w:rPr>
              <w:t xml:space="preserve">Week </w:t>
            </w:r>
            <w:r w:rsidR="00F751BB">
              <w:rPr>
                <w:i/>
                <w:szCs w:val="20"/>
              </w:rPr>
              <w:t>4</w:t>
            </w:r>
            <w:r w:rsidR="007561CA" w:rsidRPr="007561CA">
              <w:rPr>
                <w:i/>
                <w:szCs w:val="20"/>
              </w:rPr>
              <w:t xml:space="preserve">  </w:t>
            </w:r>
            <w:r w:rsidRPr="007561CA">
              <w:rPr>
                <w:i/>
                <w:szCs w:val="20"/>
              </w:rPr>
              <w:t xml:space="preserve">Date </w:t>
            </w:r>
            <w:r w:rsidR="002C471D">
              <w:rPr>
                <w:i/>
                <w:szCs w:val="20"/>
              </w:rPr>
              <w:t>7</w:t>
            </w:r>
            <w:r w:rsidR="007561CA" w:rsidRPr="007561CA">
              <w:rPr>
                <w:i/>
                <w:szCs w:val="20"/>
              </w:rPr>
              <w:t>/0</w:t>
            </w:r>
            <w:r w:rsidR="00F751BB">
              <w:rPr>
                <w:i/>
                <w:szCs w:val="20"/>
              </w:rPr>
              <w:t>8</w:t>
            </w:r>
            <w:r w:rsidR="007561CA" w:rsidRPr="007561CA">
              <w:rPr>
                <w:i/>
                <w:szCs w:val="20"/>
              </w:rPr>
              <w:t>/18</w:t>
            </w:r>
          </w:p>
        </w:tc>
      </w:tr>
      <w:tr w:rsidR="005B7872" w:rsidRPr="00EF6B97" w:rsidTr="00EE5A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B7872" w:rsidRPr="005B7872" w:rsidRDefault="00794CC7" w:rsidP="005B7872">
            <w:pPr>
              <w:rPr>
                <w:b/>
              </w:rPr>
            </w:pPr>
            <w:r>
              <w:rPr>
                <w:b/>
                <w:szCs w:val="20"/>
              </w:rPr>
              <w:t>EPW</w:t>
            </w:r>
            <w:r w:rsidR="005B7872" w:rsidRPr="005B7872">
              <w:rPr>
                <w:b/>
                <w:szCs w:val="20"/>
              </w:rPr>
              <w:t xml:space="preserve"> weighting:</w:t>
            </w:r>
            <w:r w:rsidR="005B7872">
              <w:rPr>
                <w:b/>
                <w:szCs w:val="20"/>
              </w:rPr>
              <w:t xml:space="preserve"> </w:t>
            </w:r>
            <w:r w:rsidR="00DF57C6">
              <w:rPr>
                <w:i/>
                <w:szCs w:val="20"/>
              </w:rPr>
              <w:t>5</w:t>
            </w:r>
            <w:r w:rsidR="005B7872" w:rsidRPr="005B7872">
              <w:rPr>
                <w:i/>
                <w:szCs w:val="20"/>
              </w:rPr>
              <w:t>% of the year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5B7872" w:rsidRPr="005B7872" w:rsidRDefault="00EE5AAE" w:rsidP="00DF57C6">
            <w:pPr>
              <w:tabs>
                <w:tab w:val="left" w:pos="3960"/>
              </w:tabs>
              <w:rPr>
                <w:b/>
              </w:rPr>
            </w:pPr>
            <w:r>
              <w:rPr>
                <w:b/>
                <w:szCs w:val="20"/>
              </w:rPr>
              <w:t xml:space="preserve">Equipment: </w:t>
            </w:r>
            <w:r w:rsidRPr="00DF57C6">
              <w:rPr>
                <w:szCs w:val="20"/>
              </w:rPr>
              <w:t>Ruler, Scientific Calculator</w:t>
            </w:r>
            <w:r w:rsidR="00DF57C6">
              <w:rPr>
                <w:i/>
                <w:szCs w:val="20"/>
              </w:rPr>
              <w:tab/>
            </w:r>
          </w:p>
        </w:tc>
      </w:tr>
    </w:tbl>
    <w:p w:rsidR="00A31953" w:rsidRPr="00F073BD" w:rsidRDefault="00A31953" w:rsidP="00A31953">
      <w:pPr>
        <w:spacing w:before="120" w:after="0"/>
        <w:rPr>
          <w:sz w:val="24"/>
        </w:rPr>
      </w:pPr>
      <w:r w:rsidRPr="00F073BD">
        <w:rPr>
          <w:sz w:val="24"/>
        </w:rPr>
        <w:t xml:space="preserve">This investigation consists of two parts.  </w:t>
      </w:r>
    </w:p>
    <w:p w:rsidR="001C5A61" w:rsidRPr="00F073BD" w:rsidRDefault="00A31953" w:rsidP="00F073BD">
      <w:pPr>
        <w:numPr>
          <w:ilvl w:val="0"/>
          <w:numId w:val="1"/>
        </w:numPr>
        <w:spacing w:after="0" w:line="240" w:lineRule="auto"/>
        <w:ind w:left="284" w:hanging="284"/>
        <w:rPr>
          <w:sz w:val="24"/>
        </w:rPr>
      </w:pPr>
      <w:r w:rsidRPr="00F073BD">
        <w:rPr>
          <w:sz w:val="24"/>
        </w:rPr>
        <w:t>Part</w:t>
      </w:r>
      <w:r w:rsidR="009D3470" w:rsidRPr="00F073BD">
        <w:rPr>
          <w:sz w:val="24"/>
        </w:rPr>
        <w:t xml:space="preserve"> A is a take-home investigation.</w:t>
      </w:r>
    </w:p>
    <w:p w:rsidR="00A31953" w:rsidRDefault="00A31953" w:rsidP="00F073BD">
      <w:pPr>
        <w:numPr>
          <w:ilvl w:val="0"/>
          <w:numId w:val="1"/>
        </w:numPr>
        <w:spacing w:after="0" w:line="240" w:lineRule="auto"/>
        <w:ind w:left="284" w:hanging="284"/>
      </w:pPr>
      <w:r w:rsidRPr="00F073BD">
        <w:rPr>
          <w:sz w:val="24"/>
        </w:rPr>
        <w:t xml:space="preserve">Part B is </w:t>
      </w:r>
      <w:r w:rsidR="00BE359F">
        <w:rPr>
          <w:sz w:val="24"/>
        </w:rPr>
        <w:t>an</w:t>
      </w:r>
      <w:r w:rsidRPr="00F073BD">
        <w:rPr>
          <w:sz w:val="24"/>
        </w:rPr>
        <w:t xml:space="preserve"> in-class validation </w:t>
      </w:r>
      <w:r w:rsidR="001C5A61" w:rsidRPr="00F073BD">
        <w:rPr>
          <w:sz w:val="24"/>
        </w:rPr>
        <w:t>test</w:t>
      </w:r>
      <w:r w:rsidR="00885AA9" w:rsidRPr="00F073BD">
        <w:rPr>
          <w:sz w:val="24"/>
        </w:rPr>
        <w:t>.</w:t>
      </w:r>
      <w:r w:rsidR="00E50BD3" w:rsidRPr="00F073BD">
        <w:rPr>
          <w:sz w:val="24"/>
        </w:rPr>
        <w:t xml:space="preserve"> You </w:t>
      </w:r>
      <w:r w:rsidR="00F8558B" w:rsidRPr="00F073BD">
        <w:rPr>
          <w:sz w:val="24"/>
        </w:rPr>
        <w:t xml:space="preserve">will </w:t>
      </w:r>
      <w:r w:rsidR="00251153" w:rsidRPr="00F073BD">
        <w:rPr>
          <w:b/>
          <w:sz w:val="24"/>
          <w:u w:val="single"/>
        </w:rPr>
        <w:t>NOT</w:t>
      </w:r>
      <w:r w:rsidR="00251153" w:rsidRPr="00F073BD">
        <w:rPr>
          <w:sz w:val="24"/>
        </w:rPr>
        <w:t xml:space="preserve"> </w:t>
      </w:r>
      <w:r w:rsidR="00E50BD3" w:rsidRPr="00F073BD">
        <w:rPr>
          <w:sz w:val="24"/>
        </w:rPr>
        <w:t xml:space="preserve">be able to use Part A when completing Part </w:t>
      </w:r>
      <w:r w:rsidR="00E50BD3">
        <w:t>B.</w:t>
      </w:r>
    </w:p>
    <w:p w:rsidR="00A31953" w:rsidRPr="00BB7C10" w:rsidRDefault="00A31953" w:rsidP="00A31953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0548"/>
      </w:tblGrid>
      <w:tr w:rsidR="00F073BD" w:rsidRPr="00F073BD" w:rsidTr="00F073BD">
        <w:trPr>
          <w:trHeight w:val="1009"/>
        </w:trPr>
        <w:tc>
          <w:tcPr>
            <w:tcW w:w="10548" w:type="dxa"/>
            <w:shd w:val="clear" w:color="auto" w:fill="auto"/>
            <w:vAlign w:val="center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520A6E13" wp14:editId="752DC210">
                      <wp:simplePos x="0" y="0"/>
                      <wp:positionH relativeFrom="column">
                        <wp:posOffset>1401445</wp:posOffset>
                      </wp:positionH>
                      <wp:positionV relativeFrom="paragraph">
                        <wp:posOffset>11430</wp:posOffset>
                      </wp:positionV>
                      <wp:extent cx="3752215" cy="1741805"/>
                      <wp:effectExtent l="9525" t="10160" r="10160" b="1016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215" cy="1741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24E" w:rsidRDefault="0067724E" w:rsidP="00F073BD">
                                  <w:r>
                                    <w:rPr>
                                      <w:i/>
                                      <w:noProof/>
                                      <w:lang w:eastAsia="en-AU"/>
                                    </w:rPr>
                                    <w:drawing>
                                      <wp:inline distT="0" distB="0" distL="0" distR="0" wp14:anchorId="740EB758" wp14:editId="739CAF24">
                                        <wp:extent cx="3600450" cy="1638300"/>
                                        <wp:effectExtent l="0" t="0" r="0" b="0"/>
                                        <wp:docPr id="3" name="Picture 3" descr="binary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binary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004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520A6E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110.35pt;margin-top:.9pt;width:295.45pt;height:137.15pt;z-index:251729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">
                      <v:textbox style="mso-fit-shape-to-text:t">
                        <w:txbxContent>
                          <w:p w:rsidR="0067724E" w:rsidRDefault="0067724E" w:rsidP="00F073BD">
                            <w:r>
                              <w:rPr>
                                <w:i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740EB758" wp14:editId="739CAF24">
                                  <wp:extent cx="3600450" cy="1638300"/>
                                  <wp:effectExtent l="0" t="0" r="0" b="0"/>
                                  <wp:docPr id="3" name="Picture 3" descr="binar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inar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4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i/>
                <w:sz w:val="24"/>
                <w:szCs w:val="24"/>
              </w:rPr>
              <w:t>Does the above statement make sense?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BB207C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The binary number system or base-2 number system is a way of representing numbers using two symbols 0 </w:t>
            </w:r>
            <w:r w:rsidR="00BB207C">
              <w:rPr>
                <w:rFonts w:asciiTheme="minorHAnsi" w:hAnsiTheme="minorHAnsi" w:cstheme="minorHAnsi"/>
                <w:sz w:val="24"/>
                <w:szCs w:val="24"/>
              </w:rPr>
              <w:t>and 1. As this can be directly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used to represent electrical switches (which are either on or off) the binary system is used internally in most computers.</w:t>
            </w:r>
          </w:p>
        </w:tc>
      </w:tr>
    </w:tbl>
    <w:p w:rsidR="00F073BD" w:rsidRPr="00F073BD" w:rsidRDefault="00F073BD" w:rsidP="00F073BD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105" w:type="dxa"/>
        <w:tblLayout w:type="fixed"/>
        <w:tblLook w:val="04A0" w:firstRow="1" w:lastRow="0" w:firstColumn="1" w:lastColumn="0" w:noHBand="0" w:noVBand="1"/>
      </w:tblPr>
      <w:tblGrid>
        <w:gridCol w:w="10105"/>
      </w:tblGrid>
      <w:tr w:rsidR="00F073BD" w:rsidRPr="00F073BD" w:rsidTr="00F073BD"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Our number system is base-10, it uses ten digits to write numbers and each place value increases by a factor of 10.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Consider the number 35792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0"/>
              <w:gridCol w:w="1882"/>
              <w:gridCol w:w="1843"/>
              <w:gridCol w:w="1559"/>
              <w:gridCol w:w="1134"/>
              <w:gridCol w:w="1134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10,000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(ten thousands)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1000 (thousands)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100 (hundreds)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 xml:space="preserve">10 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(tens)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(units)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We can re-write 35792 in expanded notation as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F073BD" w:rsidRPr="00F073BD" w:rsidRDefault="00F073BD" w:rsidP="00F073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 x 10000 + 5 x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1000 + 7 x 100 + 9 x 10 + 2 x1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or in expanded notation with the place values in index form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:rsidR="00F073BD" w:rsidRPr="00F073BD" w:rsidRDefault="00F073BD" w:rsidP="00F073BD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+ 5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+ 7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+ 9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+ 2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</w:tc>
      </w:tr>
    </w:tbl>
    <w:p w:rsidR="00F073BD" w:rsidRPr="00F073BD" w:rsidRDefault="00F073BD" w:rsidP="00F073BD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F073BD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1.</w:t>
            </w:r>
          </w:p>
        </w:tc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Write the following numbers in expanded notation using index form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342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6592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95276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F073BD" w:rsidRPr="00F073BD" w:rsidRDefault="00F073BD" w:rsidP="00F073BD">
      <w:pPr>
        <w:ind w:left="567" w:hanging="567"/>
        <w:rPr>
          <w:rFonts w:asciiTheme="minorHAnsi" w:hAnsiTheme="minorHAnsi" w:cstheme="minorHAnsi"/>
          <w:sz w:val="24"/>
          <w:szCs w:val="24"/>
        </w:rPr>
      </w:pPr>
    </w:p>
    <w:p w:rsidR="00F073BD" w:rsidRPr="00F073BD" w:rsidRDefault="00F073BD" w:rsidP="00F073BD">
      <w:pPr>
        <w:ind w:left="567" w:hanging="567"/>
        <w:rPr>
          <w:rFonts w:asciiTheme="minorHAnsi" w:hAnsiTheme="minorHAnsi" w:cstheme="minorHAnsi"/>
          <w:sz w:val="24"/>
          <w:szCs w:val="24"/>
        </w:rPr>
      </w:pPr>
      <w:r w:rsidRPr="00F073BD">
        <w:rPr>
          <w:rFonts w:asciiTheme="minorHAnsi" w:hAnsiTheme="minorHAnsi" w:cstheme="minorHAnsi"/>
          <w:sz w:val="24"/>
          <w:szCs w:val="24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0C66C1">
        <w:tc>
          <w:tcPr>
            <w:tcW w:w="10548" w:type="dxa"/>
            <w:gridSpan w:val="2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The binary system is base-2, it uses two digits 0 and 1 to write numbers and each place value increases by a factor of 2. To distinguish a binary number from a normal number (base ten) we write a small 2 after it.</w:t>
            </w:r>
          </w:p>
          <w:p w:rsidR="00F073BD" w:rsidRPr="00F073BD" w:rsidRDefault="00F073BD" w:rsidP="000C66C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Eg </w:t>
            </w:r>
          </w:p>
          <w:p w:rsidR="00F073BD" w:rsidRPr="00F073BD" w:rsidRDefault="00F073BD" w:rsidP="000C66C1">
            <w:pPr>
              <w:ind w:left="567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 is one hundred and one</w:t>
            </w:r>
          </w:p>
          <w:p w:rsidR="00F073BD" w:rsidRPr="00F073BD" w:rsidRDefault="00F073BD" w:rsidP="000C66C1">
            <w:pPr>
              <w:ind w:left="567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a binary number</w:t>
            </w:r>
          </w:p>
        </w:tc>
      </w:tr>
      <w:tr w:rsidR="00F073BD" w:rsidRPr="00F073BD" w:rsidTr="000C66C1">
        <w:trPr>
          <w:trHeight w:val="454"/>
        </w:trPr>
        <w:tc>
          <w:tcPr>
            <w:tcW w:w="10548" w:type="dxa"/>
            <w:gridSpan w:val="2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Binary number 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1"/>
              <w:gridCol w:w="1411"/>
              <w:gridCol w:w="1411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1 x 16 + 1 x 8 + 0 x 4 + 1 x 2 + 0 x 1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(expanded notation)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26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in b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inary is actually the number 26.</w:t>
            </w:r>
          </w:p>
        </w:tc>
      </w:tr>
      <w:tr w:rsidR="00F073BD" w:rsidRPr="00F073BD" w:rsidTr="000C66C1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Complete the following table </w:t>
            </w:r>
            <w:r w:rsidR="000C66C1">
              <w:rPr>
                <w:rFonts w:asciiTheme="minorHAnsi" w:hAnsiTheme="minorHAnsi" w:cstheme="minorHAnsi"/>
                <w:sz w:val="24"/>
                <w:szCs w:val="24"/>
              </w:rPr>
              <w:t>of the first ten binary numbers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41"/>
              <w:gridCol w:w="3373"/>
              <w:gridCol w:w="3148"/>
              <w:gridCol w:w="1104"/>
            </w:tblGrid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Binary number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Expanded notation index form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Expanded notation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Base-10 number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 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 + 1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4 + 0 x 2 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x__ + 0 x ___ + 1 x ___</w:t>
                  </w: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4 + 0 x 2 +___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5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6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111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7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9</w:t>
                  </w:r>
                </w:p>
              </w:tc>
            </w:tr>
            <w:tr w:rsidR="00F073BD" w:rsidRPr="00F073BD" w:rsidTr="0067724E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37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14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F073BD" w:rsidRPr="00F073BD" w:rsidRDefault="00F073BD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p w:rsidR="00F073BD" w:rsidRDefault="00F073BD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p w:rsidR="00F751BB" w:rsidRPr="00F073BD" w:rsidRDefault="00F751BB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F073BD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Complete the table for the following  binary numbers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1"/>
              <w:gridCol w:w="1411"/>
              <w:gridCol w:w="1411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                                                                 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                                                                     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the number ________</w:t>
            </w:r>
          </w:p>
          <w:p w:rsid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0"/>
              <w:gridCol w:w="1411"/>
              <w:gridCol w:w="1411"/>
              <w:gridCol w:w="1411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                                                                   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=                                                                                      </w:t>
            </w:r>
            <w:r w:rsidR="003636AB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(expanded notation)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= 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the number _______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11"/>
              <w:gridCol w:w="1224"/>
              <w:gridCol w:w="1224"/>
              <w:gridCol w:w="1224"/>
              <w:gridCol w:w="1224"/>
              <w:gridCol w:w="1224"/>
              <w:gridCol w:w="1224"/>
              <w:gridCol w:w="1224"/>
            </w:tblGrid>
            <w:tr w:rsidR="00F073BD" w:rsidRPr="00F073BD" w:rsidTr="00F073BD">
              <w:tc>
                <w:tcPr>
                  <w:tcW w:w="13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3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3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1224" w:type="dxa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                                                                                           </w:t>
            </w:r>
            <w:bookmarkStart w:id="0" w:name="_GoBack"/>
            <w:bookmarkEnd w:id="0"/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=                                                                                                                (expanded notation)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= </w:t>
            </w:r>
          </w:p>
          <w:p w:rsidR="00F073BD" w:rsidRPr="00F073BD" w:rsidRDefault="00F073BD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111012 is the number _______</w:t>
            </w:r>
          </w:p>
        </w:tc>
      </w:tr>
    </w:tbl>
    <w:p w:rsidR="00F073BD" w:rsidRPr="00F073BD" w:rsidRDefault="00F073BD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ayout w:type="fixed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F751BB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0105" w:type="dxa"/>
            <w:vAlign w:val="center"/>
          </w:tcPr>
          <w:p w:rsidR="00F073BD" w:rsidRPr="00F073BD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Complete the following table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7"/>
              <w:gridCol w:w="987"/>
              <w:gridCol w:w="987"/>
              <w:gridCol w:w="987"/>
              <w:gridCol w:w="987"/>
              <w:gridCol w:w="987"/>
              <w:gridCol w:w="988"/>
              <w:gridCol w:w="988"/>
              <w:gridCol w:w="988"/>
              <w:gridCol w:w="988"/>
            </w:tblGrid>
            <w:tr w:rsidR="00F073BD" w:rsidRPr="00F073BD" w:rsidTr="00F073BD"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5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7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8</w:t>
                  </w:r>
                </w:p>
              </w:tc>
            </w:tr>
            <w:tr w:rsidR="00F073BD" w:rsidRPr="00F073BD" w:rsidTr="00F073BD"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F073BD" w:rsidRPr="00F073BD" w:rsidRDefault="00F073BD" w:rsidP="00F751BB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F751BB" w:rsidRPr="00F073BD" w:rsidTr="00F751BB">
        <w:tc>
          <w:tcPr>
            <w:tcW w:w="10548" w:type="dxa"/>
            <w:gridSpan w:val="2"/>
          </w:tcPr>
          <w:p w:rsidR="00F751BB" w:rsidRDefault="00F751BB" w:rsidP="00F751BB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Default="00F751BB" w:rsidP="00F751BB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To convert base ten numbers to binary we need to write the number as a sum of powers of two (the values from the bottom row in the table)</w:t>
            </w: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Eg 43 = 32 + 8 + 2 + 1</w:t>
            </w: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=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5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 xml:space="preserve">2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  <w:p w:rsidR="00F751BB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= 101011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</w:tc>
      </w:tr>
      <w:tr w:rsidR="00F073BD" w:rsidRPr="00F073BD" w:rsidTr="00F751BB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Complete the table for the numbers 11 to 2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0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3"/>
              <w:gridCol w:w="2552"/>
              <w:gridCol w:w="3600"/>
              <w:gridCol w:w="1361"/>
            </w:tblGrid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Number as a sum of powers of two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Sum in index form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Binary number</w:t>
                  </w: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+ 2 + 1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+ 1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+ 2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____ + _____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4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___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___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___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____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18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F073BD" w:rsidRPr="00F073BD" w:rsidTr="00F073BD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751BB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br w:type="page"/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0105" w:type="dxa"/>
          </w:tcPr>
          <w:p w:rsidR="00F751BB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Using the table 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above,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convert the following numbers into binary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 xml:space="preserve"> numbers.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 = 64 + ____+ 2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= 1 x _____ + 0 x _____ + 0 x ______ + 0 x ______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______ x ______ + 0 x 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=    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 written in binary is _______________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     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 written in binary is _______________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83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83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     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written in binary is _______________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d)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165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165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                                                                   (binary number)</w:t>
            </w:r>
          </w:p>
          <w:p w:rsidR="00F073BD" w:rsidRDefault="00BB207C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165</w:t>
            </w:r>
            <w:r w:rsidR="00F073BD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written in binary is _______________</w:t>
            </w:r>
          </w:p>
          <w:p w:rsidR="00F751BB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DF57C6" w:rsidRDefault="00DF57C6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Pr="00F751BB" w:rsidRDefault="00F751BB" w:rsidP="00F751BB">
      <w:pPr>
        <w:pStyle w:val="ListParagraph"/>
        <w:spacing w:after="0"/>
        <w:ind w:left="0"/>
        <w:jc w:val="center"/>
        <w:rPr>
          <w:b/>
          <w:sz w:val="24"/>
          <w:szCs w:val="16"/>
        </w:rPr>
      </w:pPr>
      <w:r>
        <w:rPr>
          <w:b/>
          <w:sz w:val="24"/>
          <w:szCs w:val="16"/>
        </w:rPr>
        <w:t>End of Part A</w:t>
      </w:r>
    </w:p>
    <w:sectPr w:rsidR="00F751BB" w:rsidRPr="00F751BB" w:rsidSect="001C1A22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24E" w:rsidRDefault="0067724E" w:rsidP="00A15EEE">
      <w:pPr>
        <w:spacing w:after="0" w:line="240" w:lineRule="auto"/>
      </w:pPr>
      <w:r>
        <w:separator/>
      </w:r>
    </w:p>
  </w:endnote>
  <w:endnote w:type="continuationSeparator" w:id="0">
    <w:p w:rsidR="0067724E" w:rsidRDefault="0067724E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24E" w:rsidRDefault="0067724E" w:rsidP="00A15EEE">
      <w:pPr>
        <w:spacing w:after="0" w:line="240" w:lineRule="auto"/>
      </w:pPr>
      <w:r>
        <w:separator/>
      </w:r>
    </w:p>
  </w:footnote>
  <w:footnote w:type="continuationSeparator" w:id="0">
    <w:p w:rsidR="0067724E" w:rsidRDefault="0067724E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53F7"/>
    <w:multiLevelType w:val="hybridMultilevel"/>
    <w:tmpl w:val="D47E6972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FD342D"/>
    <w:multiLevelType w:val="hybridMultilevel"/>
    <w:tmpl w:val="AF443484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455E12"/>
    <w:multiLevelType w:val="hybridMultilevel"/>
    <w:tmpl w:val="8FDEBE30"/>
    <w:lvl w:ilvl="0" w:tplc="CB96F7B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D303A"/>
    <w:multiLevelType w:val="hybridMultilevel"/>
    <w:tmpl w:val="ADA624A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B37094"/>
    <w:multiLevelType w:val="hybridMultilevel"/>
    <w:tmpl w:val="1D48A38C"/>
    <w:lvl w:ilvl="0" w:tplc="5928AD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734F6"/>
    <w:multiLevelType w:val="hybridMultilevel"/>
    <w:tmpl w:val="4AF86D2C"/>
    <w:lvl w:ilvl="0" w:tplc="B49A07B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1CC4"/>
    <w:multiLevelType w:val="hybridMultilevel"/>
    <w:tmpl w:val="E74E3BAA"/>
    <w:lvl w:ilvl="0" w:tplc="8B02508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34B4"/>
    <w:multiLevelType w:val="hybridMultilevel"/>
    <w:tmpl w:val="F86022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F96216"/>
    <w:multiLevelType w:val="hybridMultilevel"/>
    <w:tmpl w:val="A5702C36"/>
    <w:lvl w:ilvl="0" w:tplc="86C84780">
      <w:start w:val="1"/>
      <w:numFmt w:val="lowerLetter"/>
      <w:lvlText w:val="(%1)"/>
      <w:lvlJc w:val="left"/>
      <w:pPr>
        <w:ind w:left="47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A1187D"/>
    <w:multiLevelType w:val="hybridMultilevel"/>
    <w:tmpl w:val="6666F11C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250DF"/>
    <w:multiLevelType w:val="hybridMultilevel"/>
    <w:tmpl w:val="33665C74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B76643"/>
    <w:multiLevelType w:val="hybridMultilevel"/>
    <w:tmpl w:val="3F82B5B8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581681"/>
    <w:multiLevelType w:val="hybridMultilevel"/>
    <w:tmpl w:val="C16253E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76E03"/>
    <w:multiLevelType w:val="hybridMultilevel"/>
    <w:tmpl w:val="5E38DE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0A64F5"/>
    <w:multiLevelType w:val="hybridMultilevel"/>
    <w:tmpl w:val="B52281F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3E031A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E36574"/>
    <w:multiLevelType w:val="hybridMultilevel"/>
    <w:tmpl w:val="4ABC8DC4"/>
    <w:lvl w:ilvl="0" w:tplc="98F6A4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43CA8"/>
    <w:multiLevelType w:val="hybridMultilevel"/>
    <w:tmpl w:val="DA928FBA"/>
    <w:lvl w:ilvl="0" w:tplc="43104D9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56EDB"/>
    <w:multiLevelType w:val="hybridMultilevel"/>
    <w:tmpl w:val="C02A94B0"/>
    <w:lvl w:ilvl="0" w:tplc="88DCFD16">
      <w:start w:val="1"/>
      <w:numFmt w:val="lowerLetter"/>
      <w:lvlText w:val="(%1)"/>
      <w:lvlJc w:val="left"/>
      <w:pPr>
        <w:ind w:left="1233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953" w:hanging="360"/>
      </w:pPr>
    </w:lvl>
    <w:lvl w:ilvl="2" w:tplc="0C09001B" w:tentative="1">
      <w:start w:val="1"/>
      <w:numFmt w:val="lowerRoman"/>
      <w:lvlText w:val="%3."/>
      <w:lvlJc w:val="right"/>
      <w:pPr>
        <w:ind w:left="2673" w:hanging="180"/>
      </w:pPr>
    </w:lvl>
    <w:lvl w:ilvl="3" w:tplc="0C09000F" w:tentative="1">
      <w:start w:val="1"/>
      <w:numFmt w:val="decimal"/>
      <w:lvlText w:val="%4."/>
      <w:lvlJc w:val="left"/>
      <w:pPr>
        <w:ind w:left="3393" w:hanging="360"/>
      </w:pPr>
    </w:lvl>
    <w:lvl w:ilvl="4" w:tplc="0C090019" w:tentative="1">
      <w:start w:val="1"/>
      <w:numFmt w:val="lowerLetter"/>
      <w:lvlText w:val="%5."/>
      <w:lvlJc w:val="left"/>
      <w:pPr>
        <w:ind w:left="4113" w:hanging="360"/>
      </w:pPr>
    </w:lvl>
    <w:lvl w:ilvl="5" w:tplc="0C09001B" w:tentative="1">
      <w:start w:val="1"/>
      <w:numFmt w:val="lowerRoman"/>
      <w:lvlText w:val="%6."/>
      <w:lvlJc w:val="right"/>
      <w:pPr>
        <w:ind w:left="4833" w:hanging="180"/>
      </w:pPr>
    </w:lvl>
    <w:lvl w:ilvl="6" w:tplc="0C09000F" w:tentative="1">
      <w:start w:val="1"/>
      <w:numFmt w:val="decimal"/>
      <w:lvlText w:val="%7."/>
      <w:lvlJc w:val="left"/>
      <w:pPr>
        <w:ind w:left="5553" w:hanging="360"/>
      </w:pPr>
    </w:lvl>
    <w:lvl w:ilvl="7" w:tplc="0C090019" w:tentative="1">
      <w:start w:val="1"/>
      <w:numFmt w:val="lowerLetter"/>
      <w:lvlText w:val="%8."/>
      <w:lvlJc w:val="left"/>
      <w:pPr>
        <w:ind w:left="6273" w:hanging="360"/>
      </w:pPr>
    </w:lvl>
    <w:lvl w:ilvl="8" w:tplc="0C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9" w15:restartNumberingAfterBreak="0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7052B47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D74EF8"/>
    <w:multiLevelType w:val="hybridMultilevel"/>
    <w:tmpl w:val="7A34B0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347CA"/>
    <w:multiLevelType w:val="hybridMultilevel"/>
    <w:tmpl w:val="8034E710"/>
    <w:lvl w:ilvl="0" w:tplc="0B5AE97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34E25"/>
    <w:multiLevelType w:val="hybridMultilevel"/>
    <w:tmpl w:val="2DE89EF2"/>
    <w:lvl w:ilvl="0" w:tplc="D6622E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2F0261"/>
    <w:multiLevelType w:val="hybridMultilevel"/>
    <w:tmpl w:val="5F468EC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9C4FE5"/>
    <w:multiLevelType w:val="hybridMultilevel"/>
    <w:tmpl w:val="5A3E4F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534383"/>
    <w:multiLevelType w:val="hybridMultilevel"/>
    <w:tmpl w:val="BFACCEC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3C47CF"/>
    <w:multiLevelType w:val="hybridMultilevel"/>
    <w:tmpl w:val="C402068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DD5BEC"/>
    <w:multiLevelType w:val="hybridMultilevel"/>
    <w:tmpl w:val="C20AA46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7494D"/>
    <w:multiLevelType w:val="hybridMultilevel"/>
    <w:tmpl w:val="BF4E978C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F1239F"/>
    <w:multiLevelType w:val="hybridMultilevel"/>
    <w:tmpl w:val="66066734"/>
    <w:lvl w:ilvl="0" w:tplc="F5345F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CD151A"/>
    <w:multiLevelType w:val="hybridMultilevel"/>
    <w:tmpl w:val="E8965A4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B94ABA"/>
    <w:multiLevelType w:val="hybridMultilevel"/>
    <w:tmpl w:val="E4366F0A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BBE7A2D"/>
    <w:multiLevelType w:val="hybridMultilevel"/>
    <w:tmpl w:val="689A55E4"/>
    <w:lvl w:ilvl="0" w:tplc="87707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197D41"/>
    <w:multiLevelType w:val="hybridMultilevel"/>
    <w:tmpl w:val="13586CDC"/>
    <w:lvl w:ilvl="0" w:tplc="88DCFD16">
      <w:start w:val="1"/>
      <w:numFmt w:val="lowerLetter"/>
      <w:lvlText w:val="(%1)"/>
      <w:lvlJc w:val="left"/>
      <w:pPr>
        <w:ind w:left="36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567" w:hanging="360"/>
      </w:pPr>
    </w:lvl>
    <w:lvl w:ilvl="2" w:tplc="0C09001B" w:tentative="1">
      <w:start w:val="1"/>
      <w:numFmt w:val="lowerRoman"/>
      <w:lvlText w:val="%3."/>
      <w:lvlJc w:val="right"/>
      <w:pPr>
        <w:ind w:left="1287" w:hanging="180"/>
      </w:pPr>
    </w:lvl>
    <w:lvl w:ilvl="3" w:tplc="0C09000F" w:tentative="1">
      <w:start w:val="1"/>
      <w:numFmt w:val="decimal"/>
      <w:lvlText w:val="%4."/>
      <w:lvlJc w:val="left"/>
      <w:pPr>
        <w:ind w:left="2007" w:hanging="360"/>
      </w:pPr>
    </w:lvl>
    <w:lvl w:ilvl="4" w:tplc="0C090019" w:tentative="1">
      <w:start w:val="1"/>
      <w:numFmt w:val="lowerLetter"/>
      <w:lvlText w:val="%5."/>
      <w:lvlJc w:val="left"/>
      <w:pPr>
        <w:ind w:left="2727" w:hanging="360"/>
      </w:pPr>
    </w:lvl>
    <w:lvl w:ilvl="5" w:tplc="0C09001B" w:tentative="1">
      <w:start w:val="1"/>
      <w:numFmt w:val="lowerRoman"/>
      <w:lvlText w:val="%6."/>
      <w:lvlJc w:val="right"/>
      <w:pPr>
        <w:ind w:left="3447" w:hanging="180"/>
      </w:pPr>
    </w:lvl>
    <w:lvl w:ilvl="6" w:tplc="0C09000F" w:tentative="1">
      <w:start w:val="1"/>
      <w:numFmt w:val="decimal"/>
      <w:lvlText w:val="%7."/>
      <w:lvlJc w:val="left"/>
      <w:pPr>
        <w:ind w:left="4167" w:hanging="360"/>
      </w:pPr>
    </w:lvl>
    <w:lvl w:ilvl="7" w:tplc="0C090019" w:tentative="1">
      <w:start w:val="1"/>
      <w:numFmt w:val="lowerLetter"/>
      <w:lvlText w:val="%8."/>
      <w:lvlJc w:val="left"/>
      <w:pPr>
        <w:ind w:left="4887" w:hanging="360"/>
      </w:pPr>
    </w:lvl>
    <w:lvl w:ilvl="8" w:tplc="0C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36" w15:restartNumberingAfterBreak="0">
    <w:nsid w:val="7E9A202C"/>
    <w:multiLevelType w:val="hybridMultilevel"/>
    <w:tmpl w:val="D56C2F90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28"/>
  </w:num>
  <w:num w:numId="4">
    <w:abstractNumId w:val="29"/>
  </w:num>
  <w:num w:numId="5">
    <w:abstractNumId w:val="32"/>
  </w:num>
  <w:num w:numId="6">
    <w:abstractNumId w:val="10"/>
  </w:num>
  <w:num w:numId="7">
    <w:abstractNumId w:val="11"/>
  </w:num>
  <w:num w:numId="8">
    <w:abstractNumId w:val="26"/>
  </w:num>
  <w:num w:numId="9">
    <w:abstractNumId w:val="24"/>
  </w:num>
  <w:num w:numId="10">
    <w:abstractNumId w:val="27"/>
  </w:num>
  <w:num w:numId="11">
    <w:abstractNumId w:val="14"/>
  </w:num>
  <w:num w:numId="12">
    <w:abstractNumId w:val="15"/>
  </w:num>
  <w:num w:numId="13">
    <w:abstractNumId w:val="31"/>
  </w:num>
  <w:num w:numId="14">
    <w:abstractNumId w:val="23"/>
  </w:num>
  <w:num w:numId="15">
    <w:abstractNumId w:val="8"/>
  </w:num>
  <w:num w:numId="16">
    <w:abstractNumId w:val="25"/>
  </w:num>
  <w:num w:numId="17">
    <w:abstractNumId w:val="21"/>
  </w:num>
  <w:num w:numId="18">
    <w:abstractNumId w:val="12"/>
  </w:num>
  <w:num w:numId="19">
    <w:abstractNumId w:val="18"/>
  </w:num>
  <w:num w:numId="20">
    <w:abstractNumId w:val="35"/>
  </w:num>
  <w:num w:numId="21">
    <w:abstractNumId w:val="7"/>
  </w:num>
  <w:num w:numId="22">
    <w:abstractNumId w:val="16"/>
  </w:num>
  <w:num w:numId="23">
    <w:abstractNumId w:val="4"/>
  </w:num>
  <w:num w:numId="24">
    <w:abstractNumId w:val="34"/>
  </w:num>
  <w:num w:numId="25">
    <w:abstractNumId w:val="36"/>
  </w:num>
  <w:num w:numId="26">
    <w:abstractNumId w:val="30"/>
  </w:num>
  <w:num w:numId="27">
    <w:abstractNumId w:val="1"/>
  </w:num>
  <w:num w:numId="28">
    <w:abstractNumId w:val="13"/>
  </w:num>
  <w:num w:numId="29">
    <w:abstractNumId w:val="9"/>
  </w:num>
  <w:num w:numId="30">
    <w:abstractNumId w:val="3"/>
  </w:num>
  <w:num w:numId="31">
    <w:abstractNumId w:val="33"/>
  </w:num>
  <w:num w:numId="32">
    <w:abstractNumId w:val="0"/>
  </w:num>
  <w:num w:numId="33">
    <w:abstractNumId w:val="19"/>
  </w:num>
  <w:num w:numId="34">
    <w:abstractNumId w:val="2"/>
  </w:num>
  <w:num w:numId="35">
    <w:abstractNumId w:val="5"/>
  </w:num>
  <w:num w:numId="36">
    <w:abstractNumId w:val="6"/>
  </w:num>
  <w:num w:numId="37">
    <w:abstractNumId w:val="22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AU" w:vendorID="64" w:dllVersion="131078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953"/>
    <w:rsid w:val="00003A27"/>
    <w:rsid w:val="00006944"/>
    <w:rsid w:val="00006C5C"/>
    <w:rsid w:val="00020270"/>
    <w:rsid w:val="00030F0F"/>
    <w:rsid w:val="00047B9D"/>
    <w:rsid w:val="00060228"/>
    <w:rsid w:val="0006459E"/>
    <w:rsid w:val="00067719"/>
    <w:rsid w:val="00081D4B"/>
    <w:rsid w:val="00082308"/>
    <w:rsid w:val="000851D2"/>
    <w:rsid w:val="000C62E2"/>
    <w:rsid w:val="000C66C1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604D"/>
    <w:rsid w:val="00153C28"/>
    <w:rsid w:val="00172D8B"/>
    <w:rsid w:val="00185AA3"/>
    <w:rsid w:val="00187A2E"/>
    <w:rsid w:val="00197D32"/>
    <w:rsid w:val="001A70E9"/>
    <w:rsid w:val="001A76A5"/>
    <w:rsid w:val="001B4B00"/>
    <w:rsid w:val="001C1A22"/>
    <w:rsid w:val="001C5022"/>
    <w:rsid w:val="001C5A61"/>
    <w:rsid w:val="001D6FE0"/>
    <w:rsid w:val="001E2A5E"/>
    <w:rsid w:val="001F509A"/>
    <w:rsid w:val="00202172"/>
    <w:rsid w:val="002131AB"/>
    <w:rsid w:val="002310FC"/>
    <w:rsid w:val="00236574"/>
    <w:rsid w:val="002426A7"/>
    <w:rsid w:val="00250713"/>
    <w:rsid w:val="00251153"/>
    <w:rsid w:val="002524CC"/>
    <w:rsid w:val="00256133"/>
    <w:rsid w:val="00270E66"/>
    <w:rsid w:val="0027571A"/>
    <w:rsid w:val="002B479E"/>
    <w:rsid w:val="002C1331"/>
    <w:rsid w:val="002C471D"/>
    <w:rsid w:val="002C5BD0"/>
    <w:rsid w:val="003001EE"/>
    <w:rsid w:val="00301235"/>
    <w:rsid w:val="003303E9"/>
    <w:rsid w:val="003470F9"/>
    <w:rsid w:val="00353583"/>
    <w:rsid w:val="003636AB"/>
    <w:rsid w:val="0036689F"/>
    <w:rsid w:val="003746C4"/>
    <w:rsid w:val="00381891"/>
    <w:rsid w:val="00391872"/>
    <w:rsid w:val="003A2F33"/>
    <w:rsid w:val="003A4298"/>
    <w:rsid w:val="003D5C07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42A8"/>
    <w:rsid w:val="004A2F60"/>
    <w:rsid w:val="004B008E"/>
    <w:rsid w:val="004B0538"/>
    <w:rsid w:val="004B7679"/>
    <w:rsid w:val="004C1492"/>
    <w:rsid w:val="004D73C0"/>
    <w:rsid w:val="00512696"/>
    <w:rsid w:val="00517559"/>
    <w:rsid w:val="00521BE6"/>
    <w:rsid w:val="005448A8"/>
    <w:rsid w:val="005524A1"/>
    <w:rsid w:val="00561384"/>
    <w:rsid w:val="00563AF7"/>
    <w:rsid w:val="00564CE4"/>
    <w:rsid w:val="00565370"/>
    <w:rsid w:val="00574C5F"/>
    <w:rsid w:val="00576DAE"/>
    <w:rsid w:val="00584C58"/>
    <w:rsid w:val="00595066"/>
    <w:rsid w:val="005A6DD5"/>
    <w:rsid w:val="005B7872"/>
    <w:rsid w:val="005C11BB"/>
    <w:rsid w:val="005E01D4"/>
    <w:rsid w:val="005E143C"/>
    <w:rsid w:val="005E406E"/>
    <w:rsid w:val="00604486"/>
    <w:rsid w:val="006112BD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7724E"/>
    <w:rsid w:val="00684293"/>
    <w:rsid w:val="00695637"/>
    <w:rsid w:val="006A5153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561CA"/>
    <w:rsid w:val="00763420"/>
    <w:rsid w:val="00786AB4"/>
    <w:rsid w:val="00794CC7"/>
    <w:rsid w:val="007A59DB"/>
    <w:rsid w:val="007C4ED1"/>
    <w:rsid w:val="007C7A9A"/>
    <w:rsid w:val="007D0FDF"/>
    <w:rsid w:val="007E5611"/>
    <w:rsid w:val="007F4ECE"/>
    <w:rsid w:val="00802FA0"/>
    <w:rsid w:val="00807A8A"/>
    <w:rsid w:val="0081191F"/>
    <w:rsid w:val="00822724"/>
    <w:rsid w:val="008269DA"/>
    <w:rsid w:val="00844222"/>
    <w:rsid w:val="00845273"/>
    <w:rsid w:val="00885AA9"/>
    <w:rsid w:val="008C74AD"/>
    <w:rsid w:val="008E3974"/>
    <w:rsid w:val="00925265"/>
    <w:rsid w:val="009426CF"/>
    <w:rsid w:val="00943BF1"/>
    <w:rsid w:val="0094527E"/>
    <w:rsid w:val="00961E9D"/>
    <w:rsid w:val="00982D32"/>
    <w:rsid w:val="00983A4E"/>
    <w:rsid w:val="009A1082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39E2"/>
    <w:rsid w:val="00A44AC7"/>
    <w:rsid w:val="00A53392"/>
    <w:rsid w:val="00A53A7E"/>
    <w:rsid w:val="00A5791D"/>
    <w:rsid w:val="00AC73D3"/>
    <w:rsid w:val="00B45BB2"/>
    <w:rsid w:val="00B47476"/>
    <w:rsid w:val="00B636CA"/>
    <w:rsid w:val="00B767CC"/>
    <w:rsid w:val="00B8036A"/>
    <w:rsid w:val="00B87A46"/>
    <w:rsid w:val="00B90F61"/>
    <w:rsid w:val="00B9626F"/>
    <w:rsid w:val="00BB207C"/>
    <w:rsid w:val="00BB2D4C"/>
    <w:rsid w:val="00BB7C10"/>
    <w:rsid w:val="00BC1918"/>
    <w:rsid w:val="00BE359F"/>
    <w:rsid w:val="00C05ED0"/>
    <w:rsid w:val="00C10C70"/>
    <w:rsid w:val="00C32F1C"/>
    <w:rsid w:val="00C32FAF"/>
    <w:rsid w:val="00C36E68"/>
    <w:rsid w:val="00C4520D"/>
    <w:rsid w:val="00C4748D"/>
    <w:rsid w:val="00C53DF5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455C1"/>
    <w:rsid w:val="00D5739D"/>
    <w:rsid w:val="00D800A7"/>
    <w:rsid w:val="00D80685"/>
    <w:rsid w:val="00D94FC9"/>
    <w:rsid w:val="00DA4D52"/>
    <w:rsid w:val="00DB5768"/>
    <w:rsid w:val="00DF57C6"/>
    <w:rsid w:val="00DF59B4"/>
    <w:rsid w:val="00DF6E3A"/>
    <w:rsid w:val="00E26602"/>
    <w:rsid w:val="00E402D9"/>
    <w:rsid w:val="00E436E0"/>
    <w:rsid w:val="00E506E4"/>
    <w:rsid w:val="00E50BD3"/>
    <w:rsid w:val="00E60A77"/>
    <w:rsid w:val="00E65A8A"/>
    <w:rsid w:val="00E71A4A"/>
    <w:rsid w:val="00E7403F"/>
    <w:rsid w:val="00E8517F"/>
    <w:rsid w:val="00E90603"/>
    <w:rsid w:val="00E95E05"/>
    <w:rsid w:val="00E9729E"/>
    <w:rsid w:val="00EA08C2"/>
    <w:rsid w:val="00EC1972"/>
    <w:rsid w:val="00EE22CC"/>
    <w:rsid w:val="00EE5AAE"/>
    <w:rsid w:val="00F073BD"/>
    <w:rsid w:val="00F265A6"/>
    <w:rsid w:val="00F32ADD"/>
    <w:rsid w:val="00F43CA9"/>
    <w:rsid w:val="00F508CB"/>
    <w:rsid w:val="00F54E13"/>
    <w:rsid w:val="00F55BD9"/>
    <w:rsid w:val="00F61045"/>
    <w:rsid w:val="00F62DBD"/>
    <w:rsid w:val="00F700F4"/>
    <w:rsid w:val="00F751BB"/>
    <w:rsid w:val="00F8558B"/>
    <w:rsid w:val="00F935F2"/>
    <w:rsid w:val="00FB3C79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DACCC"/>
  <w15:docId w15:val="{65F907AD-62FA-4880-ABFF-08017106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paragraph" w:customStyle="1" w:styleId="TableContents">
    <w:name w:val="Table Contents"/>
    <w:basedOn w:val="Normal"/>
    <w:rsid w:val="008C74AD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customStyle="1" w:styleId="HangingIndent">
    <w:name w:val="Hanging Indent"/>
    <w:basedOn w:val="Normal"/>
    <w:rsid w:val="00251153"/>
    <w:pPr>
      <w:widowControl w:val="0"/>
      <w:suppressAutoHyphens/>
      <w:spacing w:after="0" w:line="240" w:lineRule="auto"/>
      <w:ind w:left="340" w:hanging="340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B0B10000</Template>
  <TotalTime>47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FRASER-JONES Laura [Rossmoyne Senior High School]</cp:lastModifiedBy>
  <cp:revision>11</cp:revision>
  <cp:lastPrinted>2018-07-25T02:17:00Z</cp:lastPrinted>
  <dcterms:created xsi:type="dcterms:W3CDTF">2018-07-25T01:56:00Z</dcterms:created>
  <dcterms:modified xsi:type="dcterms:W3CDTF">2018-07-27T00:41:00Z</dcterms:modified>
</cp:coreProperties>
</file>