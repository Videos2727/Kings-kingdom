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4"/>
        <w:gridCol w:w="3191"/>
        <w:gridCol w:w="2773"/>
        <w:gridCol w:w="2438"/>
      </w:tblGrid>
      <w:tr w:rsidR="009D3470" w:rsidTr="005B7872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4A807485" wp14:editId="3D02EBC8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3470" w:rsidRPr="005B7872" w:rsidRDefault="009D3470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9D3470" w:rsidRPr="005B7872" w:rsidRDefault="00DF57C6" w:rsidP="00885AA9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>
              <w:rPr>
                <w:rFonts w:ascii="Arial" w:hAnsi="Arial" w:cs="Arial"/>
                <w:b/>
                <w:sz w:val="40"/>
                <w:szCs w:val="44"/>
              </w:rPr>
              <w:t xml:space="preserve">EPW </w:t>
            </w:r>
            <w:r w:rsidR="00AD71C3">
              <w:rPr>
                <w:rFonts w:ascii="Arial" w:hAnsi="Arial" w:cs="Arial"/>
                <w:b/>
                <w:sz w:val="40"/>
                <w:szCs w:val="44"/>
              </w:rPr>
              <w:t>3 – SEMESTER 2</w:t>
            </w:r>
            <w:r w:rsidR="009D3470" w:rsidRPr="005B7872">
              <w:rPr>
                <w:rFonts w:ascii="Arial" w:hAnsi="Arial" w:cs="Arial"/>
                <w:b/>
                <w:sz w:val="40"/>
                <w:szCs w:val="44"/>
              </w:rPr>
              <w:t xml:space="preserve"> 2018</w:t>
            </w:r>
          </w:p>
          <w:p w:rsidR="009D3470" w:rsidRPr="00385DB6" w:rsidRDefault="00AD71C3" w:rsidP="00885AA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36"/>
                <w:szCs w:val="44"/>
              </w:rPr>
              <w:t xml:space="preserve">Binary Numbers 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3470" w:rsidRPr="00E266C8" w:rsidRDefault="009D3470" w:rsidP="009D347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661312" behindDoc="0" locked="0" layoutInCell="1" allowOverlap="1" wp14:anchorId="341C2CDA" wp14:editId="37F16ED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B7872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71291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 xml:space="preserve"> Name: ___</w:t>
            </w:r>
            <w:r w:rsidR="00571291">
              <w:rPr>
                <w:b/>
                <w:bCs/>
                <w:color w:val="FF0000"/>
                <w:sz w:val="24"/>
                <w:szCs w:val="24"/>
                <w:u w:val="single"/>
              </w:rPr>
              <w:t>Solutions</w:t>
            </w:r>
            <w:r w:rsidRPr="00794CC7">
              <w:rPr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B7872" w:rsidRPr="00794CC7" w:rsidRDefault="005B7872" w:rsidP="005B7872">
            <w:pPr>
              <w:rPr>
                <w:b/>
                <w:bCs/>
                <w:sz w:val="24"/>
                <w:szCs w:val="24"/>
              </w:rPr>
            </w:pPr>
            <w:r w:rsidRPr="00794CC7">
              <w:rPr>
                <w:b/>
                <w:bCs/>
                <w:sz w:val="24"/>
                <w:szCs w:val="24"/>
              </w:rPr>
              <w:t>Teacher: _________________________</w:t>
            </w:r>
          </w:p>
        </w:tc>
      </w:tr>
      <w:tr w:rsidR="00AD71C3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AD71C3" w:rsidRPr="00AD71C3" w:rsidRDefault="00AD71C3" w:rsidP="00AD71C3">
            <w:pPr>
              <w:rPr>
                <w:i/>
                <w:sz w:val="24"/>
                <w:szCs w:val="20"/>
              </w:rPr>
            </w:pPr>
            <w:r w:rsidRPr="00AD71C3">
              <w:rPr>
                <w:b/>
                <w:sz w:val="24"/>
                <w:szCs w:val="20"/>
              </w:rPr>
              <w:t xml:space="preserve">EPW weighting: </w:t>
            </w:r>
            <w:r w:rsidRPr="00AD71C3">
              <w:rPr>
                <w:i/>
                <w:sz w:val="24"/>
                <w:szCs w:val="20"/>
              </w:rPr>
              <w:t>5% of the year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AD71C3" w:rsidRPr="00AD71C3" w:rsidRDefault="00AD71C3" w:rsidP="0030100C">
            <w:pPr>
              <w:tabs>
                <w:tab w:val="left" w:pos="3960"/>
              </w:tabs>
              <w:spacing w:before="240"/>
              <w:rPr>
                <w:b/>
                <w:sz w:val="24"/>
                <w:szCs w:val="20"/>
              </w:rPr>
            </w:pPr>
            <w:r w:rsidRPr="00AD71C3">
              <w:rPr>
                <w:b/>
                <w:bCs/>
                <w:sz w:val="24"/>
                <w:szCs w:val="20"/>
              </w:rPr>
              <w:t xml:space="preserve">Mark: </w:t>
            </w:r>
            <w:r w:rsidRPr="00AD71C3">
              <w:rPr>
                <w:i/>
                <w:sz w:val="24"/>
                <w:szCs w:val="20"/>
              </w:rPr>
              <w:t>__</w:t>
            </w:r>
            <w:r w:rsidRPr="00AD71C3">
              <w:rPr>
                <w:i/>
                <w:sz w:val="24"/>
                <w:szCs w:val="20"/>
                <w:u w:val="single"/>
              </w:rPr>
              <w:t>____</w:t>
            </w:r>
            <w:r w:rsidR="00C77FBA">
              <w:rPr>
                <w:i/>
                <w:sz w:val="24"/>
                <w:szCs w:val="20"/>
              </w:rPr>
              <w:t>__/</w:t>
            </w:r>
            <w:r w:rsidR="00EB136A">
              <w:rPr>
                <w:b/>
                <w:sz w:val="24"/>
                <w:szCs w:val="20"/>
              </w:rPr>
              <w:t>36</w:t>
            </w:r>
          </w:p>
        </w:tc>
      </w:tr>
      <w:tr w:rsidR="00AD71C3" w:rsidRPr="00EF6B97" w:rsidTr="00AD71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323"/>
        </w:trPr>
        <w:tc>
          <w:tcPr>
            <w:tcW w:w="2508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AD71C3" w:rsidRPr="00AD71C3" w:rsidRDefault="00AD71C3" w:rsidP="00A75951">
            <w:pPr>
              <w:rPr>
                <w:b/>
                <w:sz w:val="24"/>
              </w:rPr>
            </w:pPr>
            <w:r w:rsidRPr="00AD71C3">
              <w:rPr>
                <w:b/>
                <w:sz w:val="24"/>
                <w:szCs w:val="20"/>
              </w:rPr>
              <w:t xml:space="preserve">Time: </w:t>
            </w:r>
            <w:r w:rsidR="00EB136A">
              <w:rPr>
                <w:sz w:val="24"/>
                <w:szCs w:val="20"/>
              </w:rPr>
              <w:t>45</w:t>
            </w:r>
            <w:r w:rsidRPr="00AD71C3">
              <w:rPr>
                <w:sz w:val="24"/>
                <w:szCs w:val="20"/>
              </w:rPr>
              <w:t xml:space="preserve"> mins</w:t>
            </w:r>
          </w:p>
        </w:tc>
        <w:tc>
          <w:tcPr>
            <w:tcW w:w="2492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AD71C3" w:rsidRPr="00AD71C3" w:rsidRDefault="00AD71C3" w:rsidP="00AD71C3">
            <w:pPr>
              <w:tabs>
                <w:tab w:val="left" w:pos="3960"/>
              </w:tabs>
              <w:rPr>
                <w:b/>
                <w:sz w:val="24"/>
              </w:rPr>
            </w:pPr>
            <w:r w:rsidRPr="00AD71C3">
              <w:rPr>
                <w:b/>
                <w:sz w:val="24"/>
                <w:szCs w:val="20"/>
              </w:rPr>
              <w:t xml:space="preserve">Equipment: </w:t>
            </w:r>
            <w:r w:rsidRPr="00AD71C3">
              <w:rPr>
                <w:sz w:val="24"/>
                <w:szCs w:val="20"/>
              </w:rPr>
              <w:t>Ruler, Scientific Calculator</w:t>
            </w:r>
          </w:p>
        </w:tc>
      </w:tr>
    </w:tbl>
    <w:p w:rsidR="00A31953" w:rsidRDefault="00B36266" w:rsidP="00A31953">
      <w:pPr>
        <w:spacing w:before="120" w:after="0"/>
        <w:rPr>
          <w:rFonts w:ascii="Bookman Old Style" w:hAnsi="Bookman Old Style"/>
          <w:sz w:val="32"/>
          <w:szCs w:val="40"/>
        </w:rPr>
      </w:pPr>
      <w:r w:rsidRPr="00613914">
        <w:rPr>
          <w:rFonts w:ascii="Bookman Old Style" w:hAnsi="Bookman Old Style"/>
          <w:sz w:val="32"/>
          <w:szCs w:val="40"/>
        </w:rPr>
        <w:t>PART B – Validation</w:t>
      </w:r>
    </w:p>
    <w:p w:rsidR="005D3E03" w:rsidRPr="005D3E03" w:rsidRDefault="007D6896" w:rsidP="005D3E03">
      <w:pPr>
        <w:spacing w:before="120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>All working must be shown to gain full marks</w:t>
      </w:r>
      <w:r w:rsidR="005D3E03" w:rsidRPr="005D3E03">
        <w:rPr>
          <w:rFonts w:asciiTheme="minorHAnsi" w:hAnsiTheme="minorHAnsi" w:cstheme="minorHAnsi"/>
          <w:sz w:val="28"/>
          <w:szCs w:val="40"/>
        </w:rPr>
        <w:t>.</w:t>
      </w:r>
    </w:p>
    <w:p w:rsidR="0077149B" w:rsidRDefault="0077149B" w:rsidP="00AD71C3">
      <w:pPr>
        <w:pStyle w:val="ListParagraph"/>
        <w:numPr>
          <w:ilvl w:val="0"/>
          <w:numId w:val="22"/>
        </w:numPr>
        <w:tabs>
          <w:tab w:val="right" w:pos="9356"/>
        </w:tabs>
        <w:ind w:left="426" w:right="566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[</w:t>
      </w:r>
      <w:r w:rsidR="002E4A71">
        <w:rPr>
          <w:rFonts w:asciiTheme="minorHAnsi" w:hAnsiTheme="minorHAnsi" w:cstheme="minorHAnsi"/>
          <w:b/>
          <w:sz w:val="24"/>
          <w:szCs w:val="24"/>
        </w:rPr>
        <w:t>6</w:t>
      </w:r>
      <w:r>
        <w:rPr>
          <w:rFonts w:asciiTheme="minorHAnsi" w:hAnsiTheme="minorHAnsi" w:cstheme="minorHAnsi"/>
          <w:b/>
          <w:sz w:val="24"/>
          <w:szCs w:val="24"/>
        </w:rPr>
        <w:t xml:space="preserve"> marks: </w:t>
      </w:r>
      <w:r w:rsidR="002E4A71">
        <w:rPr>
          <w:rFonts w:asciiTheme="minorHAnsi" w:hAnsiTheme="minorHAnsi" w:cstheme="minorHAnsi"/>
          <w:b/>
          <w:sz w:val="24"/>
          <w:szCs w:val="24"/>
        </w:rPr>
        <w:t>2</w:t>
      </w:r>
      <w:r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2E4A71">
        <w:rPr>
          <w:rFonts w:asciiTheme="minorHAnsi" w:hAnsiTheme="minorHAnsi" w:cstheme="minorHAnsi"/>
          <w:b/>
          <w:sz w:val="24"/>
          <w:szCs w:val="24"/>
        </w:rPr>
        <w:t>2, 2</w:t>
      </w:r>
      <w:r>
        <w:rPr>
          <w:rFonts w:asciiTheme="minorHAnsi" w:hAnsiTheme="minorHAnsi" w:cstheme="minorHAnsi"/>
          <w:b/>
          <w:sz w:val="24"/>
          <w:szCs w:val="24"/>
        </w:rPr>
        <w:t>]</w:t>
      </w:r>
    </w:p>
    <w:p w:rsidR="0077149B" w:rsidRDefault="0077149B" w:rsidP="0077149B">
      <w:pPr>
        <w:pStyle w:val="ListParagraph"/>
        <w:tabs>
          <w:tab w:val="right" w:pos="9356"/>
        </w:tabs>
        <w:ind w:left="426" w:right="56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Convert the following to base ten numbers: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7149B" w:rsidRPr="00AD71C3" w:rsidTr="002E4A71"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77149B" w:rsidRPr="00AD71C3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1101</w:t>
            </w:r>
            <w:r w:rsidRPr="00AD71C3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571291" w:rsidRDefault="00571291" w:rsidP="00571291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= 8 + 4 + 1</w:t>
            </w:r>
            <w:r w:rsidR="005D3E0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5D3E0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5D3E03" w:rsidRDefault="007A6318" w:rsidP="005D3E0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                                              = 13</w:t>
            </w:r>
            <w:r w:rsidR="005D3E0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 w:rsidR="005D3E03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2E4A71" w:rsidRDefault="002E4A71" w:rsidP="002E4A71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Pr="00AD71C3" w:rsidRDefault="002E4A71" w:rsidP="002E4A71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77149B" w:rsidRPr="00AD71C3" w:rsidTr="002E4A71">
        <w:tc>
          <w:tcPr>
            <w:tcW w:w="443" w:type="dxa"/>
          </w:tcPr>
          <w:p w:rsidR="0077149B" w:rsidRPr="00AD71C3" w:rsidRDefault="0077149B" w:rsidP="002E4A7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  <w:vAlign w:val="center"/>
          </w:tcPr>
          <w:p w:rsidR="0077149B" w:rsidRPr="00AD71C3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10100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5D3E03" w:rsidRDefault="005D3E03" w:rsidP="005D3E0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= 16 + 4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5D3E03" w:rsidRDefault="005D3E03" w:rsidP="005D3E0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                                                             = 20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77149B" w:rsidRPr="0077149B" w:rsidRDefault="0077149B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2E4A71" w:rsidRPr="00AD71C3" w:rsidTr="002E4A71">
        <w:tc>
          <w:tcPr>
            <w:tcW w:w="443" w:type="dxa"/>
          </w:tcPr>
          <w:p w:rsidR="002E4A71" w:rsidRPr="00AD71C3" w:rsidRDefault="002E4A71" w:rsidP="002E4A7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  <w:vAlign w:val="center"/>
          </w:tcPr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11110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2</w:t>
            </w:r>
          </w:p>
          <w:p w:rsidR="00694F10" w:rsidRDefault="00694F10" w:rsidP="00694F10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= 16 + 8 + 4 + 2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694F10" w:rsidRDefault="00694F10" w:rsidP="00694F10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                                                             = 30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694F10" w:rsidRDefault="00694F10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2E4A71" w:rsidRPr="002E4A71" w:rsidRDefault="002E4A71" w:rsidP="002E4A71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:rsidR="00694F10" w:rsidRDefault="00694F10" w:rsidP="00694F10">
      <w:pPr>
        <w:pStyle w:val="ListParagraph"/>
        <w:tabs>
          <w:tab w:val="right" w:pos="9356"/>
        </w:tabs>
        <w:ind w:left="426" w:right="566"/>
        <w:rPr>
          <w:rFonts w:asciiTheme="minorHAnsi" w:hAnsiTheme="minorHAnsi" w:cstheme="minorHAnsi"/>
          <w:b/>
          <w:sz w:val="24"/>
          <w:szCs w:val="24"/>
        </w:rPr>
      </w:pPr>
    </w:p>
    <w:p w:rsidR="0077149B" w:rsidRDefault="00EB136A" w:rsidP="00AD71C3">
      <w:pPr>
        <w:pStyle w:val="ListParagraph"/>
        <w:numPr>
          <w:ilvl w:val="0"/>
          <w:numId w:val="22"/>
        </w:numPr>
        <w:tabs>
          <w:tab w:val="right" w:pos="9356"/>
        </w:tabs>
        <w:ind w:left="426" w:right="566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[9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 marks: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sz w:val="24"/>
          <w:szCs w:val="24"/>
        </w:rPr>
        <w:t>3</w:t>
      </w:r>
      <w:r w:rsidR="0077149B">
        <w:rPr>
          <w:rFonts w:asciiTheme="minorHAnsi" w:hAnsiTheme="minorHAnsi" w:cstheme="minorHAnsi"/>
          <w:b/>
          <w:sz w:val="24"/>
          <w:szCs w:val="24"/>
        </w:rPr>
        <w:t>]</w:t>
      </w:r>
    </w:p>
    <w:p w:rsidR="0077149B" w:rsidRDefault="0077149B" w:rsidP="0077149B">
      <w:pPr>
        <w:pStyle w:val="ListParagraph"/>
        <w:tabs>
          <w:tab w:val="right" w:pos="9356"/>
        </w:tabs>
        <w:ind w:left="426" w:right="56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Convert the following to binary numbers: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  <w:p w:rsidR="00694F10" w:rsidRDefault="00694F10" w:rsidP="00694F10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12 = 8 + 4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694F10" w:rsidRDefault="00694F10" w:rsidP="00694F10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694F10" w:rsidRDefault="00694F10" w:rsidP="00694F10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1100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45</w:t>
            </w:r>
          </w:p>
          <w:p w:rsid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45 = 32 + 8 + 4 + 1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101101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2E4A71" w:rsidRPr="00AD71C3" w:rsidRDefault="002E4A71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149B" w:rsidRPr="00AD71C3" w:rsidTr="0077149B">
        <w:trPr>
          <w:trHeight w:val="454"/>
        </w:trPr>
        <w:tc>
          <w:tcPr>
            <w:tcW w:w="443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</w:tcPr>
          <w:p w:rsidR="0077149B" w:rsidRPr="00AD71C3" w:rsidRDefault="0077149B" w:rsidP="0077149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82</w:t>
            </w:r>
          </w:p>
          <w:p w:rsid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82 = 64 + 16 + 2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6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5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2E4A71" w:rsidRPr="007D6896" w:rsidRDefault="007D6896" w:rsidP="007D6896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1010010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</w:tc>
      </w:tr>
    </w:tbl>
    <w:p w:rsidR="00AD71C3" w:rsidRDefault="00AD71C3" w:rsidP="0077149B">
      <w:pPr>
        <w:tabs>
          <w:tab w:val="right" w:pos="9356"/>
        </w:tabs>
        <w:ind w:right="566"/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AD71C3" w:rsidRPr="00AD71C3" w:rsidTr="00AD71C3">
        <w:tc>
          <w:tcPr>
            <w:tcW w:w="443" w:type="dxa"/>
          </w:tcPr>
          <w:p w:rsidR="00AD71C3" w:rsidRPr="00AD71C3" w:rsidRDefault="003A61B4" w:rsidP="0077149B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AD71C3" w:rsidRPr="00AD71C3" w:rsidRDefault="0077149B" w:rsidP="0077149B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[2 marks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AD71C3" w:rsidRPr="00AD71C3" w:rsidTr="00AD71C3"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AD71C3" w:rsidP="00AD71C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sz w:val="24"/>
                <w:szCs w:val="24"/>
              </w:rPr>
              <w:t>Sally is completing a binary project and is looking at the number 11031 on her page. She can’t remember if it was a binary number or a normal (base ten) number. Is it possible to tell? Explain your answer</w:t>
            </w:r>
          </w:p>
        </w:tc>
      </w:tr>
      <w:tr w:rsidR="00AD71C3" w:rsidRPr="00AD71C3" w:rsidTr="00AD71C3">
        <w:trPr>
          <w:trHeight w:val="454"/>
        </w:trPr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6B1E70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Yes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</w:tc>
      </w:tr>
      <w:tr w:rsidR="00AD71C3" w:rsidRPr="00AD71C3" w:rsidTr="00AD71C3">
        <w:trPr>
          <w:trHeight w:val="454"/>
        </w:trPr>
        <w:tc>
          <w:tcPr>
            <w:tcW w:w="443" w:type="dxa"/>
            <w:shd w:val="clear" w:color="auto" w:fill="auto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Default="006B1E70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It has a 3 in it and binary numbers only use 1’s and 0’s.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77149B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77149B" w:rsidRPr="00AD71C3" w:rsidRDefault="0077149B" w:rsidP="00AD71C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D71C3" w:rsidRDefault="00AD71C3" w:rsidP="00AD71C3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  <w:sz w:val="24"/>
          <w:szCs w:val="24"/>
        </w:rPr>
      </w:pPr>
    </w:p>
    <w:p w:rsidR="00975598" w:rsidRDefault="00975598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F073BD">
        <w:rPr>
          <w:rFonts w:asciiTheme="minorHAnsi" w:hAnsiTheme="minorHAnsi" w:cstheme="minorHAnsi"/>
          <w:sz w:val="24"/>
          <w:szCs w:val="24"/>
        </w:rPr>
        <w:lastRenderedPageBreak/>
        <w:t xml:space="preserve">The </w:t>
      </w:r>
      <w:r>
        <w:rPr>
          <w:rFonts w:asciiTheme="minorHAnsi" w:hAnsiTheme="minorHAnsi" w:cstheme="minorHAnsi"/>
          <w:sz w:val="24"/>
          <w:szCs w:val="24"/>
        </w:rPr>
        <w:t>ternary system is base-3</w:t>
      </w:r>
      <w:r w:rsidRPr="00F073BD">
        <w:rPr>
          <w:rFonts w:asciiTheme="minorHAnsi" w:hAnsiTheme="minorHAnsi" w:cstheme="minorHAnsi"/>
          <w:sz w:val="24"/>
          <w:szCs w:val="24"/>
        </w:rPr>
        <w:t xml:space="preserve">, it uses </w:t>
      </w:r>
      <w:r>
        <w:rPr>
          <w:rFonts w:asciiTheme="minorHAnsi" w:hAnsiTheme="minorHAnsi" w:cstheme="minorHAnsi"/>
          <w:sz w:val="24"/>
          <w:szCs w:val="24"/>
        </w:rPr>
        <w:t>three digits 0,</w:t>
      </w:r>
      <w:r w:rsidRPr="00F073BD">
        <w:rPr>
          <w:rFonts w:asciiTheme="minorHAnsi" w:hAnsiTheme="minorHAnsi" w:cstheme="minorHAnsi"/>
          <w:sz w:val="24"/>
          <w:szCs w:val="24"/>
        </w:rPr>
        <w:t xml:space="preserve"> 1</w:t>
      </w:r>
      <w:r>
        <w:rPr>
          <w:rFonts w:asciiTheme="minorHAnsi" w:hAnsiTheme="minorHAnsi" w:cstheme="minorHAnsi"/>
          <w:sz w:val="24"/>
          <w:szCs w:val="24"/>
        </w:rPr>
        <w:t xml:space="preserve"> and 2</w:t>
      </w:r>
      <w:r w:rsidRPr="00F073BD">
        <w:rPr>
          <w:rFonts w:asciiTheme="minorHAnsi" w:hAnsiTheme="minorHAnsi" w:cstheme="minorHAnsi"/>
          <w:sz w:val="24"/>
          <w:szCs w:val="24"/>
        </w:rPr>
        <w:t xml:space="preserve"> to write numbers and each place value increases by a factor of </w:t>
      </w:r>
      <w:r>
        <w:rPr>
          <w:rFonts w:asciiTheme="minorHAnsi" w:hAnsiTheme="minorHAnsi" w:cstheme="minorHAnsi"/>
          <w:sz w:val="24"/>
          <w:szCs w:val="24"/>
        </w:rPr>
        <w:t>3</w:t>
      </w:r>
      <w:r w:rsidRPr="00F073BD">
        <w:rPr>
          <w:rFonts w:asciiTheme="minorHAnsi" w:hAnsiTheme="minorHAnsi" w:cstheme="minorHAnsi"/>
          <w:sz w:val="24"/>
          <w:szCs w:val="24"/>
        </w:rPr>
        <w:t xml:space="preserve">. To distinguish a binary number from a normal number (base ten) we write a small </w:t>
      </w:r>
      <w:r>
        <w:rPr>
          <w:rFonts w:asciiTheme="minorHAnsi" w:hAnsiTheme="minorHAnsi" w:cstheme="minorHAnsi"/>
          <w:sz w:val="24"/>
          <w:szCs w:val="24"/>
        </w:rPr>
        <w:t>3</w:t>
      </w:r>
      <w:r w:rsidRPr="00F073BD">
        <w:rPr>
          <w:rFonts w:asciiTheme="minorHAnsi" w:hAnsiTheme="minorHAnsi" w:cstheme="minorHAnsi"/>
          <w:sz w:val="24"/>
          <w:szCs w:val="24"/>
        </w:rPr>
        <w:t xml:space="preserve"> after it.</w:t>
      </w:r>
    </w:p>
    <w:p w:rsidR="000555E8" w:rsidRDefault="000555E8" w:rsidP="00975598">
      <w:pPr>
        <w:spacing w:line="360" w:lineRule="auto"/>
        <w:rPr>
          <w:rFonts w:asciiTheme="minorHAnsi" w:hAnsiTheme="minorHAnsi" w:cstheme="minorHAnsi"/>
          <w:sz w:val="24"/>
          <w:szCs w:val="18"/>
        </w:rPr>
      </w:pPr>
      <w:r>
        <w:rPr>
          <w:rFonts w:asciiTheme="minorHAnsi" w:hAnsiTheme="minorHAnsi" w:cstheme="minorHAnsi"/>
          <w:sz w:val="24"/>
          <w:szCs w:val="18"/>
        </w:rPr>
        <w:t>Example:</w:t>
      </w:r>
    </w:p>
    <w:p w:rsidR="000555E8" w:rsidRDefault="000555E8" w:rsidP="00975598">
      <w:pPr>
        <w:spacing w:line="360" w:lineRule="auto"/>
        <w:rPr>
          <w:rFonts w:asciiTheme="minorHAnsi" w:hAnsiTheme="minorHAnsi" w:cstheme="minorHAnsi"/>
          <w:sz w:val="24"/>
          <w:szCs w:val="18"/>
        </w:rPr>
      </w:pPr>
      <w:r w:rsidRPr="000555E8">
        <w:rPr>
          <w:rFonts w:asciiTheme="minorHAnsi" w:hAnsiTheme="minorHAnsi" w:cstheme="minorHAnsi"/>
          <w:sz w:val="24"/>
          <w:szCs w:val="18"/>
        </w:rPr>
        <w:t xml:space="preserve"> </w:t>
      </w:r>
      <w:r>
        <w:rPr>
          <w:rFonts w:asciiTheme="minorHAnsi" w:hAnsiTheme="minorHAnsi" w:cstheme="minorHAnsi"/>
          <w:sz w:val="24"/>
          <w:szCs w:val="18"/>
        </w:rPr>
        <w:t xml:space="preserve">We can write </w:t>
      </w:r>
      <w:r w:rsidRPr="000555E8">
        <w:rPr>
          <w:rFonts w:asciiTheme="minorHAnsi" w:hAnsiTheme="minorHAnsi" w:cstheme="minorHAnsi"/>
          <w:sz w:val="24"/>
          <w:szCs w:val="18"/>
        </w:rPr>
        <w:t>the number 1202</w:t>
      </w:r>
      <w:r>
        <w:rPr>
          <w:rFonts w:asciiTheme="minorHAnsi" w:hAnsiTheme="minorHAnsi" w:cstheme="minorHAnsi"/>
          <w:sz w:val="24"/>
          <w:szCs w:val="18"/>
          <w:vertAlign w:val="subscript"/>
        </w:rPr>
        <w:t>3</w:t>
      </w:r>
      <w:r>
        <w:rPr>
          <w:rFonts w:asciiTheme="minorHAnsi" w:hAnsiTheme="minorHAnsi" w:cstheme="minorHAnsi"/>
          <w:sz w:val="24"/>
          <w:szCs w:val="18"/>
        </w:rPr>
        <w:t xml:space="preserve"> </w:t>
      </w:r>
      <w:r w:rsidRPr="000555E8">
        <w:rPr>
          <w:rFonts w:asciiTheme="minorHAnsi" w:hAnsiTheme="minorHAnsi" w:cstheme="minorHAnsi"/>
          <w:sz w:val="24"/>
          <w:szCs w:val="18"/>
        </w:rPr>
        <w:t>as 1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3</w:t>
      </w:r>
      <w:r w:rsidRPr="000555E8">
        <w:rPr>
          <w:rFonts w:asciiTheme="minorHAnsi" w:hAnsiTheme="minorHAnsi" w:cstheme="minorHAnsi"/>
          <w:sz w:val="24"/>
          <w:szCs w:val="18"/>
        </w:rPr>
        <w:t xml:space="preserve"> + 2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2</w:t>
      </w:r>
      <w:r w:rsidRPr="000555E8">
        <w:rPr>
          <w:rFonts w:asciiTheme="minorHAnsi" w:hAnsiTheme="minorHAnsi" w:cstheme="minorHAnsi"/>
          <w:sz w:val="24"/>
          <w:szCs w:val="18"/>
        </w:rPr>
        <w:t xml:space="preserve"> + 0 x 3</w:t>
      </w:r>
      <w:r w:rsidR="006B1E70">
        <w:rPr>
          <w:rFonts w:asciiTheme="minorHAnsi" w:hAnsiTheme="minorHAnsi" w:cstheme="minorHAnsi"/>
          <w:sz w:val="24"/>
          <w:szCs w:val="18"/>
          <w:vertAlign w:val="superscript"/>
        </w:rPr>
        <w:t>1</w:t>
      </w:r>
      <w:r w:rsidRPr="000555E8">
        <w:rPr>
          <w:rFonts w:asciiTheme="minorHAnsi" w:hAnsiTheme="minorHAnsi" w:cstheme="minorHAnsi"/>
          <w:sz w:val="24"/>
          <w:szCs w:val="18"/>
        </w:rPr>
        <w:t xml:space="preserve"> + 2 x 3</w:t>
      </w:r>
      <w:r w:rsidRPr="000555E8">
        <w:rPr>
          <w:rFonts w:asciiTheme="minorHAnsi" w:hAnsiTheme="minorHAnsi" w:cstheme="minorHAnsi"/>
          <w:sz w:val="24"/>
          <w:szCs w:val="18"/>
          <w:vertAlign w:val="superscript"/>
        </w:rPr>
        <w:t>0</w:t>
      </w:r>
      <w:r w:rsidRPr="000555E8">
        <w:rPr>
          <w:rFonts w:asciiTheme="minorHAnsi" w:hAnsiTheme="minorHAnsi" w:cstheme="minorHAnsi"/>
          <w:sz w:val="24"/>
          <w:szCs w:val="18"/>
        </w:rPr>
        <w:t xml:space="preserve">. </w:t>
      </w:r>
    </w:p>
    <w:p w:rsidR="000555E8" w:rsidRPr="000555E8" w:rsidRDefault="000555E8" w:rsidP="00975598">
      <w:pPr>
        <w:spacing w:line="360" w:lineRule="auto"/>
        <w:rPr>
          <w:rFonts w:asciiTheme="minorHAnsi" w:hAnsiTheme="minorHAnsi" w:cstheme="minorHAnsi"/>
          <w:sz w:val="36"/>
          <w:szCs w:val="24"/>
        </w:rPr>
      </w:pPr>
      <w:r w:rsidRPr="000555E8">
        <w:rPr>
          <w:rFonts w:asciiTheme="minorHAnsi" w:hAnsiTheme="minorHAnsi" w:cstheme="minorHAnsi"/>
          <w:sz w:val="24"/>
          <w:szCs w:val="18"/>
        </w:rPr>
        <w:t xml:space="preserve">This is equal to 27 + </w:t>
      </w:r>
      <w:r>
        <w:rPr>
          <w:rFonts w:asciiTheme="minorHAnsi" w:hAnsiTheme="minorHAnsi" w:cstheme="minorHAnsi"/>
          <w:sz w:val="24"/>
          <w:szCs w:val="18"/>
        </w:rPr>
        <w:t xml:space="preserve">18 + 2 = 47 in our normal base </w:t>
      </w:r>
      <w:r w:rsidRPr="000555E8">
        <w:rPr>
          <w:rFonts w:asciiTheme="minorHAnsi" w:hAnsiTheme="minorHAnsi" w:cstheme="minorHAnsi"/>
          <w:sz w:val="24"/>
          <w:szCs w:val="18"/>
        </w:rPr>
        <w:t>10.</w:t>
      </w:r>
    </w:p>
    <w:p w:rsidR="00975598" w:rsidRDefault="00975598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Use your knowledge of the </w:t>
      </w:r>
      <w:r w:rsidRPr="00AD71C3">
        <w:rPr>
          <w:rFonts w:asciiTheme="minorHAnsi" w:hAnsiTheme="minorHAnsi" w:cstheme="minorHAnsi"/>
          <w:sz w:val="24"/>
          <w:szCs w:val="24"/>
        </w:rPr>
        <w:t>binary</w:t>
      </w:r>
      <w:r>
        <w:rPr>
          <w:rFonts w:asciiTheme="minorHAnsi" w:hAnsiTheme="minorHAnsi" w:cstheme="minorHAnsi"/>
          <w:sz w:val="24"/>
          <w:szCs w:val="24"/>
        </w:rPr>
        <w:t xml:space="preserve"> number system</w:t>
      </w:r>
      <w:r w:rsidRPr="00AD71C3">
        <w:rPr>
          <w:rFonts w:asciiTheme="minorHAnsi" w:hAnsiTheme="minorHAnsi" w:cstheme="minorHAnsi"/>
          <w:sz w:val="24"/>
          <w:szCs w:val="24"/>
        </w:rPr>
        <w:t xml:space="preserve"> and relate it to</w:t>
      </w:r>
      <w:r>
        <w:rPr>
          <w:rFonts w:asciiTheme="minorHAnsi" w:hAnsiTheme="minorHAnsi" w:cstheme="minorHAnsi"/>
          <w:sz w:val="24"/>
          <w:szCs w:val="24"/>
        </w:rPr>
        <w:t xml:space="preserve"> the ternary system</w:t>
      </w:r>
      <w:r w:rsidRPr="00AD71C3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</w:t>
      </w:r>
      <w:r w:rsidRPr="00AD71C3">
        <w:rPr>
          <w:rFonts w:asciiTheme="minorHAnsi" w:hAnsiTheme="minorHAnsi" w:cstheme="minorHAnsi"/>
          <w:sz w:val="24"/>
          <w:szCs w:val="24"/>
        </w:rPr>
        <w:t>base-3</w:t>
      </w:r>
      <w:r>
        <w:rPr>
          <w:rFonts w:asciiTheme="minorHAnsi" w:hAnsiTheme="minorHAnsi" w:cstheme="minorHAnsi"/>
          <w:sz w:val="24"/>
          <w:szCs w:val="24"/>
        </w:rPr>
        <w:t>) to answer the following questions</w:t>
      </w:r>
      <w:r w:rsidRPr="00AD71C3">
        <w:rPr>
          <w:rFonts w:asciiTheme="minorHAnsi" w:hAnsiTheme="minorHAnsi" w:cstheme="minorHAnsi"/>
          <w:sz w:val="24"/>
          <w:szCs w:val="24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987"/>
        <w:gridCol w:w="987"/>
        <w:gridCol w:w="987"/>
        <w:gridCol w:w="987"/>
        <w:gridCol w:w="987"/>
        <w:gridCol w:w="988"/>
        <w:gridCol w:w="988"/>
        <w:gridCol w:w="988"/>
        <w:gridCol w:w="988"/>
      </w:tblGrid>
      <w:tr w:rsidR="00F905A9" w:rsidRPr="00F073BD" w:rsidTr="00F905A9"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Index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988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F073BD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8</w:t>
            </w:r>
          </w:p>
        </w:tc>
      </w:tr>
      <w:tr w:rsidR="00F905A9" w:rsidRPr="00F073BD" w:rsidTr="00F905A9"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Value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073BD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987" w:type="dxa"/>
            <w:shd w:val="clear" w:color="auto" w:fill="auto"/>
          </w:tcPr>
          <w:p w:rsidR="00F905A9" w:rsidRPr="00F073BD" w:rsidRDefault="00F905A9" w:rsidP="00F905A9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987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27</w:t>
            </w:r>
          </w:p>
        </w:tc>
        <w:tc>
          <w:tcPr>
            <w:tcW w:w="987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81</w:t>
            </w:r>
          </w:p>
        </w:tc>
        <w:tc>
          <w:tcPr>
            <w:tcW w:w="988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243</w:t>
            </w:r>
          </w:p>
        </w:tc>
        <w:tc>
          <w:tcPr>
            <w:tcW w:w="988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729</w:t>
            </w:r>
          </w:p>
        </w:tc>
        <w:tc>
          <w:tcPr>
            <w:tcW w:w="988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2187</w:t>
            </w:r>
          </w:p>
        </w:tc>
        <w:tc>
          <w:tcPr>
            <w:tcW w:w="988" w:type="dxa"/>
            <w:shd w:val="clear" w:color="auto" w:fill="auto"/>
          </w:tcPr>
          <w:p w:rsidR="00F905A9" w:rsidRPr="006B1E70" w:rsidRDefault="006B1E70" w:rsidP="00F905A9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6561</w:t>
            </w:r>
          </w:p>
        </w:tc>
      </w:tr>
    </w:tbl>
    <w:p w:rsidR="00F905A9" w:rsidRPr="00AD71C3" w:rsidRDefault="00F905A9" w:rsidP="00975598">
      <w:pPr>
        <w:spacing w:line="36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AD71C3" w:rsidRPr="00AD71C3" w:rsidTr="003A61B4">
        <w:tc>
          <w:tcPr>
            <w:tcW w:w="443" w:type="dxa"/>
          </w:tcPr>
          <w:p w:rsidR="00AD71C3" w:rsidRPr="00AD71C3" w:rsidRDefault="003A61B4" w:rsidP="0077149B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AD71C3" w:rsidRPr="00AD71C3" w:rsidRDefault="000555E8" w:rsidP="0030100C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  <w:r w:rsidR="0077149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marks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: 2</w:t>
            </w:r>
            <w:r w:rsidR="00B825C2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="00AD71C3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AD71C3" w:rsidRPr="00AD71C3" w:rsidTr="003A61B4">
        <w:tc>
          <w:tcPr>
            <w:tcW w:w="443" w:type="dxa"/>
          </w:tcPr>
          <w:p w:rsidR="00AD71C3" w:rsidRPr="00AD71C3" w:rsidRDefault="00AD71C3" w:rsidP="00AD71C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</w:tcPr>
          <w:p w:rsidR="00AD71C3" w:rsidRPr="00AD71C3" w:rsidRDefault="00975598" w:rsidP="00AD71C3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Convert the following to base ten numbers:</w:t>
            </w:r>
          </w:p>
        </w:tc>
      </w:tr>
      <w:tr w:rsidR="00975598" w:rsidRPr="00AD71C3" w:rsidTr="003A61B4">
        <w:tc>
          <w:tcPr>
            <w:tcW w:w="443" w:type="dxa"/>
          </w:tcPr>
          <w:p w:rsidR="00975598" w:rsidRPr="00AD71C3" w:rsidRDefault="00975598" w:rsidP="009755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</w:tcPr>
          <w:p w:rsidR="00975598" w:rsidRPr="00975598" w:rsidRDefault="00B825C2" w:rsidP="00975598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  <w:r w:rsidR="00975598" w:rsidRPr="00975598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="00975598" w:rsidRPr="00975598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3</w:t>
            </w:r>
          </w:p>
          <w:p w:rsidR="0030100C" w:rsidRDefault="002C6244" w:rsidP="00975598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</w:t>
            </w:r>
            <w:r w:rsidR="006B1E70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3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1</w:t>
            </w:r>
            <w:r w:rsidR="006B1E70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+ 2 x 3</w:t>
            </w:r>
            <w:r w:rsidR="006B1E70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= 3 + 2 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975598" w:rsidRPr="00975598" w:rsidRDefault="002C6244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                       = 5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</w:tc>
      </w:tr>
      <w:tr w:rsidR="00975598" w:rsidRPr="0077149B" w:rsidTr="003A61B4">
        <w:tc>
          <w:tcPr>
            <w:tcW w:w="443" w:type="dxa"/>
          </w:tcPr>
          <w:p w:rsidR="00975598" w:rsidRPr="00AD71C3" w:rsidRDefault="00975598" w:rsidP="0097559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</w:tcPr>
          <w:p w:rsidR="00B825C2" w:rsidRPr="00975598" w:rsidRDefault="00B825C2" w:rsidP="00B825C2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</w:pPr>
            <w:r w:rsidRPr="00975598">
              <w:rPr>
                <w:rFonts w:asciiTheme="minorHAnsi" w:hAnsiTheme="minorHAnsi" w:cstheme="minorHAnsi"/>
                <w:b/>
                <w:sz w:val="24"/>
                <w:szCs w:val="24"/>
              </w:rPr>
              <w:t>1002</w:t>
            </w:r>
            <w:r w:rsidRPr="00975598">
              <w:rPr>
                <w:rFonts w:asciiTheme="minorHAnsi" w:hAnsiTheme="minorHAnsi" w:cstheme="minorHAnsi"/>
                <w:b/>
                <w:sz w:val="24"/>
                <w:szCs w:val="24"/>
                <w:vertAlign w:val="subscript"/>
              </w:rPr>
              <w:t>3</w:t>
            </w:r>
          </w:p>
          <w:p w:rsidR="002C6244" w:rsidRDefault="00E31B42" w:rsidP="002C6244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3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+ 0</w:t>
            </w:r>
            <w:r w:rsidR="002C6244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3</w:t>
            </w:r>
            <w:r w:rsid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2</w:t>
            </w:r>
            <w:r w:rsid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0</w:t>
            </w:r>
            <w:r w:rsidR="002C6244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3</w:t>
            </w:r>
            <w:r w:rsidR="002C6244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1</w:t>
            </w:r>
            <w:r w:rsidR="002C6244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+ 2 x 3</w:t>
            </w:r>
            <w:r w:rsidR="002C6244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0</w:t>
            </w:r>
            <w:r w:rsid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=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27 + </w:t>
            </w:r>
            <w:r w:rsid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2 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975598" w:rsidRPr="00975598" w:rsidRDefault="002C6244" w:rsidP="00975598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                       = </w:t>
            </w:r>
            <w:r w:rsidR="00E31B4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29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 w:rsidR="00291A84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</w:tc>
      </w:tr>
    </w:tbl>
    <w:p w:rsidR="00AD71C3" w:rsidRDefault="00AD71C3" w:rsidP="00874A73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10105" w:type="dxa"/>
            <w:vAlign w:val="center"/>
          </w:tcPr>
          <w:p w:rsidR="003A61B4" w:rsidRPr="00AD71C3" w:rsidRDefault="000555E8" w:rsidP="00EB136A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9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marks: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0100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, </w:t>
            </w:r>
            <w:r w:rsidR="00EB136A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="003A61B4"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]</w:t>
            </w:r>
          </w:p>
        </w:tc>
      </w:tr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  <w:vAlign w:val="center"/>
          </w:tcPr>
          <w:p w:rsidR="003A61B4" w:rsidRPr="00DC25EC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Convert the following</w:t>
            </w:r>
            <w:r w:rsidR="00A75951">
              <w:rPr>
                <w:rFonts w:asciiTheme="minorHAnsi" w:hAnsiTheme="minorHAnsi" w:cstheme="minorHAnsi"/>
                <w:sz w:val="24"/>
                <w:szCs w:val="24"/>
              </w:rPr>
              <w:t xml:space="preserve"> base ten numbers</w:t>
            </w: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 xml:space="preserve"> to ternary numbers:</w:t>
            </w:r>
          </w:p>
        </w:tc>
      </w:tr>
      <w:tr w:rsidR="003A61B4" w:rsidRPr="00AD71C3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3A61B4" w:rsidRPr="00DC25EC" w:rsidRDefault="000555E8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36</w:t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36 = 27 + 9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 x 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3A61B4" w:rsidRPr="003A61B4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1100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</w:tc>
      </w:tr>
      <w:tr w:rsidR="003A61B4" w:rsidRPr="0077149B" w:rsidTr="003A61B4">
        <w:tc>
          <w:tcPr>
            <w:tcW w:w="443" w:type="dxa"/>
          </w:tcPr>
          <w:p w:rsidR="003A61B4" w:rsidRPr="00AD71C3" w:rsidRDefault="003A61B4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D71C3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b)</w:t>
            </w:r>
          </w:p>
        </w:tc>
        <w:tc>
          <w:tcPr>
            <w:tcW w:w="10105" w:type="dxa"/>
            <w:vAlign w:val="center"/>
          </w:tcPr>
          <w:p w:rsidR="003A61B4" w:rsidRPr="00DC25EC" w:rsidRDefault="000555E8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C25EC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50 = 27 + 18 + 3 + 2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 x 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3A61B4" w:rsidRPr="003A61B4" w:rsidRDefault="00874A73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1212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3A61B4" w:rsidRPr="003A61B4" w:rsidRDefault="003A61B4" w:rsidP="003A61B4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30100C" w:rsidRPr="0077149B" w:rsidTr="003A61B4">
        <w:tc>
          <w:tcPr>
            <w:tcW w:w="443" w:type="dxa"/>
          </w:tcPr>
          <w:p w:rsidR="0030100C" w:rsidRPr="00AD71C3" w:rsidRDefault="0030100C" w:rsidP="003A61B4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10105" w:type="dxa"/>
            <w:vAlign w:val="center"/>
          </w:tcPr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102</w:t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102 = 81 + 18 + 3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874A73" w:rsidRDefault="00874A73" w:rsidP="00874A73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= 1 x 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+ 0 x 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+ 2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+ 1 x 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 xml:space="preserve">1 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0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3</w:t>
            </w:r>
            <w:r w:rsidRPr="008636AA"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30100C" w:rsidRDefault="00874A73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= 10210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30100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0100C" w:rsidRPr="00DC25EC" w:rsidRDefault="0030100C" w:rsidP="003A61B4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DC25EC" w:rsidRPr="00B531E4" w:rsidRDefault="00DC25EC" w:rsidP="00DC25EC">
      <w:pPr>
        <w:pStyle w:val="NormalWeb"/>
        <w:rPr>
          <w:rFonts w:asciiTheme="minorHAnsi" w:hAnsiTheme="minorHAnsi" w:cstheme="minorHAnsi"/>
        </w:rPr>
      </w:pPr>
      <w:r w:rsidRPr="00B531E4">
        <w:rPr>
          <w:rFonts w:asciiTheme="minorHAnsi" w:hAnsiTheme="minorHAnsi" w:cstheme="minorHAnsi"/>
        </w:rPr>
        <w:t>A Hexadecimal Number is</w:t>
      </w:r>
      <w:r w:rsidR="00A75951" w:rsidRPr="00B531E4">
        <w:rPr>
          <w:rFonts w:asciiTheme="minorHAnsi" w:hAnsiTheme="minorHAnsi" w:cstheme="minorHAnsi"/>
        </w:rPr>
        <w:t xml:space="preserve"> a</w:t>
      </w:r>
      <w:r w:rsidRPr="00B531E4">
        <w:rPr>
          <w:rFonts w:asciiTheme="minorHAnsi" w:hAnsiTheme="minorHAnsi" w:cstheme="minorHAnsi"/>
        </w:rPr>
        <w:t xml:space="preserve"> base</w:t>
      </w:r>
      <w:r w:rsidR="00A75951" w:rsidRPr="00B531E4">
        <w:rPr>
          <w:rFonts w:asciiTheme="minorHAnsi" w:hAnsiTheme="minorHAnsi" w:cstheme="minorHAnsi"/>
        </w:rPr>
        <w:t xml:space="preserve"> 16</w:t>
      </w:r>
      <w:r w:rsidRPr="00B531E4">
        <w:rPr>
          <w:rFonts w:asciiTheme="minorHAnsi" w:hAnsiTheme="minorHAnsi" w:cstheme="minorHAnsi"/>
        </w:rPr>
        <w:t xml:space="preserve"> number</w:t>
      </w:r>
      <w:r w:rsidRPr="00B531E4">
        <w:rPr>
          <w:rFonts w:asciiTheme="minorHAnsi" w:hAnsiTheme="minorHAnsi" w:cstheme="minorHAnsi"/>
          <w:bCs/>
        </w:rPr>
        <w:t xml:space="preserve">. </w:t>
      </w:r>
      <w:r w:rsidRPr="00B531E4">
        <w:rPr>
          <w:rFonts w:asciiTheme="minorHAnsi" w:hAnsiTheme="minorHAnsi" w:cstheme="minorHAnsi"/>
        </w:rPr>
        <w:t xml:space="preserve">There are </w:t>
      </w:r>
      <w:r w:rsidRPr="00B531E4">
        <w:rPr>
          <w:rFonts w:asciiTheme="minorHAnsi" w:hAnsiTheme="minorHAnsi" w:cstheme="minorHAnsi"/>
          <w:bCs/>
        </w:rPr>
        <w:t>16</w:t>
      </w:r>
      <w:r w:rsidR="00A75951" w:rsidRPr="00B531E4">
        <w:rPr>
          <w:rFonts w:asciiTheme="minorHAnsi" w:hAnsiTheme="minorHAnsi" w:cstheme="minorHAnsi"/>
        </w:rPr>
        <w:t xml:space="preserve"> Hexadecimal digits. </w:t>
      </w:r>
    </w:p>
    <w:tbl>
      <w:tblPr>
        <w:tblW w:w="45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39"/>
        <w:gridCol w:w="439"/>
        <w:gridCol w:w="439"/>
        <w:gridCol w:w="439"/>
        <w:gridCol w:w="439"/>
        <w:gridCol w:w="439"/>
        <w:gridCol w:w="439"/>
        <w:gridCol w:w="438"/>
        <w:gridCol w:w="438"/>
        <w:gridCol w:w="438"/>
        <w:gridCol w:w="438"/>
        <w:gridCol w:w="438"/>
        <w:gridCol w:w="438"/>
        <w:gridCol w:w="438"/>
        <w:gridCol w:w="438"/>
        <w:gridCol w:w="453"/>
      </w:tblGrid>
      <w:tr w:rsidR="00DC25EC" w:rsidRPr="00B531E4" w:rsidTr="00DC25E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  <w:t>Hexadecimal: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F</w:t>
            </w:r>
          </w:p>
        </w:tc>
      </w:tr>
      <w:tr w:rsidR="00DC25EC" w:rsidRPr="00B531E4" w:rsidTr="00DC25EC">
        <w:trPr>
          <w:tblCellSpacing w:w="15" w:type="dxa"/>
          <w:jc w:val="center"/>
        </w:trPr>
        <w:tc>
          <w:tcPr>
            <w:tcW w:w="1800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en-AU"/>
              </w:rPr>
              <w:t>Decimal: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0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3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4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5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7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9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10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11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12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13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14</w:t>
            </w:r>
          </w:p>
        </w:tc>
        <w:tc>
          <w:tcPr>
            <w:tcW w:w="315" w:type="dxa"/>
            <w:vAlign w:val="center"/>
            <w:hideMark/>
          </w:tcPr>
          <w:p w:rsidR="00DC25EC" w:rsidRPr="00B531E4" w:rsidRDefault="00DC25EC" w:rsidP="00DC25E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</w:pPr>
            <w:r w:rsidRPr="00B531E4">
              <w:rPr>
                <w:rFonts w:asciiTheme="minorHAnsi" w:eastAsia="Times New Roman" w:hAnsiTheme="minorHAnsi" w:cstheme="minorHAnsi"/>
                <w:sz w:val="24"/>
                <w:szCs w:val="24"/>
                <w:lang w:eastAsia="en-AU"/>
              </w:rPr>
              <w:t>15</w:t>
            </w:r>
          </w:p>
        </w:tc>
      </w:tr>
    </w:tbl>
    <w:p w:rsidR="00DC25EC" w:rsidRPr="00B531E4" w:rsidRDefault="00DC25EC" w:rsidP="00DC25EC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n-AU"/>
        </w:rPr>
      </w:pPr>
      <w:r w:rsidRPr="00B531E4">
        <w:rPr>
          <w:rFonts w:asciiTheme="minorHAnsi" w:eastAsia="Times New Roman" w:hAnsiTheme="minorHAnsi" w:cstheme="minorHAnsi"/>
          <w:sz w:val="24"/>
          <w:szCs w:val="24"/>
          <w:lang w:eastAsia="en-AU"/>
        </w:rPr>
        <w:t xml:space="preserve">So a single Hexadecimal digit can show 16 different values instead of the normal 10. </w:t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0105" w:type="dxa"/>
            <w:vAlign w:val="center"/>
          </w:tcPr>
          <w:p w:rsidR="00DC25EC" w:rsidRPr="00B531E4" w:rsidRDefault="0030100C" w:rsidP="00DC25EC">
            <w:pPr>
              <w:spacing w:after="0"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[6 marks: 3</w:t>
            </w:r>
            <w:r w:rsidR="00DC25EC"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, 3]</w:t>
            </w: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0105" w:type="dxa"/>
            <w:vAlign w:val="center"/>
          </w:tcPr>
          <w:p w:rsidR="00DC25EC" w:rsidRPr="00B531E4" w:rsidRDefault="00DC25EC" w:rsidP="00DC25EC">
            <w:pPr>
              <w:spacing w:after="0"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sz w:val="24"/>
                <w:szCs w:val="24"/>
              </w:rPr>
              <w:t>Convert the following:</w:t>
            </w: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10105" w:type="dxa"/>
            <w:vAlign w:val="center"/>
          </w:tcPr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  <w:r w:rsidRPr="00B531E4">
              <w:rPr>
                <w:rFonts w:cs="Calibri"/>
                <w:sz w:val="24"/>
                <w:szCs w:val="24"/>
              </w:rPr>
              <w:t>hexadecimal number "D1CE"</w:t>
            </w:r>
            <w:r w:rsidR="00A75951" w:rsidRPr="00B531E4">
              <w:rPr>
                <w:rFonts w:cs="Calibri"/>
                <w:sz w:val="24"/>
                <w:szCs w:val="24"/>
              </w:rPr>
              <w:t xml:space="preserve"> to base ten.</w:t>
            </w:r>
          </w:p>
          <w:p w:rsidR="001A6C6C" w:rsidRDefault="001A6C6C" w:rsidP="001A6C6C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D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3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+ 1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2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C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1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E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=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13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3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+ 1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2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12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1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14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="00147B62"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0</w:t>
            </w:r>
            <w:r w:rsidR="00147B62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DC25EC" w:rsidRPr="00B531E4" w:rsidRDefault="00147B62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                                                              = 53 710</w:t>
            </w:r>
            <w:r w:rsidR="001A6C6C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 w:rsidR="001A6C6C"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DC25EC" w:rsidRPr="00B531E4" w:rsidTr="00DC25EC">
        <w:tc>
          <w:tcPr>
            <w:tcW w:w="443" w:type="dxa"/>
          </w:tcPr>
          <w:p w:rsidR="00DC25EC" w:rsidRPr="00B531E4" w:rsidRDefault="00DC25EC" w:rsidP="00DC25E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531E4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10105" w:type="dxa"/>
            <w:vAlign w:val="center"/>
          </w:tcPr>
          <w:p w:rsidR="00DC25EC" w:rsidRPr="00B531E4" w:rsidRDefault="00A75951" w:rsidP="00DC25EC">
            <w:pPr>
              <w:spacing w:after="0" w:line="360" w:lineRule="auto"/>
              <w:rPr>
                <w:rFonts w:cs="Calibri"/>
                <w:sz w:val="24"/>
                <w:szCs w:val="24"/>
              </w:rPr>
            </w:pPr>
            <w:r w:rsidRPr="00B531E4">
              <w:rPr>
                <w:rFonts w:cs="Calibri"/>
                <w:sz w:val="24"/>
                <w:szCs w:val="24"/>
              </w:rPr>
              <w:t xml:space="preserve">The base ten number </w:t>
            </w:r>
            <w:r w:rsidR="00DC25EC" w:rsidRPr="00B531E4">
              <w:rPr>
                <w:rFonts w:cs="Calibri"/>
                <w:sz w:val="24"/>
                <w:szCs w:val="24"/>
              </w:rPr>
              <w:t>95 to</w:t>
            </w:r>
            <w:r w:rsidR="00147B62">
              <w:rPr>
                <w:rFonts w:cs="Calibri"/>
                <w:sz w:val="24"/>
                <w:szCs w:val="24"/>
              </w:rPr>
              <w:t xml:space="preserve"> a </w:t>
            </w:r>
            <w:r w:rsidR="00DC25EC" w:rsidRPr="00B531E4">
              <w:rPr>
                <w:rFonts w:cs="Calibri"/>
                <w:sz w:val="24"/>
                <w:szCs w:val="24"/>
              </w:rPr>
              <w:t>hexadecimal</w:t>
            </w:r>
            <w:r w:rsidR="00147B62">
              <w:rPr>
                <w:rFonts w:cs="Calibri"/>
                <w:sz w:val="24"/>
                <w:szCs w:val="24"/>
              </w:rPr>
              <w:t xml:space="preserve"> number</w:t>
            </w:r>
            <w:r w:rsidR="00DC25EC" w:rsidRPr="00B531E4">
              <w:rPr>
                <w:rFonts w:cs="Calibri"/>
                <w:sz w:val="24"/>
                <w:szCs w:val="24"/>
              </w:rPr>
              <w:t>.</w:t>
            </w:r>
          </w:p>
          <w:p w:rsidR="00147B62" w:rsidRDefault="00147B62" w:rsidP="00147B62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>95 = 80 + 15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147B62" w:rsidRDefault="00147B62" w:rsidP="00147B62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= 80 + F</w:t>
            </w:r>
          </w:p>
          <w:p w:rsidR="00147B62" w:rsidRDefault="00147B62" w:rsidP="00147B62">
            <w:pPr>
              <w:spacing w:line="360" w:lineRule="auto"/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=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5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1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+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F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x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>16</w:t>
            </w:r>
            <w:r w:rsidRPr="002C6244">
              <w:rPr>
                <w:rFonts w:asciiTheme="minorHAnsi" w:hAnsiTheme="minorHAnsi" w:cstheme="minorHAnsi"/>
                <w:b/>
                <w:color w:val="FF0000"/>
                <w:sz w:val="24"/>
                <w:szCs w:val="18"/>
                <w:vertAlign w:val="superscript"/>
              </w:rPr>
              <w:t>0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</w:p>
          <w:p w:rsidR="00DC25EC" w:rsidRPr="00B531E4" w:rsidRDefault="00147B62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      = 5F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4"/>
                <w:szCs w:val="24"/>
              </w:rPr>
              <w:sym w:font="Wingdings" w:char="F0FC"/>
            </w:r>
            <w:bookmarkStart w:id="0" w:name="_GoBack"/>
            <w:bookmarkEnd w:id="0"/>
          </w:p>
          <w:p w:rsidR="00DC25EC" w:rsidRPr="00B531E4" w:rsidRDefault="00DC25EC" w:rsidP="00DC25EC">
            <w:pPr>
              <w:spacing w:after="0" w:line="360" w:lineRule="auto"/>
              <w:rPr>
                <w:rFonts w:cs="Calibri"/>
                <w:b/>
                <w:sz w:val="24"/>
                <w:szCs w:val="24"/>
              </w:rPr>
            </w:pPr>
          </w:p>
        </w:tc>
      </w:tr>
    </w:tbl>
    <w:p w:rsidR="00DC25EC" w:rsidRPr="00DC25EC" w:rsidRDefault="00DC25EC" w:rsidP="00DC25EC">
      <w:pPr>
        <w:pStyle w:val="ListParagraph"/>
        <w:spacing w:after="0"/>
        <w:ind w:left="0"/>
        <w:rPr>
          <w:sz w:val="24"/>
          <w:szCs w:val="16"/>
        </w:rPr>
      </w:pPr>
    </w:p>
    <w:p w:rsidR="00DF57C6" w:rsidRPr="003A001C" w:rsidRDefault="003A001C" w:rsidP="003A001C">
      <w:pPr>
        <w:pStyle w:val="ListParagraph"/>
        <w:spacing w:after="0"/>
        <w:ind w:left="0"/>
        <w:jc w:val="center"/>
        <w:rPr>
          <w:b/>
          <w:sz w:val="24"/>
          <w:szCs w:val="16"/>
        </w:rPr>
      </w:pPr>
      <w:r w:rsidRPr="003A001C">
        <w:rPr>
          <w:b/>
          <w:sz w:val="24"/>
          <w:szCs w:val="16"/>
        </w:rPr>
        <w:t>End of Part B</w:t>
      </w:r>
    </w:p>
    <w:sectPr w:rsidR="00DF57C6" w:rsidRPr="003A001C" w:rsidSect="002E4A71">
      <w:pgSz w:w="11906" w:h="16838"/>
      <w:pgMar w:top="567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C6C" w:rsidRDefault="001A6C6C" w:rsidP="00A15EEE">
      <w:pPr>
        <w:spacing w:after="0" w:line="240" w:lineRule="auto"/>
      </w:pPr>
      <w:r>
        <w:separator/>
      </w:r>
    </w:p>
  </w:endnote>
  <w:endnote w:type="continuationSeparator" w:id="0">
    <w:p w:rsidR="001A6C6C" w:rsidRDefault="001A6C6C" w:rsidP="00A1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MS P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C6C" w:rsidRDefault="001A6C6C" w:rsidP="00A15EEE">
      <w:pPr>
        <w:spacing w:after="0" w:line="240" w:lineRule="auto"/>
      </w:pPr>
      <w:r>
        <w:separator/>
      </w:r>
    </w:p>
  </w:footnote>
  <w:footnote w:type="continuationSeparator" w:id="0">
    <w:p w:rsidR="001A6C6C" w:rsidRDefault="001A6C6C" w:rsidP="00A15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23834"/>
    <w:multiLevelType w:val="hybridMultilevel"/>
    <w:tmpl w:val="C89EF418"/>
    <w:lvl w:ilvl="0" w:tplc="CFF204A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149B8"/>
    <w:multiLevelType w:val="hybridMultilevel"/>
    <w:tmpl w:val="D4567EAE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EE35761"/>
    <w:multiLevelType w:val="hybridMultilevel"/>
    <w:tmpl w:val="5024E0D6"/>
    <w:lvl w:ilvl="0" w:tplc="098A484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241E9"/>
    <w:multiLevelType w:val="hybridMultilevel"/>
    <w:tmpl w:val="73666ECE"/>
    <w:lvl w:ilvl="0" w:tplc="5FDE221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C1D17"/>
    <w:multiLevelType w:val="hybridMultilevel"/>
    <w:tmpl w:val="43EAE370"/>
    <w:lvl w:ilvl="0" w:tplc="F68C1D90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C062E"/>
    <w:multiLevelType w:val="hybridMultilevel"/>
    <w:tmpl w:val="C0261C8E"/>
    <w:lvl w:ilvl="0" w:tplc="D0E218D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B523A"/>
    <w:multiLevelType w:val="hybridMultilevel"/>
    <w:tmpl w:val="74125640"/>
    <w:lvl w:ilvl="0" w:tplc="33C69906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DD67794"/>
    <w:multiLevelType w:val="hybridMultilevel"/>
    <w:tmpl w:val="E6C0E5C2"/>
    <w:lvl w:ilvl="0" w:tplc="D03641D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F59BF"/>
    <w:multiLevelType w:val="hybridMultilevel"/>
    <w:tmpl w:val="B0902CB0"/>
    <w:lvl w:ilvl="0" w:tplc="BFACB24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A7302"/>
    <w:multiLevelType w:val="hybridMultilevel"/>
    <w:tmpl w:val="04EC2808"/>
    <w:lvl w:ilvl="0" w:tplc="3862851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43CA8"/>
    <w:multiLevelType w:val="hybridMultilevel"/>
    <w:tmpl w:val="DA928FBA"/>
    <w:lvl w:ilvl="0" w:tplc="43104D9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A0A47"/>
    <w:multiLevelType w:val="hybridMultilevel"/>
    <w:tmpl w:val="B47A1BD0"/>
    <w:lvl w:ilvl="0" w:tplc="6D8649F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347CA"/>
    <w:multiLevelType w:val="hybridMultilevel"/>
    <w:tmpl w:val="8034E710"/>
    <w:lvl w:ilvl="0" w:tplc="0B5AE97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26BB8"/>
    <w:multiLevelType w:val="hybridMultilevel"/>
    <w:tmpl w:val="E08AB780"/>
    <w:lvl w:ilvl="0" w:tplc="3E7A5C2E">
      <w:start w:val="3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A16F5"/>
    <w:multiLevelType w:val="hybridMultilevel"/>
    <w:tmpl w:val="8D94E572"/>
    <w:lvl w:ilvl="0" w:tplc="0C961638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pStyle w:val="Ptablebodyindent1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5363EF"/>
    <w:multiLevelType w:val="hybridMultilevel"/>
    <w:tmpl w:val="5B3C6ED2"/>
    <w:lvl w:ilvl="0" w:tplc="E864E6C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2F66"/>
    <w:multiLevelType w:val="hybridMultilevel"/>
    <w:tmpl w:val="CA5842B4"/>
    <w:lvl w:ilvl="0" w:tplc="693EDDA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342FBD"/>
    <w:multiLevelType w:val="hybridMultilevel"/>
    <w:tmpl w:val="113203DE"/>
    <w:lvl w:ilvl="0" w:tplc="A226300A">
      <w:start w:val="1"/>
      <w:numFmt w:val="lowerLetter"/>
      <w:lvlText w:val="%1."/>
      <w:lvlJc w:val="left"/>
      <w:pPr>
        <w:ind w:left="1004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A3C3340"/>
    <w:multiLevelType w:val="hybridMultilevel"/>
    <w:tmpl w:val="E06AD5B4"/>
    <w:lvl w:ilvl="0" w:tplc="E0F80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059C3"/>
    <w:multiLevelType w:val="hybridMultilevel"/>
    <w:tmpl w:val="5B3C6ED2"/>
    <w:lvl w:ilvl="0" w:tplc="E864E6C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18"/>
  </w:num>
  <w:num w:numId="4">
    <w:abstractNumId w:val="6"/>
  </w:num>
  <w:num w:numId="5">
    <w:abstractNumId w:val="2"/>
  </w:num>
  <w:num w:numId="6">
    <w:abstractNumId w:val="12"/>
  </w:num>
  <w:num w:numId="7">
    <w:abstractNumId w:val="20"/>
  </w:num>
  <w:num w:numId="8">
    <w:abstractNumId w:val="7"/>
  </w:num>
  <w:num w:numId="9">
    <w:abstractNumId w:val="10"/>
  </w:num>
  <w:num w:numId="10">
    <w:abstractNumId w:val="0"/>
  </w:num>
  <w:num w:numId="11">
    <w:abstractNumId w:val="9"/>
  </w:num>
  <w:num w:numId="12">
    <w:abstractNumId w:val="3"/>
  </w:num>
  <w:num w:numId="13">
    <w:abstractNumId w:val="14"/>
  </w:num>
  <w:num w:numId="14">
    <w:abstractNumId w:val="5"/>
  </w:num>
  <w:num w:numId="15">
    <w:abstractNumId w:val="11"/>
  </w:num>
  <w:num w:numId="16">
    <w:abstractNumId w:val="8"/>
  </w:num>
  <w:num w:numId="17">
    <w:abstractNumId w:val="17"/>
  </w:num>
  <w:num w:numId="18">
    <w:abstractNumId w:val="4"/>
  </w:num>
  <w:num w:numId="19">
    <w:abstractNumId w:val="13"/>
  </w:num>
  <w:num w:numId="20">
    <w:abstractNumId w:val="15"/>
  </w:num>
  <w:num w:numId="21">
    <w:abstractNumId w:val="16"/>
  </w:num>
  <w:num w:numId="22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AU" w:vendorID="64" w:dllVersion="131078" w:nlCheck="1" w:checkStyle="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953"/>
    <w:rsid w:val="00003A27"/>
    <w:rsid w:val="00006C5C"/>
    <w:rsid w:val="00020270"/>
    <w:rsid w:val="00030F0F"/>
    <w:rsid w:val="00047B9D"/>
    <w:rsid w:val="00050C2A"/>
    <w:rsid w:val="000555E8"/>
    <w:rsid w:val="00060228"/>
    <w:rsid w:val="0006459E"/>
    <w:rsid w:val="00067719"/>
    <w:rsid w:val="00081D4B"/>
    <w:rsid w:val="00082308"/>
    <w:rsid w:val="000851D2"/>
    <w:rsid w:val="000C62E2"/>
    <w:rsid w:val="000D0903"/>
    <w:rsid w:val="000D0A59"/>
    <w:rsid w:val="000D25CF"/>
    <w:rsid w:val="000E0176"/>
    <w:rsid w:val="000E1F8A"/>
    <w:rsid w:val="00105F58"/>
    <w:rsid w:val="00106C1D"/>
    <w:rsid w:val="00117FF0"/>
    <w:rsid w:val="00124C17"/>
    <w:rsid w:val="00126CA5"/>
    <w:rsid w:val="00142F0E"/>
    <w:rsid w:val="0014604D"/>
    <w:rsid w:val="00147B62"/>
    <w:rsid w:val="00153C28"/>
    <w:rsid w:val="00172D8B"/>
    <w:rsid w:val="00185AA3"/>
    <w:rsid w:val="00187A2E"/>
    <w:rsid w:val="00197D32"/>
    <w:rsid w:val="001A1BEE"/>
    <w:rsid w:val="001A6C6C"/>
    <w:rsid w:val="001A70E9"/>
    <w:rsid w:val="001A76A5"/>
    <w:rsid w:val="001B4B00"/>
    <w:rsid w:val="001C1A22"/>
    <w:rsid w:val="001C5022"/>
    <w:rsid w:val="001C5A61"/>
    <w:rsid w:val="001D6FE0"/>
    <w:rsid w:val="001E1D1B"/>
    <w:rsid w:val="001E2A5E"/>
    <w:rsid w:val="001F509A"/>
    <w:rsid w:val="00202172"/>
    <w:rsid w:val="002131AB"/>
    <w:rsid w:val="002212CB"/>
    <w:rsid w:val="002310FC"/>
    <w:rsid w:val="00236574"/>
    <w:rsid w:val="002426A7"/>
    <w:rsid w:val="00250713"/>
    <w:rsid w:val="002524CC"/>
    <w:rsid w:val="00256133"/>
    <w:rsid w:val="00270E66"/>
    <w:rsid w:val="0027571A"/>
    <w:rsid w:val="00291A84"/>
    <w:rsid w:val="002B479E"/>
    <w:rsid w:val="002C1331"/>
    <w:rsid w:val="002C5BD0"/>
    <w:rsid w:val="002C6244"/>
    <w:rsid w:val="002E4A71"/>
    <w:rsid w:val="002F3C4C"/>
    <w:rsid w:val="003001EE"/>
    <w:rsid w:val="0030100C"/>
    <w:rsid w:val="00301235"/>
    <w:rsid w:val="003303E9"/>
    <w:rsid w:val="003418F1"/>
    <w:rsid w:val="003470F9"/>
    <w:rsid w:val="00353583"/>
    <w:rsid w:val="0036689F"/>
    <w:rsid w:val="00381891"/>
    <w:rsid w:val="00391872"/>
    <w:rsid w:val="003A001C"/>
    <w:rsid w:val="003A2F33"/>
    <w:rsid w:val="003A4298"/>
    <w:rsid w:val="003A61B4"/>
    <w:rsid w:val="003D5C07"/>
    <w:rsid w:val="003D7263"/>
    <w:rsid w:val="00401BE6"/>
    <w:rsid w:val="004105A1"/>
    <w:rsid w:val="004149DB"/>
    <w:rsid w:val="004330D7"/>
    <w:rsid w:val="00444190"/>
    <w:rsid w:val="0046022E"/>
    <w:rsid w:val="00462D1C"/>
    <w:rsid w:val="004664D8"/>
    <w:rsid w:val="00472817"/>
    <w:rsid w:val="004742A8"/>
    <w:rsid w:val="004A2F60"/>
    <w:rsid w:val="004A351F"/>
    <w:rsid w:val="004B008E"/>
    <w:rsid w:val="004B0538"/>
    <w:rsid w:val="004B7679"/>
    <w:rsid w:val="004C1492"/>
    <w:rsid w:val="004D4EA5"/>
    <w:rsid w:val="004D73C0"/>
    <w:rsid w:val="00510EFC"/>
    <w:rsid w:val="00512696"/>
    <w:rsid w:val="00517559"/>
    <w:rsid w:val="00521BE6"/>
    <w:rsid w:val="005524A1"/>
    <w:rsid w:val="00561384"/>
    <w:rsid w:val="00563AF7"/>
    <w:rsid w:val="00565370"/>
    <w:rsid w:val="00571291"/>
    <w:rsid w:val="00574C5F"/>
    <w:rsid w:val="00576DAE"/>
    <w:rsid w:val="00584C58"/>
    <w:rsid w:val="00595066"/>
    <w:rsid w:val="005A6DD5"/>
    <w:rsid w:val="005B7872"/>
    <w:rsid w:val="005C11BB"/>
    <w:rsid w:val="005D3E03"/>
    <w:rsid w:val="005E01D4"/>
    <w:rsid w:val="005E143C"/>
    <w:rsid w:val="005E406E"/>
    <w:rsid w:val="00604486"/>
    <w:rsid w:val="006112BD"/>
    <w:rsid w:val="00613914"/>
    <w:rsid w:val="006140AF"/>
    <w:rsid w:val="00614DDD"/>
    <w:rsid w:val="00652F04"/>
    <w:rsid w:val="00654B52"/>
    <w:rsid w:val="00657212"/>
    <w:rsid w:val="00660FFE"/>
    <w:rsid w:val="00662ED0"/>
    <w:rsid w:val="0067412D"/>
    <w:rsid w:val="006750D8"/>
    <w:rsid w:val="00684293"/>
    <w:rsid w:val="00694F10"/>
    <w:rsid w:val="00695637"/>
    <w:rsid w:val="006A5153"/>
    <w:rsid w:val="006B1E70"/>
    <w:rsid w:val="006C41DA"/>
    <w:rsid w:val="006C7387"/>
    <w:rsid w:val="006D1E9F"/>
    <w:rsid w:val="006D5B9C"/>
    <w:rsid w:val="006E2217"/>
    <w:rsid w:val="006F389D"/>
    <w:rsid w:val="006F6659"/>
    <w:rsid w:val="00715AD9"/>
    <w:rsid w:val="00730927"/>
    <w:rsid w:val="007356CB"/>
    <w:rsid w:val="00736DCF"/>
    <w:rsid w:val="0074448A"/>
    <w:rsid w:val="00745192"/>
    <w:rsid w:val="0075276E"/>
    <w:rsid w:val="00763420"/>
    <w:rsid w:val="0077149B"/>
    <w:rsid w:val="00786AB4"/>
    <w:rsid w:val="00794CC7"/>
    <w:rsid w:val="007A59DB"/>
    <w:rsid w:val="007A6318"/>
    <w:rsid w:val="007C4ED1"/>
    <w:rsid w:val="007C7A9A"/>
    <w:rsid w:val="007D6896"/>
    <w:rsid w:val="007E5611"/>
    <w:rsid w:val="007F4ECE"/>
    <w:rsid w:val="00802FA0"/>
    <w:rsid w:val="00807A8A"/>
    <w:rsid w:val="0081191F"/>
    <w:rsid w:val="008269DA"/>
    <w:rsid w:val="00844222"/>
    <w:rsid w:val="008512EC"/>
    <w:rsid w:val="00874A73"/>
    <w:rsid w:val="00885AA9"/>
    <w:rsid w:val="008C74AD"/>
    <w:rsid w:val="008E3974"/>
    <w:rsid w:val="009426CF"/>
    <w:rsid w:val="00943BF1"/>
    <w:rsid w:val="0094527E"/>
    <w:rsid w:val="00961E9D"/>
    <w:rsid w:val="00975598"/>
    <w:rsid w:val="00982D32"/>
    <w:rsid w:val="00983A4E"/>
    <w:rsid w:val="009A1082"/>
    <w:rsid w:val="009B5746"/>
    <w:rsid w:val="009C1EBE"/>
    <w:rsid w:val="009C556D"/>
    <w:rsid w:val="009D3470"/>
    <w:rsid w:val="009F4F98"/>
    <w:rsid w:val="00A03D79"/>
    <w:rsid w:val="00A048E6"/>
    <w:rsid w:val="00A15EEE"/>
    <w:rsid w:val="00A161DA"/>
    <w:rsid w:val="00A26245"/>
    <w:rsid w:val="00A26392"/>
    <w:rsid w:val="00A31434"/>
    <w:rsid w:val="00A31953"/>
    <w:rsid w:val="00A350A3"/>
    <w:rsid w:val="00A439E2"/>
    <w:rsid w:val="00A44AC7"/>
    <w:rsid w:val="00A53392"/>
    <w:rsid w:val="00A53A7E"/>
    <w:rsid w:val="00A5791D"/>
    <w:rsid w:val="00A75951"/>
    <w:rsid w:val="00AC73D3"/>
    <w:rsid w:val="00AD71C3"/>
    <w:rsid w:val="00B36266"/>
    <w:rsid w:val="00B45BB2"/>
    <w:rsid w:val="00B47476"/>
    <w:rsid w:val="00B531E4"/>
    <w:rsid w:val="00B636CA"/>
    <w:rsid w:val="00B767CC"/>
    <w:rsid w:val="00B8036A"/>
    <w:rsid w:val="00B825C2"/>
    <w:rsid w:val="00B87A46"/>
    <w:rsid w:val="00B90F61"/>
    <w:rsid w:val="00B9626F"/>
    <w:rsid w:val="00BB2D4C"/>
    <w:rsid w:val="00BB7C10"/>
    <w:rsid w:val="00BC1918"/>
    <w:rsid w:val="00C05ED0"/>
    <w:rsid w:val="00C24229"/>
    <w:rsid w:val="00C32F1C"/>
    <w:rsid w:val="00C32FAF"/>
    <w:rsid w:val="00C33B2F"/>
    <w:rsid w:val="00C36E68"/>
    <w:rsid w:val="00C4520D"/>
    <w:rsid w:val="00C4748D"/>
    <w:rsid w:val="00C53DF5"/>
    <w:rsid w:val="00C77FBA"/>
    <w:rsid w:val="00C9379C"/>
    <w:rsid w:val="00CA102B"/>
    <w:rsid w:val="00CA2975"/>
    <w:rsid w:val="00CA47BE"/>
    <w:rsid w:val="00CA4C4A"/>
    <w:rsid w:val="00CD18F3"/>
    <w:rsid w:val="00CE3B9E"/>
    <w:rsid w:val="00CF4780"/>
    <w:rsid w:val="00CF58BC"/>
    <w:rsid w:val="00CF640A"/>
    <w:rsid w:val="00D050EB"/>
    <w:rsid w:val="00D1737A"/>
    <w:rsid w:val="00D455C1"/>
    <w:rsid w:val="00D5739D"/>
    <w:rsid w:val="00D62947"/>
    <w:rsid w:val="00D800A7"/>
    <w:rsid w:val="00D80685"/>
    <w:rsid w:val="00D94FC9"/>
    <w:rsid w:val="00DA4D52"/>
    <w:rsid w:val="00DB5768"/>
    <w:rsid w:val="00DC25EC"/>
    <w:rsid w:val="00DF57C6"/>
    <w:rsid w:val="00DF59B4"/>
    <w:rsid w:val="00DF6E3A"/>
    <w:rsid w:val="00E26602"/>
    <w:rsid w:val="00E31B42"/>
    <w:rsid w:val="00E402D9"/>
    <w:rsid w:val="00E436E0"/>
    <w:rsid w:val="00E506E4"/>
    <w:rsid w:val="00E50BD3"/>
    <w:rsid w:val="00E60A77"/>
    <w:rsid w:val="00E65A8A"/>
    <w:rsid w:val="00E71A4A"/>
    <w:rsid w:val="00E7403F"/>
    <w:rsid w:val="00E90603"/>
    <w:rsid w:val="00E95E05"/>
    <w:rsid w:val="00E9729E"/>
    <w:rsid w:val="00EA08C2"/>
    <w:rsid w:val="00EB136A"/>
    <w:rsid w:val="00EC1972"/>
    <w:rsid w:val="00ED0FA3"/>
    <w:rsid w:val="00ED346C"/>
    <w:rsid w:val="00EE22CC"/>
    <w:rsid w:val="00F265A6"/>
    <w:rsid w:val="00F32ADD"/>
    <w:rsid w:val="00F43CA9"/>
    <w:rsid w:val="00F54E13"/>
    <w:rsid w:val="00F55BD9"/>
    <w:rsid w:val="00F604BF"/>
    <w:rsid w:val="00F61045"/>
    <w:rsid w:val="00F62DBD"/>
    <w:rsid w:val="00F700F4"/>
    <w:rsid w:val="00F81185"/>
    <w:rsid w:val="00F8558B"/>
    <w:rsid w:val="00F905A9"/>
    <w:rsid w:val="00F935F2"/>
    <w:rsid w:val="00FB3C79"/>
    <w:rsid w:val="00FC3BE2"/>
    <w:rsid w:val="00FC621B"/>
    <w:rsid w:val="00FF067F"/>
    <w:rsid w:val="00FF080E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D0CD"/>
  <w15:docId w15:val="{8F7EF411-6314-4131-838F-E79BD872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953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195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39E2"/>
    <w:pPr>
      <w:ind w:left="720"/>
      <w:contextualSpacing/>
    </w:pPr>
  </w:style>
  <w:style w:type="table" w:styleId="TableGrid">
    <w:name w:val="Table Grid"/>
    <w:basedOn w:val="TableNormal"/>
    <w:uiPriority w:val="59"/>
    <w:rsid w:val="00E71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A15EE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15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A15EE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B87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paragraph" w:customStyle="1" w:styleId="TableContents">
    <w:name w:val="Table Contents"/>
    <w:basedOn w:val="Normal"/>
    <w:rsid w:val="008C74AD"/>
    <w:pPr>
      <w:widowControl w:val="0"/>
      <w:suppressLineNumbers/>
      <w:suppressAutoHyphens/>
      <w:spacing w:after="0"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styleId="List">
    <w:name w:val="List"/>
    <w:basedOn w:val="BodyText"/>
    <w:rsid w:val="00B36266"/>
    <w:pPr>
      <w:widowControl w:val="0"/>
      <w:suppressAutoHyphens/>
      <w:spacing w:line="240" w:lineRule="auto"/>
    </w:pPr>
    <w:rPr>
      <w:rFonts w:ascii="Liberation Serif" w:eastAsia="DejaVu Sans" w:hAnsi="Liberation Serif" w:cs="Lohit Hindi"/>
      <w:kern w:val="1"/>
      <w:sz w:val="24"/>
      <w:szCs w:val="24"/>
      <w:lang w:eastAsia="zh-CN" w:bidi="hi-IN"/>
    </w:rPr>
  </w:style>
  <w:style w:type="paragraph" w:customStyle="1" w:styleId="Ptablebodyindent1">
    <w:name w:val="P: table body indent 1"/>
    <w:basedOn w:val="Normal"/>
    <w:rsid w:val="00B36266"/>
    <w:pPr>
      <w:widowControl w:val="0"/>
      <w:numPr>
        <w:ilvl w:val="1"/>
        <w:numId w:val="1"/>
      </w:numPr>
      <w:tabs>
        <w:tab w:val="left" w:pos="284"/>
      </w:tabs>
      <w:suppressAutoHyphens/>
      <w:spacing w:before="40" w:after="80" w:line="240" w:lineRule="auto"/>
      <w:outlineLvl w:val="1"/>
    </w:pPr>
    <w:rPr>
      <w:rFonts w:ascii="Liberation Serif" w:eastAsia="DejaVu Sans" w:hAnsi="Liberation Serif" w:cs="Lohit Hindi"/>
      <w:kern w:val="1"/>
      <w:sz w:val="24"/>
      <w:szCs w:val="20"/>
      <w:lang w:val="en-US" w:eastAsia="zh-CN" w:bidi="hi-IN"/>
    </w:rPr>
  </w:style>
  <w:style w:type="paragraph" w:customStyle="1" w:styleId="HangingIndent">
    <w:name w:val="Hanging Indent"/>
    <w:basedOn w:val="Normal"/>
    <w:rsid w:val="00B36266"/>
    <w:pPr>
      <w:widowControl w:val="0"/>
      <w:suppressAutoHyphens/>
      <w:spacing w:after="0" w:line="240" w:lineRule="auto"/>
      <w:ind w:left="340" w:hanging="340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  <w:style w:type="paragraph" w:styleId="BlockText">
    <w:name w:val="Block Text"/>
    <w:basedOn w:val="Normal"/>
    <w:rsid w:val="00B36266"/>
    <w:pPr>
      <w:widowControl w:val="0"/>
      <w:suppressAutoHyphens/>
      <w:spacing w:after="0" w:line="240" w:lineRule="auto"/>
      <w:ind w:left="561" w:right="67" w:hanging="561"/>
      <w:jc w:val="both"/>
    </w:pPr>
    <w:rPr>
      <w:rFonts w:ascii="Liberation Serif" w:eastAsia="DejaVu Sans" w:hAnsi="Liberation Serif" w:cs="Lohit Hindi"/>
      <w:kern w:val="1"/>
      <w:sz w:val="24"/>
      <w:szCs w:val="20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B362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36266"/>
    <w:rPr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A00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9129F-DB36-46A3-90F0-88377FBA1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E3A587A2</Template>
  <TotalTime>53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Tanaptiks</Company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FRASER-JONES Laura</dc:creator>
  <cp:lastModifiedBy>FRASER-JONES Laura [Rossmoyne Senior High School]</cp:lastModifiedBy>
  <cp:revision>12</cp:revision>
  <cp:lastPrinted>2018-07-27T05:04:00Z</cp:lastPrinted>
  <dcterms:created xsi:type="dcterms:W3CDTF">2018-07-27T04:06:00Z</dcterms:created>
  <dcterms:modified xsi:type="dcterms:W3CDTF">2018-07-27T05:09:00Z</dcterms:modified>
</cp:coreProperties>
</file>