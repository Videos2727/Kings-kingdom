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4"/>
        <w:gridCol w:w="3191"/>
        <w:gridCol w:w="2773"/>
        <w:gridCol w:w="2438"/>
      </w:tblGrid>
      <w:tr w:rsidR="009D3470" w:rsidTr="005B7872">
        <w:trPr>
          <w:trHeight w:val="1125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726336" behindDoc="1" locked="0" layoutInCell="1" allowOverlap="1" wp14:anchorId="7FD7C603" wp14:editId="13D44FD6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-3809</wp:posOffset>
                  </wp:positionV>
                  <wp:extent cx="1117600" cy="1301934"/>
                  <wp:effectExtent l="0" t="0" r="6350" b="0"/>
                  <wp:wrapNone/>
                  <wp:docPr id="128" name="Picture 1" descr="Description: Description: http://upload.wikimedia.org/wikipedia/en/b/b5/Rshs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http://upload.wikimedia.org/wikipedia/en/b/b5/Rshs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442" cy="130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3470" w:rsidRPr="005B7872" w:rsidRDefault="009D3470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YEAR 9 COMMON</w:t>
            </w:r>
          </w:p>
          <w:p w:rsidR="009D3470" w:rsidRDefault="00DF57C6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>
              <w:rPr>
                <w:rFonts w:ascii="Arial" w:hAnsi="Arial" w:cs="Arial"/>
                <w:b/>
                <w:sz w:val="40"/>
                <w:szCs w:val="44"/>
              </w:rPr>
              <w:t xml:space="preserve">EPW </w:t>
            </w:r>
            <w:r w:rsidR="00C10C70">
              <w:rPr>
                <w:rFonts w:ascii="Arial" w:hAnsi="Arial" w:cs="Arial"/>
                <w:b/>
                <w:sz w:val="40"/>
                <w:szCs w:val="44"/>
              </w:rPr>
              <w:t>3 – SEMESTER 2</w:t>
            </w:r>
            <w:r w:rsidR="009D3470" w:rsidRPr="005B7872">
              <w:rPr>
                <w:rFonts w:ascii="Arial" w:hAnsi="Arial" w:cs="Arial"/>
                <w:b/>
                <w:sz w:val="40"/>
                <w:szCs w:val="44"/>
              </w:rPr>
              <w:t xml:space="preserve"> 2018</w:t>
            </w:r>
          </w:p>
          <w:p w:rsidR="00BE359F" w:rsidRPr="005B7872" w:rsidRDefault="00BE359F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>
              <w:rPr>
                <w:rFonts w:ascii="Arial" w:hAnsi="Arial" w:cs="Arial"/>
                <w:b/>
                <w:sz w:val="40"/>
                <w:szCs w:val="44"/>
              </w:rPr>
              <w:t>Take-Home</w:t>
            </w:r>
          </w:p>
          <w:p w:rsidR="009D3470" w:rsidRPr="00385DB6" w:rsidRDefault="00BE359F" w:rsidP="00885AA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36"/>
                <w:szCs w:val="44"/>
              </w:rPr>
              <w:t>Binary Numbers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254" distL="114300" distR="114300" simplePos="0" relativeHeight="251727360" behindDoc="0" locked="0" layoutInCell="1" allowOverlap="1" wp14:anchorId="53078A0D" wp14:editId="6347EF3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45720</wp:posOffset>
                  </wp:positionV>
                  <wp:extent cx="1409700" cy="1060196"/>
                  <wp:effectExtent l="0" t="0" r="0" b="6985"/>
                  <wp:wrapNone/>
                  <wp:docPr id="129" name="Picture 39" descr="http://islamforwest.files.wordpress.com/2012/01/mathematics-i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http://islamforwest.files.wordpress.com/2012/01/mathematics-ii.jpg"/>
                          <pic:cNvPicPr/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B7872" w:rsidRPr="00EF6B97" w:rsidTr="00EE5A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8636AA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 xml:space="preserve"> Name: ____</w:t>
            </w:r>
            <w:r w:rsidR="008636AA">
              <w:rPr>
                <w:b/>
                <w:bCs/>
                <w:color w:val="FF0000"/>
                <w:sz w:val="24"/>
                <w:szCs w:val="24"/>
                <w:u w:val="single"/>
              </w:rPr>
              <w:t>Solutions</w:t>
            </w:r>
            <w:r w:rsidRPr="00794CC7">
              <w:rPr>
                <w:b/>
                <w:bCs/>
                <w:sz w:val="24"/>
                <w:szCs w:val="24"/>
              </w:rPr>
              <w:t>__________________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5B7872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>Teacher: _________________________</w:t>
            </w:r>
          </w:p>
        </w:tc>
      </w:tr>
      <w:tr w:rsidR="005B7872" w:rsidRPr="00EF6B97" w:rsidTr="005B78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5B7872" w:rsidRPr="005B7872" w:rsidRDefault="005B7872" w:rsidP="00F751BB">
            <w:pPr>
              <w:rPr>
                <w:i/>
                <w:szCs w:val="20"/>
              </w:rPr>
            </w:pPr>
            <w:r w:rsidRPr="005B7872">
              <w:rPr>
                <w:b/>
                <w:bCs/>
                <w:szCs w:val="20"/>
              </w:rPr>
              <w:t>Date out:</w:t>
            </w:r>
            <w:r>
              <w:rPr>
                <w:b/>
                <w:bCs/>
                <w:szCs w:val="20"/>
              </w:rPr>
              <w:t xml:space="preserve">  </w:t>
            </w:r>
            <w:r w:rsidR="00F751BB" w:rsidRPr="007561CA">
              <w:rPr>
                <w:bCs/>
                <w:i/>
                <w:szCs w:val="20"/>
              </w:rPr>
              <w:t xml:space="preserve">Thursday </w:t>
            </w:r>
            <w:r w:rsidR="00F751BB" w:rsidRPr="007561CA">
              <w:rPr>
                <w:i/>
                <w:szCs w:val="20"/>
              </w:rPr>
              <w:t xml:space="preserve">Week </w:t>
            </w:r>
            <w:r w:rsidR="00F751BB">
              <w:rPr>
                <w:i/>
                <w:szCs w:val="20"/>
              </w:rPr>
              <w:t>3</w:t>
            </w:r>
            <w:r w:rsidR="00F751BB" w:rsidRPr="007561CA">
              <w:rPr>
                <w:i/>
                <w:szCs w:val="20"/>
              </w:rPr>
              <w:t xml:space="preserve">  Date </w:t>
            </w:r>
            <w:r w:rsidR="00F751BB">
              <w:rPr>
                <w:i/>
                <w:szCs w:val="20"/>
              </w:rPr>
              <w:t>2</w:t>
            </w:r>
            <w:r w:rsidR="00F751BB" w:rsidRPr="007561CA">
              <w:rPr>
                <w:i/>
                <w:szCs w:val="20"/>
              </w:rPr>
              <w:t>/0</w:t>
            </w:r>
            <w:r w:rsidR="00F751BB">
              <w:rPr>
                <w:i/>
                <w:szCs w:val="20"/>
              </w:rPr>
              <w:t>8</w:t>
            </w:r>
            <w:r w:rsidR="00F751BB" w:rsidRPr="007561CA">
              <w:rPr>
                <w:i/>
                <w:szCs w:val="20"/>
              </w:rPr>
              <w:t>/18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5B7872" w:rsidRPr="005B7872" w:rsidRDefault="005B7872" w:rsidP="00F751BB">
            <w:pPr>
              <w:rPr>
                <w:b/>
              </w:rPr>
            </w:pPr>
            <w:r w:rsidRPr="005B7872">
              <w:rPr>
                <w:b/>
                <w:bCs/>
                <w:szCs w:val="20"/>
              </w:rPr>
              <w:t>Date Due:</w:t>
            </w:r>
            <w:r>
              <w:rPr>
                <w:b/>
                <w:bCs/>
                <w:szCs w:val="20"/>
              </w:rPr>
              <w:t xml:space="preserve"> </w:t>
            </w:r>
            <w:r w:rsidR="007561CA" w:rsidRPr="007561CA">
              <w:rPr>
                <w:bCs/>
                <w:i/>
                <w:szCs w:val="20"/>
              </w:rPr>
              <w:t xml:space="preserve">Thursday </w:t>
            </w:r>
            <w:r w:rsidRPr="007561CA">
              <w:rPr>
                <w:i/>
                <w:szCs w:val="20"/>
              </w:rPr>
              <w:t xml:space="preserve">Week </w:t>
            </w:r>
            <w:r w:rsidR="00F751BB">
              <w:rPr>
                <w:i/>
                <w:szCs w:val="20"/>
              </w:rPr>
              <w:t>4</w:t>
            </w:r>
            <w:r w:rsidR="007561CA" w:rsidRPr="007561CA">
              <w:rPr>
                <w:i/>
                <w:szCs w:val="20"/>
              </w:rPr>
              <w:t xml:space="preserve">  </w:t>
            </w:r>
            <w:r w:rsidRPr="007561CA">
              <w:rPr>
                <w:i/>
                <w:szCs w:val="20"/>
              </w:rPr>
              <w:t xml:space="preserve">Date </w:t>
            </w:r>
            <w:r w:rsidR="00F751BB">
              <w:rPr>
                <w:i/>
                <w:szCs w:val="20"/>
              </w:rPr>
              <w:t>9</w:t>
            </w:r>
            <w:r w:rsidR="007561CA" w:rsidRPr="007561CA">
              <w:rPr>
                <w:i/>
                <w:szCs w:val="20"/>
              </w:rPr>
              <w:t>/0</w:t>
            </w:r>
            <w:r w:rsidR="00F751BB">
              <w:rPr>
                <w:i/>
                <w:szCs w:val="20"/>
              </w:rPr>
              <w:t>8</w:t>
            </w:r>
            <w:r w:rsidR="007561CA" w:rsidRPr="007561CA">
              <w:rPr>
                <w:i/>
                <w:szCs w:val="20"/>
              </w:rPr>
              <w:t>/18</w:t>
            </w:r>
          </w:p>
        </w:tc>
      </w:tr>
      <w:tr w:rsidR="005B7872" w:rsidRPr="00EF6B97" w:rsidTr="00EE5A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508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5B7872" w:rsidRPr="005B7872" w:rsidRDefault="00794CC7" w:rsidP="005B7872">
            <w:pPr>
              <w:rPr>
                <w:b/>
              </w:rPr>
            </w:pPr>
            <w:r>
              <w:rPr>
                <w:b/>
                <w:szCs w:val="20"/>
              </w:rPr>
              <w:t>EPW</w:t>
            </w:r>
            <w:r w:rsidR="005B7872" w:rsidRPr="005B7872">
              <w:rPr>
                <w:b/>
                <w:szCs w:val="20"/>
              </w:rPr>
              <w:t xml:space="preserve"> weighting:</w:t>
            </w:r>
            <w:r w:rsidR="005B7872">
              <w:rPr>
                <w:b/>
                <w:szCs w:val="20"/>
              </w:rPr>
              <w:t xml:space="preserve"> </w:t>
            </w:r>
            <w:r w:rsidR="00DF57C6">
              <w:rPr>
                <w:i/>
                <w:szCs w:val="20"/>
              </w:rPr>
              <w:t>5</w:t>
            </w:r>
            <w:r w:rsidR="005B7872" w:rsidRPr="005B7872">
              <w:rPr>
                <w:i/>
                <w:szCs w:val="20"/>
              </w:rPr>
              <w:t>% of the year</w:t>
            </w:r>
          </w:p>
        </w:tc>
        <w:tc>
          <w:tcPr>
            <w:tcW w:w="2492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5B7872" w:rsidRPr="005B7872" w:rsidRDefault="00EE5AAE" w:rsidP="00DF57C6">
            <w:pPr>
              <w:tabs>
                <w:tab w:val="left" w:pos="3960"/>
              </w:tabs>
              <w:rPr>
                <w:b/>
              </w:rPr>
            </w:pPr>
            <w:r>
              <w:rPr>
                <w:b/>
                <w:szCs w:val="20"/>
              </w:rPr>
              <w:t xml:space="preserve">Equipment: </w:t>
            </w:r>
            <w:r w:rsidRPr="00DF57C6">
              <w:rPr>
                <w:szCs w:val="20"/>
              </w:rPr>
              <w:t>Ruler, Scientific Calculator</w:t>
            </w:r>
            <w:r w:rsidR="00DF57C6">
              <w:rPr>
                <w:i/>
                <w:szCs w:val="20"/>
              </w:rPr>
              <w:tab/>
            </w:r>
          </w:p>
        </w:tc>
      </w:tr>
    </w:tbl>
    <w:p w:rsidR="00A31953" w:rsidRPr="00F073BD" w:rsidRDefault="00A31953" w:rsidP="00A31953">
      <w:pPr>
        <w:spacing w:before="120" w:after="0"/>
        <w:rPr>
          <w:sz w:val="24"/>
        </w:rPr>
      </w:pPr>
      <w:r w:rsidRPr="00F073BD">
        <w:rPr>
          <w:sz w:val="24"/>
        </w:rPr>
        <w:t xml:space="preserve">This investigation consists of two parts.  </w:t>
      </w:r>
    </w:p>
    <w:p w:rsidR="001C5A61" w:rsidRPr="00F073BD" w:rsidRDefault="00A31953" w:rsidP="00F073BD">
      <w:pPr>
        <w:numPr>
          <w:ilvl w:val="0"/>
          <w:numId w:val="1"/>
        </w:numPr>
        <w:spacing w:after="0" w:line="240" w:lineRule="auto"/>
        <w:ind w:left="284" w:hanging="284"/>
        <w:rPr>
          <w:sz w:val="24"/>
        </w:rPr>
      </w:pPr>
      <w:r w:rsidRPr="00F073BD">
        <w:rPr>
          <w:sz w:val="24"/>
        </w:rPr>
        <w:t>Part</w:t>
      </w:r>
      <w:r w:rsidR="009D3470" w:rsidRPr="00F073BD">
        <w:rPr>
          <w:sz w:val="24"/>
        </w:rPr>
        <w:t xml:space="preserve"> A is a take-home investigation.</w:t>
      </w:r>
    </w:p>
    <w:p w:rsidR="00A31953" w:rsidRDefault="00A31953" w:rsidP="00F073BD">
      <w:pPr>
        <w:numPr>
          <w:ilvl w:val="0"/>
          <w:numId w:val="1"/>
        </w:numPr>
        <w:spacing w:after="0" w:line="240" w:lineRule="auto"/>
        <w:ind w:left="284" w:hanging="284"/>
      </w:pPr>
      <w:r w:rsidRPr="00F073BD">
        <w:rPr>
          <w:sz w:val="24"/>
        </w:rPr>
        <w:t xml:space="preserve">Part B is </w:t>
      </w:r>
      <w:r w:rsidR="00BE359F">
        <w:rPr>
          <w:sz w:val="24"/>
        </w:rPr>
        <w:t>an</w:t>
      </w:r>
      <w:r w:rsidRPr="00F073BD">
        <w:rPr>
          <w:sz w:val="24"/>
        </w:rPr>
        <w:t xml:space="preserve"> in-class validation </w:t>
      </w:r>
      <w:r w:rsidR="001C5A61" w:rsidRPr="00F073BD">
        <w:rPr>
          <w:sz w:val="24"/>
        </w:rPr>
        <w:t>test</w:t>
      </w:r>
      <w:r w:rsidR="00885AA9" w:rsidRPr="00F073BD">
        <w:rPr>
          <w:sz w:val="24"/>
        </w:rPr>
        <w:t>.</w:t>
      </w:r>
      <w:r w:rsidR="00E50BD3" w:rsidRPr="00F073BD">
        <w:rPr>
          <w:sz w:val="24"/>
        </w:rPr>
        <w:t xml:space="preserve"> You </w:t>
      </w:r>
      <w:r w:rsidR="00F8558B" w:rsidRPr="00F073BD">
        <w:rPr>
          <w:sz w:val="24"/>
        </w:rPr>
        <w:t xml:space="preserve">will </w:t>
      </w:r>
      <w:r w:rsidR="00251153" w:rsidRPr="00F073BD">
        <w:rPr>
          <w:b/>
          <w:sz w:val="24"/>
          <w:u w:val="single"/>
        </w:rPr>
        <w:t>NOT</w:t>
      </w:r>
      <w:r w:rsidR="00251153" w:rsidRPr="00F073BD">
        <w:rPr>
          <w:sz w:val="24"/>
        </w:rPr>
        <w:t xml:space="preserve"> </w:t>
      </w:r>
      <w:r w:rsidR="00E50BD3" w:rsidRPr="00F073BD">
        <w:rPr>
          <w:sz w:val="24"/>
        </w:rPr>
        <w:t xml:space="preserve">be able to use Part A when completing Part </w:t>
      </w:r>
      <w:r w:rsidR="00E50BD3">
        <w:t>B.</w:t>
      </w:r>
    </w:p>
    <w:p w:rsidR="00A31953" w:rsidRPr="00BB7C10" w:rsidRDefault="00A31953" w:rsidP="00A31953">
      <w:pPr>
        <w:spacing w:before="120" w:after="0"/>
        <w:rPr>
          <w:rFonts w:ascii="Copperplate Gothic Light" w:hAnsi="Copperplate Gothic Light"/>
          <w:sz w:val="6"/>
          <w:szCs w:val="20"/>
        </w:rPr>
      </w:pPr>
    </w:p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0548"/>
      </w:tblGrid>
      <w:tr w:rsidR="00F073BD" w:rsidRPr="00F073BD" w:rsidTr="00F073BD">
        <w:trPr>
          <w:trHeight w:val="1009"/>
        </w:trPr>
        <w:tc>
          <w:tcPr>
            <w:tcW w:w="10548" w:type="dxa"/>
            <w:shd w:val="clear" w:color="auto" w:fill="auto"/>
            <w:vAlign w:val="center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29408" behindDoc="0" locked="0" layoutInCell="1" allowOverlap="1" wp14:anchorId="520A6E13" wp14:editId="752DC210">
                      <wp:simplePos x="0" y="0"/>
                      <wp:positionH relativeFrom="column">
                        <wp:posOffset>1401445</wp:posOffset>
                      </wp:positionH>
                      <wp:positionV relativeFrom="paragraph">
                        <wp:posOffset>11430</wp:posOffset>
                      </wp:positionV>
                      <wp:extent cx="3752215" cy="1741805"/>
                      <wp:effectExtent l="9525" t="10160" r="10160" b="1016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52215" cy="1741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04582" w:rsidRDefault="00304582" w:rsidP="00F073BD">
                                  <w:r>
                                    <w:rPr>
                                      <w:i/>
                                      <w:noProof/>
                                      <w:lang w:eastAsia="en-AU"/>
                                    </w:rPr>
                                    <w:drawing>
                                      <wp:inline distT="0" distB="0" distL="0" distR="0" wp14:anchorId="740EB758" wp14:editId="739CAF24">
                                        <wp:extent cx="3600450" cy="1638300"/>
                                        <wp:effectExtent l="0" t="0" r="0" b="0"/>
                                        <wp:docPr id="3" name="Picture 3" descr="binary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binary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6004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20A6E1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110.35pt;margin-top:.9pt;width:295.45pt;height:137.15pt;z-index:251729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">
                      <v:textbox style="mso-fit-shape-to-text:t">
                        <w:txbxContent>
                          <w:p w:rsidR="00304582" w:rsidRDefault="00304582" w:rsidP="00F073BD">
                            <w:r>
                              <w:rPr>
                                <w:i/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740EB758" wp14:editId="739CAF24">
                                  <wp:extent cx="3600450" cy="1638300"/>
                                  <wp:effectExtent l="0" t="0" r="0" b="0"/>
                                  <wp:docPr id="3" name="Picture 3" descr="binar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binar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4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i/>
                <w:sz w:val="24"/>
                <w:szCs w:val="24"/>
              </w:rPr>
              <w:t>Does the above statement make sense?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:rsidR="00F073BD" w:rsidRPr="00F073BD" w:rsidRDefault="00F073BD" w:rsidP="00DA16CE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The binary number system or base-2 number system is a way of representing numbers using two symbols 0 and 1. As this can be directly </w:t>
            </w:r>
            <w:bookmarkStart w:id="0" w:name="_GoBack"/>
            <w:bookmarkEnd w:id="0"/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used to represent electrical switches (which are either on or off) the binary system is used internally in most computers.</w:t>
            </w:r>
          </w:p>
        </w:tc>
      </w:tr>
    </w:tbl>
    <w:p w:rsidR="00F073BD" w:rsidRPr="00F073BD" w:rsidRDefault="00F073BD" w:rsidP="00F073BD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105" w:type="dxa"/>
        <w:tblLayout w:type="fixed"/>
        <w:tblLook w:val="04A0" w:firstRow="1" w:lastRow="0" w:firstColumn="1" w:lastColumn="0" w:noHBand="0" w:noVBand="1"/>
      </w:tblPr>
      <w:tblGrid>
        <w:gridCol w:w="10105"/>
      </w:tblGrid>
      <w:tr w:rsidR="00F073BD" w:rsidRPr="00F073BD" w:rsidTr="00F073BD">
        <w:tc>
          <w:tcPr>
            <w:tcW w:w="10105" w:type="dxa"/>
            <w:vAlign w:val="center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Our number system is base-10, it uses ten digits to write numbers and each place value increases by a factor of 10.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Consider the number 35792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0"/>
              <w:gridCol w:w="1882"/>
              <w:gridCol w:w="1843"/>
              <w:gridCol w:w="1559"/>
              <w:gridCol w:w="1134"/>
              <w:gridCol w:w="1134"/>
            </w:tblGrid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Digit</w:t>
                  </w:r>
                </w:p>
              </w:tc>
              <w:tc>
                <w:tcPr>
                  <w:tcW w:w="188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2</w:t>
                  </w: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</w:t>
                  </w:r>
                </w:p>
              </w:tc>
              <w:tc>
                <w:tcPr>
                  <w:tcW w:w="1882" w:type="dxa"/>
                  <w:shd w:val="clear" w:color="auto" w:fill="auto"/>
                </w:tcPr>
                <w:p w:rsid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10,000</w:t>
                  </w:r>
                </w:p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(ten thousands)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1000 (thousands)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100 (hundreds)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 xml:space="preserve">10 </w:t>
                  </w:r>
                </w:p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(tens)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</w:t>
                  </w:r>
                </w:p>
                <w:p w:rsidR="00F073BD" w:rsidRPr="00F073BD" w:rsidRDefault="00F073BD" w:rsidP="00F073BD">
                  <w:pPr>
                    <w:spacing w:after="0"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(units)</w:t>
                  </w: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 as an indice</w:t>
                  </w:r>
                </w:p>
              </w:tc>
              <w:tc>
                <w:tcPr>
                  <w:tcW w:w="1882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  <w:t>4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We can re-write 35792 in expanded notation as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:rsidR="00F073BD" w:rsidRPr="00F073BD" w:rsidRDefault="00F073BD" w:rsidP="00F073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 x 10000 + 5 x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1000 + 7 x 100 + 9 x 10 + 2 x1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or in expanded notation with the place values in index form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  <w:p w:rsidR="00F073BD" w:rsidRPr="00F073BD" w:rsidRDefault="00F073BD" w:rsidP="00F073BD">
            <w:pPr>
              <w:jc w:val="center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 x 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4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+ 5 x 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+ 7 x 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+ 9 x 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1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+ 2 x 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0</w:t>
            </w:r>
          </w:p>
        </w:tc>
      </w:tr>
    </w:tbl>
    <w:p w:rsidR="00F073BD" w:rsidRPr="00F073BD" w:rsidRDefault="00F073BD" w:rsidP="00F073BD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F073BD" w:rsidRPr="00F073BD" w:rsidTr="00F073BD"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1.</w:t>
            </w:r>
          </w:p>
        </w:tc>
        <w:tc>
          <w:tcPr>
            <w:tcW w:w="10105" w:type="dxa"/>
            <w:vAlign w:val="center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Write the following numbers in expanded notation using index form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342</w:t>
            </w:r>
          </w:p>
          <w:p w:rsidR="00F073BD" w:rsidRPr="008636AA" w:rsidRDefault="008636AA" w:rsidP="00F073BD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3 x 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+ 4 x 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1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+ 2 x 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6592</w:t>
            </w:r>
          </w:p>
          <w:p w:rsidR="008636AA" w:rsidRPr="008636AA" w:rsidRDefault="008636AA" w:rsidP="008636AA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6 x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+ 5 x 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+ 9 x 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1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+ 2 x 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c)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95276</w:t>
            </w:r>
          </w:p>
          <w:p w:rsidR="00F073BD" w:rsidRPr="008636AA" w:rsidRDefault="008636AA" w:rsidP="008636AA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9 x 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+ 5 x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+ 2 x 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+ 7 x 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1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+ 6 x 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</w:p>
        </w:tc>
      </w:tr>
    </w:tbl>
    <w:p w:rsidR="00F073BD" w:rsidRPr="00F073BD" w:rsidRDefault="00F073BD" w:rsidP="00F073BD">
      <w:pPr>
        <w:ind w:left="567" w:hanging="567"/>
        <w:rPr>
          <w:rFonts w:asciiTheme="minorHAnsi" w:hAnsiTheme="minorHAnsi" w:cstheme="minorHAnsi"/>
          <w:sz w:val="24"/>
          <w:szCs w:val="24"/>
        </w:rPr>
      </w:pPr>
    </w:p>
    <w:p w:rsidR="00F073BD" w:rsidRPr="00F073BD" w:rsidRDefault="00F073BD" w:rsidP="00F073BD">
      <w:pPr>
        <w:ind w:left="567" w:hanging="567"/>
        <w:rPr>
          <w:rFonts w:asciiTheme="minorHAnsi" w:hAnsiTheme="minorHAnsi" w:cstheme="minorHAnsi"/>
          <w:sz w:val="24"/>
          <w:szCs w:val="24"/>
        </w:rPr>
      </w:pPr>
      <w:r w:rsidRPr="00F073BD">
        <w:rPr>
          <w:rFonts w:asciiTheme="minorHAnsi" w:hAnsiTheme="minorHAnsi" w:cstheme="minorHAnsi"/>
          <w:sz w:val="24"/>
          <w:szCs w:val="24"/>
        </w:rP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F073BD" w:rsidRPr="00F073BD" w:rsidTr="000C66C1">
        <w:tc>
          <w:tcPr>
            <w:tcW w:w="10548" w:type="dxa"/>
            <w:gridSpan w:val="2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The binary system is base-2, it uses two digits 0 and 1 to write numbers and each place value increases by a factor of 2. To distinguish a binary number from a normal number (base ten) we write a small 2 after it.</w:t>
            </w:r>
          </w:p>
          <w:p w:rsidR="00F073BD" w:rsidRPr="00F073BD" w:rsidRDefault="00F073BD" w:rsidP="000C66C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Eg </w:t>
            </w:r>
          </w:p>
          <w:p w:rsidR="00F073BD" w:rsidRPr="00F073BD" w:rsidRDefault="00F073BD" w:rsidP="000C66C1">
            <w:pPr>
              <w:ind w:left="567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101 is one hundred and one</w:t>
            </w:r>
          </w:p>
          <w:p w:rsidR="00F073BD" w:rsidRPr="00F073BD" w:rsidRDefault="00F073BD" w:rsidP="000C66C1">
            <w:pPr>
              <w:ind w:left="567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10101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is a binary number</w:t>
            </w:r>
          </w:p>
        </w:tc>
      </w:tr>
      <w:tr w:rsidR="00F073BD" w:rsidRPr="00F073BD" w:rsidTr="000C66C1">
        <w:trPr>
          <w:trHeight w:val="454"/>
        </w:trPr>
        <w:tc>
          <w:tcPr>
            <w:tcW w:w="10548" w:type="dxa"/>
            <w:gridSpan w:val="2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Binary number 11010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0"/>
              <w:gridCol w:w="1410"/>
              <w:gridCol w:w="1410"/>
              <w:gridCol w:w="1411"/>
              <w:gridCol w:w="1411"/>
              <w:gridCol w:w="1411"/>
            </w:tblGrid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Digit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0</w:t>
                  </w: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 as an indice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4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11010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=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4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+ 0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1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+ 0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0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(expanded notation index form)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= 1 x 16 + 1 x 8 + 0 x 4 + 1 x 2 + 0 x 1                           (expanded notation)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= 26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So 11010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in b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inary is actually the number 26.</w:t>
            </w:r>
          </w:p>
        </w:tc>
      </w:tr>
      <w:tr w:rsidR="00F073BD" w:rsidRPr="00F073BD" w:rsidTr="000C66C1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Complete the following table </w:t>
            </w:r>
            <w:r w:rsidR="000C66C1">
              <w:rPr>
                <w:rFonts w:asciiTheme="minorHAnsi" w:hAnsiTheme="minorHAnsi" w:cstheme="minorHAnsi"/>
                <w:sz w:val="24"/>
                <w:szCs w:val="24"/>
              </w:rPr>
              <w:t>of the first ten binary numbers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41"/>
              <w:gridCol w:w="3544"/>
              <w:gridCol w:w="2977"/>
              <w:gridCol w:w="1104"/>
            </w:tblGrid>
            <w:tr w:rsidR="00F073BD" w:rsidRPr="00F073BD" w:rsidTr="008636AA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Binary number</w:t>
                  </w:r>
                </w:p>
              </w:tc>
              <w:tc>
                <w:tcPr>
                  <w:tcW w:w="354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Expanded notation index form</w:t>
                  </w:r>
                </w:p>
              </w:tc>
              <w:tc>
                <w:tcPr>
                  <w:tcW w:w="297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Expanded notation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Base-10 number</w:t>
                  </w:r>
                </w:p>
              </w:tc>
            </w:tr>
            <w:tr w:rsidR="00F073BD" w:rsidRPr="00F073BD" w:rsidTr="008636AA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54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297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</w:p>
              </w:tc>
            </w:tr>
            <w:tr w:rsidR="00F073BD" w:rsidRPr="00F073BD" w:rsidTr="008636AA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54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297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 + 0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</w:tr>
            <w:tr w:rsidR="00F073BD" w:rsidRPr="00F073BD" w:rsidTr="008636AA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54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297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 + 1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</w:tr>
            <w:tr w:rsidR="00F073BD" w:rsidRPr="00F073BD" w:rsidTr="008636AA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54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 xml:space="preserve">1 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297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4 + 0 x 2 + 0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4</w:t>
                  </w:r>
                </w:p>
              </w:tc>
            </w:tr>
            <w:tr w:rsidR="00F073BD" w:rsidRPr="00F073BD" w:rsidTr="008636AA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54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x__ + 0 x ___ + 1 x ___</w:t>
                  </w:r>
                </w:p>
              </w:tc>
              <w:tc>
                <w:tcPr>
                  <w:tcW w:w="297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4 + 0 x 2 +___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5</w:t>
                  </w:r>
                </w:p>
              </w:tc>
            </w:tr>
            <w:tr w:rsidR="00F073BD" w:rsidRPr="00F073BD" w:rsidTr="008636AA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544" w:type="dxa"/>
                  <w:shd w:val="clear" w:color="auto" w:fill="auto"/>
                </w:tcPr>
                <w:p w:rsidR="00F073BD" w:rsidRPr="008636AA" w:rsidRDefault="008636AA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+ 1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 xml:space="preserve">1 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+ 0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  <w:p w:rsidR="00F073BD" w:rsidRPr="008636AA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</w:tcPr>
                <w:p w:rsidR="00F073BD" w:rsidRDefault="008636AA" w:rsidP="008636A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4 + 1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+ 0 x 1</w:t>
                  </w:r>
                </w:p>
                <w:p w:rsidR="008636AA" w:rsidRPr="008636AA" w:rsidRDefault="008636AA" w:rsidP="008636A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6</w:t>
                  </w:r>
                </w:p>
              </w:tc>
            </w:tr>
            <w:tr w:rsidR="00F073BD" w:rsidRPr="00F073BD" w:rsidTr="008636AA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lastRenderedPageBreak/>
                    <w:t>111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544" w:type="dxa"/>
                  <w:shd w:val="clear" w:color="auto" w:fill="auto"/>
                </w:tcPr>
                <w:p w:rsidR="008636AA" w:rsidRPr="008636AA" w:rsidRDefault="008636AA" w:rsidP="008636A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+ 1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 xml:space="preserve">1 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</w:tcPr>
                <w:p w:rsidR="00F073BD" w:rsidRPr="00F073BD" w:rsidRDefault="008636AA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4 + 1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+ 1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7</w:t>
                  </w:r>
                </w:p>
              </w:tc>
            </w:tr>
            <w:tr w:rsidR="00F073BD" w:rsidRPr="00F073BD" w:rsidTr="008636AA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1000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544" w:type="dxa"/>
                  <w:shd w:val="clear" w:color="auto" w:fill="auto"/>
                </w:tcPr>
                <w:p w:rsidR="008636AA" w:rsidRPr="008636AA" w:rsidRDefault="008636AA" w:rsidP="008636A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3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+ 0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+ 0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 xml:space="preserve">1 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+ 0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</w:tcPr>
                <w:p w:rsidR="00F073BD" w:rsidRPr="00F073BD" w:rsidRDefault="008636AA" w:rsidP="008636AA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8 + 0 x 4 + 0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+ 0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</w:t>
                  </w:r>
                </w:p>
              </w:tc>
            </w:tr>
            <w:tr w:rsidR="00F073BD" w:rsidRPr="00F073BD" w:rsidTr="008636AA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1001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544" w:type="dxa"/>
                  <w:shd w:val="clear" w:color="auto" w:fill="auto"/>
                </w:tcPr>
                <w:p w:rsidR="00F073BD" w:rsidRPr="008636AA" w:rsidRDefault="008636AA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3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+ 0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+ 0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 xml:space="preserve">1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+ 1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</w:tcPr>
                <w:p w:rsidR="00F073BD" w:rsidRPr="00F073BD" w:rsidRDefault="008636AA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8 + 0 x 4 + 0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+ 1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9</w:t>
                  </w:r>
                </w:p>
              </w:tc>
            </w:tr>
            <w:tr w:rsidR="00F073BD" w:rsidRPr="00F073BD" w:rsidTr="008636AA">
              <w:tc>
                <w:tcPr>
                  <w:tcW w:w="114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1010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544" w:type="dxa"/>
                  <w:shd w:val="clear" w:color="auto" w:fill="auto"/>
                </w:tcPr>
                <w:p w:rsidR="00F073BD" w:rsidRPr="008636AA" w:rsidRDefault="008636AA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3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+ 0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+ 1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 xml:space="preserve">1 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+ 0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</w:tcPr>
                <w:p w:rsidR="00F073BD" w:rsidRPr="00F073BD" w:rsidRDefault="008636AA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8 + 0 x 4 + 1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8636A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+ 0 x 1</w:t>
                  </w:r>
                </w:p>
              </w:tc>
              <w:tc>
                <w:tcPr>
                  <w:tcW w:w="110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</w:t>
                  </w: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F073BD" w:rsidRPr="00F073BD" w:rsidRDefault="00F073BD" w:rsidP="00F073BD">
      <w:pPr>
        <w:pStyle w:val="Header"/>
        <w:tabs>
          <w:tab w:val="center" w:pos="-1980"/>
        </w:tabs>
        <w:rPr>
          <w:rFonts w:asciiTheme="minorHAnsi" w:hAnsiTheme="minorHAnsi" w:cstheme="minorHAnsi"/>
          <w:sz w:val="24"/>
          <w:szCs w:val="24"/>
        </w:rPr>
      </w:pPr>
    </w:p>
    <w:p w:rsidR="00F073BD" w:rsidRDefault="00F073BD" w:rsidP="00F073BD">
      <w:pPr>
        <w:pStyle w:val="Header"/>
        <w:tabs>
          <w:tab w:val="center" w:pos="-1980"/>
        </w:tabs>
        <w:rPr>
          <w:rFonts w:asciiTheme="minorHAnsi" w:hAnsiTheme="minorHAnsi" w:cstheme="minorHAnsi"/>
          <w:sz w:val="24"/>
          <w:szCs w:val="24"/>
        </w:rPr>
      </w:pPr>
    </w:p>
    <w:p w:rsidR="00F751BB" w:rsidRPr="00F073BD" w:rsidRDefault="00F751BB" w:rsidP="00F073BD">
      <w:pPr>
        <w:pStyle w:val="Header"/>
        <w:tabs>
          <w:tab w:val="center" w:pos="-1980"/>
        </w:tabs>
        <w:rPr>
          <w:rFonts w:asciiTheme="minorHAnsi" w:hAnsiTheme="minorHAnsi" w:cstheme="minorHAnsi"/>
          <w:sz w:val="24"/>
          <w:szCs w:val="24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F073BD" w:rsidRPr="00F073BD" w:rsidTr="00F073BD"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10105" w:type="dxa"/>
            <w:vAlign w:val="center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Complete the table for the following  binary numbers</w:t>
            </w: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11101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0"/>
              <w:gridCol w:w="1410"/>
              <w:gridCol w:w="1410"/>
              <w:gridCol w:w="1411"/>
              <w:gridCol w:w="1411"/>
              <w:gridCol w:w="1411"/>
            </w:tblGrid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Digit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304582" w:rsidRDefault="00304582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304582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304582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304582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304582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304582" w:rsidRDefault="00304582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304582" w:rsidRDefault="00304582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304582" w:rsidRDefault="00304582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</w:p>
              </w:tc>
            </w:tr>
            <w:tr w:rsidR="00F073BD" w:rsidRPr="00F073BD" w:rsidTr="00F073BD"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 as an indice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304582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304582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4</w:t>
                  </w:r>
                </w:p>
              </w:tc>
              <w:tc>
                <w:tcPr>
                  <w:tcW w:w="1410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304582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304582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1411" w:type="dxa"/>
                  <w:shd w:val="clear" w:color="auto" w:fill="auto"/>
                </w:tcPr>
                <w:p w:rsidR="00F073BD" w:rsidRPr="00304582" w:rsidRDefault="00304582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perscript"/>
                    </w:rPr>
                  </w:pPr>
                  <w:r w:rsidRPr="00304582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316638" w:rsidRDefault="00F073BD" w:rsidP="00F073BD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11101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=   </w:t>
            </w:r>
            <w:r w:rsid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 2</w:t>
            </w:r>
            <w:r w:rsid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 w:rsid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 x 2</w:t>
            </w:r>
            <w:r w:rsid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 w:rsid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="0031663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31663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 w:rsid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</w:t>
            </w:r>
            <w:r w:rsidR="0031663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31663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="0031663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 w:rsid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</w:t>
            </w:r>
            <w:r w:rsidR="0031663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31663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(expanded notation index form)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</w:t>
            </w:r>
            <w:r w:rsidR="0031663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=    </w:t>
            </w:r>
            <w:r w:rsid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 16 + 1 x 8 + 1</w:t>
            </w:r>
            <w:r w:rsidR="00316638" w:rsidRP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4 + </w:t>
            </w:r>
            <w:r w:rsid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="00316638" w:rsidRP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 + </w:t>
            </w:r>
            <w:r w:rsid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</w:t>
            </w:r>
            <w:r w:rsidR="00316638" w:rsidRP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1       </w:t>
            </w:r>
            <w:r w:rsidRPr="00316638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(expanded notation)</w:t>
            </w:r>
          </w:p>
          <w:p w:rsidR="00F073BD" w:rsidRPr="00316638" w:rsidRDefault="00F073BD" w:rsidP="00F073BD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</w:t>
            </w:r>
            <w:r w:rsidR="0031663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= </w:t>
            </w:r>
            <w:r w:rsidR="00316638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29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So 11101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is the number __</w:t>
            </w:r>
            <w:r w:rsidR="00304582" w:rsidRPr="00304582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29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______</w:t>
            </w:r>
          </w:p>
          <w:p w:rsid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751BB" w:rsidRDefault="00F751BB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751BB" w:rsidRPr="00F073BD" w:rsidRDefault="00F751BB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b)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110010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</w:p>
          <w:tbl>
            <w:tblPr>
              <w:tblW w:w="9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0"/>
              <w:gridCol w:w="1410"/>
              <w:gridCol w:w="1410"/>
              <w:gridCol w:w="1410"/>
              <w:gridCol w:w="1410"/>
              <w:gridCol w:w="1410"/>
              <w:gridCol w:w="1410"/>
            </w:tblGrid>
            <w:tr w:rsidR="00D2629A" w:rsidRPr="00F073BD" w:rsidTr="00D2629A">
              <w:tc>
                <w:tcPr>
                  <w:tcW w:w="1410" w:type="dxa"/>
                  <w:shd w:val="clear" w:color="auto" w:fill="auto"/>
                </w:tcPr>
                <w:p w:rsidR="00D2629A" w:rsidRPr="00F073BD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Digit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</w:p>
              </w:tc>
            </w:tr>
            <w:tr w:rsidR="00D2629A" w:rsidRPr="00F073BD" w:rsidTr="00D2629A">
              <w:tc>
                <w:tcPr>
                  <w:tcW w:w="1410" w:type="dxa"/>
                  <w:shd w:val="clear" w:color="auto" w:fill="auto"/>
                </w:tcPr>
                <w:p w:rsidR="00D2629A" w:rsidRPr="00F073BD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</w:tr>
            <w:tr w:rsidR="00D2629A" w:rsidRPr="00F073BD" w:rsidTr="00D2629A">
              <w:tc>
                <w:tcPr>
                  <w:tcW w:w="1410" w:type="dxa"/>
                  <w:shd w:val="clear" w:color="auto" w:fill="auto"/>
                </w:tcPr>
                <w:p w:rsidR="00D2629A" w:rsidRPr="00F073BD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 as an indice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5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4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1410" w:type="dxa"/>
                </w:tcPr>
                <w:p w:rsidR="00D2629A" w:rsidRPr="00D2629A" w:rsidRDefault="00D2629A" w:rsidP="00D2629A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2629A" w:rsidRPr="00316638" w:rsidRDefault="00F073BD" w:rsidP="00D2629A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110010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D2629A"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=   </w:t>
            </w:r>
            <w:r w:rsidR="00D2629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 2</w:t>
            </w:r>
            <w:r w:rsidR="00D2629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5</w:t>
            </w:r>
            <w:r w:rsidR="00D2629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 x 2</w:t>
            </w:r>
            <w:r w:rsidR="00D2629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 w:rsidR="00D2629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 w:rsidR="00D2629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 w:rsidR="00D2629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</w:t>
            </w:r>
            <w:r w:rsidR="00D2629A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D2629A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 w:rsidR="00D2629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="00D2629A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D2629A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="00D2629A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 w:rsidR="00D2629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="00D2629A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D2629A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 w:rsidR="00D2629A"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(expanded notation index form)</w:t>
            </w:r>
          </w:p>
          <w:p w:rsidR="00D2629A" w:rsidRPr="00F073BD" w:rsidRDefault="00D2629A" w:rsidP="00D2629A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=    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 32 + 1 x 16 + 0 x 8 + 0</w:t>
            </w:r>
            <w:r w:rsidRP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4 + 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</w:t>
            </w:r>
            <w:r w:rsidRP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 + 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P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1       </w:t>
            </w:r>
            <w:r w:rsidRPr="00316638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(expanded notation)</w:t>
            </w:r>
          </w:p>
          <w:p w:rsidR="00D2629A" w:rsidRPr="00316638" w:rsidRDefault="00D2629A" w:rsidP="00D2629A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=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50</w:t>
            </w:r>
          </w:p>
          <w:p w:rsidR="00D2629A" w:rsidRPr="00F073BD" w:rsidRDefault="00D2629A" w:rsidP="00D2629A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2629A" w:rsidRPr="00F073BD" w:rsidRDefault="00D2629A" w:rsidP="00D2629A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So 11101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is the number __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50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______</w:t>
            </w:r>
          </w:p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c)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1010110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</w:p>
          <w:tbl>
            <w:tblPr>
              <w:tblW w:w="987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11"/>
              <w:gridCol w:w="1224"/>
              <w:gridCol w:w="1224"/>
              <w:gridCol w:w="1224"/>
              <w:gridCol w:w="1224"/>
              <w:gridCol w:w="1224"/>
              <w:gridCol w:w="1224"/>
              <w:gridCol w:w="1224"/>
            </w:tblGrid>
            <w:tr w:rsidR="001C3D39" w:rsidRPr="00F073BD" w:rsidTr="001C3D39">
              <w:tc>
                <w:tcPr>
                  <w:tcW w:w="1311" w:type="dxa"/>
                  <w:shd w:val="clear" w:color="auto" w:fill="auto"/>
                </w:tcPr>
                <w:p w:rsidR="001C3D39" w:rsidRPr="00F073BD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Digit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</w:p>
              </w:tc>
            </w:tr>
            <w:tr w:rsidR="001C3D39" w:rsidRPr="00F073BD" w:rsidTr="001C3D39">
              <w:tc>
                <w:tcPr>
                  <w:tcW w:w="1311" w:type="dxa"/>
                  <w:shd w:val="clear" w:color="auto" w:fill="auto"/>
                </w:tcPr>
                <w:p w:rsidR="001C3D39" w:rsidRPr="00F073BD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64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</w:tr>
            <w:tr w:rsidR="001C3D39" w:rsidRPr="00F073BD" w:rsidTr="001C3D39">
              <w:tc>
                <w:tcPr>
                  <w:tcW w:w="1311" w:type="dxa"/>
                  <w:shd w:val="clear" w:color="auto" w:fill="auto"/>
                </w:tcPr>
                <w:p w:rsidR="001C3D39" w:rsidRPr="00F073BD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Place value as an indice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6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5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4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1224" w:type="dxa"/>
                </w:tcPr>
                <w:p w:rsidR="001C3D39" w:rsidRPr="00D2629A" w:rsidRDefault="001C3D39" w:rsidP="001C3D39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2</w:t>
                  </w:r>
                  <w:r w:rsidRPr="00D2629A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</w:tr>
          </w:tbl>
          <w:p w:rsidR="00F073BD" w:rsidRPr="00F073BD" w:rsidRDefault="00F073BD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C3D39" w:rsidRPr="00316638" w:rsidRDefault="00F073BD" w:rsidP="001C3D39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1010110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1C3D39"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=   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2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6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5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 x 2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="001C3D39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1C3D39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="001C3D39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1C3D39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="001C3D39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 w:rsidR="001C3D39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="001C3D39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1C3D39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 w:rsidR="001C3D39">
              <w:rPr>
                <w:rFonts w:asciiTheme="minorHAnsi" w:hAnsiTheme="minorHAnsi" w:cstheme="minorHAnsi"/>
                <w:sz w:val="24"/>
                <w:szCs w:val="24"/>
              </w:rPr>
              <w:t xml:space="preserve">    </w:t>
            </w:r>
            <w:r w:rsidR="001C3D39" w:rsidRPr="00F073BD">
              <w:rPr>
                <w:rFonts w:asciiTheme="minorHAnsi" w:hAnsiTheme="minorHAnsi" w:cstheme="minorHAnsi"/>
                <w:sz w:val="24"/>
                <w:szCs w:val="24"/>
              </w:rPr>
              <w:t>(expanded notation index form)</w:t>
            </w:r>
          </w:p>
          <w:p w:rsidR="001C3D39" w:rsidRPr="00F073BD" w:rsidRDefault="001C3D39" w:rsidP="001C3D3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=   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 64 + 0 x 32 + 1 x 16 + 0 x 8 + 1</w:t>
            </w:r>
            <w:r w:rsidRP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4 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</w:t>
            </w:r>
            <w:r w:rsidRP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 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Pr="0031663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1    </w:t>
            </w:r>
            <w:r w:rsidRPr="00316638">
              <w:rPr>
                <w:rFonts w:asciiTheme="minorHAnsi" w:hAnsiTheme="minorHAnsi" w:cstheme="minorHAnsi"/>
                <w:sz w:val="24"/>
                <w:szCs w:val="24"/>
              </w:rPr>
              <w:t xml:space="preserve">     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(expanded notation)</w:t>
            </w:r>
          </w:p>
          <w:p w:rsidR="001C3D39" w:rsidRDefault="001C3D39" w:rsidP="001C3D39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=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86</w:t>
            </w:r>
          </w:p>
          <w:p w:rsidR="001C3D39" w:rsidRPr="00316638" w:rsidRDefault="001C3D39" w:rsidP="001C3D39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</w:p>
          <w:p w:rsidR="00F073BD" w:rsidRPr="00F073BD" w:rsidRDefault="001C3D39" w:rsidP="001C3D3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So 11101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is the number __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86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______</w:t>
            </w:r>
          </w:p>
        </w:tc>
      </w:tr>
      <w:tr w:rsidR="00F073BD" w:rsidRPr="00F073BD" w:rsidTr="00F751BB"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10105" w:type="dxa"/>
            <w:vAlign w:val="center"/>
          </w:tcPr>
          <w:p w:rsidR="00F073BD" w:rsidRPr="00F073BD" w:rsidRDefault="00F751BB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Complete the following table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7"/>
              <w:gridCol w:w="987"/>
              <w:gridCol w:w="987"/>
              <w:gridCol w:w="987"/>
              <w:gridCol w:w="987"/>
              <w:gridCol w:w="987"/>
              <w:gridCol w:w="988"/>
              <w:gridCol w:w="988"/>
              <w:gridCol w:w="988"/>
              <w:gridCol w:w="988"/>
            </w:tblGrid>
            <w:tr w:rsidR="00F073BD" w:rsidRPr="00F073BD" w:rsidTr="00F073BD"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Index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4</w:t>
                  </w: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5</w:t>
                  </w: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7</w:t>
                  </w: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8</w:t>
                  </w:r>
                </w:p>
              </w:tc>
            </w:tr>
            <w:tr w:rsidR="00F073BD" w:rsidRPr="00F073BD" w:rsidTr="00F073BD"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Value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987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64</w:t>
                  </w: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F073BD" w:rsidRPr="00F073BD" w:rsidRDefault="00F073BD" w:rsidP="00F751BB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F751BB" w:rsidRPr="00F073BD" w:rsidTr="00F751BB">
        <w:tc>
          <w:tcPr>
            <w:tcW w:w="10548" w:type="dxa"/>
            <w:gridSpan w:val="2"/>
          </w:tcPr>
          <w:p w:rsidR="00F751BB" w:rsidRDefault="00F751BB" w:rsidP="00F751BB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751BB" w:rsidRDefault="00F751BB" w:rsidP="00F751BB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751BB" w:rsidRPr="00F073BD" w:rsidRDefault="00F751BB" w:rsidP="00F751B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To convert base ten numbers to binary we need to write the number as a sum of powers of two (the values from the bottom row in the table)</w:t>
            </w:r>
          </w:p>
          <w:p w:rsidR="00F751BB" w:rsidRPr="00F073BD" w:rsidRDefault="00F751BB" w:rsidP="00F751B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Eg 43 = 32 + 8 + 2 + 1</w:t>
            </w:r>
          </w:p>
          <w:p w:rsidR="00F751BB" w:rsidRPr="00F073BD" w:rsidRDefault="00F751BB" w:rsidP="00F751B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=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5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+ 0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4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+ 0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 xml:space="preserve">2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+ 1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1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+ 1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0</w:t>
            </w:r>
          </w:p>
          <w:p w:rsidR="00F751BB" w:rsidRDefault="00F751BB" w:rsidP="00F073B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= 101011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</w:p>
        </w:tc>
      </w:tr>
      <w:tr w:rsidR="00F073BD" w:rsidRPr="00F073BD" w:rsidTr="00F751BB">
        <w:trPr>
          <w:trHeight w:val="454"/>
        </w:trPr>
        <w:tc>
          <w:tcPr>
            <w:tcW w:w="443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Complete the table for the numbers 11 to 2</w:t>
            </w:r>
            <w:r w:rsidR="00F751BB">
              <w:rPr>
                <w:rFonts w:asciiTheme="minorHAnsi" w:hAnsiTheme="minorHAnsi" w:cstheme="minorHAnsi"/>
                <w:sz w:val="24"/>
                <w:szCs w:val="24"/>
              </w:rPr>
              <w:t>0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53"/>
              <w:gridCol w:w="2298"/>
              <w:gridCol w:w="3854"/>
              <w:gridCol w:w="1361"/>
            </w:tblGrid>
            <w:tr w:rsidR="00F073BD" w:rsidRPr="00F073BD" w:rsidTr="00B6252C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229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Number as a sum of powers of two</w:t>
                  </w:r>
                </w:p>
              </w:tc>
              <w:tc>
                <w:tcPr>
                  <w:tcW w:w="385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Sum in index form</w:t>
                  </w: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Binary number</w:t>
                  </w:r>
                </w:p>
              </w:tc>
            </w:tr>
            <w:tr w:rsidR="00F073BD" w:rsidRPr="00F073BD" w:rsidTr="00B6252C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229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 + 2 + 1</w:t>
                  </w:r>
                </w:p>
              </w:tc>
              <w:tc>
                <w:tcPr>
                  <w:tcW w:w="385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1011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F073BD" w:rsidRPr="00F073BD" w:rsidTr="00B6252C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229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 + 4</w:t>
                  </w:r>
                </w:p>
              </w:tc>
              <w:tc>
                <w:tcPr>
                  <w:tcW w:w="385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1100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F073BD" w:rsidRPr="00F073BD" w:rsidTr="00B6252C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229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 + 4 + 1</w:t>
                  </w:r>
                </w:p>
              </w:tc>
              <w:tc>
                <w:tcPr>
                  <w:tcW w:w="385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1101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F073BD" w:rsidRPr="00F073BD" w:rsidTr="00B6252C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229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 + 4 + 2</w:t>
                  </w:r>
                </w:p>
              </w:tc>
              <w:tc>
                <w:tcPr>
                  <w:tcW w:w="3854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3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+ 1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+ 0 x 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915B88" w:rsidRDefault="00915B88" w:rsidP="00F073BD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1110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F073BD" w:rsidRPr="00F073BD" w:rsidTr="00B6252C">
              <w:tc>
                <w:tcPr>
                  <w:tcW w:w="1253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2298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 + 4 + __</w:t>
                  </w:r>
                  <w:r w:rsid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u w:val="single"/>
                    </w:rPr>
                    <w:t>2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__</w:t>
                  </w:r>
                  <w:r w:rsidR="00B6252C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+ 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_</w:t>
                  </w:r>
                  <w:r w:rsid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u w:val="single"/>
                    </w:rPr>
                    <w:t>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__</w:t>
                  </w:r>
                </w:p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854" w:type="dxa"/>
                  <w:shd w:val="clear" w:color="auto" w:fill="auto"/>
                </w:tcPr>
                <w:p w:rsidR="00F073BD" w:rsidRPr="00915B88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3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+ 1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+ 1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</w:tc>
              <w:tc>
                <w:tcPr>
                  <w:tcW w:w="1361" w:type="dxa"/>
                  <w:shd w:val="clear" w:color="auto" w:fill="auto"/>
                </w:tcPr>
                <w:p w:rsidR="00F073BD" w:rsidRPr="00F073BD" w:rsidRDefault="00F073BD" w:rsidP="00F073BD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1111</w:t>
                  </w: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915B88" w:rsidRPr="00F073BD" w:rsidTr="00B6252C">
              <w:tc>
                <w:tcPr>
                  <w:tcW w:w="1253" w:type="dxa"/>
                  <w:shd w:val="clear" w:color="auto" w:fill="auto"/>
                </w:tcPr>
                <w:p w:rsidR="00915B88" w:rsidRPr="00F073BD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2298" w:type="dxa"/>
                  <w:shd w:val="clear" w:color="auto" w:fill="auto"/>
                </w:tcPr>
                <w:p w:rsidR="00915B88" w:rsidRPr="00915B88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3854" w:type="dxa"/>
                  <w:shd w:val="clear" w:color="auto" w:fill="auto"/>
                </w:tcPr>
                <w:p w:rsidR="00915B88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4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3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  <w:p w:rsidR="00915B88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  <w:p w:rsidR="00B6252C" w:rsidRPr="00915B88" w:rsidRDefault="00B6252C" w:rsidP="00915B88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361" w:type="dxa"/>
                  <w:shd w:val="clear" w:color="auto" w:fill="auto"/>
                </w:tcPr>
                <w:p w:rsidR="00915B88" w:rsidRPr="000756A3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4"/>
                      <w:szCs w:val="24"/>
                      <w:vertAlign w:val="subscript"/>
                    </w:rPr>
                  </w:pP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10000</w:t>
                  </w:r>
                  <w:r w:rsidR="000756A3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915B88" w:rsidRPr="00F073BD" w:rsidTr="00B6252C">
              <w:tc>
                <w:tcPr>
                  <w:tcW w:w="1253" w:type="dxa"/>
                  <w:shd w:val="clear" w:color="auto" w:fill="auto"/>
                </w:tcPr>
                <w:p w:rsidR="00915B88" w:rsidRPr="00F073BD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2298" w:type="dxa"/>
                  <w:shd w:val="clear" w:color="auto" w:fill="auto"/>
                </w:tcPr>
                <w:p w:rsidR="00915B88" w:rsidRPr="00F073BD" w:rsidRDefault="00B6252C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16 + 1</w:t>
                  </w:r>
                </w:p>
                <w:p w:rsidR="00915B88" w:rsidRPr="00F073BD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915B88" w:rsidRPr="00F073BD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854" w:type="dxa"/>
                  <w:shd w:val="clear" w:color="auto" w:fill="auto"/>
                </w:tcPr>
                <w:p w:rsidR="00B6252C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4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3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  <w:p w:rsidR="00915B88" w:rsidRPr="00F073BD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361" w:type="dxa"/>
                  <w:shd w:val="clear" w:color="auto" w:fill="auto"/>
                </w:tcPr>
                <w:p w:rsidR="00915B88" w:rsidRPr="000756A3" w:rsidRDefault="00B6252C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10001</w:t>
                  </w:r>
                  <w:r w:rsidR="000756A3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915B88" w:rsidRPr="00F073BD" w:rsidTr="00B6252C">
              <w:tc>
                <w:tcPr>
                  <w:tcW w:w="1253" w:type="dxa"/>
                  <w:shd w:val="clear" w:color="auto" w:fill="auto"/>
                </w:tcPr>
                <w:p w:rsidR="00915B88" w:rsidRPr="00F073BD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lastRenderedPageBreak/>
                    <w:t>18</w:t>
                  </w:r>
                </w:p>
              </w:tc>
              <w:tc>
                <w:tcPr>
                  <w:tcW w:w="2298" w:type="dxa"/>
                  <w:shd w:val="clear" w:color="auto" w:fill="auto"/>
                </w:tcPr>
                <w:p w:rsidR="00B6252C" w:rsidRPr="00F073BD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16 + 2</w:t>
                  </w:r>
                </w:p>
                <w:p w:rsidR="00915B88" w:rsidRPr="00F073BD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915B88" w:rsidRPr="00F073BD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854" w:type="dxa"/>
                  <w:shd w:val="clear" w:color="auto" w:fill="auto"/>
                </w:tcPr>
                <w:p w:rsidR="00B6252C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4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3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  <w:p w:rsidR="00915B88" w:rsidRPr="00F073BD" w:rsidRDefault="00915B88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361" w:type="dxa"/>
                  <w:shd w:val="clear" w:color="auto" w:fill="auto"/>
                </w:tcPr>
                <w:p w:rsidR="00915B88" w:rsidRPr="000756A3" w:rsidRDefault="00B6252C" w:rsidP="00915B88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10010</w:t>
                  </w:r>
                  <w:r w:rsidR="000756A3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B6252C" w:rsidRPr="00F073BD" w:rsidTr="00B6252C">
              <w:tc>
                <w:tcPr>
                  <w:tcW w:w="1253" w:type="dxa"/>
                  <w:shd w:val="clear" w:color="auto" w:fill="auto"/>
                </w:tcPr>
                <w:p w:rsidR="00B6252C" w:rsidRPr="00F073BD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2298" w:type="dxa"/>
                  <w:shd w:val="clear" w:color="auto" w:fill="auto"/>
                </w:tcPr>
                <w:p w:rsidR="00B6252C" w:rsidRPr="00F073BD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16 + 2 + 1</w:t>
                  </w:r>
                </w:p>
                <w:p w:rsidR="00B6252C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B6252C" w:rsidRPr="00F073BD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854" w:type="dxa"/>
                  <w:shd w:val="clear" w:color="auto" w:fill="auto"/>
                </w:tcPr>
                <w:p w:rsidR="00B6252C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4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3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  <w:p w:rsidR="00B6252C" w:rsidRPr="00F073BD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361" w:type="dxa"/>
                  <w:shd w:val="clear" w:color="auto" w:fill="auto"/>
                </w:tcPr>
                <w:p w:rsidR="00B6252C" w:rsidRPr="000756A3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10011</w:t>
                  </w:r>
                  <w:r w:rsidR="000756A3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  <w:tr w:rsidR="00B6252C" w:rsidRPr="00F073BD" w:rsidTr="00B6252C">
              <w:tc>
                <w:tcPr>
                  <w:tcW w:w="1253" w:type="dxa"/>
                  <w:shd w:val="clear" w:color="auto" w:fill="auto"/>
                </w:tcPr>
                <w:p w:rsidR="00B6252C" w:rsidRPr="00F073BD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F073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2298" w:type="dxa"/>
                  <w:shd w:val="clear" w:color="auto" w:fill="auto"/>
                </w:tcPr>
                <w:p w:rsidR="00B6252C" w:rsidRPr="00F073BD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16 + 4</w:t>
                  </w:r>
                </w:p>
                <w:p w:rsidR="00B6252C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B6252C" w:rsidRPr="00F073BD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3854" w:type="dxa"/>
                  <w:shd w:val="clear" w:color="auto" w:fill="auto"/>
                </w:tcPr>
                <w:p w:rsidR="00B6252C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</w:pP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 x 2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4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+ 0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3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1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+ </w:t>
                  </w: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0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 xml:space="preserve"> x 2</w:t>
                  </w:r>
                  <w:r w:rsidRPr="00915B88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perscript"/>
                    </w:rPr>
                    <w:t>0</w:t>
                  </w:r>
                </w:p>
                <w:p w:rsidR="00B6252C" w:rsidRPr="00F073BD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361" w:type="dxa"/>
                  <w:shd w:val="clear" w:color="auto" w:fill="auto"/>
                </w:tcPr>
                <w:p w:rsidR="00B6252C" w:rsidRPr="000756A3" w:rsidRDefault="00B6252C" w:rsidP="00B6252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</w:rPr>
                    <w:t>10100</w:t>
                  </w:r>
                  <w:r w:rsidR="000756A3">
                    <w:rPr>
                      <w:rFonts w:asciiTheme="minorHAnsi" w:hAnsiTheme="minorHAnsi" w:cstheme="minorHAnsi"/>
                      <w:b/>
                      <w:color w:val="FF0000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</w:tr>
          </w:tbl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  <w:shd w:val="clear" w:color="auto" w:fill="auto"/>
          </w:tcPr>
          <w:p w:rsidR="00F751BB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br w:type="page"/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0105" w:type="dxa"/>
          </w:tcPr>
          <w:p w:rsidR="00F751BB" w:rsidRDefault="00F751BB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Using the table </w:t>
            </w:r>
            <w:r w:rsidR="00F751BB">
              <w:rPr>
                <w:rFonts w:asciiTheme="minorHAnsi" w:hAnsiTheme="minorHAnsi" w:cstheme="minorHAnsi"/>
                <w:sz w:val="24"/>
                <w:szCs w:val="24"/>
              </w:rPr>
              <w:t>above,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convert the following numbers into binary</w:t>
            </w:r>
            <w:r w:rsidR="00F751BB">
              <w:rPr>
                <w:rFonts w:asciiTheme="minorHAnsi" w:hAnsiTheme="minorHAnsi" w:cstheme="minorHAnsi"/>
                <w:sz w:val="24"/>
                <w:szCs w:val="24"/>
              </w:rPr>
              <w:t xml:space="preserve"> numbers.</w:t>
            </w: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  <w:shd w:val="clear" w:color="auto" w:fill="auto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70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70 = 64 + _</w:t>
            </w:r>
            <w:r w:rsid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4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___+ 2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= 1 x __</w:t>
            </w:r>
            <w:r w:rsidR="00B6252C" w:rsidRP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2</w:t>
            </w:r>
            <w:r w:rsid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  <w:vertAlign w:val="superscript"/>
              </w:rPr>
              <w:t>6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 + 0 x __</w:t>
            </w:r>
            <w:r w:rsidR="00B6252C" w:rsidRP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2</w:t>
            </w:r>
            <w:r w:rsid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  <w:vertAlign w:val="superscript"/>
              </w:rPr>
              <w:t>5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 + 0 x __</w:t>
            </w:r>
            <w:r w:rsidR="00B6252C" w:rsidRP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2</w:t>
            </w:r>
            <w:r w:rsid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  <w:vertAlign w:val="superscript"/>
              </w:rPr>
              <w:t>4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___ + 0 x ___</w:t>
            </w:r>
            <w:r w:rsidR="00B6252C" w:rsidRP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2</w:t>
            </w:r>
            <w:r w:rsid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  <w:vertAlign w:val="superscript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</w:t>
            </w:r>
            <w:r w:rsidR="000756A3">
              <w:rPr>
                <w:rFonts w:asciiTheme="minorHAnsi" w:hAnsiTheme="minorHAnsi" w:cstheme="minorHAnsi"/>
                <w:sz w:val="24"/>
                <w:szCs w:val="24"/>
              </w:rPr>
              <w:t>_ + 1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x 2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+ __</w:t>
            </w:r>
            <w:r w:rsid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1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___ x __</w:t>
            </w:r>
            <w:r w:rsidR="00B6252C" w:rsidRP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2</w:t>
            </w:r>
            <w:r w:rsid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  <w:vertAlign w:val="superscript"/>
              </w:rPr>
              <w:t>1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___ + 0 x __</w:t>
            </w:r>
            <w:r w:rsidR="00B6252C" w:rsidRP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2</w:t>
            </w:r>
            <w:r w:rsidR="00B6252C" w:rsidRPr="00B6252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  <w:vertAlign w:val="superscript"/>
              </w:rPr>
              <w:t>0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___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= </w:t>
            </w:r>
            <w:r w:rsidR="000756A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1000110</w:t>
            </w:r>
            <w:r w:rsidR="000756A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                         (binary number)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70 written in binary is _____</w:t>
            </w:r>
            <w:r w:rsidR="009954E3" w:rsidRP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1000110</w:t>
            </w:r>
            <w:r w:rsidR="009954E3" w:rsidRP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_____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  <w:shd w:val="clear" w:color="auto" w:fill="auto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38</w:t>
            </w:r>
          </w:p>
          <w:p w:rsidR="00F073BD" w:rsidRPr="009954E3" w:rsidRDefault="00F073BD" w:rsidP="00F073BD">
            <w:pP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38 =</w:t>
            </w:r>
            <w:r w:rsidR="009954E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32 + 4 + 2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</w:t>
            </w:r>
            <w:r w:rsidR="009954E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 2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5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="009954E3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9954E3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="009954E3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9954E3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="009954E3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="009954E3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9954E3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 w:rsidR="009954E3"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 </w:t>
            </w:r>
            <w:r w:rsidR="009954E3" w:rsidRP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100110</w:t>
            </w:r>
            <w:r w:rsidR="009954E3" w:rsidRP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                            (binary number)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38 written in binary is __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100110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_________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  <w:shd w:val="clear" w:color="auto" w:fill="auto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c)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83</w:t>
            </w:r>
          </w:p>
          <w:p w:rsidR="009954E3" w:rsidRPr="009954E3" w:rsidRDefault="00F073BD" w:rsidP="009954E3">
            <w:pP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83 =</w:t>
            </w:r>
            <w:r w:rsidR="00FA219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FA219B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64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</w:t>
            </w:r>
            <w:r w:rsidR="00FA219B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16</w:t>
            </w:r>
            <w:r w:rsid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+ 2</w:t>
            </w:r>
            <w:r w:rsidR="00FA219B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</w:p>
          <w:p w:rsidR="009954E3" w:rsidRPr="00F073BD" w:rsidRDefault="009954E3" w:rsidP="009954E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954E3" w:rsidRPr="00F073BD" w:rsidRDefault="009954E3" w:rsidP="009954E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 2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6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5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</w:t>
            </w:r>
          </w:p>
          <w:p w:rsidR="009954E3" w:rsidRPr="00F073BD" w:rsidRDefault="009954E3" w:rsidP="009954E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954E3" w:rsidRPr="00F073BD" w:rsidRDefault="009954E3" w:rsidP="009954E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 </w:t>
            </w:r>
            <w:r w:rsidRP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10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10011</w:t>
            </w:r>
            <w:r w:rsidRP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                            (binary number)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8</w:t>
            </w:r>
            <w:r w:rsidR="00F751BB"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written in binary is ____</w:t>
            </w:r>
            <w:r w:rsidR="006B0F68" w:rsidRP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1010011</w:t>
            </w:r>
            <w:r w:rsidR="006B0F68" w:rsidRP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  <w:vertAlign w:val="subscript"/>
              </w:rPr>
              <w:t>2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______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073BD" w:rsidRPr="00F073BD" w:rsidTr="00F073BD">
        <w:trPr>
          <w:trHeight w:val="454"/>
        </w:trPr>
        <w:tc>
          <w:tcPr>
            <w:tcW w:w="443" w:type="dxa"/>
            <w:shd w:val="clear" w:color="auto" w:fill="auto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b/>
                <w:sz w:val="24"/>
                <w:szCs w:val="24"/>
              </w:rPr>
              <w:t>d)</w:t>
            </w:r>
          </w:p>
        </w:tc>
        <w:tc>
          <w:tcPr>
            <w:tcW w:w="10105" w:type="dxa"/>
          </w:tcPr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165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165 =</w:t>
            </w:r>
            <w:r w:rsidR="006B0F6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128 + 32 + 4 + 1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</w:t>
            </w:r>
            <w:r w:rsidR="006B0F6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 2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7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6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 x 2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5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="006B0F6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6B0F6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</w:t>
            </w:r>
            <w:r w:rsidR="006B0F6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6B0F6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="006B0F6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</w:t>
            </w:r>
            <w:r w:rsidR="006B0F6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="006B0F68"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 w:rsidR="006B0F68">
              <w:rPr>
                <w:rFonts w:asciiTheme="minorHAnsi" w:hAnsiTheme="minorHAnsi" w:cstheme="minorHAnsi"/>
                <w:sz w:val="24"/>
                <w:szCs w:val="24"/>
              </w:rPr>
              <w:t xml:space="preserve">          </w:t>
            </w: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=</w:t>
            </w:r>
            <w:r w:rsidR="006B0F6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6B0F68" w:rsidRP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10</w:t>
            </w:r>
            <w:r w:rsid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100101</w:t>
            </w:r>
            <w:r w:rsidR="006B0F68" w:rsidRPr="009954E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bscript"/>
              </w:rPr>
              <w:t>2</w:t>
            </w:r>
            <w:r w:rsidR="006B0F68"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6B0F68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                       (binary number)</w:t>
            </w:r>
          </w:p>
          <w:p w:rsidR="00F073BD" w:rsidRDefault="007A6DB8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165</w:t>
            </w:r>
            <w:r w:rsidR="00F073BD" w:rsidRPr="00F073BD">
              <w:rPr>
                <w:rFonts w:asciiTheme="minorHAnsi" w:hAnsiTheme="minorHAnsi" w:cstheme="minorHAnsi"/>
                <w:sz w:val="24"/>
                <w:szCs w:val="24"/>
              </w:rPr>
              <w:t xml:space="preserve"> written in binary is ___</w:t>
            </w:r>
            <w:r w:rsidR="006B0F68" w:rsidRP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</w:rPr>
              <w:t>10100101</w:t>
            </w:r>
            <w:r w:rsidR="006B0F68" w:rsidRPr="006B0F68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u w:val="single"/>
                <w:vertAlign w:val="subscript"/>
              </w:rPr>
              <w:t>2</w:t>
            </w:r>
            <w:r w:rsidR="006B0F68" w:rsidRPr="006B0F68">
              <w:rPr>
                <w:rFonts w:asciiTheme="minorHAnsi" w:hAnsiTheme="minorHAnsi" w:cstheme="minorHAnsi"/>
                <w:sz w:val="24"/>
                <w:szCs w:val="24"/>
                <w:u w:val="single"/>
              </w:rPr>
              <w:t xml:space="preserve"> </w:t>
            </w:r>
            <w:r w:rsidR="006B0F68">
              <w:rPr>
                <w:rFonts w:asciiTheme="minorHAnsi" w:hAnsiTheme="minorHAnsi" w:cstheme="minorHAnsi"/>
                <w:sz w:val="24"/>
                <w:szCs w:val="24"/>
              </w:rPr>
              <w:t>__</w:t>
            </w:r>
          </w:p>
          <w:p w:rsidR="00F751BB" w:rsidRDefault="00F751BB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751BB" w:rsidRPr="00F073BD" w:rsidRDefault="00F751BB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073BD" w:rsidRPr="00F073BD" w:rsidRDefault="00F073BD" w:rsidP="00F073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DF57C6" w:rsidRDefault="00DF57C6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Default="00F751BB" w:rsidP="00657212">
      <w:pPr>
        <w:pStyle w:val="ListParagraph"/>
        <w:spacing w:after="0"/>
        <w:ind w:left="0"/>
        <w:rPr>
          <w:sz w:val="24"/>
          <w:szCs w:val="16"/>
        </w:rPr>
      </w:pPr>
    </w:p>
    <w:p w:rsidR="00F751BB" w:rsidRPr="00F751BB" w:rsidRDefault="00F751BB" w:rsidP="00F751BB">
      <w:pPr>
        <w:pStyle w:val="ListParagraph"/>
        <w:spacing w:after="0"/>
        <w:ind w:left="0"/>
        <w:jc w:val="center"/>
        <w:rPr>
          <w:b/>
          <w:sz w:val="24"/>
          <w:szCs w:val="16"/>
        </w:rPr>
      </w:pPr>
      <w:r>
        <w:rPr>
          <w:b/>
          <w:sz w:val="24"/>
          <w:szCs w:val="16"/>
        </w:rPr>
        <w:t>End of Part A</w:t>
      </w:r>
    </w:p>
    <w:sectPr w:rsidR="00F751BB" w:rsidRPr="00F751BB" w:rsidSect="001C1A22">
      <w:pgSz w:w="11906" w:h="16838"/>
      <w:pgMar w:top="567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4582" w:rsidRDefault="00304582" w:rsidP="00A15EEE">
      <w:pPr>
        <w:spacing w:after="0" w:line="240" w:lineRule="auto"/>
      </w:pPr>
      <w:r>
        <w:separator/>
      </w:r>
    </w:p>
  </w:endnote>
  <w:endnote w:type="continuationSeparator" w:id="0">
    <w:p w:rsidR="00304582" w:rsidRDefault="00304582" w:rsidP="00A1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MS PMincho"/>
    <w:charset w:val="80"/>
    <w:family w:val="roman"/>
    <w:pitch w:val="variable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4582" w:rsidRDefault="00304582" w:rsidP="00A15EEE">
      <w:pPr>
        <w:spacing w:after="0" w:line="240" w:lineRule="auto"/>
      </w:pPr>
      <w:r>
        <w:separator/>
      </w:r>
    </w:p>
  </w:footnote>
  <w:footnote w:type="continuationSeparator" w:id="0">
    <w:p w:rsidR="00304582" w:rsidRDefault="00304582" w:rsidP="00A1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53F7"/>
    <w:multiLevelType w:val="hybridMultilevel"/>
    <w:tmpl w:val="D47E6972"/>
    <w:lvl w:ilvl="0" w:tplc="9BDCAC8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FD342D"/>
    <w:multiLevelType w:val="hybridMultilevel"/>
    <w:tmpl w:val="AF443484"/>
    <w:lvl w:ilvl="0" w:tplc="877076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455E12"/>
    <w:multiLevelType w:val="hybridMultilevel"/>
    <w:tmpl w:val="8FDEBE30"/>
    <w:lvl w:ilvl="0" w:tplc="CB96F7B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D303A"/>
    <w:multiLevelType w:val="hybridMultilevel"/>
    <w:tmpl w:val="ADA624A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B37094"/>
    <w:multiLevelType w:val="hybridMultilevel"/>
    <w:tmpl w:val="1D48A38C"/>
    <w:lvl w:ilvl="0" w:tplc="5928AD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734F6"/>
    <w:multiLevelType w:val="hybridMultilevel"/>
    <w:tmpl w:val="4AF86D2C"/>
    <w:lvl w:ilvl="0" w:tplc="B49A07B6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41CC4"/>
    <w:multiLevelType w:val="hybridMultilevel"/>
    <w:tmpl w:val="E74E3BAA"/>
    <w:lvl w:ilvl="0" w:tplc="8B02508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734B4"/>
    <w:multiLevelType w:val="hybridMultilevel"/>
    <w:tmpl w:val="F86022E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F96216"/>
    <w:multiLevelType w:val="hybridMultilevel"/>
    <w:tmpl w:val="A5702C36"/>
    <w:lvl w:ilvl="0" w:tplc="86C84780">
      <w:start w:val="1"/>
      <w:numFmt w:val="lowerLetter"/>
      <w:lvlText w:val="(%1)"/>
      <w:lvlJc w:val="left"/>
      <w:pPr>
        <w:ind w:left="47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A1187D"/>
    <w:multiLevelType w:val="hybridMultilevel"/>
    <w:tmpl w:val="6666F11C"/>
    <w:lvl w:ilvl="0" w:tplc="877076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250DF"/>
    <w:multiLevelType w:val="hybridMultilevel"/>
    <w:tmpl w:val="33665C74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B76643"/>
    <w:multiLevelType w:val="hybridMultilevel"/>
    <w:tmpl w:val="3F82B5B8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581681"/>
    <w:multiLevelType w:val="hybridMultilevel"/>
    <w:tmpl w:val="C16253E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76E03"/>
    <w:multiLevelType w:val="hybridMultilevel"/>
    <w:tmpl w:val="5E38DE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0A64F5"/>
    <w:multiLevelType w:val="hybridMultilevel"/>
    <w:tmpl w:val="B52281FE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3E031A"/>
    <w:multiLevelType w:val="hybridMultilevel"/>
    <w:tmpl w:val="15ACA55E"/>
    <w:lvl w:ilvl="0" w:tplc="693C7FC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E36574"/>
    <w:multiLevelType w:val="hybridMultilevel"/>
    <w:tmpl w:val="4ABC8DC4"/>
    <w:lvl w:ilvl="0" w:tplc="98F6A4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C43CA8"/>
    <w:multiLevelType w:val="hybridMultilevel"/>
    <w:tmpl w:val="DA928FBA"/>
    <w:lvl w:ilvl="0" w:tplc="43104D9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56EDB"/>
    <w:multiLevelType w:val="hybridMultilevel"/>
    <w:tmpl w:val="C02A94B0"/>
    <w:lvl w:ilvl="0" w:tplc="88DCFD16">
      <w:start w:val="1"/>
      <w:numFmt w:val="lowerLetter"/>
      <w:lvlText w:val="(%1)"/>
      <w:lvlJc w:val="left"/>
      <w:pPr>
        <w:ind w:left="1233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953" w:hanging="360"/>
      </w:pPr>
    </w:lvl>
    <w:lvl w:ilvl="2" w:tplc="0C09001B" w:tentative="1">
      <w:start w:val="1"/>
      <w:numFmt w:val="lowerRoman"/>
      <w:lvlText w:val="%3."/>
      <w:lvlJc w:val="right"/>
      <w:pPr>
        <w:ind w:left="2673" w:hanging="180"/>
      </w:pPr>
    </w:lvl>
    <w:lvl w:ilvl="3" w:tplc="0C09000F" w:tentative="1">
      <w:start w:val="1"/>
      <w:numFmt w:val="decimal"/>
      <w:lvlText w:val="%4."/>
      <w:lvlJc w:val="left"/>
      <w:pPr>
        <w:ind w:left="3393" w:hanging="360"/>
      </w:pPr>
    </w:lvl>
    <w:lvl w:ilvl="4" w:tplc="0C090019" w:tentative="1">
      <w:start w:val="1"/>
      <w:numFmt w:val="lowerLetter"/>
      <w:lvlText w:val="%5."/>
      <w:lvlJc w:val="left"/>
      <w:pPr>
        <w:ind w:left="4113" w:hanging="360"/>
      </w:pPr>
    </w:lvl>
    <w:lvl w:ilvl="5" w:tplc="0C09001B" w:tentative="1">
      <w:start w:val="1"/>
      <w:numFmt w:val="lowerRoman"/>
      <w:lvlText w:val="%6."/>
      <w:lvlJc w:val="right"/>
      <w:pPr>
        <w:ind w:left="4833" w:hanging="180"/>
      </w:pPr>
    </w:lvl>
    <w:lvl w:ilvl="6" w:tplc="0C09000F" w:tentative="1">
      <w:start w:val="1"/>
      <w:numFmt w:val="decimal"/>
      <w:lvlText w:val="%7."/>
      <w:lvlJc w:val="left"/>
      <w:pPr>
        <w:ind w:left="5553" w:hanging="360"/>
      </w:pPr>
    </w:lvl>
    <w:lvl w:ilvl="7" w:tplc="0C090019" w:tentative="1">
      <w:start w:val="1"/>
      <w:numFmt w:val="lowerLetter"/>
      <w:lvlText w:val="%8."/>
      <w:lvlJc w:val="left"/>
      <w:pPr>
        <w:ind w:left="6273" w:hanging="360"/>
      </w:pPr>
    </w:lvl>
    <w:lvl w:ilvl="8" w:tplc="0C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19" w15:restartNumberingAfterBreak="0">
    <w:nsid w:val="54E23385"/>
    <w:multiLevelType w:val="hybridMultilevel"/>
    <w:tmpl w:val="053296D8"/>
    <w:lvl w:ilvl="0" w:tplc="15D4C4E8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57052B47"/>
    <w:multiLevelType w:val="hybridMultilevel"/>
    <w:tmpl w:val="15ACA55E"/>
    <w:lvl w:ilvl="0" w:tplc="693C7FC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D74EF8"/>
    <w:multiLevelType w:val="hybridMultilevel"/>
    <w:tmpl w:val="7A34B0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1347CA"/>
    <w:multiLevelType w:val="hybridMultilevel"/>
    <w:tmpl w:val="8034E710"/>
    <w:lvl w:ilvl="0" w:tplc="0B5AE97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A34E25"/>
    <w:multiLevelType w:val="hybridMultilevel"/>
    <w:tmpl w:val="2DE89EF2"/>
    <w:lvl w:ilvl="0" w:tplc="D6622E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12F0261"/>
    <w:multiLevelType w:val="hybridMultilevel"/>
    <w:tmpl w:val="5F468EC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9C4FE5"/>
    <w:multiLevelType w:val="hybridMultilevel"/>
    <w:tmpl w:val="5A3E4FC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6534383"/>
    <w:multiLevelType w:val="hybridMultilevel"/>
    <w:tmpl w:val="BFACCECA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3C47CF"/>
    <w:multiLevelType w:val="hybridMultilevel"/>
    <w:tmpl w:val="C402068E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7DD5BEC"/>
    <w:multiLevelType w:val="hybridMultilevel"/>
    <w:tmpl w:val="C20AA462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8862622"/>
    <w:multiLevelType w:val="hybridMultilevel"/>
    <w:tmpl w:val="2C9838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97494D"/>
    <w:multiLevelType w:val="hybridMultilevel"/>
    <w:tmpl w:val="BF4E978C"/>
    <w:lvl w:ilvl="0" w:tplc="5928AD8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9F1239F"/>
    <w:multiLevelType w:val="hybridMultilevel"/>
    <w:tmpl w:val="66066734"/>
    <w:lvl w:ilvl="0" w:tplc="F5345F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CD151A"/>
    <w:multiLevelType w:val="hybridMultilevel"/>
    <w:tmpl w:val="E8965A4A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0B94ABA"/>
    <w:multiLevelType w:val="hybridMultilevel"/>
    <w:tmpl w:val="E4366F0A"/>
    <w:lvl w:ilvl="0" w:tplc="9BDCAC8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BBE7A2D"/>
    <w:multiLevelType w:val="hybridMultilevel"/>
    <w:tmpl w:val="689A55E4"/>
    <w:lvl w:ilvl="0" w:tplc="87707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197D41"/>
    <w:multiLevelType w:val="hybridMultilevel"/>
    <w:tmpl w:val="13586CDC"/>
    <w:lvl w:ilvl="0" w:tplc="88DCFD16">
      <w:start w:val="1"/>
      <w:numFmt w:val="lowerLetter"/>
      <w:lvlText w:val="(%1)"/>
      <w:lvlJc w:val="left"/>
      <w:pPr>
        <w:ind w:left="36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567" w:hanging="360"/>
      </w:pPr>
    </w:lvl>
    <w:lvl w:ilvl="2" w:tplc="0C09001B" w:tentative="1">
      <w:start w:val="1"/>
      <w:numFmt w:val="lowerRoman"/>
      <w:lvlText w:val="%3."/>
      <w:lvlJc w:val="right"/>
      <w:pPr>
        <w:ind w:left="1287" w:hanging="180"/>
      </w:pPr>
    </w:lvl>
    <w:lvl w:ilvl="3" w:tplc="0C09000F" w:tentative="1">
      <w:start w:val="1"/>
      <w:numFmt w:val="decimal"/>
      <w:lvlText w:val="%4."/>
      <w:lvlJc w:val="left"/>
      <w:pPr>
        <w:ind w:left="2007" w:hanging="360"/>
      </w:pPr>
    </w:lvl>
    <w:lvl w:ilvl="4" w:tplc="0C090019" w:tentative="1">
      <w:start w:val="1"/>
      <w:numFmt w:val="lowerLetter"/>
      <w:lvlText w:val="%5."/>
      <w:lvlJc w:val="left"/>
      <w:pPr>
        <w:ind w:left="2727" w:hanging="360"/>
      </w:pPr>
    </w:lvl>
    <w:lvl w:ilvl="5" w:tplc="0C09001B" w:tentative="1">
      <w:start w:val="1"/>
      <w:numFmt w:val="lowerRoman"/>
      <w:lvlText w:val="%6."/>
      <w:lvlJc w:val="right"/>
      <w:pPr>
        <w:ind w:left="3447" w:hanging="180"/>
      </w:pPr>
    </w:lvl>
    <w:lvl w:ilvl="6" w:tplc="0C09000F" w:tentative="1">
      <w:start w:val="1"/>
      <w:numFmt w:val="decimal"/>
      <w:lvlText w:val="%7."/>
      <w:lvlJc w:val="left"/>
      <w:pPr>
        <w:ind w:left="4167" w:hanging="360"/>
      </w:pPr>
    </w:lvl>
    <w:lvl w:ilvl="7" w:tplc="0C090019" w:tentative="1">
      <w:start w:val="1"/>
      <w:numFmt w:val="lowerLetter"/>
      <w:lvlText w:val="%8."/>
      <w:lvlJc w:val="left"/>
      <w:pPr>
        <w:ind w:left="4887" w:hanging="360"/>
      </w:pPr>
    </w:lvl>
    <w:lvl w:ilvl="8" w:tplc="0C09001B" w:tentative="1">
      <w:start w:val="1"/>
      <w:numFmt w:val="lowerRoman"/>
      <w:lvlText w:val="%9."/>
      <w:lvlJc w:val="right"/>
      <w:pPr>
        <w:ind w:left="5607" w:hanging="180"/>
      </w:pPr>
    </w:lvl>
  </w:abstractNum>
  <w:abstractNum w:abstractNumId="36" w15:restartNumberingAfterBreak="0">
    <w:nsid w:val="7E9A202C"/>
    <w:multiLevelType w:val="hybridMultilevel"/>
    <w:tmpl w:val="D56C2F90"/>
    <w:lvl w:ilvl="0" w:tplc="5928AD8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</w:num>
  <w:num w:numId="3">
    <w:abstractNumId w:val="28"/>
  </w:num>
  <w:num w:numId="4">
    <w:abstractNumId w:val="29"/>
  </w:num>
  <w:num w:numId="5">
    <w:abstractNumId w:val="32"/>
  </w:num>
  <w:num w:numId="6">
    <w:abstractNumId w:val="10"/>
  </w:num>
  <w:num w:numId="7">
    <w:abstractNumId w:val="11"/>
  </w:num>
  <w:num w:numId="8">
    <w:abstractNumId w:val="26"/>
  </w:num>
  <w:num w:numId="9">
    <w:abstractNumId w:val="24"/>
  </w:num>
  <w:num w:numId="10">
    <w:abstractNumId w:val="27"/>
  </w:num>
  <w:num w:numId="11">
    <w:abstractNumId w:val="14"/>
  </w:num>
  <w:num w:numId="12">
    <w:abstractNumId w:val="15"/>
  </w:num>
  <w:num w:numId="13">
    <w:abstractNumId w:val="31"/>
  </w:num>
  <w:num w:numId="14">
    <w:abstractNumId w:val="23"/>
  </w:num>
  <w:num w:numId="15">
    <w:abstractNumId w:val="8"/>
  </w:num>
  <w:num w:numId="16">
    <w:abstractNumId w:val="25"/>
  </w:num>
  <w:num w:numId="17">
    <w:abstractNumId w:val="21"/>
  </w:num>
  <w:num w:numId="18">
    <w:abstractNumId w:val="12"/>
  </w:num>
  <w:num w:numId="19">
    <w:abstractNumId w:val="18"/>
  </w:num>
  <w:num w:numId="20">
    <w:abstractNumId w:val="35"/>
  </w:num>
  <w:num w:numId="21">
    <w:abstractNumId w:val="7"/>
  </w:num>
  <w:num w:numId="22">
    <w:abstractNumId w:val="16"/>
  </w:num>
  <w:num w:numId="23">
    <w:abstractNumId w:val="4"/>
  </w:num>
  <w:num w:numId="24">
    <w:abstractNumId w:val="34"/>
  </w:num>
  <w:num w:numId="25">
    <w:abstractNumId w:val="36"/>
  </w:num>
  <w:num w:numId="26">
    <w:abstractNumId w:val="30"/>
  </w:num>
  <w:num w:numId="27">
    <w:abstractNumId w:val="1"/>
  </w:num>
  <w:num w:numId="28">
    <w:abstractNumId w:val="13"/>
  </w:num>
  <w:num w:numId="29">
    <w:abstractNumId w:val="9"/>
  </w:num>
  <w:num w:numId="30">
    <w:abstractNumId w:val="3"/>
  </w:num>
  <w:num w:numId="31">
    <w:abstractNumId w:val="33"/>
  </w:num>
  <w:num w:numId="32">
    <w:abstractNumId w:val="0"/>
  </w:num>
  <w:num w:numId="33">
    <w:abstractNumId w:val="19"/>
  </w:num>
  <w:num w:numId="34">
    <w:abstractNumId w:val="2"/>
  </w:num>
  <w:num w:numId="35">
    <w:abstractNumId w:val="5"/>
  </w:num>
  <w:num w:numId="36">
    <w:abstractNumId w:val="6"/>
  </w:num>
  <w:num w:numId="37">
    <w:abstractNumId w:val="22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AU" w:vendorID="64" w:dllVersion="131078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953"/>
    <w:rsid w:val="00003A27"/>
    <w:rsid w:val="00006944"/>
    <w:rsid w:val="00006C5C"/>
    <w:rsid w:val="00020270"/>
    <w:rsid w:val="00030F0F"/>
    <w:rsid w:val="00047B9D"/>
    <w:rsid w:val="00060228"/>
    <w:rsid w:val="0006459E"/>
    <w:rsid w:val="00067719"/>
    <w:rsid w:val="000756A3"/>
    <w:rsid w:val="00081D4B"/>
    <w:rsid w:val="00082308"/>
    <w:rsid w:val="000851D2"/>
    <w:rsid w:val="000C62E2"/>
    <w:rsid w:val="000C66C1"/>
    <w:rsid w:val="000D0903"/>
    <w:rsid w:val="000D0A59"/>
    <w:rsid w:val="000D25CF"/>
    <w:rsid w:val="000E0176"/>
    <w:rsid w:val="000E1F8A"/>
    <w:rsid w:val="00105F58"/>
    <w:rsid w:val="00106C1D"/>
    <w:rsid w:val="00117FF0"/>
    <w:rsid w:val="00124C17"/>
    <w:rsid w:val="00126CA5"/>
    <w:rsid w:val="0014604D"/>
    <w:rsid w:val="00153C28"/>
    <w:rsid w:val="00172D8B"/>
    <w:rsid w:val="00185AA3"/>
    <w:rsid w:val="00187A2E"/>
    <w:rsid w:val="00197D32"/>
    <w:rsid w:val="001A70E9"/>
    <w:rsid w:val="001A76A5"/>
    <w:rsid w:val="001B4B00"/>
    <w:rsid w:val="001C1A22"/>
    <w:rsid w:val="001C3D39"/>
    <w:rsid w:val="001C5022"/>
    <w:rsid w:val="001C5A61"/>
    <w:rsid w:val="001D6FE0"/>
    <w:rsid w:val="001E2A5E"/>
    <w:rsid w:val="001F509A"/>
    <w:rsid w:val="00202172"/>
    <w:rsid w:val="002131AB"/>
    <w:rsid w:val="002310FC"/>
    <w:rsid w:val="00236574"/>
    <w:rsid w:val="002426A7"/>
    <w:rsid w:val="00250713"/>
    <w:rsid w:val="00251153"/>
    <w:rsid w:val="002524CC"/>
    <w:rsid w:val="00256133"/>
    <w:rsid w:val="00270E66"/>
    <w:rsid w:val="0027571A"/>
    <w:rsid w:val="002B479E"/>
    <w:rsid w:val="002C1331"/>
    <w:rsid w:val="002C5BD0"/>
    <w:rsid w:val="003001EE"/>
    <w:rsid w:val="00301235"/>
    <w:rsid w:val="00304582"/>
    <w:rsid w:val="00316638"/>
    <w:rsid w:val="003303E9"/>
    <w:rsid w:val="003470F9"/>
    <w:rsid w:val="00353583"/>
    <w:rsid w:val="0036689F"/>
    <w:rsid w:val="003746C4"/>
    <w:rsid w:val="00381891"/>
    <w:rsid w:val="00391872"/>
    <w:rsid w:val="003A2F33"/>
    <w:rsid w:val="003A4298"/>
    <w:rsid w:val="003D5C07"/>
    <w:rsid w:val="003D7263"/>
    <w:rsid w:val="00401BE6"/>
    <w:rsid w:val="004105A1"/>
    <w:rsid w:val="004149DB"/>
    <w:rsid w:val="004330D7"/>
    <w:rsid w:val="00444190"/>
    <w:rsid w:val="0046022E"/>
    <w:rsid w:val="00462D1C"/>
    <w:rsid w:val="004664D8"/>
    <w:rsid w:val="004742A8"/>
    <w:rsid w:val="004A2F60"/>
    <w:rsid w:val="004B008E"/>
    <w:rsid w:val="004B0538"/>
    <w:rsid w:val="004B7679"/>
    <w:rsid w:val="004C1492"/>
    <w:rsid w:val="004D73C0"/>
    <w:rsid w:val="00512696"/>
    <w:rsid w:val="00517559"/>
    <w:rsid w:val="00521BE6"/>
    <w:rsid w:val="005448A8"/>
    <w:rsid w:val="005524A1"/>
    <w:rsid w:val="00561384"/>
    <w:rsid w:val="00563AF7"/>
    <w:rsid w:val="00565370"/>
    <w:rsid w:val="00574C5F"/>
    <w:rsid w:val="00576DAE"/>
    <w:rsid w:val="00584C58"/>
    <w:rsid w:val="00595066"/>
    <w:rsid w:val="005A6DD5"/>
    <w:rsid w:val="005B7872"/>
    <w:rsid w:val="005C11BB"/>
    <w:rsid w:val="005E01D4"/>
    <w:rsid w:val="005E143C"/>
    <w:rsid w:val="005E406E"/>
    <w:rsid w:val="00604486"/>
    <w:rsid w:val="006112BD"/>
    <w:rsid w:val="006140AF"/>
    <w:rsid w:val="00614DDD"/>
    <w:rsid w:val="00652F04"/>
    <w:rsid w:val="00654B52"/>
    <w:rsid w:val="00657212"/>
    <w:rsid w:val="00660FFE"/>
    <w:rsid w:val="00662ED0"/>
    <w:rsid w:val="0067412D"/>
    <w:rsid w:val="006750D8"/>
    <w:rsid w:val="00684293"/>
    <w:rsid w:val="00695637"/>
    <w:rsid w:val="006A5153"/>
    <w:rsid w:val="006B0F68"/>
    <w:rsid w:val="006C41DA"/>
    <w:rsid w:val="006C7387"/>
    <w:rsid w:val="006D1E9F"/>
    <w:rsid w:val="006D5B9C"/>
    <w:rsid w:val="006E2217"/>
    <w:rsid w:val="006F389D"/>
    <w:rsid w:val="006F6659"/>
    <w:rsid w:val="00715AD9"/>
    <w:rsid w:val="00730927"/>
    <w:rsid w:val="007356CB"/>
    <w:rsid w:val="00736DCF"/>
    <w:rsid w:val="0074448A"/>
    <w:rsid w:val="00745192"/>
    <w:rsid w:val="007561CA"/>
    <w:rsid w:val="00763420"/>
    <w:rsid w:val="00786AB4"/>
    <w:rsid w:val="00794CC7"/>
    <w:rsid w:val="007A59DB"/>
    <w:rsid w:val="007A6DB8"/>
    <w:rsid w:val="007C4ED1"/>
    <w:rsid w:val="007C7A9A"/>
    <w:rsid w:val="007D0FDF"/>
    <w:rsid w:val="007E5611"/>
    <w:rsid w:val="007F4ECE"/>
    <w:rsid w:val="00802FA0"/>
    <w:rsid w:val="00807A8A"/>
    <w:rsid w:val="0081191F"/>
    <w:rsid w:val="00822724"/>
    <w:rsid w:val="008269DA"/>
    <w:rsid w:val="00844222"/>
    <w:rsid w:val="00845273"/>
    <w:rsid w:val="008636AA"/>
    <w:rsid w:val="00885AA9"/>
    <w:rsid w:val="008C74AD"/>
    <w:rsid w:val="008E3974"/>
    <w:rsid w:val="00915B88"/>
    <w:rsid w:val="00925265"/>
    <w:rsid w:val="009426CF"/>
    <w:rsid w:val="00943BF1"/>
    <w:rsid w:val="0094527E"/>
    <w:rsid w:val="00961E9D"/>
    <w:rsid w:val="00982D32"/>
    <w:rsid w:val="00983A4E"/>
    <w:rsid w:val="009954E3"/>
    <w:rsid w:val="009A1082"/>
    <w:rsid w:val="009C1EBE"/>
    <w:rsid w:val="009C556D"/>
    <w:rsid w:val="009D3470"/>
    <w:rsid w:val="009F4F98"/>
    <w:rsid w:val="00A03D79"/>
    <w:rsid w:val="00A048E6"/>
    <w:rsid w:val="00A15EEE"/>
    <w:rsid w:val="00A161DA"/>
    <w:rsid w:val="00A26245"/>
    <w:rsid w:val="00A26392"/>
    <w:rsid w:val="00A31434"/>
    <w:rsid w:val="00A31953"/>
    <w:rsid w:val="00A350A3"/>
    <w:rsid w:val="00A439E2"/>
    <w:rsid w:val="00A44AC7"/>
    <w:rsid w:val="00A53392"/>
    <w:rsid w:val="00A53A7E"/>
    <w:rsid w:val="00A5791D"/>
    <w:rsid w:val="00AC73D3"/>
    <w:rsid w:val="00B45BB2"/>
    <w:rsid w:val="00B47476"/>
    <w:rsid w:val="00B6252C"/>
    <w:rsid w:val="00B636CA"/>
    <w:rsid w:val="00B767CC"/>
    <w:rsid w:val="00B8036A"/>
    <w:rsid w:val="00B87A46"/>
    <w:rsid w:val="00B90F61"/>
    <w:rsid w:val="00B9626F"/>
    <w:rsid w:val="00BB2D4C"/>
    <w:rsid w:val="00BB7C10"/>
    <w:rsid w:val="00BC1918"/>
    <w:rsid w:val="00BE25BC"/>
    <w:rsid w:val="00BE359F"/>
    <w:rsid w:val="00C05ED0"/>
    <w:rsid w:val="00C10C70"/>
    <w:rsid w:val="00C32F1C"/>
    <w:rsid w:val="00C32FAF"/>
    <w:rsid w:val="00C36E68"/>
    <w:rsid w:val="00C4520D"/>
    <w:rsid w:val="00C4748D"/>
    <w:rsid w:val="00C53DF5"/>
    <w:rsid w:val="00C9379C"/>
    <w:rsid w:val="00CA102B"/>
    <w:rsid w:val="00CA2975"/>
    <w:rsid w:val="00CA47BE"/>
    <w:rsid w:val="00CA4C4A"/>
    <w:rsid w:val="00CD18F3"/>
    <w:rsid w:val="00CE3B9E"/>
    <w:rsid w:val="00CF4780"/>
    <w:rsid w:val="00CF58BC"/>
    <w:rsid w:val="00CF640A"/>
    <w:rsid w:val="00D050EB"/>
    <w:rsid w:val="00D2629A"/>
    <w:rsid w:val="00D455C1"/>
    <w:rsid w:val="00D5739D"/>
    <w:rsid w:val="00D800A7"/>
    <w:rsid w:val="00D80685"/>
    <w:rsid w:val="00D94FC9"/>
    <w:rsid w:val="00DA16CE"/>
    <w:rsid w:val="00DA4D52"/>
    <w:rsid w:val="00DB5768"/>
    <w:rsid w:val="00DF57C6"/>
    <w:rsid w:val="00DF59B4"/>
    <w:rsid w:val="00DF6E3A"/>
    <w:rsid w:val="00E26602"/>
    <w:rsid w:val="00E402D9"/>
    <w:rsid w:val="00E436E0"/>
    <w:rsid w:val="00E506E4"/>
    <w:rsid w:val="00E50BD3"/>
    <w:rsid w:val="00E60A77"/>
    <w:rsid w:val="00E65A8A"/>
    <w:rsid w:val="00E71A4A"/>
    <w:rsid w:val="00E7403F"/>
    <w:rsid w:val="00E8517F"/>
    <w:rsid w:val="00E90603"/>
    <w:rsid w:val="00E95E05"/>
    <w:rsid w:val="00E9729E"/>
    <w:rsid w:val="00EA08C2"/>
    <w:rsid w:val="00EC1972"/>
    <w:rsid w:val="00EE22CC"/>
    <w:rsid w:val="00EE5AAE"/>
    <w:rsid w:val="00F073BD"/>
    <w:rsid w:val="00F265A6"/>
    <w:rsid w:val="00F32ADD"/>
    <w:rsid w:val="00F43CA9"/>
    <w:rsid w:val="00F54E13"/>
    <w:rsid w:val="00F55BD9"/>
    <w:rsid w:val="00F61045"/>
    <w:rsid w:val="00F62DBD"/>
    <w:rsid w:val="00F700F4"/>
    <w:rsid w:val="00F751BB"/>
    <w:rsid w:val="00F8558B"/>
    <w:rsid w:val="00F935F2"/>
    <w:rsid w:val="00FA219B"/>
    <w:rsid w:val="00FB3C79"/>
    <w:rsid w:val="00FC3BE2"/>
    <w:rsid w:val="00FC621B"/>
    <w:rsid w:val="00FF067F"/>
    <w:rsid w:val="00FF080E"/>
    <w:rsid w:val="00FF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7AE87"/>
  <w15:docId w15:val="{65F907AD-62FA-4880-ABFF-08017106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95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195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39E2"/>
    <w:pPr>
      <w:ind w:left="720"/>
      <w:contextualSpacing/>
    </w:pPr>
  </w:style>
  <w:style w:type="table" w:styleId="TableGrid">
    <w:name w:val="Table Grid"/>
    <w:basedOn w:val="TableNormal"/>
    <w:uiPriority w:val="59"/>
    <w:rsid w:val="00E71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semiHidden/>
    <w:rsid w:val="00A15EE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A15EEE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B87A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paragraph" w:customStyle="1" w:styleId="TableContents">
    <w:name w:val="Table Contents"/>
    <w:basedOn w:val="Normal"/>
    <w:rsid w:val="008C74AD"/>
    <w:pPr>
      <w:widowControl w:val="0"/>
      <w:suppressLineNumbers/>
      <w:suppressAutoHyphens/>
      <w:spacing w:after="0" w:line="240" w:lineRule="auto"/>
    </w:pPr>
    <w:rPr>
      <w:rFonts w:ascii="Liberation Serif" w:eastAsia="DejaVu Sans" w:hAnsi="Liberation Serif" w:cs="Lohit Hindi"/>
      <w:kern w:val="1"/>
      <w:sz w:val="24"/>
      <w:szCs w:val="24"/>
      <w:lang w:eastAsia="zh-CN" w:bidi="hi-IN"/>
    </w:rPr>
  </w:style>
  <w:style w:type="paragraph" w:customStyle="1" w:styleId="HangingIndent">
    <w:name w:val="Hanging Indent"/>
    <w:basedOn w:val="Normal"/>
    <w:rsid w:val="00251153"/>
    <w:pPr>
      <w:widowControl w:val="0"/>
      <w:suppressAutoHyphens/>
      <w:spacing w:after="0" w:line="240" w:lineRule="auto"/>
      <w:ind w:left="340" w:hanging="340"/>
    </w:pPr>
    <w:rPr>
      <w:rFonts w:ascii="Liberation Serif" w:eastAsia="DejaVu Sans" w:hAnsi="Liberation Serif" w:cs="Lohit Hindi"/>
      <w:kern w:val="1"/>
      <w:sz w:val="24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1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C42A9-AAC9-49AF-9D8E-8E7D4CCA3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430894D4</Template>
  <TotalTime>73</TotalTime>
  <Pages>8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Tanaptiks</Company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FRASER-JONES Laura</dc:creator>
  <cp:lastModifiedBy>FRASER-JONES Laura [Rossmoyne Senior High School]</cp:lastModifiedBy>
  <cp:revision>14</cp:revision>
  <cp:lastPrinted>2018-07-25T02:18:00Z</cp:lastPrinted>
  <dcterms:created xsi:type="dcterms:W3CDTF">2018-07-25T03:03:00Z</dcterms:created>
  <dcterms:modified xsi:type="dcterms:W3CDTF">2018-07-27T04:05:00Z</dcterms:modified>
</cp:coreProperties>
</file>