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8"/>
        <w:gridCol w:w="3290"/>
        <w:gridCol w:w="17"/>
        <w:gridCol w:w="2874"/>
        <w:gridCol w:w="2527"/>
      </w:tblGrid>
      <w:tr w:rsidR="005D7625" w:rsidTr="009A4BDA">
        <w:trPr>
          <w:trHeight w:val="1125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625" w:rsidRPr="00E266C8" w:rsidRDefault="005D7625" w:rsidP="009A4BD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0" distL="114300" distR="114300" simplePos="0" relativeHeight="251668480" behindDoc="1" locked="0" layoutInCell="1" allowOverlap="1" wp14:anchorId="08BC01AA" wp14:editId="2F988883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-3809</wp:posOffset>
                  </wp:positionV>
                  <wp:extent cx="1117600" cy="1301934"/>
                  <wp:effectExtent l="0" t="0" r="6350" b="0"/>
                  <wp:wrapNone/>
                  <wp:docPr id="128" name="Picture 1" descr="Description: Description: http://upload.wikimedia.org/wikipedia/en/b/b5/Rshs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http://upload.wikimedia.org/wikipedia/en/b/b5/Rshs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442" cy="130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7625" w:rsidRPr="005B7872" w:rsidRDefault="005D7625" w:rsidP="009A4BDA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 w:rsidRPr="005B7872">
              <w:rPr>
                <w:rFonts w:ascii="Arial" w:hAnsi="Arial" w:cs="Arial"/>
                <w:b/>
                <w:sz w:val="40"/>
                <w:szCs w:val="44"/>
              </w:rPr>
              <w:t>YEAR 9 COMMON</w:t>
            </w:r>
          </w:p>
          <w:p w:rsidR="005D7625" w:rsidRPr="005B7872" w:rsidRDefault="005D7625" w:rsidP="009A4BDA">
            <w:pPr>
              <w:spacing w:after="0" w:line="360" w:lineRule="auto"/>
              <w:jc w:val="center"/>
              <w:rPr>
                <w:rFonts w:ascii="Arial" w:hAnsi="Arial" w:cs="Arial"/>
                <w:b/>
                <w:sz w:val="40"/>
                <w:szCs w:val="44"/>
              </w:rPr>
            </w:pPr>
            <w:r w:rsidRPr="005B7872">
              <w:rPr>
                <w:rFonts w:ascii="Arial" w:hAnsi="Arial" w:cs="Arial"/>
                <w:b/>
                <w:sz w:val="40"/>
                <w:szCs w:val="44"/>
              </w:rPr>
              <w:t>EPW 1 – SEMESTER 1 2018</w:t>
            </w:r>
          </w:p>
          <w:p w:rsidR="005D7625" w:rsidRPr="00385DB6" w:rsidRDefault="005D7625" w:rsidP="009A4BDA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5B7872">
              <w:rPr>
                <w:rFonts w:ascii="Arial" w:hAnsi="Arial" w:cs="Arial"/>
                <w:sz w:val="36"/>
                <w:szCs w:val="44"/>
              </w:rPr>
              <w:t>Pascal’s Triangle and Mice Maze</w:t>
            </w: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7625" w:rsidRPr="00E266C8" w:rsidRDefault="005D7625" w:rsidP="009A4BDA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anchor distT="0" distB="254" distL="114300" distR="114300" simplePos="0" relativeHeight="251669504" behindDoc="0" locked="0" layoutInCell="1" allowOverlap="1" wp14:anchorId="09B9D472" wp14:editId="3917DE8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45720</wp:posOffset>
                  </wp:positionV>
                  <wp:extent cx="1409700" cy="1060196"/>
                  <wp:effectExtent l="0" t="0" r="0" b="6985"/>
                  <wp:wrapNone/>
                  <wp:docPr id="129" name="Picture 39" descr="http://islamforwest.files.wordpress.com/2012/01/mathematics-i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http://islamforwest.files.wordpress.com/2012/01/mathematics-ii.jpg"/>
                          <pic:cNvPicPr/>
                        </pic:nvPicPr>
                        <pic:blipFill>
                          <a:blip r:embed="rId1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0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D7625" w:rsidRPr="00EF6B97" w:rsidTr="00246E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94"/>
        </w:trPr>
        <w:tc>
          <w:tcPr>
            <w:tcW w:w="2508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D7625" w:rsidRPr="005B7872" w:rsidRDefault="005D7625" w:rsidP="00931E3F">
            <w:pPr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8"/>
                <w:szCs w:val="20"/>
              </w:rPr>
              <w:t xml:space="preserve"> </w:t>
            </w:r>
            <w:r>
              <w:rPr>
                <w:b/>
                <w:bCs/>
                <w:sz w:val="24"/>
                <w:szCs w:val="20"/>
              </w:rPr>
              <w:t>Name: ____</w:t>
            </w:r>
            <w:r w:rsidR="00931E3F">
              <w:rPr>
                <w:b/>
                <w:bCs/>
                <w:color w:val="FF0000"/>
                <w:sz w:val="24"/>
                <w:szCs w:val="20"/>
              </w:rPr>
              <w:t>SOLUTIONS</w:t>
            </w:r>
            <w:r>
              <w:rPr>
                <w:b/>
                <w:bCs/>
                <w:sz w:val="24"/>
                <w:szCs w:val="20"/>
              </w:rPr>
              <w:t>________________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D7625" w:rsidRPr="005B7872" w:rsidRDefault="005D7625" w:rsidP="009A4BDA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Teacher: _________________________</w:t>
            </w:r>
          </w:p>
        </w:tc>
      </w:tr>
      <w:tr w:rsidR="005D7625" w:rsidRPr="00EF6B97" w:rsidTr="00246E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1099"/>
        </w:trPr>
        <w:tc>
          <w:tcPr>
            <w:tcW w:w="2508" w:type="pct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D7625" w:rsidRDefault="00246E8D" w:rsidP="005D7625">
            <w:pPr>
              <w:spacing w:before="240"/>
              <w:rPr>
                <w:i/>
                <w:szCs w:val="20"/>
              </w:rPr>
            </w:pPr>
            <w:r>
              <w:rPr>
                <w:b/>
                <w:szCs w:val="20"/>
              </w:rPr>
              <w:t xml:space="preserve">EPW Weighting: </w:t>
            </w:r>
            <w:r w:rsidR="005D7625">
              <w:rPr>
                <w:b/>
                <w:szCs w:val="20"/>
              </w:rPr>
              <w:t xml:space="preserve"> </w:t>
            </w:r>
            <w:r>
              <w:rPr>
                <w:i/>
                <w:szCs w:val="20"/>
              </w:rPr>
              <w:t>10</w:t>
            </w:r>
            <w:r w:rsidR="005D7625" w:rsidRPr="005B7872">
              <w:rPr>
                <w:i/>
                <w:szCs w:val="20"/>
              </w:rPr>
              <w:t>% of the year</w:t>
            </w:r>
          </w:p>
          <w:p w:rsidR="005D7625" w:rsidRPr="005D7625" w:rsidRDefault="005E179E" w:rsidP="005D7625">
            <w:pPr>
              <w:spacing w:before="240"/>
              <w:rPr>
                <w:b/>
              </w:rPr>
            </w:pPr>
            <w:r>
              <w:rPr>
                <w:b/>
                <w:i/>
                <w:szCs w:val="20"/>
              </w:rPr>
              <w:t>Time: 3</w:t>
            </w:r>
            <w:r w:rsidR="005D7625">
              <w:rPr>
                <w:b/>
                <w:i/>
                <w:szCs w:val="20"/>
              </w:rPr>
              <w:t>5 mins</w:t>
            </w:r>
          </w:p>
        </w:tc>
        <w:tc>
          <w:tcPr>
            <w:tcW w:w="2492" w:type="pct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5D7625" w:rsidRDefault="00F8033F" w:rsidP="00246E8D">
            <w:pPr>
              <w:spacing w:before="240"/>
              <w:rPr>
                <w:b/>
                <w:i/>
                <w:szCs w:val="20"/>
              </w:rPr>
            </w:pPr>
            <w:r>
              <w:rPr>
                <w:b/>
                <w:i/>
                <w:szCs w:val="20"/>
              </w:rPr>
              <w:t xml:space="preserve">Common </w:t>
            </w:r>
            <w:r w:rsidR="005D7625">
              <w:rPr>
                <w:b/>
                <w:i/>
                <w:szCs w:val="20"/>
              </w:rPr>
              <w:t>Marks: ________/2</w:t>
            </w:r>
            <w:r w:rsidR="00246E8D">
              <w:rPr>
                <w:b/>
                <w:i/>
                <w:szCs w:val="20"/>
              </w:rPr>
              <w:t>5</w:t>
            </w:r>
            <w:r>
              <w:rPr>
                <w:b/>
                <w:i/>
                <w:szCs w:val="20"/>
              </w:rPr>
              <w:t xml:space="preserve">  </w:t>
            </w:r>
          </w:p>
          <w:p w:rsidR="00246E8D" w:rsidRPr="005D7625" w:rsidRDefault="00246E8D" w:rsidP="00246E8D">
            <w:pPr>
              <w:spacing w:before="240"/>
              <w:rPr>
                <w:b/>
              </w:rPr>
            </w:pPr>
            <w:r>
              <w:rPr>
                <w:b/>
                <w:szCs w:val="20"/>
              </w:rPr>
              <w:t>Accelerated Marks: _________/30</w:t>
            </w:r>
          </w:p>
        </w:tc>
      </w:tr>
      <w:tr w:rsidR="00F8033F" w:rsidRPr="00EF6B97" w:rsidTr="00246E8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rPr>
          <w:trHeight w:val="645"/>
        </w:trPr>
        <w:tc>
          <w:tcPr>
            <w:tcW w:w="2500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8033F" w:rsidRPr="005B7872" w:rsidRDefault="00F8033F" w:rsidP="005D7625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Equipment Allowed: Take home component</w:t>
            </w:r>
          </w:p>
        </w:tc>
        <w:tc>
          <w:tcPr>
            <w:tcW w:w="2500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:rsidR="00F8033F" w:rsidRPr="005B7872" w:rsidRDefault="00F8033F" w:rsidP="00246E8D">
            <w:pPr>
              <w:rPr>
                <w:b/>
                <w:szCs w:val="20"/>
              </w:rPr>
            </w:pPr>
          </w:p>
        </w:tc>
      </w:tr>
    </w:tbl>
    <w:p w:rsidR="005D7625" w:rsidRPr="00BB7C10" w:rsidRDefault="005D7625" w:rsidP="005D7625">
      <w:pPr>
        <w:spacing w:before="120" w:after="0"/>
        <w:rPr>
          <w:rFonts w:ascii="Copperplate Gothic Light" w:hAnsi="Copperplate Gothic Light"/>
          <w:sz w:val="6"/>
          <w:szCs w:val="20"/>
        </w:rPr>
      </w:pPr>
    </w:p>
    <w:p w:rsidR="005D7625" w:rsidRDefault="005D7625" w:rsidP="005D7625">
      <w:pPr>
        <w:spacing w:before="120" w:after="0"/>
        <w:rPr>
          <w:rFonts w:ascii="Bookman Old Style" w:hAnsi="Bookman Old Style"/>
          <w:sz w:val="36"/>
          <w:szCs w:val="40"/>
        </w:rPr>
      </w:pPr>
      <w:r>
        <w:rPr>
          <w:rFonts w:ascii="Bookman Old Style" w:hAnsi="Bookman Old Style"/>
          <w:sz w:val="36"/>
          <w:szCs w:val="40"/>
        </w:rPr>
        <w:t>PART B – Validation</w:t>
      </w:r>
    </w:p>
    <w:p w:rsidR="0085433B" w:rsidRPr="005D7625" w:rsidRDefault="0085433B" w:rsidP="0085433B">
      <w:pPr>
        <w:pStyle w:val="ListParagraph"/>
        <w:tabs>
          <w:tab w:val="left" w:pos="550"/>
          <w:tab w:val="right" w:pos="10466"/>
        </w:tabs>
        <w:ind w:left="0"/>
        <w:jc w:val="both"/>
        <w:rPr>
          <w:b/>
          <w:sz w:val="24"/>
          <w:szCs w:val="24"/>
          <w:u w:val="single"/>
        </w:rPr>
      </w:pPr>
    </w:p>
    <w:p w:rsidR="0085433B" w:rsidRPr="005D7625" w:rsidRDefault="00B3155F" w:rsidP="0085433B">
      <w:pPr>
        <w:pStyle w:val="ListParagraph"/>
        <w:tabs>
          <w:tab w:val="left" w:pos="550"/>
          <w:tab w:val="right" w:pos="10466"/>
        </w:tabs>
        <w:ind w:left="0"/>
        <w:jc w:val="both"/>
        <w:rPr>
          <w:b/>
          <w:sz w:val="24"/>
          <w:szCs w:val="24"/>
          <w:u w:val="single"/>
        </w:rPr>
      </w:pPr>
      <w:r w:rsidRPr="005D7625">
        <w:rPr>
          <w:b/>
          <w:sz w:val="24"/>
          <w:szCs w:val="24"/>
          <w:u w:val="single"/>
        </w:rPr>
        <w:t>SECTION 1</w:t>
      </w:r>
      <w:r w:rsidR="0085433B" w:rsidRPr="005D7625">
        <w:rPr>
          <w:b/>
          <w:sz w:val="24"/>
          <w:szCs w:val="24"/>
          <w:u w:val="single"/>
        </w:rPr>
        <w:t xml:space="preserve">: PASCALS TRIANGLE </w:t>
      </w:r>
      <w:proofErr w:type="gramStart"/>
      <w:r w:rsidR="0085433B" w:rsidRPr="005D7625">
        <w:rPr>
          <w:b/>
          <w:sz w:val="24"/>
          <w:szCs w:val="24"/>
          <w:u w:val="single"/>
        </w:rPr>
        <w:t>( 8</w:t>
      </w:r>
      <w:proofErr w:type="gramEnd"/>
      <w:r w:rsidR="0085433B" w:rsidRPr="005D7625">
        <w:rPr>
          <w:b/>
          <w:sz w:val="24"/>
          <w:szCs w:val="24"/>
          <w:u w:val="single"/>
        </w:rPr>
        <w:t xml:space="preserve"> marks)</w:t>
      </w:r>
    </w:p>
    <w:p w:rsidR="0085433B" w:rsidRPr="005D7625" w:rsidRDefault="0085433B" w:rsidP="00FF4C99">
      <w:pPr>
        <w:pStyle w:val="ListParagraph"/>
        <w:numPr>
          <w:ilvl w:val="0"/>
          <w:numId w:val="2"/>
        </w:numPr>
        <w:tabs>
          <w:tab w:val="left" w:pos="550"/>
          <w:tab w:val="right" w:pos="10466"/>
        </w:tabs>
        <w:rPr>
          <w:sz w:val="24"/>
          <w:szCs w:val="24"/>
        </w:rPr>
      </w:pPr>
      <w:r w:rsidRPr="005D7625">
        <w:rPr>
          <w:sz w:val="24"/>
          <w:szCs w:val="24"/>
        </w:rPr>
        <w:t>Below is an extract from Pascals Triangle.  Determine each of the unknown values.</w:t>
      </w:r>
      <w:r w:rsidR="00FF4C99" w:rsidRPr="005D7625">
        <w:rPr>
          <w:sz w:val="24"/>
          <w:szCs w:val="24"/>
        </w:rPr>
        <w:t xml:space="preserve"> </w:t>
      </w:r>
      <w:r w:rsidR="00FF4C99" w:rsidRPr="005D7625">
        <w:rPr>
          <w:sz w:val="24"/>
          <w:szCs w:val="24"/>
        </w:rPr>
        <w:tab/>
        <w:t>[8 marks]</w:t>
      </w:r>
    </w:p>
    <w:p w:rsidR="00355491" w:rsidRPr="005D7625" w:rsidRDefault="00931E3F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AU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1076325</wp:posOffset>
                </wp:positionH>
                <wp:positionV relativeFrom="paragraph">
                  <wp:posOffset>98425</wp:posOffset>
                </wp:positionV>
                <wp:extent cx="4752975" cy="2095500"/>
                <wp:effectExtent l="0" t="0" r="0" b="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2975" cy="2095500"/>
                          <a:chOff x="0" y="0"/>
                          <a:chExt cx="4752975" cy="2095500"/>
                        </a:xfrm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3925" y="495300"/>
                            <a:ext cx="419100" cy="314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241B" w:rsidRPr="00931E3F" w:rsidRDefault="0019241B">
                              <w:pPr>
                                <w:rPr>
                                  <w:b/>
                                  <w:color w:val="FF0000"/>
                                  <w:sz w:val="24"/>
                                </w:rPr>
                              </w:pPr>
                              <w:r w:rsidRPr="00931E3F">
                                <w:rPr>
                                  <w:b/>
                                  <w:color w:val="FF0000"/>
                                  <w:sz w:val="24"/>
                                </w:rPr>
                                <w:t>66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38500" y="161925"/>
                            <a:ext cx="561975" cy="314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241B" w:rsidRPr="00931E3F" w:rsidRDefault="0019241B" w:rsidP="00931E3F">
                              <w:pPr>
                                <w:rPr>
                                  <w:b/>
                                  <w:color w:val="FF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330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771775" y="495300"/>
                            <a:ext cx="561975" cy="314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241B" w:rsidRPr="00931E3F" w:rsidRDefault="0019241B" w:rsidP="00931E3F">
                              <w:pPr>
                                <w:rPr>
                                  <w:b/>
                                  <w:color w:val="FF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495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9700" y="904875"/>
                            <a:ext cx="533400" cy="314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241B" w:rsidRPr="00931E3F" w:rsidRDefault="0019241B" w:rsidP="00931E3F">
                              <w:pPr>
                                <w:rPr>
                                  <w:b/>
                                  <w:color w:val="FF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286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57350" y="1266825"/>
                            <a:ext cx="533400" cy="314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241B" w:rsidRPr="00931E3F" w:rsidRDefault="0019241B" w:rsidP="00931E3F">
                              <w:pPr>
                                <w:rPr>
                                  <w:b/>
                                  <w:color w:val="FF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1001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43025" y="1628775"/>
                            <a:ext cx="533400" cy="314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241B" w:rsidRPr="00931E3F" w:rsidRDefault="0019241B" w:rsidP="00931E3F">
                              <w:pPr>
                                <w:rPr>
                                  <w:b/>
                                  <w:color w:val="FF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1365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24100" y="1628775"/>
                            <a:ext cx="533400" cy="314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241B" w:rsidRPr="00931E3F" w:rsidRDefault="0019241B" w:rsidP="00931E3F">
                              <w:pPr>
                                <w:rPr>
                                  <w:b/>
                                  <w:color w:val="FF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3003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705100" y="1266825"/>
                            <a:ext cx="533400" cy="314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9241B" w:rsidRPr="00931E3F" w:rsidRDefault="0019241B" w:rsidP="00931E3F">
                              <w:pPr>
                                <w:rPr>
                                  <w:b/>
                                  <w:color w:val="FF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24"/>
                                </w:rPr>
                                <w:t>2002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1" o:spid="_x0000_s1026" style="position:absolute;left:0;text-align:left;margin-left:84.75pt;margin-top:7.75pt;width:374.25pt;height:165pt;z-index:251728896" coordsize="47529,20955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9" o:spid="_x0000_s1027" type="#_x0000_t75" style="position:absolute;width:47529;height:209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aFnTFAAAA2wAAAA8AAABkcnMvZG93bnJldi54bWxEj0FrwkAUhO+F/oflFbwU3TTUqqmrFEEq&#10;eDIVxNsj+7oJzb4Nu9sk/vtuodDjMDPfMOvtaFvRkw+NYwVPswwEceV0w0bB+WM/XYIIEVlj65gU&#10;3CjAdnN/t8ZCu4FP1JfRiAThUKCCOsaukDJUNVkMM9cRJ+/TeYsxSW+k9jgkuG1lnmUv0mLDaaHG&#10;jnY1VV/lt1XweChX82c5N/nVHMehN8dL/u6VmjyMb68gIo3xP/zXPmgFixX8fkk/QG5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rmhZ0xQAAANsAAAAPAAAAAAAAAAAAAAAA&#10;AJ8CAABkcnMvZG93bnJldi54bWxQSwUGAAAAAAQABAD3AAAAkQMAAAAA&#10;">
                  <v:imagedata r:id="rId12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9239;top:4953;width:4191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G5hMUA&#10;AADcAAAADwAAAGRycy9kb3ducmV2LnhtbESP3WrCQBSE74W+w3IKvZG6sbZGo2tohZbcxvoAx+wx&#10;CWbPhuyan7fvFgq9HGbmG2afjqYRPXWutqxguYhAEBdW11wqOH9/Pm9AOI+ssbFMCiZykB4eZntM&#10;tB04p/7kSxEg7BJUUHnfJlK6oiKDbmFb4uBdbWfQB9mVUnc4BLhp5EsUraXBmsNChS0dKypup7tR&#10;cM2G+dt2uHz5c5y/rj+wji92UurpcXzfgfA0+v/wXzvTClZRDL9nwhGQh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sbmExQAAANwAAAAPAAAAAAAAAAAAAAAAAJgCAABkcnMv&#10;ZG93bnJldi54bWxQSwUGAAAAAAQABAD1AAAAigMAAAAA&#10;" stroked="f">
                  <v:textbox>
                    <w:txbxContent>
                      <w:p w:rsidR="0019241B" w:rsidRPr="00931E3F" w:rsidRDefault="0019241B">
                        <w:pPr>
                          <w:rPr>
                            <w:b/>
                            <w:color w:val="FF0000"/>
                            <w:sz w:val="24"/>
                          </w:rPr>
                        </w:pPr>
                        <w:r w:rsidRPr="00931E3F">
                          <w:rPr>
                            <w:b/>
                            <w:color w:val="FF0000"/>
                            <w:sz w:val="24"/>
                          </w:rPr>
                          <w:t>66</w:t>
                        </w:r>
                      </w:p>
                    </w:txbxContent>
                  </v:textbox>
                </v:shape>
                <v:shape id="Text Box 2" o:spid="_x0000_s1029" type="#_x0000_t202" style="position:absolute;left:32385;top:1619;width:5619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Akb8A&#10;AADbAAAADwAAAGRycy9kb3ducmV2LnhtbERPy6rCMBDdC/5DGMGNaKpcX9UoXkFxW/UDxmZsi82k&#10;NLm2/r25ILibw3nOetuaUjypdoVlBeNRBII4tbrgTMH1chguQDiPrLG0TApe5GC76XbWGGvbcELP&#10;s89ECGEXo4Lc+yqW0qU5GXQjWxEH7m5rgz7AOpO6xiaEm1JOomgmDRYcGnKsaJ9T+jj/GQX3UzOY&#10;Lpvb0V/nyc/sF4v5zb6U6vfa3QqEp9Z/xR/3SYf5E/j/JRwgN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/8CRvwAAANsAAAAPAAAAAAAAAAAAAAAAAJgCAABkcnMvZG93bnJl&#10;di54bWxQSwUGAAAAAAQABAD1AAAAhAMAAAAA&#10;" stroked="f">
                  <v:textbox>
                    <w:txbxContent>
                      <w:p w:rsidR="0019241B" w:rsidRPr="00931E3F" w:rsidRDefault="0019241B" w:rsidP="00931E3F">
                        <w:pPr>
                          <w:rPr>
                            <w:b/>
                            <w:color w:val="FF0000"/>
                            <w:sz w:val="24"/>
                          </w:rPr>
                        </w:pPr>
                        <w:r>
                          <w:rPr>
                            <w:b/>
                            <w:color w:val="FF0000"/>
                            <w:sz w:val="24"/>
                          </w:rPr>
                          <w:t>330</w:t>
                        </w:r>
                      </w:p>
                    </w:txbxContent>
                  </v:textbox>
                </v:shape>
                <v:shape id="Text Box 2" o:spid="_x0000_s1030" type="#_x0000_t202" style="position:absolute;left:27717;top:4953;width:5620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nwjcEA&#10;AADbAAAADwAAAGRycy9kb3ducmV2LnhtbESP3YrCMBSE7wXfIRzBG9HU9b8aZRVWvPXnAY7NsS02&#10;J6WJtr79RhC8HGbmG2a1aUwhnlS53LKC4SACQZxYnXOq4HL+689BOI+ssbBMCl7kYLNut1YYa1vz&#10;kZ4nn4oAYRejgsz7MpbSJRkZdANbEgfvZiuDPsgqlbrCOsBNIX+iaCoN5hwWMixpl1FyPz2Mgtuh&#10;7k0W9XXvL7PjeLrFfHa1L6W6neZ3CcJT47/hT/ugFcxH8P4Sfo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58I3BAAAA2wAAAA8AAAAAAAAAAAAAAAAAmAIAAGRycy9kb3du&#10;cmV2LnhtbFBLBQYAAAAABAAEAPUAAACGAwAAAAA=&#10;" stroked="f">
                  <v:textbox>
                    <w:txbxContent>
                      <w:p w:rsidR="0019241B" w:rsidRPr="00931E3F" w:rsidRDefault="0019241B" w:rsidP="00931E3F">
                        <w:pPr>
                          <w:rPr>
                            <w:b/>
                            <w:color w:val="FF0000"/>
                            <w:sz w:val="24"/>
                          </w:rPr>
                        </w:pPr>
                        <w:r>
                          <w:rPr>
                            <w:b/>
                            <w:color w:val="FF0000"/>
                            <w:sz w:val="24"/>
                          </w:rPr>
                          <w:t>495</w:t>
                        </w:r>
                      </w:p>
                    </w:txbxContent>
                  </v:textbox>
                </v:shape>
                <v:shape id="Text Box 2" o:spid="_x0000_s1031" type="#_x0000_t202" style="position:absolute;left:14097;top:9048;width:5334;height:3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fFyMMA&#10;AADbAAAADwAAAGRycy9kb3ducmV2LnhtbESP0WrCQBRE3wX/YbmFvohulJrU1FW00JJXNR9wzV6T&#10;0OzdkF1N8vfdQsHHYWbOMNv9YBrxoM7VlhUsFxEI4sLqmksF+eVr/g7CeWSNjWVSMJKD/W462WKq&#10;bc8nepx9KQKEXYoKKu/bVEpXVGTQLWxLHLyb7Qz6ILtS6g77ADeNXEVRLA3WHBYqbOmzouLnfDcK&#10;blk/W2/667fPk9NbfMQ6udpRqdeX4fABwtPgn+H/dqYVbGL4+x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fFyMMAAADbAAAADwAAAAAAAAAAAAAAAACYAgAAZHJzL2Rv&#10;d25yZXYueG1sUEsFBgAAAAAEAAQA9QAAAIgDAAAAAA==&#10;" stroked="f">
                  <v:textbox>
                    <w:txbxContent>
                      <w:p w:rsidR="0019241B" w:rsidRPr="00931E3F" w:rsidRDefault="0019241B" w:rsidP="00931E3F">
                        <w:pPr>
                          <w:rPr>
                            <w:b/>
                            <w:color w:val="FF0000"/>
                            <w:sz w:val="24"/>
                          </w:rPr>
                        </w:pPr>
                        <w:r>
                          <w:rPr>
                            <w:b/>
                            <w:color w:val="FF0000"/>
                            <w:sz w:val="24"/>
                          </w:rPr>
                          <w:t>286</w:t>
                        </w:r>
                      </w:p>
                    </w:txbxContent>
                  </v:textbox>
                </v:shape>
                <v:shape id="Text Box 2" o:spid="_x0000_s1032" type="#_x0000_t202" style="position:absolute;left:16573;top:12668;width:5334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tgU8MA&#10;AADbAAAADwAAAGRycy9kb3ducmV2LnhtbESP0WrCQBRE3wX/YbmFvohulJrU1FW00JJXNR9wzV6T&#10;0OzdkF1N8vfdQsHHYWbOMNv9YBrxoM7VlhUsFxEI4sLqmksF+eVr/g7CeWSNjWVSMJKD/W462WKq&#10;bc8nepx9KQKEXYoKKu/bVEpXVGTQLWxLHLyb7Qz6ILtS6g77ADeNXEVRLA3WHBYqbOmzouLnfDcK&#10;blk/W2/667fPk9NbfMQ6udpRqdeX4fABwtPgn+H/dqYVbBL4+xJ+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1tgU8MAAADbAAAADwAAAAAAAAAAAAAAAACYAgAAZHJzL2Rv&#10;d25yZXYueG1sUEsFBgAAAAAEAAQA9QAAAIgDAAAAAA==&#10;" stroked="f">
                  <v:textbox>
                    <w:txbxContent>
                      <w:p w:rsidR="0019241B" w:rsidRPr="00931E3F" w:rsidRDefault="0019241B" w:rsidP="00931E3F">
                        <w:pPr>
                          <w:rPr>
                            <w:b/>
                            <w:color w:val="FF0000"/>
                            <w:sz w:val="24"/>
                          </w:rPr>
                        </w:pPr>
                        <w:r>
                          <w:rPr>
                            <w:b/>
                            <w:color w:val="FF0000"/>
                            <w:sz w:val="24"/>
                          </w:rPr>
                          <w:t>1001</w:t>
                        </w:r>
                      </w:p>
                    </w:txbxContent>
                  </v:textbox>
                </v:shape>
                <v:shape id="Text Box 2" o:spid="_x0000_s1033" type="#_x0000_t202" style="position:absolute;left:13430;top:16287;width:5334;height:3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T0Ib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Uswt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exPQhvAAAANsAAAAPAAAAAAAAAAAAAAAAAJgCAABkcnMvZG93bnJldi54&#10;bWxQSwUGAAAAAAQABAD1AAAAgQMAAAAA&#10;" stroked="f">
                  <v:textbox>
                    <w:txbxContent>
                      <w:p w:rsidR="0019241B" w:rsidRPr="00931E3F" w:rsidRDefault="0019241B" w:rsidP="00931E3F">
                        <w:pPr>
                          <w:rPr>
                            <w:b/>
                            <w:color w:val="FF0000"/>
                            <w:sz w:val="24"/>
                          </w:rPr>
                        </w:pPr>
                        <w:r>
                          <w:rPr>
                            <w:b/>
                            <w:color w:val="FF0000"/>
                            <w:sz w:val="24"/>
                          </w:rPr>
                          <w:t>1365</w:t>
                        </w:r>
                      </w:p>
                    </w:txbxContent>
                  </v:textbox>
                </v:shape>
                <v:shape id="Text Box 2" o:spid="_x0000_s1034" type="#_x0000_t202" style="position:absolute;left:23241;top:16287;width:5334;height:3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hRusEA&#10;AADbAAAADwAAAGRycy9kb3ducmV2LnhtbESP3YrCMBSE7wXfIRxhb0RTxb9Wo+jCirf+PMCxObbF&#10;5qQ00da33wiCl8PMfMOsNq0pxZNqV1hWMBpGIIhTqwvOFFzOf4MFCOeRNZaWScGLHGzW3c4KE20b&#10;PtLz5DMRIOwSVJB7XyVSujQng25oK+Lg3Wxt0AdZZ1LX2AS4KeU4imbSYMFhIceKfnNK76eHUXA7&#10;NP1p3Fz3/jI/TmY7LOZX+1Lqp9dulyA8tf4b/rQPWkEcw/tL+AFy/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GIUbrBAAAA2wAAAA8AAAAAAAAAAAAAAAAAmAIAAGRycy9kb3du&#10;cmV2LnhtbFBLBQYAAAAABAAEAPUAAACGAwAAAAA=&#10;" stroked="f">
                  <v:textbox>
                    <w:txbxContent>
                      <w:p w:rsidR="0019241B" w:rsidRPr="00931E3F" w:rsidRDefault="0019241B" w:rsidP="00931E3F">
                        <w:pPr>
                          <w:rPr>
                            <w:b/>
                            <w:color w:val="FF0000"/>
                            <w:sz w:val="24"/>
                          </w:rPr>
                        </w:pPr>
                        <w:r>
                          <w:rPr>
                            <w:b/>
                            <w:color w:val="FF0000"/>
                            <w:sz w:val="24"/>
                          </w:rPr>
                          <w:t>3003</w:t>
                        </w:r>
                      </w:p>
                    </w:txbxContent>
                  </v:textbox>
                </v:shape>
                <v:shape id="Text Box 2" o:spid="_x0000_s1035" type="#_x0000_t202" style="position:absolute;left:27051;top:12668;width:5334;height:3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xPEcUA&#10;AADcAAAADwAAAGRycy9kb3ducmV2LnhtbESPzW7CQAyE75V4h5WRuFRlA2qhTVkiqNQqVygPYLIm&#10;iZr1RtklP29fHyr1ZmvGM5932ega1VMXas8GVssEFHHhbc2lgcv359MrqBCRLTaeycBEAbL97GGH&#10;qfUDn6g/x1JJCIcUDVQxtqnWoajIYVj6lli0m+8cRlm7UtsOBwl3jV4nyUY7rFkaKmzpo6Li53x3&#10;Bm758PjyNly/4mV7et4csd5e/WTMYj4e3kFFGuO/+e86t4KfCL48IxPo/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nE8RxQAAANwAAAAPAAAAAAAAAAAAAAAAAJgCAABkcnMv&#10;ZG93bnJldi54bWxQSwUGAAAAAAQABAD1AAAAigMAAAAA&#10;" stroked="f">
                  <v:textbox>
                    <w:txbxContent>
                      <w:p w:rsidR="0019241B" w:rsidRPr="00931E3F" w:rsidRDefault="0019241B" w:rsidP="00931E3F">
                        <w:pPr>
                          <w:rPr>
                            <w:b/>
                            <w:color w:val="FF0000"/>
                            <w:sz w:val="24"/>
                          </w:rPr>
                        </w:pPr>
                        <w:r>
                          <w:rPr>
                            <w:b/>
                            <w:color w:val="FF0000"/>
                            <w:sz w:val="24"/>
                          </w:rPr>
                          <w:t>2002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355491" w:rsidRPr="005D7625" w:rsidRDefault="00355491" w:rsidP="005E171E">
      <w:pPr>
        <w:pStyle w:val="ListParagraph"/>
        <w:tabs>
          <w:tab w:val="left" w:pos="550"/>
          <w:tab w:val="right" w:pos="10466"/>
        </w:tabs>
        <w:ind w:left="0"/>
        <w:jc w:val="center"/>
        <w:rPr>
          <w:sz w:val="24"/>
          <w:szCs w:val="24"/>
        </w:rPr>
      </w:pPr>
    </w:p>
    <w:p w:rsidR="005072F2" w:rsidRPr="005072F2" w:rsidRDefault="005072F2">
      <w:pPr>
        <w:rPr>
          <w:b/>
          <w:color w:val="FF0000"/>
          <w:sz w:val="24"/>
          <w:szCs w:val="24"/>
        </w:rPr>
      </w:pPr>
      <w:r w:rsidRPr="005072F2">
        <w:rPr>
          <w:b/>
          <w:color w:val="FF0000"/>
          <w:sz w:val="24"/>
          <w:szCs w:val="24"/>
        </w:rPr>
        <w:t xml:space="preserve">1 </w:t>
      </w:r>
      <w:proofErr w:type="gramStart"/>
      <w:r w:rsidRPr="005072F2">
        <w:rPr>
          <w:b/>
          <w:color w:val="FF0000"/>
          <w:sz w:val="24"/>
          <w:szCs w:val="24"/>
        </w:rPr>
        <w:t>MARK</w:t>
      </w:r>
      <w:proofErr w:type="gramEnd"/>
      <w:r w:rsidRPr="005072F2">
        <w:rPr>
          <w:b/>
          <w:color w:val="FF0000"/>
          <w:sz w:val="24"/>
          <w:szCs w:val="24"/>
        </w:rPr>
        <w:t xml:space="preserve"> EACH</w:t>
      </w:r>
    </w:p>
    <w:p w:rsidR="005072F2" w:rsidRDefault="005072F2">
      <w:pPr>
        <w:rPr>
          <w:b/>
          <w:color w:val="FF0000"/>
          <w:sz w:val="24"/>
          <w:szCs w:val="24"/>
          <w:u w:val="single"/>
        </w:rPr>
      </w:pPr>
      <w:r>
        <w:rPr>
          <w:b/>
          <w:color w:val="FF0000"/>
          <w:sz w:val="24"/>
          <w:szCs w:val="24"/>
          <w:u w:val="single"/>
        </w:rPr>
        <w:br w:type="page"/>
      </w:r>
    </w:p>
    <w:p w:rsidR="0085433B" w:rsidRPr="005D7625" w:rsidRDefault="0085433B" w:rsidP="0085433B">
      <w:pPr>
        <w:rPr>
          <w:b/>
          <w:sz w:val="24"/>
          <w:szCs w:val="24"/>
          <w:u w:val="single"/>
        </w:rPr>
      </w:pPr>
      <w:r w:rsidRPr="005D7625">
        <w:rPr>
          <w:b/>
          <w:sz w:val="24"/>
          <w:szCs w:val="24"/>
          <w:u w:val="single"/>
        </w:rPr>
        <w:lastRenderedPageBreak/>
        <w:t xml:space="preserve">SECTION 2: MOUSE </w:t>
      </w:r>
      <w:proofErr w:type="gramStart"/>
      <w:r w:rsidRPr="005D7625">
        <w:rPr>
          <w:b/>
          <w:sz w:val="24"/>
          <w:szCs w:val="24"/>
          <w:u w:val="single"/>
        </w:rPr>
        <w:t>ESCAPE</w:t>
      </w:r>
      <w:proofErr w:type="gramEnd"/>
      <w:r w:rsidRPr="005D7625">
        <w:rPr>
          <w:b/>
          <w:sz w:val="24"/>
          <w:szCs w:val="24"/>
          <w:u w:val="single"/>
        </w:rPr>
        <w:t xml:space="preserve"> (12 marks – 6, 1, 5)</w:t>
      </w:r>
    </w:p>
    <w:p w:rsidR="0085433B" w:rsidRPr="005D7625" w:rsidRDefault="0085433B" w:rsidP="0085433B">
      <w:pPr>
        <w:rPr>
          <w:b/>
          <w:i/>
          <w:sz w:val="24"/>
          <w:szCs w:val="24"/>
        </w:rPr>
      </w:pPr>
      <w:r w:rsidRPr="005D7625">
        <w:rPr>
          <w:b/>
          <w:i/>
          <w:sz w:val="24"/>
          <w:szCs w:val="24"/>
        </w:rPr>
        <w:t xml:space="preserve">PLACE VALUES ON </w:t>
      </w:r>
      <w:r w:rsidRPr="005D7625">
        <w:rPr>
          <w:b/>
          <w:i/>
          <w:sz w:val="24"/>
          <w:szCs w:val="24"/>
          <w:u w:val="single"/>
        </w:rPr>
        <w:t>ALL</w:t>
      </w:r>
      <w:r w:rsidRPr="005D7625">
        <w:rPr>
          <w:b/>
          <w:i/>
          <w:sz w:val="24"/>
          <w:szCs w:val="24"/>
        </w:rPr>
        <w:t xml:space="preserve"> INTERSECTION POINTS TO GAIN FULL MARKS</w:t>
      </w:r>
    </w:p>
    <w:p w:rsidR="0085433B" w:rsidRPr="005D7625" w:rsidRDefault="00B3155F" w:rsidP="00B3155F">
      <w:pPr>
        <w:spacing w:after="0"/>
        <w:rPr>
          <w:sz w:val="24"/>
          <w:szCs w:val="24"/>
        </w:rPr>
      </w:pPr>
      <w:r w:rsidRPr="005D7625">
        <w:rPr>
          <w:sz w:val="24"/>
          <w:szCs w:val="24"/>
        </w:rPr>
        <w:t>The diagram below shows</w:t>
      </w:r>
      <w:r w:rsidR="0085433B" w:rsidRPr="005D7625">
        <w:rPr>
          <w:sz w:val="24"/>
          <w:szCs w:val="24"/>
        </w:rPr>
        <w:t xml:space="preserve"> a maze network with </w:t>
      </w:r>
      <w:r w:rsidR="0085433B" w:rsidRPr="005D7625">
        <w:rPr>
          <w:b/>
          <w:sz w:val="24"/>
          <w:szCs w:val="24"/>
        </w:rPr>
        <w:t>TWO</w:t>
      </w:r>
      <w:r w:rsidR="0085433B" w:rsidRPr="005D7625">
        <w:rPr>
          <w:sz w:val="24"/>
          <w:szCs w:val="24"/>
        </w:rPr>
        <w:t xml:space="preserve"> traps.  Determine how many ways the mouse can reach the exit without going through the traps given that the mouse can only move </w:t>
      </w:r>
      <w:r w:rsidR="0085433B" w:rsidRPr="005D7625">
        <w:rPr>
          <w:b/>
          <w:sz w:val="24"/>
          <w:szCs w:val="24"/>
          <w:u w:val="single"/>
        </w:rPr>
        <w:t>down</w:t>
      </w:r>
      <w:r w:rsidR="0085433B" w:rsidRPr="005D7625">
        <w:rPr>
          <w:sz w:val="24"/>
          <w:szCs w:val="24"/>
        </w:rPr>
        <w:t xml:space="preserve"> or </w:t>
      </w:r>
      <w:r w:rsidR="0085433B" w:rsidRPr="005D7625">
        <w:rPr>
          <w:b/>
          <w:sz w:val="24"/>
          <w:szCs w:val="24"/>
          <w:u w:val="single"/>
        </w:rPr>
        <w:t>right</w:t>
      </w:r>
      <w:r w:rsidR="0085433B" w:rsidRPr="005D7625">
        <w:rPr>
          <w:sz w:val="24"/>
          <w:szCs w:val="24"/>
        </w:rPr>
        <w:t>.</w:t>
      </w:r>
    </w:p>
    <w:p w:rsidR="00B3155F" w:rsidRDefault="00B81E50" w:rsidP="00B3155F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AU"/>
        </w:rPr>
        <w:drawing>
          <wp:inline distT="0" distB="0" distL="0" distR="0" wp14:anchorId="4FC5FBEB" wp14:editId="795E339E">
            <wp:extent cx="6012635" cy="3838575"/>
            <wp:effectExtent l="0" t="0" r="762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439" cy="384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E50" w:rsidRPr="005D7625" w:rsidRDefault="00B81E50" w:rsidP="00B3155F">
      <w:pPr>
        <w:spacing w:after="0"/>
        <w:jc w:val="center"/>
        <w:rPr>
          <w:sz w:val="24"/>
          <w:szCs w:val="24"/>
        </w:rPr>
      </w:pPr>
    </w:p>
    <w:p w:rsidR="00AF3D10" w:rsidRPr="005D7625" w:rsidRDefault="00AF3D10" w:rsidP="0085433B">
      <w:pPr>
        <w:spacing w:after="0"/>
        <w:rPr>
          <w:sz w:val="24"/>
          <w:szCs w:val="24"/>
        </w:rPr>
      </w:pPr>
      <w:r w:rsidRPr="005D7625">
        <w:rPr>
          <w:sz w:val="24"/>
          <w:szCs w:val="24"/>
        </w:rPr>
        <w:t>Number of ways the mouse can reach the exit without going through the traps = ____</w:t>
      </w:r>
      <w:r w:rsidR="00B81E50" w:rsidRPr="00B81E50">
        <w:rPr>
          <w:b/>
          <w:color w:val="FF0000"/>
          <w:sz w:val="24"/>
          <w:szCs w:val="24"/>
          <w:u w:val="single"/>
        </w:rPr>
        <w:t>1358</w:t>
      </w:r>
      <w:r w:rsidRPr="005D7625">
        <w:rPr>
          <w:sz w:val="24"/>
          <w:szCs w:val="24"/>
        </w:rPr>
        <w:t>___</w:t>
      </w:r>
      <w:r w:rsidR="005072F2" w:rsidRPr="0019241B">
        <w:rPr>
          <w:b/>
          <w:color w:val="FF0000"/>
          <w:sz w:val="24"/>
          <w:szCs w:val="24"/>
          <w:u w:val="single"/>
        </w:rPr>
        <w:sym w:font="Wingdings" w:char="F0FC"/>
      </w:r>
      <w:r w:rsidR="005072F2" w:rsidRPr="00B81E50">
        <w:rPr>
          <w:color w:val="FF0000"/>
          <w:sz w:val="24"/>
          <w:szCs w:val="24"/>
          <w:u w:val="single"/>
        </w:rPr>
        <w:t>_</w:t>
      </w:r>
      <w:r w:rsidRPr="005D7625">
        <w:rPr>
          <w:sz w:val="24"/>
          <w:szCs w:val="24"/>
        </w:rPr>
        <w:t>__</w:t>
      </w:r>
    </w:p>
    <w:p w:rsidR="0085433B" w:rsidRPr="005D7625" w:rsidRDefault="004D20FD" w:rsidP="0085433B">
      <w:pPr>
        <w:spacing w:after="0"/>
        <w:rPr>
          <w:sz w:val="24"/>
          <w:szCs w:val="24"/>
        </w:rPr>
      </w:pPr>
      <w:r w:rsidRPr="005D7625">
        <w:rPr>
          <w:sz w:val="24"/>
          <w:szCs w:val="24"/>
        </w:rPr>
        <w:t xml:space="preserve">Next, a piece of cheese </w:t>
      </w:r>
      <w:r w:rsidR="0085433B" w:rsidRPr="005D7625">
        <w:rPr>
          <w:sz w:val="24"/>
          <w:szCs w:val="24"/>
        </w:rPr>
        <w:t>has been placed on one of the intersections</w:t>
      </w:r>
      <w:r w:rsidRPr="005D7625">
        <w:rPr>
          <w:sz w:val="24"/>
          <w:szCs w:val="24"/>
        </w:rPr>
        <w:t xml:space="preserve"> in the next diagram.</w:t>
      </w:r>
    </w:p>
    <w:p w:rsidR="002952B1" w:rsidRPr="0019241B" w:rsidRDefault="00B81E50" w:rsidP="005072F2">
      <w:pPr>
        <w:spacing w:after="0"/>
        <w:jc w:val="right"/>
        <w:rPr>
          <w:b/>
          <w:sz w:val="24"/>
          <w:szCs w:val="24"/>
        </w:rPr>
      </w:pPr>
      <w:r w:rsidRPr="0019241B">
        <w:rPr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996C5E4" wp14:editId="58329C09">
                <wp:simplePos x="0" y="0"/>
                <wp:positionH relativeFrom="column">
                  <wp:posOffset>5676900</wp:posOffset>
                </wp:positionH>
                <wp:positionV relativeFrom="paragraph">
                  <wp:posOffset>401955</wp:posOffset>
                </wp:positionV>
                <wp:extent cx="533400" cy="2952750"/>
                <wp:effectExtent l="0" t="0" r="0" b="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952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5" o:spid="_x0000_s1026" style="position:absolute;margin-left:447pt;margin-top:31.65pt;width:42pt;height:232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" fillcolor="white [3212]" stroked="f" strokeweight="2pt"/>
            </w:pict>
          </mc:Fallback>
        </mc:AlternateContent>
      </w:r>
      <w:r w:rsidRPr="0019241B">
        <w:rPr>
          <w:b/>
          <w:noProof/>
          <w:sz w:val="24"/>
          <w:szCs w:val="24"/>
          <w:lang w:eastAsia="en-AU"/>
        </w:rPr>
        <w:drawing>
          <wp:inline distT="0" distB="0" distL="0" distR="0" wp14:anchorId="2898E7CD" wp14:editId="0D0177D8">
            <wp:extent cx="6549976" cy="3724275"/>
            <wp:effectExtent l="0" t="0" r="381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35"/>
                    <a:stretch/>
                  </pic:blipFill>
                  <pic:spPr bwMode="auto">
                    <a:xfrm>
                      <a:off x="0" y="0"/>
                      <a:ext cx="6549976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9241B">
        <w:rPr>
          <w:b/>
          <w:color w:val="FF0000"/>
          <w:sz w:val="24"/>
          <w:szCs w:val="24"/>
        </w:rPr>
        <w:sym w:font="Wingdings" w:char="F0FC"/>
      </w:r>
      <w:r w:rsidRPr="0019241B">
        <w:rPr>
          <w:b/>
          <w:color w:val="FF0000"/>
          <w:sz w:val="24"/>
          <w:szCs w:val="24"/>
        </w:rPr>
        <w:sym w:font="Wingdings" w:char="F0FC"/>
      </w:r>
      <w:r w:rsidRPr="0019241B">
        <w:rPr>
          <w:b/>
          <w:color w:val="FF0000"/>
          <w:sz w:val="24"/>
          <w:szCs w:val="24"/>
        </w:rPr>
        <w:sym w:font="Wingdings" w:char="F0FC"/>
      </w:r>
    </w:p>
    <w:p w:rsidR="00B81E50" w:rsidRDefault="00B81E50" w:rsidP="00B81E50">
      <w:pPr>
        <w:spacing w:after="0"/>
        <w:ind w:left="375"/>
        <w:rPr>
          <w:sz w:val="24"/>
          <w:szCs w:val="24"/>
        </w:rPr>
      </w:pPr>
    </w:p>
    <w:p w:rsidR="0085433B" w:rsidRPr="005D7625" w:rsidRDefault="0085433B" w:rsidP="0085433B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5D7625">
        <w:rPr>
          <w:sz w:val="24"/>
          <w:szCs w:val="24"/>
        </w:rPr>
        <w:lastRenderedPageBreak/>
        <w:t xml:space="preserve">How many ways can the mouse reach the </w:t>
      </w:r>
      <w:r w:rsidRPr="005D7625">
        <w:rPr>
          <w:b/>
          <w:i/>
          <w:sz w:val="24"/>
          <w:szCs w:val="24"/>
          <w:u w:val="single"/>
        </w:rPr>
        <w:t>cheese</w:t>
      </w:r>
      <w:r w:rsidRPr="005D7625">
        <w:rPr>
          <w:sz w:val="24"/>
          <w:szCs w:val="24"/>
        </w:rPr>
        <w:t xml:space="preserve"> given that the mouse can only move </w:t>
      </w:r>
      <w:r w:rsidRPr="005D7625">
        <w:rPr>
          <w:b/>
          <w:sz w:val="24"/>
          <w:szCs w:val="24"/>
          <w:u w:val="single"/>
        </w:rPr>
        <w:t>down</w:t>
      </w:r>
      <w:r w:rsidRPr="005D7625">
        <w:rPr>
          <w:sz w:val="24"/>
          <w:szCs w:val="24"/>
        </w:rPr>
        <w:t xml:space="preserve"> or </w:t>
      </w:r>
      <w:r w:rsidRPr="005D7625">
        <w:rPr>
          <w:b/>
          <w:sz w:val="24"/>
          <w:szCs w:val="24"/>
          <w:u w:val="single"/>
        </w:rPr>
        <w:t>right</w:t>
      </w:r>
      <w:r w:rsidRPr="005D7625">
        <w:rPr>
          <w:sz w:val="24"/>
          <w:szCs w:val="24"/>
        </w:rPr>
        <w:t>?</w:t>
      </w:r>
    </w:p>
    <w:p w:rsidR="0085433B" w:rsidRPr="005D7625" w:rsidRDefault="0085433B" w:rsidP="00AF3D10">
      <w:pPr>
        <w:spacing w:after="0"/>
        <w:ind w:left="375"/>
        <w:rPr>
          <w:sz w:val="24"/>
          <w:szCs w:val="24"/>
        </w:rPr>
      </w:pPr>
    </w:p>
    <w:p w:rsidR="00AF3D10" w:rsidRPr="005D7625" w:rsidRDefault="00AF3D10" w:rsidP="00AF3D10">
      <w:pPr>
        <w:spacing w:after="0"/>
        <w:ind w:left="375"/>
        <w:rPr>
          <w:sz w:val="24"/>
          <w:szCs w:val="24"/>
        </w:rPr>
      </w:pPr>
      <w:r w:rsidRPr="005D7625">
        <w:rPr>
          <w:sz w:val="24"/>
          <w:szCs w:val="24"/>
        </w:rPr>
        <w:t>No of ways the mouse can reach the cheese = ____</w:t>
      </w:r>
      <w:r w:rsidR="00B81E50">
        <w:rPr>
          <w:b/>
          <w:color w:val="FF0000"/>
          <w:sz w:val="24"/>
          <w:szCs w:val="24"/>
          <w:u w:val="single"/>
        </w:rPr>
        <w:t>6</w:t>
      </w:r>
      <w:r w:rsidRPr="005D7625">
        <w:rPr>
          <w:sz w:val="24"/>
          <w:szCs w:val="24"/>
        </w:rPr>
        <w:t>___</w:t>
      </w:r>
      <w:r w:rsidR="0019241B" w:rsidRPr="0019241B">
        <w:rPr>
          <w:b/>
          <w:color w:val="FF0000"/>
          <w:sz w:val="24"/>
          <w:szCs w:val="24"/>
          <w:u w:val="single"/>
        </w:rPr>
        <w:sym w:font="Wingdings" w:char="F0FC"/>
      </w:r>
      <w:r w:rsidRPr="00B81E50">
        <w:rPr>
          <w:color w:val="FF0000"/>
          <w:sz w:val="24"/>
          <w:szCs w:val="24"/>
          <w:u w:val="single"/>
        </w:rPr>
        <w:t>_</w:t>
      </w:r>
      <w:r w:rsidRPr="005D7625">
        <w:rPr>
          <w:sz w:val="24"/>
          <w:szCs w:val="24"/>
        </w:rPr>
        <w:t>______</w:t>
      </w:r>
    </w:p>
    <w:p w:rsidR="0085433B" w:rsidRPr="005D7625" w:rsidRDefault="0085433B" w:rsidP="0085433B">
      <w:pPr>
        <w:spacing w:after="0"/>
        <w:rPr>
          <w:sz w:val="24"/>
          <w:szCs w:val="24"/>
        </w:rPr>
      </w:pPr>
    </w:p>
    <w:p w:rsidR="00AF3D10" w:rsidRPr="005D7625" w:rsidRDefault="00AF3D10" w:rsidP="0085433B">
      <w:pPr>
        <w:spacing w:after="0"/>
        <w:rPr>
          <w:sz w:val="24"/>
          <w:szCs w:val="24"/>
        </w:rPr>
      </w:pPr>
    </w:p>
    <w:p w:rsidR="0085433B" w:rsidRPr="005D7625" w:rsidRDefault="0085433B" w:rsidP="0085433B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5D7625">
        <w:rPr>
          <w:sz w:val="24"/>
          <w:szCs w:val="24"/>
        </w:rPr>
        <w:t xml:space="preserve">Hence or otherwise, determine the number of ways the mouse can reach the </w:t>
      </w:r>
      <w:r w:rsidRPr="005D7625">
        <w:rPr>
          <w:b/>
          <w:i/>
          <w:sz w:val="24"/>
          <w:szCs w:val="24"/>
          <w:u w:val="single"/>
        </w:rPr>
        <w:t>exit</w:t>
      </w:r>
      <w:r w:rsidRPr="005D7625">
        <w:rPr>
          <w:sz w:val="24"/>
          <w:szCs w:val="24"/>
        </w:rPr>
        <w:t xml:space="preserve"> if it wants to collect the piece of cheese on the way.  Remember, the mouse can only move </w:t>
      </w:r>
      <w:r w:rsidRPr="005D7625">
        <w:rPr>
          <w:b/>
          <w:sz w:val="24"/>
          <w:szCs w:val="24"/>
          <w:u w:val="single"/>
        </w:rPr>
        <w:t>down</w:t>
      </w:r>
      <w:r w:rsidRPr="005D7625">
        <w:rPr>
          <w:sz w:val="24"/>
          <w:szCs w:val="24"/>
        </w:rPr>
        <w:t xml:space="preserve"> or </w:t>
      </w:r>
      <w:r w:rsidRPr="005D7625">
        <w:rPr>
          <w:b/>
          <w:sz w:val="24"/>
          <w:szCs w:val="24"/>
          <w:u w:val="single"/>
        </w:rPr>
        <w:t>right</w:t>
      </w:r>
      <w:r w:rsidRPr="005D7625">
        <w:rPr>
          <w:sz w:val="24"/>
          <w:szCs w:val="24"/>
        </w:rPr>
        <w:t>.</w:t>
      </w:r>
      <w:r w:rsidR="00AF3D10" w:rsidRPr="005D7625">
        <w:rPr>
          <w:sz w:val="24"/>
          <w:szCs w:val="24"/>
        </w:rPr>
        <w:t xml:space="preserve"> (Show how this is done on the diagram above)</w:t>
      </w:r>
    </w:p>
    <w:p w:rsidR="0085433B" w:rsidRPr="005D7625" w:rsidRDefault="0085433B" w:rsidP="0085433B">
      <w:pPr>
        <w:spacing w:after="0"/>
        <w:rPr>
          <w:sz w:val="24"/>
          <w:szCs w:val="24"/>
        </w:rPr>
      </w:pPr>
    </w:p>
    <w:p w:rsidR="00AF3D10" w:rsidRPr="005D7625" w:rsidRDefault="00AF3D10" w:rsidP="00B81E50">
      <w:pPr>
        <w:tabs>
          <w:tab w:val="left" w:pos="3544"/>
        </w:tabs>
        <w:spacing w:after="0"/>
        <w:ind w:left="375"/>
        <w:rPr>
          <w:sz w:val="24"/>
          <w:szCs w:val="24"/>
        </w:rPr>
      </w:pPr>
      <w:r w:rsidRPr="005D7625">
        <w:rPr>
          <w:sz w:val="24"/>
          <w:szCs w:val="24"/>
        </w:rPr>
        <w:t xml:space="preserve">No of ways the mouse can reach the exit if he wants to </w:t>
      </w:r>
      <w:r w:rsidR="005D0A68">
        <w:rPr>
          <w:sz w:val="24"/>
          <w:szCs w:val="24"/>
        </w:rPr>
        <w:t xml:space="preserve">collect the cheese on the </w:t>
      </w:r>
      <w:proofErr w:type="gramStart"/>
      <w:r w:rsidR="005D0A68">
        <w:rPr>
          <w:sz w:val="24"/>
          <w:szCs w:val="24"/>
        </w:rPr>
        <w:t xml:space="preserve">way </w:t>
      </w:r>
      <w:r w:rsidRPr="005D7625">
        <w:rPr>
          <w:sz w:val="24"/>
          <w:szCs w:val="24"/>
        </w:rPr>
        <w:t xml:space="preserve"> =</w:t>
      </w:r>
      <w:proofErr w:type="gramEnd"/>
      <w:r w:rsidRPr="005D7625">
        <w:rPr>
          <w:sz w:val="24"/>
          <w:szCs w:val="24"/>
        </w:rPr>
        <w:t xml:space="preserve"> ___</w:t>
      </w:r>
      <w:r w:rsidR="00B81E50">
        <w:rPr>
          <w:b/>
          <w:color w:val="FF0000"/>
          <w:sz w:val="24"/>
          <w:szCs w:val="24"/>
          <w:u w:val="single"/>
        </w:rPr>
        <w:t>72</w:t>
      </w:r>
      <w:r w:rsidRPr="005D7625">
        <w:rPr>
          <w:sz w:val="24"/>
          <w:szCs w:val="24"/>
        </w:rPr>
        <w:t>__</w:t>
      </w:r>
      <w:r w:rsidR="00B81E50" w:rsidRPr="0019241B">
        <w:rPr>
          <w:b/>
          <w:color w:val="FF0000"/>
          <w:sz w:val="24"/>
          <w:szCs w:val="24"/>
          <w:u w:val="single"/>
        </w:rPr>
        <w:sym w:font="Wingdings" w:char="F0FC"/>
      </w:r>
      <w:r w:rsidR="00B81E50" w:rsidRPr="00B81E50">
        <w:rPr>
          <w:color w:val="FF0000"/>
          <w:sz w:val="24"/>
          <w:szCs w:val="24"/>
          <w:u w:val="single"/>
        </w:rPr>
        <w:t>_</w:t>
      </w:r>
      <w:r w:rsidRPr="005D7625">
        <w:rPr>
          <w:sz w:val="24"/>
          <w:szCs w:val="24"/>
        </w:rPr>
        <w:t>___</w:t>
      </w:r>
    </w:p>
    <w:p w:rsidR="00677989" w:rsidRDefault="00677989"/>
    <w:p w:rsidR="005D7625" w:rsidRPr="005D7625" w:rsidRDefault="005D7625" w:rsidP="005D7625">
      <w:pPr>
        <w:rPr>
          <w:b/>
          <w:sz w:val="24"/>
          <w:szCs w:val="24"/>
          <w:u w:val="single"/>
        </w:rPr>
      </w:pPr>
      <w:r w:rsidRPr="005D7625">
        <w:rPr>
          <w:b/>
          <w:sz w:val="24"/>
          <w:szCs w:val="24"/>
          <w:u w:val="single"/>
        </w:rPr>
        <w:t xml:space="preserve">SECTION </w:t>
      </w:r>
      <w:r>
        <w:rPr>
          <w:b/>
          <w:sz w:val="24"/>
          <w:szCs w:val="24"/>
          <w:u w:val="single"/>
        </w:rPr>
        <w:t>3</w:t>
      </w:r>
      <w:r w:rsidRPr="005D7625">
        <w:rPr>
          <w:b/>
          <w:sz w:val="24"/>
          <w:szCs w:val="24"/>
          <w:u w:val="single"/>
        </w:rPr>
        <w:t xml:space="preserve">: </w:t>
      </w:r>
      <w:r>
        <w:rPr>
          <w:b/>
          <w:sz w:val="24"/>
          <w:szCs w:val="24"/>
          <w:u w:val="single"/>
        </w:rPr>
        <w:t>Optional for Common Class (5</w:t>
      </w:r>
      <w:r w:rsidR="005E179E">
        <w:rPr>
          <w:b/>
          <w:sz w:val="24"/>
          <w:szCs w:val="24"/>
          <w:u w:val="single"/>
        </w:rPr>
        <w:t>- 2, 3</w:t>
      </w:r>
      <w:r>
        <w:rPr>
          <w:b/>
          <w:sz w:val="24"/>
          <w:szCs w:val="24"/>
          <w:u w:val="single"/>
        </w:rPr>
        <w:t xml:space="preserve"> marks</w:t>
      </w:r>
      <w:r w:rsidRPr="005D7625">
        <w:rPr>
          <w:b/>
          <w:sz w:val="24"/>
          <w:szCs w:val="24"/>
          <w:u w:val="single"/>
        </w:rPr>
        <w:t>)</w:t>
      </w:r>
    </w:p>
    <w:p w:rsidR="005D7625" w:rsidRPr="005E179E" w:rsidRDefault="005D7625" w:rsidP="005E179E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5E179E">
        <w:rPr>
          <w:sz w:val="24"/>
        </w:rPr>
        <w:t xml:space="preserve">The mouse has been re-trained and is now only allowed to move </w:t>
      </w:r>
      <w:r w:rsidRPr="005E179E">
        <w:rPr>
          <w:b/>
          <w:sz w:val="24"/>
          <w:u w:val="single"/>
        </w:rPr>
        <w:t>up</w:t>
      </w:r>
      <w:r w:rsidRPr="005E179E">
        <w:rPr>
          <w:sz w:val="24"/>
        </w:rPr>
        <w:t xml:space="preserve"> or </w:t>
      </w:r>
      <w:r w:rsidRPr="005E179E">
        <w:rPr>
          <w:b/>
          <w:sz w:val="24"/>
          <w:u w:val="single"/>
        </w:rPr>
        <w:t>right</w:t>
      </w:r>
      <w:r w:rsidRPr="005E179E">
        <w:rPr>
          <w:sz w:val="24"/>
        </w:rPr>
        <w:t xml:space="preserve">. How many </w:t>
      </w:r>
      <w:r w:rsidRPr="005E179E">
        <w:rPr>
          <w:sz w:val="24"/>
          <w:szCs w:val="24"/>
        </w:rPr>
        <w:t>ways can the mouse reach the exit if he wants to collect the cheese on the way?</w:t>
      </w:r>
      <w:r w:rsidR="0019241B">
        <w:rPr>
          <w:sz w:val="24"/>
          <w:szCs w:val="24"/>
        </w:rPr>
        <w:t xml:space="preserve"> </w:t>
      </w:r>
      <w:r w:rsidR="0019241B">
        <w:rPr>
          <w:b/>
          <w:color w:val="FF0000"/>
          <w:sz w:val="24"/>
          <w:szCs w:val="24"/>
        </w:rPr>
        <w:t>18</w:t>
      </w:r>
      <w:r w:rsidR="0019241B" w:rsidRPr="0019241B">
        <w:rPr>
          <w:b/>
          <w:color w:val="FF0000"/>
          <w:sz w:val="24"/>
          <w:szCs w:val="24"/>
        </w:rPr>
        <w:sym w:font="Wingdings" w:char="F0FC"/>
      </w:r>
    </w:p>
    <w:p w:rsidR="005E179E" w:rsidRDefault="005D0A68" w:rsidP="005D7625">
      <w:pPr>
        <w:spacing w:after="0"/>
        <w:ind w:left="375"/>
        <w:rPr>
          <w:sz w:val="24"/>
        </w:rPr>
      </w:pPr>
      <w:r>
        <w:rPr>
          <w:noProof/>
          <w:sz w:val="23"/>
          <w:szCs w:val="23"/>
          <w:lang w:eastAsia="en-AU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EF5C71F" wp14:editId="45E4C24F">
                <wp:simplePos x="0" y="0"/>
                <wp:positionH relativeFrom="column">
                  <wp:posOffset>1028700</wp:posOffset>
                </wp:positionH>
                <wp:positionV relativeFrom="paragraph">
                  <wp:posOffset>202565</wp:posOffset>
                </wp:positionV>
                <wp:extent cx="4175125" cy="2914650"/>
                <wp:effectExtent l="0" t="0" r="0" b="1905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5125" cy="2914650"/>
                          <a:chOff x="-212725" y="-25400"/>
                          <a:chExt cx="4175125" cy="2914650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-212725" y="-25400"/>
                            <a:ext cx="4175125" cy="2914650"/>
                            <a:chOff x="-212725" y="-25400"/>
                            <a:chExt cx="4175125" cy="2914650"/>
                          </a:xfrm>
                        </wpg:grpSpPr>
                        <wps:wsp>
                          <wps:cNvPr id="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71850" y="-25400"/>
                              <a:ext cx="590550" cy="298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9241B" w:rsidRPr="00F338EA" w:rsidRDefault="0019241B" w:rsidP="005D7625">
                                <w:pPr>
                                  <w:rPr>
                                    <w:sz w:val="30"/>
                                    <w:szCs w:val="30"/>
                                  </w:rPr>
                                </w:pPr>
                                <w:r w:rsidRPr="00F338EA">
                                  <w:rPr>
                                    <w:sz w:val="30"/>
                                    <w:szCs w:val="30"/>
                                  </w:rPr>
                                  <w:t>EXIT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" name="Picture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19400" y="673100"/>
                              <a:ext cx="37465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7" name="Group 7"/>
                          <wpg:cNvGrpSpPr/>
                          <wpg:grpSpPr>
                            <a:xfrm>
                              <a:off x="-212725" y="50800"/>
                              <a:ext cx="3933825" cy="2838450"/>
                              <a:chOff x="-212725" y="0"/>
                              <a:chExt cx="3933825" cy="2838450"/>
                            </a:xfrm>
                          </wpg:grpSpPr>
                          <pic:pic xmlns:pic="http://schemas.openxmlformats.org/drawingml/2006/picture">
                            <pic:nvPicPr>
                              <pic:cNvPr id="9" name="Picture 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857375" y="622300"/>
                                <a:ext cx="374650" cy="330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11" descr="Mouse_brow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 cstate="print">
                                <a:grayscl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-212725" y="2667000"/>
                                <a:ext cx="457200" cy="171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13" name="Straight Connector 13"/>
                            <wps:cNvCnPr/>
                            <wps:spPr>
                              <a:xfrm flipH="1" flipV="1">
                                <a:off x="0" y="0"/>
                                <a:ext cx="6350" cy="26416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" name="Straight Connector 14"/>
                            <wps:cNvCnPr/>
                            <wps:spPr>
                              <a:xfrm>
                                <a:off x="0" y="0"/>
                                <a:ext cx="37211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" name="Straight Connector 15"/>
                            <wps:cNvCnPr/>
                            <wps:spPr>
                              <a:xfrm flipH="1" flipV="1">
                                <a:off x="3478530" y="222250"/>
                                <a:ext cx="1270" cy="26098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6" name="Group 16"/>
                            <wpg:cNvGrpSpPr/>
                            <wpg:grpSpPr>
                              <a:xfrm>
                                <a:off x="184150" y="222250"/>
                                <a:ext cx="3092450" cy="2419350"/>
                                <a:chOff x="0" y="0"/>
                                <a:chExt cx="3092450" cy="2419350"/>
                              </a:xfrm>
                            </wpg:grpSpPr>
                            <wpg:grpSp>
                              <wpg:cNvPr id="18" name="Group 18"/>
                              <wpg:cNvGrpSpPr/>
                              <wpg:grpSpPr>
                                <a:xfrm>
                                  <a:off x="0" y="0"/>
                                  <a:ext cx="1752600" cy="1104900"/>
                                  <a:chOff x="0" y="0"/>
                                  <a:chExt cx="1752600" cy="1104900"/>
                                </a:xfrm>
                              </wpg:grpSpPr>
                              <wpg:grpSp>
                                <wpg:cNvPr id="19" name="Group 19"/>
                                <wpg:cNvGrpSpPr/>
                                <wpg:grpSpPr>
                                  <a:xfrm>
                                    <a:off x="0" y="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20" name="Rectangle 20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" name="Rectangle 21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2" name="Rectangle 22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3" name="Group 23"/>
                                <wpg:cNvGrpSpPr/>
                                <wpg:grpSpPr>
                                  <a:xfrm>
                                    <a:off x="0" y="64770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24" name="Rectangle 24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6" name="Rectangle 26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7" name="Group 27"/>
                              <wpg:cNvGrpSpPr/>
                              <wpg:grpSpPr>
                                <a:xfrm>
                                  <a:off x="19050" y="1314450"/>
                                  <a:ext cx="1752600" cy="457200"/>
                                  <a:chOff x="0" y="0"/>
                                  <a:chExt cx="1752600" cy="457200"/>
                                </a:xfrm>
                              </wpg:grpSpPr>
                              <wps:wsp>
                                <wps:cNvPr id="28" name="Rectangle 28"/>
                                <wps:cNvSpPr/>
                                <wps:spPr>
                                  <a:xfrm>
                                    <a:off x="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Rectangle 29"/>
                                <wps:cNvSpPr/>
                                <wps:spPr>
                                  <a:xfrm>
                                    <a:off x="64008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" name="Rectangle 30"/>
                                <wps:cNvSpPr/>
                                <wps:spPr>
                                  <a:xfrm>
                                    <a:off x="130302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/>
                              <wpg:grpSpPr>
                                <a:xfrm>
                                  <a:off x="19050" y="1962150"/>
                                  <a:ext cx="1752600" cy="457200"/>
                                  <a:chOff x="0" y="0"/>
                                  <a:chExt cx="1752600" cy="457200"/>
                                </a:xfrm>
                              </wpg:grpSpPr>
                              <wps:wsp>
                                <wps:cNvPr id="64" name="Rectangle 64"/>
                                <wps:cNvSpPr/>
                                <wps:spPr>
                                  <a:xfrm>
                                    <a:off x="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5" name="Rectangle 65"/>
                                <wps:cNvSpPr/>
                                <wps:spPr>
                                  <a:xfrm>
                                    <a:off x="64008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6" name="Rectangle 66"/>
                                <wps:cNvSpPr/>
                                <wps:spPr>
                                  <a:xfrm>
                                    <a:off x="130302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7" name="Group 67"/>
                              <wpg:cNvGrpSpPr/>
                              <wpg:grpSpPr>
                                <a:xfrm rot="16200000">
                                  <a:off x="1663700" y="330200"/>
                                  <a:ext cx="1752600" cy="1104900"/>
                                  <a:chOff x="0" y="0"/>
                                  <a:chExt cx="1752600" cy="1104900"/>
                                </a:xfrm>
                              </wpg:grpSpPr>
                              <wpg:grpSp>
                                <wpg:cNvPr id="68" name="Group 68"/>
                                <wpg:cNvGrpSpPr/>
                                <wpg:grpSpPr>
                                  <a:xfrm>
                                    <a:off x="0" y="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69" name="Rectangle 69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0" name="Rectangle 70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1" name="Rectangle 71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72" name="Group 72"/>
                                <wpg:cNvGrpSpPr/>
                                <wpg:grpSpPr>
                                  <a:xfrm>
                                    <a:off x="0" y="64770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73" name="Rectangle 73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4" name="Rectangle 74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5" name="Rectangle 75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76" name="Group 76"/>
                              <wpg:cNvGrpSpPr/>
                              <wpg:grpSpPr>
                                <a:xfrm>
                                  <a:off x="2000250" y="1962150"/>
                                  <a:ext cx="1089660" cy="457200"/>
                                  <a:chOff x="0" y="0"/>
                                  <a:chExt cx="1089660" cy="457200"/>
                                </a:xfrm>
                              </wpg:grpSpPr>
                              <wps:wsp>
                                <wps:cNvPr id="77" name="Rectangle 77"/>
                                <wps:cNvSpPr/>
                                <wps:spPr>
                                  <a:xfrm>
                                    <a:off x="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8" name="Rectangle 78"/>
                                <wps:cNvSpPr/>
                                <wps:spPr>
                                  <a:xfrm>
                                    <a:off x="640080" y="0"/>
                                    <a:ext cx="449580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80" name="Straight Connector 80"/>
                            <wps:cNvCnPr/>
                            <wps:spPr>
                              <a:xfrm>
                                <a:off x="288925" y="2838450"/>
                                <a:ext cx="318960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81" name="Picture 6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30300" y="1314450"/>
                              <a:ext cx="552450" cy="317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82" name="Straight Connector 82"/>
                        <wps:cNvCnPr/>
                        <wps:spPr>
                          <a:xfrm>
                            <a:off x="3479800" y="273050"/>
                            <a:ext cx="26035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o:spid="_x0000_s1036" style="position:absolute;left:0;text-align:left;margin-left:81pt;margin-top:15.95pt;width:328.75pt;height:229.5pt;z-index:251671552;mso-width-relative:margin;mso-height-relative:margin" coordorigin="-2127,-254" coordsize="41751,29146" o:gfxdata="UEsDBBQABgAIAAAAIQARD8ALFQEAAEcCAAATAAAAW0NvbnRlbnRfVHlwZXNdLnhtbJSSQU7DMBBF&#10;90jcwfIWJQ5dIISadEHKEhAqB7CcSWIRjy2PCentsdNWgipFYumZeX/+t73eTGZgI3jSFkt+mxec&#10;ASrbaOxK/r57yu45oyCxkYNFKPkeiG+q66v1bu+AWKSRSt6H4B6EINWDkZRbBxg7rfVGhnj0nXBS&#10;fcgOxKoo7oSyGABDFpIGr9Y1tPJzCGw7xfLBicOOs8fDXFpVcm0Sn+pikQDTLhJTljrLjIeBzi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">
                <v:group id="Group 4" o:spid="_x0000_s1037" style="position:absolute;left:-2127;top:-254;width:41751;height:29146" coordorigin="-2127,-254" coordsize="41751,291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 id="Text Box 2" o:spid="_x0000_s1038" type="#_x0000_t202" style="position:absolute;left:33718;top:-254;width:590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  <v:textbox>
                      <w:txbxContent>
                        <w:p w:rsidR="0019241B" w:rsidRPr="00F338EA" w:rsidRDefault="0019241B" w:rsidP="005D7625">
                          <w:pPr>
                            <w:rPr>
                              <w:sz w:val="30"/>
                              <w:szCs w:val="30"/>
                            </w:rPr>
                          </w:pPr>
                          <w:r w:rsidRPr="00F338EA">
                            <w:rPr>
                              <w:sz w:val="30"/>
                              <w:szCs w:val="30"/>
                            </w:rPr>
                            <w:t>EXIT</w:t>
                          </w:r>
                        </w:p>
                      </w:txbxContent>
                    </v:textbox>
                  </v:shape>
                  <v:shape id="Picture 6" o:spid="_x0000_s1039" type="#_x0000_t75" style="position:absolute;left:28194;top:6731;width:3746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GU9x/EAAAA2gAAAA8AAABkcnMvZG93bnJldi54bWxEj0FrwkAUhO9C/8PyCt50owep0VVEqBSF&#10;ilZFb4/sM4nJvg3ZVWN/fVcQehxm5htmPG1MKW5Uu9yygl43AkGcWJ1zqmD389n5AOE8ssbSMil4&#10;kIPp5K01xljbO2/otvWpCBB2MSrIvK9iKV2SkUHXtRVx8M62NuiDrFOpa7wHuCllP4oG0mDOYSHD&#10;iuYZJcX2ahRcFrvhcU9cnDaH3973ujgsF6u+Uu33ZjYC4anx/+FX+0srGMDzSrgBcv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GU9x/EAAAA2gAAAA8AAAAAAAAAAAAAAAAA&#10;nwIAAGRycy9kb3ducmV2LnhtbFBLBQYAAAAABAAEAPcAAACQAwAAAAA=&#10;">
                    <v:imagedata r:id="rId18" o:title=""/>
                    <v:path arrowok="t"/>
                  </v:shape>
                  <v:group id="Group 7" o:spid="_x0000_s1040" style="position:absolute;left:-2127;top:508;width:39338;height:28384" coordorigin="-2127" coordsize="39338,283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<v:shape id="Picture 9" o:spid="_x0000_s1041" type="#_x0000_t75" style="position:absolute;left:18573;top:6223;width:3747;height:3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LY23EAAAA2gAAAA8AAABkcnMvZG93bnJldi54bWxEj0FrwkAUhO+C/2F5gjfd6EFq6ipFUERB&#10;0VrR2yP7msRk34bsqqm/visUehxm5htmMmtMKe5Uu9yygkE/AkGcWJ1zquD4uei9gXAeWWNpmRT8&#10;kIPZtN2aYKztg/d0P/hUBAi7GBVk3lexlC7JyKDr24o4eN+2NuiDrFOpa3wEuCnlMIpG0mDOYSHD&#10;iuYZJcXhZhRcl8fx+Yu4uOxPz8F2V5zWy81QqW6n+XgH4anx/+G/9korGMPrSrgBcvo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ALY23EAAAA2gAAAA8AAAAAAAAAAAAAAAAA&#10;nwIAAGRycy9kb3ducmV2LnhtbFBLBQYAAAAABAAEAPcAAACQAwAAAAA=&#10;">
                      <v:imagedata r:id="rId18" o:title=""/>
                      <v:path arrowok="t"/>
                    </v:shape>
                    <v:shape id="Picture 11" o:spid="_x0000_s1042" type="#_x0000_t75" alt="Mouse_brown" style="position:absolute;left:-2127;top:26670;width:4571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cq++vBAAAA2wAAAA8AAABkcnMvZG93bnJldi54bWxET0uLwjAQvgv7H8IseNNUkcWtRlkWBA8i&#10;PvbgcWzGttpMShLb+u83guBtPr7nzJedqURDzpeWFYyGCQjizOqScwV/x9VgCsIHZI2VZVLwIA/L&#10;xUdvjqm2Le+pOYRcxBD2KSooQqhTKX1WkEE/tDVx5C7WGQwRulxqh20MN5UcJ8mXNFhybCiwpt+C&#10;stvhbhScJpvJtXGV/37s2nO5Xeud3Gul+p/dzwxEoC68xS/3Wsf5I3j+Eg+Qi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cq++vBAAAA2wAAAA8AAAAAAAAAAAAAAAAAnwIA&#10;AGRycy9kb3ducmV2LnhtbFBLBQYAAAAABAAEAPcAAACNAwAAAAA=&#10;">
                      <v:imagedata r:id="rId19" o:title="Mouse_brown" grayscale="t"/>
                      <v:path arrowok="t"/>
                    </v:shape>
                    <v:line id="Straight Connector 13" o:spid="_x0000_s1043" style="position:absolute;flip:x y;visibility:visible;mso-wrap-style:square" from="0,0" to="63,26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UGIsAAAADbAAAADwAAAGRycy9kb3ducmV2LnhtbERPTWvCQBC9F/wPywje6sYKJaSuooIg&#10;eqrVg7dpdroJzcyG7Fbjv3cFobd5vM+ZLXpu1IW6UHsxMBlnoEhKb2txBo5fm9ccVIgoFhsvZOBG&#10;ARbzwcsMC+uv8kmXQ3QqhUgo0EAVY1toHcqKGMPYtySJ+/EdY0ywc9p2eE3h3Oi3LHvXjLWkhgpb&#10;WldU/h7+2MD0O7/ps1vlgd1+t1vyRNZ8MmY07JcfoCL18V/8dG9tmj+Fxy/pAD2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Q1BiLAAAAA2wAAAA8AAAAAAAAAAAAAAAAA&#10;oQIAAGRycy9kb3ducmV2LnhtbFBLBQYAAAAABAAEAPkAAACOAwAAAAA=&#10;" strokecolor="black [3040]" strokeweight="1pt"/>
                    <v:line id="Straight Connector 14" o:spid="_x0000_s1044" style="position:absolute;visibility:visible;mso-wrap-style:square" from="0,0" to="3721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kyh8EAAADbAAAADwAAAGRycy9kb3ducmV2LnhtbERPzWoCMRC+F3yHMEJvNVuRUlajFFHQ&#10;w0JXfYBxM26im8m6SXV9e1Mo9DYf3+/MFr1rxI26YD0reB9lIIgrry3XCg779dsniBCRNTaeScGD&#10;Aizmg5cZ5trfuaTbLtYihXDIUYGJsc2lDJUhh2HkW+LEnXznMCbY1VJ3eE/hrpHjLPuQDi2nBoMt&#10;LQ1Vl92PU3D+HvtVH7Zme50ci6XNSlsUpVKvw/5rCiJSH//Ff+6NTvMn8PtLO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mTKHwQAAANsAAAAPAAAAAAAAAAAAAAAA&#10;AKECAABkcnMvZG93bnJldi54bWxQSwUGAAAAAAQABAD5AAAAjwMAAAAA&#10;" strokecolor="black [3040]" strokeweight="1pt"/>
                    <v:line id="Straight Connector 15" o:spid="_x0000_s1045" style="position:absolute;flip:x y;visibility:visible;mso-wrap-style:square" from="34785,2222" to="34798,28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A7zcEAAADbAAAADwAAAGRycy9kb3ducmV2LnhtbERPS2vCQBC+F/oflin0VjdaWkJ0FSsI&#10;RU++Dt7G7LgJzcyG7Fbjv3cLQm/z8T1nMuu5URfqQu3FwHCQgSIpva3FGdjvlm85qBBRLDZeyMCN&#10;Asymz08TLKy/yoYu2+hUCpFQoIEqxrbQOpQVMYaBb0kSd/YdY0ywc9p2eE3h3OhRln1qxlpSQ4Ut&#10;LSoqf7a/bOD9lN/00X3lgd16tZrzUBZ8MOb1pZ+PQUXq47/44f62af4H/P2SDtDT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0kDvNwQAAANsAAAAPAAAAAAAAAAAAAAAA&#10;AKECAABkcnMvZG93bnJldi54bWxQSwUGAAAAAAQABAD5AAAAjwMAAAAA&#10;" strokecolor="black [3040]" strokeweight="1pt"/>
                    <v:group id="Group 16" o:spid="_x0000_s1046" style="position:absolute;left:1841;top:2222;width:30925;height:24194" coordsize="30924,2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<v:group id="Group 18" o:spid="_x0000_s1047" style="position:absolute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<v:group id="Group 19" o:spid="_x0000_s1048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  <v:rect id="Rectangle 20" o:spid="_x0000_s1049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PcKMIA&#10;AADbAAAADwAAAGRycy9kb3ducmV2LnhtbERPS2vCQBC+F/wPywhepG70UEp0laK05CCF+jh4G7PT&#10;bGp2NmRHjf++eyj0+PG9F6veN+pGXawDG5hOMlDEZbA1VwYO+/fnV1BRkC02gcnAgyKsloOnBeY2&#10;3PmLbjupVArhmKMBJ9LmWsfSkcc4CS1x4r5D51ES7CptO7yncN/oWZa9aI81pwaHLa0dlZfd1Rs4&#10;Fb1UP9MP2V5wfBwX7lx+bs7GjIb92xyUUC//4j93YQ3M0vr0Jf0Av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I9wowgAAANsAAAAPAAAAAAAAAAAAAAAAAJgCAABkcnMvZG93&#10;bnJldi54bWxQSwUGAAAAAAQABAD1AAAAhwMAAAAA&#10;" filled="f" strokecolor="black [3213]" strokeweight="1pt"/>
                          <v:rect id="Rectangle 21" o:spid="_x0000_s1050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95s8UA&#10;AADbAAAADwAAAGRycy9kb3ducmV2LnhtbESPQWvCQBSE7wX/w/IEL6KbeCgluopYWnIQobY99PbM&#10;vmZTs29D9lXjv+8WCj0OM/MNs9oMvlUX6mMT2EA+z0ARV8E2XBt4e32aPYCKgmyxDUwGbhRhsx7d&#10;rbCw4covdDlKrRKEY4EGnEhXaB0rRx7jPHTEyfsMvUdJsq+17fGa4L7Viyy71x4bTgsOO9o5qs7H&#10;b2/goxyk/sqfZX/G6fu0dKfq8HgyZjIetktQQoP8h//apTWwyOH3S/oBe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b3mzxQAAANsAAAAPAAAAAAAAAAAAAAAAAJgCAABkcnMv&#10;ZG93bnJldi54bWxQSwUGAAAAAAQABAD1AAAAigMAAAAA&#10;" filled="f" strokecolor="black [3213]" strokeweight="1pt"/>
                          <v:rect id="Rectangle 22" o:spid="_x0000_s1051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3nxMUA&#10;AADbAAAADwAAAGRycy9kb3ducmV2LnhtbESPQWvCQBSE7wX/w/IEL6IbcygluopYKjlIobY99PbM&#10;vmZTs29D9qnpv+8WCj0OM/MNs9oMvlVX6mMT2MBinoEiroJtuDbw9vo0ewAVBdliG5gMfFOEzXp0&#10;t8LChhu/0PUotUoQjgUacCJdoXWsHHmM89ARJ+8z9B4lyb7WtsdbgvtW51l2rz02nBYcdrRzVJ2P&#10;F2/goxyk/lrs5XDG6fu0dKfq+fFkzGQ8bJeghAb5D/+1S2sgz+H3S/oBe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vefExQAAANsAAAAPAAAAAAAAAAAAAAAAAJgCAABkcnMv&#10;ZG93bnJldi54bWxQSwUGAAAAAAQABAD1AAAAigMAAAAA&#10;" filled="f" strokecolor="black [3213]" strokeweight="1pt"/>
                        </v:group>
                        <v:group id="Group 23" o:spid="_x0000_s1052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  <v:rect id="Rectangle 24" o:spid="_x0000_s1053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jaK8YA&#10;AADbAAAADwAAAGRycy9kb3ducmV2LnhtbESPT2vCQBTE74V+h+UVehHdKKVIdJWitORQCvXPwdsz&#10;+8ymZt+G7Kum375bKHgcZuY3zHzZ+0ZdqIt1YAPjUQaKuAy25srAbvs6nIKKgmyxCUwGfijCcnF/&#10;N8fchit/0mUjlUoQjjkacCJtrnUsHXmMo9ASJ+8UOo+SZFdp2+E1wX2jJ1n2rD3WnBYctrRyVJ43&#10;397Aoeil+hq/yfsZB/tB4Y7lx/pozOND/zIDJdTLLfzfLqyByRP8fUk/QC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RjaK8YAAADbAAAADwAAAAAAAAAAAAAAAACYAgAAZHJz&#10;L2Rvd25yZXYueG1sUEsFBgAAAAAEAAQA9QAAAIsDAAAAAA==&#10;" filled="f" strokecolor="black [3213]" strokeweight="1pt"/>
                          <v:rect id="Rectangle 25" o:spid="_x0000_s1054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R/sMYA&#10;AADbAAAADwAAAGRycy9kb3ducmV2LnhtbESPT2vCQBTE74V+h+UVehHdKLRIdJWitORQCvXPwdsz&#10;+8ymZt+G7Kum375bKHgcZuY3zHzZ+0ZdqIt1YAPjUQaKuAy25srAbvs6nIKKgmyxCUwGfijCcnF/&#10;N8fchit/0mUjlUoQjjkacCJtrnUsHXmMo9ASJ+8UOo+SZFdp2+E1wX2jJ1n2rD3WnBYctrRyVJ43&#10;397Aoeil+hq/yfsZB/tB4Y7lx/pozOND/zIDJdTLLfzfLqyByRP8fUk/QC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lR/sMYAAADbAAAADwAAAAAAAAAAAAAAAACYAgAAZHJz&#10;L2Rvd25yZXYueG1sUEsFBgAAAAAEAAQA9QAAAIsDAAAAAA==&#10;" filled="f" strokecolor="black [3213]" strokeweight="1pt"/>
                          <v:rect id="Rectangle 26" o:spid="_x0000_s1055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bhx8UA&#10;AADbAAAADwAAAGRycy9kb3ducmV2LnhtbESPQWvCQBSE74X+h+UVvIhu9CAluoq0tOQghWp78PbM&#10;PrPR7NuQfWr8991CocdhZr5hFqveN+pKXawDG5iMM1DEZbA1Vwa+dm+jZ1BRkC02gcnAnSKslo8P&#10;C8xtuPEnXbdSqQThmKMBJ9LmWsfSkcc4Di1x8o6h8yhJdpW2Hd4S3Dd6mmUz7bHmtOCwpRdH5Xl7&#10;8Qb2RS/VafIumzMOv4eFO5QfrwdjBk/9eg5KqJf/8F+7sAamM/j9kn6AX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huHHxQAAANsAAAAPAAAAAAAAAAAAAAAAAJgCAABkcnMv&#10;ZG93bnJldi54bWxQSwUGAAAAAAQABAD1AAAAigMAAAAA&#10;" filled="f" strokecolor="black [3213]" strokeweight="1pt"/>
                        </v:group>
                      </v:group>
                      <v:group id="Group 27" o:spid="_x0000_s1056" style="position:absolute;left:190;top:13144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  <v:rect id="Rectangle 28" o:spid="_x0000_s1057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XQLsIA&#10;AADbAAAADwAAAGRycy9kb3ducmV2LnhtbERPS2vCQBC+F/wPywhepG70UEp0laK05CCF+jh4G7PT&#10;bGp2NmRHjf++eyj0+PG9F6veN+pGXawDG5hOMlDEZbA1VwYO+/fnV1BRkC02gcnAgyKsloOnBeY2&#10;3PmLbjupVArhmKMBJ9LmWsfSkcc4CS1x4r5D51ES7CptO7yncN/oWZa9aI81pwaHLa0dlZfd1Rs4&#10;Fb1UP9MP2V5wfBwX7lx+bs7GjIb92xyUUC//4j93YQ3M0tj0Jf0Av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VdAuwgAAANsAAAAPAAAAAAAAAAAAAAAAAJgCAABkcnMvZG93&#10;bnJldi54bWxQSwUGAAAAAAQABAD1AAAAhwMAAAAA&#10;" filled="f" strokecolor="black [3213]" strokeweight="1pt"/>
                        <v:rect id="Rectangle 29" o:spid="_x0000_s1058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l1tcYA&#10;AADbAAAADwAAAGRycy9kb3ducmV2LnhtbESPT2vCQBTE74V+h+UVehHd6KHU6CpFacmhFOqfg7dn&#10;9plNzb4N2VdNv323UPA4zMxvmPmy9426UBfrwAbGowwUcRlszZWB3fZ1+AwqCrLFJjAZ+KEIy8X9&#10;3RxzG678SZeNVCpBOOZowIm0udaxdOQxjkJLnLxT6DxKkl2lbYfXBPeNnmTZk/ZYc1pw2NLKUXne&#10;fHsDh6KX6mv8Ju9nHOwHhTuWH+ujMY8P/csMlFAvt/B/u7AGJlP4+5J+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xl1tcYAAADbAAAADwAAAAAAAAAAAAAAAACYAgAAZHJz&#10;L2Rvd25yZXYueG1sUEsFBgAAAAAEAAQA9QAAAIsDAAAAAA==&#10;" filled="f" strokecolor="black [3213]" strokeweight="1pt"/>
                        <v:rect id="Rectangle 30" o:spid="_x0000_s1059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pK9cIA&#10;AADbAAAADwAAAGRycy9kb3ducmV2LnhtbERPTWvCQBC9C/6HZYRepG6sICV1laK05FAEbXvobcxO&#10;s6nZ2ZCdavz37kHw+Hjfi1XvG3WiLtaBDUwnGSjiMtiaKwNfn2+Pz6CiIFtsApOBC0VYLYeDBeY2&#10;nHlHp71UKoVwzNGAE2lzrWPpyGOchJY4cb+h8ygJdpW2HZ5TuG/0U5bNtceaU4PDltaOyuP+3xv4&#10;KXqp/qbv8nHE8fe4cIdyuzkY8zDqX19ACfVyF9/chTUwS+vTl/QD9P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+kr1wgAAANsAAAAPAAAAAAAAAAAAAAAAAJgCAABkcnMvZG93&#10;bnJldi54bWxQSwUGAAAAAAQABAD1AAAAhwMAAAAA&#10;" filled="f" strokecolor="black [3213]" strokeweight="1pt"/>
                      </v:group>
                      <v:group id="Group 31" o:spid="_x0000_s1060" style="position:absolute;left:190;top:19621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    <v:rect id="Rectangle 64" o:spid="_x0000_s1061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Jj68YA&#10;AADbAAAADwAAAGRycy9kb3ducmV2LnhtbESPT2vCQBTE74V+h+UVvIhulCISXaW0tORQCvXPwdsz&#10;+8ymZt+G7Kum375bKHgcZuY3zHLd+0ZdqIt1YAOTcQaKuAy25srAbvs6moOKgmyxCUwGfijCenV/&#10;t8Tchit/0mUjlUoQjjkacCJtrnUsHXmM49ASJ+8UOo+SZFdp2+E1wX2jp1k20x5rTgsOW3p2VJ43&#10;397Aoeil+pq8yfsZh/th4Y7lx8vRmMFD/7QAJdTLLfzfLqyB2SP8fUk/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3Jj68YAAADbAAAADwAAAAAAAAAAAAAAAACYAgAAZHJz&#10;L2Rvd25yZXYueG1sUEsFBgAAAAAEAAQA9QAAAIsDAAAAAA==&#10;" filled="f" strokecolor="black [3213]" strokeweight="1pt"/>
                        <v:rect id="Rectangle 65" o:spid="_x0000_s1062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7GcMYA&#10;AADbAAAADwAAAGRycy9kb3ducmV2LnhtbESPT2vCQBTE74V+h+UVvIhuFCoSXaW0tORQCvXPwdsz&#10;+8ymZt+G7Kum375bKHgcZuY3zHLd+0ZdqIt1YAOTcQaKuAy25srAbvs6moOKgmyxCUwGfijCenV/&#10;t8Tchit/0mUjlUoQjjkacCJtrnUsHXmM49ASJ+8UOo+SZFdp2+E1wX2jp1k20x5rTgsOW3p2VJ43&#10;397Aoeil+pq8yfsZh/th4Y7lx8vRmMFD/7QAJdTLLfzfLqyB2SP8fUk/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D7GcMYAAADbAAAADwAAAAAAAAAAAAAAAACYAgAAZHJz&#10;L2Rvd25yZXYueG1sUEsFBgAAAAAEAAQA9QAAAIsDAAAAAA==&#10;" filled="f" strokecolor="black [3213]" strokeweight="1pt"/>
                        <v:rect id="Rectangle 66" o:spid="_x0000_s1063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xYB8UA&#10;AADbAAAADwAAAGRycy9kb3ducmV2LnhtbESPQUvDQBSE74L/YXmCl9Ju6iFI2m0RxZJDEVr14O0l&#10;+8zGZt+G7Gub/nu3IHgcZuYbZrkefadONMQ2sIH5LANFXAfbcmPg4/11+ggqCrLFLjAZuFCE9er2&#10;ZomFDWfe0WkvjUoQjgUacCJ9oXWsHXmMs9ATJ+87DB4lyaHRdsBzgvtOP2RZrj22nBYc9vTsqD7s&#10;j97AVzlK8zPfyPaAk89J6ar67aUy5v5ufFqAEhrlP/zXLq2BPIfrl/QD9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7FgHxQAAANsAAAAPAAAAAAAAAAAAAAAAAJgCAABkcnMv&#10;ZG93bnJldi54bWxQSwUGAAAAAAQABAD1AAAAigMAAAAA&#10;" filled="f" strokecolor="black [3213]" strokeweight="1pt"/>
                      </v:group>
                      <v:group id="Group 67" o:spid="_x0000_s1064" style="position:absolute;left:16637;top:3301;width:17526;height:11049;rotation:-90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8T0/xgAAANsA&#10;AAAPAAAAAAAAAAAAAAAAAKoCAABkcnMvZG93bnJldi54bWxQSwUGAAAAAAQABAD6AAAAnQMAAAAA&#10;">
                        <v:group id="Group 68" o:spid="_x0000_s1065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29Yc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029YcEAAADbAAAADwAA&#10;AAAAAAAAAAAAAACqAgAAZHJzL2Rvd25yZXYueG1sUEsFBgAAAAAEAAQA+gAAAJgDAAAAAA==&#10;">
                          <v:rect id="Rectangle 69" o:spid="_x0000_s1066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PMdcYA&#10;AADbAAAADwAAAGRycy9kb3ducmV2LnhtbESPT2vCQBTE74V+h+UVvIhu9CA1ukppacmhFOqfg7dn&#10;9plNzb4N2VdNv323UPA4zMxvmOW69426UBfrwAYm4wwUcRlszZWB3fZ19AgqCrLFJjAZ+KEI69X9&#10;3RJzG678SZeNVCpBOOZowIm0udaxdOQxjkNLnLxT6DxKkl2lbYfXBPeNnmbZTHusOS04bOnZUXne&#10;fHsDh6KX6mvyJu9nHO6HhTuWHy9HYwYP/dMClFAvt/B/u7AGZnP4+5J+gF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XPMdcYAAADbAAAADwAAAAAAAAAAAAAAAACYAgAAZHJz&#10;L2Rvd25yZXYueG1sUEsFBgAAAAAEAAQA9QAAAIsDAAAAAA==&#10;" filled="f" strokecolor="black [3213]" strokeweight="1pt"/>
                          <v:rect id="Rectangle 70" o:spid="_x0000_s1067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DzNcIA&#10;AADbAAAADwAAAGRycy9kb3ducmV2LnhtbERPTWvCQBC9C/6HZYRepG7sQUvqKkVpyaEI2vbQ25id&#10;ZlOzsyE71fjv3YPg8fG+F6veN+pEXawDG5hOMlDEZbA1Vwa+Pt8en0FFQbbYBCYDF4qwWg4HC8xt&#10;OPOOTnupVArhmKMBJ9LmWsfSkcc4CS1x4n5D51ES7CptOzyncN/opyybaY81pwaHLa0dlcf9vzfw&#10;U/RS/U3f5eOI4+9x4Q7ldnMw5mHUv76AEurlLr65C2tgntanL+kH6O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kPM1wgAAANsAAAAPAAAAAAAAAAAAAAAAAJgCAABkcnMvZG93&#10;bnJldi54bWxQSwUGAAAAAAQABAD1AAAAhwMAAAAA&#10;" filled="f" strokecolor="black [3213]" strokeweight="1pt"/>
                          <v:rect id="Rectangle 71" o:spid="_x0000_s1068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xWrsYA&#10;AADbAAAADwAAAGRycy9kb3ducmV2LnhtbESPQUvDQBSE74L/YXlCL6XdxINK2m0RRclBClZ76O01&#10;+5pNm30bsq9t/PduQfA4zMw3zHw5+FadqY9NYAP5NANFXAXbcG3g++tt8gQqCrLFNjAZ+KEIy8Xt&#10;zRwLGy78See11CpBOBZowIl0hdaxcuQxTkNHnLx96D1Kkn2tbY+XBPetvs+yB+2x4bTgsKMXR9Vx&#10;ffIGtuUg9SF/l48jjjfj0u2q1evOmNHd8DwDJTTIf/ivXVoDjzlcv6Qfo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txWrsYAAADbAAAADwAAAAAAAAAAAAAAAACYAgAAZHJz&#10;L2Rvd25yZXYueG1sUEsFBgAAAAAEAAQA9QAAAIsDAAAAAA==&#10;" filled="f" strokecolor="black [3213]" strokeweight="1pt"/>
                        </v:group>
                        <v:group id="Group 72" o:spid="_x0000_s1069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      <v:rect id="Rectangle 73" o:spid="_x0000_s1070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JtQsYA&#10;AADbAAAADwAAAGRycy9kb3ducmV2LnhtbESPQWvCQBSE74X+h+UVehHdaKFKdJXSYsmhFLT14O2Z&#10;fWZTs29D9lXTf98tFDwOM/MNs1j1vlFn6mId2MB4lIEiLoOtuTLw+bEezkBFQbbYBCYDPxRhtby9&#10;WWBuw4U3dN5KpRKEY44GnEibax1LRx7jKLTEyTuGzqMk2VXadnhJcN/oSZY9ao81pwWHLT07Kk/b&#10;b29gX/RSfY1f5e2Eg92gcIfy/eVgzP1d/zQHJdTLNfzfLqyB6Q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UJtQsYAAADbAAAADwAAAAAAAAAAAAAAAACYAgAAZHJz&#10;L2Rvd25yZXYueG1sUEsFBgAAAAAEAAQA9QAAAIsDAAAAAA==&#10;" filled="f" strokecolor="black [3213]" strokeweight="1pt"/>
                          <v:rect id="Rectangle 74" o:spid="_x0000_s1071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v1NsYA&#10;AADbAAAADwAAAGRycy9kb3ducmV2LnhtbESPQWvCQBSE74X+h+UVehHdKKVKdJXSYsmhFLT14O2Z&#10;fWZTs29D9lXTf98tFDwOM/MNs1j1vlFn6mId2MB4lIEiLoOtuTLw+bEezkBFQbbYBCYDPxRhtby9&#10;WWBuw4U3dN5KpRKEY44GnEibax1LRx7jKLTEyTuGzqMk2VXadnhJcN/oSZY9ao81pwWHLT07Kk/b&#10;b29gX/RSfY1f5e2Eg92gcIfy/eVgzP1d/zQHJdTLNfzfLqyB6Q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qv1NsYAAADbAAAADwAAAAAAAAAAAAAAAACYAgAAZHJz&#10;L2Rvd25yZXYueG1sUEsFBgAAAAAEAAQA9QAAAIsDAAAAAA==&#10;" filled="f" strokecolor="black [3213]" strokeweight="1pt"/>
                          <v:rect id="Rectangle 75" o:spid="_x0000_s1072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dQrcYA&#10;AADbAAAADwAAAGRycy9kb3ducmV2LnhtbESPQWvCQBSE74X+h+UVehHdKLRKdJXSYsmhFLT14O2Z&#10;fWZTs29D9lXTf98tFDwOM/MNs1j1vlFn6mId2MB4lIEiLoOtuTLw+bEezkBFQbbYBCYDPxRhtby9&#10;WWBuw4U3dN5KpRKEY44GnEibax1LRx7jKLTEyTuGzqMk2VXadnhJcN/oSZY9ao81pwWHLT07Kk/b&#10;b29gX/RSfY1f5e2Eg92gcIfy/eVgzP1d/zQHJdTLNfzfLqyB6Q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edQrcYAAADbAAAADwAAAAAAAAAAAAAAAACYAgAAZHJz&#10;L2Rvd25yZXYueG1sUEsFBgAAAAAEAAQA9QAAAIsDAAAAAA==&#10;" filled="f" strokecolor="black [3213]" strokeweight="1pt"/>
                        </v:group>
                      </v:group>
                      <v:group id="Group 76" o:spid="_x0000_s1073" style="position:absolute;left:20002;top:19621;width:10897;height:4572" coordsize="1089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    <v:rect id="Rectangle 77" o:spid="_x0000_s1074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lrQcYA&#10;AADbAAAADwAAAGRycy9kb3ducmV2LnhtbESPT2vCQBTE74V+h+UVvIhu9FAlukppacmhFOqfg7dn&#10;9plNzb4N2VdNv323UPA4zMxvmOW69426UBfrwAYm4wwUcRlszZWB3fZ1NAcVBdliE5gM/FCE9er+&#10;bom5DVf+pMtGKpUgHHM04ETaXOtYOvIYx6ElTt4pdB4lya7StsNrgvtGT7PsUXusOS04bOnZUXne&#10;fHsDh6KX6mvyJu9nHO6HhTuWHy9HYwYP/dMClFAvt/B/u7AGZjP4+5J+gF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nlrQcYAAADbAAAADwAAAAAAAAAAAAAAAACYAgAAZHJz&#10;L2Rvd25yZXYueG1sUEsFBgAAAAAEAAQA9QAAAIsDAAAAAA==&#10;" filled="f" strokecolor="black [3213]" strokeweight="1pt"/>
                        <v:rect id="Rectangle 78" o:spid="_x0000_s1075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b/M8IA&#10;AADbAAAADwAAAGRycy9kb3ducmV2LnhtbERPTWvCQBC9C/6HZYRepG7sQUvqKkVpyaEI2vbQ25id&#10;ZlOzsyE71fjv3YPg8fG+F6veN+pEXawDG5hOMlDEZbA1Vwa+Pt8en0FFQbbYBCYDF4qwWg4HC8xt&#10;OPOOTnupVArhmKMBJ9LmWsfSkcc4CS1x4n5D51ES7CptOzyncN/opyybaY81pwaHLa0dlcf9vzfw&#10;U/RS/U3f5eOI4+9x4Q7ldnMw5mHUv76AEurlLr65C2tgnsamL+kH6O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5v8zwgAAANsAAAAPAAAAAAAAAAAAAAAAAJgCAABkcnMvZG93&#10;bnJldi54bWxQSwUGAAAAAAQABAD1AAAAhwMAAAAA&#10;" filled="f" strokecolor="black [3213]" strokeweight="1pt"/>
                      </v:group>
                    </v:group>
                    <v:line id="Straight Connector 80" o:spid="_x0000_s1076" style="position:absolute;visibility:visible;mso-wrap-style:square" from="2889,28384" to="34785,28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Rzz8EAAADbAAAADwAAAGRycy9kb3ducmV2LnhtbERPS27CMBDdI3EHa5DYgZMuKkgxqIJW&#10;KmJRQXuAIZ7GaeJxZLtJ4PT1olKXT++/2Y22FT35UDtWkC8zEMSl0zVXCj4/XhcrECEia2wdk4Ib&#10;Bdhtp5MNFtoNfKb+EiuRQjgUqMDE2BVShtKQxbB0HXHivpy3GBP0ldQehxRuW/mQZY/SYs2pwWBH&#10;e0Nlc/mxCo7+emrye2XklY/+pX0/rIP9Vmo+G5+fQEQa47/4z/2mFazS+vQl/QC5/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VHPPwQAAANsAAAAPAAAAAAAAAAAAAAAA&#10;AKECAABkcnMvZG93bnJldi54bWxQSwUGAAAAAAQABAD5AAAAjwMAAAAA&#10;" strokeweight="1pt"/>
                  </v:group>
                  <v:shape id="Picture 64" o:spid="_x0000_s1077" type="#_x0000_t75" style="position:absolute;left:11303;top:13144;width:5524;height:31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1AXW/AAAA2wAAAA8AAABkcnMvZG93bnJldi54bWxEj0GLwjAUhO8L/ofwhL1t03oQqUYRQalH&#10;q+j10TzbYvNSkqj135sFweMwM98wi9VgOvEg51vLCrIkBUFcWd1yreB03P7NQPiArLGzTApe5GG1&#10;HP0sMNf2yQd6lKEWEcI+RwVNCH0upa8aMugT2xNH72qdwRClq6V2+Ixw08lJmk6lwZbjQoM9bRqq&#10;buXdKCgLd3xd9v1ucsbsasrbQRZ6UOp3PKznIAIN4Rv+tAutYJbB/5f4A+TyD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jtQF1vwAAANsAAAAPAAAAAAAAAAAAAAAAAJ8CAABk&#10;cnMvZG93bnJldi54bWxQSwUGAAAAAAQABAD3AAAAiwMAAAAA&#10;">
                    <v:imagedata r:id="rId20" o:title=""/>
                    <v:path arrowok="t"/>
                  </v:shape>
                </v:group>
                <v:line id="Straight Connector 82" o:spid="_x0000_s1078" style="position:absolute;visibility:visible;mso-wrap-style:square" from="34798,2730" to="37401,2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aa78MAAADbAAAADwAAAGRycy9kb3ducmV2LnhtbESPUWvCMBSF3wf7D+EOfJvpyhCpRhky&#10;QR8Kq/oDrs21iTY3XZNp/feLMNjj4ZzzHc58ObhWXKkP1rOCt3EGgrj22nKj4LBfv05BhIissfVM&#10;Cu4UYLl4fppjof2NK7ruYiMShEOBCkyMXSFlqA05DGPfESfv5HuHMcm+kbrHW4K7VuZZNpEOLacF&#10;gx2tDNWX3Y9TcP7K/ecQtmb7/X4sVzarbFlWSo1eho8ZiEhD/A//tTdawTSHx5f0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2mu/DAAAA2wAAAA8AAAAAAAAAAAAA&#10;AAAAoQIAAGRycy9kb3ducmV2LnhtbFBLBQYAAAAABAAEAPkAAACRAwAAAAA=&#10;" strokecolor="black [3040]" strokeweight="1pt"/>
              </v:group>
            </w:pict>
          </mc:Fallback>
        </mc:AlternateContent>
      </w:r>
    </w:p>
    <w:p w:rsidR="005E179E" w:rsidRDefault="0019241B" w:rsidP="005D7625">
      <w:pPr>
        <w:spacing w:after="0"/>
        <w:ind w:left="375"/>
        <w:rPr>
          <w:sz w:val="24"/>
        </w:rPr>
      </w:pP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B9C180A" wp14:editId="0E532A20">
                <wp:simplePos x="0" y="0"/>
                <wp:positionH relativeFrom="column">
                  <wp:posOffset>4378325</wp:posOffset>
                </wp:positionH>
                <wp:positionV relativeFrom="paragraph">
                  <wp:posOffset>1322705</wp:posOffset>
                </wp:positionV>
                <wp:extent cx="393065" cy="308610"/>
                <wp:effectExtent l="0" t="0" r="0" b="0"/>
                <wp:wrapNone/>
                <wp:docPr id="36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6" o:spid="_x0000_s1079" type="#_x0000_t202" style="position:absolute;left:0;text-align:left;margin-left:344.75pt;margin-top:104.15pt;width:30.95pt;height:24.3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783D615" wp14:editId="07B8AFE9">
                <wp:simplePos x="0" y="0"/>
                <wp:positionH relativeFrom="column">
                  <wp:posOffset>4385310</wp:posOffset>
                </wp:positionH>
                <wp:positionV relativeFrom="paragraph">
                  <wp:posOffset>690245</wp:posOffset>
                </wp:positionV>
                <wp:extent cx="393065" cy="308610"/>
                <wp:effectExtent l="0" t="0" r="0" b="0"/>
                <wp:wrapNone/>
                <wp:docPr id="360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0" type="#_x0000_t202" style="position:absolute;left:0;text-align:left;margin-left:345.3pt;margin-top:54.35pt;width:30.95pt;height:24.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3412DAC" wp14:editId="068209E3">
                <wp:simplePos x="0" y="0"/>
                <wp:positionH relativeFrom="column">
                  <wp:posOffset>2435225</wp:posOffset>
                </wp:positionH>
                <wp:positionV relativeFrom="paragraph">
                  <wp:posOffset>2623820</wp:posOffset>
                </wp:positionV>
                <wp:extent cx="393065" cy="308610"/>
                <wp:effectExtent l="0" t="0" r="0" b="0"/>
                <wp:wrapNone/>
                <wp:docPr id="35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1" type="#_x0000_t202" style="position:absolute;left:0;text-align:left;margin-left:191.75pt;margin-top:206.6pt;width:30.95pt;height:24.3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5C1FA3E" wp14:editId="3DA9FFE1">
                <wp:simplePos x="0" y="0"/>
                <wp:positionH relativeFrom="column">
                  <wp:posOffset>3740150</wp:posOffset>
                </wp:positionH>
                <wp:positionV relativeFrom="paragraph">
                  <wp:posOffset>1328420</wp:posOffset>
                </wp:positionV>
                <wp:extent cx="393065" cy="308610"/>
                <wp:effectExtent l="0" t="0" r="0" b="0"/>
                <wp:wrapNone/>
                <wp:docPr id="35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2" type="#_x0000_t202" style="position:absolute;left:0;text-align:left;margin-left:294.5pt;margin-top:104.6pt;width:30.95pt;height:24.3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DCA2F08" wp14:editId="107B2D03">
                <wp:simplePos x="0" y="0"/>
                <wp:positionH relativeFrom="column">
                  <wp:posOffset>2425700</wp:posOffset>
                </wp:positionH>
                <wp:positionV relativeFrom="paragraph">
                  <wp:posOffset>1978025</wp:posOffset>
                </wp:positionV>
                <wp:extent cx="393065" cy="308610"/>
                <wp:effectExtent l="0" t="0" r="0" b="0"/>
                <wp:wrapNone/>
                <wp:docPr id="12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3" type="#_x0000_t202" style="position:absolute;left:0;text-align:left;margin-left:191pt;margin-top:155.75pt;width:30.95pt;height:24.3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07A7D2B" wp14:editId="5620B37C">
                <wp:simplePos x="0" y="0"/>
                <wp:positionH relativeFrom="column">
                  <wp:posOffset>3073400</wp:posOffset>
                </wp:positionH>
                <wp:positionV relativeFrom="paragraph">
                  <wp:posOffset>1330325</wp:posOffset>
                </wp:positionV>
                <wp:extent cx="393065" cy="308610"/>
                <wp:effectExtent l="0" t="0" r="0" b="0"/>
                <wp:wrapNone/>
                <wp:docPr id="124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4" type="#_x0000_t202" style="position:absolute;left:0;text-align:left;margin-left:242pt;margin-top:104.75pt;width:30.95pt;height:24.3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928638" wp14:editId="7333FAF1">
                <wp:simplePos x="0" y="0"/>
                <wp:positionH relativeFrom="column">
                  <wp:posOffset>1797050</wp:posOffset>
                </wp:positionH>
                <wp:positionV relativeFrom="paragraph">
                  <wp:posOffset>2625725</wp:posOffset>
                </wp:positionV>
                <wp:extent cx="393065" cy="308610"/>
                <wp:effectExtent l="0" t="0" r="0" b="0"/>
                <wp:wrapNone/>
                <wp:docPr id="12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5" type="#_x0000_t202" style="position:absolute;left:0;text-align:left;margin-left:141.5pt;margin-top:206.75pt;width:30.95pt;height:24.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C2EDF45" wp14:editId="1D382D50">
                <wp:simplePos x="0" y="0"/>
                <wp:positionH relativeFrom="column">
                  <wp:posOffset>3740150</wp:posOffset>
                </wp:positionH>
                <wp:positionV relativeFrom="paragraph">
                  <wp:posOffset>720725</wp:posOffset>
                </wp:positionV>
                <wp:extent cx="393065" cy="308610"/>
                <wp:effectExtent l="0" t="0" r="0" b="0"/>
                <wp:wrapNone/>
                <wp:docPr id="12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6" type="#_x0000_t202" style="position:absolute;left:0;text-align:left;margin-left:294.5pt;margin-top:56.75pt;width:30.95pt;height:24.3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F2F2856" wp14:editId="1F2B2FA7">
                <wp:simplePos x="0" y="0"/>
                <wp:positionH relativeFrom="column">
                  <wp:posOffset>2432685</wp:posOffset>
                </wp:positionH>
                <wp:positionV relativeFrom="paragraph">
                  <wp:posOffset>1324610</wp:posOffset>
                </wp:positionV>
                <wp:extent cx="393065" cy="308610"/>
                <wp:effectExtent l="0" t="0" r="0" b="0"/>
                <wp:wrapNone/>
                <wp:docPr id="12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7" type="#_x0000_t202" style="position:absolute;left:0;text-align:left;margin-left:191.55pt;margin-top:104.3pt;width:30.95pt;height:24.3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6CFED49" wp14:editId="01CEFEA3">
                <wp:simplePos x="0" y="0"/>
                <wp:positionH relativeFrom="column">
                  <wp:posOffset>1781175</wp:posOffset>
                </wp:positionH>
                <wp:positionV relativeFrom="paragraph">
                  <wp:posOffset>1975485</wp:posOffset>
                </wp:positionV>
                <wp:extent cx="393065" cy="308610"/>
                <wp:effectExtent l="0" t="0" r="0" b="0"/>
                <wp:wrapNone/>
                <wp:docPr id="119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8" type="#_x0000_t202" style="position:absolute;left:0;text-align:left;margin-left:140.25pt;margin-top:155.55pt;width:30.95pt;height:24.3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5753E3F" wp14:editId="0DE1CEC8">
                <wp:simplePos x="0" y="0"/>
                <wp:positionH relativeFrom="column">
                  <wp:posOffset>4385945</wp:posOffset>
                </wp:positionH>
                <wp:positionV relativeFrom="paragraph">
                  <wp:posOffset>88265</wp:posOffset>
                </wp:positionV>
                <wp:extent cx="393065" cy="308610"/>
                <wp:effectExtent l="0" t="0" r="0" b="0"/>
                <wp:wrapNone/>
                <wp:docPr id="117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89" type="#_x0000_t202" style="position:absolute;left:0;text-align:left;margin-left:345.35pt;margin-top:6.95pt;width:30.95pt;height:24.3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  <w:r>
                        <w:rPr>
                          <w:b/>
                          <w:color w:val="FF000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AC6849B" wp14:editId="1CD9FFC2">
                <wp:simplePos x="0" y="0"/>
                <wp:positionH relativeFrom="column">
                  <wp:posOffset>3747770</wp:posOffset>
                </wp:positionH>
                <wp:positionV relativeFrom="paragraph">
                  <wp:posOffset>77470</wp:posOffset>
                </wp:positionV>
                <wp:extent cx="393065" cy="308610"/>
                <wp:effectExtent l="0" t="0" r="0" b="0"/>
                <wp:wrapNone/>
                <wp:docPr id="116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" o:spid="_x0000_s1090" type="#_x0000_t202" style="position:absolute;left:0;text-align:left;margin-left:295.1pt;margin-top:6.1pt;width:30.95pt;height:24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23579F5" wp14:editId="0894ACF6">
                <wp:simplePos x="0" y="0"/>
                <wp:positionH relativeFrom="column">
                  <wp:posOffset>1165860</wp:posOffset>
                </wp:positionH>
                <wp:positionV relativeFrom="paragraph">
                  <wp:posOffset>1973580</wp:posOffset>
                </wp:positionV>
                <wp:extent cx="393065" cy="308610"/>
                <wp:effectExtent l="0" t="0" r="0" b="0"/>
                <wp:wrapNone/>
                <wp:docPr id="11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091" type="#_x0000_t202" style="position:absolute;left:0;text-align:left;margin-left:91.8pt;margin-top:155.4pt;width:30.95pt;height:24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ABBFDB5" wp14:editId="2900E644">
                <wp:simplePos x="0" y="0"/>
                <wp:positionH relativeFrom="column">
                  <wp:posOffset>2442210</wp:posOffset>
                </wp:positionH>
                <wp:positionV relativeFrom="paragraph">
                  <wp:posOffset>718820</wp:posOffset>
                </wp:positionV>
                <wp:extent cx="393065" cy="308610"/>
                <wp:effectExtent l="0" t="0" r="0" b="0"/>
                <wp:wrapNone/>
                <wp:docPr id="113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2" type="#_x0000_t202" style="position:absolute;left:0;text-align:left;margin-left:192.3pt;margin-top:56.6pt;width:30.95pt;height:24.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28E8C8E" wp14:editId="51B2F2DC">
                <wp:simplePos x="0" y="0"/>
                <wp:positionH relativeFrom="column">
                  <wp:posOffset>1145540</wp:posOffset>
                </wp:positionH>
                <wp:positionV relativeFrom="paragraph">
                  <wp:posOffset>1370330</wp:posOffset>
                </wp:positionV>
                <wp:extent cx="393065" cy="308610"/>
                <wp:effectExtent l="0" t="0" r="0" b="0"/>
                <wp:wrapNone/>
                <wp:docPr id="110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972A9D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" o:spid="_x0000_s1093" type="#_x0000_t202" style="position:absolute;left:0;text-align:left;margin-left:90.2pt;margin-top:107.9pt;width:30.95pt;height:24.3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 w:rsidRPr="00972A9D">
                        <w:rPr>
                          <w:b/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91BC281" wp14:editId="1901ADE0">
                <wp:simplePos x="0" y="0"/>
                <wp:positionH relativeFrom="column">
                  <wp:posOffset>3081020</wp:posOffset>
                </wp:positionH>
                <wp:positionV relativeFrom="paragraph">
                  <wp:posOffset>83820</wp:posOffset>
                </wp:positionV>
                <wp:extent cx="393065" cy="308610"/>
                <wp:effectExtent l="0" t="0" r="0" b="0"/>
                <wp:wrapNone/>
                <wp:docPr id="108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94" type="#_x0000_t202" style="position:absolute;left:0;text-align:left;margin-left:242.6pt;margin-top:6.6pt;width:30.95pt;height:24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0782A23" wp14:editId="4CF570A8">
                <wp:simplePos x="0" y="0"/>
                <wp:positionH relativeFrom="column">
                  <wp:posOffset>2442845</wp:posOffset>
                </wp:positionH>
                <wp:positionV relativeFrom="paragraph">
                  <wp:posOffset>84455</wp:posOffset>
                </wp:positionV>
                <wp:extent cx="393065" cy="308610"/>
                <wp:effectExtent l="0" t="0" r="0" b="0"/>
                <wp:wrapNone/>
                <wp:docPr id="107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5" type="#_x0000_t202" style="position:absolute;left:0;text-align:left;margin-left:192.35pt;margin-top:6.65pt;width:30.95pt;height:24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19241B" w:rsidP="005D7625">
      <w:pPr>
        <w:spacing w:after="0"/>
        <w:ind w:left="375"/>
        <w:rPr>
          <w:sz w:val="24"/>
        </w:rPr>
      </w:pPr>
      <w:r w:rsidRPr="0019241B">
        <w:rPr>
          <w:b/>
          <w:noProof/>
          <w:color w:val="FF0000"/>
          <w:sz w:val="24"/>
          <w:szCs w:val="24"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9E3D4DF" wp14:editId="446A5E21">
                <wp:simplePos x="0" y="0"/>
                <wp:positionH relativeFrom="column">
                  <wp:posOffset>1775460</wp:posOffset>
                </wp:positionH>
                <wp:positionV relativeFrom="paragraph">
                  <wp:posOffset>90805</wp:posOffset>
                </wp:positionV>
                <wp:extent cx="393065" cy="308610"/>
                <wp:effectExtent l="0" t="0" r="0" b="0"/>
                <wp:wrapNone/>
                <wp:docPr id="112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9241B" w:rsidRPr="00972A9D" w:rsidRDefault="0019241B" w:rsidP="0019241B">
                            <w:pPr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6" type="#_x0000_t202" style="position:absolute;left:0;text-align:left;margin-left:139.8pt;margin-top:7.15pt;width:30.95pt;height:24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" filled="f" stroked="f" strokecolor="white">
                <v:textbox>
                  <w:txbxContent>
                    <w:p w:rsidR="0019241B" w:rsidRPr="00972A9D" w:rsidRDefault="0019241B" w:rsidP="0019241B">
                      <w:pPr>
                        <w:jc w:val="center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5D7625" w:rsidRDefault="005D7625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Pr="0019241B" w:rsidRDefault="0019241B" w:rsidP="0019241B">
      <w:pPr>
        <w:spacing w:after="0"/>
        <w:ind w:left="375"/>
        <w:jc w:val="center"/>
        <w:rPr>
          <w:b/>
          <w:sz w:val="24"/>
        </w:rPr>
      </w:pPr>
      <w:r>
        <w:rPr>
          <w:color w:val="FF0000"/>
          <w:sz w:val="24"/>
          <w:szCs w:val="24"/>
        </w:rPr>
        <w:t xml:space="preserve">                                                                                                   </w:t>
      </w:r>
      <w:r w:rsidRPr="0019241B">
        <w:rPr>
          <w:b/>
          <w:color w:val="FF0000"/>
          <w:sz w:val="24"/>
          <w:szCs w:val="24"/>
        </w:rPr>
        <w:sym w:font="Wingdings" w:char="F0FC"/>
      </w:r>
      <w:bookmarkStart w:id="0" w:name="_GoBack"/>
      <w:bookmarkEnd w:id="0"/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D7625">
      <w:pPr>
        <w:spacing w:after="0"/>
        <w:ind w:left="375"/>
        <w:rPr>
          <w:sz w:val="24"/>
        </w:rPr>
      </w:pPr>
    </w:p>
    <w:p w:rsidR="005E179E" w:rsidRDefault="005E179E" w:rsidP="005E179E">
      <w:pPr>
        <w:pStyle w:val="ListParagraph"/>
        <w:numPr>
          <w:ilvl w:val="0"/>
          <w:numId w:val="4"/>
        </w:numPr>
        <w:spacing w:after="0"/>
        <w:rPr>
          <w:sz w:val="24"/>
        </w:rPr>
      </w:pPr>
      <w:r>
        <w:rPr>
          <w:sz w:val="24"/>
        </w:rPr>
        <w:t xml:space="preserve">Below is a maze that has </w:t>
      </w:r>
      <w:r w:rsidR="004C383E">
        <w:rPr>
          <w:sz w:val="24"/>
        </w:rPr>
        <w:t>56</w:t>
      </w:r>
      <w:r>
        <w:rPr>
          <w:sz w:val="24"/>
        </w:rPr>
        <w:t xml:space="preserve"> possible routes. Place 2 traps on any of the labelled intersections so that the number of possible routes is reduced to </w:t>
      </w:r>
      <w:r w:rsidR="004C383E">
        <w:rPr>
          <w:sz w:val="24"/>
        </w:rPr>
        <w:t>26</w:t>
      </w:r>
      <w:r>
        <w:rPr>
          <w:sz w:val="24"/>
        </w:rPr>
        <w:t>.</w:t>
      </w:r>
      <w:r w:rsidR="005D0A68">
        <w:rPr>
          <w:sz w:val="24"/>
        </w:rPr>
        <w:t xml:space="preserve"> </w:t>
      </w:r>
      <w:r w:rsidR="00157F33">
        <w:rPr>
          <w:sz w:val="24"/>
        </w:rPr>
        <w:t xml:space="preserve">The mouse can still only move up or right. </w:t>
      </w:r>
      <w:r w:rsidR="005D0A68">
        <w:rPr>
          <w:sz w:val="24"/>
        </w:rPr>
        <w:t>Use the mazes on the next page to help you find your answer.</w:t>
      </w:r>
    </w:p>
    <w:p w:rsidR="003B78B6" w:rsidRDefault="003B78B6" w:rsidP="003B78B6">
      <w:pPr>
        <w:pStyle w:val="ListParagraph"/>
        <w:spacing w:after="0"/>
        <w:ind w:left="502"/>
        <w:rPr>
          <w:sz w:val="24"/>
        </w:rPr>
      </w:pPr>
    </w:p>
    <w:p w:rsidR="005E179E" w:rsidRPr="0019241B" w:rsidRDefault="005E179E" w:rsidP="005E179E">
      <w:pPr>
        <w:pStyle w:val="ListParagraph"/>
        <w:spacing w:after="0"/>
        <w:ind w:left="502"/>
        <w:rPr>
          <w:b/>
          <w:sz w:val="24"/>
        </w:rPr>
      </w:pPr>
      <w:r>
        <w:rPr>
          <w:sz w:val="24"/>
        </w:rPr>
        <w:t>Which two intersect</w:t>
      </w:r>
      <w:r w:rsidR="0019241B">
        <w:rPr>
          <w:sz w:val="24"/>
        </w:rPr>
        <w:t xml:space="preserve">ions did you place your traps? </w:t>
      </w:r>
      <w:r w:rsidR="0019241B" w:rsidRPr="0019241B">
        <w:rPr>
          <w:b/>
          <w:color w:val="FF0000"/>
          <w:sz w:val="24"/>
          <w:u w:val="single"/>
        </w:rPr>
        <w:t>E and R</w:t>
      </w:r>
      <w:r>
        <w:rPr>
          <w:sz w:val="24"/>
        </w:rPr>
        <w:t>_</w:t>
      </w:r>
      <w:r w:rsidR="0019241B" w:rsidRPr="0019241B">
        <w:rPr>
          <w:b/>
          <w:color w:val="FF0000"/>
          <w:sz w:val="24"/>
          <w:szCs w:val="24"/>
          <w:u w:val="single"/>
        </w:rPr>
        <w:sym w:font="Wingdings" w:char="F0FC"/>
      </w:r>
      <w:r w:rsidR="0019241B" w:rsidRPr="0019241B">
        <w:rPr>
          <w:b/>
          <w:color w:val="FF0000"/>
          <w:sz w:val="24"/>
          <w:szCs w:val="24"/>
          <w:u w:val="single"/>
        </w:rPr>
        <w:sym w:font="Wingdings" w:char="F0FC"/>
      </w:r>
      <w:r w:rsidR="0019241B" w:rsidRPr="0019241B">
        <w:rPr>
          <w:b/>
          <w:color w:val="FF0000"/>
          <w:sz w:val="24"/>
          <w:szCs w:val="24"/>
          <w:u w:val="single"/>
        </w:rPr>
        <w:sym w:font="Wingdings" w:char="F0FC"/>
      </w:r>
      <w:r w:rsidR="0019241B">
        <w:rPr>
          <w:b/>
          <w:color w:val="FF0000"/>
          <w:sz w:val="24"/>
          <w:szCs w:val="24"/>
        </w:rPr>
        <w:t xml:space="preserve"> (-1 Mark if no working on next page)</w:t>
      </w: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4C383E" w:rsidP="005E179E">
      <w:pPr>
        <w:pStyle w:val="ListParagraph"/>
        <w:spacing w:after="0"/>
        <w:ind w:left="502"/>
        <w:rPr>
          <w:sz w:val="24"/>
        </w:rPr>
      </w:pPr>
      <w:r>
        <w:rPr>
          <w:noProof/>
          <w:sz w:val="24"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706368" behindDoc="1" locked="0" layoutInCell="1" allowOverlap="1" wp14:anchorId="02FB1834" wp14:editId="75DC2A86">
                <wp:simplePos x="0" y="0"/>
                <wp:positionH relativeFrom="column">
                  <wp:posOffset>3295015</wp:posOffset>
                </wp:positionH>
                <wp:positionV relativeFrom="paragraph">
                  <wp:posOffset>-162601</wp:posOffset>
                </wp:positionV>
                <wp:extent cx="3828530" cy="2067271"/>
                <wp:effectExtent l="0" t="0" r="635" b="9525"/>
                <wp:wrapNone/>
                <wp:docPr id="484" name="Group 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8530" cy="2067271"/>
                          <a:chOff x="0" y="-24478"/>
                          <a:chExt cx="4175015" cy="2241898"/>
                        </a:xfrm>
                      </wpg:grpSpPr>
                      <wpg:grpSp>
                        <wpg:cNvPr id="485" name="Group 485"/>
                        <wpg:cNvGrpSpPr/>
                        <wpg:grpSpPr>
                          <a:xfrm>
                            <a:off x="0" y="-24478"/>
                            <a:ext cx="4175015" cy="2239993"/>
                            <a:chOff x="-212725" y="11082"/>
                            <a:chExt cx="4175015" cy="2239994"/>
                          </a:xfrm>
                        </wpg:grpSpPr>
                        <wpg:grpSp>
                          <wpg:cNvPr id="486" name="Group 486"/>
                          <wpg:cNvGrpSpPr/>
                          <wpg:grpSpPr>
                            <a:xfrm>
                              <a:off x="-212725" y="11082"/>
                              <a:ext cx="4175015" cy="2239994"/>
                              <a:chOff x="-212725" y="11082"/>
                              <a:chExt cx="4175015" cy="2239994"/>
                            </a:xfrm>
                          </wpg:grpSpPr>
                          <wps:wsp>
                            <wps:cNvPr id="48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71740" y="11082"/>
                                <a:ext cx="59055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9241B" w:rsidRPr="00F338EA" w:rsidRDefault="0019241B" w:rsidP="004C383E"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 w:rsidRPr="00F338EA">
                                    <w:rPr>
                                      <w:sz w:val="30"/>
                                      <w:szCs w:val="30"/>
                                    </w:rPr>
                                    <w:t>EXIT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488" name="Group 488"/>
                            <wpg:cNvGrpSpPr/>
                            <wpg:grpSpPr>
                              <a:xfrm>
                                <a:off x="-212725" y="50800"/>
                                <a:ext cx="4010025" cy="2200276"/>
                                <a:chOff x="-212725" y="0"/>
                                <a:chExt cx="4010025" cy="22002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9" name="Picture 489" descr="Mouse_brow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212725" y="2028825"/>
                                  <a:ext cx="4572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490" name="Straight Connector 490"/>
                              <wps:cNvCnPr/>
                              <wps:spPr>
                                <a:xfrm flipH="1" flipV="1">
                                  <a:off x="0" y="0"/>
                                  <a:ext cx="6350" cy="19939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92" name="Straight Connector 492"/>
                              <wps:cNvCnPr/>
                              <wps:spPr>
                                <a:xfrm flipV="1">
                                  <a:off x="3492500" y="275590"/>
                                  <a:ext cx="0" cy="192278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493" name="Group 493"/>
                              <wpg:cNvGrpSpPr/>
                              <wpg:grpSpPr>
                                <a:xfrm>
                                  <a:off x="184150" y="222250"/>
                                  <a:ext cx="3092450" cy="1771650"/>
                                  <a:chOff x="0" y="0"/>
                                  <a:chExt cx="3092450" cy="1771650"/>
                                </a:xfrm>
                              </wpg:grpSpPr>
                              <wpg:grpSp>
                                <wpg:cNvPr id="494" name="Group 494"/>
                                <wpg:cNvGrpSpPr/>
                                <wpg:grpSpPr>
                                  <a:xfrm>
                                    <a:off x="0" y="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495" name="Group 495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496" name="Rectangle 496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7" name="Rectangle 497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8" name="Rectangle 498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499" name="Group 499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500" name="Rectangle 500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01" name="Rectangle 501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02" name="Rectangle 502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503" name="Group 503"/>
                                <wpg:cNvGrpSpPr/>
                                <wpg:grpSpPr>
                                  <a:xfrm>
                                    <a:off x="19050" y="131445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504" name="Rectangle 504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05" name="Rectangle 505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06" name="Rectangle 506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507" name="Group 507"/>
                                <wpg:cNvGrpSpPr/>
                                <wpg:grpSpPr>
                                  <a:xfrm rot="16200000">
                                    <a:off x="1663700" y="33020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508" name="Group 508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509" name="Rectangle 509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0" name="Rectangle 510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1" name="Rectangle 511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2" name="Group 512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513" name="Rectangle 513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4" name="Rectangle 514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15" name="Rectangle 515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516" name="Straight Connector 516"/>
                              <wps:cNvCnPr/>
                              <wps:spPr>
                                <a:xfrm flipV="1">
                                  <a:off x="203200" y="2200274"/>
                                  <a:ext cx="32893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91" name="Straight Connector 491"/>
                              <wps:cNvCnPr/>
                              <wps:spPr>
                                <a:xfrm>
                                  <a:off x="0" y="0"/>
                                  <a:ext cx="379730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517" name="Straight Connector 517"/>
                          <wps:cNvCnPr/>
                          <wps:spPr>
                            <a:xfrm>
                              <a:off x="3492500" y="326389"/>
                              <a:ext cx="19367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18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8867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14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" y="12954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7240" y="67056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5819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1210" y="6438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46760" y="18783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2534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57400" y="128397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90881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9050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84" o:spid="_x0000_s1097" style="position:absolute;left:0;text-align:left;margin-left:259.45pt;margin-top:-12.8pt;width:301.45pt;height:162.8pt;z-index:-251610112;mso-width-relative:margin;mso-height-relative:margin" coordorigin=",-244" coordsize="41750,22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">
                <v:group id="Group 485" o:spid="_x0000_s1098" style="position:absolute;top:-244;width:41750;height:22399" coordorigin="-2127,110" coordsize="41750,223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w6ZGs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bDpkaxgAAANwA&#10;AAAPAAAAAAAAAAAAAAAAAKoCAABkcnMvZG93bnJldi54bWxQSwUGAAAAAAQABAD6AAAAnQMAAAAA&#10;">
                  <v:group id="Group 486" o:spid="_x0000_s1099" style="position:absolute;left:-2127;top:110;width:41749;height:22400" coordorigin="-2127,110" coordsize="41750,223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wHbc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3AdtxgAAANwA&#10;AAAPAAAAAAAAAAAAAAAAAKoCAABkcnMvZG93bnJldi54bWxQSwUGAAAAAAQABAD6AAAAnQMAAAAA&#10;">
                    <v:shape id="Text Box 2" o:spid="_x0000_s1100" type="#_x0000_t202" style="position:absolute;left:33717;top:110;width:5905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h3u8MA&#10;AADcAAAADwAAAGRycy9kb3ducmV2LnhtbESP3YrCMBSE7xd8h3AEb5Ztqqh1q1F0wcVbfx7g2Jz+&#10;YHNSmmjr22+EBS+HmfmGWW16U4sHta6yrGAcxSCIM6srLhRczvuvBQjnkTXWlknBkxxs1oOPFaba&#10;dnykx8kXIkDYpaig9L5JpXRZSQZdZBvi4OW2NeiDbAupW+wC3NRyEsdzabDisFBiQz8lZbfT3SjI&#10;D93n7Lu7/vpLcpzOd1glV/tUajTst0sQnnr/Dv+3D1rBdJHA60w4An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h3u8MAAADcAAAADwAAAAAAAAAAAAAAAACYAgAAZHJzL2Rv&#10;d25yZXYueG1sUEsFBgAAAAAEAAQA9QAAAIgDAAAAAA==&#10;" stroked="f">
                      <v:textbox>
                        <w:txbxContent>
                          <w:p w:rsidR="0019241B" w:rsidRPr="00F338EA" w:rsidRDefault="0019241B" w:rsidP="004C383E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F338EA">
                              <w:rPr>
                                <w:sz w:val="30"/>
                                <w:szCs w:val="30"/>
                              </w:rPr>
                              <w:t>EXIT</w:t>
                            </w:r>
                          </w:p>
                        </w:txbxContent>
                      </v:textbox>
                    </v:shape>
                    <v:group id="Group 488" o:spid="_x0000_s1101" style="position:absolute;left:-2127;top:508;width:40100;height:22002" coordorigin="-2127" coordsize="40100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Q82hM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LX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UPNoTCAAAA3AAAAA8A&#10;AAAAAAAAAAAAAAAAqgIAAGRycy9kb3ducmV2LnhtbFBLBQYAAAAABAAEAPoAAACZAwAAAAA=&#10;">
                      <v:shape id="Picture 489" o:spid="_x0000_s1102" type="#_x0000_t75" alt="Mouse_brown" style="position:absolute;left:-2127;top:20288;width:4571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QGaC/FAAAA3AAAAA8AAABkcnMvZG93bnJldi54bWxEj9FqwkAURN8L/sNyBV9K3VSsxOgmtIVA&#10;+6Bg7AdcstckmL0bsmsS/94tFPo4zMwZZp9NphUD9a6xrOB1GYEgLq1uuFLwc85fYhDOI2tsLZOC&#10;OznI0tnTHhNtRz7RUPhKBAi7BBXU3neJlK6syaBb2o44eBfbG/RB9pXUPY4Bblq5iqKNNNhwWKix&#10;o8+aymtxMwoOR0t0y8fhsI2eP0abf2+u6zelFvPpfQfC0+T/w3/tL61gHW/h90w4AjJ9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BmgvxQAAANwAAAAPAAAAAAAAAAAAAAAA&#10;AJ8CAABkcnMvZG93bnJldi54bWxQSwUGAAAAAAQABAD3AAAAkQMAAAAA&#10;">
                        <v:imagedata r:id="rId22" o:title="Mouse_brown" grayscale="t"/>
                        <v:path arrowok="t"/>
                      </v:shape>
                      <v:line id="Straight Connector 490" o:spid="_x0000_s1103" style="position:absolute;flip:x y;visibility:visible;mso-wrap-style:square" from="0,0" to="63,19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I/JsEAAADcAAAADwAAAGRycy9kb3ducmV2LnhtbERPTWvCQBC9F/wPywi91Y1WJE1dRQVB&#10;9KS2h96m2ekmNDMbsqvGf+8eCj0+3vd82XOjrtSF2ouB8SgDRVJ6W4sz8HHevuSgQkSx2HghA3cK&#10;sFwMnuZYWH+TI11P0akUIqFAA1WMbaF1KCtiDCPfkiTux3eMMcHOadvhLYVzoydZNtOMtaSGClva&#10;VFT+ni5s4PU7v+svt84Du8N+v+KxbPjTmOdhv3oHFamP/+I/984amL6l+elMOgJ68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Qj8mwQAAANwAAAAPAAAAAAAAAAAAAAAA&#10;AKECAABkcnMvZG93bnJldi54bWxQSwUGAAAAAAQABAD5AAAAjwMAAAAA&#10;" strokecolor="black [3040]" strokeweight="1pt"/>
                      <v:line id="Straight Connector 492" o:spid="_x0000_s1104" style="position:absolute;flip:y;visibility:visible;mso-wrap-style:square" from="34925,2755" to="34925,21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6WdMYAAADcAAAADwAAAGRycy9kb3ducmV2LnhtbESPQWsCMRSE7wX/Q3iFXkrNuhRtV6NI&#10;S9GCgt3W+2PzuruYvCxJqqu/vhEKPQ4z8w0zW/TWiCP50DpWMBpmIIgrp1uuFXx9vj08gQgRWaNx&#10;TArOFGAxH9zMsNDuxB90LGMtEoRDgQqaGLtCylA1ZDEMXUecvG/nLcYkfS21x1OCWyPzLBtLiy2n&#10;hQY7emmoOpQ/VsHm0E22+9z48+v7qix3FyPvVyOl7m775RREpD7+h//aa63g8TmH65l0BOT8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ielnTGAAAA3AAAAA8AAAAAAAAA&#10;AAAAAAAAoQIAAGRycy9kb3ducmV2LnhtbFBLBQYAAAAABAAEAPkAAACUAwAAAAA=&#10;" strokecolor="black [3040]" strokeweight="1pt"/>
                      <v:group id="Group 493" o:spid="_x0000_s1105" style="position:absolute;left:1841;top:2222;width:30925;height:17717" coordsize="30924,17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          <v:group id="Group 494" o:spid="_x0000_s1106" style="position:absolute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ZuqXM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rw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m6pcxgAAANwA&#10;AAAPAAAAAAAAAAAAAAAAAKoCAABkcnMvZG93bnJldi54bWxQSwUGAAAAAAQABAD6AAAAnQMAAAAA&#10;">
                          <v:group id="Group 495" o:spid="_x0000_s1107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cPx8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Xh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1w/HxgAAANwA&#10;AAAPAAAAAAAAAAAAAAAAAKoCAABkcnMvZG93bnJldi54bWxQSwUGAAAAAAQABAD6AAAAnQMAAAAA&#10;">
                            <v:rect id="Rectangle 496" o:spid="_x0000_s1108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hwhMcA&#10;AADcAAAADwAAAGRycy9kb3ducmV2LnhtbESPQWvCQBSE70L/w/IKvYhuLCJt6iqlpSUHEbT10Nsz&#10;+5pNzb4N2VeN/74rFDwOM/MNM1/2vlFH6mId2MBknIEiLoOtuTLw+fE2egAVBdliE5gMnCnCcnEz&#10;mGNuw4k3dNxKpRKEY44GnEibax1LRx7jOLTEyfsOnUdJsqu07fCU4L7R91k20x5rTgsOW3pxVB62&#10;v97AV9FL9TN5l9UBh7th4fbl+nVvzN1t//wESqiXa/i/XVgD08cZ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AIcITHAAAA3AAAAA8AAAAAAAAAAAAAAAAAmAIAAGRy&#10;cy9kb3ducmV2LnhtbFBLBQYAAAAABAAEAPUAAACMAwAAAAA=&#10;" filled="f" strokecolor="black [3213]" strokeweight="1pt"/>
                            <v:rect id="Rectangle 497" o:spid="_x0000_s1109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TVH8cA&#10;AADcAAAADwAAAGRycy9kb3ducmV2LnhtbESPQUvDQBSE70L/w/IKXkq7qYi2sdsiLUoOIljbQ2+v&#10;2Wc2Nvs2ZJ9t/PeuIHgcZuYbZrHqfaPO1MU6sIHpJANFXAZbc2Vg9/40noGKgmyxCUwGvinCajm4&#10;WmBuw4Xf6LyVSiUIxxwNOJE21zqWjjzGSWiJk/cROo+SZFdp2+ElwX2jb7LsTnusOS04bGntqDxt&#10;v7yBQ9FL9Tl9lpcTjvajwh3L183RmOth//gASqiX//Bfu7AGbuf38HsmHQG9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9E1R/HAAAA3AAAAA8AAAAAAAAAAAAAAAAAmAIAAGRy&#10;cy9kb3ducmV2LnhtbFBLBQYAAAAABAAEAPUAAACMAwAAAAA=&#10;" filled="f" strokecolor="black [3213]" strokeweight="1pt"/>
                            <v:rect id="Rectangle 498" o:spid="_x0000_s1110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tBbcQA&#10;AADcAAAADwAAAGRycy9kb3ducmV2LnhtbERPTWvCQBC9F/wPyxR6Ed1YSqnRVURpyaEIVXvobcyO&#10;2dTsbMhONf337qHQ4+N9z5e9b9SFulgHNjAZZ6CIy2Brrgwc9q+jF1BRkC02gcnAL0VYLgZ3c8xt&#10;uPIHXXZSqRTCMUcDTqTNtY6lI49xHFrixJ1C51ES7CptO7ymcN/oxyx71h5rTg0OW1o7Ks+7H2/g&#10;q+il+p68yfsZh5/Dwh3L7eZozMN9v5qBEurlX/znLqyBp2lam86kI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bQW3EAAAA3AAAAA8AAAAAAAAAAAAAAAAAmAIAAGRycy9k&#10;b3ducmV2LnhtbFBLBQYAAAAABAAEAPUAAACJAwAAAAA=&#10;" filled="f" strokecolor="black [3213]" strokeweight="1pt"/>
                          </v:group>
                          <v:group id="Group 499" o:spid="_x0000_s1111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        <v:rect id="Rectangle 500" o:spid="_x0000_s1112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bXccMA&#10;AADcAAAADwAAAGRycy9kb3ducmV2LnhtbERPTWvCQBC9C/6HZYRepG4sKCV1laK05FAEbXvobcxO&#10;s6nZ2ZCdavz37kHw+Hjfi1XvG3WiLtaBDUwnGSjiMtiaKwNfn2+Pz6CiIFtsApOBC0VYLYeDBeY2&#10;nHlHp71UKoVwzNGAE2lzrWPpyGOchJY4cb+h8ygJdpW2HZ5TuG/0U5bNtceaU4PDltaOyuP+3xv4&#10;KXqp/qbv8nHE8fe4cIdyuzkY8zDqX19ACfVyF9/chTUwy9L8dCYdAb2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kbXccMAAADcAAAADwAAAAAAAAAAAAAAAACYAgAAZHJzL2Rv&#10;d25yZXYueG1sUEsFBgAAAAAEAAQA9QAAAIgDAAAAAA==&#10;" filled="f" strokecolor="black [3213]" strokeweight="1pt"/>
                            <v:rect id="Rectangle 501" o:spid="_x0000_s1113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py6sYA&#10;AADcAAAADwAAAGRycy9kb3ducmV2LnhtbESPQUvDQBSE74L/YXlCL6XdRFAk7baIouQgBas99Paa&#10;fc2mzb4N2dc2/nu3IHgcZuYbZr4cfKvO1McmsIF8moEiroJtuDbw/fU2eQIVBdliG5gM/FCE5eL2&#10;Zo6FDRf+pPNaapUgHAs04ES6QutYOfIYp6EjTt4+9B4lyb7WtsdLgvtW32fZo/bYcFpw2NGLo+q4&#10;PnkD23KQ+pC/y8cRx5tx6XbV6nVnzOhueJ6BEhrkP/zXLq2BhyyH65l0BP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py6sYAAADcAAAADwAAAAAAAAAAAAAAAACYAgAAZHJz&#10;L2Rvd25yZXYueG1sUEsFBgAAAAAEAAQA9QAAAIsDAAAAAA==&#10;" filled="f" strokecolor="black [3213]" strokeweight="1pt"/>
                            <v:rect id="Rectangle 502" o:spid="_x0000_s1114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jsncYA&#10;AADcAAAADwAAAGRycy9kb3ducmV2LnhtbESPQWvCQBSE70L/w/IKvYhuFColukppUXIohVo9eHtm&#10;n9nU7NuQfdX033cLBY/DzHzDLFa9b9SFulgHNjAZZ6CIy2BrrgzsPtejJ1BRkC02gcnAD0VYLe8G&#10;C8xtuPIHXbZSqQThmKMBJ9LmWsfSkcc4Di1x8k6h8yhJdpW2HV4T3Dd6mmUz7bHmtOCwpRdH5Xn7&#10;7Q0cil6qr8lG3s443A8LdyzfX4/GPNz3z3NQQr3cwv/twhp4zKbwdyYdAb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jsncYAAADcAAAADwAAAAAAAAAAAAAAAACYAgAAZHJz&#10;L2Rvd25yZXYueG1sUEsFBgAAAAAEAAQA9QAAAIsDAAAAAA==&#10;" filled="f" strokecolor="black [3213]" strokeweight="1pt"/>
                          </v:group>
                        </v:group>
                        <v:group id="Group 503" o:spid="_x0000_s1115" style="position:absolute;left:190;top:13144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        <v:rect id="Rectangle 504" o:spid="_x0000_s1116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3RcscA&#10;AADcAAAADwAAAGRycy9kb3ducmV2LnhtbESPQWvCQBSE70L/w/IKXkQ3Fi2SukppqeRQCtr20Nsz&#10;+5pNzb4N2aem/94VCj0OM/MNs1z3vlEn6mId2MB0koEiLoOtuTLw8f4yXoCKgmyxCUwGfinCenUz&#10;WGJuw5m3dNpJpRKEY44GnEibax1LRx7jJLTEyfsOnUdJsqu07fCc4L7Rd1l2rz3WnBYctvTkqDzs&#10;jt7AV9FL9TPdyOsBR5+jwu3Lt+e9McPb/vEBlFAv/+G/dmENzLMZXM+kI6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F90XLHAAAA3AAAAA8AAAAAAAAAAAAAAAAAmAIAAGRy&#10;cy9kb3ducmV2LnhtbFBLBQYAAAAABAAEAPUAAACMAwAAAAA=&#10;" filled="f" strokecolor="black [3213]" strokeweight="1pt"/>
                          <v:rect id="Rectangle 505" o:spid="_x0000_s1117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F06cYA&#10;AADcAAAADwAAAGRycy9kb3ducmV2LnhtbESPQWvCQBSE70L/w/IKvYhuLCglukppacmhFLR68PbM&#10;PrOp2bch+6rpv+8WBI/DzHzDLFa9b9SZulgHNjAZZ6CIy2Brrgxsv95GT6CiIFtsApOBX4qwWt4N&#10;FpjbcOE1nTdSqQThmKMBJ9LmWsfSkcc4Di1x8o6h8yhJdpW2HV4S3Df6Mctm2mPNacFhSy+OytPm&#10;xxvYF71U35N3+TjhcDcs3KH8fD0Y83DfP89BCfVyC1/bhTUwzabwfyYdAb3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F06cYAAADcAAAADwAAAAAAAAAAAAAAAACYAgAAZHJz&#10;L2Rvd25yZXYueG1sUEsFBgAAAAAEAAQA9QAAAIsDAAAAAA==&#10;" filled="f" strokecolor="black [3213]" strokeweight="1pt"/>
                          <v:rect id="Rectangle 506" o:spid="_x0000_s1118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PqnsYA&#10;AADcAAAADwAAAGRycy9kb3ducmV2LnhtbESPQWvCQBSE70L/w/IKvYhuLFRKdJXS0pJDKWj14O2Z&#10;fWZTs29D9lXTf98VBI/DzHzDzJe9b9SJulgHNjAZZ6CIy2Brrgxsvt9Hz6CiIFtsApOBP4qwXNwN&#10;5pjbcOYVndZSqQThmKMBJ9LmWsfSkcc4Di1x8g6h8yhJdpW2HZ4T3Df6Mcum2mPNacFhS6+OyuP6&#10;1xvYFb1UP5MP+TzicDss3L78etsb83Dfv8xACfVyC1/bhTXwlE3hciYdAb3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uPqnsYAAADcAAAADwAAAAAAAAAAAAAAAACYAgAAZHJz&#10;L2Rvd25yZXYueG1sUEsFBgAAAAAEAAQA9QAAAIsDAAAAAA==&#10;" filled="f" strokecolor="black [3213]" strokeweight="1pt"/>
                        </v:group>
                        <v:group id="Group 507" o:spid="_x0000_s1119" style="position:absolute;left:16637;top:3301;width:17526;height:11049;rotation:-90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I4RdxgAAANwA&#10;AAAPAAAAAAAAAAAAAAAAAKoCAABkcnMvZG93bnJldi54bWxQSwUGAAAAAAQABAD6AAAAnQMAAAAA&#10;">
                          <v:group id="Group 508" o:spid="_x0000_s1120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06Q8MAAADcAAAADwAAAGRycy9kb3ducmV2LnhtbERPTWvCQBC9F/wPywi9&#10;1U0Ui0TXIGKlByk0EcTbkB2TkOxsyG6T+O+7h0KPj/e9SyfTioF6V1tWEC8iEMSF1TWXCq75x9sG&#10;hPPIGlvLpOBJDtL97GWHibYjf9OQ+VKEEHYJKqi87xIpXVGRQbewHXHgHrY36APsS6l7HEO4aeUy&#10;it6lwZpDQ4UdHSsqmuzHKDiPOB5W8Wm4NI/j856v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uPTpDwwAAANwAAAAP&#10;AAAAAAAAAAAAAAAAAKoCAABkcnMvZG93bnJldi54bWxQSwUGAAAAAAQABAD6AAAAmgMAAAAA&#10;">
                            <v:rect id="Rectangle 509" o:spid="_x0000_s1121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x+7McA&#10;AADcAAAADwAAAGRycy9kb3ducmV2LnhtbESPQWvCQBSE70L/w/IKXkQ3FpSaukppqeRQCtr20Nsz&#10;+5pNzb4N2aem/94VCj0OM/MNs1z3vlEn6mId2MB0koEiLoOtuTLw8f4yvgcVBdliE5gM/FKE9epm&#10;sMTchjNv6bSTSiUIxxwNOJE21zqWjjzGSWiJk/cdOo+SZFdp2+E5wX2j77Jsrj3WnBYctvTkqDzs&#10;jt7AV9FL9TPdyOsBR5+jwu3Lt+e9McPb/vEBlFAv/+G/dmENzLIFXM+kI6B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98fuzHAAAA3AAAAA8AAAAAAAAAAAAAAAAAmAIAAGRy&#10;cy9kb3ducmV2LnhtbFBLBQYAAAAABAAEAPUAAACMAwAAAAA=&#10;" filled="f" strokecolor="black [3213]" strokeweight="1pt"/>
                            <v:rect id="Rectangle 510" o:spid="_x0000_s1122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9BrMQA&#10;AADcAAAADwAAAGRycy9kb3ducmV2LnhtbERPS2vCQBC+F/oflin0IrpJoUWiqxSlJYdSqI+DtzE7&#10;ZlOzsyE71fTfdw8Fjx/fe74cfKsu1McmsIF8koEiroJtuDaw276Np6CiIFtsA5OBX4qwXNzfzbGw&#10;4cpfdNlIrVIIxwINOJGu0DpWjjzGSeiIE3cKvUdJsK+17fGawn2rn7LsRXtsODU47GjlqDpvfryB&#10;QzlI/Z2/y8cZR/tR6Y7V5/pozOPD8DoDJTTITfzvLq2B5zzNT2fSEd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fQazEAAAA3AAAAA8AAAAAAAAAAAAAAAAAmAIAAGRycy9k&#10;b3ducmV2LnhtbFBLBQYAAAAABAAEAPUAAACJAwAAAAA=&#10;" filled="f" strokecolor="black [3213]" strokeweight="1pt"/>
                            <v:rect id="Rectangle 511" o:spid="_x0000_s1123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PkN8YA&#10;AADcAAAADwAAAGRycy9kb3ducmV2LnhtbESPQUvDQBSE74L/YXlCL6XdRFAk7baIouQgBas99Paa&#10;fc2mzb4N2dc2/nu3IHgcZuYbZr4cfKvO1McmsIF8moEiroJtuDbw/fU2eQIVBdliG5gM/FCE5eL2&#10;Zo6FDRf+pPNaapUgHAs04ES6QutYOfIYp6EjTt4+9B4lyb7WtsdLgvtW32fZo/bYcFpw2NGLo+q4&#10;PnkD23KQ+pC/y8cRx5tx6XbV6nVnzOhueJ6BEhrkP/zXLq2BhzyH65l0BP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PkN8YAAADcAAAADwAAAAAAAAAAAAAAAACYAgAAZHJz&#10;L2Rvd25yZXYueG1sUEsFBgAAAAAEAAQA9QAAAIsDAAAAAA==&#10;" filled="f" strokecolor="black [3213]" strokeweight="1pt"/>
                          </v:group>
                          <v:group id="Group 512" o:spid="_x0000_s1124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gybdM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yQ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DJt0xgAAANwA&#10;AAAPAAAAAAAAAAAAAAAAAKoCAABkcnMvZG93bnJldi54bWxQSwUGAAAAAAQABAD6AAAAnQMAAAAA&#10;">
                            <v:rect id="Rectangle 513" o:spid="_x0000_s1125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3f28cA&#10;AADcAAAADwAAAGRycy9kb3ducmV2LnhtbESPQUvDQBSE70L/w/IKXkq7iaKUtNtSFCUHEVr14O01&#10;+5pNm30bss82/ntXEDwOM/MNs1wPvlVn6mMT2EA+y0ARV8E2XBt4f3uazkFFQbbYBiYD3xRhvRpd&#10;LbGw4cJbOu+kVgnCsUADTqQrtI6VI49xFjri5B1C71GS7Gtte7wkuG/1TZbda48NpwWHHT04qk67&#10;L2/gsxykPubP8nLCycekdPvq9XFvzPV42CxACQ3yH/5rl9bAXX4Lv2fSEd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N39vHAAAA3AAAAA8AAAAAAAAAAAAAAAAAmAIAAGRy&#10;cy9kb3ducmV2LnhtbFBLBQYAAAAABAAEAPUAAACMAwAAAAA=&#10;" filled="f" strokecolor="black [3213]" strokeweight="1pt"/>
                            <v:rect id="Rectangle 514" o:spid="_x0000_s1126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RHr8cA&#10;AADcAAAADwAAAGRycy9kb3ducmV2LnhtbESPQUvDQBSE70L/w/IKXkq7iaiUtNtSFCUHEVr14O01&#10;+5pNm30bss82/ntXEDwOM/MNs1wPvlVn6mMT2EA+y0ARV8E2XBt4f3uazkFFQbbYBiYD3xRhvRpd&#10;LbGw4cJbOu+kVgnCsUADTqQrtI6VI49xFjri5B1C71GS7Gtte7wkuG/1TZbda48NpwWHHT04qk67&#10;L2/gsxykPubP8nLCycekdPvq9XFvzPV42CxACQ3yH/5rl9bAXX4Lv2fSEd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SkR6/HAAAA3AAAAA8AAAAAAAAAAAAAAAAAmAIAAGRy&#10;cy9kb3ducmV2LnhtbFBLBQYAAAAABAAEAPUAAACMAwAAAAA=&#10;" filled="f" strokecolor="black [3213]" strokeweight="1pt"/>
                            <v:rect id="Rectangle 515" o:spid="_x0000_s1127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jiNMcA&#10;AADcAAAADwAAAGRycy9kb3ducmV2LnhtbESPQUvDQBSE74L/YXlCL6XdpFCRtNsiipJDEax66O01&#10;+5qNzb4N2dc2/ntXEHocZuYbZrkefKvO1McmsIF8moEiroJtuDbw+fEyeQAVBdliG5gM/FCE9er2&#10;ZomFDRd+p/NWapUgHAs04ES6QutYOfIYp6EjTt4h9B4lyb7WtsdLgvtWz7LsXntsOC047OjJUXXc&#10;nryBXTlI/Z2/yuaI469x6fbV2/PemNHd8LgAJTTINfzfLq2BeT6HvzPpCO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vo4jTHAAAA3AAAAA8AAAAAAAAAAAAAAAAAmAIAAGRy&#10;cy9kb3ducmV2LnhtbFBLBQYAAAAABAAEAPUAAACMAwAAAAA=&#10;" filled="f" strokecolor="black [3213]" strokeweight="1pt"/>
                          </v:group>
                        </v:group>
                      </v:group>
                      <v:line id="Straight Connector 516" o:spid="_x0000_s1128" style="position:absolute;flip:y;visibility:visible;mso-wrap-style:square" from="2032,22002" to="34925,22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nLVMYAAADcAAAADwAAAGRycy9kb3ducmV2LnhtbESPzWrCQBSF9wXfYbhCN0UnKTTU6BhK&#10;oFAKLqqFxN0lc02imTshM5r49p1CocvD+fk4m2wynbjR4FrLCuJlBIK4srrlWsH34X3xCsJ5ZI2d&#10;ZVJwJwfZdvawwVTbkb/otve1CCPsUlTQeN+nUrqqIYNuaXvi4J3sYNAHOdRSDziGcdPJ5yhKpMGW&#10;A6HBnvKGqsv+agLknNfH3ZmqYlX0n2MSP41leVXqcT69rUF4mvx/+K/9oRW8xAn8nglHQG5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xpy1TGAAAA3AAAAA8AAAAAAAAA&#10;AAAAAAAAoQIAAGRycy9kb3ducmV2LnhtbFBLBQYAAAAABAAEAPkAAACUAwAAAAA=&#10;" strokeweight="1pt"/>
                      <v:line id="Straight Connector 491" o:spid="_x0000_s1129" style="position:absolute;visibility:visible;mso-wrap-style:square" from="0,0" to="379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JMysUAAADcAAAADwAAAGRycy9kb3ducmV2LnhtbESPUWvCMBSF3wf+h3AHe1tTRYZ2Rhmi&#10;MB8KVvcD7pq7JltzU5tMu3+/CIKPh3POdziL1eBacaY+WM8KxlkOgrj22nKj4OO4fZ6BCBFZY+uZ&#10;FPxRgNVy9LDAQvsLV3Q+xEYkCIcCFZgYu0LKUBtyGDLfESfvy/cOY5J9I3WPlwR3rZzk+Yt0aDkt&#10;GOxobaj+Ofw6Bd/7id8MYWd2p+lnubZ5ZcuyUurpcXh7BRFpiPfwrf2uFUznY7ieSUdAL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JJMysUAAADcAAAADwAAAAAAAAAA&#10;AAAAAAChAgAAZHJzL2Rvd25yZXYueG1sUEsFBgAAAAAEAAQA+QAAAJMDAAAAAA==&#10;" strokecolor="black [3040]" strokeweight="1pt"/>
                    </v:group>
                  </v:group>
                  <v:line id="Straight Connector 517" o:spid="_x0000_s1130" style="position:absolute;visibility:visible;mso-wrap-style:square" from="34925,3263" to="36861,3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V94sUAAADcAAAADwAAAGRycy9kb3ducmV2LnhtbESP0WoCMRRE3wv+Q7gF32pWqbVsjSJi&#10;QR8WutoPuN3cbtJubtZN1PXvTaHg4zAzZ5j5sneNOFMXrGcF41EGgrjy2nKt4PPw/vQKIkRkjY1n&#10;UnClAMvF4GGOufYXLum8j7VIEA45KjAxtrmUoTLkMIx8S5y8b985jEl2tdQdXhLcNXKSZS/SoeW0&#10;YLCltaHqd39yCn4+Jn7Th53ZHZ+/irXNSlsUpVLDx371BiJSH+/h//ZWK5iOZ/B3Jh0B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wV94sUAAADcAAAADwAAAAAAAAAA&#10;AAAAAAChAgAAZHJzL2Rvd25yZXYueG1sUEsFBgAAAAAEAAQA+QAAAJMDAAAAAA==&#10;" strokecolor="black [3040]" strokeweight="1pt"/>
                </v:group>
                <v:shape id="Text Box 37" o:spid="_x0000_s1131" type="#_x0000_t202" style="position:absolute;left:27355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51DcAA&#10;AADcAAAADwAAAGRycy9kb3ducmV2LnhtbERPS4vCMBC+C/sfwix401TBV9coiyDsZRWr4HVoxrbY&#10;TEqTtfXf7xwEjx/fe73tXa0e1IbKs4HJOAFFnHtbcWHgct6PlqBCRLZYeyYDTwqw3XwM1pha3/GJ&#10;HlkslIRwSNFAGWOTah3ykhyGsW+Ihbv51mEU2BbatthJuKv1NEnm2mHF0lBiQ7uS8nv25wzM/O+i&#10;6/PkeF9c9tdDc1s9lxiNGX7231+gIvXxLX65f6z4JrJWzsgR0J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P51Dc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</w:p>
                    </w:txbxContent>
                  </v:textbox>
                </v:shape>
                <v:shape id="_x0000_s1132" type="#_x0000_t202" style="position:absolute;left:788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LQls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Bj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7LQls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_x0000_s1133" type="#_x0000_t202" style="position:absolute;left:13944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SztsEA&#10;AADcAAAADwAAAGRycy9kb3ducmV2LnhtbERPS2vCQBC+F/oflin01mwqVG2aVUpB8FJLo9DrkJ08&#10;SHY2ZFcT/33nIHj8+N75dna9utAYWs8GXpMUFHHpbcu1gdNx97IGFSKyxd4zGbhSgO3m8SHHzPqJ&#10;f+lSxFpJCIcMDTQxDpnWoWzIYUj8QCxc5UeHUeBYazviJOGu14s0XWqHLUtDgwN9NVR2xdkZePPf&#10;q2ku059uddr9HYbq/brGaMzz0/z5ASrSHO/im3tvxbeQ+XJGjoDe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jks7bBAAAA3AAAAA8AAAAAAAAAAAAAAAAAmAIAAGRycy9kb3du&#10;cmV2LnhtbFBLBQYAAAAABAAEAPUAAACG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</w:t>
                        </w:r>
                      </w:p>
                    </w:txbxContent>
                  </v:textbox>
                </v:shape>
                <v:shape id="_x0000_s1134" type="#_x0000_t202" style="position:absolute;left:20650;top:11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gWLc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hg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6gWLc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shape>
                <v:shape id="_x0000_s1135" type="#_x0000_t202" style="position:absolute;left:1371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qIWsQA&#10;AADcAAAADwAAAGRycy9kb3ducmV2LnhtbESPT2vCQBTE74V+h+UJvdWNARubukoRAl6qNApeH9ln&#10;Esy+Ddk1f769WxB6HGZ+M8x6O5pG9NS52rKCxTwCQVxYXXOp4HzK3lcgnEfW2FgmBRM52G5eX9aY&#10;ajvwL/W5L0UoYZeigsr7NpXSFRUZdHPbEgfvajuDPsiulLrDIZSbRsZR9CEN1hwWKmxpV1Fxy+9G&#10;wdL+JMNYRMdbcs4uh/b6Oa3QK/U2G7+/QHga/X/4Se914OIY/s6EIy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6iFr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_x0000_s1136" type="#_x0000_t202" style="position:absolute;left:1257;top:1295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YtwcMA&#10;AADcAAAADwAAAGRycy9kb3ducmV2LnhtbESPS4vCQBCE7wv+h6EFb+tExY3GjCKCsBd38QFem0zn&#10;gZmekBlN/Pc7C4LHouqrotJNb2rxoNZVlhVMxhEI4szqigsFl/P+cwHCeWSNtWVS8CQHm/XgI8VE&#10;246P9Dj5QoQSdgkqKL1vEildVpJBN7YNcfBy2xr0QbaF1C12odzUchpFX9JgxWGhxIZ2JWW3090o&#10;mNtD3PVZ9HuLL/vrT5Mvnwv0So2G/XYFwlPv3+EX/a0DN53B/5lw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Ytwc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_x0000_s1137" type="#_x0000_t202" style="position:absolute;left:7772;top:670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+1tcMA&#10;AADcAAAADwAAAGRycy9kb3ducmV2LnhtbESPS4vCQBCE7wv+h6EFb+tE0Y3GjCKCsBd38QFem0zn&#10;gZmekBlN/Pc7C4LHouqrotJNb2rxoNZVlhVMxhEI4szqigsFl/P+cwHCeWSNtWVS8CQHm/XgI8VE&#10;246P9Dj5QoQSdgkqKL1vEildVpJBN7YNcfBy2xr0QbaF1C12odzUchpFX9JgxWGhxIZ2JWW3090o&#10;mNtD3PVZ9HuLL/vrT5Mvnwv0So2G/XYFwlPv3+EX/a0DN53B/5lw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9+1tc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shape>
                <v:shape id="Text Box 37" o:spid="_x0000_s1138" type="#_x0000_t202" style="position:absolute;left:167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MQLs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hi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JMQLs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_x0000_s1139" type="#_x0000_t202" style="position:absolute;left:7581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GOWc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hm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EGOWc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</w:t>
                        </w:r>
                      </w:p>
                    </w:txbxContent>
                  </v:textbox>
                </v:shape>
                <v:shape id="_x0000_s1140" type="#_x0000_t202" style="position:absolute;left:13944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0rwsIA&#10;AADcAAAADwAAAGRycy9kb3ducmV2LnhtbESPQYvCMBSE7wv+h/AEb2uqoNXaKLIgeFFZFbw+mmdb&#10;2ryUJmvrvzeCsMdh5pth0k1vavGg1pWWFUzGEQjizOqScwXXy+57AcJ5ZI21ZVLwJAeb9eArxUTb&#10;jn/pcfa5CCXsElRQeN8kUrqsIINubBvi4N1ta9AH2eZSt9iFclPLaRTNpcGSw0KBDf0UlFXnP6Ng&#10;Zg9x12fRqYqvu9uxuS+fC/RKjYb9dgXCU+//wx96rwM3jeF9JhwB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DSvC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</w:p>
                    </w:txbxContent>
                  </v:textbox>
                </v:shape>
                <v:shape id="_x0000_s1141" type="#_x0000_t202" style="position:absolute;left:20612;top:6438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K/sMEA&#10;AADcAAAADwAAAGRycy9kb3ducmV2LnhtbERPS2vCQBC+F/oflin01mwqVG2aVUpB8FJLo9DrkJ08&#10;SHY2ZFcT/33nIHj8+N75dna9utAYWs8GXpMUFHHpbcu1gdNx97IGFSKyxd4zGbhSgO3m8SHHzPqJ&#10;f+lSxFpJCIcMDTQxDpnWoWzIYUj8QCxc5UeHUeBYazviJOGu14s0XWqHLUtDgwN9NVR2xdkZePPf&#10;q2ku059uddr9HYbq/brGaMzz0/z5ASrSHO/im3tvxbeQtXJGjoDe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Sv7DBAAAA3AAAAA8AAAAAAAAAAAAAAAAAmAIAAGRycy9kb3du&#10;cmV2LnhtbFBLBQYAAAAABAAEAPUAAACG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shape>
                <v:shape id="_x0000_s1142" type="#_x0000_t202" style="position:absolute;left:7467;top:18783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4aK8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hj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d4aK8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</w:t>
                        </w:r>
                      </w:p>
                    </w:txbxContent>
                  </v:textbox>
                </v:shape>
                <v:shape id="_x0000_s1143" type="#_x0000_t202" style="position:absolute;left:13944;top:12534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0la8AA&#10;AADcAAAADwAAAGRycy9kb3ducmV2LnhtbERPS4vCMBC+C/sfwgh701QXX9UoiyDsRUVX2OvQjG2x&#10;mZQma+u/dw6Cx4/vvdp0rlJ3akLp2cBomIAizrwtOTdw+d0N5qBCRLZYeSYDDwqwWX/0Vpha3/KJ&#10;7ueYKwnhkKKBIsY61TpkBTkMQ18TC3f1jcMosMm1bbCVcFfpcZJMtcOSpaHAmrYFZbfzvzMw8ftZ&#10;22XJ8Ta77P4O9XXxmGM05rPffS9BReriW/xy/1jxfcl8OSNHQK+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0la8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</w:t>
                        </w:r>
                      </w:p>
                    </w:txbxContent>
                  </v:textbox>
                </v:shape>
                <v:shape id="_x0000_s1144" type="#_x0000_t202" style="position:absolute;left:27355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GA8MQA&#10;AADcAAAADwAAAGRycy9kb3ducmV2LnhtbESPQWvCQBSE70L/w/IK3nSTSpsYXUMRBC9tMQpeH9ln&#10;Esy+DdnVxH/vFgo9DjPfDLPOR9OKO/WusawgnkcgiEurG64UnI67WQrCeWSNrWVS8CAH+eZlssZM&#10;24EPdC98JUIJuwwV1N53mZSurMmgm9uOOHgX2xv0QfaV1D0Oody08i2KPqTBhsNCjR1tayqvxc0o&#10;eLdfyTCW0c81Oe3O391l+UjRKzV9HT9XIDyN/j/8R+914BYx/J4JR0B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xgPD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Q</w:t>
                        </w:r>
                      </w:p>
                    </w:txbxContent>
                  </v:textbox>
                </v:shape>
                <v:shape id="_x0000_s1145" type="#_x0000_t202" style="position:absolute;left:20574;top:12839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Meh8MA&#10;AADcAAAADwAAAGRycy9kb3ducmV2LnhtbESPS4vCQBCE7wv+h6EFb+tExY3GjCKCsBd38QFem0zn&#10;gZmekBlN/Pc7C4LHouqrotJNb2rxoNZVlhVMxhEI4szqigsFl/P+cwHCeWSNtWVS8CQHm/XgI8VE&#10;246P9Dj5QoQSdgkqKL1vEildVpJBN7YNcfBy2xr0QbaF1C12odzUchpFX9JgxWGhxIZ2JWW3090o&#10;mNtD3PVZ9HuLL/vrT5Mvnwv0So2G/XYFwlPv3+EX/a0DN5vC/5lw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Meh8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</w:t>
                        </w:r>
                      </w:p>
                    </w:txbxContent>
                  </v:textbox>
                </v:shape>
                <v:shape id="_x0000_s1146" type="#_x0000_t202" style="position:absolute;left:27355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+7HMMA&#10;AADcAAAADwAAAGRycy9kb3ducmV2LnhtbESPQWvCQBSE70L/w/IKvemmDWqMrlIKghcrRsHrI/tM&#10;gtm3IbtN4r93C4LHYeabYVabwdSio9ZVlhV8TiIQxLnVFRcKzqftOAHhPLLG2jIpuJODzfpttMJU&#10;256P1GW+EKGEXYoKSu+bVEqXl2TQTWxDHLyrbQ36INtC6hb7UG5q+RVFM2mw4rBQYkM/JeW37M8o&#10;mNr9vB/y6HCbn7eX3+a6uCfolfp4H76XIDwN/hV+0jsduDiG/zPhCM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+7HM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</w:t>
                        </w:r>
                      </w:p>
                    </w:txbxContent>
                  </v:textbox>
                </v:shape>
                <v:shape id="_x0000_s1147" type="#_x0000_t202" style="position:absolute;left:13944;top:19011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YjaMQA&#10;AADcAAAADwAAAGRycy9kb3ducmV2LnhtbESPQWvCQBSE7wX/w/IKvemmVo1GV5FCoBcrpkKvj+wz&#10;CWbfhuyaxH/vCoUeh5lvhtnsBlOLjlpXWVbwPolAEOdWV1woOP+k4yUI55E11pZJwZ0c7Lajlw0m&#10;2vZ8oi7zhQgl7BJUUHrfJFK6vCSDbmIb4uBdbGvQB9kWUrfYh3JTy2kULaTBisNCiQ19lpRfs5tR&#10;MLeHuB/y6HiNz+nvd3NZ3ZfolXp7HfZrEJ4G/x/+o7904D5m8DwTjoD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GI2j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</w:p>
                    </w:txbxContent>
                  </v:textbox>
                </v:shape>
                <v:shape id="_x0000_s1148" type="#_x0000_t202" style="position:absolute;left:20650;top:19011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qG88MA&#10;AADcAAAADwAAAGRycy9kb3ducmV2LnhtbESPS4vCQBCE74L/YWjBm05ccaMxo8iC4GVdfIDXJtN5&#10;YKYnZEYT//2OsLDHouqrotJtb2rxpNZVlhXMphEI4szqigsF18t+sgThPLLG2jIpeJGD7WY4SDHR&#10;tuMTPc++EKGEXYIKSu+bREqXlWTQTW1DHLzctgZ9kG0hdYtdKDe1/IiiT2mw4rBQYkNfJWX388Mo&#10;WNjvuOuz6OceX/e3Y5OvXkv0So1H/W4NwlPv/8N/9EEHbr6A95lwBO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qG88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shape>
                <v:shape id="_x0000_s1149" type="#_x0000_t202" style="position:absolute;left:27355;top:19088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gYhMMA&#10;AADcAAAADwAAAGRycy9kb3ducmV2LnhtbESPS4vCQBCE7wv+h6EFb+vElTUaM4osCF5W8QFem0zn&#10;gZmekBlN/Pc7C4LHouqrotJ1b2rxoNZVlhVMxhEI4szqigsFl/P2cw7CeWSNtWVS8CQH69XgI8VE&#10;246P9Dj5QoQSdgkqKL1vEildVpJBN7YNcfBy2xr0QbaF1C12odzU8iuKZtJgxWGhxIZ+Sspup7tR&#10;8G1/467PosMtvmyv+yZfPOfolRoN+80ShKfev8MveqcDN53B/5lwBO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gYhM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_x0000_s1150" type="#_x0000_t202" style="position:absolute;left:33909;top:6477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S9H8QA&#10;AADcAAAADwAAAGRycy9kb3ducmV2LnhtbESPT2vCQBTE74V+h+UVvNWNio2NbkQEwYsttUKvj+wz&#10;Ccm+Ddk1f769WxA8DjO/GWazHUwtOmpdaVnBbBqBIM6sLjlXcPk9vK9AOI+ssbZMCkZysE1fXzaY&#10;aNvzD3Vnn4tQwi5BBYX3TSKlywoy6Ka2IQ7e1bYGfZBtLnWLfSg3tZxH0Yc0WHJYKLChfUFZdb4Z&#10;BUt7ivshi76r+HL4+2qun+MKvVKTt2G3BuFp8M/wgz7qwC1i+D8TjoB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UvR/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</w:t>
                        </w:r>
                      </w:p>
                    </w:txbxContent>
                  </v:textbox>
                </v:shape>
                <v:shape id="_x0000_s1151" type="#_x0000_t202" style="position:absolute;left:33909;top:12725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spbcAA&#10;AADcAAAADwAAAGRycy9kb3ducmV2LnhtbERPS4vCMBC+C/sfwgh701QXX9UoiyDsRUVX2OvQjG2x&#10;mZQma+u/dw6Cx4/vvdp0rlJ3akLp2cBomIAizrwtOTdw+d0N5qBCRLZYeSYDDwqwWX/0Vpha3/KJ&#10;7ueYKwnhkKKBIsY61TpkBTkMQ18TC3f1jcMosMm1bbCVcFfpcZJMtcOSpaHAmrYFZbfzvzMw8ftZ&#10;22XJ8Ta77P4O9XXxmGM05rPffS9BReriW/xy/1jxfclaOSNHQK+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spbc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U</w:t>
                        </w:r>
                      </w:p>
                    </w:txbxContent>
                  </v:textbox>
                </v:shape>
                <v:shape id="_x0000_s1152" type="#_x0000_t202" style="position:absolute;left:33909;top:19050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eM9sMA&#10;AADcAAAADwAAAGRycy9kb3ducmV2LnhtbESPS4vCQBCE7wv+h6EFb+tExUeio8iCsBcVH+C1yXQe&#10;mOkJmVkT//2OIHgsqr4qarXpTCUe1LjSsoLRMAJBnFpdcq7getl9L0A4j6yxskwKnuRgs+59rTDR&#10;tuUTPc4+F6GEXYIKCu/rREqXFmTQDW1NHLzMNgZ9kE0udYNtKDeVHEfRTBosOSwUWNNPQen9/GcU&#10;TO1+3nZpdLzPr7vboc7i5wK9UoN+t12C8NT5T/hN/+rATWJ4nQlH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eM9s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37EE7">
        <w:rPr>
          <w:noProof/>
          <w:sz w:val="24"/>
          <w:lang w:eastAsia="en-AU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1EBB5D8" wp14:editId="0AABFC4F">
                <wp:simplePos x="0" y="0"/>
                <wp:positionH relativeFrom="column">
                  <wp:posOffset>-336550</wp:posOffset>
                </wp:positionH>
                <wp:positionV relativeFrom="paragraph">
                  <wp:posOffset>-133350</wp:posOffset>
                </wp:positionV>
                <wp:extent cx="3817264" cy="2044700"/>
                <wp:effectExtent l="0" t="0" r="0" b="12700"/>
                <wp:wrapNone/>
                <wp:docPr id="183" name="Group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7264" cy="2044700"/>
                          <a:chOff x="0" y="0"/>
                          <a:chExt cx="4162425" cy="221742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0" y="15240"/>
                            <a:ext cx="4162425" cy="2200275"/>
                            <a:chOff x="-212725" y="50800"/>
                            <a:chExt cx="4162425" cy="2200276"/>
                          </a:xfrm>
                        </wpg:grpSpPr>
                        <wpg:grpSp>
                          <wpg:cNvPr id="2" name="Group 2"/>
                          <wpg:cNvGrpSpPr/>
                          <wpg:grpSpPr>
                            <a:xfrm>
                              <a:off x="-212725" y="50800"/>
                              <a:ext cx="4162425" cy="2200276"/>
                              <a:chOff x="-212725" y="50800"/>
                              <a:chExt cx="4162425" cy="2200276"/>
                            </a:xfrm>
                          </wpg:grpSpPr>
                          <wps:wsp>
                            <wps:cNvPr id="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59150" y="50800"/>
                                <a:ext cx="59055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9241B" w:rsidRPr="00F338EA" w:rsidRDefault="0019241B" w:rsidP="005D0A68"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 w:rsidRPr="00F338EA">
                                    <w:rPr>
                                      <w:sz w:val="30"/>
                                      <w:szCs w:val="30"/>
                                    </w:rPr>
                                    <w:t>EXIT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84" name="Group 84"/>
                            <wpg:cNvGrpSpPr/>
                            <wpg:grpSpPr>
                              <a:xfrm>
                                <a:off x="-212725" y="50800"/>
                                <a:ext cx="4010025" cy="2200276"/>
                                <a:chOff x="-212725" y="0"/>
                                <a:chExt cx="4010025" cy="22002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" name="Picture 86" descr="Mouse_brow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212725" y="2028825"/>
                                  <a:ext cx="4572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87" name="Straight Connector 87"/>
                              <wps:cNvCnPr/>
                              <wps:spPr>
                                <a:xfrm flipH="1" flipV="1">
                                  <a:off x="0" y="0"/>
                                  <a:ext cx="6350" cy="19939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8" name="Straight Connector 88"/>
                              <wps:cNvCnPr/>
                              <wps:spPr>
                                <a:xfrm>
                                  <a:off x="0" y="0"/>
                                  <a:ext cx="379730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9" name="Straight Connector 89"/>
                              <wps:cNvCnPr/>
                              <wps:spPr>
                                <a:xfrm flipV="1">
                                  <a:off x="3492500" y="275590"/>
                                  <a:ext cx="0" cy="192278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90" name="Group 90"/>
                              <wpg:cNvGrpSpPr/>
                              <wpg:grpSpPr>
                                <a:xfrm>
                                  <a:off x="184150" y="222250"/>
                                  <a:ext cx="3092450" cy="1771650"/>
                                  <a:chOff x="0" y="0"/>
                                  <a:chExt cx="3092450" cy="1771650"/>
                                </a:xfrm>
                              </wpg:grpSpPr>
                              <wpg:grpSp>
                                <wpg:cNvPr id="91" name="Group 91"/>
                                <wpg:cNvGrpSpPr/>
                                <wpg:grpSpPr>
                                  <a:xfrm>
                                    <a:off x="0" y="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92" name="Group 92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93" name="Rectangle 93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4" name="Rectangle 94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5" name="Rectangle 95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30" name="Group 130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131" name="Rectangle 131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2" name="Rectangle 132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3" name="Rectangle 133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134" name="Group 134"/>
                                <wpg:cNvGrpSpPr/>
                                <wpg:grpSpPr>
                                  <a:xfrm>
                                    <a:off x="19050" y="131445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135" name="Rectangle 135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6" name="Rectangle 136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7" name="Rectangle 137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42" name="Group 142"/>
                                <wpg:cNvGrpSpPr/>
                                <wpg:grpSpPr>
                                  <a:xfrm rot="16200000">
                                    <a:off x="1663700" y="33020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143" name="Group 143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144" name="Rectangle 144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5" name="Rectangle 145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6" name="Rectangle 146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47" name="Group 147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148" name="Rectangle 148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9" name="Rectangle 149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0" name="Rectangle 150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154" name="Straight Connector 154"/>
                              <wps:cNvCnPr/>
                              <wps:spPr>
                                <a:xfrm flipV="1">
                                  <a:off x="203200" y="2200274"/>
                                  <a:ext cx="32893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s:wsp>
                          <wps:cNvPr id="156" name="Straight Connector 156"/>
                          <wps:cNvCnPr/>
                          <wps:spPr>
                            <a:xfrm>
                              <a:off x="3492500" y="326389"/>
                              <a:ext cx="19367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8867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14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" y="12954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7240" y="67056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5819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1210" y="6438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46760" y="18783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2534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57400" y="128397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90881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9050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E37EE7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83" o:spid="_x0000_s1153" style="position:absolute;left:0;text-align:left;margin-left:-26.5pt;margin-top:-10.5pt;width:300.55pt;height:161pt;z-index:251704320;mso-width-relative:margin;mso-height-relative:margin" coordsize="41624,22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">
                <v:group id="Group 1" o:spid="_x0000_s1154" style="position:absolute;top:152;width:41624;height:22003" coordorigin="-2127,508" coordsize="41624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group id="Group 2" o:spid="_x0000_s1155" style="position:absolute;left:-2127;top:508;width:41624;height:22002" coordorigin="-2127,508" coordsize="41624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  <v:shape id="Text Box 2" o:spid="_x0000_s1156" type="#_x0000_t202" style="position:absolute;left:33591;top:508;width:590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jCb8A&#10;AADbAAAADwAAAGRycy9kb3ducmV2LnhtbERPy6rCMBDdX/AfwghuLpoqXqvVKCoobn18wNiMbbGZ&#10;lCba+vdGEO5uDuc5i1VrSvGk2hWWFQwHEQji1OqCMwWX864/BeE8ssbSMil4kYPVsvOzwETbho/0&#10;PPlMhBB2CSrIva8SKV2ak0E3sBVx4G62NugDrDOpa2xCuCnlKIom0mDBoSHHirY5pffTwyi4HZrf&#10;v1lz3ftLfBxPNljE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iGMJvwAAANsAAAAPAAAAAAAAAAAAAAAAAJgCAABkcnMvZG93bnJl&#10;di54bWxQSwUGAAAAAAQABAD1AAAAhAMAAAAA&#10;" stroked="f">
                      <v:textbox>
                        <w:txbxContent>
                          <w:p w:rsidR="0019241B" w:rsidRPr="00F338EA" w:rsidRDefault="0019241B" w:rsidP="005D0A68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F338EA">
                              <w:rPr>
                                <w:sz w:val="30"/>
                                <w:szCs w:val="30"/>
                              </w:rPr>
                              <w:t>EXIT</w:t>
                            </w:r>
                          </w:p>
                        </w:txbxContent>
                      </v:textbox>
                    </v:shape>
                    <v:group id="Group 84" o:spid="_x0000_s1157" style="position:absolute;left:-2127;top:508;width:40100;height:22002" coordorigin="-2127" coordsize="40100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<v:shape id="Picture 86" o:spid="_x0000_s1158" type="#_x0000_t75" alt="Mouse_brown" style="position:absolute;left:-2127;top:20288;width:4571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ql0DzDAAAA2wAAAA8AAABkcnMvZG93bnJldi54bWxEj92KwjAUhO8XfIdwBG8WTVd2i1ajuEJB&#10;LxT8eYBDc2yLzUlpYlvf3iwIeznMzDfMct2bSrTUuNKygq9JBII4s7rkXMH1ko5nIJxH1lhZJgVP&#10;crBeDT6WmGjb8Ynas89FgLBLUEHhfZ1I6bKCDLqJrYmDd7ONQR9kk0vdYBfgppLTKIqlwZLDQoE1&#10;bQvK7ueHUXA4WqJH2rWHefT529l0H9+/f5QaDfvNAoSn3v+H3+2dVjCL4e9L+AFy9Q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qXQPMMAAADbAAAADwAAAAAAAAAAAAAAAACf&#10;AgAAZHJzL2Rvd25yZXYueG1sUEsFBgAAAAAEAAQA9wAAAI8DAAAAAA==&#10;">
                        <v:imagedata r:id="rId22" o:title="Mouse_brown" grayscale="t"/>
                        <v:path arrowok="t"/>
                      </v:shape>
                      <v:line id="Straight Connector 87" o:spid="_x0000_s1159" style="position:absolute;flip:x y;visibility:visible;mso-wrap-style:square" from="0,0" to="63,19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SVpsMAAADbAAAADwAAAGRycy9kb3ducmV2LnhtbESPT2vCQBTE74V+h+UVeqsbLbQhuooV&#10;hKIn/x28PbPPTWje25Ddavz2bkHocZiZ3zCTWc+NulAXai8GhoMMFEnpbS3OwH63fMtBhYhisfFC&#10;Bm4UYDZ9fppgYf1VNnTZRqcSREKBBqoY20LrUFbEGAa+JUne2XeMMcnOadvhNcG50aMs+9CMtaSF&#10;CltaVFT+bH/ZwPspv+mj+8oDu/VqNeehLPhgzOtLPx+DitTH//Cj/W0N5J/w9yX9AD2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MElabDAAAA2wAAAA8AAAAAAAAAAAAA&#10;AAAAoQIAAGRycy9kb3ducmV2LnhtbFBLBQYAAAAABAAEAPkAAACRAwAAAAA=&#10;" strokecolor="black [3040]" strokeweight="1pt"/>
                      <v:line id="Straight Connector 88" o:spid="_x0000_s1160" style="position:absolute;visibility:visible;mso-wrap-style:square" from="0,0" to="379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96tBcEAAADbAAAADwAAAGRycy9kb3ducmV2LnhtbERP3WrCMBS+F/YO4Qx2p+lkDOmMRcoG&#10;elFY3R7grDk20eaka6LWtzcXgpcf3/+yGF0nzjQE61nB6ywDQdx4bblV8PvzNV2ACBFZY+eZFFwp&#10;QLF6miwx1/7CNZ13sRUphEOOCkyMfS5laAw5DDPfEydu7weHMcGhlXrASwp3nZxn2bt0aDk1GOyp&#10;NNQcdyen4PA9959j2Jrt/9tfVdqstlVVK/XyPK4/QEQa40N8d2+0gkUam76kHyB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z3q0FwQAAANsAAAAPAAAAAAAAAAAAAAAA&#10;AKECAABkcnMvZG93bnJldi54bWxQSwUGAAAAAAQABAD5AAAAjwMAAAAA&#10;" strokecolor="black [3040]" strokeweight="1pt"/>
                      <v:line id="Straight Connector 89" o:spid="_x0000_s1161" style="position:absolute;flip:y;visibility:visible;mso-wrap-style:square" from="34925,2755" to="34925,21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D21sUAAADbAAAADwAAAGRycy9kb3ducmV2LnhtbESPQWsCMRSE7wX/Q3iFXopm9WB1NYq0&#10;FFuooKveH5vX3cXkZUlSXf31TaHgcZiZb5j5srNGnMmHxrGC4SADQVw63XCl4LB/709AhIis0Tgm&#10;BVcKsFz0HuaYa3fhHZ2LWIkE4ZCjgjrGNpcylDVZDAPXEifv23mLMUlfSe3xkuDWyFGWjaXFhtNC&#10;jS291lSeih+r4OvUvmyOI+Ovb5/rotjejHxeD5V6euxWMxCRungP/7c/tILJFP6+pB8gF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zD21sUAAADbAAAADwAAAAAAAAAA&#10;AAAAAAChAgAAZHJzL2Rvd25yZXYueG1sUEsFBgAAAAAEAAQA+QAAAJMDAAAAAA==&#10;" strokecolor="black [3040]" strokeweight="1pt"/>
                      <v:group id="Group 90" o:spid="_x0000_s1162" style="position:absolute;left:1841;top:2222;width:30925;height:17717" coordsize="30924,17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    <v:group id="Group 91" o:spid="_x0000_s1163" style="position:absolute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      <v:group id="Group 92" o:spid="_x0000_s1164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      <v:rect id="Rectangle 93" o:spid="_x0000_s1165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6LuMYA&#10;AADbAAAADwAAAGRycy9kb3ducmV2LnhtbESPQWvCQBSE74X+h+UVehHdaKFodJXSYsmhFLT14O2Z&#10;fWZTs29D9lXTf98tFDwOM/MNs1j1vlFn6mId2MB4lIEiLoOtuTLw+bEeTkFFQbbYBCYDPxRhtby9&#10;WWBuw4U3dN5KpRKEY44GnEibax1LRx7jKLTEyTuGzqMk2VXadnhJcN/oSZY9ao81pwWHLT07Kk/b&#10;b29gX/RSfY1f5e2Eg92gcIfy/eVgzP1d/zQHJdTLNfzfLqyB2Q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U6LuMYAAADbAAAADwAAAAAAAAAAAAAAAACYAgAAZHJz&#10;L2Rvd25yZXYueG1sUEsFBgAAAAAEAAQA9QAAAIsDAAAAAA==&#10;" filled="f" strokecolor="black [3213]" strokeweight="1pt"/>
                            <v:rect id="Rectangle 94" o:spid="_x0000_s1166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cTzMYA&#10;AADbAAAADwAAAGRycy9kb3ducmV2LnhtbESPQWvCQBSE74X+h+UVehHdKKVodJXSYsmhFLT14O2Z&#10;fWZTs29D9lXTf98tFDwOM/MNs1j1vlFn6mId2MB4lIEiLoOtuTLw+bEeTkFFQbbYBCYDPxRhtby9&#10;WWBuw4U3dN5KpRKEY44GnEibax1LRx7jKLTEyTuGzqMk2VXadnhJcN/oSZY9ao81pwWHLT07Kk/b&#10;b29gX/RSfY1f5e2Eg92gcIfy/eVgzP1d/zQHJdTLNfzfLqyB2Q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qcTzMYAAADbAAAADwAAAAAAAAAAAAAAAACYAgAAZHJz&#10;L2Rvd25yZXYueG1sUEsFBgAAAAAEAAQA9QAAAIsDAAAAAA==&#10;" filled="f" strokecolor="black [3213]" strokeweight="1pt"/>
                            <v:rect id="Rectangle 95" o:spid="_x0000_s1167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u2V8YA&#10;AADbAAAADwAAAGRycy9kb3ducmV2LnhtbESPQWvCQBSE74X+h+UVehHdKLRodJXSYsmhFLT14O2Z&#10;fWZTs29D9lXTf98tFDwOM/MNs1j1vlFn6mId2MB4lIEiLoOtuTLw+bEeTkFFQbbYBCYDPxRhtby9&#10;WWBuw4U3dN5KpRKEY44GnEibax1LRx7jKLTEyTuGzqMk2VXadnhJcN/oSZY9ao81pwWHLT07Kk/b&#10;b29gX/RSfY1f5e2Eg92gcIfy/eVgzP1d/zQHJdTLNfzfLqyB2QP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eu2V8YAAADbAAAADwAAAAAAAAAAAAAAAACYAgAAZHJz&#10;L2Rvd25yZXYueG1sUEsFBgAAAAAEAAQA9QAAAIsDAAAAAA==&#10;" filled="f" strokecolor="black [3213]" strokeweight="1pt"/>
                          </v:group>
                          <v:group id="Group 130" o:spid="_x0000_s1168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          <v:rect id="Rectangle 131" o:spid="_x0000_s1169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kUTsQA&#10;AADcAAAADwAAAGRycy9kb3ducmV2LnhtbERPTUvDQBC9C/6HZYReSruJgkjabRFFyUEKVnvobZqd&#10;ZtNmZ0N22sZ/7xYEb/N4nzNfDr5VZ+pjE9hAPs1AEVfBNlwb+P56mzyBioJssQ1MBn4ownJxezPH&#10;woYLf9J5LbVKIRwLNOBEukLrWDnyGKehI07cPvQeJcG+1rbHSwr3rb7PskftseHU4LCjF0fVcX3y&#10;BrblIPUhf5ePI44349LtqtXrzpjR3fA8AyU0yL/4z13aNP8hh+sz6QK9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pFE7EAAAA3AAAAA8AAAAAAAAAAAAAAAAAmAIAAGRycy9k&#10;b3ducmV2LnhtbFBLBQYAAAAABAAEAPUAAACJAwAAAAA=&#10;" filled="f" strokecolor="black [3213]" strokeweight="1pt"/>
                            <v:rect id="Rectangle 132" o:spid="_x0000_s1170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uKOcQA&#10;AADcAAAADwAAAGRycy9kb3ducmV2LnhtbERPS2vCQBC+F/oflin0IrrRQpHoKkVpyaEU6uPgbcyO&#10;2dTsbMhONf333ULB23x8z5kve9+oC3WxDmxgPMpAEZfB1lwZ2G1fh1NQUZAtNoHJwA9FWC7u7+aY&#10;23DlT7pspFIphGOOBpxIm2sdS0ce4yi0xIk7hc6jJNhV2nZ4TeG+0ZMse9Yea04NDltaOSrPm29v&#10;4FD0Un2N3+T9jIP9oHDH8mN9NObxoX+ZgRLq5Sb+dxc2zX+awN8z6QK9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7ijnEAAAA3AAAAA8AAAAAAAAAAAAAAAAAmAIAAGRycy9k&#10;b3ducmV2LnhtbFBLBQYAAAAABAAEAPUAAACJAwAAAAA=&#10;" filled="f" strokecolor="black [3213]" strokeweight="1pt"/>
                            <v:rect id="Rectangle 133" o:spid="_x0000_s1171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cvosQA&#10;AADcAAAADwAAAGRycy9kb3ducmV2LnhtbERPS2vCQBC+F/oflil4Ed2oUCS6SmlpyaEU6uPgbcyO&#10;2dTsbMhONf333ULB23x8z1mue9+oC3WxDmxgMs5AEZfB1lwZ2G1fR3NQUZAtNoHJwA9FWK/u75aY&#10;23DlT7pspFIphGOOBpxIm2sdS0ce4zi0xIk7hc6jJNhV2nZ4TeG+0dMse9Qea04NDlt6dlSeN9/e&#10;wKHopfqavMn7GYf7YeGO5cfL0ZjBQ/+0ACXUy0387y5smj+bwd8z6QK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3L6LEAAAA3AAAAA8AAAAAAAAAAAAAAAAAmAIAAGRycy9k&#10;b3ducmV2LnhtbFBLBQYAAAAABAAEAPUAAACJAwAAAAA=&#10;" filled="f" strokecolor="black [3213]" strokeweight="1pt"/>
                          </v:group>
                        </v:group>
                        <v:group id="Group 134" o:spid="_x0000_s1172" style="position:absolute;left:190;top:13144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        <v:rect id="Rectangle 135" o:spid="_x0000_s1173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ISTcQA&#10;AADcAAAADwAAAGRycy9kb3ducmV2LnhtbERPTWvCQBC9F/oflin0IrrRUpHoKqXFkkMpaOvB25gd&#10;s6nZ2ZCdavrvu4WCt3m8z1mset+oM3WxDmxgPMpAEZfB1lwZ+PxYD2egoiBbbAKTgR+KsFre3iww&#10;t+HCGzpvpVIphGOOBpxIm2sdS0ce4yi0xIk7hs6jJNhV2nZ4SeG+0ZMsm2qPNacGhy09OypP229v&#10;YF/0Un2NX+XthIPdoHCH8v3lYMz9Xf80ByXUy1X87y5smv/wCH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SEk3EAAAA3AAAAA8AAAAAAAAAAAAAAAAAmAIAAGRycy9k&#10;b3ducmV2LnhtbFBLBQYAAAAABAAEAPUAAACJAwAAAAA=&#10;" filled="f" strokecolor="black [3213]" strokeweight="1pt"/>
                          <v:rect id="Rectangle 136" o:spid="_x0000_s1174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CMOsQA&#10;AADcAAAADwAAAGRycy9kb3ducmV2LnhtbERPS2vCQBC+F/oflil4Ed1oQSS6SmlpyaEU6uPgbcyO&#10;2dTsbMhONf333ULB23x8z1mue9+oC3WxDmxgMs5AEZfB1lwZ2G1fR3NQUZAtNoHJwA9FWK/u75aY&#10;23DlT7pspFIphGOOBpxIm2sdS0ce4zi0xIk7hc6jJNhV2nZ4TeG+0dMsm2mPNacGhy09OyrPm29v&#10;4FD0Un1N3uT9jMP9sHDH8uPlaMzgoX9agBLq5Sb+dxc2zX+cwd8z6QK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AjDrEAAAA3AAAAA8AAAAAAAAAAAAAAAAAmAIAAGRycy9k&#10;b3ducmV2LnhtbFBLBQYAAAAABAAEAPUAAACJAwAAAAA=&#10;" filled="f" strokecolor="black [3213]" strokeweight="1pt"/>
                          <v:rect id="Rectangle 137" o:spid="_x0000_s1175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wpocQA&#10;AADcAAAADwAAAGRycy9kb3ducmV2LnhtbERPTWvCQBC9F/oflin0IrrRQpXoKqXFkkMpaOvB25gd&#10;s6nZ2ZCdavrvu4WCt3m8z1mset+oM3WxDmxgPMpAEZfB1lwZ+PxYD2egoiBbbAKTgR+KsFre3iww&#10;t+HCGzpvpVIphGOOBpxIm2sdS0ce4yi0xIk7hs6jJNhV2nZ4SeG+0ZMse9Qea04NDlt6dlSett/e&#10;wL7opfoav8rbCQe7QeEO5fvLwZj7u/5pDkqol6v4313YNP9hCn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MKaHEAAAA3AAAAA8AAAAAAAAAAAAAAAAAmAIAAGRycy9k&#10;b3ducmV2LnhtbFBLBQYAAAAABAAEAPUAAACJAwAAAAA=&#10;" filled="f" strokecolor="black [3213]" strokeweight="1pt"/>
                        </v:group>
                        <v:group id="Group 142" o:spid="_x0000_s1176" style="position:absolute;left:16637;top:3301;width:17526;height:11049;rotation:-90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MsTIcwwAAANwAAAAP&#10;AAAAAAAAAAAAAAAAAKoCAABkcnMvZG93bnJldi54bWxQSwUGAAAAAAQABAD6AAAAmgMAAAAA&#10;">
                          <v:group id="Group 143" o:spid="_x0000_s1177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      <v:rect id="Rectangle 144" o:spid="_x0000_s1178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jEq8QA&#10;AADcAAAADwAAAGRycy9kb3ducmV2LnhtbERPS2vCQBC+F/oflil4Ed0oUiS6SmlpyaEU6uPgbcyO&#10;2dTsbMhONf333ULB23x8z1mue9+oC3WxDmxgMs5AEZfB1lwZ2G1fR3NQUZAtNoHJwA9FWK/u75aY&#10;23DlT7pspFIphGOOBpxIm2sdS0ce4zi0xIk7hc6jJNhV2nZ4TeG+0dMse9Qea04NDlt6dlSeN9/e&#10;wKHopfqavMn7GYf7YeGO5cfL0ZjBQ/+0ACXUy0387y5smj+bwd8z6QK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YxKvEAAAA3AAAAA8AAAAAAAAAAAAAAAAAmAIAAGRycy9k&#10;b3ducmV2LnhtbFBLBQYAAAAABAAEAPUAAACJAwAAAAA=&#10;" filled="f" strokecolor="black [3213]" strokeweight="1pt"/>
                            <v:rect id="Rectangle 145" o:spid="_x0000_s1179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RhMMQA&#10;AADcAAAADwAAAGRycy9kb3ducmV2LnhtbERPTWvCQBC9F/oflin0IrpRWpHoKqXFkkMpaOvB25gd&#10;s6nZ2ZCdavrvu4WCt3m8z1mset+oM3WxDmxgPMpAEZfB1lwZ+PxYD2egoiBbbAKTgR+KsFre3iww&#10;t+HCGzpvpVIphGOOBpxIm2sdS0ce4yi0xIk7hs6jJNhV2nZ4SeG+0ZMsm2qPNacGhy09OypP229v&#10;YF/0Un2NX+XthIPdoHCH8v3lYMz9Xf80ByXUy1X87y5smv/wCH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UYTDEAAAA3AAAAA8AAAAAAAAAAAAAAAAAmAIAAGRycy9k&#10;b3ducmV2LnhtbFBLBQYAAAAABAAEAPUAAACJAwAAAAA=&#10;" filled="f" strokecolor="black [3213]" strokeweight="1pt"/>
                            <v:rect id="Rectangle 146" o:spid="_x0000_s1180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b/R8QA&#10;AADcAAAADwAAAGRycy9kb3ducmV2LnhtbERPS2vCQBC+F/oflil4Ed0oRSS6SmlpyaEU6uPgbcyO&#10;2dTsbMhONf333ULB23x8z1mue9+oC3WxDmxgMs5AEZfB1lwZ2G1fR3NQUZAtNoHJwA9FWK/u75aY&#10;23DlT7pspFIphGOOBpxIm2sdS0ce4zi0xIk7hc6jJNhV2nZ4TeG+0dMsm2mPNacGhy09OyrPm29v&#10;4FD0Un1N3uT9jMP9sHDH8uPlaMzgoX9agBLq5Sb+dxc2zX+cwd8z6QK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G/0fEAAAA3AAAAA8AAAAAAAAAAAAAAAAAmAIAAGRycy9k&#10;b3ducmV2LnhtbFBLBQYAAAAABAAEAPUAAACJAwAAAAA=&#10;" filled="f" strokecolor="black [3213]" strokeweight="1pt"/>
                          </v:group>
                          <v:group id="Group 147" o:spid="_x0000_s1181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        <v:rect id="Rectangle 148" o:spid="_x0000_s1182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XOrsYA&#10;AADcAAAADwAAAGRycy9kb3ducmV2LnhtbESPQUsDQQyF70L/w5CCl2JnKyKydlqkRdmDCFY9eEt3&#10;4s7ancyyE9v135uD0FvCe3nvy3I9xs4cachtYgeLeQGGuE6+5cbB+9vj1R2YLMgeu8Tk4JcyrFeT&#10;iyWWPp34lY47aYyGcC7RQRDpS2tzHShinqeeWLWvNEQUXYfG+gFPGh47e10UtzZiy9oQsKdNoPqw&#10;+4kOPqtRmu/FkzwfcPYxq8K+ftnunbucjg/3YIRGOZv/ryuv+DdKq8/oBHb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dXOrsYAAADcAAAADwAAAAAAAAAAAAAAAACYAgAAZHJz&#10;L2Rvd25yZXYueG1sUEsFBgAAAAAEAAQA9QAAAIsDAAAAAA==&#10;" filled="f" strokecolor="black [3213]" strokeweight="1pt"/>
                            <v:rect id="Rectangle 149" o:spid="_x0000_s1183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lrNcQA&#10;AADcAAAADwAAAGRycy9kb3ducmV2LnhtbERPTWvCQBC9F/oflin0IrpRStHoKqXFkkMpaOvB25gd&#10;s6nZ2ZCdavrvu4WCt3m8z1mset+oM3WxDmxgPMpAEZfB1lwZ+PxYD6egoiBbbAKTgR+KsFre3iww&#10;t+HCGzpvpVIphGOOBpxIm2sdS0ce4yi0xIk7hs6jJNhV2nZ4SeG+0ZMse9Qea04NDlt6dlSett/e&#10;wL7opfoav8rbCQe7QeEO5fvLwZj7u/5pDkqol6v4313YNP9hBn/PpAv0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ZazXEAAAA3AAAAA8AAAAAAAAAAAAAAAAAmAIAAGRycy9k&#10;b3ducmV2LnhtbFBLBQYAAAAABAAEAPUAAACJAwAAAAA=&#10;" filled="f" strokecolor="black [3213]" strokeweight="1pt"/>
                            <v:rect id="Rectangle 150" o:spid="_x0000_s1184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pUdcYA&#10;AADcAAAADwAAAGRycy9kb3ducmV2LnhtbESPQUsDQQyF70L/w5CCl2JnKyiydlqkRdmDCFY9eEt3&#10;4s7ancyyE9v135uD0FvCe3nvy3I9xs4cachtYgeLeQGGuE6+5cbB+9vj1R2YLMgeu8Tk4JcyrFeT&#10;iyWWPp34lY47aYyGcC7RQRDpS2tzHShinqeeWLWvNEQUXYfG+gFPGh47e10UtzZiy9oQsKdNoPqw&#10;+4kOPqtRmu/FkzwfcPYxq8K+ftnunbucjg/3YIRGOZv/ryuv+DeKr8/oBHb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npUdcYAAADcAAAADwAAAAAAAAAAAAAAAACYAgAAZHJz&#10;L2Rvd25yZXYueG1sUEsFBgAAAAAEAAQA9QAAAIsDAAAAAA==&#10;" filled="f" strokecolor="black [3213]" strokeweight="1pt"/>
                          </v:group>
                        </v:group>
                      </v:group>
                      <v:line id="Straight Connector 154" o:spid="_x0000_s1185" style="position:absolute;flip:y;visibility:visible;mso-wrap-style:square" from="2032,22002" to="34925,22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LlYcUAAADcAAAADwAAAGRycy9kb3ducmV2LnhtbESPQYvCMBCF74L/IYzgRTRVVtFqFBEE&#10;EfagK6i3oRnbajMpTbTdf78RhL3N8N68781i1ZhCvKhyuWUFw0EEgjixOudUweln25+CcB5ZY2GZ&#10;FPySg9Wy3VpgrG3NB3odfSpCCLsYFWTel7GULsnIoBvYkjhoN1sZ9GGtUqkrrEO4KeQoiibSYM6B&#10;kGFJm4ySx/FpAuS+Sa/fd0rOs3O5ryfDXn25PJXqdpr1HISnxv+bP9c7HeqPv+D9TJhAL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hLlYcUAAADcAAAADwAAAAAAAAAA&#10;AAAAAAChAgAAZHJzL2Rvd25yZXYueG1sUEsFBgAAAAAEAAQA+QAAAJMDAAAAAA==&#10;" strokeweight="1pt"/>
                    </v:group>
                  </v:group>
                  <v:line id="Straight Connector 156" o:spid="_x0000_s1186" style="position:absolute;visibility:visible;mso-wrap-style:square" from="34925,3263" to="36861,3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zNoMIAAADcAAAADwAAAGRycy9kb3ducmV2LnhtbERPzWoCMRC+F3yHMEJvNau0IqtRRFrQ&#10;w0LX+gDjZtxEN5N1E3X79k2h0Nt8fL+zWPWuEXfqgvWsYDzKQBBXXluuFRy+Pl5mIEJE1th4JgXf&#10;FGC1HDwtMNf+wSXd97EWKYRDjgpMjG0uZagMOQwj3xIn7uQ7hzHBrpa6w0cKd42cZNlUOrScGgy2&#10;tDFUXfY3p+D8OfHvfdiZ3fX1WGxsVtqiKJV6HvbrOYhIffwX/7m3Os1/m8LvM+kCu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azNoMIAAADcAAAADwAAAAAAAAAAAAAA&#10;AAChAgAAZHJzL2Rvd25yZXYueG1sUEsFBgAAAAAEAAQA+QAAAJADAAAAAA==&#10;" strokecolor="black [3040]" strokeweight="1pt"/>
                </v:group>
                <v:shape id="Text Box 37" o:spid="_x0000_s1187" type="#_x0000_t202" style="position:absolute;left:27355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YF974A&#10;AADcAAAADwAAAGRycy9kb3ducmV2LnhtbERPyQrCMBC9C/5DGMGbpgpu1SgiCF5UXMDr0IxtsZmU&#10;Jtr690YQvM3jrbNYNaYQL6pcblnBoB+BIE6szjlVcL1se1MQziNrLCyTgjc5WC3brQXG2tZ8otfZ&#10;pyKEsItRQeZ9GUvpkowMur4tiQN3t5VBH2CVSl1hHcJNIYdRNJYGcw4NGZa0ySh5nJ9GwcjuJ3WT&#10;RMfH5Lq9Hcr77D1Fr1S306znIDw1/i/+uXc6zB+P4PtMuEA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V2Bfe+AAAA3AAAAA8AAAAAAAAAAAAAAAAAmAIAAGRycy9kb3ducmV2&#10;LnhtbFBLBQYAAAAABAAEAPUAAACDAwAAAAA=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</w:p>
                    </w:txbxContent>
                  </v:textbox>
                </v:shape>
                <v:shape id="_x0000_s1188" type="#_x0000_t202" style="position:absolute;left:788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SbgMEA&#10;AADcAAAADwAAAGRycy9kb3ducmV2LnhtbERPTYvCMBC9C/6HMII3TRWsWhtFBMHL7rJV8Do0Y1va&#10;TEoTbf33m4WFvc3jfU56GEwjXtS5yrKCxTwCQZxbXXGh4HY9zzYgnEfW2FgmBW9ycNiPRykm2vb8&#10;Ta/MFyKEsEtQQel9m0jp8pIMurltiQP3sJ1BH2BXSN1hH8JNI5dRFEuDFYeGEls6lZTX2dMoWNmP&#10;dT/k0Ve9vp3vn+1j+96gV2o6GY47EJ4G/y/+c190mB/H8PtMuEDu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km4DBAAAA3AAAAA8AAAAAAAAAAAAAAAAAmAIAAGRycy9kb3du&#10;cmV2LnhtbFBLBQYAAAAABAAEAPUAAACGAwAAAAA=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_x0000_s1189" type="#_x0000_t202" style="position:absolute;left:13944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g+G8IA&#10;AADcAAAADwAAAGRycy9kb3ducmV2LnhtbERPTWvCQBC9F/oflhG81Y0FkzR1lVIQvFhpDHgdsmMS&#10;zM6G7GqSf+8WhN7m8T5nvR1NK+7Uu8ayguUiAkFcWt1wpaA47d5SEM4ja2wtk4KJHGw3ry9rzLQd&#10;+Jfuua9ECGGXoYLa+y6T0pU1GXQL2xEH7mJ7gz7AvpK6xyGEm1a+R1EsDTYcGmrs6Lum8prfjIKV&#10;PSTDWEbHa1Lszj/d5WNK0Ss1n41fnyA8jf5f/HTvdZgfJ/D3TLhA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6D4b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</w:t>
                        </w:r>
                      </w:p>
                    </w:txbxContent>
                  </v:textbox>
                </v:shape>
                <v:shape id="_x0000_s1190" type="#_x0000_t202" style="position:absolute;left:20650;top:11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eqacUA&#10;AADcAAAADwAAAGRycy9kb3ducmV2LnhtbESPQWvDMAyF74P+B6PCbqvTwdosrVvGILDLVpoGdhWx&#10;moTGcoi9JP3302Gwm8R7eu/T/ji7To00hNazgfUqAUVcedtybaC85E8pqBCRLXaeycCdAhwPi4c9&#10;ZtZPfKaxiLWSEA4ZGmhi7DOtQ9WQw7DyPbFoVz84jLIOtbYDThLuOv2cJBvtsGVpaLCn94aqW/Hj&#10;DLz4z+00V8npti3z76/++npPMRrzuJzfdqAizfHf/Hf9YQV/I7TyjEygD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d6ppxQAAANwAAAAPAAAAAAAAAAAAAAAAAJgCAABkcnMv&#10;ZG93bnJldi54bWxQSwUGAAAAAAQABAD1AAAAigMAAAAA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shape>
                <v:shape id="_x0000_s1191" type="#_x0000_t202" style="position:absolute;left:1371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sP8r4A&#10;AADcAAAADwAAAGRycy9kb3ducmV2LnhtbERPyQrCMBC9C/5DGMGbpgpu1SgiCF5UXMDr0IxtsZmU&#10;Jtr690YQvM3jrbNYNaYQL6pcblnBoB+BIE6szjlVcL1se1MQziNrLCyTgjc5WC3brQXG2tZ8otfZ&#10;pyKEsItRQeZ9GUvpkowMur4tiQN3t5VBH2CVSl1hHcJNIYdRNJYGcw4NGZa0ySh5nJ9GwcjuJ3WT&#10;RMfH5Lq9Hcr77D1Fr1S306znIDw1/i/+uXc6zB/P4PtMuEA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Q7D/K+AAAA3AAAAA8AAAAAAAAAAAAAAAAAmAIAAGRycy9kb3ducmV2&#10;LnhtbFBLBQYAAAAABAAEAPUAAACDAwAAAAA=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_x0000_s1192" type="#_x0000_t202" style="position:absolute;left:1257;top:1295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gwssMA&#10;AADcAAAADwAAAGRycy9kb3ducmV2LnhtbESPQYvCQAyF74L/YciCN52u4NbtOooIghd3WRW8hk5s&#10;i51M6Yy2/ntzELwlvJf3vixWvavVndpQeTbwOUlAEefeVlwYOB234zmoEJEt1p7JwIMCrJbDwQIz&#10;6zv+p/shFkpCOGRooIyxybQOeUkOw8Q3xKJdfOswytoW2rbYSbir9TRJvrTDiqWhxIY2JeXXw80Z&#10;mPl92vV58ndNT9vzb3P5fswxGjP66Nc/oCL18W1+Xe+s4KeCL8/IBHr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Ngwss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_x0000_s1193" type="#_x0000_t202" style="position:absolute;left:7772;top:670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SVKcIA&#10;AADcAAAADwAAAGRycy9kb3ducmV2LnhtbERPTWvCQBC9F/wPywi91U0EjU3dhFIIeKnSVOh1yI5J&#10;MDsbsquJ/94VhN7m8T5nm0+mE1caXGtZQbyIQBBXVrdcKzj+Fm8bEM4ja+wsk4IbOciz2csWU21H&#10;/qFr6WsRQtilqKDxvk+ldFVDBt3C9sSBO9nBoA9wqKUecAzhppPLKFpLgy2HhgZ7+mqoOpcXo2Bl&#10;v5NxqqLDOTkWf/v+9H7boFfqdT59foDwNPl/8dO902F+EsPjmXCBzO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JUp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shape>
                <v:shape id="Text Box 37" o:spid="_x0000_s1194" type="#_x0000_t202" style="position:absolute;left:167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YLXsAA&#10;AADcAAAADwAAAGRycy9kb3ducmV2LnhtbERPTYvCMBC9L/gfwgje1lRBq7VRZEHworIqeB2asS1t&#10;JqXJ2vrvjSDsbR7vc9JNb2rxoNaVlhVMxhEI4szqknMF18vuewHCeWSNtWVS8CQHm/XgK8VE245/&#10;6XH2uQgh7BJUUHjfJFK6rCCDbmwb4sDdbWvQB9jmUrfYhXBTy2kUzaXBkkNDgQ39FJRV5z+jYGYP&#10;cddn0amKr7vbsbkvnwv0So2G/XYFwlPv/8Uf916H+fEU3s+EC+T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0YLXs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_x0000_s1195" type="#_x0000_t202" style="position:absolute;left:7581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quxcIA&#10;AADcAAAADwAAAGRycy9kb3ducmV2LnhtbERPS2vCQBC+F/oflil4qxsVGxvdiAiCF1tqhV6H7JiE&#10;ZGdDds3j37sFwdt8fM/ZbAdTi45aV1pWMJtGIIgzq0vOFVx+D+8rEM4ja6wtk4KRHGzT15cNJtr2&#10;/EPd2ecihLBLUEHhfZNI6bKCDLqpbYgDd7WtQR9gm0vdYh/CTS3nUfQhDZYcGgpsaF9QVp1vRsHS&#10;nuJ+yKLvKr4c/r6a6+e4Qq/U5G3YrUF4GvxT/HAfdZgfL+D/mXCBTO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Cq7F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</w:t>
                        </w:r>
                      </w:p>
                    </w:txbxContent>
                  </v:textbox>
                </v:shape>
                <v:shape id="_x0000_s1196" type="#_x0000_t202" style="position:absolute;left:13944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M2scIA&#10;AADcAAAADwAAAGRycy9kb3ducmV2LnhtbERPS2vCQBC+F/oflil4qxtFGxvdiAiCF1tqhV6H7JiE&#10;ZGdDds3j37sFwdt8fM/ZbAdTi45aV1pWMJtGIIgzq0vOFVx+D+8rEM4ja6wtk4KRHGzT15cNJtr2&#10;/EPd2ecihLBLUEHhfZNI6bKCDLqpbYgDd7WtQR9gm0vdYh/CTS3nUfQhDZYcGgpsaF9QVp1vRsHS&#10;nuJ+yKLvKr4c/r6a6+e4Qq/U5G3YrUF4GvxT/HAfdZgfL+D/mXCBTO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4zax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</w:p>
                    </w:txbxContent>
                  </v:textbox>
                </v:shape>
                <v:shape id="_x0000_s1197" type="#_x0000_t202" style="position:absolute;left:20612;top:6438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+TKsAA&#10;AADcAAAADwAAAGRycy9kb3ducmV2LnhtbERPTYvCMBC9L/gfwgje1tQFrdZGkQXBi8qq4HVoxra0&#10;mZQm2vrvjSDsbR7vc9J1b2rxoNaVlhVMxhEI4szqknMFl/P2ew7CeWSNtWVS8CQH69XgK8VE247/&#10;6HHyuQgh7BJUUHjfJFK6rCCDbmwb4sDdbGvQB9jmUrfYhXBTy58omkmDJYeGAhv6LSirTnejYGr3&#10;cddn0bGKL9vrobktnnP0So2G/WYJwlPv/8Uf906H+fEU3s+EC+Tq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K+TKs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shape>
                <v:shape id="_x0000_s1198" type="#_x0000_t202" style="position:absolute;left:7467;top:18783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0NXcIA&#10;AADcAAAADwAAAGRycy9kb3ducmV2LnhtbERPTWvCQBC9F/oflhG81Y0FkzR1lVIQvFhpDHgdsmMS&#10;zM6G7GqSf+8WhN7m8T5nvR1NK+7Uu8ayguUiAkFcWt1wpaA47d5SEM4ja2wtk4KJHGw3ry9rzLQd&#10;+Jfuua9ECGGXoYLa+y6T0pU1GXQL2xEH7mJ7gz7AvpK6xyGEm1a+R1EsDTYcGmrs6Lum8prfjIKV&#10;PSTDWEbHa1Lszj/d5WNK0Ss1n41fnyA8jf5f/HTvdZifxPD3TLhA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fQ1d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</w:t>
                        </w:r>
                      </w:p>
                    </w:txbxContent>
                  </v:textbox>
                </v:shape>
                <v:shape id="_x0000_s1199" type="#_x0000_t202" style="position:absolute;left:13944;top:12534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4R1cMA&#10;AADbAAAADwAAAGRycy9kb3ducmV2LnhtbESPQWvCQBSE7wX/w/IEb3XXQjRNXUUKghdbGgWvj+wz&#10;CWbfhuyaxH/fFQo9DjPzDbPejrYRPXW+dqxhMVcgiAtnai41nE/71xSED8gGG8ek4UEetpvJyxoz&#10;4wb+oT4PpYgQ9hlqqEJoMyl9UZFFP3ctcfSurrMYouxKaTocItw28k2ppbRYc1yosKXPiopbfrca&#10;EndcDWOhvm+r8/7y1V7fHykGrWfTcfcBItAY/sN/7YPRkCbw/BJ/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4R1cMAAADb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</w:t>
                        </w:r>
                      </w:p>
                    </w:txbxContent>
                  </v:textbox>
                </v:shape>
                <v:shape id="_x0000_s1200" type="#_x0000_t202" style="position:absolute;left:27355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GoxsIA&#10;AADcAAAADwAAAGRycy9kb3ducmV2LnhtbERPTWvCQBC9F/oflil4qxsFGxvdBBECXrQ0Cr0O2TEJ&#10;ZmdDdk3iv3cLhd7m8T5nm02mFQP1rrGsYDGPQBCXVjdcKbic8/c1COeRNbaWScGDHGTp68sWE21H&#10;/qah8JUIIewSVFB73yVSurImg25uO+LAXW1v0AfYV1L3OIZw08plFH1Igw2Hhho72tdU3oq7UbCy&#10;x3icyujrFl/yn1N3/Xys0Ss1e5t2GxCeJv8v/nMfdJgfx/D7TLh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MajG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Q</w:t>
                        </w:r>
                      </w:p>
                    </w:txbxContent>
                  </v:textbox>
                </v:shape>
                <v:shape id="_x0000_s1201" type="#_x0000_t202" style="position:absolute;left:20574;top:12839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48tMMA&#10;AADcAAAADwAAAGRycy9kb3ducmV2LnhtbESPQYvCQAyF74L/YciCN52u4NbtOooIghd3WRW8hk5s&#10;i51M6Yy2/ntzELwlvJf3vixWvavVndpQeTbwOUlAEefeVlwYOB234zmoEJEt1p7JwIMCrJbDwQIz&#10;6zv+p/shFkpCOGRooIyxybQOeUkOw8Q3xKJdfOswytoW2rbYSbir9TRJvrTDiqWhxIY2JeXXw80Z&#10;mPl92vV58ndNT9vzb3P5fswxGjP66Nc/oCL18W1+Xe+s4KdCK8/IBHr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48tM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</w:t>
                        </w:r>
                      </w:p>
                    </w:txbxContent>
                  </v:textbox>
                </v:shape>
                <v:shape id="_x0000_s1202" type="#_x0000_t202" style="position:absolute;left:27355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VFzMIA&#10;AADcAAAADwAAAGRycy9kb3ducmV2LnhtbERPTWvCQBC9F/wPywi91V2lrTG6BikEeqmlqeB1yI5J&#10;MDsbslsT/31XELzN433OJhttKy7U+8axhvlMgSAunWm40nD4zV8SED4gG2wdk4Yreci2k6cNpsYN&#10;/EOXIlQihrBPUUMdQpdK6cuaLPqZ64gjd3K9xRBhX0nT4xDDbSsXSr1Liw3Hhho7+qipPBd/VsOb&#10;+1oOY6m+z8tDftx3p9U1waD183TcrUEEGsNDfHd/mjhfvcLt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5UXM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</w:t>
                        </w:r>
                      </w:p>
                    </w:txbxContent>
                  </v:textbox>
                </v:shape>
                <v:shape id="_x0000_s1203" type="#_x0000_t202" style="position:absolute;left:13944;top:19011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CaR8MA&#10;AADcAAAADwAAAGRycy9kb3ducmV2LnhtbESPT4vCMBTE74LfITzBm6buotXaKLIgeFHRFfb6aF7/&#10;YPNSmqyt394IC3scZuY3TLrtTS0e1LrKsoLZNAJBnFldcaHg9r2fLEE4j6yxtkwKnuRguxkOUky0&#10;7fhCj6svRICwS1BB6X2TSOmykgy6qW2Ig5fb1qAPsi2kbrELcFPLjyhaSIMVh4USG/oqKbtff42C&#10;uT3GXZ9F53t82/+cmnz1XKJXajzqd2sQnnr/H/5rH7SCz3kM7zPhCMjN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CaR8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</w:p>
                    </w:txbxContent>
                  </v:textbox>
                </v:shape>
                <v:shape id="_x0000_s1204" type="#_x0000_t202" style="position:absolute;left:20650;top:19011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8ONb4A&#10;AADcAAAADwAAAGRycy9kb3ducmV2LnhtbERPyQrCMBC9C/5DGMGbpipu1SgiCF5UXMDr0IxtsZmU&#10;Jtr69+YgeHy8fbluTCHeVLncsoJBPwJBnFidc6rgdt31ZiCcR9ZYWCYFH3KwXrVbS4y1rflM74tP&#10;RQhhF6OCzPsyltIlGRl0fVsSB+5hK4M+wCqVusI6hJtCDqNoIg3mHBoyLGmbUfK8vIyCsT1M6yaJ&#10;Ts/pbXc/lo/5Z4ZeqW6n2SxAeGr8X/xz77WC0TisDWfCEZCr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jfDjW+AAAA3AAAAA8AAAAAAAAAAAAAAAAAmAIAAGRycy9kb3ducmV2&#10;LnhtbFBLBQYAAAAABAAEAPUAAACDAwAAAAA=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shape>
                <v:shape id="_x0000_s1205" type="#_x0000_t202" style="position:absolute;left:27355;top:19088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vzYsUA&#10;AADcAAAADwAAAGRycy9kb3ducmV2LnhtbESPT2vCQBTE7wW/w/KE3upGxZjGrFIKQi+2NBV6fWRf&#10;/mD2bciuJvn2rlDocZiZ3zDZYTStuFHvGssKlosIBHFhdcOVgvPP8SUB4TyyxtYyKZjIwWE/e8ow&#10;1Xbgb7rlvhIBwi5FBbX3XSqlK2oy6Ba2Iw5eaXuDPsi+krrHIcBNK1dRFEuDDYeFGjt6r6m45Fej&#10;YGNP22Esoq/L9nz8/ezK1ylBr9TzfHzbgfA0+v/wX/tDK1jHK3icCUdA7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W/NixQAAANwAAAAPAAAAAAAAAAAAAAAAAJgCAABkcnMv&#10;ZG93bnJldi54bWxQSwUGAAAAAAQABAD1AAAAigMAAAAA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_x0000_s1206" type="#_x0000_t202" style="position:absolute;left:33909;top:6477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1AlcUA&#10;AADcAAAADwAAAGRycy9kb3ducmV2LnhtbESPQWvDMAyF74P9B6PCbqvTwdY0rRPGoNBLN5YFdhWx&#10;moTGcojdJv331WGwm8R7eu/Trphdr640hs6zgdUyAUVce9txY6D62T+noEJEtth7JgM3ClDkjw87&#10;zKyf+JuuZWyUhHDI0EAb45BpHeqWHIalH4hFO/nRYZR1bLQdcZJw1+uXJHnTDjuWhhYH+mipPpcX&#10;Z+DVH9fTXCdf53W1//0cTptbitGYp8X8vgUVaY7/5r/rgxX8VPDlGZlA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DUCVxQAAANwAAAAPAAAAAAAAAAAAAAAAAJgCAABkcnMv&#10;ZG93bnJldi54bWxQSwUGAAAAAAQABAD1AAAAigMAAAAA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</w:t>
                        </w:r>
                      </w:p>
                    </w:txbxContent>
                  </v:textbox>
                </v:shape>
                <v:shape id="_x0000_s1207" type="#_x0000_t202" style="position:absolute;left:33909;top:12725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HlDsIA&#10;AADcAAAADwAAAGRycy9kb3ducmV2LnhtbERPTWvCQBC9F/wPywi9NZsI1jR1DaUgeKnSGPA6ZMck&#10;mJ0N2dXEf+8WhN7m8T5nnU+mEzcaXGtZQRLFIIgrq1uuFZTH7VsKwnlkjZ1lUnAnB/lm9rLGTNuR&#10;f+lW+FqEEHYZKmi87zMpXdWQQRfZnjhwZzsY9AEOtdQDjiHcdHIRx+/SYMuhocGevhuqLsXVKFja&#10;n9U4VfHhsiq3p31//rin6JV6nU9fnyA8Tf5f/HTvdJifJvD3TLhA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QeUO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U</w:t>
                        </w:r>
                      </w:p>
                    </w:txbxContent>
                  </v:textbox>
                </v:shape>
                <v:shape id="_x0000_s1208" type="#_x0000_t202" style="position:absolute;left:33909;top:19050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N7ecIA&#10;AADcAAAADwAAAGRycy9kb3ducmV2LnhtbERPTWvCQBC9F/oflhG81Y0BTZq6hlIQvGhpFLwO2TEJ&#10;ZmdDdmuSf+8Khd7m8T5nk4+mFXfqXWNZwXIRgSAurW64UnA+7d5SEM4ja2wtk4KJHOTb15cNZtoO&#10;/EP3wlcihLDLUEHtfZdJ6cqaDLqF7YgDd7W9QR9gX0nd4xDCTSvjKFpLgw2Hhho7+qqpvBW/RsHK&#10;HpJhLKPvW3LeXY7d9X1K0Ss1n42fHyA8jf5f/Ofe6zA/jeH5TLhAb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k3t5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E37EE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Default="005D0A68" w:rsidP="005E179E">
      <w:pPr>
        <w:pStyle w:val="ListParagraph"/>
        <w:spacing w:after="0"/>
        <w:ind w:left="502"/>
        <w:rPr>
          <w:sz w:val="24"/>
        </w:rPr>
      </w:pPr>
    </w:p>
    <w:p w:rsidR="005D0A68" w:rsidRPr="005E179E" w:rsidRDefault="003B78B6" w:rsidP="005E179E">
      <w:pPr>
        <w:pStyle w:val="ListParagraph"/>
        <w:spacing w:after="0"/>
        <w:ind w:left="502"/>
        <w:rPr>
          <w:sz w:val="24"/>
        </w:rPr>
      </w:pPr>
      <w:r w:rsidRPr="004C383E">
        <w:rPr>
          <w:noProof/>
          <w:sz w:val="24"/>
          <w:lang w:eastAsia="en-AU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726B7B99" wp14:editId="20719272">
                <wp:simplePos x="0" y="0"/>
                <wp:positionH relativeFrom="column">
                  <wp:posOffset>-410210</wp:posOffset>
                </wp:positionH>
                <wp:positionV relativeFrom="paragraph">
                  <wp:posOffset>2729865</wp:posOffset>
                </wp:positionV>
                <wp:extent cx="3816985" cy="2044700"/>
                <wp:effectExtent l="0" t="0" r="0" b="12700"/>
                <wp:wrapNone/>
                <wp:docPr id="652" name="Group 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2044700"/>
                          <a:chOff x="0" y="0"/>
                          <a:chExt cx="4162425" cy="2217420"/>
                        </a:xfrm>
                      </wpg:grpSpPr>
                      <wpg:grpSp>
                        <wpg:cNvPr id="653" name="Group 653"/>
                        <wpg:cNvGrpSpPr/>
                        <wpg:grpSpPr>
                          <a:xfrm>
                            <a:off x="0" y="15240"/>
                            <a:ext cx="4162425" cy="2200275"/>
                            <a:chOff x="-212725" y="50800"/>
                            <a:chExt cx="4162425" cy="2200276"/>
                          </a:xfrm>
                        </wpg:grpSpPr>
                        <wpg:grpSp>
                          <wpg:cNvPr id="654" name="Group 654"/>
                          <wpg:cNvGrpSpPr/>
                          <wpg:grpSpPr>
                            <a:xfrm>
                              <a:off x="-212725" y="50800"/>
                              <a:ext cx="4162425" cy="2200276"/>
                              <a:chOff x="-212725" y="50800"/>
                              <a:chExt cx="4162425" cy="2200276"/>
                            </a:xfrm>
                          </wpg:grpSpPr>
                          <wps:wsp>
                            <wps:cNvPr id="65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59150" y="50800"/>
                                <a:ext cx="59055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9241B" w:rsidRPr="00F338EA" w:rsidRDefault="0019241B" w:rsidP="004C383E"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 w:rsidRPr="00F338EA">
                                    <w:rPr>
                                      <w:sz w:val="30"/>
                                      <w:szCs w:val="30"/>
                                    </w:rPr>
                                    <w:t>EXIT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656" name="Group 656"/>
                            <wpg:cNvGrpSpPr/>
                            <wpg:grpSpPr>
                              <a:xfrm>
                                <a:off x="-212725" y="50800"/>
                                <a:ext cx="4010025" cy="2200276"/>
                                <a:chOff x="-212725" y="0"/>
                                <a:chExt cx="4010025" cy="22002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7" name="Picture 657" descr="Mouse_brow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212725" y="2028825"/>
                                  <a:ext cx="4572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58" name="Straight Connector 658"/>
                              <wps:cNvCnPr/>
                              <wps:spPr>
                                <a:xfrm flipH="1" flipV="1">
                                  <a:off x="0" y="0"/>
                                  <a:ext cx="6350" cy="19939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9" name="Straight Connector 659"/>
                              <wps:cNvCnPr/>
                              <wps:spPr>
                                <a:xfrm>
                                  <a:off x="0" y="0"/>
                                  <a:ext cx="379730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60" name="Straight Connector 660"/>
                              <wps:cNvCnPr/>
                              <wps:spPr>
                                <a:xfrm flipV="1">
                                  <a:off x="3492500" y="275590"/>
                                  <a:ext cx="0" cy="192278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661" name="Group 661"/>
                              <wpg:cNvGrpSpPr/>
                              <wpg:grpSpPr>
                                <a:xfrm>
                                  <a:off x="184150" y="222250"/>
                                  <a:ext cx="3092450" cy="1771650"/>
                                  <a:chOff x="0" y="0"/>
                                  <a:chExt cx="3092450" cy="1771650"/>
                                </a:xfrm>
                              </wpg:grpSpPr>
                              <wpg:grpSp>
                                <wpg:cNvPr id="662" name="Group 662"/>
                                <wpg:cNvGrpSpPr/>
                                <wpg:grpSpPr>
                                  <a:xfrm>
                                    <a:off x="0" y="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663" name="Group 663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64" name="Rectangle 664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65" name="Rectangle 665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66" name="Rectangle 666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67" name="Group 667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68" name="Rectangle 668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69" name="Rectangle 669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70" name="Rectangle 670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671" name="Group 671"/>
                                <wpg:cNvGrpSpPr/>
                                <wpg:grpSpPr>
                                  <a:xfrm>
                                    <a:off x="19050" y="131445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672" name="Rectangle 672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73" name="Rectangle 673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74" name="Rectangle 674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675" name="Group 675"/>
                                <wpg:cNvGrpSpPr/>
                                <wpg:grpSpPr>
                                  <a:xfrm rot="16200000">
                                    <a:off x="1663700" y="33020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676" name="Group 676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77" name="Rectangle 677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78" name="Rectangle 678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79" name="Rectangle 679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80" name="Group 680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81" name="Rectangle 681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82" name="Rectangle 682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83" name="Rectangle 683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684" name="Straight Connector 684"/>
                              <wps:cNvCnPr/>
                              <wps:spPr>
                                <a:xfrm flipV="1">
                                  <a:off x="203200" y="2200274"/>
                                  <a:ext cx="32893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s:wsp>
                          <wps:cNvPr id="685" name="Straight Connector 685"/>
                          <wps:cNvCnPr/>
                          <wps:spPr>
                            <a:xfrm>
                              <a:off x="3492500" y="326389"/>
                              <a:ext cx="19367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8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8867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14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" y="12954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7240" y="67056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5819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1210" y="6438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46760" y="18783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2534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57400" y="128397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90881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9050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52" o:spid="_x0000_s1209" style="position:absolute;left:0;text-align:left;margin-left:-32.3pt;margin-top:214.95pt;width:300.55pt;height:161pt;z-index:251711488;mso-width-relative:margin;mso-height-relative:margin" coordsize="41624,22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">
                <v:group id="Group 653" o:spid="_x0000_s1210" style="position:absolute;top:152;width:41624;height:22003" coordorigin="-2127,508" coordsize="41624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A/mU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Jk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D+ZTxgAAANwA&#10;AAAPAAAAAAAAAAAAAAAAAKoCAABkcnMvZG93bnJldi54bWxQSwUGAAAAAAQABAD6AAAAnQMAAAAA&#10;">
                  <v:group id="Group 654" o:spid="_x0000_s1211" style="position:absolute;left:-2127;top:508;width:41624;height:22002" coordorigin="-2127,508" coordsize="41624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+Z+J8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vYrJ/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n5n4nxgAAANwA&#10;AAAPAAAAAAAAAAAAAAAAAKoCAABkcnMvZG93bnJldi54bWxQSwUGAAAAAAQABAD6AAAAnQMAAAAA&#10;">
                    <v:shape id="Text Box 2" o:spid="_x0000_s1212" type="#_x0000_t202" style="position:absolute;left:33591;top:508;width:590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IO8cMA&#10;AADcAAAADwAAAGRycy9kb3ducmV2LnhtbESP0YrCMBRE3wX/IVxhX0RTF1t3q1HcBcXXqh9wba5t&#10;sbkpTdbWv98Igo/DzJxhVpve1OJOrassK5hNIxDEudUVFwrOp93kC4TzyBpry6TgQQ426+Fgham2&#10;HWd0P/pCBAi7FBWU3jeplC4vyaCb2oY4eFfbGvRBtoXULXYBbmr5GUWJNFhxWCixod+S8tvxzyi4&#10;Hrpx/N1d9v68yObJD1aLi30o9THqt0sQnnr/Dr/aB60giWN4nglH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IO8cMAAADcAAAADwAAAAAAAAAAAAAAAACYAgAAZHJzL2Rv&#10;d25yZXYueG1sUEsFBgAAAAAEAAQA9QAAAIgDAAAAAA==&#10;" stroked="f">
                      <v:textbox>
                        <w:txbxContent>
                          <w:p w:rsidR="0019241B" w:rsidRPr="00F338EA" w:rsidRDefault="0019241B" w:rsidP="004C383E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F338EA">
                              <w:rPr>
                                <w:sz w:val="30"/>
                                <w:szCs w:val="30"/>
                              </w:rPr>
                              <w:t>EXIT</w:t>
                            </w:r>
                          </w:p>
                        </w:txbxContent>
                      </v:textbox>
                    </v:shape>
                    <v:group id="Group 656" o:spid="_x0000_s1213" style="position:absolute;left:-2127;top:508;width:40100;height:22002" coordorigin="-2127" coordsize="40100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HhFy8QAAADcAAAA&#10;DwAAAAAAAAAAAAAAAACqAgAAZHJzL2Rvd25yZXYueG1sUEsFBgAAAAAEAAQA+gAAAJsDAAAAAA==&#10;">
                      <v:shape id="Picture 657" o:spid="_x0000_s1214" type="#_x0000_t75" alt="Mouse_brown" style="position:absolute;left:-2127;top:20288;width:4571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xG2DEAAAA3AAAAA8AAABkcnMvZG93bnJldi54bWxEj9FqwkAURN+F/sNyhb6Iblo0tdFVVAjo&#10;g4WqH3DJ3ibB7N2QXZP4964g9HGYmTPMct2bSrTUuNKygo9JBII4s7rkXMHlnI7nIJxH1lhZJgV3&#10;crBevQ2WmGjb8S+1J5+LAGGXoILC+zqR0mUFGXQTWxMH7882Bn2QTS51g12Am0p+RlEsDZYcFgqs&#10;aVdQdj3djILjjyW6pV17/I5G286mh/g6nSn1Puw3CxCeev8ffrX3WkE8+4LnmXAE5Oo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lxG2DEAAAA3AAAAA8AAAAAAAAAAAAAAAAA&#10;nwIAAGRycy9kb3ducmV2LnhtbFBLBQYAAAAABAAEAPcAAACQAwAAAAA=&#10;">
                        <v:imagedata r:id="rId22" o:title="Mouse_brown" grayscale="t"/>
                        <v:path arrowok="t"/>
                      </v:shape>
                      <v:line id="Straight Connector 658" o:spid="_x0000_s1215" style="position:absolute;flip:x y;visibility:visible;mso-wrap-style:square" from="0,0" to="63,19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nnW8EAAADcAAAADwAAAGRycy9kb3ducmV2LnhtbERPS2vCQBC+F/wPywje6sZKJaSuokJB&#10;9FQfh96m2ekmmJkN2VXjv3cPhR4/vvd82XOjbtSF2ouByTgDRVJ6W4szcDp+vuagQkSx2HghAw8K&#10;sFwMXuZYWH+XL7odolMpREKBBqoY20LrUFbEGMa+JUncr+8YY4Kd07bDewrnRr9l2Uwz1pIaKmxp&#10;U1F5OVzZwPQnf+hvt84Du/1ut+KJbPhszGjYrz5ARerjv/jPvbUGZu9pbTqTjoBeP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SedbwQAAANwAAAAPAAAAAAAAAAAAAAAA&#10;AKECAABkcnMvZG93bnJldi54bWxQSwUGAAAAAAQABAD5AAAAjwMAAAAA&#10;" strokecolor="black [3040]" strokeweight="1pt"/>
                      <v:line id="Straight Connector 659" o:spid="_x0000_s1216" style="position:absolute;visibility:visible;mso-wrap-style:square" from="0,0" to="379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mUt8UAAADcAAAADwAAAGRycy9kb3ducmV2LnhtbESP0WoCMRRE3wX/IVzBN81WrLRbo4i0&#10;oA8Lru0H3G5uN2k3N+sm6vbvm4Lg4zAzZ5jluneNuFAXrGcFD9MMBHHlteVawcf72+QJRIjIGhvP&#10;pOCXAqxXw8ESc+2vXNLlGGuRIBxyVGBibHMpQ2XIYZj6ljh5X75zGJPsaqk7vCa4a+QsyxbSoeW0&#10;YLClraHq53h2Cr4PM//ah73Zn+afxdZmpS2KUqnxqN+8gIjUx3v41t5pBYvHZ/g/k46AX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JmUt8UAAADcAAAADwAAAAAAAAAA&#10;AAAAAAChAgAAZHJzL2Rvd25yZXYueG1sUEsFBgAAAAAEAAQA+QAAAJMDAAAAAA==&#10;" strokecolor="black [3040]" strokeweight="1pt"/>
                      <v:line id="Straight Connector 660" o:spid="_x0000_s1217" style="position:absolute;flip:y;visibility:visible;mso-wrap-style:square" from="34925,2755" to="34925,21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xGzXsIAAADcAAAADwAAAGRycy9kb3ducmV2LnhtbERPz2vCMBS+D/wfwhN2GTPVQzeqUWRD&#10;nOBAu3l/NM+2mLyUJGr1rzeHwY4f3+/ZordGXMiH1rGC8SgDQVw53XKt4Pdn9foOIkRkjcYxKbhR&#10;gMV88DTDQrsr7+lSxlqkEA4FKmhi7AopQ9WQxTByHXHijs5bjAn6WmqP1xRujZxkWS4ttpwaGuzo&#10;o6HqVJ6tgu2pe/s+TIy/fW7WZbm7G/myHiv1POyXUxCR+vgv/nN/aQV5nuanM+kI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xGzXsIAAADcAAAADwAAAAAAAAAAAAAA&#10;AAChAgAAZHJzL2Rvd25yZXYueG1sUEsFBgAAAAAEAAQA+QAAAJADAAAAAA==&#10;" strokecolor="black [3040]" strokeweight="1pt"/>
                      <v:group id="Group 661" o:spid="_x0000_s1218" style="position:absolute;left:1841;top:2222;width:30925;height:17717" coordsize="30924,17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0XA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SQy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/RcCxgAAANwA&#10;AAAPAAAAAAAAAAAAAAAAAKoCAABkcnMvZG93bnJldi54bWxQSwUGAAAAAAQABAD6AAAAnQMAAAAA&#10;">
                        <v:group id="Group 662" o:spid="_x0000_s1219" style="position:absolute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S+Jdc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iQZw+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S+JdcQAAADcAAAA&#10;DwAAAAAAAAAAAAAAAACqAgAAZHJzL2Rvd25yZXYueG1sUEsFBgAAAAAEAAQA+gAAAJsDAAAAAA==&#10;">
                          <v:group id="Group 663" o:spid="_x0000_s1220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s7s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iSZwu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mMs7sQAAADcAAAA&#10;DwAAAAAAAAAAAAAAAACqAgAAZHJzL2Rvd25yZXYueG1sUEsFBgAAAAAEAAQA+gAAAJsDAAAAAA==&#10;">
                            <v:rect id="Rectangle 664" o:spid="_x0000_s1221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dVrscA&#10;AADcAAAADwAAAGRycy9kb3ducmV2LnhtbESPQUvDQBSE74L/YXlCL8VuWiRI7LYUpSUHEaztwdtr&#10;9plNm30bss82/ntXEHocZuYbZr4cfKvO1McmsIHpJANFXAXbcG1g97G+fwQVBdliG5gM/FCE5eL2&#10;Zo6FDRd+p/NWapUgHAs04ES6QutYOfIYJ6EjTt5X6D1Kkn2tbY+XBPetnmVZrj02nBYcdvTsqDpt&#10;v72Bz3KQ+jjdyOsJx/tx6Q7V28vBmNHdsHoCJTTINfzfLq2BPH+AvzPpCO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HVa7HAAAA3AAAAA8AAAAAAAAAAAAAAAAAmAIAAGRy&#10;cy9kb3ducmV2LnhtbFBLBQYAAAAABAAEAPUAAACMAwAAAAA=&#10;" filled="f" strokecolor="black [3213]" strokeweight="1pt"/>
                            <v:rect id="Rectangle 665" o:spid="_x0000_s1222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vwNccA&#10;AADcAAAADwAAAGRycy9kb3ducmV2LnhtbESPQUvDQBSE74L/YXlCL8VuWjBI7LYUpSUHEaztwdtr&#10;9plNm30bss82/ntXEHocZuYbZr4cfKvO1McmsIHpJANFXAXbcG1g97G+fwQVBdliG5gM/FCE5eL2&#10;Zo6FDRd+p/NWapUgHAs04ES6QutYOfIYJ6EjTt5X6D1Kkn2tbY+XBPetnmVZrj02nBYcdvTsqDpt&#10;v72Bz3KQ+jjdyOsJx/tx6Q7V28vBmNHdsHoCJTTINfzfLq2BPH+AvzPpCO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L8DXHAAAA3AAAAA8AAAAAAAAAAAAAAAAAmAIAAGRy&#10;cy9kb3ducmV2LnhtbFBLBQYAAAAABAAEAPUAAACMAwAAAAA=&#10;" filled="f" strokecolor="black [3213]" strokeweight="1pt"/>
                            <v:rect id="Rectangle 666" o:spid="_x0000_s1223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luQscA&#10;AADcAAAADwAAAGRycy9kb3ducmV2LnhtbESPzWrDMBCE74W+g9hCLyGR04MJTpRQWlp8KIXm55Db&#10;xtpYTqyVsbaJ+/ZVIdDjMDPfMIvV4Ft1oT42gQ1MJxko4irYhmsD283beAYqCrLFNjAZ+KEIq+X9&#10;3QILG678RZe11CpBOBZowIl0hdaxcuQxTkJHnLxj6D1Kkn2tbY/XBPetfsqyXHtsOC047OjFUXVe&#10;f3sD+3KQ+jR9l48zjnaj0h2qz9eDMY8Pw/MclNAg/+Fbu7QG8jyHvzPpCO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gZbkLHAAAA3AAAAA8AAAAAAAAAAAAAAAAAmAIAAGRy&#10;cy9kb3ducmV2LnhtbFBLBQYAAAAABAAEAPUAAACMAwAAAAA=&#10;" filled="f" strokecolor="black [3213]" strokeweight="1pt"/>
                          </v:group>
                          <v:group id="Group 667" o:spid="_x0000_s1224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gq7cUAAADcAAAADwAAAGRycy9kb3ducmV2LnhtbESPT2vCQBTE7wW/w/KE&#10;3uomlkaJriKi4kEK/gHx9sg+k2D2bciuSfz23UKhx2FmfsPMl72pREuNKy0riEcRCOLM6pJzBZfz&#10;9mMKwnlkjZVlUvAiB8vF4G2OqbYdH6k9+VwECLsUFRTe16mULivIoBvZmjh4d9sY9EE2udQNdgFu&#10;KjmOokQaLDksFFjTuqDscXoaBbsOu9VnvGkPj/v6dTt/fV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lYKu3FAAAA3AAA&#10;AA8AAAAAAAAAAAAAAAAAqgIAAGRycy9kb3ducmV2LnhtbFBLBQYAAAAABAAEAPoAAACcAwAAAAA=&#10;">
                            <v:rect id="Rectangle 668" o:spid="_x0000_s1225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pfq8MA&#10;AADcAAAADwAAAGRycy9kb3ducmV2LnhtbERPTWvCQBC9F/wPyxR6Ed3YQyjRVaTSkkMpqO3B25gd&#10;s9HsbMhONf337qHQ4+N9L1aDb9WV+tgENjCbZqCIq2Abrg187d8mL6CiIFtsA5OBX4qwWo4eFljY&#10;cOMtXXdSqxTCsUADTqQrtI6VI49xGjrixJ1C71ES7Gtte7ylcN/q5yzLtceGU4PDjl4dVZfdjzdw&#10;KAepz7N3+bjg+HtcumP1uTka8/Q4rOeghAb5F/+5S2sgz9PadCYdAb2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pfq8MAAADcAAAADwAAAAAAAAAAAAAAAACYAgAAZHJzL2Rv&#10;d25yZXYueG1sUEsFBgAAAAAEAAQA9QAAAIgDAAAAAA==&#10;" filled="f" strokecolor="black [3213]" strokeweight="1pt"/>
                            <v:rect id="Rectangle 669" o:spid="_x0000_s1226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b6MMcA&#10;AADcAAAADwAAAGRycy9kb3ducmV2LnhtbESPQUvDQBSE74L/YXlCL8Vu2kPQ2G0pSksOIljbg7fX&#10;7DObNvs2ZJ9t/PeuIPQ4zMw3zHw5+FadqY9NYAPTSQaKuAq24drA7mN9/wAqCrLFNjAZ+KEIy8Xt&#10;zRwLGy78Tuet1CpBOBZowIl0hdaxcuQxTkJHnLyv0HuUJPta2x4vCe5bPcuyXHtsOC047OjZUXXa&#10;fnsDn+Ug9XG6kdcTjvfj0h2qt5eDMaO7YfUESmiQa/i/XVoDef4If2fSEd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mG+jDHAAAA3AAAAA8AAAAAAAAAAAAAAAAAmAIAAGRy&#10;cy9kb3ducmV2LnhtbFBLBQYAAAAABAAEAPUAAACMAwAAAAA=&#10;" filled="f" strokecolor="black [3213]" strokeweight="1pt"/>
                            <v:rect id="Rectangle 670" o:spid="_x0000_s1227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XFcMMA&#10;AADcAAAADwAAAGRycy9kb3ducmV2LnhtbERPTWvCQBC9F/wPywhepG7swZbUVUSx5CAFbXvobcxO&#10;s6nZ2ZAdNf777kHo8fG+58veN+pCXawDG5hOMlDEZbA1VwY+P7aPL6CiIFtsApOBG0VYLgYPc8xt&#10;uPKeLgepVArhmKMBJ9LmWsfSkcc4CS1x4n5C51ES7CptO7ymcN/opyybaY81pwaHLa0dlafD2Rv4&#10;Lnqpfqdvsjvh+GtcuGP5vjkaMxr2q1dQQr38i+/uwhqYPaf56Uw6An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WXFcMMAAADcAAAADwAAAAAAAAAAAAAAAACYAgAAZHJzL2Rv&#10;d25yZXYueG1sUEsFBgAAAAAEAAQA9QAAAIgDAAAAAA==&#10;" filled="f" strokecolor="black [3213]" strokeweight="1pt"/>
                          </v:group>
                        </v:group>
                        <v:group id="Group 671" o:spid="_x0000_s1228" style="position:absolute;left:190;top:13144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CSB38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Ev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8JIHfxgAAANwA&#10;AAAPAAAAAAAAAAAAAAAAAKoCAABkcnMvZG93bnJldi54bWxQSwUGAAAAAAQABAD6AAAAnQMAAAAA&#10;">
                          <v:rect id="Rectangle 672" o:spid="_x0000_s1229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v+nMYA&#10;AADcAAAADwAAAGRycy9kb3ducmV2LnhtbESPQWvCQBSE70L/w/IKXkQ3etASXaW0VHIohdp68PbM&#10;PrPR7NuQfdX033cLhR6HmfmGWW1636grdbEObGA6yUARl8HWXBn4/HgZP4CKgmyxCUwGvinCZn03&#10;WGFuw43f6bqTSiUIxxwNOJE21zqWjjzGSWiJk3cKnUdJsqu07fCW4L7Rsyyba481pwWHLT05Ki+7&#10;L2/gUPRSnadbeb3gaD8q3LF8ez4aM7zvH5eghHr5D/+1C2tgvpjB75l0BP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v+nMYAAADcAAAADwAAAAAAAAAAAAAAAACYAgAAZHJz&#10;L2Rvd25yZXYueG1sUEsFBgAAAAAEAAQA9QAAAIsDAAAAAA==&#10;" filled="f" strokecolor="black [3213]" strokeweight="1pt"/>
                          <v:rect id="Rectangle 673" o:spid="_x0000_s1230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dbB8cA&#10;AADcAAAADwAAAGRycy9kb3ducmV2LnhtbESPQWvCQBSE70L/w/IKvYhurGBL6iqlpSUHEbT10Nsz&#10;+5pNzb4N2VeN/74rFDwOM/MNM1/2vlFH6mId2MBknIEiLoOtuTLw+fE2egQVBdliE5gMnCnCcnEz&#10;mGNuw4k3dNxKpRKEY44GnEibax1LRx7jOLTEyfsOnUdJsqu07fCU4L7R91k20x5rTgsOW3pxVB62&#10;v97AV9FL9TN5l9UBh7th4fbl+nVvzN1t//wESqiXa/i/XVgDs4cp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23WwfHAAAA3AAAAA8AAAAAAAAAAAAAAAAAmAIAAGRy&#10;cy9kb3ducmV2LnhtbFBLBQYAAAAABAAEAPUAAACMAwAAAAA=&#10;" filled="f" strokecolor="black [3213]" strokeweight="1pt"/>
                          <v:rect id="Rectangle 674" o:spid="_x0000_s1231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7Dc8cA&#10;AADcAAAADwAAAGRycy9kb3ducmV2LnhtbESPQWvCQBSE70L/w/IKvYhuLGJL6iqlpSUHEbT10Nsz&#10;+5pNzb4N2VeN/74rFDwOM/MNM1/2vlFH6mId2MBknIEiLoOtuTLw+fE2egQVBdliE5gMnCnCcnEz&#10;mGNuw4k3dNxKpRKEY44GnEibax1LRx7jOLTEyfsOnUdJsqu07fCU4L7R91k20x5rTgsOW3pxVB62&#10;v97AV9FL9TN5l9UBh7th4fbl+nVvzN1t//wESqiXa/i/XVgDs4cp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ew3PHAAAA3AAAAA8AAAAAAAAAAAAAAAAAmAIAAGRy&#10;cy9kb3ducmV2LnhtbFBLBQYAAAAABAAEAPUAAACMAwAAAAA=&#10;" filled="f" strokecolor="black [3213]" strokeweight="1pt"/>
                        </v:group>
                        <v:group id="Group 675" o:spid="_x0000_s1232" style="position:absolute;left:16637;top:3301;width:17526;height:11049;rotation:-90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DZ6tsMcAAADc&#10;AAAADwAAAAAAAAAAAAAAAACqAgAAZHJzL2Rvd25yZXYueG1sUEsFBgAAAAAEAAQA+gAAAJ4DAAAA&#10;AA==&#10;">
                          <v:group id="Group 676" o:spid="_x0000_s1233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80Zq8UAAADcAAAADwAAAGRycy9kb3ducmV2LnhtbESPT2vCQBTE7wW/w/KE&#10;3uomlkaJriKi4kEK/gHx9sg+k2D2bciuSfz23UKhx2FmfsPMl72pREuNKy0riEcRCOLM6pJzBZfz&#10;9mMKwnlkjZVlUvAiB8vF4G2OqbYdH6k9+VwECLsUFRTe16mULivIoBvZmjh4d9sY9EE2udQNdgFu&#10;KjmOokQaLDksFFjTuqDscXoaBbsOu9VnvGkPj/v6dTt/fV8PMSn1PuxXMxCeev8f/mvvtYJk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PNGavFAAAA3AAA&#10;AA8AAAAAAAAAAAAAAAAAqgIAAGRycy9kb3ducmV2LnhtbFBLBQYAAAAABAAEAPoAAACcAwAAAAA=&#10;">
                            <v:rect id="Rectangle 677" o:spid="_x0000_s1234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xdBMYA&#10;AADcAAAADwAAAGRycy9kb3ducmV2LnhtbESPQWvCQBSE74L/YXmFXkQ39qAlukqxtORQCtp68PbM&#10;PrPR7NuQfdX033cLhR6HmfmGWa5736grdbEObGA6yUARl8HWXBn4/HgZP4KKgmyxCUwGvinCejUc&#10;LDG34cZbuu6kUgnCMUcDTqTNtY6lI49xElri5J1C51GS7CptO7wluG/0Q5bNtMea04LDljaOysvu&#10;yxs4FL1U5+mrvF1wtB8V7li+Px+Nub/rnxaghHr5D/+1C2tgNp/D75l0BP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oxdBMYAAADcAAAADwAAAAAAAAAAAAAAAACYAgAAZHJz&#10;L2Rvd25yZXYueG1sUEsFBgAAAAAEAAQA9QAAAIsDAAAAAA==&#10;" filled="f" strokecolor="black [3213]" strokeweight="1pt"/>
                            <v:rect id="Rectangle 678" o:spid="_x0000_s1235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PJdsMA&#10;AADcAAAADwAAAGRycy9kb3ducmV2LnhtbERPTWvCQBC9F/wPywhepG7swZbUVUSx5CAFbXvobcxO&#10;s6nZ2ZAdNf777kHo8fG+58veN+pCXawDG5hOMlDEZbA1VwY+P7aPL6CiIFtsApOBG0VYLgYPc8xt&#10;uPKeLgepVArhmKMBJ9LmWsfSkcc4CS1x4n5C51ES7CptO7ymcN/opyybaY81pwaHLa0dlafD2Rv4&#10;Lnqpfqdvsjvh+GtcuGP5vjkaMxr2q1dQQr38i+/uwhqYPae16Uw6An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xPJdsMAAADcAAAADwAAAAAAAAAAAAAAAACYAgAAZHJzL2Rv&#10;d25yZXYueG1sUEsFBgAAAAAEAAQA9QAAAIgDAAAAAA==&#10;" filled="f" strokecolor="black [3213]" strokeweight="1pt"/>
                            <v:rect id="Rectangle 679" o:spid="_x0000_s1236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9s7ccA&#10;AADcAAAADwAAAGRycy9kb3ducmV2LnhtbESPQWvCQBSE70L/w/IKvYhu7EHb1FVKS0sOImjrobdn&#10;9jWbmn0bsq8a/323IHgcZuYbZr7sfaOO1MU6sIHJOANFXAZbc2Xg8+Nt9AAqCrLFJjAZOFOE5eJm&#10;MMfchhNv6LiVSiUIxxwNOJE21zqWjjzGcWiJk/cdOo+SZFdp2+EpwX2j77Nsqj3WnBYctvTiqDxs&#10;f72Br6KX6mfyLqsDDnfDwu3L9evemLvb/vkJlFAv1/ClXVgD09kj/J9JR0A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xfbO3HAAAA3AAAAA8AAAAAAAAAAAAAAAAAmAIAAGRy&#10;cy9kb3ducmV2LnhtbFBLBQYAAAAABAAEAPUAAACMAwAAAAA=&#10;" filled="f" strokecolor="black [3213]" strokeweight="1pt"/>
                          </v:group>
                          <v:group id="Group 680" o:spid="_x0000_s1237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r1UY8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chfn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a9VGPCAAAA3AAAAA8A&#10;AAAAAAAAAAAAAAAAqgIAAGRycy9kb3ducmV2LnhtbFBLBQYAAAAABAAEAPoAAACZAwAAAAA=&#10;">
                            <v:rect id="Rectangle 681" o:spid="_x0000_s1238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wQzMYA&#10;AADcAAAADwAAAGRycy9kb3ducmV2LnhtbESPQWvCQBSE70L/w/IKvUjdxINI6iqlpSWHUlDbQ2/P&#10;7Gs2Nfs2ZJ+a/ntXEDwOM/MNs1gNvlVH6mMT2EA+yUARV8E2XBv42r49zkFFQbbYBiYD/xRhtbwb&#10;LbCw4cRrOm6kVgnCsUADTqQrtI6VI49xEjri5P2G3qMk2dfa9nhKcN/qaZbNtMeG04LDjl4cVfvN&#10;wRv4KQep//J3+djj+Htcul31+boz5uF+eH4CJTTILXxtl9bAbJ7D5Uw6Anp5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/wQzMYAAADcAAAADwAAAAAAAAAAAAAAAACYAgAAZHJz&#10;L2Rvd25yZXYueG1sUEsFBgAAAAAEAAQA9QAAAIsDAAAAAA==&#10;" filled="f" strokecolor="black [3213]" strokeweight="1pt"/>
                            <v:rect id="Rectangle 682" o:spid="_x0000_s1239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6Ou8YA&#10;AADcAAAADwAAAGRycy9kb3ducmV2LnhtbESPT2vCQBTE74V+h+UVehHd6EEkukppqeRQCvXPwdsz&#10;+8xGs29D9qnpt+8WCj0OM/MbZrHqfaNu1MU6sIHxKANFXAZbc2Vgt30fzkBFQbbYBCYD3xRhtXx8&#10;WGBuw52/6LaRSiUIxxwNOJE21zqWjjzGUWiJk3cKnUdJsqu07fCe4L7Rkyybao81pwWHLb06Ki+b&#10;qzdwKHqpzuO1fFxwsB8U7lh+vh2NeX7qX+aghHr5D/+1C2tgOpvA75l0BP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y6Ou8YAAADcAAAADwAAAAAAAAAAAAAAAACYAgAAZHJz&#10;L2Rvd25yZXYueG1sUEsFBgAAAAAEAAQA9QAAAIsDAAAAAA==&#10;" filled="f" strokecolor="black [3213]" strokeweight="1pt"/>
                            <v:rect id="Rectangle 683" o:spid="_x0000_s1240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IrIMYA&#10;AADcAAAADwAAAGRycy9kb3ducmV2LnhtbESPQWvCQBSE70L/w/IKvYhurCCSukppaclBCtr24O2Z&#10;fc2mZt+G7FPjv+8KQo/DzHzDLFa9b9SJulgHNjAZZ6CIy2Brrgx8fb6N5qCiIFtsApOBC0VYLe8G&#10;C8xtOPOGTlupVIJwzNGAE2lzrWPpyGMch5Y4eT+h8yhJdpW2HZ4T3Df6Mctm2mPNacFhSy+OysP2&#10;6A3sil6q38m7rA84/B4Wbl9+vO6Nebjvn59ACfXyH761C2tgNp/C9Uw6An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GIrIMYAAADcAAAADwAAAAAAAAAAAAAAAACYAgAAZHJz&#10;L2Rvd25yZXYueG1sUEsFBgAAAAAEAAQA9QAAAIsDAAAAAA==&#10;" filled="f" strokecolor="black [3213]" strokeweight="1pt"/>
                          </v:group>
                        </v:group>
                      </v:group>
                      <v:line id="Straight Connector 684" o:spid="_x0000_s1241" style="position:absolute;flip:y;visibility:visible;mso-wrap-style:square" from="2032,22002" to="34925,22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gEQ8UAAADcAAAADwAAAGRycy9kb3ducmV2LnhtbESPS4vCMBSF94L/IVxhNjKmDlI61Sgi&#10;CMPALHyAurs017ba3JQm2s6/N4Lg8nAeH2e26Ewl7tS40rKC8SgCQZxZXXKuYL9bfyYgnEfWWFkm&#10;Bf/kYDHv92aYatvyhu5bn4swwi5FBYX3dSqlywoy6Ea2Jg7e2TYGfZBNLnWDbRg3lfyKolgaLDkQ&#10;CqxpVVB23d5MgFxW+envQtnh+1D/tvF42B6PN6U+Bt1yCsJT59/hV/tHK4iTCTzPhCMg5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NgEQ8UAAADcAAAADwAAAAAAAAAA&#10;AAAAAAChAgAAZHJzL2Rvd25yZXYueG1sUEsFBgAAAAAEAAQA+QAAAJMDAAAAAA==&#10;" strokeweight="1pt"/>
                    </v:group>
                  </v:group>
                  <v:line id="Straight Connector 685" o:spid="_x0000_s1242" style="position:absolute;visibility:visible;mso-wrap-style:square" from="34925,3263" to="36861,3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Sy9cUAAADcAAAADwAAAGRycy9kb3ducmV2LnhtbESP0WoCMRRE3wv+Q7iCbzWrqMjWKEVa&#10;qA8Lru0H3G5uN2k3N+sm1fXvjSD4OMzMGWa16V0jTtQF61nBZJyBIK68tlwr+Pp8f16CCBFZY+OZ&#10;FFwowGY9eFphrv2ZSzodYi0ShEOOCkyMbS5lqAw5DGPfEifvx3cOY5JdLXWH5wR3jZxm2UI6tJwW&#10;DLa0NVT9Hf6dgt/91L/1YWd2x9l3sbVZaYuiVGo07F9fQETq4yN8b39oBYvlHG5n0hGQ6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7Sy9cUAAADcAAAADwAAAAAAAAAA&#10;AAAAAAChAgAAZHJzL2Rvd25yZXYueG1sUEsFBgAAAAAEAAQA+QAAAJMDAAAAAA==&#10;" strokecolor="black [3040]" strokeweight="1pt"/>
                </v:group>
                <v:shape id="Text Box 37" o:spid="_x0000_s1243" type="#_x0000_t202" style="position:absolute;left:27355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KwH8IA&#10;AADcAAAADwAAAGRycy9kb3ducmV2LnhtbESPzarCMBSE94LvEI7gTlMFa61GEUG4m6v4A24PzbEt&#10;NielybX17W8EweUwM98wq01nKvGkxpWWFUzGEQjizOqScwXXy36UgHAeWWNlmRS8yMFm3e+tMNW2&#10;5RM9zz4XAcIuRQWF93UqpcsKMujGtiYO3t02Bn2QTS51g22Am0pOoyiWBksOCwXWtCsoe5z/jIKZ&#10;/Z23XRYdH/Pr/nao74tXgl6p4aDbLkF46vw3/Gn/aAVxEsP7TDgC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ArAf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</w:p>
                    </w:txbxContent>
                  </v:textbox>
                </v:shape>
                <v:shape id="_x0000_s1244" type="#_x0000_t202" style="position:absolute;left:788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4VhMQA&#10;AADcAAAADwAAAGRycy9kb3ducmV2LnhtbESPQWuDQBSE74X8h+UFcmvWFKLGuEooBHppS9NArw/3&#10;RUX3rbjbqP++Wyj0OMzMN0xezqYXdxpda1nBbhuBIK6sbrlWcP08P6YgnEfW2FsmBQs5KIvVQ46Z&#10;thN/0P3iaxEg7DJU0Hg/ZFK6qiGDbmsH4uDd7GjQBznWUo84Bbjp5VMUxdJgy2GhwYGeG6q6y7dR&#10;sLevyTRX0XuXXM9fb8PtsKToldqs59MRhKfZ/4f/2i9aQZwm8HsmHAFZ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OFYT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_x0000_s1245" type="#_x0000_t202" style="position:absolute;left:13944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GB9r4A&#10;AADcAAAADwAAAGRycy9kb3ducmV2LnhtbERPSwrCMBDdC94hjOBOUwW1VqOIILhR8QNuh2Zsi82k&#10;NNHW25uF4PLx/st1a0rxptoVlhWMhhEI4tTqgjMFt+tuEINwHlljaZkUfMjBetXtLDHRtuEzvS8+&#10;EyGEXYIKcu+rREqX5mTQDW1FHLiHrQ36AOtM6hqbEG5KOY6iqTRYcGjIsaJtTunz8jIKJvYwa9o0&#10;Oj1nt939WD3mnxi9Uv1eu1mA8NT6v/jn3msF0zisDWfCEZCr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vRgfa+AAAA3AAAAA8AAAAAAAAAAAAAAAAAmAIAAGRycy9kb3ducmV2&#10;LnhtbFBLBQYAAAAABAAEAPUAAACD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</w:t>
                        </w:r>
                      </w:p>
                    </w:txbxContent>
                  </v:textbox>
                </v:shape>
                <v:shape id="_x0000_s1246" type="#_x0000_t202" style="position:absolute;left:20650;top:11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0kbcMA&#10;AADcAAAADwAAAGRycy9kb3ducmV2LnhtbESPQYvCMBSE7wv+h/AEb2uqoNbaKCIIXlxZFbw+mmdb&#10;2ryUJtr6782CsMdhZr5h0k1vavGk1pWWFUzGEQjizOqScwXXy/47BuE8ssbaMil4kYPNevCVYqJt&#10;x7/0PPtcBAi7BBUU3jeJlC4ryKAb24Y4eHfbGvRBtrnULXYBbmo5jaK5NFhyWCiwoV1BWXV+GAUz&#10;e1x0fRadqsV1f/tp7stXjF6p0bDfrkB46v1/+NM+aAXzeAl/Z8IRkO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0kbc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shape>
                <v:shape id="_x0000_s1247" type="#_x0000_t202" style="position:absolute;left:1371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4bLb0A&#10;AADcAAAADwAAAGRycy9kb3ducmV2LnhtbERPSwrCMBDdC94hjOBOUwV/1SgiCG5UrILboRnbYjMp&#10;TbT19mYhuHy8/2rTmlK8qXaFZQWjYQSCOLW64EzB7bofzEE4j6yxtEwKPuRgs+52Vhhr2/CF3onP&#10;RAhhF6OC3PsqltKlORl0Q1sRB+5ha4M+wDqTusYmhJtSjqNoKg0WHBpyrGiXU/pMXkbBxB5nTZtG&#10;5+fstr+fqsfiM0evVL/XbpcgPLX+L/65D1rBdBHmhzPhCMj1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H4bLb0AAADcAAAADwAAAAAAAAAAAAAAAACYAgAAZHJzL2Rvd25yZXYu&#10;eG1sUEsFBgAAAAAEAAQA9QAAAII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_x0000_s1248" type="#_x0000_t202" style="position:absolute;left:1257;top:1295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K+tsAA&#10;AADcAAAADwAAAGRycy9kb3ducmV2LnhtbESPSwvCMBCE74L/IazgTVMFX9UoIgheVHyA16VZ22Kz&#10;KU209d8bQfA4zMw3zGLVmEK8qHK5ZQWDfgSCOLE651TB9bLtTUE4j6yxsEwK3uRgtWy3FhhrW/OJ&#10;XmefigBhF6OCzPsyltIlGRl0fVsSB+9uK4M+yCqVusI6wE0hh1E0lgZzDgsZlrTJKHmcn0bByO4n&#10;dZNEx8fkur0dyvvsPUWvVLfTrOcgPDX+H/61d1rBeDaA75lwBOTy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zK+ts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_x0000_s1249" type="#_x0000_t202" style="position:absolute;left:7772;top:670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AgwcAA&#10;AADcAAAADwAAAGRycy9kb3ducmV2LnhtbESPSwvCMBCE74L/IazgTVMFX9UoIgheVHyA16VZ22Kz&#10;KU209d8bQfA4zMw3zGLVmEK8qHK5ZQWDfgSCOLE651TB9bLtTUE4j6yxsEwK3uRgtWy3FhhrW/OJ&#10;XmefigBhF6OCzPsyltIlGRl0fVsSB+9uK4M+yCqVusI6wE0hh1E0lgZzDgsZlrTJKHmcn0bByO4n&#10;dZNEx8fkur0dyvvsPUWvVLfTrOcgPDX+H/61d1rBeDaE75lwBOTy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+Agwc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shape>
                <v:shape id="Text Box 37" o:spid="_x0000_s1250" type="#_x0000_t202" style="position:absolute;left:167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yFWsMA&#10;AADcAAAADwAAAGRycy9kb3ducmV2LnhtbESPzarCMBSE94LvEI7gTlMVrVajiCC4uVf8AbeH5tgW&#10;m5PSRFvf/ka44HKYmW+Y1aY1pXhR7QrLCkbDCARxanXBmYLrZT+Yg3AeWWNpmRS8ycFm3e2sMNG2&#10;4RO9zj4TAcIuQQW591UipUtzMuiGtiIO3t3WBn2QdSZ1jU2Am1KOo2gmDRYcFnKsaJdT+jg/jYKp&#10;/YmbNo2Oj/i6v/1W98V7jl6pfq/dLkF4av03/N8+aAWzxQQ+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KyFWs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_x0000_s1251" type="#_x0000_t202" style="position:absolute;left:7581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UdLsMA&#10;AADcAAAADwAAAGRycy9kb3ducmV2LnhtbESPzarCMBSE94LvEI7gTlNFrVajiCC4uVf8AbeH5tgW&#10;m5PSRFvf/ka44HKYmW+Y1aY1pXhR7QrLCkbDCARxanXBmYLrZT+Yg3AeWWNpmRS8ycFm3e2sMNG2&#10;4RO9zj4TAcIuQQW591UipUtzMuiGtiIO3t3WBn2QdSZ1jU2Am1KOo2gmDRYcFnKsaJdT+jg/jYKp&#10;/YmbNo2Oj/i6v/1W98V7jl6pfq/dLkF4av03/N8+aAWzxQQ+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0UdLs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</w:t>
                        </w:r>
                      </w:p>
                    </w:txbxContent>
                  </v:textbox>
                </v:shape>
                <v:shape id="_x0000_s1252" type="#_x0000_t202" style="position:absolute;left:13944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m4tcAA&#10;AADcAAAADwAAAGRycy9kb3ducmV2LnhtbESPSwvCMBCE74L/IazgTVMFX9UoIgheVHyA16VZ22Kz&#10;KU209d8bQfA4zMw3zGLVmEK8qHK5ZQWDfgSCOLE651TB9bLtTUE4j6yxsEwK3uRgtWy3FhhrW/OJ&#10;XmefigBhF6OCzPsyltIlGRl0fVsSB+9uK4M+yCqVusI6wE0hh1E0lgZzDgsZlrTJKHmcn0bByO4n&#10;dZNEx8fkur0dyvvsPUWvVLfTrOcgPDX+H/61d1rBeDaC75lwBOTy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Am4tc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</w:p>
                    </w:txbxContent>
                  </v:textbox>
                </v:shape>
                <v:shape id="_x0000_s1253" type="#_x0000_t202" style="position:absolute;left:20612;top:6438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smwsQA&#10;AADcAAAADwAAAGRycy9kb3ducmV2LnhtbESPS2vDMBCE74X+B7GF3Bq5hTiJY8WUgiGXtDQJ5LpY&#10;6wexVsZS/Pj3UaHQ4zAz3zBpNplWDNS7xrKCt2UEgriwuuFKweWcv25AOI+ssbVMCmZykO2fn1JM&#10;tB35h4aTr0SAsEtQQe19l0jpipoMuqXtiINX2t6gD7KvpO5xDHDTyvcoiqXBhsNCjR191lTcTnej&#10;YGWP63Eqou/b+pJfv7pyO2/QK7V4mT52IDxN/j/81z5oBfE2ht8z4QjI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bJsL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shape>
                <v:shape id="_x0000_s1254" type="#_x0000_t202" style="position:absolute;left:7467;top:18783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eDWcUA&#10;AADcAAAADwAAAGRycy9kb3ducmV2LnhtbESPzWrDMBCE74W+g9hCbo3cQmLHsWJKwZBLWpoYcl2s&#10;9Q+xVsZSYufto0Khx2FmvmGyfDa9uNHoOssK3pYRCOLK6o4bBeWpeE1AOI+ssbdMCu7kIN89P2WY&#10;ajvxD92OvhEBwi5FBa33Qyqlq1oy6JZ2IA5ebUeDPsixkXrEKcBNL9+jaC0NdhwWWhzos6Xqcrwa&#10;BSt7iKe5ir4vcVmcv4Z6c0/QK7V4mT+2IDzN/j/8195rBetNDL9nwhGQu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l4NZxQAAANwAAAAPAAAAAAAAAAAAAAAAAJgCAABkcnMv&#10;ZG93bnJldi54bWxQSwUGAAAAAAQABAD1AAAAigMAAAAA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</w:t>
                        </w:r>
                      </w:p>
                    </w:txbxContent>
                  </v:textbox>
                </v:shape>
                <v:shape id="_x0000_s1255" type="#_x0000_t202" style="position:absolute;left:13944;top:12534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gXK70A&#10;AADcAAAADwAAAGRycy9kb3ducmV2LnhtbERPSwrCMBDdC94hjOBOUwV/1SgiCG5UrILboRnbYjMp&#10;TbT19mYhuHy8/2rTmlK8qXaFZQWjYQSCOLW64EzB7bofzEE4j6yxtEwKPuRgs+52Vhhr2/CF3onP&#10;RAhhF6OC3PsqltKlORl0Q1sRB+5ha4M+wDqTusYmhJtSjqNoKg0WHBpyrGiXU/pMXkbBxB5nTZtG&#10;5+fstr+fqsfiM0evVL/XbpcgPLX+L/65D1rBdBHWhjPhCMj1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ggXK70AAADcAAAADwAAAAAAAAAAAAAAAACYAgAAZHJzL2Rvd25yZXYu&#10;eG1sUEsFBgAAAAAEAAQA9QAAAII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</w:t>
                        </w:r>
                      </w:p>
                    </w:txbxContent>
                  </v:textbox>
                </v:shape>
                <v:shape id="_x0000_s1256" type="#_x0000_t202" style="position:absolute;left:27355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SysMQA&#10;AADcAAAADwAAAGRycy9kb3ducmV2LnhtbESPQWvCQBSE70L/w/IK3nTTgtFEN6EUhF5qMQpeH9ln&#10;Esy+DdmtSf59Vyh4HGbmG2aXj6YVd+pdY1nB2zICQVxa3XCl4HzaLzYgnEfW2FomBRM5yLOX2Q5T&#10;bQc+0r3wlQgQdikqqL3vUildWZNBt7QdcfCutjfog+wrqXscAty08j2KYmmw4bBQY0efNZW34tco&#10;WNnv9TCW0c9tfd5fDt01mTbolZq/jh9bEJ5G/wz/t7+0gjhJ4HEmHAGZ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EsrD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Q</w:t>
                        </w:r>
                      </w:p>
                    </w:txbxContent>
                  </v:textbox>
                </v:shape>
                <v:shape id="_x0000_s1257" type="#_x0000_t202" style="position:absolute;left:20574;top:12839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WBN8EA&#10;AADcAAAADwAAAGRycy9kb3ducmV2LnhtbERPz2vCMBS+C/4P4QneNFFwrdVYRCjsso11wq6P5tkW&#10;m5fSZLb+98thsOPH9/uYT7YTDxp861jDZq1AEFfOtFxruH4VqxSED8gGO8ek4Uke8tN8dsTMuJE/&#10;6VGGWsQQ9hlqaELoMyl91ZBFv3Y9ceRubrAYIhxqaQYcY7jt5FapF2mx5djQYE+Xhqp7+WM17Nxb&#10;Mk6V+rgn1+L7vb/tnykGrZeL6XwAEWgK/+I/96vRkKg4P56JR0Ce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6VgTfBAAAA3AAAAA8AAAAAAAAAAAAAAAAAmAIAAGRycy9kb3du&#10;cmV2LnhtbFBLBQYAAAAABAAEAPUAAACG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</w:t>
                        </w:r>
                      </w:p>
                    </w:txbxContent>
                  </v:textbox>
                </v:shape>
                <v:shape id="_x0000_s1258" type="#_x0000_t202" style="position:absolute;left:27355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kkrMQA&#10;AADcAAAADwAAAGRycy9kb3ducmV2LnhtbESPQWvCQBSE7wX/w/KE3upuBJsYXUWEgJe21AZ6fWSf&#10;STD7NmRXE/99t1DocZiZb5jtfrKduNPgW8cakoUCQVw503KtofwqXjIQPiAb7ByThgd52O9mT1vM&#10;jRv5k+7nUIsIYZ+jhiaEPpfSVw1Z9AvXE0fv4gaLIcqhlmbAMcJtJ5dKvUqLLceFBns6NlRdzzer&#10;YeXe0nGq1Mc1LYvv9/6yfmQYtH6eT4cNiEBT+A//tU9GQ6oS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ZJKz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</w:t>
                        </w:r>
                      </w:p>
                    </w:txbxContent>
                  </v:textbox>
                </v:shape>
                <v:shape id="_x0000_s1259" type="#_x0000_t202" style="position:absolute;left:13944;top:19011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u628MA&#10;AADcAAAADwAAAGRycy9kb3ducmV2LnhtbESPQYvCMBSE78L+h/AEb5oorHW7RlkEYS+uWAWvj+bZ&#10;FpuX0kRb//1GEDwOM/MNs1z3thZ3an3lWMN0okAQ585UXGg4HbfjBQgfkA3WjknDgzysVx+DJabG&#10;dXygexYKESHsU9RQhtCkUvq8JIt+4hri6F1cazFE2RbStNhFuK3lTKm5tFhxXCixoU1J+TW7WQ2f&#10;bpd0fa721+S0Pf81l6/HAoPWo2H/8w0iUB/e4Vf712hI1AyeZ+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u628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</w:p>
                    </w:txbxContent>
                  </v:textbox>
                </v:shape>
                <v:shape id="_x0000_s1260" type="#_x0000_t202" style="position:absolute;left:20650;top:19011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cfQMMA&#10;AADcAAAADwAAAGRycy9kb3ducmV2LnhtbESPT4vCMBTE78J+h/AW9qaJu2jdapRFELyo+Af2+mie&#10;bbF5KU209dsbQfA4zMxvmNmis5W4UeNLxxqGAwWCOHOm5FzD6bjqT0D4gGywckwa7uRhMf/ozTA1&#10;ruU93Q4hFxHCPkUNRQh1KqXPCrLoB64mjt7ZNRZDlE0uTYNthNtKfis1lhZLjgsF1rQsKLscrlbD&#10;yG2StsvU7pKcVv/b+vx7n2DQ+uuz+5uCCNSFd/jVXhsNifqB55l4BO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kcfQM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shape>
                <v:shape id="_x0000_s1261" type="#_x0000_t202" style="position:absolute;left:27355;top:19088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6HNMMA&#10;AADcAAAADwAAAGRycy9kb3ducmV2LnhtbESPT4vCMBTE78J+h/AW9qaJy2rdapRFELyo+Af2+mie&#10;bbF5KU209dsbQfA4zMxvmNmis5W4UeNLxxqGAwWCOHOm5FzD6bjqT0D4gGywckwa7uRhMf/ozTA1&#10;ruU93Q4hFxHCPkUNRQh1KqXPCrLoB64mjt7ZNRZDlE0uTYNthNtKfis1lhZLjgsF1rQsKLscrlbD&#10;yG2StsvU7pKcVv/b+vx7n2DQ+uuz+5uCCNSFd/jVXhsNifqB55l4BO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a6HNM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_x0000_s1262" type="#_x0000_t202" style="position:absolute;left:33909;top:6477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Iir8QA&#10;AADcAAAADwAAAGRycy9kb3ducmV2LnhtbESPQWvCQBSE7wX/w/IEb3XXgk2MriKFQC9aagO9PrLP&#10;JJh9G7LbJP57t1DocZiZb5jdYbKtGKj3jWMNq6UCQVw603ClofjKn1MQPiAbbB2Thjt5OOxnTzvM&#10;jBv5k4ZLqESEsM9QQx1Cl0npy5os+qXriKN3db3FEGVfSdPjGOG2lS9KvUqLDceFGjt6q6m8XX6s&#10;hrU7JeNUqo9bUuTf5+66uacYtF7Mp+MWRKAp/If/2u9GQ6LW8HsmHgG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iIq/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</w:t>
                        </w:r>
                      </w:p>
                    </w:txbxContent>
                  </v:textbox>
                </v:shape>
                <v:shape id="_x0000_s1263" type="#_x0000_t202" style="position:absolute;left:33909;top:12725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C82MMA&#10;AADcAAAADwAAAGRycy9kb3ducmV2LnhtbESPQYvCMBSE78L+h/CEvWmisNbtGmURhL2oWAWvj+bZ&#10;FpuX0mRt/fdGEDwOM/MNs1j1thY3an3lWMNkrEAQ585UXGg4HTejOQgfkA3WjknDnTyslh+DBabG&#10;dXygWxYKESHsU9RQhtCkUvq8JIt+7Bri6F1cazFE2RbStNhFuK3lVKmZtFhxXCixoXVJ+TX7txq+&#10;3Dbp+lztr8lpc941l+/7HIPWn8P+9wdEoD68w6/2n9GQqBk8z8Qj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jC82M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U</w:t>
                        </w:r>
                      </w:p>
                    </w:txbxContent>
                  </v:textbox>
                </v:shape>
                <v:shape id="_x0000_s1264" type="#_x0000_t202" style="position:absolute;left:33909;top:19050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wZQ8QA&#10;AADcAAAADwAAAGRycy9kb3ducmV2LnhtbESPQWvCQBSE7wX/w/KE3uquBZsYXUWEgJe2VANeH9ln&#10;Esy+DdltEv99t1DocZiZb5jtfrKtGKj3jWMNy4UCQVw603ClobjkLykIH5ANto5Jw4M87Hezpy1m&#10;xo38RcM5VCJC2GeooQ6hy6T0ZU0W/cJ1xNG7ud5iiLKvpOlxjHDbylel3qTFhuNCjR0dayrv52+r&#10;YeXek3Eq1ec9KfLrR3dbP1IMWj/Pp8MGRKAp/If/2iejIVEJ/J6JR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8GUP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C383E" w:rsidRPr="004C383E">
        <w:rPr>
          <w:noProof/>
          <w:sz w:val="24"/>
          <w:lang w:eastAsia="en-AU"/>
        </w:rPr>
        <mc:AlternateContent>
          <mc:Choice Requires="wpg">
            <w:drawing>
              <wp:anchor distT="0" distB="0" distL="114300" distR="114300" simplePos="0" relativeHeight="251709440" behindDoc="1" locked="0" layoutInCell="1" allowOverlap="1" wp14:anchorId="64F17D2A" wp14:editId="1F5BAC38">
                <wp:simplePos x="0" y="0"/>
                <wp:positionH relativeFrom="column">
                  <wp:posOffset>3242310</wp:posOffset>
                </wp:positionH>
                <wp:positionV relativeFrom="paragraph">
                  <wp:posOffset>78105</wp:posOffset>
                </wp:positionV>
                <wp:extent cx="3828415" cy="2066925"/>
                <wp:effectExtent l="0" t="0" r="635" b="9525"/>
                <wp:wrapNone/>
                <wp:docPr id="596" name="Group 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8415" cy="2066925"/>
                          <a:chOff x="0" y="-24478"/>
                          <a:chExt cx="4175015" cy="2241898"/>
                        </a:xfrm>
                      </wpg:grpSpPr>
                      <wpg:grpSp>
                        <wpg:cNvPr id="597" name="Group 597"/>
                        <wpg:cNvGrpSpPr/>
                        <wpg:grpSpPr>
                          <a:xfrm>
                            <a:off x="0" y="-24478"/>
                            <a:ext cx="4175015" cy="2239993"/>
                            <a:chOff x="-212725" y="11082"/>
                            <a:chExt cx="4175015" cy="2239994"/>
                          </a:xfrm>
                        </wpg:grpSpPr>
                        <wpg:grpSp>
                          <wpg:cNvPr id="598" name="Group 598"/>
                          <wpg:cNvGrpSpPr/>
                          <wpg:grpSpPr>
                            <a:xfrm>
                              <a:off x="-212725" y="11082"/>
                              <a:ext cx="4175015" cy="2239994"/>
                              <a:chOff x="-212725" y="11082"/>
                              <a:chExt cx="4175015" cy="2239994"/>
                            </a:xfrm>
                          </wpg:grpSpPr>
                          <wps:wsp>
                            <wps:cNvPr id="59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71740" y="11082"/>
                                <a:ext cx="59055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9241B" w:rsidRPr="00F338EA" w:rsidRDefault="0019241B" w:rsidP="004C383E"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 w:rsidRPr="00F338EA">
                                    <w:rPr>
                                      <w:sz w:val="30"/>
                                      <w:szCs w:val="30"/>
                                    </w:rPr>
                                    <w:t>EXIT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600" name="Group 600"/>
                            <wpg:cNvGrpSpPr/>
                            <wpg:grpSpPr>
                              <a:xfrm>
                                <a:off x="-212725" y="50800"/>
                                <a:ext cx="4010025" cy="2200276"/>
                                <a:chOff x="-212725" y="0"/>
                                <a:chExt cx="4010025" cy="22002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1" name="Picture 601" descr="Mouse_brow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212725" y="2028825"/>
                                  <a:ext cx="4572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02" name="Straight Connector 602"/>
                              <wps:cNvCnPr/>
                              <wps:spPr>
                                <a:xfrm flipH="1" flipV="1">
                                  <a:off x="0" y="0"/>
                                  <a:ext cx="6350" cy="19939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03" name="Straight Connector 603"/>
                              <wps:cNvCnPr/>
                              <wps:spPr>
                                <a:xfrm flipV="1">
                                  <a:off x="3492500" y="275590"/>
                                  <a:ext cx="0" cy="192278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604" name="Group 604"/>
                              <wpg:cNvGrpSpPr/>
                              <wpg:grpSpPr>
                                <a:xfrm>
                                  <a:off x="184150" y="222250"/>
                                  <a:ext cx="3092450" cy="1771650"/>
                                  <a:chOff x="0" y="0"/>
                                  <a:chExt cx="3092450" cy="1771650"/>
                                </a:xfrm>
                              </wpg:grpSpPr>
                              <wpg:grpSp>
                                <wpg:cNvPr id="605" name="Group 605"/>
                                <wpg:cNvGrpSpPr/>
                                <wpg:grpSpPr>
                                  <a:xfrm>
                                    <a:off x="0" y="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606" name="Group 606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07" name="Rectangle 607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08" name="Rectangle 608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09" name="Rectangle 609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10" name="Group 610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11" name="Rectangle 611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12" name="Rectangle 612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13" name="Rectangle 613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614" name="Group 614"/>
                                <wpg:cNvGrpSpPr/>
                                <wpg:grpSpPr>
                                  <a:xfrm>
                                    <a:off x="19050" y="131445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615" name="Rectangle 615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16" name="Rectangle 616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17" name="Rectangle 617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618" name="Group 618"/>
                                <wpg:cNvGrpSpPr/>
                                <wpg:grpSpPr>
                                  <a:xfrm rot="16200000">
                                    <a:off x="1663700" y="33020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619" name="Group 619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20" name="Rectangle 620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21" name="Rectangle 621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22" name="Rectangle 622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23" name="Group 623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624" name="Rectangle 624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25" name="Rectangle 625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26" name="Rectangle 626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627" name="Straight Connector 627"/>
                              <wps:cNvCnPr/>
                              <wps:spPr>
                                <a:xfrm flipV="1">
                                  <a:off x="203200" y="2200274"/>
                                  <a:ext cx="32893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28" name="Straight Connector 628"/>
                              <wps:cNvCnPr/>
                              <wps:spPr>
                                <a:xfrm>
                                  <a:off x="0" y="0"/>
                                  <a:ext cx="379730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629" name="Straight Connector 629"/>
                          <wps:cNvCnPr/>
                          <wps:spPr>
                            <a:xfrm>
                              <a:off x="3492500" y="326389"/>
                              <a:ext cx="19367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30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8867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14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4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5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" y="12954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7240" y="67056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5819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1210" y="6438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46760" y="18783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2534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57400" y="128397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90881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9050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96" o:spid="_x0000_s1265" style="position:absolute;left:0;text-align:left;margin-left:255.3pt;margin-top:6.15pt;width:301.45pt;height:162.75pt;z-index:-251607040;mso-width-relative:margin;mso-height-relative:margin" coordorigin=",-244" coordsize="41750,22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">
                <v:group id="Group 597" o:spid="_x0000_s1266" style="position:absolute;top:-244;width:41750;height:22399" coordorigin="-2127,110" coordsize="41750,223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6g7ts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oWr0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3qDu2xgAAANwA&#10;AAAPAAAAAAAAAAAAAAAAAKoCAABkcnMvZG93bnJldi54bWxQSwUGAAAAAAQABAD6AAAAnQMAAAAA&#10;">
                  <v:group id="Group 598" o:spid="_x0000_s1267" style="position:absolute;left:-2127;top:110;width:41749;height:22400" coordorigin="-2127,110" coordsize="41750,223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evxM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S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N6/EwwAAANwAAAAP&#10;AAAAAAAAAAAAAAAAAKoCAABkcnMvZG93bnJldi54bWxQSwUGAAAAAAQABAD6AAAAmgMAAAAA&#10;">
                    <v:shape id="Text Box 2" o:spid="_x0000_s1268" type="#_x0000_t202" style="position:absolute;left:33717;top:110;width:5905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PfEsQA&#10;AADcAAAADwAAAGRycy9kb3ducmV2LnhtbESPzWrDMBCE74G+g9hCL6GWW/JTO1FMW0jJ1U4eYGOt&#10;f4i1MpZqO29fFQo9DjPzDbPPZtOJkQbXWlbwEsUgiEurW64VXM7H5zcQziNr7CyTgjs5yA4Piz2m&#10;2k6c01j4WgQIuxQVNN73qZSubMigi2xPHLzKDgZ9kEMt9YBTgJtOvsbxRhpsOSw02NNnQ+Wt+DYK&#10;qtO0XCfT9ctftvlq84Ht9mrvSj09zu87EJ5m/x/+a5+0gnWSwO+ZcAT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j3xLEAAAA3AAAAA8AAAAAAAAAAAAAAAAAmAIAAGRycy9k&#10;b3ducmV2LnhtbFBLBQYAAAAABAAEAPUAAACJAwAAAAA=&#10;" stroked="f">
                      <v:textbox>
                        <w:txbxContent>
                          <w:p w:rsidR="0019241B" w:rsidRPr="00F338EA" w:rsidRDefault="0019241B" w:rsidP="004C383E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F338EA">
                              <w:rPr>
                                <w:sz w:val="30"/>
                                <w:szCs w:val="30"/>
                              </w:rPr>
                              <w:t>EXIT</w:t>
                            </w:r>
                          </w:p>
                        </w:txbxContent>
                      </v:textbox>
                    </v:shape>
                    <v:group id="Group 600" o:spid="_x0000_s1269" style="position:absolute;left:-2127;top:508;width:40100;height:22002" coordorigin="-2127" coordsize="40100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25XOc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OaH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Lblc5wwAAANwAAAAP&#10;AAAAAAAAAAAAAAAAAKoCAABkcnMvZG93bnJldi54bWxQSwUGAAAAAAQABAD6AAAAmgMAAAAA&#10;">
                      <v:shape id="Picture 601" o:spid="_x0000_s1270" type="#_x0000_t75" alt="Mouse_brown" style="position:absolute;left:-2127;top:20288;width:4571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pnCZLEAAAA3AAAAA8AAABkcnMvZG93bnJldi54bWxEj9FqwkAURN8L/YflFvpSdNdig0ZX0UJA&#10;HxRq/YBL9poEs3dDdk3Sv3cFoY/DzJxhluvB1qKj1leONUzGCgRx7kzFhYbzbzaagfAB2WDtmDT8&#10;kYf16vVlialxPf9QdwqFiBD2KWooQ2hSKX1ekkU/dg1x9C6utRiibAtpWuwj3NbyU6lEWqw4LpTY&#10;0HdJ+fV0sxoOR0d0y/ruMFcf295l++Q6/dL6/W3YLEAEGsJ/+NneGQ2JmsDjTDwCcnU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pnCZLEAAAA3AAAAA8AAAAAAAAAAAAAAAAA&#10;nwIAAGRycy9kb3ducmV2LnhtbFBLBQYAAAAABAAEAPcAAACQAwAAAAA=&#10;">
                        <v:imagedata r:id="rId22" o:title="Mouse_brown" grayscale="t"/>
                        <v:path arrowok="t"/>
                      </v:shape>
                      <v:line id="Straight Connector 602" o:spid="_x0000_s1271" style="position:absolute;flip:x y;visibility:visible;mso-wrap-style:square" from="0,0" to="63,19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L/rMQAAADcAAAADwAAAGRycy9kb3ducmV2LnhtbESPT2vCQBTE70K/w/IK3nSjgoTUVaxQ&#10;ED3VP4feXrOvm9C8tyG71fjtu4LgcZiZ3zCLVc+NulAXai8GJuMMFEnpbS3OwOn4McpBhYhisfFC&#10;Bm4UYLV8GSywsP4qn3Q5RKcSREKBBqoY20LrUFbEGMa+JUnej+8YY5Kd07bDa4Jzo6dZNteMtaSF&#10;ClvaVFT+Hv7YwOw7v+kv954Hdvvdbs0T2fDZmOFrv34DFamPz/CjvbUG5tkU7mfSEdD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Ev+sxAAAANwAAAAPAAAAAAAAAAAA&#10;AAAAAKECAABkcnMvZG93bnJldi54bWxQSwUGAAAAAAQABAD5AAAAkgMAAAAA&#10;" strokecolor="black [3040]" strokeweight="1pt"/>
                      <v:line id="Straight Connector 603" o:spid="_x0000_s1272" style="position:absolute;flip:y;visibility:visible;mso-wrap-style:square" from="34925,2755" to="34925,21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zIicUAAADcAAAADwAAAGRycy9kb3ducmV2LnhtbESPQWsCMRSE7wX/Q3iFXopmVVBZjSIt&#10;xRYq6Kr3x+Z1dzF5WZJUV399Uyj0OMzMN8xi1VkjLuRD41jBcJCBIC6dbrhScDy89WcgQkTWaByT&#10;ghsFWC17DwvMtbvyni5FrESCcMhRQR1jm0sZyposhoFriZP35bzFmKSvpPZ4TXBr5CjLJtJiw2mh&#10;xpZeairPxbdV8Hlup9vTyPjb68emKHZ3I583Q6WeHrv1HESkLv6H/9rvWsEkG8PvmXQE5P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hzIicUAAADcAAAADwAAAAAAAAAA&#10;AAAAAAChAgAAZHJzL2Rvd25yZXYueG1sUEsFBgAAAAAEAAQA+QAAAJMDAAAAAA==&#10;" strokecolor="black [3040]" strokeweight="1pt"/>
                      <v:group id="Group 604" o:spid="_x0000_s1273" style="position:absolute;left:1841;top:2222;width:30925;height:17717" coordsize="30924,17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FVROsUAAADc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yiD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RVUTrFAAAA3AAA&#10;AA8AAAAAAAAAAAAAAAAAqgIAAGRycy9kb3ducmV2LnhtbFBLBQYAAAAABAAEAPoAAACcAwAAAAA=&#10;">
                        <v:group id="Group 605" o:spid="_x0000_s1274" style="position:absolute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xn0ocQAAADcAAAA&#10;DwAAAAAAAAAAAAAAAACqAgAAZHJzL2Rvd25yZXYueG1sUEsFBgAAAAAEAAQA+gAAAJsDAAAAAA==&#10;">
                          <v:group id="Group 606" o:spid="_x0000_s1275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8tq1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U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y2rWxgAAANwA&#10;AAAPAAAAAAAAAAAAAAAAAKoCAABkcnMvZG93bnJldi54bWxQSwUGAAAAAAQABAD6AAAAnQMAAAAA&#10;">
                            <v:rect id="Rectangle 607" o:spid="_x0000_s1276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ouecYA&#10;AADcAAAADwAAAGRycy9kb3ducmV2LnhtbESPQWvCQBSE70L/w/IKvYhu7EFLdJXS0pJDKWj14O2Z&#10;fWZTs29D9lXTf98tCB6HmfmGWax636gzdbEObGAyzkARl8HWXBnYfr2NnkBFQbbYBCYDvxRhtbwb&#10;LDC34cJrOm+kUgnCMUcDTqTNtY6lI49xHFri5B1D51GS7CptO7wkuG/0Y5ZNtcea04LDll4clafN&#10;jzewL3qpvifv8nHC4W5YuEP5+Xow5uG+f56DEurlFr62C2tgms3g/0w6An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oouecYAAADcAAAADwAAAAAAAAAAAAAAAACYAgAAZHJz&#10;L2Rvd25yZXYueG1sUEsFBgAAAAAEAAQA9QAAAIsDAAAAAA==&#10;" filled="f" strokecolor="black [3213]" strokeweight="1pt"/>
                            <v:rect id="Rectangle 608" o:spid="_x0000_s1277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W6C8MA&#10;AADcAAAADwAAAGRycy9kb3ducmV2LnhtbERPS2vCQBC+C/6HZQpepG7sQSR1lVJpyUEEX4fexuw0&#10;m5qdDdmpxn/vHgo9fnzvxar3jbpSF+vABqaTDBRxGWzNlYHj4eN5DioKssUmMBm4U4TVcjhYYG7D&#10;jXd03UulUgjHHA04kTbXOpaOPMZJaIkT9x06j5JgV2nb4S2F+0a/ZNlMe6w5NThs6d1Redn/egNf&#10;RS/Vz/RTNhccn8aFO5fb9dmY0VP/9gpKqJd/8Z+7sAZmWVqbzqQjo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xW6C8MAAADcAAAADwAAAAAAAAAAAAAAAACYAgAAZHJzL2Rv&#10;d25yZXYueG1sUEsFBgAAAAAEAAQA9QAAAIgDAAAAAA==&#10;" filled="f" strokecolor="black [3213]" strokeweight="1pt"/>
                            <v:rect id="Rectangle 609" o:spid="_x0000_s1278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kfkMYA&#10;AADcAAAADwAAAGRycy9kb3ducmV2LnhtbESPQWvCQBSE70L/w/IKvYhu7EFsdJXS0pJDKWj14O2Z&#10;fWZTs29D9lXTf98tCB6HmfmGWax636gzdbEObGAyzkARl8HWXBnYfr2NZqCiIFtsApOBX4qwWt4N&#10;FpjbcOE1nTdSqQThmKMBJ9LmWsfSkcc4Di1x8o6h8yhJdpW2HV4S3Df6Mcum2mPNacFhSy+OytPm&#10;xxvYF71U35N3+TjhcDcs3KH8fD0Y83DfP89BCfVyC1/bhTUwzZ7g/0w6An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FkfkMYAAADcAAAADwAAAAAAAAAAAAAAAACYAgAAZHJz&#10;L2Rvd25yZXYueG1sUEsFBgAAAAAEAAQA9QAAAIsDAAAAAA==&#10;" filled="f" strokecolor="black [3213]" strokeweight="1pt"/>
                          </v:group>
                          <v:group id="Group 610" o:spid="_x0000_s1279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fB5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63weTCAAAA3AAAAA8A&#10;AAAAAAAAAAAAAAAAqgIAAGRycy9kb3ducmV2LnhtbFBLBQYAAAAABAAEAPoAAACZAwAAAAA=&#10;">
                            <v:rect id="Rectangle 611" o:spid="_x0000_s1280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aFS8YA&#10;AADcAAAADwAAAGRycy9kb3ducmV2LnhtbESPQWvCQBSE7wX/w/IEL6KbeJASXUUUSw6lUNseentm&#10;X7Op2bch+6rpv+8WCj0OM/MNs94OvlVX6mMT2EA+z0ARV8E2XBt4fTnO7kFFQbbYBiYD3xRhuxnd&#10;rbGw4cbPdD1JrRKEY4EGnEhXaB0rRx7jPHTEyfsIvUdJsq+17fGW4L7Viyxbao8NpwWHHe0dVZfT&#10;lzfwXg5Sf+YP8njB6du0dOfq6XA2ZjIeditQQoP8h//apTWwzHP4PZOOgN7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/aFS8YAAADcAAAADwAAAAAAAAAAAAAAAACYAgAAZHJz&#10;L2Rvd25yZXYueG1sUEsFBgAAAAAEAAQA9QAAAIsDAAAAAA==&#10;" filled="f" strokecolor="black [3213]" strokeweight="1pt"/>
                            <v:rect id="Rectangle 612" o:spid="_x0000_s1281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QbPMcA&#10;AADcAAAADwAAAGRycy9kb3ducmV2LnhtbESPzWrDMBCE74G+g9hCLqGRnUMobpRQWlp8KIHm59Db&#10;xtpabqyVsTaJ+/ZRoZDjMDPfMIvV4Ft1pj42gQ3k0wwUcRVsw7WB3fbt4RFUFGSLbWAy8EsRVsu7&#10;0QILGy78SeeN1CpBOBZowIl0hdaxcuQxTkNHnLzv0HuUJPta2x4vCe5bPcuyufbYcFpw2NGLo+q4&#10;OXkDX+Ug9U/+Lh9HnOwnpTtU69eDMeP74fkJlNAgt/B/u7QG5vkM/s6kI6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8kGzzHAAAA3AAAAA8AAAAAAAAAAAAAAAAAmAIAAGRy&#10;cy9kb3ducmV2LnhtbFBLBQYAAAAABAAEAPUAAACMAwAAAAA=&#10;" filled="f" strokecolor="black [3213]" strokeweight="1pt"/>
                            <v:rect id="Rectangle 613" o:spid="_x0000_s1282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i+p8cA&#10;AADcAAAADwAAAGRycy9kb3ducmV2LnhtbESPQUvDQBSE74L/YXlCL6XdpEKRtNsiipJDEax66O01&#10;+5qNzb4N2dc2/ntXEHocZuYbZrkefKvO1McmsIF8moEiroJtuDbw+fEyeQAVBdliG5gM/FCE9er2&#10;ZomFDRd+p/NWapUgHAs04ES6QutYOfIYp6EjTt4h9B4lyb7WtsdLgvtWz7Jsrj02nBYcdvTkqDpu&#10;T97Arhyk/s5fZXPE8de4dPvq7XlvzOhueFyAEhrkGv5vl9bAPL+HvzPpCO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BovqfHAAAA3AAAAA8AAAAAAAAAAAAAAAAAmAIAAGRy&#10;cy9kb3ducmV2LnhtbFBLBQYAAAAABAAEAPUAAACMAwAAAAA=&#10;" filled="f" strokecolor="black [3213]" strokeweight="1pt"/>
                          </v:group>
                        </v:group>
                        <v:group id="Group 614" o:spid="_x0000_s1283" style="position:absolute;left:190;top:13144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      <v:rect id="Rectangle 615" o:spid="_x0000_s1284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2DSMcA&#10;AADcAAAADwAAAGRycy9kb3ducmV2LnhtbESPQUvDQBSE74L/YXlCL6XdpGCRtNsiipJDEax66O01&#10;+5qNzb4N2dc2/ntXEHocZuYbZrkefKvO1McmsIF8moEiroJtuDbw+fEyeQAVBdliG5gM/FCE9er2&#10;ZomFDRd+p/NWapUgHAs04ES6QutYOfIYp6EjTt4h9B4lyb7WtsdLgvtWz7Jsrj02nBYcdvTkqDpu&#10;T97Arhyk/s5fZXPE8de4dPvq7XlvzOhueFyAEhrkGv5vl9bAPL+HvzPpCO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DNg0jHAAAA3AAAAA8AAAAAAAAAAAAAAAAAmAIAAGRy&#10;cy9kb3ducmV2LnhtbFBLBQYAAAAABAAEAPUAAACMAwAAAAA=&#10;" filled="f" strokecolor="black [3213]" strokeweight="1pt"/>
                          <v:rect id="Rectangle 616" o:spid="_x0000_s1285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8dP8YA&#10;AADcAAAADwAAAGRycy9kb3ducmV2LnhtbESPQUvDQBSE74L/YXlCL8Vu0kOQ2G0RxZJDEWzrwdtr&#10;9pmNzb4N2dc2/feuIHgcZuYbZrEafafONMQ2sIF8loEiroNtuTGw373eP4CKgmyxC0wGrhRhtby9&#10;WWBpw4Xf6byVRiUIxxINOJG+1DrWjjzGWeiJk/cVBo+S5NBoO+AlwX2n51lWaI8tpwWHPT07qo/b&#10;kzfwWY3SfOdr2Rxx+jGt3KF+ezkYM7kbnx5BCY3yH/5rV9ZAkRfweyYdAb3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8dP8YAAADcAAAADwAAAAAAAAAAAAAAAACYAgAAZHJz&#10;L2Rvd25yZXYueG1sUEsFBgAAAAAEAAQA9QAAAIsDAAAAAA==&#10;" filled="f" strokecolor="black [3213]" strokeweight="1pt"/>
                          <v:rect id="Rectangle 617" o:spid="_x0000_s1286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O4pMcA&#10;AADcAAAADwAAAGRycy9kb3ducmV2LnhtbESPQUvDQBSE74L/YXlCL6XdpIcqabdFFCWHIlj10Ntr&#10;9jUbm30bsq9t/PeuIPQ4zMw3zHI9+FadqY9NYAP5NANFXAXbcG3g8+Nl8gAqCrLFNjAZ+KEI69Xt&#10;zRILGy78Tuet1CpBOBZowIl0hdaxcuQxTkNHnLxD6D1Kkn2tbY+XBPetnmXZXHtsOC047OjJUXXc&#10;nryBXTlI/Z2/yuaI469x6fbV2/PemNHd8LgAJTTINfzfLq2BeX4Pf2fSEd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9TuKTHAAAA3AAAAA8AAAAAAAAAAAAAAAAAmAIAAGRy&#10;cy9kb3ducmV2LnhtbFBLBQYAAAAABAAEAPUAAACMAwAAAAA=&#10;" filled="f" strokecolor="black [3213]" strokeweight="1pt"/>
                        </v:group>
                        <v:group id="Group 618" o:spid="_x0000_s1287" style="position:absolute;left:16637;top:3301;width:17526;height:11049;rotation:-90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kDnjsQAAADcAAAA&#10;DwAAAAAAAAAAAAAAAACqAgAAZHJzL2Rvd25yZXYueG1sUEsFBgAAAAAEAAQA+gAAAJsDAAAAAA==&#10;">
                          <v:group id="Group 619" o:spid="_x0000_s1288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41oe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kSz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jWh5xgAAANwA&#10;AAAPAAAAAAAAAAAAAAAAAKoCAABkcnMvZG93bnJldi54bWxQSwUGAAAAAAQABAD6AAAAnQMAAAAA&#10;">
                            <v:rect id="Rectangle 620" o:spid="_x0000_s1289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bqbcMA&#10;AADcAAAADwAAAGRycy9kb3ducmV2LnhtbERPS2vCQBC+F/wPywi9SN3oQUrqKmKp5FAKPnrobcxO&#10;s6nZ2ZAdNf337kHw+PG958veN+pCXawDG5iMM1DEZbA1VwYO+4+XV1BRkC02gcnAP0VYLgZPc8xt&#10;uPKWLjupVArhmKMBJ9LmWsfSkcc4Di1x4n5D51ES7CptO7ymcN/oaZbNtMeaU4PDltaOytPu7A38&#10;FL1Uf5ONfJ5w9D0q3LH8ej8a8zzsV2+ghHp5iO/uwhqYTdP8dCYdAb2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bqbcMAAADcAAAADwAAAAAAAAAAAAAAAACYAgAAZHJzL2Rv&#10;d25yZXYueG1sUEsFBgAAAAAEAAQA9QAAAIgDAAAAAA==&#10;" filled="f" strokecolor="black [3213]" strokeweight="1pt"/>
                            <v:rect id="Rectangle 621" o:spid="_x0000_s1290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pP9scA&#10;AADcAAAADwAAAGRycy9kb3ducmV2LnhtbESPzWrDMBCE74G+g9hCLqGRnUMobpRQWlp8KIHm59Db&#10;xtpabqyVsTaJ+/ZRoZDjMDPfMIvV4Ft1pj42gQ3k0wwUcRVsw7WB3fbt4RFUFGSLbWAy8EsRVsu7&#10;0QILGy78SeeN1CpBOBZowIl0hdaxcuQxTkNHnLzv0HuUJPta2x4vCe5bPcuyufbYcFpw2NGLo+q4&#10;OXkDX+Ug9U/+Lh9HnOwnpTtU69eDMeP74fkJlNAgt/B/u7QG5rMc/s6kI6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GaT/bHAAAA3AAAAA8AAAAAAAAAAAAAAAAAmAIAAGRy&#10;cy9kb3ducmV2LnhtbFBLBQYAAAAABAAEAPUAAACMAwAAAAA=&#10;" filled="f" strokecolor="black [3213]" strokeweight="1pt"/>
                            <v:rect id="Rectangle 622" o:spid="_x0000_s1291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jRgccA&#10;AADcAAAADwAAAGRycy9kb3ducmV2LnhtbESPzWrDMBCE74G+g9hCLqGR40MobpRQWlp8KIHm59Db&#10;xtpabqyVsTaJ+/ZRoZDjMDPfMIvV4Ft1pj42gQ3Mphko4irYhmsDu+3bwyOoKMgW28Bk4JcirJZ3&#10;owUWNlz4k84bqVWCcCzQgBPpCq1j5chjnIaOOHnfofcoSfa1tj1eEty3Os+yufbYcFpw2NGLo+q4&#10;OXkDX+Ug9c/sXT6OONlPSneo1q8HY8b3w/MTKKFBbuH/dmkNzPMc/s6kI6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FI0YHHAAAA3AAAAA8AAAAAAAAAAAAAAAAAmAIAAGRy&#10;cy9kb3ducmV2LnhtbFBLBQYAAAAABAAEAPUAAACMAwAAAAA=&#10;" filled="f" strokecolor="black [3213]" strokeweight="1pt"/>
                          </v:group>
                          <v:group id="Group 623" o:spid="_x0000_s1292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AmVL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tl4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AmVLsQAAADcAAAA&#10;DwAAAAAAAAAAAAAAAACqAgAAZHJzL2Rvd25yZXYueG1sUEsFBgAAAAAEAAQA+gAAAJsDAAAAAA==&#10;">
                            <v:rect id="Rectangle 624" o:spid="_x0000_s1293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3sbsYA&#10;AADcAAAADwAAAGRycy9kb3ducmV2LnhtbESPQWvCQBSE70L/w/IKXkQ3SpESXaW0VHIoBW09eHtm&#10;n9lo9m3Ivmr677uFQo/DzHzDLNe9b9SVulgHNjCdZKCIy2Brrgx8fryOH0FFQbbYBCYD3xRhvbob&#10;LDG34cZbuu6kUgnCMUcDTqTNtY6lI49xElri5J1C51GS7CptO7wluG/0LMvm2mPNacFhS8+Oysvu&#10;yxs4FL1U5+lG3i442o8KdyzfX47GDO/7pwUooV7+w3/twhqYzx7g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e3sbsYAAADcAAAADwAAAAAAAAAAAAAAAACYAgAAZHJz&#10;L2Rvd25yZXYueG1sUEsFBgAAAAAEAAQA9QAAAIsDAAAAAA==&#10;" filled="f" strokecolor="black [3213]" strokeweight="1pt"/>
                            <v:rect id="Rectangle 625" o:spid="_x0000_s1294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FJ9cYA&#10;AADcAAAADwAAAGRycy9kb3ducmV2LnhtbESPQWvCQBSE70L/w/IKXkQ3CpUSXaW0VHIoBW09eHtm&#10;n9lo9m3Ivmr677uFQo/DzHzDLNe9b9SVulgHNjCdZKCIy2Brrgx8fryOH0FFQbbYBCYD3xRhvbob&#10;LDG34cZbuu6kUgnCMUcDTqTNtY6lI49xElri5J1C51GS7CptO7wluG/0LMvm2mPNacFhS8+Oysvu&#10;yxs4FL1U5+lG3i442o8KdyzfX47GDO/7pwUooV7+w3/twhqYzx7g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qFJ9cYAAADcAAAADwAAAAAAAAAAAAAAAACYAgAAZHJz&#10;L2Rvd25yZXYueG1sUEsFBgAAAAAEAAQA9QAAAIsDAAAAAA==&#10;" filled="f" strokecolor="black [3213]" strokeweight="1pt"/>
                            <v:rect id="Rectangle 626" o:spid="_x0000_s1295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PXgsYA&#10;AADcAAAADwAAAGRycy9kb3ducmV2LnhtbESPQWvCQBSE74L/YXkFL1I3eggldZVSacmhCNX20Nsz&#10;+5pNzb4N2aem/94tFDwOM/MNs1wPvlVn6mMT2MB8loEiroJtuDbwsX+5fwAVBdliG5gM/FKE9Wo8&#10;WmJhw4Xf6byTWiUIxwINOJGu0DpWjjzGWeiIk/cdeo+SZF9r2+MlwX2rF1mWa48NpwWHHT07qo67&#10;kzfwVQ5S/8xf5e2I089p6Q7VdnMwZnI3PD2CEhrkFv5vl9ZAvsjh70w6Anp1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nPXgsYAAADcAAAADwAAAAAAAAAAAAAAAACYAgAAZHJz&#10;L2Rvd25yZXYueG1sUEsFBgAAAAAEAAQA9QAAAIsDAAAAAA==&#10;" filled="f" strokecolor="black [3213]" strokeweight="1pt"/>
                          </v:group>
                        </v:group>
                      </v:group>
                      <v:line id="Straight Connector 627" o:spid="_x0000_s1296" style="position:absolute;flip:y;visibility:visible;mso-wrap-style:square" from="2032,22002" to="34925,22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zFDsUAAADcAAAADwAAAGRycy9kb3ducmV2LnhtbESPzYrCMBSF9wO+Q7iCm0FTXXS0GkUE&#10;QYRZjArV3aW5ttXmpjTRdt5+IgizPJyfj7NYdaYST2pcaVnBeBSBIM6sLjlXcDpuh1MQziNrrCyT&#10;gl9ysFr2PhaYaNvyDz0PPhdhhF2CCgrv60RKlxVk0I1sTRy8q20M+iCbXOoG2zBuKjmJolgaLDkQ&#10;CqxpU1B2PzxMgNw2+eX7Rlk6S+t9G48/2/P5odSg363nIDx1/j/8bu+0gnjyBa8z4QjI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mzFDsUAAADcAAAADwAAAAAAAAAA&#10;AAAAAAChAgAAZHJzL2Rvd25yZXYueG1sUEsFBgAAAAAEAAQA+QAAAJMDAAAAAA==&#10;" strokeweight="1pt"/>
                      <v:line id="Straight Connector 628" o:spid="_x0000_s1297" style="position:absolute;visibility:visible;mso-wrap-style:square" from="0,0" to="379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NCUcIAAADcAAAADwAAAGRycy9kb3ducmV2LnhtbERP3WrCMBS+F3yHcITdaWoZMjrTMsTB&#10;vChYtwc4a45NXHPSNZl2b79cCLv8+P631eR6caUxWM8K1qsMBHHrteVOwcf76/IJRIjIGnvPpOCX&#10;AlTlfLbFQvsbN3Q9xU6kEA4FKjAxDoWUoTXkMKz8QJy4sx8dxgTHTuoRbync9TLPso10aDk1GBxo&#10;Z6j9Ov04BZdj7vdTOJjD9+NnvbNZY+u6UephMb08g4g0xX/x3f2mFWzytDadSUdAl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9NCUcIAAADcAAAADwAAAAAAAAAAAAAA&#10;AAChAgAAZHJzL2Rvd25yZXYueG1sUEsFBgAAAAAEAAQA+QAAAJADAAAAAA==&#10;" strokecolor="black [3040]" strokeweight="1pt"/>
                    </v:group>
                  </v:group>
                  <v:line id="Straight Connector 629" o:spid="_x0000_s1298" style="position:absolute;visibility:visible;mso-wrap-style:square" from="34925,3263" to="36861,3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/nysUAAADcAAAADwAAAGRycy9kb3ducmV2LnhtbESPUWvCMBSF3wf7D+EKvs3UIrJVo4hs&#10;MB8Kq9sPuDbXJtrcdE2m9d+bwWCPh3POdzjL9eBacaE+WM8KppMMBHHtteVGwdfn29MziBCRNbae&#10;ScGNAqxXjw9LLLS/ckWXfWxEgnAoUIGJsSukDLUhh2HiO+LkHX3vMCbZN1L3eE1w18o8y+bSoeW0&#10;YLCjraH6vP9xCk4fuX8dws7svmeHcmuzypZlpdR4NGwWICIN8T/8137XCub5C/yeSUdAr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J/nysUAAADcAAAADwAAAAAAAAAA&#10;AAAAAAChAgAAZHJzL2Rvd25yZXYueG1sUEsFBgAAAAAEAAQA+QAAAJMDAAAAAA==&#10;" strokecolor="black [3040]" strokeweight="1pt"/>
                </v:group>
                <v:shape id="Text Box 37" o:spid="_x0000_s1299" type="#_x0000_t202" style="position:absolute;left:27355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hEF74A&#10;AADcAAAADwAAAGRycy9kb3ducmV2LnhtbERPyQrCMBC9C/5DGMGbpipu1SgiCF5UXMDr0IxtsZmU&#10;Jtr69+YgeHy8fbluTCHeVLncsoJBPwJBnFidc6rgdt31ZiCcR9ZYWCYFH3KwXrVbS4y1rflM74tP&#10;RQhhF6OCzPsyltIlGRl0fVsSB+5hK4M+wCqVusI6hJtCDqNoIg3mHBoyLGmbUfK8vIyCsT1M6yaJ&#10;Ts/pbXc/lo/5Z4ZeqW6n2SxAeGr8X/xz77WCySjMD2fCEZCr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YYRBe+AAAA3AAAAA8AAAAAAAAAAAAAAAAAmAIAAGRycy9kb3ducmV2&#10;LnhtbFBLBQYAAAAABAAEAPUAAACD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</w:p>
                    </w:txbxContent>
                  </v:textbox>
                </v:shape>
                <v:shape id="_x0000_s1300" type="#_x0000_t202" style="position:absolute;left:788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ThjMMA&#10;AADcAAAADwAAAGRycy9kb3ducmV2LnhtbESPzarCMBSE94LvEI7gTlMVrVajiCC4uVf8AbeH5tgW&#10;m5PSRFvf/ka44HKYmW+Y1aY1pXhR7QrLCkbDCARxanXBmYLrZT+Yg3AeWWNpmRS8ycFm3e2sMNG2&#10;4RO9zj4TAcIuQQW591UipUtzMuiGtiIO3t3WBn2QdSZ1jU2Am1KOo2gmDRYcFnKsaJdT+jg/jYKp&#10;/YmbNo2Oj/i6v/1W98V7jl6pfq/dLkF4av03/N8+aAWzyQg+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VThjM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_x0000_s1301" type="#_x0000_t202" style="position:absolute;left:13944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Z/+8UA&#10;AADcAAAADwAAAGRycy9kb3ducmV2LnhtbESPT2vCQBTE7wW/w/KE3upGxZjGrFIKQi+2NBV6fWRf&#10;/mD2bciuJvn2rlDocZiZ3zDZYTStuFHvGssKlosIBHFhdcOVgvPP8SUB4TyyxtYyKZjIwWE/e8ow&#10;1Xbgb7rlvhIBwi5FBbX3XSqlK2oy6Ba2Iw5eaXuDPsi+krrHIcBNK1dRFEuDDYeFGjt6r6m45Fej&#10;YGNP22Esoq/L9nz8/ezK1ylBr9TzfHzbgfA0+v/wX/tDK4jXK3icCUdA7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hn/7xQAAANwAAAAPAAAAAAAAAAAAAAAAAJgCAABkcnMv&#10;ZG93bnJldi54bWxQSwUGAAAAAAQABAD1AAAAigMAAAAA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</w:t>
                        </w:r>
                      </w:p>
                    </w:txbxContent>
                  </v:textbox>
                </v:shape>
                <v:shape id="_x0000_s1302" type="#_x0000_t202" style="position:absolute;left:20650;top:11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raYMMA&#10;AADcAAAADwAAAGRycy9kb3ducmV2LnhtbESPS4vCQBCE7wv+h6EFb+tExVfMKCIIXnRZV/DaZDoP&#10;zPSEzGjiv3cEYY9FVX1FJZvOVOJBjSstKxgNIxDEqdUl5wouf/vvBQjnkTVWlknBkxxs1r2vBGNt&#10;W/6lx9nnIkDYxaig8L6OpXRpQQbd0NbEwctsY9AH2eRSN9gGuKnkOIpm0mDJYaHAmnYFpbfz3SiY&#10;2uO87dLo5za/7K+nOls+F+iVGvS77QqEp87/hz/tg1Ywm0zgfSYcAbl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raYM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shape>
                <v:shape id="_x0000_s1303" type="#_x0000_t202" style="position:absolute;left:1371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NCFMQA&#10;AADcAAAADwAAAGRycy9kb3ducmV2LnhtbESPQYvCMBSE7wv+h/CEvWmqrlqrUUQQ9uKKWvD6aJ5t&#10;sXkpTbT132+EhT0OM/MNs9p0phJPalxpWcFoGIEgzqwuOVeQXvaDGITzyBory6TgRQ42697HChNt&#10;Wz7R8+xzESDsElRQeF8nUrqsIINuaGvi4N1sY9AH2eRSN9gGuKnkOIpm0mDJYaHAmnYFZffzwyiY&#10;2sO87bLoeJ+n++tPfVu8YvRKffa77RKEp87/h//a31rBbPIF7zPhCM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jQhT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_x0000_s1304" type="#_x0000_t202" style="position:absolute;left:1257;top:1295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/nj8UA&#10;AADcAAAADwAAAGRycy9kb3ducmV2LnhtbESPT2vCQBTE74V+h+UVvNWNSqKN2YgIgpe21Aq9PrIv&#10;f0j2bciuJn57t1DocZiZ3zDZbjKduNHgGssKFvMIBHFhdcOVgsv38XUDwnlkjZ1lUnAnB7v8+SnD&#10;VNuRv+h29pUIEHYpKqi971MpXVGTQTe3PXHwSjsY9EEOldQDjgFuOrmMokQabDgs1NjToaaiPV+N&#10;gti+r8epiD7b9eX489GXb/cNeqVmL9N+C8LT5P/Df+2TVpCsYvg9E46Az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b+ePxQAAANwAAAAPAAAAAAAAAAAAAAAAAJgCAABkcnMv&#10;ZG93bnJldi54bWxQSwUGAAAAAAQABAD1AAAAigMAAAAA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_x0000_s1305" type="#_x0000_t202" style="position:absolute;left:7772;top:670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15+MMA&#10;AADcAAAADwAAAGRycy9kb3ducmV2LnhtbESPzarCMBSE94LvEM4Fd5pexertNYoIghsVf8DtoTm2&#10;xeakNNHWtzeC4HKYmW+Y2aI1pXhQ7QrLCn4HEQji1OqCMwXn07o/BeE8ssbSMil4koPFvNuZYaJt&#10;wwd6HH0mAoRdggpy76tESpfmZNANbEUcvKutDfog60zqGpsAN6UcRlEsDRYcFnKsaJVTejvejYKx&#10;3U6aNo32t8l5fdlV17/nFL1SvZ92+Q/CU+u/4U97oxXEoxjeZ8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15+M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shape>
                <v:shape id="Text Box 37" o:spid="_x0000_s1306" type="#_x0000_t202" style="position:absolute;left:167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HcY8MA&#10;AADcAAAADwAAAGRycy9kb3ducmV2LnhtbESPT4vCMBTE74LfITzBm6buslZro8iC4EVFV9jro3n9&#10;g81LabK2fnuzIHgcZuY3TLrpTS3u1LrKsoLZNAJBnFldcaHg+rObLEA4j6yxtkwKHuRgsx4OUky0&#10;7fhM94svRICwS1BB6X2TSOmykgy6qW2Ig5fb1qAPsi2kbrELcFPLjyiaS4MVh4USG/ouKbtd/oyC&#10;L3uIuz6LTrf4uvs9NvnysUCv1HjUb1cgPPX+HX6191rB/DOG/zPh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fHcY8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_x0000_s1307" type="#_x0000_t202" style="position:absolute;left:7581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5IEb4A&#10;AADcAAAADwAAAGRycy9kb3ducmV2LnhtbERPyQrCMBC9C/5DGMGbpipu1SgiCF5UXMDr0IxtsZmU&#10;Jtr69+YgeHy8fbluTCHeVLncsoJBPwJBnFidc6rgdt31ZiCcR9ZYWCYFH3KwXrVbS4y1rflM74tP&#10;RQhhF6OCzPsyltIlGRl0fVsSB+5hK4M+wCqVusI6hJtCDqNoIg3mHBoyLGmbUfK8vIyCsT1M6yaJ&#10;Ts/pbXc/lo/5Z4ZeqW6n2SxAeGr8X/xz77WCySisDWfCEZCr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huSBG+AAAA3AAAAA8AAAAAAAAAAAAAAAAAmAIAAGRycy9kb3ducmV2&#10;LnhtbFBLBQYAAAAABAAEAPUAAACD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</w:t>
                        </w:r>
                      </w:p>
                    </w:txbxContent>
                  </v:textbox>
                </v:shape>
                <v:shape id="_x0000_s1308" type="#_x0000_t202" style="position:absolute;left:13944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LtisMA&#10;AADcAAAADwAAAGRycy9kb3ducmV2LnhtbESPzarCMBSE94LvEI7gTlMVrVajiCC4uVf8AbeH5tgW&#10;m5PSRFvf/ka44HKYmW+Y1aY1pXhR7QrLCkbDCARxanXBmYLrZT+Yg3AeWWNpmRS8ycFm3e2sMNG2&#10;4RO9zj4TAcIuQQW591UipUtzMuiGtiIO3t3WBn2QdSZ1jU2Am1KOo2gmDRYcFnKsaJdT+jg/jYKp&#10;/YmbNo2Oj/i6v/1W98V7jl6pfq/dLkF4av03/N8+aAWzyQI+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Ltis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</w:p>
                    </w:txbxContent>
                  </v:textbox>
                </v:shape>
                <v:shape id="_x0000_s1309" type="#_x0000_t202" style="position:absolute;left:20612;top:6438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43ar0A&#10;AADcAAAADwAAAGRycy9kb3ducmV2LnhtbERPyQrCMBC9C/5DGMGbpoprNYoIghcVF/A6NGNbbCal&#10;ibb+vTkIHh9vX64bU4g3VS63rGDQj0AQJ1bnnCq4XXe9GQjnkTUWlknBhxysV+3WEmNtaz7T++JT&#10;EULYxagg876MpXRJRgZd35bEgXvYyqAPsEqlrrAO4aaQwyiaSIM5h4YMS9pmlDwvL6NgbA/Tukmi&#10;03N6292P5WP+maFXqttpNgsQnhr/F//ce61gMgrzw5lwBOTqC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h43ar0AAADcAAAADwAAAAAAAAAAAAAAAACYAgAAZHJzL2Rvd25yZXYu&#10;eG1sUEsFBgAAAAAEAAQA9QAAAII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shape>
                <v:shape id="_x0000_s1310" type="#_x0000_t202" style="position:absolute;left:7467;top:18783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KS8cMA&#10;AADcAAAADwAAAGRycy9kb3ducmV2LnhtbESPzarCMBSE94LvEI7gTlNFrVajiCC4uVf8AbeH5tgW&#10;m5PSRFvf/ka44HKYmW+Y1aY1pXhR7QrLCkbDCARxanXBmYLrZT+Yg3AeWWNpmRS8ycFm3e2sMNG2&#10;4RO9zj4TAcIuQQW591UipUtzMuiGtiIO3t3WBn2QdSZ1jU2Am1KOo2gmDRYcFnKsaJdT+jg/jYKp&#10;/YmbNo2Oj/i6v/1W98V7jl6pfq/dLkF4av03/N8+aAWzyQg+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VKS8c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</w:t>
                        </w:r>
                      </w:p>
                    </w:txbxContent>
                  </v:textbox>
                </v:shape>
                <v:shape id="_x0000_s1311" type="#_x0000_t202" style="position:absolute;left:13944;top:12534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AMhsUA&#10;AADcAAAADwAAAGRycy9kb3ducmV2LnhtbESPT2vCQBTE7wW/w/KE3upG0ZjGrFIKQi+2NBV6fWRf&#10;/mD2bciuJvn2rlDocZiZ3zDZYTStuFHvGssKlosIBHFhdcOVgvPP8SUB4TyyxtYyKZjIwWE/e8ow&#10;1Xbgb7rlvhIBwi5FBbX3XSqlK2oy6Ba2Iw5eaXuDPsi+krrHIcBNK1dRFEuDDYeFGjt6r6m45Fej&#10;YGNP22Esoq/L9nz8/ezK1ylBr9TzfHzbgfA0+v/wX/tDK4jXK3icCUdA7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gAyGxQAAANwAAAAPAAAAAAAAAAAAAAAAAJgCAABkcnMv&#10;ZG93bnJldi54bWxQSwUGAAAAAAQABAD1AAAAigMAAAAA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</w:t>
                        </w:r>
                      </w:p>
                    </w:txbxContent>
                  </v:textbox>
                </v:shape>
                <v:shape id="_x0000_s1312" type="#_x0000_t202" style="position:absolute;left:27355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ypHcQA&#10;AADcAAAADwAAAGRycy9kb3ducmV2LnhtbESPQYvCMBSE7wv+h/CEvWmqrlqrUUQQ9uKKWvD6aJ5t&#10;sXkpTbT132+EhT0OM/MNs9p0phJPalxpWcFoGIEgzqwuOVeQXvaDGITzyBory6TgRQ42697HChNt&#10;Wz7R8+xzESDsElRQeF8nUrqsIINuaGvi4N1sY9AH2eRSN9gGuKnkOIpm0mDJYaHAmnYFZffzwyiY&#10;2sO87bLoeJ+n++tPfVu8YvRKffa77RKEp87/h//a31rB7GsC7zPhCM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MqR3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Q</w:t>
                        </w:r>
                      </w:p>
                    </w:txbxContent>
                  </v:textbox>
                </v:shape>
                <v:shape id="_x0000_s1313" type="#_x0000_t202" style="position:absolute;left:20574;top:12839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UxacMA&#10;AADcAAAADwAAAGRycy9kb3ducmV2LnhtbESPS4vCQBCE7wv+h6EFb+tE8RkzigiCF13WFbw2mc4D&#10;Mz0hM5r47x1B2GNRVV9RyaYzlXhQ40rLCkbDCARxanXJuYLL3/57AcJ5ZI2VZVLwJAebde8rwVjb&#10;ln/pcfa5CBB2MSoovK9jKV1akEE3tDVx8DLbGPRBNrnUDbYBbio5jqKZNFhyWCiwpl1B6e18Nwqm&#10;9jhvuzT6uc0v++upzpbPBXqlBv1uuwLhqfP/4U/7oBXMJhN4nwlHQK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SUxac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</w:t>
                        </w:r>
                      </w:p>
                    </w:txbxContent>
                  </v:textbox>
                </v:shape>
                <v:shape id="_x0000_s1314" type="#_x0000_t202" style="position:absolute;left:27355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mU8sUA&#10;AADcAAAADwAAAGRycy9kb3ducmV2LnhtbESPT2vCQBTE74V+h+UVvNWNYqKN2YgIgpe21Aq9PrIv&#10;f0j2bciuJn57t1DocZiZ3zDZbjKduNHgGssKFvMIBHFhdcOVgsv38XUDwnlkjZ1lUnAnB7v8+SnD&#10;VNuRv+h29pUIEHYpKqi971MpXVGTQTe3PXHwSjsY9EEOldQDjgFuOrmMokQabDgs1NjToaaiPV+N&#10;gti+r8epiD7b9eX489GXb/cNeqVmL9N+C8LT5P/Df+2TVpCsYvg9E46Az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aZTyxQAAANwAAAAPAAAAAAAAAAAAAAAAAJgCAABkcnMv&#10;ZG93bnJldi54bWxQSwUGAAAAAAQABAD1AAAAigMAAAAA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</w:t>
                        </w:r>
                      </w:p>
                    </w:txbxContent>
                  </v:textbox>
                </v:shape>
                <v:shape id="_x0000_s1315" type="#_x0000_t202" style="position:absolute;left:13944;top:19011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sKhcMA&#10;AADcAAAADwAAAGRycy9kb3ducmV2LnhtbESPzarCMBSE94LvEM4Fd5pe0ertNYoIghsVf8DtoTm2&#10;xeakNNHWtzeC4HKYmW+Y2aI1pXhQ7QrLCn4HEQji1OqCMwXn07o/BeE8ssbSMil4koPFvNuZYaJt&#10;wwd6HH0mAoRdggpy76tESpfmZNANbEUcvKutDfog60zqGpsAN6UcRlEsDRYcFnKsaJVTejvejYKx&#10;3U6aNo32t8l5fdlV17/nFL1SvZ92+Q/CU+u/4U97oxXEoxjeZ8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rsKhc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</w:p>
                    </w:txbxContent>
                  </v:textbox>
                </v:shape>
                <v:shape id="_x0000_s1316" type="#_x0000_t202" style="position:absolute;left:20650;top:19011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evHsMA&#10;AADcAAAADwAAAGRycy9kb3ducmV2LnhtbESPT4vCMBTE74LfITzBm6Yuu1Zro8iC4EVFV9jro3n9&#10;g81LabK2fnuzIHgcZuY3TLrpTS3u1LrKsoLZNAJBnFldcaHg+rObLEA4j6yxtkwKHuRgsx4OUky0&#10;7fhM94svRICwS1BB6X2TSOmykgy6qW2Ig5fb1qAPsi2kbrELcFPLjyiaS4MVh4USG/ouKbtd/oyC&#10;L3uIuz6LTrf4uvs9NvnysUCv1HjUb1cgPPX+HX6191rB/DOG/zPh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evHs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shape>
                <v:shape id="_x0000_s1317" type="#_x0000_t202" style="position:absolute;left:27355;top:19088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g7bL0A&#10;AADcAAAADwAAAGRycy9kb3ducmV2LnhtbERPyQrCMBC9C/5DGMGbpoprNYoIghcVF/A6NGNbbCal&#10;ibb+vTkIHh9vX64bU4g3VS63rGDQj0AQJ1bnnCq4XXe9GQjnkTUWlknBhxysV+3WEmNtaz7T++JT&#10;EULYxagg876MpXRJRgZd35bEgXvYyqAPsEqlrrAO4aaQwyiaSIM5h4YMS9pmlDwvL6NgbA/Tukmi&#10;03N6292P5WP+maFXqttpNgsQnhr/F//ce61gMgprw5lwBOTqC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MGg7bL0AAADcAAAADwAAAAAAAAAAAAAAAACYAgAAZHJzL2Rvd25yZXYu&#10;eG1sUEsFBgAAAAAEAAQA9QAAAII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_x0000_s1318" type="#_x0000_t202" style="position:absolute;left:33909;top:6477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Se98MA&#10;AADcAAAADwAAAGRycy9kb3ducmV2LnhtbESPzarCMBSE94LvEI7gTlNFrVajiCC4uVf8AbeH5tgW&#10;m5PSRFvf/ka44HKYmW+Y1aY1pXhR7QrLCkbDCARxanXBmYLrZT+Yg3AeWWNpmRS8ycFm3e2sMNG2&#10;4RO9zj4TAcIuQQW591UipUtzMuiGtiIO3t3WBn2QdSZ1jU2Am1KOo2gmDRYcFnKsaJdT+jg/jYKp&#10;/YmbNo2Oj/i6v/1W98V7jl6pfq/dLkF4av03/N8+aAWzyQI+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Se98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</w:t>
                        </w:r>
                      </w:p>
                    </w:txbxContent>
                  </v:textbox>
                </v:shape>
                <v:shape id="_x0000_s1319" type="#_x0000_t202" style="position:absolute;left:33909;top:12725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eht70A&#10;AADcAAAADwAAAGRycy9kb3ducmV2LnhtbERPSwrCMBDdC94hjOBOUwV/1SgiCG5UrILboRnbYjMp&#10;TbT19mYhuHy8/2rTmlK8qXaFZQWjYQSCOLW64EzB7bofzEE4j6yxtEwKPuRgs+52Vhhr2/CF3onP&#10;RAhhF6OC3PsqltKlORl0Q1sRB+5ha4M+wDqTusYmhJtSjqNoKg0WHBpyrGiXU/pMXkbBxB5nTZtG&#10;5+fstr+fqsfiM0evVL/XbpcgPLX+L/65D1rBdBLmhzPhCMj1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8eht70AAADcAAAADwAAAAAAAAAAAAAAAACYAgAAZHJzL2Rvd25yZXYu&#10;eG1sUEsFBgAAAAAEAAQA9QAAAII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U</w:t>
                        </w:r>
                      </w:p>
                    </w:txbxContent>
                  </v:textbox>
                </v:shape>
                <v:shape id="_x0000_s1320" type="#_x0000_t202" style="position:absolute;left:33909;top:19050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sELMAA&#10;AADcAAAADwAAAGRycy9kb3ducmV2LnhtbESPSwvCMBCE74L/IazgTVMFX9UoIgheVHyA16VZ22Kz&#10;KU209d8bQfA4zMw3zGLVmEK8qHK5ZQWDfgSCOLE651TB9bLtTUE4j6yxsEwK3uRgtWy3FhhrW/OJ&#10;XmefigBhF6OCzPsyltIlGRl0fVsSB+9uK4M+yCqVusI6wE0hh1E0lgZzDgsZlrTJKHmcn0bByO4n&#10;dZNEx8fkur0dyvvsPUWvVLfTrOcgPDX+H/61d1rBeDSA75lwBOTy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IsELM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C383E" w:rsidRPr="004C383E">
        <w:rPr>
          <w:noProof/>
          <w:sz w:val="24"/>
          <w:lang w:eastAsia="en-AU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1AEAB2C4" wp14:editId="38D8DB8D">
                <wp:simplePos x="0" y="0"/>
                <wp:positionH relativeFrom="column">
                  <wp:posOffset>-361315</wp:posOffset>
                </wp:positionH>
                <wp:positionV relativeFrom="paragraph">
                  <wp:posOffset>106680</wp:posOffset>
                </wp:positionV>
                <wp:extent cx="3816985" cy="2044700"/>
                <wp:effectExtent l="0" t="0" r="0" b="12700"/>
                <wp:wrapNone/>
                <wp:docPr id="540" name="Group 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2044700"/>
                          <a:chOff x="0" y="0"/>
                          <a:chExt cx="4162425" cy="2217420"/>
                        </a:xfrm>
                      </wpg:grpSpPr>
                      <wpg:grpSp>
                        <wpg:cNvPr id="541" name="Group 541"/>
                        <wpg:cNvGrpSpPr/>
                        <wpg:grpSpPr>
                          <a:xfrm>
                            <a:off x="0" y="15240"/>
                            <a:ext cx="4162425" cy="2200275"/>
                            <a:chOff x="-212725" y="50800"/>
                            <a:chExt cx="4162425" cy="2200276"/>
                          </a:xfrm>
                        </wpg:grpSpPr>
                        <wpg:grpSp>
                          <wpg:cNvPr id="542" name="Group 542"/>
                          <wpg:cNvGrpSpPr/>
                          <wpg:grpSpPr>
                            <a:xfrm>
                              <a:off x="-212725" y="50800"/>
                              <a:ext cx="4162425" cy="2200276"/>
                              <a:chOff x="-212725" y="50800"/>
                              <a:chExt cx="4162425" cy="2200276"/>
                            </a:xfrm>
                          </wpg:grpSpPr>
                          <wps:wsp>
                            <wps:cNvPr id="54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59150" y="50800"/>
                                <a:ext cx="59055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9241B" w:rsidRPr="00F338EA" w:rsidRDefault="0019241B" w:rsidP="004C383E"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 w:rsidRPr="00F338EA">
                                    <w:rPr>
                                      <w:sz w:val="30"/>
                                      <w:szCs w:val="30"/>
                                    </w:rPr>
                                    <w:t>EXIT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544" name="Group 544"/>
                            <wpg:cNvGrpSpPr/>
                            <wpg:grpSpPr>
                              <a:xfrm>
                                <a:off x="-212725" y="50800"/>
                                <a:ext cx="4010025" cy="2200276"/>
                                <a:chOff x="-212725" y="0"/>
                                <a:chExt cx="4010025" cy="22002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5" name="Picture 545" descr="Mouse_brow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212725" y="2028825"/>
                                  <a:ext cx="4572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546" name="Straight Connector 546"/>
                              <wps:cNvCnPr/>
                              <wps:spPr>
                                <a:xfrm flipH="1" flipV="1">
                                  <a:off x="0" y="0"/>
                                  <a:ext cx="6350" cy="19939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7" name="Straight Connector 547"/>
                              <wps:cNvCnPr/>
                              <wps:spPr>
                                <a:xfrm>
                                  <a:off x="0" y="0"/>
                                  <a:ext cx="379730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8" name="Straight Connector 548"/>
                              <wps:cNvCnPr/>
                              <wps:spPr>
                                <a:xfrm flipV="1">
                                  <a:off x="3492500" y="275590"/>
                                  <a:ext cx="0" cy="192278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549" name="Group 549"/>
                              <wpg:cNvGrpSpPr/>
                              <wpg:grpSpPr>
                                <a:xfrm>
                                  <a:off x="184150" y="222250"/>
                                  <a:ext cx="3092450" cy="1771650"/>
                                  <a:chOff x="0" y="0"/>
                                  <a:chExt cx="3092450" cy="1771650"/>
                                </a:xfrm>
                              </wpg:grpSpPr>
                              <wpg:grpSp>
                                <wpg:cNvPr id="550" name="Group 550"/>
                                <wpg:cNvGrpSpPr/>
                                <wpg:grpSpPr>
                                  <a:xfrm>
                                    <a:off x="0" y="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551" name="Group 551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552" name="Rectangle 552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53" name="Rectangle 553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54" name="Rectangle 554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55" name="Group 555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556" name="Rectangle 556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57" name="Rectangle 557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58" name="Rectangle 558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559" name="Group 559"/>
                                <wpg:cNvGrpSpPr/>
                                <wpg:grpSpPr>
                                  <a:xfrm>
                                    <a:off x="19050" y="131445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560" name="Rectangle 560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61" name="Rectangle 561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62" name="Rectangle 562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563" name="Group 563"/>
                                <wpg:cNvGrpSpPr/>
                                <wpg:grpSpPr>
                                  <a:xfrm rot="16200000">
                                    <a:off x="1663700" y="33020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564" name="Group 564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565" name="Rectangle 565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66" name="Rectangle 566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67" name="Rectangle 567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68" name="Group 568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569" name="Rectangle 569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70" name="Rectangle 570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71" name="Rectangle 571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572" name="Straight Connector 572"/>
                              <wps:cNvCnPr/>
                              <wps:spPr>
                                <a:xfrm flipV="1">
                                  <a:off x="203200" y="2200274"/>
                                  <a:ext cx="32893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s:wsp>
                          <wps:cNvPr id="573" name="Straight Connector 573"/>
                          <wps:cNvCnPr/>
                          <wps:spPr>
                            <a:xfrm>
                              <a:off x="3492500" y="326389"/>
                              <a:ext cx="19367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74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8867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14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" y="12954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7240" y="67056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5819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1210" y="6438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46760" y="18783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2534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57400" y="128397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90881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9050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40" o:spid="_x0000_s1321" style="position:absolute;left:0;text-align:left;margin-left:-28.45pt;margin-top:8.4pt;width:300.55pt;height:161pt;z-index:251708416;mso-width-relative:margin;mso-height-relative:margin" coordsize="41624,22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">
                <v:group id="Group 541" o:spid="_x0000_s1322" style="position:absolute;top:152;width:41624;height:22003" coordorigin="-2127,508" coordsize="41624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W0qH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U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bSoexgAAANwA&#10;AAAPAAAAAAAAAAAAAAAAAKoCAABkcnMvZG93bnJldi54bWxQSwUGAAAAAAQABAD6AAAAnQMAAAAA&#10;">
                  <v:group id="Group 542" o:spid="_x0000_s1323" style="position:absolute;left:-2127;top:508;width:41624;height:22002" coordorigin="-2127,508" coordsize="41624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b+0ac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Xx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v7RpxgAAANwA&#10;AAAPAAAAAAAAAAAAAAAAAKoCAABkcnMvZG93bnJldi54bWxQSwUGAAAAAAQABAD6AAAAnQMAAAAA&#10;">
                    <v:shape id="Text Box 2" o:spid="_x0000_s1324" type="#_x0000_t202" style="position:absolute;left:33591;top:508;width:5906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vEv8UA&#10;AADcAAAADwAAAGRycy9kb3ducmV2LnhtbESP3WrCQBSE7wXfYTmF3kjd2GrSpq5SBYu3pnmAY/aY&#10;hGbPhuw2P2/fFQq9HGbmG2a7H00jeupcbVnBahmBIC6srrlUkH+dnl5BOI+ssbFMCiZysN/NZ1tM&#10;tR34Qn3mSxEg7FJUUHnfplK6oiKDbmlb4uDdbGfQB9mVUnc4BLhp5HMUxdJgzWGhwpaOFRXf2Y9R&#10;cDsPi83bcP30eXJZxwesk6udlHp8GD/eQXga/X/4r33WCjbrF7ifCUdA7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q8S/xQAAANwAAAAPAAAAAAAAAAAAAAAAAJgCAABkcnMv&#10;ZG93bnJldi54bWxQSwUGAAAAAAQABAD1AAAAigMAAAAA&#10;" stroked="f">
                      <v:textbox>
                        <w:txbxContent>
                          <w:p w:rsidR="0019241B" w:rsidRPr="00F338EA" w:rsidRDefault="0019241B" w:rsidP="004C383E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F338EA">
                              <w:rPr>
                                <w:sz w:val="30"/>
                                <w:szCs w:val="30"/>
                              </w:rPr>
                              <w:t>EXIT</w:t>
                            </w:r>
                          </w:p>
                        </w:txbxContent>
                      </v:textbox>
                    </v:shape>
                    <v:group id="Group 544" o:spid="_x0000_s1325" style="position:absolute;left:-2127;top:508;width:40100;height:22002" coordorigin="-2127" coordsize="40100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RqJh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ePR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kaiYbFAAAA3AAA&#10;AA8AAAAAAAAAAAAAAAAAqgIAAGRycy9kb3ducmV2LnhtbFBLBQYAAAAABAAEAPoAAACcAwAAAAA=&#10;">
                      <v:shape id="Picture 545" o:spid="_x0000_s1326" type="#_x0000_t75" alt="Mouse_brown" style="position:absolute;left:-2127;top:20288;width:4571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T1y3EAAAA3AAAAA8AAABkcnMvZG93bnJldi54bWxEj9GKwjAURN8X/IdwhX1ZNFWsaDWKCoX1&#10;wYVVP+DSXNtic1Oa2Hb/fiMIPg4zc4ZZb3tTiZYaV1pWMBlHIIgzq0vOFVwv6WgBwnlkjZVlUvBH&#10;DrabwccaE207/qX27HMRIOwSVFB4XydSuqwgg25sa+Lg3Wxj0AfZ5FI32AW4qeQ0iubSYMlhocCa&#10;DgVl9/PDKDj9WKJH2rWnZfS172x6nN9nsVKfw363AuGp9+/wq/2tFcSzGJ5nwhGQm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gT1y3EAAAA3AAAAA8AAAAAAAAAAAAAAAAA&#10;nwIAAGRycy9kb3ducmV2LnhtbFBLBQYAAAAABAAEAPcAAACQAwAAAAA=&#10;">
                        <v:imagedata r:id="rId22" o:title="Mouse_brown" grayscale="t"/>
                        <v:path arrowok="t"/>
                      </v:shape>
                      <v:line id="Straight Connector 546" o:spid="_x0000_s1327" style="position:absolute;flip:x y;visibility:visible;mso-wrap-style:square" from="0,0" to="63,19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YhE8QAAADcAAAADwAAAGRycy9kb3ducmV2LnhtbESPQWvCQBSE7wX/w/IEb3VjrRKiq1ih&#10;UOxJ2x56e2ZfN6F5b0N2q/HfdwXB4zAz3zDLdc+NOlEXai8GJuMMFEnpbS3OwOfH62MOKkQUi40X&#10;MnChAOvV4GGJhfVn2dPpEJ1KEAkFGqhibAutQ1kRYxj7liR5P75jjEl2TtsOzwnOjX7KsrlmrCUt&#10;VNjStqLy9/DHBqbH/KK/3Use2L3vdhueyJa/jBkN+80CVKQ+3sO39ps1MHuew/VMOgJ69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ZiETxAAAANwAAAAPAAAAAAAAAAAA&#10;AAAAAKECAABkcnMvZG93bnJldi54bWxQSwUGAAAAAAQABAD5AAAAkgMAAAAA&#10;" strokecolor="black [3040]" strokeweight="1pt"/>
                      <v:line id="Straight Connector 547" o:spid="_x0000_s1328" style="position:absolute;visibility:visible;mso-wrap-style:square" from="0,0" to="379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ZS/8UAAADcAAAADwAAAGRycy9kb3ducmV2LnhtbESP3WoCMRSE7wu+QzhC72q2Yn9YjSLS&#10;Qr1YcG0f4Lg5bmI3J+sm1fXtjVDwcpiZb5jZoneNOFEXrGcFz6MMBHHlteVawc/359M7iBCRNTae&#10;ScGFAizmg4cZ5tqfuaTTNtYiQTjkqMDE2OZShsqQwzDyLXHy9r5zGJPsaqk7PCe4a+Q4y16lQ8tp&#10;wWBLK0PV7/bPKThsxv6jD2uzPk52xcpmpS2KUqnHYb+cgojUx3v4v/2lFbxM3uB2Jh0B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LZS/8UAAADcAAAADwAAAAAAAAAA&#10;AAAAAAChAgAAZHJzL2Rvd25yZXYueG1sUEsFBgAAAAAEAAQA+QAAAJMDAAAAAA==&#10;" strokecolor="black [3040]" strokeweight="1pt"/>
                      <v:line id="Straight Connector 548" o:spid="_x0000_s1329" style="position:absolute;flip:y;visibility:visible;mso-wrap-style:square" from="34925,2755" to="34925,21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eCRMMAAADcAAAADwAAAGRycy9kb3ducmV2LnhtbERPTWsCMRC9C/6HMEIvRbNKq7I1iliK&#10;LSi0q96HzXR3MZksSaprf31zKHh8vO/FqrNGXMiHxrGC8SgDQVw63XCl4Hh4G85BhIis0TgmBTcK&#10;sFr2ewvMtbvyF12KWIkUwiFHBXWMbS5lKGuyGEauJU7ct/MWY4K+ktrjNYVbIydZNpUWG04NNba0&#10;qak8Fz9Wwe7czvanifG3149tUXz+Gvm4HSv1MOjWLyAidfEu/ne/awXPT2ltOpOOgF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H3gkTDAAAA3AAAAA8AAAAAAAAAAAAA&#10;AAAAoQIAAGRycy9kb3ducmV2LnhtbFBLBQYAAAAABAAEAPkAAACRAwAAAAA=&#10;" strokecolor="black [3040]" strokeweight="1pt"/>
                      <v:group id="Group 549" o:spid="_x0000_s1330" style="position:absolute;left:1841;top:2222;width:30925;height:17717" coordsize="30924,17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xsmG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ix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GyYYxgAAANwA&#10;AAAPAAAAAAAAAAAAAAAAAKoCAABkcnMvZG93bnJldi54bWxQSwUGAAAAAAQABAD6AAAAnQMAAAAA&#10;">
                        <v:group id="Group 550" o:spid="_x0000_s1331" style="position:absolute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+BlYwwAAANwAAAAP&#10;AAAAAAAAAAAAAAAAAKoCAABkcnMvZG93bnJldi54bWxQSwUGAAAAAAQABAD6AAAAmgMAAAAA&#10;">
                          <v:group id="Group 551" o:spid="_x0000_s1332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            <v:rect id="Rectangle 552" o:spid="_x0000_s1333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vDgMYA&#10;AADcAAAADwAAAGRycy9kb3ducmV2LnhtbESPQWvCQBSE70L/w/IKXkQ3CkqJrlJaKjmUQm09eHtm&#10;n9lo9m3Ivmr677uFQo/DzHzDrDa9b9SVulgHNjCdZKCIy2Brrgx8fryMH0BFQbbYBCYD3xRhs74b&#10;rDC34cbvdN1JpRKEY44GnEibax1LRx7jJLTEyTuFzqMk2VXadnhLcN/oWZYttMea04LDlp4clZfd&#10;lzdwKHqpztOtvF5wtB8V7li+PR+NGd73j0tQQr38h//ahTUwn8/g90w6Anr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vDgMYAAADcAAAADwAAAAAAAAAAAAAAAACYAgAAZHJz&#10;L2Rvd25yZXYueG1sUEsFBgAAAAAEAAQA9QAAAIsDAAAAAA==&#10;" filled="f" strokecolor="black [3213]" strokeweight="1pt"/>
                            <v:rect id="Rectangle 553" o:spid="_x0000_s1334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dmG8cA&#10;AADcAAAADwAAAGRycy9kb3ducmV2LnhtbESPQWvCQBSE70L/w/IKvYhurFhK6iqlpSUHEbT10Nsz&#10;+5pNzb4N2VeN/74rFDwOM/MNM1/2vlFH6mId2MBknIEiLoOtuTLw+fE2egQVBdliE5gMnCnCcnEz&#10;mGNuw4k3dNxKpRKEY44GnEibax1LRx7jOLTEyfsOnUdJsqu07fCU4L7R91n2oD3WnBYctvTiqDxs&#10;f72Br6KX6mfyLqsDDnfDwu3L9evemLvb/vkJlFAv1/B/u7AGZrMp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0nZhvHAAAA3AAAAA8AAAAAAAAAAAAAAAAAmAIAAGRy&#10;cy9kb3ducmV2LnhtbFBLBQYAAAAABAAEAPUAAACMAwAAAAA=&#10;" filled="f" strokecolor="black [3213]" strokeweight="1pt"/>
                            <v:rect id="Rectangle 554" o:spid="_x0000_s1335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7+b8cA&#10;AADcAAAADwAAAGRycy9kb3ducmV2LnhtbESPQWvCQBSE70L/w/IKvYhuLFpK6iqlpSUHEbT10Nsz&#10;+5pNzb4N2VeN/74rFDwOM/MNM1/2vlFH6mId2MBknIEiLoOtuTLw+fE2egQVBdliE5gMnCnCcnEz&#10;mGNuw4k3dNxKpRKEY44GnEibax1LRx7jOLTEyfsOnUdJsqu07fCU4L7R91n2oD3WnBYctvTiqDxs&#10;f72Br6KX6mfyLqsDDnfDwu3L9evemLvb/vkJlFAv1/B/u7AGZrMp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O/m/HAAAA3AAAAA8AAAAAAAAAAAAAAAAAmAIAAGRy&#10;cy9kb3ducmV2LnhtbFBLBQYAAAAABAAEAPUAAACMAwAAAAA=&#10;" filled="f" strokecolor="black [3213]" strokeweight="1pt"/>
                          </v:group>
                          <v:group id="Group 555" o:spid="_x0000_s1336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4+6wM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mSwP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4+6wMQAAADcAAAA&#10;DwAAAAAAAAAAAAAAAACqAgAAZHJzL2Rvd25yZXYueG1sUEsFBgAAAAAEAAQA+gAAAJsDAAAAAA==&#10;">
                            <v:rect id="Rectangle 556" o:spid="_x0000_s1337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DFg8YA&#10;AADcAAAADwAAAGRycy9kb3ducmV2LnhtbESPQWvCQBSE74L/YXmFXkQ3FpQSXaVYWnIoBW09eHtm&#10;n9lo9m3Ivmr677uFQo/DzHzDLNe9b9SVulgHNjCdZKCIy2Brrgx8fryMH0FFQbbYBCYD3xRhvRoO&#10;lpjbcOMtXXdSqQThmKMBJ9LmWsfSkcc4CS1x8k6h8yhJdpW2Hd4S3Df6Icvm2mPNacFhSxtH5WX3&#10;5Q0cil6q8/RV3i442o8Kdyzfn4/G3N/1TwtQQr38h//ahTUwm83h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VDFg8YAAADcAAAADwAAAAAAAAAAAAAAAACYAgAAZHJz&#10;L2Rvd25yZXYueG1sUEsFBgAAAAAEAAQA9QAAAIsDAAAAAA==&#10;" filled="f" strokecolor="black [3213]" strokeweight="1pt"/>
                            <v:rect id="Rectangle 557" o:spid="_x0000_s1338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xgGMcA&#10;AADcAAAADwAAAGRycy9kb3ducmV2LnhtbESPQWvCQBSE70L/w/IKvYhuLGhL6iqlpSUHEbT10Nsz&#10;+5pNzb4N2VeN/75bEDwOM/MNM1/2vlFH6mId2MBknIEiLoOtuTLw+fE2egQVBdliE5gMnCnCcnEz&#10;mGNuw4k3dNxKpRKEY44GnEibax1LRx7jOLTEyfsOnUdJsqu07fCU4L7R91k20x5rTgsOW3pxVB62&#10;v97AV9FL9TN5l9UBh7th4fbl+nVvzN1t//wESqiXa/jSLqyB6fQB/s+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IcYBjHAAAA3AAAAA8AAAAAAAAAAAAAAAAAmAIAAGRy&#10;cy9kb3ducmV2LnhtbFBLBQYAAAAABAAEAPUAAACMAwAAAAA=&#10;" filled="f" strokecolor="black [3213]" strokeweight="1pt"/>
                            <v:rect id="Rectangle 558" o:spid="_x0000_s1339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P0asMA&#10;AADcAAAADwAAAGRycy9kb3ducmV2LnhtbERPTWvCQBC9F/wPywhepG4sWErqKqJYcpCCtj30Nman&#10;2dTsbMiOGv999yD0+Hjf82XvG3WhLtaBDUwnGSjiMtiaKwOfH9vHF1BRkC02gcnAjSIsF4OHOeY2&#10;XHlPl4NUKoVwzNGAE2lzrWPpyGOchJY4cT+h8ygJdpW2HV5TuG/0U5Y9a481pwaHLa0dlafD2Rv4&#10;Lnqpfqdvsjvh+GtcuGP5vjkaMxr2q1dQQr38i+/uwhqYzdLadCYdAb3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4P0asMAAADcAAAADwAAAAAAAAAAAAAAAACYAgAAZHJzL2Rv&#10;d25yZXYueG1sUEsFBgAAAAAEAAQA9QAAAIgDAAAAAA==&#10;" filled="f" strokecolor="black [3213]" strokeweight="1pt"/>
                          </v:group>
                        </v:group>
                        <v:group id="Group 559" o:spid="_x0000_s1340" style="position:absolute;left:190;top:13144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sKwxcUAAADc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LCsMXFAAAA3AAA&#10;AA8AAAAAAAAAAAAAAAAAqgIAAGRycy9kb3ducmV2LnhtbFBLBQYAAAAABAAEAPoAAACcAwAAAAA=&#10;">
                          <v:rect id="Rectangle 560" o:spid="_x0000_s1341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ky0cMA&#10;AADcAAAADwAAAGRycy9kb3ducmV2LnhtbERPTWvCQBC9C/6HZQQvUjcWlJK6ilhacpCCtj30Nman&#10;2dTsbMiOGv+9eyj0+Hjfy3XvG3WhLtaBDcymGSjiMtiaKwOfH68PT6CiIFtsApOBG0VYr4aDJeY2&#10;XHlPl4NUKoVwzNGAE2lzrWPpyGOchpY4cT+h8ygJdpW2HV5TuG/0Y5YttMeaU4PDlraOytPh7A18&#10;F71Uv7M32Z1w8jUp3LF8fzkaMx71m2dQQr38i//chTUwX6T56Uw6Anp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5ky0cMAAADcAAAADwAAAAAAAAAAAAAAAACYAgAAZHJzL2Rv&#10;d25yZXYueG1sUEsFBgAAAAAEAAQA9QAAAIgDAAAAAA==&#10;" filled="f" strokecolor="black [3213]" strokeweight="1pt"/>
                          <v:rect id="Rectangle 561" o:spid="_x0000_s1342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WXSscA&#10;AADcAAAADwAAAGRycy9kb3ducmV2LnhtbESPQUvDQBSE74L/YXlCL6XdpGCRtNsiipJDEax66O01&#10;+5qNzb4N2dc2/ntXEHocZuYbZrkefKvO1McmsIF8moEiroJtuDbw+fEyeQAVBdliG5gM/FCE9er2&#10;ZomFDRd+p/NWapUgHAs04ES6QutYOfIYp6EjTt4h9B4lyb7WtsdLgvtWz7Jsrj02nBYcdvTkqDpu&#10;T97Arhyk/s5fZXPE8de4dPvq7XlvzOhueFyAEhrkGv5vl9bA/TyHvzPpCO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zVl0rHAAAA3AAAAA8AAAAAAAAAAAAAAAAAmAIAAGRy&#10;cy9kb3ducmV2LnhtbFBLBQYAAAAABAAEAPUAAACMAwAAAAA=&#10;" filled="f" strokecolor="black [3213]" strokeweight="1pt"/>
                          <v:rect id="Rectangle 562" o:spid="_x0000_s1343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cJPcYA&#10;AADcAAAADwAAAGRycy9kb3ducmV2LnhtbESPQWvCQBSE70L/w/IKXkQ3CpUSXaW0VHIoBW09eHtm&#10;n9lo9m3Ivmr677uFQo/DzHzDLNe9b9SVulgHNjCdZKCIy2Brrgx8fryOH0FFQbbYBCYD3xRhvbob&#10;LDG34cZbuu6kUgnCMUcDTqTNtY6lI49xElri5J1C51GS7CptO7wluG/0LMvm2mPNacFhS8+Oysvu&#10;yxs4FL1U5+lG3i442o8KdyzfX47GDO/7pwUooV7+w3/twhp4mM/g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AcJPcYAAADcAAAADwAAAAAAAAAAAAAAAACYAgAAZHJz&#10;L2Rvd25yZXYueG1sUEsFBgAAAAAEAAQA9QAAAIsDAAAAAA==&#10;" filled="f" strokecolor="black [3213]" strokeweight="1pt"/>
                        </v:group>
                        <v:group id="Group 563" o:spid="_x0000_s1344" style="position:absolute;left:16637;top:3301;width:17526;height:11049;rotation:-90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8dn/scAAADc&#10;AAAADwAAAAAAAAAAAAAAAACqAgAAZHJzL2Rvd25yZXYueG1sUEsFBgAAAAAEAAQA+gAAAJ4DAAAA&#10;AA==&#10;">
                          <v:group id="Group 564" o:spid="_x0000_s1345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    <v:rect id="Rectangle 565" o:spid="_x0000_s1346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6RScYA&#10;AADcAAAADwAAAGRycy9kb3ducmV2LnhtbESPQWvCQBSE74L/YXmFXkQ3FpQSXaVYWnIoBW09eHtm&#10;n9lo9m3Ivmr677uFQo/DzHzDLNe9b9SVulgHNjCdZKCIy2Brrgx8fryMH0FFQbbYBCYD3xRhvRoO&#10;lpjbcOMtXXdSqQThmKMBJ9LmWsfSkcc4CS1x8k6h8yhJdpW2Hd4S3Df6Icvm2mPNacFhSxtH5WX3&#10;5Q0cil6q8/RV3i442o8Kdyzfn4/G3N/1TwtQQr38h//ahTUwm8/g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+6RScYAAADcAAAADwAAAAAAAAAAAAAAAACYAgAAZHJz&#10;L2Rvd25yZXYueG1sUEsFBgAAAAAEAAQA9QAAAIsDAAAAAA==&#10;" filled="f" strokecolor="black [3213]" strokeweight="1pt"/>
                            <v:rect id="Rectangle 566" o:spid="_x0000_s1347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wPPscA&#10;AADcAAAADwAAAGRycy9kb3ducmV2LnhtbESPQUvDQBSE74L/YXlCL8VuWjBI7LYUpSUHEaztwdtr&#10;9plNm30bss82/ntXEHocZuYbZr4cfKvO1McmsIHpJANFXAXbcG1g97G+fwQVBdliG5gM/FCE5eL2&#10;Zo6FDRd+p/NWapUgHAs04ES6QutYOfIYJ6EjTt5X6D1Kkn2tbY+XBPetnmVZrj02nBYcdvTsqDpt&#10;v72Bz3KQ+jjdyOsJx/tx6Q7V28vBmNHdsHoCJTTINfzfLq2BhzyHvzPpCO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M8Dz7HAAAA3AAAAA8AAAAAAAAAAAAAAAAAmAIAAGRy&#10;cy9kb3ducmV2LnhtbFBLBQYAAAAABAAEAPUAAACMAwAAAAA=&#10;" filled="f" strokecolor="black [3213]" strokeweight="1pt"/>
                            <v:rect id="Rectangle 567" o:spid="_x0000_s1348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CqpccA&#10;AADcAAAADwAAAGRycy9kb3ducmV2LnhtbESPQWvCQBSE70L/w/IKvYhuLGhL6iqlpSUHEbT10Nsz&#10;+5pNzb4N2VeN/74rFDwOM/MNM1/2vlFH6mId2MBknIEiLoOtuTLw+fE2egQVBdliE5gMnCnCcnEz&#10;mGNuw4k3dNxKpRKEY44GnEibax1LRx7jOLTEyfsOnUdJsqu07fCU4L7R91k20x5rTgsOW3pxVB62&#10;v97AV9FL9TN5l9UBh7th4fbl+nVvzN1t//wESqiXa/i/XVgD09kD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xwqqXHAAAA3AAAAA8AAAAAAAAAAAAAAAAAmAIAAGRy&#10;cy9kb3ducmV2LnhtbFBLBQYAAAAABAAEAPUAAACMAwAAAAA=&#10;" filled="f" strokecolor="black [3213]" strokeweight="1pt"/>
                          </v:group>
                          <v:group id="Group 568" o:spid="_x0000_s1349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+Lf48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W0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Pi3+PCAAAA3AAAAA8A&#10;AAAAAAAAAAAAAAAAqgIAAGRycy9kb3ducmV2LnhtbFBLBQYAAAAABAAEAPoAAACZAwAAAAA=&#10;">
                            <v:rect id="Rectangle 569" o:spid="_x0000_s1350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ObTMcA&#10;AADcAAAADwAAAGRycy9kb3ducmV2LnhtbESPQWvCQBSE70L/w/IKvYhuLCht6iqlpSUHEbT10Nsz&#10;+5pNzb4N2VeN/74rFDwOM/MNM1/2vlFH6mId2MBknIEiLoOtuTLw+fE2egAVBdliE5gMnCnCcnEz&#10;mGNuw4k3dNxKpRKEY44GnEibax1LRx7jOLTEyfsOnUdJsqu07fCU4L7R91k20x5rTgsOW3pxVB62&#10;v97AV9FL9TN5l9UBh7th4fbl+nVvzN1t//wESqiXa/i/XVgD09kj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Kjm0zHAAAA3AAAAA8AAAAAAAAAAAAAAAAAmAIAAGRy&#10;cy9kb3ducmV2LnhtbFBLBQYAAAAABAAEAPUAAACMAwAAAAA=&#10;" filled="f" strokecolor="black [3213]" strokeweight="1pt"/>
                            <v:rect id="Rectangle 570" o:spid="_x0000_s1351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CkDMQA&#10;AADcAAAADwAAAGRycy9kb3ducmV2LnhtbERPTWvCQBC9F/wPyxR6Ed1YaCvRVURpyaEIVXvobcyO&#10;2dTsbMhONf337qHQ4+N9z5e9b9SFulgHNjAZZ6CIy2Brrgwc9q+jKagoyBabwGTglyIsF4O7OeY2&#10;XPmDLjupVArhmKMBJ9LmWsfSkcc4Di1x4k6h8ygJdpW2HV5TuG/0Y5Y9a481pwaHLa0dlefdjzfw&#10;VfRSfU/e5P2Mw89h4Y7ldnM05uG+X81ACfXyL/5zF9bA00uan86kI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ApAzEAAAA3AAAAA8AAAAAAAAAAAAAAAAAmAIAAGRycy9k&#10;b3ducmV2LnhtbFBLBQYAAAAABAAEAPUAAACJAwAAAAA=&#10;" filled="f" strokecolor="black [3213]" strokeweight="1pt"/>
                            <v:rect id="Rectangle 571" o:spid="_x0000_s1352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wBl8cA&#10;AADcAAAADwAAAGRycy9kb3ducmV2LnhtbESPQUvDQBSE70L/w/IKXkq7iaCWtNtSFCUHEVr14O01&#10;+5pNm30bss82/ntXEDwOM/MNs1wPvlVn6mMT2EA+y0ARV8E2XBt4f3uazkFFQbbYBiYD3xRhvRpd&#10;LbGw4cJbOu+kVgnCsUADTqQrtI6VI49xFjri5B1C71GS7Gtte7wkuG/1TZbdaY8NpwWHHT04qk67&#10;L2/gsxykPubP8nLCycekdPvq9XFvzPV42CxACQ3yH/5rl9bA7X0Ov2fSEd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MAZfHAAAA3AAAAA8AAAAAAAAAAAAAAAAAmAIAAGRy&#10;cy9kb3ducmV2LnhtbFBLBQYAAAAABAAEAPUAAACMAwAAAAA=&#10;" filled="f" strokecolor="black [3213]" strokeweight="1pt"/>
                          </v:group>
                        </v:group>
                      </v:group>
                      <v:line id="Straight Connector 572" o:spid="_x0000_s1353" style="position:absolute;flip:y;visibility:visible;mso-wrap-style:square" from="2032,22002" to="34925,22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0o98YAAADcAAAADwAAAGRycy9kb3ducmV2LnhtbESPzWrCQBSF9wXfYbhCN8VMDNS2qaMU&#10;oVAKXWgLibtL5ppEM3dCZmLi2zsFweXh/Hyc5Xo0jThT52rLCuZRDIK4sLrmUsHf7+fsFYTzyBob&#10;y6TgQg7Wq8nDElNtB97SeedLEUbYpaig8r5NpXRFRQZdZFvi4B1sZ9AH2ZVSdziEcdPIJI4X0mDN&#10;gVBhS5uKitOuNwFy3JT7nyMV2VvWfg+L+dOQ571Sj9Px4x2Ep9Hfw7f2l1bw/JLA/5lwBOTq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6NKPfGAAAA3AAAAA8AAAAAAAAA&#10;AAAAAAAAoQIAAGRycy9kb3ducmV2LnhtbFBLBQYAAAAABAAEAPkAAACUAwAAAAA=&#10;" strokeweight="1pt"/>
                    </v:group>
                  </v:group>
                  <v:line id="Straight Connector 573" o:spid="_x0000_s1354" style="position:absolute;visibility:visible;mso-wrap-style:square" from="34925,3263" to="36861,3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GeQcYAAADcAAAADwAAAGRycy9kb3ducmV2LnhtbESP0WoCMRRE3wv9h3ALfatZrdqyNYpI&#10;C/VhwbX9gNvN7SZ1c7NuUl3/3giCj8PMnGFmi9414kBdsJ4VDAcZCOLKa8u1gu+vj6dXECEia2w8&#10;k4ITBVjM7+9mmGt/5JIO21iLBOGQowITY5tLGSpDDsPAt8TJ+/Wdw5hkV0vd4THBXSNHWTaVDi2n&#10;BYMtrQxVu+2/U/C3Gfn3PqzNej/+KVY2K21RlEo9PvTLNxCR+ngLX9ufWsHk5RkuZ9IRkPMz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hnkHGAAAA3AAAAA8AAAAAAAAA&#10;AAAAAAAAoQIAAGRycy9kb3ducmV2LnhtbFBLBQYAAAAABAAEAPkAAACUAwAAAAA=&#10;" strokecolor="black [3040]" strokeweight="1pt"/>
                </v:group>
                <v:shape id="Text Box 37" o:spid="_x0000_s1355" type="#_x0000_t202" style="position:absolute;left:27355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yaqMQA&#10;AADcAAAADwAAAGRycy9kb3ducmV2LnhtbESPT2vCQBTE74V+h+UVvNWNoo2NbkQEwYsttUKvj+wz&#10;Ccm+Ddk1f769WxA8DjO/GWazHUwtOmpdaVnBbBqBIM6sLjlXcPk9vK9AOI+ssbZMCkZysE1fXzaY&#10;aNvzD3Vnn4tQwi5BBYX3TSKlywoy6Ka2IQ7e1bYGfZBtLnWLfSg3tZxH0Yc0WHJYKLChfUFZdb4Z&#10;BUt7ivshi76r+HL4+2qun+MKvVKTt2G3BuFp8M/wgz7qwMUL+D8TjoB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smqj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</w:p>
                    </w:txbxContent>
                  </v:textbox>
                </v:shape>
                <v:shape id="_x0000_s1356" type="#_x0000_t202" style="position:absolute;left:788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A/M8IA&#10;AADcAAAADwAAAGRycy9kb3ducmV2LnhtbESPQYvCMBSE7wv+h/AEb2vqglZro8iC4EVlVfD6aJ5t&#10;afNSmmjrvzeCsMdh5pth0nVvavGg1pWWFUzGEQjizOqScwWX8/Z7DsJ5ZI21ZVLwJAfr1eArxUTb&#10;jv/ocfK5CCXsElRQeN8kUrqsIINubBvi4N1sa9AH2eZSt9iFclPLnyiaSYMlh4UCG/otKKtOd6Ng&#10;avdx12fRsYov2+uhuS2ec/RKjYb9ZgnCU+//wx96pwMXT+F9Jhw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ID8z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_x0000_s1357" type="#_x0000_t202" style="position:absolute;left:13944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KhRMQA&#10;AADcAAAADwAAAGRycy9kb3ducmV2LnhtbESPQWvCQBSE74X+h+UJ3urGgkmaukopCF6sNAa8PrLP&#10;JJh9G7KrSf69WxB6HGa+GWa9HU0r7tS7xrKC5SICQVxa3XCloDjt3lIQziNrbC2TgokcbDevL2vM&#10;tB34l+65r0QoYZehgtr7LpPSlTUZdAvbEQfvYnuDPsi+krrHIZSbVr5HUSwNNhwWauzou6bymt+M&#10;gpU9JMNYRsdrUuzOP93lY0rRKzWfjV+fIDyN/j/8pPc6cEkMf2fC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yoUT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</w:t>
                        </w:r>
                      </w:p>
                    </w:txbxContent>
                  </v:textbox>
                </v:shape>
                <v:shape id="_x0000_s1358" type="#_x0000_t202" style="position:absolute;left:20650;top:11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4E38MA&#10;AADcAAAADwAAAGRycy9kb3ducmV2LnhtbESPQWvCQBSE74X+h+UVvNWNgo2NboIIAS9aGoVeH9ln&#10;Esy+Ddk1if/eLRR6HGa+GWabTaYVA/WusaxgMY9AEJdWN1wpuJzz9zUI55E1tpZJwYMcZOnryxYT&#10;bUf+pqHwlQgl7BJUUHvfJVK6siaDbm474uBdbW/QB9lXUvc4hnLTymUUfUiDDYeFGjva11TeirtR&#10;sLLHeJzK6OsWX/KfU3f9fKzRKzV7m3YbEJ4m/x/+ow86cHEMv2fCEZDp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4E38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shape>
                <v:shape id="_x0000_s1359" type="#_x0000_t202" style="position:absolute;left:1371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GQrcAA&#10;AADcAAAADwAAAGRycy9kb3ducmV2LnhtbERPTYvCMBC9C/6HMAveNF3Brds1igiCF3dZFbwOzdgW&#10;m0lpoq3/3jkIHh/ve7HqXa3u1IbKs4HPSQKKOPe24sLA6bgdz0GFiGyx9kwGHhRgtRwOFphZ3/E/&#10;3Q+xUBLCIUMDZYxNpnXIS3IYJr4hFu7iW4dRYFto22In4a7W0yT50g4rloYSG9qUlF8PN2dg5vdp&#10;1+fJ3zU9bc+/zeX7McdozOijX/+AitTHt/jl3lnxpbJWzsgR0M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GQrc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_x0000_s1360" type="#_x0000_t202" style="position:absolute;left:1257;top:1295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01NsMA&#10;AADcAAAADwAAAGRycy9kb3ducmV2LnhtbESPS4vCQBCE74L/YWjBm04U3GjMKCIIXtzFB3htMp0H&#10;ZnpCZjTx3+8sLHgsqr4qKt32phYval1lWcFsGoEgzqyuuFBwux4mSxDOI2usLZOCNznYboaDFBNt&#10;Oz7T6+ILEUrYJaig9L5JpHRZSQbd1DbEwctta9AH2RZSt9iFclPLeRR9SYMVh4USG9qXlD0uT6Ng&#10;YU9x12fRzyO+He7fTb56L9ErNR71uzUIT73/hP/pow5cvIK/M+EI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m01Ns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_x0000_s1361" type="#_x0000_t202" style="position:absolute;left:7772;top:670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LsjMEA&#10;AADcAAAADwAAAGRycy9kb3ducmV2LnhtbERPTWvCQBC9F/oflhF6qxsLrTG6CaUgeLGlaaDXITsm&#10;wexsyK4m/nvnUOjx8b53xex6daUxdJ4NrJYJKOLa244bA9XP/jkFFSKyxd4zGbhRgCJ/fNhhZv3E&#10;33QtY6MkhEOGBtoYh0zrULfkMCz9QCzcyY8Oo8Cx0XbEScJdr1+S5E077FgaWhzoo6X6XF6cgVd/&#10;XE9znXyd19X+93M4bW4pRmOeFvP7FlSkOf6L/9wHK75U5ssZOQI6v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6C7IzBAAAA3AAAAA8AAAAAAAAAAAAAAAAAmAIAAGRycy9kb3du&#10;cmV2LnhtbFBLBQYAAAAABAAEAPUAAACG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shape>
                <v:shape id="Text Box 37" o:spid="_x0000_s1362" type="#_x0000_t202" style="position:absolute;left:167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5JF8QA&#10;AADcAAAADwAAAGRycy9kb3ducmV2LnhtbESPQWvCQBSE7wX/w/KE3ppNBGuauoZSELxUaQx4fWSf&#10;STD7NmRXE/+9WxB6HGa+GWadT6YTNxpca1lBEsUgiCurW64VlMftWwrCeWSNnWVScCcH+Wb2ssZM&#10;25F/6Vb4WoQSdhkqaLzvMyld1ZBBF9meOHhnOxj0QQ611AOOodx0chHH79Jgy2GhwZ6+G6ouxdUo&#10;WNqf1ThV8eGyKrenfX/+uKfolXqdT1+fIDxN/j/8pHc6cGkCf2fC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OSRf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_x0000_s1363" type="#_x0000_t202" style="position:absolute;left:7581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zXYMQA&#10;AADcAAAADwAAAGRycy9kb3ducmV2LnhtbESPQWvCQBSE74X+h+UJ3urGgCZNXUMpCF60NApeH9ln&#10;Esy+DdmtSf69KxR6HGa+GWaTj6YVd+pdY1nBchGBIC6tbrhScD7t3lIQziNrbC2Tgokc5NvXlw1m&#10;2g78Q/fCVyKUsMtQQe19l0npypoMuoXtiIN3tb1BH2RfSd3jEMpNK+MoWkuDDYeFGjv6qqm8Fb9G&#10;wcoekmEso+9bct5djt31fUrRKzWfjZ8fIDyN/j/8R+914NIYnmfCEZD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c12D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</w:t>
                        </w:r>
                      </w:p>
                    </w:txbxContent>
                  </v:textbox>
                </v:shape>
                <v:shape id="_x0000_s1364" type="#_x0000_t202" style="position:absolute;left:13944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By+8MA&#10;AADcAAAADwAAAGRycy9kb3ducmV2LnhtbESPS4vCQBCE74L/YWjBm05UVmPMKLIg7GUVH+C1yXQe&#10;mOkJmVkT//2OsLDHouqrotJdb2rxpNZVlhXMphEI4szqigsFt+thEoNwHlljbZkUvMjBbjscpJho&#10;2/GZnhdfiFDCLkEFpfdNIqXLSjLoprYhDl5uW4M+yLaQusUulJtazqNoKQ1WHBZKbOizpOxx+TEK&#10;Puz3quuz6PRY3Q73Y5OvXzF6pcajfr8B4an3/+E/+ksHLl7A+0w4An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By+8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</w:p>
                    </w:txbxContent>
                  </v:textbox>
                </v:shape>
                <v:shape id="_x0000_s1365" type="#_x0000_t202" style="position:absolute;left:20612;top:6438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nqj8MA&#10;AADcAAAADwAAAGRycy9kb3ducmV2LnhtbESPS4vCQBCE74L/YWjBm04UV2PMKLIg7GUVH+C1yXQe&#10;mOkJmVkT//2OsLDHouqrotJdb2rxpNZVlhXMphEI4szqigsFt+thEoNwHlljbZkUvMjBbjscpJho&#10;2/GZnhdfiFDCLkEFpfdNIqXLSjLoprYhDl5uW4M+yLaQusUulJtazqNoKQ1WHBZKbOizpOxx+TEK&#10;Puz3quuz6PRY3Q73Y5OvXzF6pcajfr8B4an3/+E/+ksHLl7A+0w4An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bnqj8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shape>
                <v:shape id="_x0000_s1366" type="#_x0000_t202" style="position:absolute;left:7467;top:18783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VPFMIA&#10;AADcAAAADwAAAGRycy9kb3ducmV2LnhtbESPT4vCMBTE74LfITzBm6YKrrU2igjCXlR0hb0+mtc/&#10;2LyUJmvrtzcLgsdh5jfDpNve1OJBrassK5hNIxDEmdUVFwpuP4dJDMJ5ZI21ZVLwJAfbzXCQYqJt&#10;xxd6XH0hQgm7BBWU3jeJlC4ryaCb2oY4eLltDfog20LqFrtQbmo5j6IvabDisFBiQ/uSsvv1zyhY&#10;2OOy67PofF/eDr+nJl89Y/RKjUf9bg3CU+8/4Tf9rQMXL+D/TDgCcvM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9U8U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</w:t>
                        </w:r>
                      </w:p>
                    </w:txbxContent>
                  </v:textbox>
                </v:shape>
                <v:shape id="_x0000_s1367" type="#_x0000_t202" style="position:absolute;left:13944;top:12534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fRY8QA&#10;AADcAAAADwAAAGRycy9kb3ducmV2LnhtbESPT2vCQBTE74V+h+UJ3urGgpqmrlIKgheVpkKvj91n&#10;Esy+Ddk1f769Kwg9DjO/GWa9HWwtOmp95VjBfJaAINbOVFwoOP/u3lIQPiAbrB2TgpE8bDevL2vM&#10;jOv5h7o8FCKWsM9QQRlCk0npdUkW/cw1xNG7uNZiiLItpGmxj+W2lu9JspQWK44LJTb0XZK+5jer&#10;YOEOq37Qyem6Ou/+js3lY0wxKDWdDF+fIAIN4T/8pPcmcukSHmfiEZ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n0WP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</w:t>
                        </w:r>
                      </w:p>
                    </w:txbxContent>
                  </v:textbox>
                </v:shape>
                <v:shape id="_x0000_s1368" type="#_x0000_t202" style="position:absolute;left:27355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t0+MMA&#10;AADcAAAADwAAAGRycy9kb3ducmV2LnhtbESPT4vCMBTE7wv7HcJb8LamK2hrt1FEELzo4h/w+mie&#10;bWnzUppo67c3woLHYeY3w2TLwTTiTp2rLCv4GUcgiHOrKy4UnE+b7wSE88gaG8uk4EEOlovPjwxT&#10;bXs+0P3oCxFK2KWooPS+TaV0eUkG3di2xMG72s6gD7IrpO6wD+WmkZMomkmDFYeFEltal5TXx5tR&#10;MLW7uB/y6K+Oz5vLvr3OHwl6pUZfw+oXhKfBv8P/9FYHLonhdSYcAb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Wt0+M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Q</w:t>
                        </w:r>
                      </w:p>
                    </w:txbxContent>
                  </v:textbox>
                </v:shape>
                <v:shape id="_x0000_s1369" type="#_x0000_t202" style="position:absolute;left:20574;top:12839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TgisEA&#10;AADcAAAADwAAAGRycy9kb3ducmV2LnhtbERPTWvCQBC9F/oflhF6qxsLrTG6CaUgeLGlaaDXITsm&#10;wexsyK4m/nvnUOjx8b53xex6daUxdJ4NrJYJKOLa244bA9XP/jkFFSKyxd4zGbhRgCJ/fNhhZv3E&#10;33QtY6MkhEOGBtoYh0zrULfkMCz9QCzcyY8Oo8Cx0XbEScJdr1+S5E077FgaWhzoo6X6XF6cgVd/&#10;XE9znXyd19X+93M4bW4pRmOeFvP7FlSkOf6L/9wHK75U1soZOQI6v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D04IrBAAAA3AAAAA8AAAAAAAAAAAAAAAAAmAIAAGRycy9kb3du&#10;cmV2LnhtbFBLBQYAAAAABAAEAPUAAACG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</w:t>
                        </w:r>
                      </w:p>
                    </w:txbxContent>
                  </v:textbox>
                </v:shape>
                <v:shape id="_x0000_s1370" type="#_x0000_t202" style="position:absolute;left:27355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hFEcIA&#10;AADcAAAADwAAAGRycy9kb3ducmV2LnhtbESPQYvCMBSE74L/ITzBm6YKaq2NIoLgxV10hb0+mmdb&#10;2ryUJtr67zfCgsdh5pth0l1vavGk1pWWFcymEQjizOqScwW3n+MkBuE8ssbaMil4kYPddjhIMdG2&#10;4ws9rz4XoYRdggoK75tESpcVZNBNbUMcvLttDfog21zqFrtQbmo5j6KlNFhyWCiwoUNBWXV9GAUL&#10;e151fRZ9V6vb8ferua9fMXqlxqN+vwHhqfef8D990oGL1/A+E46A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uEUR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</w:t>
                        </w:r>
                      </w:p>
                    </w:txbxContent>
                  </v:textbox>
                </v:shape>
                <v:shape id="_x0000_s1371" type="#_x0000_t202" style="position:absolute;left:13944;top:19011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t6UcEA&#10;AADcAAAADwAAAGRycy9kb3ducmV2LnhtbERPS2vCQBC+F/wPywi91Y2FVk1dgxQCXmypCr0O2TEJ&#10;ZmdDds3j3zuHQo8f33ubja5RPXWh9mxguUhAERfe1lwauJzzlzWoEJEtNp7JwEQBst3saYup9QP/&#10;UH+KpZIQDikaqGJsU61DUZHDsPAtsXBX3zmMArtS2w4HCXeNfk2Sd+2wZmmosKXPiorb6e4MvPnj&#10;ahiL5Pu2uuS/X+11M60xGvM8H/cfoCKN8V/85z5Y8W1kvpyRI6B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tbelHBAAAA3AAAAA8AAAAAAAAAAAAAAAAAmAIAAGRycy9kb3du&#10;cmV2LnhtbFBLBQYAAAAABAAEAPUAAACG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</w:p>
                    </w:txbxContent>
                  </v:textbox>
                </v:shape>
                <v:shape id="_x0000_s1372" type="#_x0000_t202" style="position:absolute;left:20650;top:19011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ffys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Zg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Bffys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shape>
                <v:shape id="_x0000_s1373" type="#_x0000_t202" style="position:absolute;left:27355;top:19088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VBvc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Zk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MVBvc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_x0000_s1374" type="#_x0000_t202" style="position:absolute;left:33909;top:6477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nkJsMA&#10;AADcAAAADwAAAGRycy9kb3ducmV2LnhtbESPS4vCQBCE7wv+h6EFb+tExUeio8iCsBcVH+C1yXQe&#10;mOkJmVkT//2OIHgsqr4qarXpTCUe1LjSsoLRMAJBnFpdcq7getl9L0A4j6yxskwKnuRgs+59rTDR&#10;tuUTPc4+F6GEXYIKCu/rREqXFmTQDW1NHLzMNgZ9kE0udYNtKDeVHEfRTBosOSwUWNNPQen9/GcU&#10;TO1+3nZpdLzPr7vboc7i5wK9UoN+t12C8NT5T/hN/+rAxRN4nQlH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4nkJs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</w:t>
                        </w:r>
                      </w:p>
                    </w:txbxContent>
                  </v:textbox>
                </v:shape>
                <v:shape id="_x0000_s1375" type="#_x0000_t202" style="position:absolute;left:33909;top:12725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B8UsMA&#10;AADcAAAADwAAAGRycy9kb3ducmV2LnhtbESPS4vCQBCE7wv+h6EFb+tE8ZXoKLIg7EXFB3htMp0H&#10;ZnpCZtbEf78jCB6Lqq+KWm06U4kHNa60rGA0jEAQp1aXnCu4XnbfCxDOI2usLJOCJznYrHtfK0y0&#10;bflEj7PPRShhl6CCwvs6kdKlBRl0Q1sTBy+zjUEfZJNL3WAbyk0lx1E0kwZLDgsF1vRTUHo//xkF&#10;U7uft10aHe/z6+52qLP4uUCv1KDfbZcgPHX+E37Tvzpw8QReZ8IR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GB8Us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U</w:t>
                        </w:r>
                      </w:p>
                    </w:txbxContent>
                  </v:textbox>
                </v:shape>
                <v:shape id="_x0000_s1376" type="#_x0000_t202" style="position:absolute;left:33909;top:19050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zZycAA&#10;AADcAAAADwAAAGRycy9kb3ducmV2LnhtbESPSwvCMBCE74L/IazgTVMFX9UoIgheVHyA16VZ22Kz&#10;KU209d8bQfA4zHwzzGLVmEK8qHK5ZQWDfgSCOLE651TB9bLtTUE4j6yxsEwK3uRgtWy3FhhrW/OJ&#10;XmefilDCLkYFmfdlLKVLMjLo+rYkDt7dVgZ9kFUqdYV1KDeFHEbRWBrMOSxkWNImo+RxfhoFI7uf&#10;1E0SHR+T6/Z2KO+z9xS9Ut1Os56D8NT4f/hH73TgZiP4nglHQC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yzZycAAAADcAAAADwAAAAAAAAAAAAAAAACYAgAAZHJzL2Rvd25y&#10;ZXYueG1sUEsFBgAAAAAEAAQA9QAAAIU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C383E" w:rsidRPr="004C383E">
        <w:rPr>
          <w:noProof/>
          <w:sz w:val="24"/>
          <w:lang w:eastAsia="en-AU"/>
        </w:rPr>
        <mc:AlternateContent>
          <mc:Choice Requires="wpg">
            <w:drawing>
              <wp:anchor distT="0" distB="0" distL="114300" distR="114300" simplePos="0" relativeHeight="251712512" behindDoc="1" locked="0" layoutInCell="1" allowOverlap="1" wp14:anchorId="721ED9B3" wp14:editId="24929174">
                <wp:simplePos x="0" y="0"/>
                <wp:positionH relativeFrom="column">
                  <wp:posOffset>3224573</wp:posOffset>
                </wp:positionH>
                <wp:positionV relativeFrom="paragraph">
                  <wp:posOffset>2730332</wp:posOffset>
                </wp:positionV>
                <wp:extent cx="3828415" cy="2066925"/>
                <wp:effectExtent l="0" t="0" r="635" b="9525"/>
                <wp:wrapNone/>
                <wp:docPr id="708" name="Group 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8415" cy="2066925"/>
                          <a:chOff x="0" y="-24478"/>
                          <a:chExt cx="4175015" cy="2241898"/>
                        </a:xfrm>
                      </wpg:grpSpPr>
                      <wpg:grpSp>
                        <wpg:cNvPr id="709" name="Group 709"/>
                        <wpg:cNvGrpSpPr/>
                        <wpg:grpSpPr>
                          <a:xfrm>
                            <a:off x="0" y="-24478"/>
                            <a:ext cx="4175015" cy="2239993"/>
                            <a:chOff x="-212725" y="11082"/>
                            <a:chExt cx="4175015" cy="2239994"/>
                          </a:xfrm>
                        </wpg:grpSpPr>
                        <wpg:grpSp>
                          <wpg:cNvPr id="710" name="Group 710"/>
                          <wpg:cNvGrpSpPr/>
                          <wpg:grpSpPr>
                            <a:xfrm>
                              <a:off x="-212725" y="11082"/>
                              <a:ext cx="4175015" cy="2239994"/>
                              <a:chOff x="-212725" y="11082"/>
                              <a:chExt cx="4175015" cy="2239994"/>
                            </a:xfrm>
                          </wpg:grpSpPr>
                          <wps:wsp>
                            <wps:cNvPr id="71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71740" y="11082"/>
                                <a:ext cx="59055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9241B" w:rsidRPr="00F338EA" w:rsidRDefault="0019241B" w:rsidP="004C383E">
                                  <w:pPr>
                                    <w:rPr>
                                      <w:sz w:val="30"/>
                                      <w:szCs w:val="30"/>
                                    </w:rPr>
                                  </w:pPr>
                                  <w:r w:rsidRPr="00F338EA">
                                    <w:rPr>
                                      <w:sz w:val="30"/>
                                      <w:szCs w:val="30"/>
                                    </w:rPr>
                                    <w:t>EXIT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712" name="Group 712"/>
                            <wpg:cNvGrpSpPr/>
                            <wpg:grpSpPr>
                              <a:xfrm>
                                <a:off x="-212725" y="50800"/>
                                <a:ext cx="4010025" cy="2200276"/>
                                <a:chOff x="-212725" y="0"/>
                                <a:chExt cx="4010025" cy="220027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3" name="Picture 713" descr="Mouse_brow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-212725" y="2028825"/>
                                  <a:ext cx="4572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714" name="Straight Connector 714"/>
                              <wps:cNvCnPr/>
                              <wps:spPr>
                                <a:xfrm flipH="1" flipV="1">
                                  <a:off x="0" y="0"/>
                                  <a:ext cx="6350" cy="199390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15" name="Straight Connector 715"/>
                              <wps:cNvCnPr/>
                              <wps:spPr>
                                <a:xfrm flipV="1">
                                  <a:off x="3492500" y="275590"/>
                                  <a:ext cx="0" cy="192278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716" name="Group 716"/>
                              <wpg:cNvGrpSpPr/>
                              <wpg:grpSpPr>
                                <a:xfrm>
                                  <a:off x="184150" y="222250"/>
                                  <a:ext cx="3092450" cy="1771650"/>
                                  <a:chOff x="0" y="0"/>
                                  <a:chExt cx="3092450" cy="1771650"/>
                                </a:xfrm>
                              </wpg:grpSpPr>
                              <wpg:grpSp>
                                <wpg:cNvPr id="717" name="Group 717"/>
                                <wpg:cNvGrpSpPr/>
                                <wpg:grpSpPr>
                                  <a:xfrm>
                                    <a:off x="0" y="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718" name="Group 718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719" name="Rectangle 719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20" name="Rectangle 720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21" name="Rectangle 721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22" name="Group 722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723" name="Rectangle 723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24" name="Rectangle 724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25" name="Rectangle 725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726" name="Group 726"/>
                                <wpg:cNvGrpSpPr/>
                                <wpg:grpSpPr>
                                  <a:xfrm>
                                    <a:off x="19050" y="1314450"/>
                                    <a:ext cx="1752600" cy="457200"/>
                                    <a:chOff x="0" y="0"/>
                                    <a:chExt cx="1752600" cy="457200"/>
                                  </a:xfrm>
                                </wpg:grpSpPr>
                                <wps:wsp>
                                  <wps:cNvPr id="727" name="Rectangle 727"/>
                                  <wps:cNvSpPr/>
                                  <wps:spPr>
                                    <a:xfrm>
                                      <a:off x="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28" name="Rectangle 728"/>
                                  <wps:cNvSpPr/>
                                  <wps:spPr>
                                    <a:xfrm>
                                      <a:off x="64008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29" name="Rectangle 729"/>
                                  <wps:cNvSpPr/>
                                  <wps:spPr>
                                    <a:xfrm>
                                      <a:off x="1303020" y="0"/>
                                      <a:ext cx="449580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730" name="Group 730"/>
                                <wpg:cNvGrpSpPr/>
                                <wpg:grpSpPr>
                                  <a:xfrm rot="16200000">
                                    <a:off x="1663700" y="330200"/>
                                    <a:ext cx="1752600" cy="1104900"/>
                                    <a:chOff x="0" y="0"/>
                                    <a:chExt cx="1752600" cy="1104900"/>
                                  </a:xfrm>
                                </wpg:grpSpPr>
                                <wpg:grpSp>
                                  <wpg:cNvPr id="731" name="Group 731"/>
                                  <wpg:cNvGrpSpPr/>
                                  <wpg:grpSpPr>
                                    <a:xfrm>
                                      <a:off x="0" y="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732" name="Rectangle 732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33" name="Rectangle 733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34" name="Rectangle 734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35" name="Group 735"/>
                                  <wpg:cNvGrpSpPr/>
                                  <wpg:grpSpPr>
                                    <a:xfrm>
                                      <a:off x="0" y="647700"/>
                                      <a:ext cx="1752600" cy="457200"/>
                                      <a:chOff x="0" y="0"/>
                                      <a:chExt cx="1752600" cy="457200"/>
                                    </a:xfrm>
                                  </wpg:grpSpPr>
                                  <wps:wsp>
                                    <wps:cNvPr id="736" name="Rectangle 736"/>
                                    <wps:cNvSpPr/>
                                    <wps:spPr>
                                      <a:xfrm>
                                        <a:off x="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37" name="Rectangle 737"/>
                                    <wps:cNvSpPr/>
                                    <wps:spPr>
                                      <a:xfrm>
                                        <a:off x="64008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38" name="Rectangle 738"/>
                                    <wps:cNvSpPr/>
                                    <wps:spPr>
                                      <a:xfrm>
                                        <a:off x="1303020" y="0"/>
                                        <a:ext cx="449580" cy="457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739" name="Straight Connector 739"/>
                              <wps:cNvCnPr/>
                              <wps:spPr>
                                <a:xfrm flipV="1">
                                  <a:off x="203200" y="2200274"/>
                                  <a:ext cx="32893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40" name="Straight Connector 740"/>
                              <wps:cNvCnPr/>
                              <wps:spPr>
                                <a:xfrm>
                                  <a:off x="0" y="0"/>
                                  <a:ext cx="379730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741" name="Straight Connector 741"/>
                          <wps:cNvCnPr/>
                          <wps:spPr>
                            <a:xfrm>
                              <a:off x="3492500" y="326389"/>
                              <a:ext cx="19367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42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8867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52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5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14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125730" y="12954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7240" y="67056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" y="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5819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1210" y="6438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46760" y="187833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2534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57400" y="128397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065020" y="190119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735580" y="190881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6477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27254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3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390900" y="1905000"/>
                            <a:ext cx="393065" cy="30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241B" w:rsidRPr="00E37EE7" w:rsidRDefault="0019241B" w:rsidP="004C383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08" o:spid="_x0000_s1377" style="position:absolute;left:0;text-align:left;margin-left:253.9pt;margin-top:215pt;width:301.45pt;height:162.75pt;z-index:-251603968;mso-width-relative:margin;mso-height-relative:margin" coordorigin=",-244" coordsize="41750,224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">
                <v:group id="Group 709" o:spid="_x0000_s1378" style="position:absolute;top:-244;width:41750;height:22399" coordorigin="-2127,110" coordsize="41750,223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LXxOcYAAADc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Fi3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tfE5xgAAANwA&#10;AAAPAAAAAAAAAAAAAAAAAKoCAABkcnMvZG93bnJldi54bWxQSwUGAAAAAAQABAD6AAAAnQMAAAAA&#10;">
                  <v:group id="Group 710" o:spid="_x0000_s1379" style="position:absolute;left:-2127;top:110;width:41749;height:22400" coordorigin="-2127,110" coordsize="41750,223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FbOecMAAADcAAAADwAAAGRycy9kb3ducmV2LnhtbERPy2rCQBTdF/yH4Qru&#10;mkkqbSU6ioS2dCEFTUHcXTLXJJi5EzLTPP6+sxBcHs57sxtNI3rqXG1ZQRLFIIgLq2suFfzmn88r&#10;EM4ja2wsk4KJHOy2s6cNptoOfKT+5EsRQtilqKDyvk2ldEVFBl1kW+LAXW1n0AfYlVJ3OIRw08iX&#10;OH6TBmsODRW2lFVU3E5/RsHXgMN+mXz0h9s1my7568/5kJBSi/m4X4PwNPqH+O7+1grekzA/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4Vs55wwAAANwAAAAP&#10;AAAAAAAAAAAAAAAAAKoCAABkcnMvZG93bnJldi54bWxQSwUGAAAAAAQABAD6AAAAmgMAAAAA&#10;">
                    <v:shape id="Text Box 2" o:spid="_x0000_s1380" type="#_x0000_t202" style="position:absolute;left:33717;top:110;width:5905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K+r8QA&#10;AADcAAAADwAAAGRycy9kb3ducmV2LnhtbESPzWrDMBCE74G+g9hCLyGRXZq4daKYttDiq5M8wMba&#10;2CbWyliqf96+KhRyHGbmG2afTaYVA/WusawgXkcgiEurG64UnE9fq1cQziNrbC2TgpkcZIeHxR5T&#10;bUcuaDj6SgQIuxQV1N53qZSurMmgW9uOOHhX2xv0QfaV1D2OAW5a+RxFW2mw4bBQY0efNZW3449R&#10;cM3H5eZtvHz7c1K8bD+wSS52VurpcXrfgfA0+Xv4v51rBUkcw9+ZcATk4R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Cvq/EAAAA3AAAAA8AAAAAAAAAAAAAAAAAmAIAAGRycy9k&#10;b3ducmV2LnhtbFBLBQYAAAAABAAEAPUAAACJAwAAAAA=&#10;" stroked="f">
                      <v:textbox>
                        <w:txbxContent>
                          <w:p w:rsidR="0019241B" w:rsidRPr="00F338EA" w:rsidRDefault="0019241B" w:rsidP="004C383E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F338EA">
                              <w:rPr>
                                <w:sz w:val="30"/>
                                <w:szCs w:val="30"/>
                              </w:rPr>
                              <w:t>EXIT</w:t>
                            </w:r>
                          </w:p>
                        </w:txbxContent>
                      </v:textbox>
                    </v:shape>
                    <v:group id="Group 712" o:spid="_x0000_s1381" style="position:absolute;left:-2127;top:508;width:40100;height:22002" coordorigin="-2127" coordsize="40100,22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8j1l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9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8j1lcQAAADcAAAA&#10;DwAAAAAAAAAAAAAAAACqAgAAZHJzL2Rvd25yZXYueG1sUEsFBgAAAAAEAAQA+gAAAJsDAAAAAA==&#10;">
                      <v:shape id="Picture 713" o:spid="_x0000_s1382" type="#_x0000_t75" alt="Mouse_brown" style="position:absolute;left:-2127;top:20288;width:4571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Bqz7FAAAA3AAAAA8AAABkcnMvZG93bnJldi54bWxEj91qwkAUhO8F32E5Qm+kbqx/NbqKLQT0&#10;QqHaBzhkj0kwezZk1yS+fbcgeDnMzDfMetuZUjRUu8KygvEoAkGcWl1wpuD3krx/gnAeWWNpmRQ8&#10;yMF20++tMda25R9qzj4TAcIuRgW591UspUtzMuhGtiIO3tXWBn2QdSZ1jW2Am1J+RNFcGiw4LORY&#10;0XdO6e18NwqOJ0t0T9rmuIyGX61NDvPbdKbU26DbrUB46vwr/GzvtYLFeAL/Z8IRkJs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Wwas+xQAAANwAAAAPAAAAAAAAAAAAAAAA&#10;AJ8CAABkcnMvZG93bnJldi54bWxQSwUGAAAAAAQABAD3AAAAkQMAAAAA&#10;">
                        <v:imagedata r:id="rId22" o:title="Mouse_brown" grayscale="t"/>
                        <v:path arrowok="t"/>
                      </v:shape>
                      <v:line id="Straight Connector 714" o:spid="_x0000_s1383" style="position:absolute;flip:x y;visibility:visible;mso-wrap-style:square" from="0,0" to="63,19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9bA8UAAADcAAAADwAAAGRycy9kb3ducmV2LnhtbESPQUvDQBSE74L/YXmCN7OJFg1pt6UW&#10;CqU9WfXg7TX73ATz3obstk3/fVcQPA4z8w0zW4zcqRMNofVioMhyUCS1t604Ax/v64cSVIgoFjsv&#10;ZOBCARbz25sZVtaf5Y1O++hUgkio0EATY19pHeqGGEPme5LkffuBMSY5OG0HPCc4d/oxz581Yytp&#10;ocGeVg3VP/sjG3g6lBf95V7LwG633S65kBV/GnN/Ny6noCKN8T/8195YAy/FBH7PpCOg5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Y9bA8UAAADcAAAADwAAAAAAAAAA&#10;AAAAAAChAgAAZHJzL2Rvd25yZXYueG1sUEsFBgAAAAAEAAQA+QAAAJMDAAAAAA==&#10;" strokecolor="black [3040]" strokeweight="1pt"/>
                      <v:line id="Straight Connector 715" o:spid="_x0000_s1384" style="position:absolute;flip:y;visibility:visible;mso-wrap-style:square" from="34925,2755" to="34925,219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FsJsYAAADcAAAADwAAAGRycy9kb3ducmV2LnhtbESPQWsCMRSE7wX/Q3hCL6VmV6iW1SjS&#10;UqzQgm7r/bF57i4mL0uS6tpfbwpCj8PMfMPMl7014kQ+tI4V5KMMBHHldMu1gu+vt8dnECEiazSO&#10;ScGFAiwXg7s5FtqdeUenMtYiQTgUqKCJsSukDFVDFsPIdcTJOzhvMSbpa6k9nhPcGjnOsom02HJa&#10;aLCjl4aqY/ljFXwcu+nnfmz85XWzLsvtr5EP61yp+2G/moGI1Mf/8K39rhVM8yf4O5OOgFx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BbCbGAAAA3AAAAA8AAAAAAAAA&#10;AAAAAAAAoQIAAGRycy9kb3ducmV2LnhtbFBLBQYAAAAABAAEAPkAAACUAwAAAAA=&#10;" strokecolor="black [3040]" strokeweight="1pt"/>
                      <v:group id="Group 716" o:spid="_x0000_s1385" style="position:absolute;left:1841;top:2222;width:30925;height:17717" coordsize="30924,17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PPzls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li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Y8/OWxgAAANwA&#10;AAAPAAAAAAAAAAAAAAAAAKoCAABkcnMvZG93bnJldi54bWxQSwUGAAAAAAQABAD6AAAAnQMAAAAA&#10;">
                        <v:group id="Group 717" o:spid="_x0000_s1386" style="position:absolute;width:17526;height:11049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79WDcYAAADcAAAADwAAAGRycy9kb3ducmV2LnhtbESPT2vCQBTE7wW/w/KE&#10;3uomltaSuoqIlh5CwUQovT2yzySYfRuya/58+26h4HGYmd8w6+1oGtFT52rLCuJFBIK4sLrmUsE5&#10;Pz69gXAeWWNjmRRM5GC7mT2sMdF24BP1mS9FgLBLUEHlfZtI6YqKDLqFbYmDd7GdQR9kV0rd4RDg&#10;ppHLKHqVBmsOCxW2tK+ouGY3o+BjwGH3HB/69HrZTz/5y9d3GpNSj/Nx9w7C0+jv4f/2p1awilf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v1YNxgAAANwA&#10;AAAPAAAAAAAAAAAAAAAAAKoCAABkcnMvZG93bnJldi54bWxQSwUGAAAAAAQABAD6AAAAnQMAAAAA&#10;">
                          <v:group id="Group 718" o:spid="_x0000_s1387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DCf8MAAADcAAAADwAAAGRycy9kb3ducmV2LnhtbERPy2rCQBTdF/yH4Qru&#10;mkkqbSU6ioS2dCEFTUHcXTLXJJi5EzLTPP6+sxBcHs57sxtNI3rqXG1ZQRLFIIgLq2suFfzmn88r&#10;EM4ja2wsk4KJHOy2s6cNptoOfKT+5EsRQtilqKDyvk2ldEVFBl1kW+LAXW1n0AfYlVJ3OIRw08iX&#10;OH6TBmsODRW2lFVU3E5/RsHXgMN+mXz0h9s1my7568/5kJBSi/m4X4PwNPqH+O7+1grek7A2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IMJ/wwAAANwAAAAP&#10;AAAAAAAAAAAAAAAAAKoCAABkcnMvZG93bnJldi54bWxQSwUGAAAAAAQABAD6AAAAmgMAAAAA&#10;">
                            <v:rect id="Rectangle 719" o:spid="_x0000_s1388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GG0McA&#10;AADcAAAADwAAAGRycy9kb3ducmV2LnhtbESPQUvDQBSE70L/w/IKXkq7iQe1abelKEoOIrTqwdtr&#10;9jWbNvs2ZJ9t/PeuIHgcZuYbZrkefKvO1McmsIF8loEiroJtuDbw/vY0vQcVBdliG5gMfFOE9Wp0&#10;tcTChgtv6byTWiUIxwINOJGu0DpWjjzGWeiIk3cIvUdJsq+17fGS4L7VN1l2qz02nBYcdvTgqDrt&#10;vryBz3KQ+pg/y8sJJx+T0u2r18e9MdfjYbMAJTTIf/ivXVoDd/kcfs+kI6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dhhtDHAAAA3AAAAA8AAAAAAAAAAAAAAAAAmAIAAGRy&#10;cy9kb3ducmV2LnhtbFBLBQYAAAAABAAEAPUAAACMAwAAAAA=&#10;" filled="f" strokecolor="black [3213]" strokeweight="1pt"/>
                            <v:rect id="Rectangle 720" o:spid="_x0000_s1389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fl8MMA&#10;AADcAAAADwAAAGRycy9kb3ducmV2LnhtbERPTWvCQBC9C/0Pywi9SN3oQUvqKtLSkoMI1fbQ25id&#10;ZlOzsyE7avz37qHg8fG+F6veN+pMXawDG5iMM1DEZbA1Vwa+9u9Pz6CiIFtsApOBK0VYLR8GC8xt&#10;uPAnnXdSqRTCMUcDTqTNtY6lI49xHFrixP2GzqMk2FXadnhJ4b7R0yybaY81pwaHLb06Ko+7kzfw&#10;U/RS/U0+ZHPE0feocIdy+3Yw5nHYr19ACfVyF/+7C2tgPk3z05l0BP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fl8MMAAADcAAAADwAAAAAAAAAAAAAAAACYAgAAZHJzL2Rv&#10;d25yZXYueG1sUEsFBgAAAAAEAAQA9QAAAIgDAAAAAA==&#10;" filled="f" strokecolor="black [3213]" strokeweight="1pt"/>
                            <v:rect id="Rectangle 721" o:spid="_x0000_s1390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tAa8cA&#10;AADcAAAADwAAAGRycy9kb3ducmV2LnhtbESPQUvDQBSE74L/YXmCl9Ju0oNK2m0pipKDCNb20Ntr&#10;9jWbNvs2ZJ9t/PeuIPQ4zMw3zHw5+FadqY9NYAP5JANFXAXbcG1g8/U6fgIVBdliG5gM/FCE5eL2&#10;Zo6FDRf+pPNaapUgHAs04ES6QutYOfIYJ6EjTt4h9B4lyb7WtsdLgvtWT7PsQXtsOC047OjZUXVa&#10;f3sDu3KQ+pi/yfsJR9tR6fbVx8vemPu7YTUDJTTINfzfLq2Bx2kOf2fSEd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d7QGvHAAAA3AAAAA8AAAAAAAAAAAAAAAAAmAIAAGRy&#10;cy9kb3ducmV2LnhtbFBLBQYAAAAABAAEAPUAAACMAwAAAAA=&#10;" filled="f" strokecolor="black [3213]" strokeweight="1pt"/>
                          </v:group>
                          <v:group id="Group 722" o:spid="_x0000_s1391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aQ/KM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Jpk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mkPyjFAAAA3AAA&#10;AA8AAAAAAAAAAAAAAAAAqgIAAGRycy9kb3ducmV2LnhtbFBLBQYAAAAABAAEAPoAAACcAwAAAAA=&#10;">
                            <v:rect id="Rectangle 723" o:spid="_x0000_s1392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V7h8cA&#10;AADcAAAADwAAAGRycy9kb3ducmV2LnhtbESPQWvCQBSE74X+h+UVvIhutNBKdBWxtORQCrV68PbM&#10;vmZTs29D9qnpv+8WCj0OM/MNs1j1vlEX6mId2MBknIEiLoOtuTKw+3gezUBFQbbYBCYD3xRhtby9&#10;WWBuw5Xf6bKVSiUIxxwNOJE21zqWjjzGcWiJk/cZOo+SZFdp2+E1wX2jp1n2oD3WnBYctrRxVJ62&#10;Z2/gUPRSfU1e5PWEw/2wcMfy7elozOCuX89BCfXyH/5rF9bA4/Qe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le4fHAAAA3AAAAA8AAAAAAAAAAAAAAAAAmAIAAGRy&#10;cy9kb3ducmV2LnhtbFBLBQYAAAAABAAEAPUAAACMAwAAAAA=&#10;" filled="f" strokecolor="black [3213]" strokeweight="1pt"/>
                            <v:rect id="Rectangle 724" o:spid="_x0000_s1393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zj88cA&#10;AADcAAAADwAAAGRycy9kb3ducmV2LnhtbESPQWvCQBSE74X+h+UVvIhulNJKdBWxtORQCrV68PbM&#10;vmZTs29D9qnpv+8WCj0OM/MNs1j1vlEX6mId2MBknIEiLoOtuTKw+3gezUBFQbbYBCYD3xRhtby9&#10;WWBuw5Xf6bKVSiUIxxwNOJE21zqWjjzGcWiJk/cZOo+SZFdp2+E1wX2jp1n2oD3WnBYctrRxVJ62&#10;Z2/gUPRSfU1e5PWEw/2wcMfy7elozOCuX89BCfXyH/5rF9bA4/Qe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M4/PHAAAA3AAAAA8AAAAAAAAAAAAAAAAAmAIAAGRy&#10;cy9kb3ducmV2LnhtbFBLBQYAAAAABAAEAPUAAACMAwAAAAA=&#10;" filled="f" strokecolor="black [3213]" strokeweight="1pt"/>
                            <v:rect id="Rectangle 725" o:spid="_x0000_s1394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BGaMcA&#10;AADcAAAADwAAAGRycy9kb3ducmV2LnhtbESPQWvCQBSE74X+h+UVvIhuFNpKdBWxtORQCrV68PbM&#10;vmZTs29D9qnpv+8WCj0OM/MNs1j1vlEX6mId2MBknIEiLoOtuTKw+3gezUBFQbbYBCYD3xRhtby9&#10;WWBuw5Xf6bKVSiUIxxwNOJE21zqWjjzGcWiJk/cZOo+SZFdp2+E1wX2jp1n2oD3WnBYctrRxVJ62&#10;Z2/gUPRSfU1e5PWEw/2wcMfy7elozOCuX89BCfXyH/5rF9bA4/Qe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hARmjHAAAA3AAAAA8AAAAAAAAAAAAAAAAAmAIAAGRy&#10;cy9kb3ducmV2LnhtbFBLBQYAAAAABAAEAPUAAACMAwAAAAA=&#10;" filled="f" strokecolor="black [3213]" strokeweight="1pt"/>
                          </v:group>
                        </v:group>
                        <v:group id="Group 726" o:spid="_x0000_s1395" style="position:absolute;left:190;top:13144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p85K8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4Xa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nzkrxgAAANwA&#10;AAAPAAAAAAAAAAAAAAAAAKoCAABkcnMvZG93bnJldi54bWxQSwUGAAAAAAQABAD6AAAAnQMAAAAA&#10;">
                          <v:rect id="Rectangle 727" o:spid="_x0000_s1396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59hMYA&#10;AADcAAAADwAAAGRycy9kb3ducmV2LnhtbESPQWvCQBSE70L/w/IKXkQ3eqglukppqeRQCtp68PbM&#10;PrPR7NuQfdX033cLhR6HmfmGWa5736grdbEObGA6yUARl8HWXBn4/HgdP4KKgmyxCUwGvinCenU3&#10;WGJuw423dN1JpRKEY44GnEibax1LRx7jJLTEyTuFzqMk2VXadnhLcN/oWZY9aI81pwWHLT07Ki+7&#10;L2/gUPRSnacbebvgaD8q3LF8fzkaM7zvnxaghHr5D/+1C2tgPpvD75l0BP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959hMYAAADcAAAADwAAAAAAAAAAAAAAAACYAgAAZHJz&#10;L2Rvd25yZXYueG1sUEsFBgAAAAAEAAQA9QAAAIsDAAAAAA==&#10;" filled="f" strokecolor="black [3213]" strokeweight="1pt"/>
                          <v:rect id="Rectangle 728" o:spid="_x0000_s1397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Hp9sMA&#10;AADcAAAADwAAAGRycy9kb3ducmV2LnhtbERPTWvCQBC9C/0Pywi9SN3oQUvqKtLSkoMI1fbQ25id&#10;ZlOzsyE7avz37qHg8fG+F6veN+pMXawDG5iMM1DEZbA1Vwa+9u9Pz6CiIFtsApOBK0VYLR8GC8xt&#10;uPAnnXdSqRTCMUcDTqTNtY6lI49xHFrixP2GzqMk2FXadnhJ4b7R0yybaY81pwaHLb06Ko+7kzfw&#10;U/RS/U0+ZHPE0feocIdy+3Yw5nHYr19ACfVyF/+7C2tgPk1r05l0BPT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Hp9sMAAADcAAAADwAAAAAAAAAAAAAAAACYAgAAZHJzL2Rv&#10;d25yZXYueG1sUEsFBgAAAAAEAAQA9QAAAIgDAAAAAA==&#10;" filled="f" strokecolor="black [3213]" strokeweight="1pt"/>
                          <v:rect id="Rectangle 729" o:spid="_x0000_s1398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1MbccA&#10;AADcAAAADwAAAGRycy9kb3ducmV2LnhtbESPQWvCQBSE74X+h+UVvIhu9NDW6CpiacmhFGr14O2Z&#10;fc2mZt+G7FPTf98tFHocZuYbZrHqfaMu1MU6sIHJOANFXAZbc2Vg9/E8egQVBdliE5gMfFOE1fL2&#10;ZoG5DVd+p8tWKpUgHHM04ETaXOtYOvIYx6ElTt5n6DxKkl2lbYfXBPeNnmbZvfZYc1pw2NLGUXna&#10;nr2BQ9FL9TV5kdcTDvfDwh3Lt6ejMYO7fj0HJdTLf/ivXVgDD9MZ/J5JR0Av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kNTG3HAAAA3AAAAA8AAAAAAAAAAAAAAAAAmAIAAGRy&#10;cy9kb3ducmV2LnhtbFBLBQYAAAAABAAEAPUAAACMAwAAAAA=&#10;" filled="f" strokecolor="black [3213]" strokeweight="1pt"/>
                        </v:group>
                        <v:group id="Group 730" o:spid="_x0000_s1399" style="position:absolute;left:16637;top:3301;width:17526;height:11049;rotation:-90" coordsize="1752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Yrh1wwAAANwAAAAP&#10;AAAAAAAAAAAAAAAAAKoCAABkcnMvZG93bnJldi54bWxQSwUGAAAAAAQABAD6AAAAmgMAAAAA&#10;">
                          <v:group id="Group 731" o:spid="_x0000_s1400" style="position:absolute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K83gs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rBa5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rzeCxgAAANwA&#10;AAAPAAAAAAAAAAAAAAAAAKoCAABkcnMvZG93bnJldi54bWxQSwUGAAAAAAQABAD6AAAAnQMAAAAA&#10;">
                            <v:rect id="Rectangle 732" o:spid="_x0000_s1401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BIwccA&#10;AADcAAAADwAAAGRycy9kb3ducmV2LnhtbESPQWvCQBSE74X+h+UVvIhutNBKdBWxtORQCrV68PbM&#10;vmZTs29D9qnpv+8WCj0OM/MNs1j1vlEX6mId2MBknIEiLoOtuTKw+3gezUBFQbbYBCYD3xRhtby9&#10;WWBuw5Xf6bKVSiUIxxwNOJE21zqWjjzGcWiJk/cZOo+SZFdp2+E1wX2jp1n2oD3WnBYctrRxVJ62&#10;Z2/gUPRSfU1e5PWEw/2wcMfy7elozOCuX89BCfXyH/5rF9bA4/0U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wSMHHAAAA3AAAAA8AAAAAAAAAAAAAAAAAmAIAAGRy&#10;cy9kb3ducmV2LnhtbFBLBQYAAAAABAAEAPUAAACMAwAAAAA=&#10;" filled="f" strokecolor="black [3213]" strokeweight="1pt"/>
                            <v:rect id="Rectangle 733" o:spid="_x0000_s1402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ztWscA&#10;AADcAAAADwAAAGRycy9kb3ducmV2LnhtbESPQWvCQBSE70L/w/IKvYhurGBL6iqlpSUHEbT10Nsz&#10;+5pNzb4N2VeN/75bEDwOM/MNM1/2vlFH6mId2MBknIEiLoOtuTLw+fE2egQVBdliE5gMnCnCcnEz&#10;mGNuw4k3dNxKpRKEY44GnEibax1LRx7jOLTEyfsOnUdJsqu07fCU4L7R91k20x5rTgsOW3pxVB62&#10;v97AV9FL9TN5l9UBh7th4fbl+nVvzN1t//wESqiXa/jSLqyBh+kU/s+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087VrHAAAA3AAAAA8AAAAAAAAAAAAAAAAAmAIAAGRy&#10;cy9kb3ducmV2LnhtbFBLBQYAAAAABAAEAPUAAACMAwAAAAA=&#10;" filled="f" strokecolor="black [3213]" strokeweight="1pt"/>
                            <v:rect id="Rectangle 734" o:spid="_x0000_s1403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V1LscA&#10;AADcAAAADwAAAGRycy9kb3ducmV2LnhtbESPQUvDQBSE70L/w/IKXkq7qYotsdsiLUoOIljbQ2+v&#10;2Wc2Nvs2ZJ9t/PeuIHgcZuYbZrHqfaPO1MU6sIHpJANFXAZbc2Vg9/40noOKgmyxCUwGvinCajm4&#10;WmBuw4Xf6LyVSiUIxxwNOJE21zqWjjzGSWiJk/cROo+SZFdp2+ElwX2jb7LsXnusOS04bGntqDxt&#10;v7yBQ9FL9Tl9lpcTjvajwh3L183RmOth//gASqiX//Bfu7AGZrd38HsmHQG9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LVdS7HAAAA3AAAAA8AAAAAAAAAAAAAAAAAmAIAAGRy&#10;cy9kb3ducmV2LnhtbFBLBQYAAAAABAAEAPUAAACMAwAAAAA=&#10;" filled="f" strokecolor="black [3213]" strokeweight="1pt"/>
                          </v:group>
                          <v:group id="Group 735" o:spid="_x0000_s1404" style="position:absolute;top:6477;width:17526;height:4572" coordsize="17526,4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5Qxgc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4W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lDGBxgAAANwA&#10;AAAPAAAAAAAAAAAAAAAAAKoCAABkcnMvZG93bnJldi54bWxQSwUGAAAAAAQABAD6AAAAnQMAAAAA&#10;">
                            <v:rect id="Rectangle 736" o:spid="_x0000_s1405" style="position:absolute;width:4495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tOwscA&#10;AADcAAAADwAAAGRycy9kb3ducmV2LnhtbESPQWvCQBSE70L/w/IKvYhurGBL6iqlpSUHEbT10Nsz&#10;+5pNzb4N2VeN/74rFDwOM/MNM1/2vlFH6mId2MBknIEiLoOtuTLw+fE2egQVBdliE5gMnCnCcnEz&#10;mGNuw4k3dNxKpRKEY44GnEibax1LRx7jOLTEyfsOnUdJsqu07fCU4L7R91k20x5rTgsOW3pxVB62&#10;v97AV9FL9TN5l9UBh7th4fbl+nVvzN1t//wESqiXa/i/XVgDD9MZXM6kI6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1LTsLHAAAA3AAAAA8AAAAAAAAAAAAAAAAAmAIAAGRy&#10;cy9kb3ducmV2LnhtbFBLBQYAAAAABAAEAPUAAACMAwAAAAA=&#10;" filled="f" strokecolor="black [3213]" strokeweight="1pt"/>
                            <v:rect id="Rectangle 737" o:spid="_x0000_s1406" style="position:absolute;left:640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frWccA&#10;AADcAAAADwAAAGRycy9kb3ducmV2LnhtbESPQWvCQBSE74X+h+UVehHdqFAlukppUXIohdp68PbM&#10;PrOp2bch+6rpv+8WCj0OM/MNs1z3vlEX6mId2MB4lIEiLoOtuTLw8b4ZzkFFQbbYBCYD3xRhvbq9&#10;WWJuw5Xf6LKTSiUIxxwNOJE21zqWjjzGUWiJk3cKnUdJsqu07fCa4L7Rkyx70B5rTgsOW3pyVJ53&#10;X97Aoeil+hxv5eWMg/2gcMfy9flozP1d/7gAJdTLf/ivXVgDs+kMfs+kI6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IH61nHAAAA3AAAAA8AAAAAAAAAAAAAAAAAmAIAAGRy&#10;cy9kb3ducmV2LnhtbFBLBQYAAAAABAAEAPUAAACMAwAAAAA=&#10;" filled="f" strokecolor="black [3213]" strokeweight="1pt"/>
                            <v:rect id="Rectangle 738" o:spid="_x0000_s1407" style="position:absolute;left:13030;width:4496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h/K8QA&#10;AADcAAAADwAAAGRycy9kb3ducmV2LnhtbERPTWvCQBC9F/wPyxR6Ed3YQivRVURpyaEIVXvobcyO&#10;2dTsbMhONf337qHQ4+N9z5e9b9SFulgHNjAZZ6CIy2Brrgwc9q+jKagoyBabwGTglyIsF4O7OeY2&#10;XPmDLjupVArhmKMBJ9LmWsfSkcc4Di1x4k6h8ygJdpW2HV5TuG/0Y5Y9a481pwaHLa0dlefdjzfw&#10;VfRSfU/e5P2Mw89h4Y7ldnM05uG+X81ACfXyL/5zF9bAy1Nam86kI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YfyvEAAAA3AAAAA8AAAAAAAAAAAAAAAAAmAIAAGRycy9k&#10;b3ducmV2LnhtbFBLBQYAAAAABAAEAPUAAACJAwAAAAA=&#10;" filled="f" strokecolor="black [3213]" strokeweight="1pt"/>
                          </v:group>
                        </v:group>
                      </v:group>
                      <v:line id="Straight Connector 739" o:spid="_x0000_s1408" style="position:absolute;flip:y;visibility:visible;mso-wrap-style:square" from="2032,22002" to="34925,22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dtp8QAAADcAAAADwAAAGRycy9kb3ducmV2LnhtbESPS4vCMBSF94L/IVzBjYypI/ioRhFh&#10;QAQXPkBnd2mubbW5KU20nX8/EQSXh/P4OPNlYwrxpMrllhUM+hEI4sTqnFMFp+PP1wSE88gaC8uk&#10;4I8cLBft1hxjbWve0/PgUxFG2MWoIPO+jKV0SUYGXd+WxMG72sqgD7JKpa6wDuOmkN9RNJIGcw6E&#10;DEtaZ5TcDw8TILd1+ru7UXKensttPRr06svloVS306xmIDw1/hN+tzdawXg4hdeZcAT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h22nxAAAANwAAAAPAAAAAAAAAAAA&#10;AAAAAKECAABkcnMvZG93bnJldi54bWxQSwUGAAAAAAQABAD5AAAAkgMAAAAA&#10;" strokeweight="1pt"/>
                      <v:line id="Straight Connector 740" o:spid="_x0000_s1409" style="position:absolute;visibility:visible;mso-wrap-style:square" from="0,0" to="3797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ukasEAAADcAAAADwAAAGRycy9kb3ducmV2LnhtbERP3WrCMBS+F3yHcAbeaToRHZ1Rhmyg&#10;F4VV9wBnzbGJa05qE7W+vbkYePnx/S/XvWvElbpgPSt4nWQgiCuvLdcKfg5f4zcQISJrbDyTgjsF&#10;WK+GgyXm2t+4pOs+1iKFcMhRgYmxzaUMlSGHYeJb4sQdfecwJtjVUnd4S+GukdMsm0uHllODwZY2&#10;hqq//cUpOH1P/WcfdmZ3nv0WG5uVtihKpUYv/cc7iEh9fIr/3VutYDFL89OZdATk6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m6RqwQAAANwAAAAPAAAAAAAAAAAAAAAA&#10;AKECAABkcnMvZG93bnJldi54bWxQSwUGAAAAAAQABAD5AAAAjwMAAAAA&#10;" strokecolor="black [3040]" strokeweight="1pt"/>
                    </v:group>
                  </v:group>
                  <v:line id="Straight Connector 741" o:spid="_x0000_s1410" style="position:absolute;visibility:visible;mso-wrap-style:square" from="34925,3263" to="36861,3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cB8cUAAADcAAAADwAAAGRycy9kb3ducmV2LnhtbESPUWvCMBSF3wf+h3AHe1tTRaZ0Rhmi&#10;MB8KVvcD7pq7JltzU5tMu3+/CIKPh3POdziL1eBacaY+WM8KxlkOgrj22nKj4OO4fZ6DCBFZY+uZ&#10;FPxRgNVy9LDAQvsLV3Q+xEYkCIcCFZgYu0LKUBtyGDLfESfvy/cOY5J9I3WPlwR3rZzk+Yt0aDkt&#10;GOxobaj+Ofw6Bd/7id8MYWd2p+lnubZ5ZcuyUurpcXh7BRFpiPfwrf2uFcymY7ieSUdAL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dcB8cUAAADcAAAADwAAAAAAAAAA&#10;AAAAAAChAgAAZHJzL2Rvd25yZXYueG1sUEsFBgAAAAAEAAQA+QAAAJMDAAAAAA==&#10;" strokecolor="black [3040]" strokeweight="1pt"/>
                </v:group>
                <v:shape id="Text Box 37" o:spid="_x0000_s1411" type="#_x0000_t202" style="position:absolute;left:27355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EDG8QA&#10;AADcAAAADwAAAGRycy9kb3ducmV2LnhtbESPS4vCQBCE7wv+h6EXvK2TFTVuNqPIguBFxQd4bTKd&#10;B2Z6QmbWxH/vCILHoqq+otJlb2pxo9ZVlhV8jyIQxJnVFRcKzqf11xyE88gaa8uk4E4OlovBR4qJ&#10;th0f6Hb0hQgQdgkqKL1vEildVpJBN7INcfBy2xr0QbaF1C12AW5qOY6imTRYcVgosaG/krLr8d8o&#10;mNpt3PVZtL/G5/Vl1+Q/9zl6pYaf/eoXhKfev8Ov9kYriCdjeJ4JR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hAxv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</w:t>
                        </w:r>
                      </w:p>
                    </w:txbxContent>
                  </v:textbox>
                </v:shape>
                <v:shape id="_x0000_s1412" type="#_x0000_t202" style="position:absolute;left:788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2mgMMA&#10;AADcAAAADwAAAGRycy9kb3ducmV2LnhtbESPT4vCMBTE74LfITxhb5qqq9VqFBGEvbjiH/D6aJ5t&#10;sXkpTbT122+EBY/DzPyGWa5bU4on1a6wrGA4iEAQp1YXnCm4nHf9GQjnkTWWlknBixysV93OEhNt&#10;Gz7S8+QzESDsElSQe18lUro0J4NuYCvi4N1sbdAHWWdS19gEuCnlKIqm0mDBYSHHirY5pffTwyiY&#10;2H3ctGl0uMeX3fW3us1fM/RKffXazQKEp9Z/wv/tH60g/h7D+0w4An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C2mgM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</w:t>
                        </w:r>
                      </w:p>
                    </w:txbxContent>
                  </v:textbox>
                </v:shape>
                <v:shape id="_x0000_s1413" type="#_x0000_t202" style="position:absolute;left:13944;top:152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Q+9MMA&#10;AADcAAAADwAAAGRycy9kb3ducmV2LnhtbESPT4vCMBTE74LfIbyFvWm6otbtNooIghcVXWGvj+b1&#10;DzYvpcna+u2NIHgcZuY3TLrqTS1u1LrKsoKvcQSCOLO64kLB5Xc7WoBwHlljbZkU3MnBajkcpJho&#10;2/GJbmdfiABhl6CC0vsmkdJlJRl0Y9sQBy+3rUEfZFtI3WIX4KaWkyiaS4MVh4USG9qUlF3P/0bB&#10;zO7jrs+i4zW+bP8OTf59X6BX6vOjX/+A8NT7d/jV3mkF8XQKzzPhCMjl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8Q+9M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</w:t>
                        </w:r>
                      </w:p>
                    </w:txbxContent>
                  </v:textbox>
                </v:shape>
                <v:shape id="_x0000_s1414" type="#_x0000_t202" style="position:absolute;left:20650;top:11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ibb8MA&#10;AADcAAAADwAAAGRycy9kb3ducmV2LnhtbESPT4vCMBTE74LfITzBm6Yuq9XaKLIgeFHRFfb6aF7/&#10;YPNSmqyt394IC3scZuY3TLrtTS0e1LrKsoLZNAJBnFldcaHg9r2fLEE4j6yxtkwKnuRguxkOUky0&#10;7fhCj6svRICwS1BB6X2TSOmykgy6qW2Ig5fb1qAPsi2kbrELcFPLjyhaSIMVh4USG/oqKbtff42C&#10;uT3GXZ9F53t82/+cmnz1XKJXajzqd2sQnnr/H/5rH7SC+HMO7zPhCMjN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Iibb8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</w:t>
                        </w:r>
                      </w:p>
                    </w:txbxContent>
                  </v:textbox>
                </v:shape>
                <v:shape id="_x0000_s1415" type="#_x0000_t202" style="position:absolute;left:1371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oFGMMA&#10;AADcAAAADwAAAGRycy9kb3ducmV2LnhtbESPT4vCMBTE74LfITzBm6Yuu1Zro8iC4EVFV9jro3n9&#10;g81LabK2fnuzIHgcZuY3TLrpTS3u1LrKsoLZNAJBnFldcaHg+rObLEA4j6yxtkwKHuRgsx4OUky0&#10;7fhM94svRICwS1BB6X2TSOmykgy6qW2Ig5fb1qAPsi2kbrELcFPLjyiaS4MVh4USG/ouKbtd/oyC&#10;L3uIuz6LTrf4uvs9NvnysUCv1HjUb1cgPPX+HX6191pB/DmH/zPh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FoFGM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</w:t>
                        </w:r>
                      </w:p>
                    </w:txbxContent>
                  </v:textbox>
                </v:shape>
                <v:shape id="_x0000_s1416" type="#_x0000_t202" style="position:absolute;left:1257;top:12954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agg8QA&#10;AADcAAAADwAAAGRycy9kb3ducmV2LnhtbESPT2vCQBTE74V+h+UVvNWNoo2NbkQEwYsttUKvj+wz&#10;Ccm+Ddk1f769WxA8DjPzG2azHUwtOmpdaVnBbBqBIM6sLjlXcPk9vK9AOI+ssbZMCkZysE1fXzaY&#10;aNvzD3Vnn4sAYZeggsL7JpHSZQUZdFPbEAfvaluDPsg2l7rFPsBNLedR9CENlhwWCmxoX1BWnW9G&#10;wdKe4n7Iou8qvhz+vprr57hCr9TkbditQXga/DP8aB+1gngRw/+ZcARke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WoIP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</w:t>
                        </w:r>
                      </w:p>
                    </w:txbxContent>
                  </v:textbox>
                </v:shape>
                <v:shape id="_x0000_s1417" type="#_x0000_t202" style="position:absolute;left:7772;top:670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k08cEA&#10;AADcAAAADwAAAGRycy9kb3ducmV2LnhtbERPy2rCQBTdC/2H4Rbc6aSlGo1OQikE3FTxAW4vmWsS&#10;zNwJmWkS/76zEFweznubjaYRPXWutqzgYx6BIC6srrlUcDnnsxUI55E1NpZJwYMcZOnbZIuJtgMf&#10;qT/5UoQQdgkqqLxvEyldUZFBN7ctceButjPoA+xKqTscQrhp5GcULaXBmkNDhS39VFTcT39GwcL+&#10;xsNYRId7fMmv+/a2fqzQKzV9H783IDyN/iV+undaQfwV1oYz4QjI9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JNPHBAAAA3AAAAA8AAAAAAAAAAAAAAAAAmAIAAGRycy9kb3du&#10;cmV2LnhtbFBLBQYAAAAABAAEAPUAAACG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shape>
                <v:shape id="Text Box 37" o:spid="_x0000_s1418" type="#_x0000_t202" style="position:absolute;left:1676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WRasQA&#10;AADcAAAADwAAAGRycy9kb3ducmV2LnhtbESPS4vCQBCE78L+h6EXvOlkxTUm6ygiCF5W8QFem0zn&#10;gZmekBlN/PeOsLDHoqq+ohar3tTiQa2rLCv4GkcgiDOrKy4UXM7b0RyE88gaa8uk4EkOVsuPwQJT&#10;bTs+0uPkCxEg7FJUUHrfpFK6rCSDbmwb4uDltjXog2wLqVvsAtzUchJFM2mw4rBQYkObkrLb6W4U&#10;fNvfuOuz6HCLL9vrvsmT5xy9UsPPfv0DwlPv/8N/7Z1WEE8TeJ8JR0A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FkWr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_x0000_s1419" type="#_x0000_t202" style="position:absolute;left:7581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auKr4A&#10;AADcAAAADwAAAGRycy9kb3ducmV2LnhtbERPSwrCMBDdC94hjOBOUwWtVqOIILhR8QNuh2Zsi82k&#10;NNHW25uF4PLx/st1a0rxptoVlhWMhhEI4tTqgjMFt+tuMAPhPLLG0jIp+JCD9arbWWKibcNnel98&#10;JkIIuwQV5N5XiZQuzcmgG9qKOHAPWxv0AdaZ1DU2IdyUchxFU2mw4NCQY0XbnNLn5WUUTOwhbto0&#10;Oj3j2+5+rB7zzwy9Uv1eu1mA8NT6v/jn3msF8STMD2fCEZCr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0mriq+AAAA3AAAAA8AAAAAAAAAAAAAAAAAmAIAAGRycy9kb3ducmV2&#10;LnhtbFBLBQYAAAAABAAEAPUAAACD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F</w:t>
                        </w:r>
                      </w:p>
                    </w:txbxContent>
                  </v:textbox>
                </v:shape>
                <v:shape id="_x0000_s1420" type="#_x0000_t202" style="position:absolute;left:13944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oLscQA&#10;AADcAAAADwAAAGRycy9kb3ducmV2LnhtbESPT2vCQBTE74V+h+UJ3pqNgo2NbkIRBC9aGoVeH9mX&#10;P5h9G7Krid/eLRR6HGbmN8w2n0wn7jS41rKCRRSDIC6tbrlWcDnv39YgnEfW2FkmBQ9ykGevL1tM&#10;tR35m+6Fr0WAsEtRQeN9n0rpyoYMusj2xMGr7GDQBznUUg84Brjp5DKO36XBlsNCgz3tGiqvxc0o&#10;WNljMk5l/HVNLvufU199PNbolZrPps8NCE+T/w//tQ9aQbJawO+ZcARk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qC7H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I</w:t>
                        </w:r>
                      </w:p>
                    </w:txbxContent>
                  </v:textbox>
                </v:shape>
                <v:shape id="_x0000_s1421" type="#_x0000_t202" style="position:absolute;left:20612;top:6438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iVxsQA&#10;AADcAAAADwAAAGRycy9kb3ducmV2LnhtbESPQWvCQBSE74X+h+UVvNVNAzE2dRURAl5sMQq9PrLP&#10;JJh9G7JrEv99Vyh4HGbmG2a1mUwrBupdY1nBxzwCQVxa3XCl4HzK35cgnEfW2FomBXdysFm/vqww&#10;03bkIw2Fr0SAsMtQQe19l0npypoMurntiIN3sb1BH2RfSd3jGOCmlXEULaTBhsNCjR3taiqvxc0o&#10;SOwhHacy+rmm5/z3u7t83pfolZq9TdsvEJ4m/wz/t/daQZrE8DgTjo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4lcb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shape>
                <v:shape id="_x0000_s1422" type="#_x0000_t202" style="position:absolute;left:7467;top:18783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QwXcMA&#10;AADcAAAADwAAAGRycy9kb3ducmV2LnhtbESPT4vCMBTE74LfITzBm6buotXaKLIgeFHRFfb6aF7/&#10;YPNSmqyt394IC3scZuY3TLrtTS0e1LrKsoLZNAJBnFldcaHg9r2fLEE4j6yxtkwKnuRguxkOUky0&#10;7fhCj6svRICwS1BB6X2TSOmykgy6qW2Ig5fb1qAPsi2kbrELcFPLjyhaSIMVh4USG/oqKbtff42C&#10;uT3GXZ9F53t82/+cmnz1XKJXajzqd2sQnnr/H/5rH7SCeP4J7zPhCMjN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QwXc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</w:t>
                        </w:r>
                      </w:p>
                    </w:txbxContent>
                  </v:textbox>
                </v:shape>
                <v:shape id="_x0000_s1423" type="#_x0000_t202" style="position:absolute;left:13944;top:12534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2oKcMA&#10;AADcAAAADwAAAGRycy9kb3ducmV2LnhtbESPT4vCMBTE74LfITzBm6Yuq9XaKLIgeFHRFfb6aF7/&#10;YPNSmqyt394IC3scZuY3TLrtTS0e1LrKsoLZNAJBnFldcaHg9r2fLEE4j6yxtkwKnuRguxkOUky0&#10;7fhCj6svRICwS1BB6X2TSOmykgy6qW2Ig5fb1qAPsi2kbrELcFPLjyhaSIMVh4USG/oqKbtff42C&#10;uT3GXZ9F53t82/+cmnz1XKJXajzqd2sQnnr/H/5rH7SCeP4J7zPhCMjN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h2oKc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J</w:t>
                        </w:r>
                      </w:p>
                    </w:txbxContent>
                  </v:textbox>
                </v:shape>
                <v:shape id="_x0000_s1424" type="#_x0000_t202" style="position:absolute;left:27355;top:6477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ENssMA&#10;AADcAAAADwAAAGRycy9kb3ducmV2LnhtbESPT4vCMBTE7wt+h/AEb2vqQq3WRpEFwYsuq4LXR/P6&#10;B5uX0kRbv70RFvY4zMxvmGwzmEY8qHO1ZQWzaQSCOLe65lLB5bz7XIBwHlljY5kUPMnBZj36yDDV&#10;tudfepx8KQKEXYoKKu/bVEqXV2TQTW1LHLzCdgZ9kF0pdYd9gJtGfkXRXBqsOSxU2NJ3RfntdDcK&#10;YntI+iGPfm7JZXc9tsXyuUCv1GQ8bFcgPA3+P/zX3msFSRzD+0w4An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ENss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Q</w:t>
                        </w:r>
                      </w:p>
                    </w:txbxContent>
                  </v:textbox>
                </v:shape>
                <v:shape id="_x0000_s1425" type="#_x0000_t202" style="position:absolute;left:20574;top:12839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OTxcQA&#10;AADcAAAADwAAAGRycy9kb3ducmV2LnhtbESPT2vCQBTE74V+h+UVvDWbCpo0dRURBC+tGAO9PrIv&#10;fzD7NmRXE799tyB4HGbmN8xqM5lO3GhwrWUFH1EMgri0uuVaQXHev6cgnEfW2FkmBXdysFm/vqww&#10;03bkE91yX4sAYZehgsb7PpPSlQ0ZdJHtiYNX2cGgD3KopR5wDHDTyXkcL6XBlsNCgz3tGiov+dUo&#10;WNjvZJzK+HhJiv3vT1993lP0Ss3epu0XCE+Tf4Yf7YNWkCyW8H8mHAG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Dk8X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</w:t>
                        </w:r>
                      </w:p>
                    </w:txbxContent>
                  </v:textbox>
                </v:shape>
                <v:shape id="_x0000_s1426" type="#_x0000_t202" style="position:absolute;left:27355;top:12725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82XsQA&#10;AADcAAAADwAAAGRycy9kb3ducmV2LnhtbESPQWvCQBSE7wX/w/IEb3WjYJOmboIIghdbGgNeH9ln&#10;Esy+DdnVxH/fLRR6HGbmG2abT6YTDxpca1nBahmBIK6sbrlWUJ4PrwkI55E1dpZJwZMc5NnsZYup&#10;tiN/06PwtQgQdikqaLzvUyld1ZBBt7Q9cfCudjDogxxqqQccA9x0ch1Fb9Jgy2GhwZ72DVW34m4U&#10;bOwpHqcq+rrF5eHy2V/fnwl6pRbzafcBwtPk/8N/7aNWEG9i+D0TjoDM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PNl7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</w:t>
                        </w:r>
                      </w:p>
                    </w:txbxContent>
                  </v:textbox>
                </v:shape>
                <v:shape id="_x0000_s1427" type="#_x0000_t202" style="position:absolute;left:13944;top:19011;width:3931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CiLL4A&#10;AADcAAAADwAAAGRycy9kb3ducmV2LnhtbERPSwrCMBDdC94hjOBOUwWtVqOIILhR8QNuh2Zsi82k&#10;NNHW25uF4PLx/st1a0rxptoVlhWMhhEI4tTqgjMFt+tuMAPhPLLG0jIp+JCD9arbWWKibcNnel98&#10;JkIIuwQV5N5XiZQuzcmgG9qKOHAPWxv0AdaZ1DU2IdyUchxFU2mw4NCQY0XbnNLn5WUUTOwhbto0&#10;Oj3j2+5+rB7zzwy9Uv1eu1mA8NT6v/jn3msF8SSsDWfCEZCr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NQoiy+AAAA3AAAAA8AAAAAAAAAAAAAAAAAmAIAAGRycy9kb3ducmV2&#10;LnhtbFBLBQYAAAAABAAEAPUAAACD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</w:p>
                    </w:txbxContent>
                  </v:textbox>
                </v:shape>
                <v:shape id="_x0000_s1428" type="#_x0000_t202" style="position:absolute;left:20650;top:19011;width:3930;height:3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wHt8MA&#10;AADcAAAADwAAAGRycy9kb3ducmV2LnhtbESPS4vCQBCE74L/YegFbzrZBY3GjCILghdXfIDXJtN5&#10;YKYnZEYT//2OIHgsquorKl33phYPal1lWcH3JAJBnFldcaHgct6O5yCcR9ZYWyYFT3KwXg0HKSba&#10;dnykx8kXIkDYJaig9L5JpHRZSQbdxDbEwctta9AH2RZSt9gFuKnlTxTNpMGKw0KJDf2WlN1Od6Ng&#10;avdx12fR4RZftte/Jl885+iVGn31myUIT73/hN/tnVYQTxfwOhOO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wHt8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shape>
                <v:shape id="_x0000_s1429" type="#_x0000_t202" style="position:absolute;left:27355;top:19088;width:3931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pkl74A&#10;AADcAAAADwAAAGRycy9kb3ducmV2LnhtbERPSwrCMBDdC94hjOBOUwWtVqOIILhR8QNuh2Zsi82k&#10;NNHW25uF4PLx/st1a0rxptoVlhWMhhEI4tTqgjMFt+tuMAPhPLLG0jIp+JCD9arbWWKibcNnel98&#10;JkIIuwQV5N5XiZQuzcmgG9qKOHAPWxv0AdaZ1DU2IdyUchxFU2mw4NCQY0XbnNLn5WUUTOwhbto0&#10;Oj3j2+5+rB7zzwy9Uv1eu1mA8NT6v/jn3msF8TTMD2fCEZCr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NKZJe+AAAA3AAAAA8AAAAAAAAAAAAAAAAAmAIAAGRycy9kb3ducmV2&#10;LnhtbFBLBQYAAAAABAAEAPUAAACD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_x0000_s1430" type="#_x0000_t202" style="position:absolute;left:33909;top:6477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bBDMIA&#10;AADcAAAADwAAAGRycy9kb3ducmV2LnhtbESPQYvCMBSE74L/ITzBm6YKWq1GEUHYyypWweujebbF&#10;5qU0WVv//UYQPA4z8w2z3namEk9qXGlZwWQcgSDOrC45V3C9HEYLEM4ja6wsk4IXOdhu+r01Jtq2&#10;fKZn6nMRIOwSVFB4XydSuqwgg25sa+Lg3W1j0AfZ5FI32Aa4qeQ0iubSYMlhocCa9gVlj/TPKJjZ&#10;37jtsuj0iK+H27G+L18L9EoNB91uBcJT57/hT/tHK4jnE3ifCUd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BsEMwgAAANwAAAAPAAAAAAAAAAAAAAAAAJgCAABkcnMvZG93&#10;bnJldi54bWxQSwUGAAAAAAQABAD1AAAAhwMAAAAA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</w:t>
                        </w:r>
                      </w:p>
                    </w:txbxContent>
                  </v:textbox>
                </v:shape>
                <v:shape id="_x0000_s1431" type="#_x0000_t202" style="position:absolute;left:33909;top:12725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Rfe8QA&#10;AADcAAAADwAAAGRycy9kb3ducmV2LnhtbESPT2vCQBTE74V+h+UVvNVNAxqbuooIAS+tGIVeH9ln&#10;Esy+Ddk1f759tyB4HGbmN8x6O5pG9NS52rKCj3kEgriwuuZSweWcva9AOI+ssbFMCiZysN28vqwx&#10;1XbgE/W5L0WAsEtRQeV9m0rpiooMurltiYN3tZ1BH2RXSt3hEOCmkXEULaXBmsNChS3tKypu+d0o&#10;WNjvZBiL6HhLLtnvT3v9nFbolZq9jbsvEJ5G/ww/2getIFnG8H8mHAG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UX3vEAAAA3AAAAA8AAAAAAAAAAAAAAAAAmAIAAGRycy9k&#10;b3ducmV2LnhtbFBLBQYAAAAABAAEAPUAAACJAwAAAAA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U</w:t>
                        </w:r>
                      </w:p>
                    </w:txbxContent>
                  </v:textbox>
                </v:shape>
                <v:shape id="_x0000_s1432" type="#_x0000_t202" style="position:absolute;left:33909;top:19050;width:3930;height:30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j64MMA&#10;AADcAAAADwAAAGRycy9kb3ducmV2LnhtbESPT4vCMBTE74LfITzBm6buslZro8iC4EVFV9jro3n9&#10;g81LabK2fnuzIHgcZuY3TLrpTS3u1LrKsoLZNAJBnFldcaHg+rObLEA4j6yxtkwKHuRgsx4OUky0&#10;7fhM94svRICwS1BB6X2TSOmykgy6qW2Ig5fb1qAPsi2kbrELcFPLjyiaS4MVh4USG/ouKbtd/oyC&#10;L3uIuz6LTrf4uvs9NvnysUCv1HjUb1cgPPX+HX6191pBPP+E/zPh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5j64MMAAADcAAAADwAAAAAAAAAAAAAAAACYAgAAZHJzL2Rv&#10;d25yZXYueG1sUEsFBgAAAAAEAAQA9QAAAIgDAAAAAA==&#10;" filled="f" stroked="f" strokecolor="white">
                  <v:textbox>
                    <w:txbxContent>
                      <w:p w:rsidR="0019241B" w:rsidRPr="00E37EE7" w:rsidRDefault="0019241B" w:rsidP="004C383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5D0A68" w:rsidRPr="005E179E" w:rsidSect="0019241B">
      <w:footerReference w:type="default" r:id="rId23"/>
      <w:pgSz w:w="11906" w:h="16838"/>
      <w:pgMar w:top="720" w:right="566" w:bottom="720" w:left="72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241B" w:rsidRDefault="0019241B" w:rsidP="00E36196">
      <w:pPr>
        <w:spacing w:after="0" w:line="240" w:lineRule="auto"/>
      </w:pPr>
      <w:r>
        <w:separator/>
      </w:r>
    </w:p>
  </w:endnote>
  <w:endnote w:type="continuationSeparator" w:id="0">
    <w:p w:rsidR="0019241B" w:rsidRDefault="0019241B" w:rsidP="00E36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0634374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:rsidR="0019241B" w:rsidRPr="00E36196" w:rsidRDefault="0019241B">
        <w:pPr>
          <w:pStyle w:val="Footer"/>
          <w:jc w:val="right"/>
          <w:rPr>
            <w:sz w:val="18"/>
            <w:szCs w:val="18"/>
          </w:rPr>
        </w:pPr>
        <w:r w:rsidRPr="00E36196">
          <w:rPr>
            <w:sz w:val="18"/>
            <w:szCs w:val="18"/>
          </w:rPr>
          <w:fldChar w:fldCharType="begin"/>
        </w:r>
        <w:r w:rsidRPr="00E36196">
          <w:rPr>
            <w:sz w:val="18"/>
            <w:szCs w:val="18"/>
          </w:rPr>
          <w:instrText xml:space="preserve"> PAGE   \* MERGEFORMAT </w:instrText>
        </w:r>
        <w:r w:rsidRPr="00E36196">
          <w:rPr>
            <w:sz w:val="18"/>
            <w:szCs w:val="18"/>
          </w:rPr>
          <w:fldChar w:fldCharType="separate"/>
        </w:r>
        <w:r w:rsidR="00574D2D">
          <w:rPr>
            <w:noProof/>
            <w:sz w:val="18"/>
            <w:szCs w:val="18"/>
          </w:rPr>
          <w:t>3</w:t>
        </w:r>
        <w:r w:rsidRPr="00E36196">
          <w:rPr>
            <w:sz w:val="18"/>
            <w:szCs w:val="18"/>
          </w:rPr>
          <w:fldChar w:fldCharType="end"/>
        </w:r>
      </w:p>
    </w:sdtContent>
  </w:sdt>
  <w:p w:rsidR="0019241B" w:rsidRDefault="0019241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241B" w:rsidRDefault="0019241B" w:rsidP="00E36196">
      <w:pPr>
        <w:spacing w:after="0" w:line="240" w:lineRule="auto"/>
      </w:pPr>
      <w:r>
        <w:separator/>
      </w:r>
    </w:p>
  </w:footnote>
  <w:footnote w:type="continuationSeparator" w:id="0">
    <w:p w:rsidR="0019241B" w:rsidRDefault="0019241B" w:rsidP="00E361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E7D9C"/>
    <w:multiLevelType w:val="hybridMultilevel"/>
    <w:tmpl w:val="831EB2A6"/>
    <w:lvl w:ilvl="0" w:tplc="F43C4E4E">
      <w:start w:val="1"/>
      <w:numFmt w:val="lowerLetter"/>
      <w:lvlText w:val="(%1)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54E23385"/>
    <w:multiLevelType w:val="hybridMultilevel"/>
    <w:tmpl w:val="053296D8"/>
    <w:lvl w:ilvl="0" w:tplc="15D4C4E8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68862622"/>
    <w:multiLevelType w:val="hybridMultilevel"/>
    <w:tmpl w:val="2C9838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C320FDD"/>
    <w:multiLevelType w:val="hybridMultilevel"/>
    <w:tmpl w:val="7E480D1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33B"/>
    <w:rsid w:val="00131896"/>
    <w:rsid w:val="00157F33"/>
    <w:rsid w:val="0019241B"/>
    <w:rsid w:val="00246E8D"/>
    <w:rsid w:val="002952B1"/>
    <w:rsid w:val="003448E8"/>
    <w:rsid w:val="00355491"/>
    <w:rsid w:val="00390979"/>
    <w:rsid w:val="003B78B6"/>
    <w:rsid w:val="004B46EE"/>
    <w:rsid w:val="004C383E"/>
    <w:rsid w:val="004D20FD"/>
    <w:rsid w:val="005072F2"/>
    <w:rsid w:val="00574D2D"/>
    <w:rsid w:val="005D0A68"/>
    <w:rsid w:val="005D7625"/>
    <w:rsid w:val="005E171E"/>
    <w:rsid w:val="005E179E"/>
    <w:rsid w:val="00677989"/>
    <w:rsid w:val="0085433B"/>
    <w:rsid w:val="00931E3F"/>
    <w:rsid w:val="009A3B97"/>
    <w:rsid w:val="009A4BDA"/>
    <w:rsid w:val="00A738BD"/>
    <w:rsid w:val="00AF3D10"/>
    <w:rsid w:val="00B3155F"/>
    <w:rsid w:val="00B81E50"/>
    <w:rsid w:val="00C221CE"/>
    <w:rsid w:val="00CA17E6"/>
    <w:rsid w:val="00E36196"/>
    <w:rsid w:val="00E37EE7"/>
    <w:rsid w:val="00F8033F"/>
    <w:rsid w:val="00FF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33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3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4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33B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36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619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36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196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33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3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43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33B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36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619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36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19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6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emf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D7176C-E8F2-4FAA-A373-A5D8270B2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41D500AE</Template>
  <TotalTime>21</TotalTime>
  <Pages>4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yinleng</dc:creator>
  <cp:lastModifiedBy>FRASER-JONES Laura</cp:lastModifiedBy>
  <cp:revision>6</cp:revision>
  <cp:lastPrinted>2018-03-09T05:25:00Z</cp:lastPrinted>
  <dcterms:created xsi:type="dcterms:W3CDTF">2018-03-13T23:28:00Z</dcterms:created>
  <dcterms:modified xsi:type="dcterms:W3CDTF">2018-03-15T05:24:00Z</dcterms:modified>
</cp:coreProperties>
</file>