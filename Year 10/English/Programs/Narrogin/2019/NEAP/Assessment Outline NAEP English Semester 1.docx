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2385" w:rsidRDefault="00ED0873" w:rsidP="00C337E5">
      <w:pPr>
        <w:spacing w:after="0"/>
        <w:rPr>
          <w:noProof/>
          <w:lang w:eastAsia="en-AU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1152525</wp:posOffset>
                </wp:positionH>
                <wp:positionV relativeFrom="paragraph">
                  <wp:posOffset>0</wp:posOffset>
                </wp:positionV>
                <wp:extent cx="7255824" cy="533400"/>
                <wp:effectExtent l="0" t="0" r="2159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5824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85F7C" w:rsidRPr="0021587B" w:rsidRDefault="00D85F7C" w:rsidP="00C337E5">
                            <w:pPr>
                              <w:tabs>
                                <w:tab w:val="center" w:pos="4153"/>
                                <w:tab w:val="right" w:pos="8306"/>
                              </w:tabs>
                              <w:suppressAutoHyphens/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Times New Roman"/>
                                <w:b/>
                                <w:bCs/>
                                <w:sz w:val="28"/>
                                <w:szCs w:val="28"/>
                                <w:lang w:eastAsia="ar-SA"/>
                              </w:rPr>
                            </w:pPr>
                            <w:r w:rsidRPr="0021587B">
                              <w:rPr>
                                <w:rFonts w:ascii="Arial" w:eastAsia="Times New Roman" w:hAnsi="Arial" w:cs="Times New Roman"/>
                                <w:b/>
                                <w:bCs/>
                                <w:sz w:val="28"/>
                                <w:szCs w:val="28"/>
                                <w:lang w:eastAsia="ar-SA"/>
                              </w:rPr>
                              <w:t>Narrogin Senior High School Year 10 NAEP</w:t>
                            </w:r>
                          </w:p>
                          <w:p w:rsidR="00D85F7C" w:rsidRPr="0021587B" w:rsidRDefault="00D85F7C" w:rsidP="00C337E5">
                            <w:pPr>
                              <w:tabs>
                                <w:tab w:val="center" w:pos="4153"/>
                                <w:tab w:val="right" w:pos="8306"/>
                              </w:tabs>
                              <w:suppressAutoHyphens/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Times New Roman"/>
                                <w:b/>
                                <w:bCs/>
                                <w:sz w:val="28"/>
                                <w:szCs w:val="28"/>
                                <w:lang w:eastAsia="ar-SA"/>
                              </w:rPr>
                            </w:pPr>
                            <w:r w:rsidRPr="0021587B">
                              <w:rPr>
                                <w:rFonts w:ascii="Arial" w:eastAsia="Times New Roman" w:hAnsi="Arial" w:cs="Times New Roman"/>
                                <w:b/>
                                <w:bCs/>
                                <w:sz w:val="28"/>
                                <w:szCs w:val="28"/>
                                <w:lang w:eastAsia="ar-SA"/>
                              </w:rPr>
                              <w:t xml:space="preserve">2019 Semester 1 Assessment Outline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0.75pt;margin-top:0;width:571.3pt;height:4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" fillcolor="white [3201]" strokeweight=".5pt">
                <v:textbox>
                  <w:txbxContent>
                    <w:p w:rsidR="00D85F7C" w:rsidRPr="0021587B" w:rsidRDefault="00D85F7C" w:rsidP="00C337E5">
                      <w:pPr>
                        <w:tabs>
                          <w:tab w:val="center" w:pos="4153"/>
                          <w:tab w:val="right" w:pos="8306"/>
                        </w:tabs>
                        <w:suppressAutoHyphens/>
                        <w:spacing w:after="0" w:line="240" w:lineRule="auto"/>
                        <w:jc w:val="center"/>
                        <w:rPr>
                          <w:rFonts w:ascii="Arial" w:eastAsia="Times New Roman" w:hAnsi="Arial" w:cs="Times New Roman"/>
                          <w:b/>
                          <w:bCs/>
                          <w:sz w:val="28"/>
                          <w:szCs w:val="28"/>
                          <w:lang w:eastAsia="ar-SA"/>
                        </w:rPr>
                      </w:pPr>
                      <w:r w:rsidRPr="0021587B">
                        <w:rPr>
                          <w:rFonts w:ascii="Arial" w:eastAsia="Times New Roman" w:hAnsi="Arial" w:cs="Times New Roman"/>
                          <w:b/>
                          <w:bCs/>
                          <w:sz w:val="28"/>
                          <w:szCs w:val="28"/>
                          <w:lang w:eastAsia="ar-SA"/>
                        </w:rPr>
                        <w:t>Narrogin Senior High School Year 10 NAEP</w:t>
                      </w:r>
                    </w:p>
                    <w:p w:rsidR="00D85F7C" w:rsidRPr="0021587B" w:rsidRDefault="00D85F7C" w:rsidP="00C337E5">
                      <w:pPr>
                        <w:tabs>
                          <w:tab w:val="center" w:pos="4153"/>
                          <w:tab w:val="right" w:pos="8306"/>
                        </w:tabs>
                        <w:suppressAutoHyphens/>
                        <w:spacing w:after="0" w:line="240" w:lineRule="auto"/>
                        <w:jc w:val="center"/>
                        <w:rPr>
                          <w:rFonts w:ascii="Arial" w:eastAsia="Times New Roman" w:hAnsi="Arial" w:cs="Times New Roman"/>
                          <w:b/>
                          <w:bCs/>
                          <w:sz w:val="28"/>
                          <w:szCs w:val="28"/>
                          <w:lang w:eastAsia="ar-SA"/>
                        </w:rPr>
                      </w:pPr>
                      <w:r w:rsidRPr="0021587B">
                        <w:rPr>
                          <w:rFonts w:ascii="Arial" w:eastAsia="Times New Roman" w:hAnsi="Arial" w:cs="Times New Roman"/>
                          <w:b/>
                          <w:bCs/>
                          <w:sz w:val="28"/>
                          <w:szCs w:val="28"/>
                          <w:lang w:eastAsia="ar-SA"/>
                        </w:rPr>
                        <w:t xml:space="preserve">2019 Semester 1 Assessment Outline </w:t>
                      </w:r>
                    </w:p>
                  </w:txbxContent>
                </v:textbox>
              </v:shape>
            </w:pict>
          </mc:Fallback>
        </mc:AlternateContent>
      </w:r>
      <w:r w:rsidR="0021587B">
        <w:rPr>
          <w:noProof/>
          <w:lang w:eastAsia="en-AU"/>
        </w:rPr>
        <w:t xml:space="preserve">            </w:t>
      </w:r>
      <w:r w:rsidR="00BC2A38">
        <w:rPr>
          <w:noProof/>
          <w:lang w:eastAsia="en-AU"/>
        </w:rPr>
        <w:t xml:space="preserve">  </w:t>
      </w:r>
      <w:r>
        <w:rPr>
          <w:noProof/>
          <w:lang w:eastAsia="en-AU"/>
        </w:rPr>
        <w:t xml:space="preserve">  </w:t>
      </w:r>
      <w:r w:rsidR="00AC2982">
        <w:rPr>
          <w:noProof/>
          <w:lang w:eastAsia="en-AU"/>
        </w:rPr>
        <w:drawing>
          <wp:inline distT="0" distB="0" distL="0" distR="0" wp14:anchorId="6AD2B248" wp14:editId="300E7509">
            <wp:extent cx="502922" cy="523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73" cy="612366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AU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</w:t>
      </w:r>
      <w:r w:rsidR="0021587B">
        <w:rPr>
          <w:noProof/>
          <w:lang w:eastAsia="en-AU"/>
        </w:rPr>
        <w:t xml:space="preserve">        </w:t>
      </w:r>
      <w:r>
        <w:rPr>
          <w:noProof/>
          <w:lang w:eastAsia="en-AU"/>
        </w:rPr>
        <w:t xml:space="preserve"> </w:t>
      </w:r>
      <w:r>
        <w:rPr>
          <w:noProof/>
          <w:lang w:eastAsia="en-AU"/>
        </w:rPr>
        <w:drawing>
          <wp:inline distT="0" distB="0" distL="0" distR="0" wp14:anchorId="52504421" wp14:editId="6C5299E6">
            <wp:extent cx="542924" cy="565547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43" cy="596713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1A36" w:rsidRDefault="004F1A36" w:rsidP="00C337E5">
      <w:pPr>
        <w:spacing w:after="0"/>
        <w:rPr>
          <w:noProof/>
          <w:sz w:val="12"/>
          <w:szCs w:val="12"/>
          <w:lang w:eastAsia="en-AU"/>
        </w:rPr>
      </w:pPr>
    </w:p>
    <w:p w:rsidR="0021587B" w:rsidRDefault="0021587B" w:rsidP="00C337E5">
      <w:pPr>
        <w:spacing w:after="0"/>
        <w:rPr>
          <w:noProof/>
          <w:sz w:val="12"/>
          <w:szCs w:val="12"/>
          <w:lang w:eastAsia="en-AU"/>
        </w:rPr>
      </w:pPr>
    </w:p>
    <w:p w:rsidR="0021587B" w:rsidRDefault="0021587B" w:rsidP="00C337E5">
      <w:pPr>
        <w:spacing w:after="0"/>
        <w:rPr>
          <w:noProof/>
          <w:sz w:val="12"/>
          <w:szCs w:val="12"/>
          <w:lang w:eastAsia="en-AU"/>
        </w:rPr>
      </w:pPr>
    </w:p>
    <w:p w:rsidR="0021587B" w:rsidRPr="004F1A36" w:rsidRDefault="0021587B" w:rsidP="00C337E5">
      <w:pPr>
        <w:spacing w:after="0"/>
        <w:rPr>
          <w:noProof/>
          <w:sz w:val="12"/>
          <w:szCs w:val="12"/>
          <w:lang w:eastAsia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75"/>
        <w:gridCol w:w="2410"/>
        <w:gridCol w:w="1701"/>
        <w:gridCol w:w="1843"/>
        <w:gridCol w:w="1359"/>
      </w:tblGrid>
      <w:tr w:rsidR="00E56D5E" w:rsidTr="004F1A36">
        <w:tc>
          <w:tcPr>
            <w:tcW w:w="8075" w:type="dxa"/>
          </w:tcPr>
          <w:p w:rsidR="00E56D5E" w:rsidRPr="00E56D5E" w:rsidRDefault="00E56D5E" w:rsidP="0021587B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TASK</w:t>
            </w:r>
          </w:p>
        </w:tc>
        <w:tc>
          <w:tcPr>
            <w:tcW w:w="2410" w:type="dxa"/>
          </w:tcPr>
          <w:p w:rsidR="00E56D5E" w:rsidRPr="00E56D5E" w:rsidRDefault="00E56D5E" w:rsidP="004F1A3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56D5E">
              <w:rPr>
                <w:rFonts w:ascii="Arial" w:hAnsi="Arial" w:cs="Arial"/>
                <w:b/>
                <w:sz w:val="20"/>
                <w:szCs w:val="20"/>
              </w:rPr>
              <w:t>Assessment Type</w:t>
            </w:r>
          </w:p>
        </w:tc>
        <w:tc>
          <w:tcPr>
            <w:tcW w:w="1701" w:type="dxa"/>
          </w:tcPr>
          <w:p w:rsidR="00E56D5E" w:rsidRPr="00E56D5E" w:rsidRDefault="00E56D5E" w:rsidP="004F1A3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Due Week</w:t>
            </w:r>
          </w:p>
        </w:tc>
        <w:tc>
          <w:tcPr>
            <w:tcW w:w="1843" w:type="dxa"/>
          </w:tcPr>
          <w:p w:rsidR="00E56D5E" w:rsidRPr="00E56D5E" w:rsidRDefault="00E56D5E" w:rsidP="004F1A3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Maximum Score</w:t>
            </w:r>
          </w:p>
        </w:tc>
        <w:tc>
          <w:tcPr>
            <w:tcW w:w="1359" w:type="dxa"/>
          </w:tcPr>
          <w:p w:rsidR="00E56D5E" w:rsidRPr="00E56D5E" w:rsidRDefault="00E56D5E" w:rsidP="004F1A3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% Weight</w:t>
            </w:r>
          </w:p>
        </w:tc>
      </w:tr>
      <w:tr w:rsidR="00E56D5E" w:rsidTr="004F1A36">
        <w:tc>
          <w:tcPr>
            <w:tcW w:w="8075" w:type="dxa"/>
            <w:shd w:val="clear" w:color="auto" w:fill="D9D9D9" w:themeFill="background1" w:themeFillShade="D9"/>
          </w:tcPr>
          <w:p w:rsidR="00E56D5E" w:rsidRPr="00D0195C" w:rsidRDefault="00E56D5E" w:rsidP="0021587B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0195C"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  <w:t>READING AND VIEWING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E56D5E" w:rsidRPr="00D0195C" w:rsidRDefault="00E56D5E" w:rsidP="009A354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:rsidR="00E56D5E" w:rsidRPr="00D0195C" w:rsidRDefault="00E56D5E" w:rsidP="009A354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D9D9D9" w:themeFill="background1" w:themeFillShade="D9"/>
          </w:tcPr>
          <w:p w:rsidR="00E56D5E" w:rsidRPr="00D0195C" w:rsidRDefault="00E56D5E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9" w:type="dxa"/>
            <w:shd w:val="clear" w:color="auto" w:fill="D9D9D9" w:themeFill="background1" w:themeFillShade="D9"/>
          </w:tcPr>
          <w:p w:rsidR="00E56D5E" w:rsidRPr="00416A06" w:rsidRDefault="00416A06" w:rsidP="0021587B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40</w:t>
            </w:r>
            <w:r w:rsidR="00A3370D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</w:tr>
      <w:tr w:rsidR="00E56D5E" w:rsidTr="004F1A36">
        <w:tc>
          <w:tcPr>
            <w:tcW w:w="8075" w:type="dxa"/>
          </w:tcPr>
          <w:p w:rsidR="00E56D5E" w:rsidRPr="00D0195C" w:rsidRDefault="0074093E" w:rsidP="00EA4F11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Task </w:t>
            </w:r>
            <w:r w:rsidR="00EA4F11">
              <w:rPr>
                <w:rFonts w:ascii="Arial" w:hAnsi="Arial" w:cs="Arial"/>
                <w:sz w:val="20"/>
                <w:szCs w:val="20"/>
              </w:rPr>
              <w:t>4 Reading for Pleasure Programme</w:t>
            </w:r>
          </w:p>
        </w:tc>
        <w:tc>
          <w:tcPr>
            <w:tcW w:w="2410" w:type="dxa"/>
          </w:tcPr>
          <w:p w:rsidR="00E56D5E" w:rsidRPr="00D0195C" w:rsidRDefault="00414FDC" w:rsidP="00414FDC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 class and at home</w:t>
            </w:r>
          </w:p>
        </w:tc>
        <w:tc>
          <w:tcPr>
            <w:tcW w:w="1701" w:type="dxa"/>
          </w:tcPr>
          <w:p w:rsidR="00E56D5E" w:rsidRPr="00A3370D" w:rsidRDefault="00E56D5E" w:rsidP="004F1A3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</w:tcPr>
          <w:p w:rsidR="00E56D5E" w:rsidRPr="00D0195C" w:rsidRDefault="005B22B3" w:rsidP="00EA4F1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359" w:type="dxa"/>
          </w:tcPr>
          <w:p w:rsidR="00E56D5E" w:rsidRPr="00D0195C" w:rsidRDefault="00416A06" w:rsidP="00EA4F1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E56D5E" w:rsidTr="004F1A36">
        <w:tc>
          <w:tcPr>
            <w:tcW w:w="8075" w:type="dxa"/>
          </w:tcPr>
          <w:p w:rsidR="00E56D5E" w:rsidRPr="00A95E7A" w:rsidRDefault="00EA4F11" w:rsidP="00414FD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Task 6 Analytical Essay</w:t>
            </w:r>
          </w:p>
        </w:tc>
        <w:tc>
          <w:tcPr>
            <w:tcW w:w="2410" w:type="dxa"/>
          </w:tcPr>
          <w:p w:rsidR="00E56D5E" w:rsidRPr="00D0195C" w:rsidRDefault="00414FDC" w:rsidP="00414FDC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 class</w:t>
            </w:r>
          </w:p>
        </w:tc>
        <w:tc>
          <w:tcPr>
            <w:tcW w:w="1701" w:type="dxa"/>
          </w:tcPr>
          <w:p w:rsidR="00E56D5E" w:rsidRPr="00A3370D" w:rsidRDefault="00E56D5E" w:rsidP="004F1A3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</w:tcPr>
          <w:p w:rsidR="00E56D5E" w:rsidRPr="00D0195C" w:rsidRDefault="005B22B3" w:rsidP="00EA4F11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359" w:type="dxa"/>
          </w:tcPr>
          <w:p w:rsidR="00E56D5E" w:rsidRPr="00D0195C" w:rsidRDefault="00EA4F11" w:rsidP="00EA4F1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E56D5E" w:rsidTr="004F1A36">
        <w:tc>
          <w:tcPr>
            <w:tcW w:w="8075" w:type="dxa"/>
          </w:tcPr>
          <w:p w:rsidR="00E56D5E" w:rsidRPr="00A95E7A" w:rsidRDefault="00EA4F11" w:rsidP="00EA4F11">
            <w:pPr>
              <w:spacing w:before="120" w:after="2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Task 7 Annotated Collage</w:t>
            </w:r>
          </w:p>
        </w:tc>
        <w:tc>
          <w:tcPr>
            <w:tcW w:w="2410" w:type="dxa"/>
          </w:tcPr>
          <w:p w:rsidR="00E56D5E" w:rsidRPr="00D0195C" w:rsidRDefault="00414FDC" w:rsidP="00414FDC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 class and at home</w:t>
            </w:r>
          </w:p>
        </w:tc>
        <w:tc>
          <w:tcPr>
            <w:tcW w:w="1701" w:type="dxa"/>
          </w:tcPr>
          <w:p w:rsidR="00A3370D" w:rsidRPr="00D0195C" w:rsidRDefault="00A3370D" w:rsidP="00A337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3" w:type="dxa"/>
          </w:tcPr>
          <w:p w:rsidR="00E56D5E" w:rsidRPr="00D0195C" w:rsidRDefault="005B22B3" w:rsidP="00414FDC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359" w:type="dxa"/>
          </w:tcPr>
          <w:p w:rsidR="00E56D5E" w:rsidRPr="00D0195C" w:rsidRDefault="00416A06" w:rsidP="00414FDC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E56D5E" w:rsidTr="004F1A36">
        <w:tc>
          <w:tcPr>
            <w:tcW w:w="8075" w:type="dxa"/>
          </w:tcPr>
          <w:p w:rsidR="00E56D5E" w:rsidRPr="007E3AC6" w:rsidRDefault="00414FDC" w:rsidP="00414FD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Task 10 Documentary Representation Questions</w:t>
            </w:r>
          </w:p>
        </w:tc>
        <w:tc>
          <w:tcPr>
            <w:tcW w:w="2410" w:type="dxa"/>
          </w:tcPr>
          <w:p w:rsidR="00E56D5E" w:rsidRPr="00D0195C" w:rsidRDefault="00414FDC" w:rsidP="00414FDC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 class</w:t>
            </w:r>
          </w:p>
        </w:tc>
        <w:tc>
          <w:tcPr>
            <w:tcW w:w="1701" w:type="dxa"/>
          </w:tcPr>
          <w:p w:rsidR="00E56D5E" w:rsidRPr="00A3370D" w:rsidRDefault="00E56D5E" w:rsidP="004F1A3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</w:tcPr>
          <w:p w:rsidR="00E56D5E" w:rsidRPr="00D0195C" w:rsidRDefault="005B22B3" w:rsidP="00414FDC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359" w:type="dxa"/>
          </w:tcPr>
          <w:p w:rsidR="00E56D5E" w:rsidRPr="00D0195C" w:rsidRDefault="00414FDC" w:rsidP="00414FDC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E56D5E" w:rsidTr="004F1A36">
        <w:tc>
          <w:tcPr>
            <w:tcW w:w="8075" w:type="dxa"/>
          </w:tcPr>
          <w:p w:rsidR="00E56D5E" w:rsidRPr="00414FDC" w:rsidRDefault="00414FDC" w:rsidP="00414FDC">
            <w:pPr>
              <w:tabs>
                <w:tab w:val="left" w:pos="2775"/>
              </w:tabs>
              <w:spacing w:before="120" w:after="1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14FDC">
              <w:rPr>
                <w:rFonts w:ascii="Arial" w:hAnsi="Arial" w:cs="Arial"/>
                <w:sz w:val="20"/>
                <w:szCs w:val="20"/>
              </w:rPr>
              <w:t>Task 11 Political Cartoons</w:t>
            </w:r>
          </w:p>
        </w:tc>
        <w:tc>
          <w:tcPr>
            <w:tcW w:w="2410" w:type="dxa"/>
          </w:tcPr>
          <w:p w:rsidR="00E56D5E" w:rsidRPr="00D0195C" w:rsidRDefault="00414FDC" w:rsidP="00414FDC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 class</w:t>
            </w:r>
          </w:p>
        </w:tc>
        <w:tc>
          <w:tcPr>
            <w:tcW w:w="1701" w:type="dxa"/>
          </w:tcPr>
          <w:p w:rsidR="00E56D5E" w:rsidRPr="00A3370D" w:rsidRDefault="00E56D5E" w:rsidP="004F1A3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</w:tcPr>
          <w:p w:rsidR="00E56D5E" w:rsidRPr="00D0195C" w:rsidRDefault="005B22B3" w:rsidP="00414FDC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359" w:type="dxa"/>
          </w:tcPr>
          <w:p w:rsidR="00E56D5E" w:rsidRPr="00D0195C" w:rsidRDefault="00414FDC" w:rsidP="00414FDC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E56D5E" w:rsidTr="004F1A36">
        <w:tc>
          <w:tcPr>
            <w:tcW w:w="8075" w:type="dxa"/>
            <w:shd w:val="clear" w:color="auto" w:fill="D9D9D9" w:themeFill="background1" w:themeFillShade="D9"/>
          </w:tcPr>
          <w:p w:rsidR="00E56D5E" w:rsidRPr="00D0195C" w:rsidRDefault="00E56D5E" w:rsidP="0021587B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0195C"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  <w:t>WRITING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E56D5E" w:rsidRPr="00D0195C" w:rsidRDefault="00E56D5E" w:rsidP="004F1A3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:rsidR="00E56D5E" w:rsidRPr="00A3370D" w:rsidRDefault="00E56D5E" w:rsidP="004F1A3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D9D9D9" w:themeFill="background1" w:themeFillShade="D9"/>
          </w:tcPr>
          <w:p w:rsidR="00E56D5E" w:rsidRPr="00D0195C" w:rsidRDefault="00E56D5E" w:rsidP="00416A0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9" w:type="dxa"/>
            <w:shd w:val="clear" w:color="auto" w:fill="D9D9D9" w:themeFill="background1" w:themeFillShade="D9"/>
          </w:tcPr>
          <w:p w:rsidR="00E56D5E" w:rsidRPr="00416A06" w:rsidRDefault="00416A06" w:rsidP="0021587B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40</w:t>
            </w:r>
            <w:r w:rsidR="00A3370D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</w:tc>
      </w:tr>
      <w:tr w:rsidR="00E56D5E" w:rsidTr="004F1A36">
        <w:tc>
          <w:tcPr>
            <w:tcW w:w="8075" w:type="dxa"/>
          </w:tcPr>
          <w:p w:rsidR="00E56D5E" w:rsidRPr="00A306BF" w:rsidRDefault="0074093E" w:rsidP="0074093E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Task 1 </w:t>
            </w:r>
            <w:r w:rsidR="00EA4F11">
              <w:rPr>
                <w:rFonts w:ascii="Arial" w:hAnsi="Arial" w:cs="Arial"/>
                <w:sz w:val="20"/>
                <w:szCs w:val="20"/>
              </w:rPr>
              <w:t>Writing P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="00EA4F11">
              <w:rPr>
                <w:rFonts w:ascii="Arial" w:hAnsi="Arial" w:cs="Arial"/>
                <w:sz w:val="20"/>
                <w:szCs w:val="20"/>
              </w:rPr>
              <w:t>o</w:t>
            </w:r>
            <w:r>
              <w:rPr>
                <w:rFonts w:ascii="Arial" w:hAnsi="Arial" w:cs="Arial"/>
                <w:sz w:val="20"/>
                <w:szCs w:val="20"/>
              </w:rPr>
              <w:t>gramme</w:t>
            </w:r>
          </w:p>
        </w:tc>
        <w:tc>
          <w:tcPr>
            <w:tcW w:w="2410" w:type="dxa"/>
          </w:tcPr>
          <w:p w:rsidR="00E56D5E" w:rsidRPr="00D0195C" w:rsidRDefault="0021587B" w:rsidP="0021587B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 class and at home</w:t>
            </w:r>
          </w:p>
        </w:tc>
        <w:tc>
          <w:tcPr>
            <w:tcW w:w="1701" w:type="dxa"/>
          </w:tcPr>
          <w:p w:rsidR="00E56D5E" w:rsidRPr="00A3370D" w:rsidRDefault="00E56D5E" w:rsidP="004F1A3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</w:tcPr>
          <w:p w:rsidR="00E56D5E" w:rsidRPr="00D0195C" w:rsidRDefault="005B22B3" w:rsidP="0074093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359" w:type="dxa"/>
          </w:tcPr>
          <w:p w:rsidR="00E56D5E" w:rsidRPr="00D0195C" w:rsidRDefault="00A3370D" w:rsidP="0074093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E56D5E" w:rsidTr="004F1A36">
        <w:tc>
          <w:tcPr>
            <w:tcW w:w="8075" w:type="dxa"/>
          </w:tcPr>
          <w:p w:rsidR="00E56D5E" w:rsidRPr="00D0195C" w:rsidRDefault="0074093E" w:rsidP="0074093E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Task 2 Grammar Programme</w:t>
            </w:r>
          </w:p>
        </w:tc>
        <w:tc>
          <w:tcPr>
            <w:tcW w:w="2410" w:type="dxa"/>
          </w:tcPr>
          <w:p w:rsidR="00E56D5E" w:rsidRPr="00D0195C" w:rsidRDefault="0021587B" w:rsidP="0021587B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 class and at home</w:t>
            </w:r>
          </w:p>
        </w:tc>
        <w:tc>
          <w:tcPr>
            <w:tcW w:w="1701" w:type="dxa"/>
          </w:tcPr>
          <w:p w:rsidR="00E56D5E" w:rsidRPr="00A3370D" w:rsidRDefault="00E56D5E" w:rsidP="005D2BC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</w:tcPr>
          <w:p w:rsidR="00E56D5E" w:rsidRPr="00D0195C" w:rsidRDefault="005B22B3" w:rsidP="0074093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359" w:type="dxa"/>
          </w:tcPr>
          <w:p w:rsidR="00E56D5E" w:rsidRPr="00D0195C" w:rsidRDefault="00A3370D" w:rsidP="0074093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7E3AC6" w:rsidTr="004F1A36">
        <w:tc>
          <w:tcPr>
            <w:tcW w:w="8075" w:type="dxa"/>
          </w:tcPr>
          <w:p w:rsidR="007E3AC6" w:rsidRPr="007E3AC6" w:rsidRDefault="0074093E" w:rsidP="0074093E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Task 3 Spelling </w:t>
            </w:r>
            <w:r w:rsidR="0021587B">
              <w:rPr>
                <w:rFonts w:ascii="Arial" w:hAnsi="Arial" w:cs="Arial"/>
                <w:sz w:val="20"/>
                <w:szCs w:val="20"/>
              </w:rPr>
              <w:t xml:space="preserve">&amp; SRA </w:t>
            </w:r>
            <w:r>
              <w:rPr>
                <w:rFonts w:ascii="Arial" w:hAnsi="Arial" w:cs="Arial"/>
                <w:sz w:val="20"/>
                <w:szCs w:val="20"/>
              </w:rPr>
              <w:t>Programme</w:t>
            </w:r>
          </w:p>
        </w:tc>
        <w:tc>
          <w:tcPr>
            <w:tcW w:w="2410" w:type="dxa"/>
          </w:tcPr>
          <w:p w:rsidR="007E3AC6" w:rsidRPr="00D0195C" w:rsidRDefault="0021587B" w:rsidP="0021587B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 class and at home</w:t>
            </w:r>
          </w:p>
        </w:tc>
        <w:tc>
          <w:tcPr>
            <w:tcW w:w="1701" w:type="dxa"/>
          </w:tcPr>
          <w:p w:rsidR="007E3AC6" w:rsidRPr="00A3370D" w:rsidRDefault="007E3AC6" w:rsidP="004F1A3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</w:tcPr>
          <w:p w:rsidR="007E3AC6" w:rsidRPr="00D0195C" w:rsidRDefault="005B22B3" w:rsidP="0074093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359" w:type="dxa"/>
          </w:tcPr>
          <w:p w:rsidR="007E3AC6" w:rsidRPr="00D0195C" w:rsidRDefault="00A3370D" w:rsidP="0074093E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E56D5E" w:rsidTr="004F1A36">
        <w:tc>
          <w:tcPr>
            <w:tcW w:w="8075" w:type="dxa"/>
          </w:tcPr>
          <w:p w:rsidR="00E56D5E" w:rsidRPr="00D0195C" w:rsidRDefault="00EA4F11" w:rsidP="00EA4F11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Task 6 Analytical Essay</w:t>
            </w:r>
          </w:p>
        </w:tc>
        <w:tc>
          <w:tcPr>
            <w:tcW w:w="2410" w:type="dxa"/>
          </w:tcPr>
          <w:p w:rsidR="00E56D5E" w:rsidRPr="00D0195C" w:rsidRDefault="0021587B" w:rsidP="0021587B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 class</w:t>
            </w:r>
          </w:p>
        </w:tc>
        <w:tc>
          <w:tcPr>
            <w:tcW w:w="1701" w:type="dxa"/>
          </w:tcPr>
          <w:p w:rsidR="00E56D5E" w:rsidRPr="00A3370D" w:rsidRDefault="00E56D5E" w:rsidP="004F1A3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</w:tcPr>
          <w:p w:rsidR="00E56D5E" w:rsidRPr="00D0195C" w:rsidRDefault="005B22B3" w:rsidP="00EA4F1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359" w:type="dxa"/>
          </w:tcPr>
          <w:p w:rsidR="00E56D5E" w:rsidRPr="00D0195C" w:rsidRDefault="00EA4F11" w:rsidP="00EA4F1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21587B" w:rsidTr="004F1A36">
        <w:tc>
          <w:tcPr>
            <w:tcW w:w="8075" w:type="dxa"/>
          </w:tcPr>
          <w:p w:rsidR="0021587B" w:rsidRPr="00416A06" w:rsidRDefault="0021587B" w:rsidP="0021587B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Task 11 Cartoon Analysis</w:t>
            </w:r>
          </w:p>
        </w:tc>
        <w:tc>
          <w:tcPr>
            <w:tcW w:w="2410" w:type="dxa"/>
          </w:tcPr>
          <w:p w:rsidR="0021587B" w:rsidRPr="00D0195C" w:rsidRDefault="0021587B" w:rsidP="0021587B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 class</w:t>
            </w:r>
          </w:p>
        </w:tc>
        <w:tc>
          <w:tcPr>
            <w:tcW w:w="1701" w:type="dxa"/>
          </w:tcPr>
          <w:p w:rsidR="0021587B" w:rsidRPr="005D2BCD" w:rsidRDefault="0021587B" w:rsidP="002158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</w:tcPr>
          <w:p w:rsidR="0021587B" w:rsidRPr="00D0195C" w:rsidRDefault="0021587B" w:rsidP="0021587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359" w:type="dxa"/>
          </w:tcPr>
          <w:p w:rsidR="0021587B" w:rsidRPr="00D0195C" w:rsidRDefault="0021587B" w:rsidP="0021587B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E56D5E" w:rsidTr="004F1A36">
        <w:tc>
          <w:tcPr>
            <w:tcW w:w="8075" w:type="dxa"/>
          </w:tcPr>
          <w:p w:rsidR="00E56D5E" w:rsidRPr="00A95E7A" w:rsidRDefault="0021587B" w:rsidP="0021587B">
            <w:pPr>
              <w:tabs>
                <w:tab w:val="left" w:pos="990"/>
              </w:tabs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Task 12 Personal Reflection</w:t>
            </w:r>
          </w:p>
        </w:tc>
        <w:tc>
          <w:tcPr>
            <w:tcW w:w="2410" w:type="dxa"/>
          </w:tcPr>
          <w:p w:rsidR="00E56D5E" w:rsidRPr="00D0195C" w:rsidRDefault="0021587B" w:rsidP="0021587B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 class and at home</w:t>
            </w:r>
          </w:p>
        </w:tc>
        <w:tc>
          <w:tcPr>
            <w:tcW w:w="1701" w:type="dxa"/>
          </w:tcPr>
          <w:p w:rsidR="00E56D5E" w:rsidRPr="00A3370D" w:rsidRDefault="00E56D5E" w:rsidP="004F1A3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</w:tcPr>
          <w:p w:rsidR="00E56D5E" w:rsidRPr="00D0195C" w:rsidRDefault="0021587B" w:rsidP="0021587B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359" w:type="dxa"/>
          </w:tcPr>
          <w:p w:rsidR="00E56D5E" w:rsidRPr="00D0195C" w:rsidRDefault="0021587B" w:rsidP="0021587B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216462" w:rsidTr="004F1A36">
        <w:tc>
          <w:tcPr>
            <w:tcW w:w="8075" w:type="dxa"/>
            <w:shd w:val="clear" w:color="auto" w:fill="D9D9D9" w:themeFill="background1" w:themeFillShade="D9"/>
          </w:tcPr>
          <w:p w:rsidR="00216462" w:rsidRPr="00D0195C" w:rsidRDefault="00216462" w:rsidP="0021587B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D0195C"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  <w:t>SPEAKING AND LISTENING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216462" w:rsidRPr="00D0195C" w:rsidRDefault="00216462" w:rsidP="0021646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:rsidR="00216462" w:rsidRPr="00A3370D" w:rsidRDefault="00216462" w:rsidP="0021646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D9D9D9" w:themeFill="background1" w:themeFillShade="D9"/>
          </w:tcPr>
          <w:p w:rsidR="00216462" w:rsidRPr="00D0195C" w:rsidRDefault="00216462" w:rsidP="0021646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9" w:type="dxa"/>
            <w:shd w:val="clear" w:color="auto" w:fill="D9D9D9" w:themeFill="background1" w:themeFillShade="D9"/>
          </w:tcPr>
          <w:p w:rsidR="00216462" w:rsidRPr="00416A06" w:rsidRDefault="00216462" w:rsidP="0021587B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20%</w:t>
            </w:r>
          </w:p>
        </w:tc>
      </w:tr>
      <w:tr w:rsidR="00216462" w:rsidTr="004F1A36">
        <w:tc>
          <w:tcPr>
            <w:tcW w:w="8075" w:type="dxa"/>
          </w:tcPr>
          <w:p w:rsidR="00216462" w:rsidRPr="007E3AC6" w:rsidRDefault="00EA4F11" w:rsidP="00EA4F11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Task 5 Panel Discussion</w:t>
            </w:r>
          </w:p>
        </w:tc>
        <w:tc>
          <w:tcPr>
            <w:tcW w:w="2410" w:type="dxa"/>
          </w:tcPr>
          <w:p w:rsidR="00216462" w:rsidRPr="00D0195C" w:rsidRDefault="001A63BF" w:rsidP="001A63BF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 class or recorded</w:t>
            </w:r>
          </w:p>
        </w:tc>
        <w:tc>
          <w:tcPr>
            <w:tcW w:w="1701" w:type="dxa"/>
          </w:tcPr>
          <w:p w:rsidR="00216462" w:rsidRPr="00A3370D" w:rsidRDefault="00216462" w:rsidP="0021646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</w:tcPr>
          <w:p w:rsidR="00216462" w:rsidRPr="00D0195C" w:rsidRDefault="00216462" w:rsidP="00EA4F1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359" w:type="dxa"/>
          </w:tcPr>
          <w:p w:rsidR="00216462" w:rsidRPr="00D0195C" w:rsidRDefault="00EA4F11" w:rsidP="00EA4F11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216462" w:rsidTr="004F1A36">
        <w:tc>
          <w:tcPr>
            <w:tcW w:w="8075" w:type="dxa"/>
          </w:tcPr>
          <w:p w:rsidR="00216462" w:rsidRPr="007E3AC6" w:rsidRDefault="00EA4F11" w:rsidP="00414FDC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Task 9 Interview with a person from the documentary </w:t>
            </w:r>
          </w:p>
        </w:tc>
        <w:tc>
          <w:tcPr>
            <w:tcW w:w="2410" w:type="dxa"/>
          </w:tcPr>
          <w:p w:rsidR="00216462" w:rsidRPr="00D0195C" w:rsidRDefault="001A63BF" w:rsidP="001A63BF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 class or recorded</w:t>
            </w:r>
          </w:p>
        </w:tc>
        <w:tc>
          <w:tcPr>
            <w:tcW w:w="1701" w:type="dxa"/>
          </w:tcPr>
          <w:p w:rsidR="00216462" w:rsidRPr="00A3370D" w:rsidRDefault="00216462" w:rsidP="0021646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</w:tcPr>
          <w:p w:rsidR="00216462" w:rsidRPr="00D0195C" w:rsidRDefault="00216462" w:rsidP="00EA4F11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359" w:type="dxa"/>
          </w:tcPr>
          <w:p w:rsidR="00216462" w:rsidRPr="00D0195C" w:rsidRDefault="00216462" w:rsidP="00EA4F11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216462" w:rsidTr="004F1A36">
        <w:tc>
          <w:tcPr>
            <w:tcW w:w="807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  <w:vAlign w:val="center"/>
          </w:tcPr>
          <w:p w:rsidR="00216462" w:rsidRPr="00BC2A38" w:rsidRDefault="00216462" w:rsidP="0021587B">
            <w:pPr>
              <w:suppressAutoHyphens/>
              <w:spacing w:before="120" w:after="12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ar-SA"/>
              </w:rPr>
            </w:pPr>
            <w:r w:rsidRPr="00BC2A38">
              <w:rPr>
                <w:rFonts w:ascii="Arial" w:eastAsia="Times New Roman" w:hAnsi="Arial" w:cs="Times New Roman"/>
                <w:b/>
                <w:sz w:val="20"/>
                <w:szCs w:val="20"/>
                <w:lang w:eastAsia="ar-SA"/>
              </w:rPr>
              <w:t>Total Weight</w:t>
            </w:r>
          </w:p>
        </w:tc>
        <w:tc>
          <w:tcPr>
            <w:tcW w:w="241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:rsidR="00216462" w:rsidRPr="00BC2A38" w:rsidRDefault="00216462" w:rsidP="00216462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170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:rsidR="00216462" w:rsidRPr="00BC2A38" w:rsidRDefault="00216462" w:rsidP="00216462">
            <w:pPr>
              <w:widowControl w:val="0"/>
              <w:suppressAutoHyphens/>
              <w:autoSpaceDE w:val="0"/>
              <w:snapToGrid w:val="0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184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:rsidR="00216462" w:rsidRPr="00BC2A38" w:rsidRDefault="00216462" w:rsidP="00216462">
            <w:pPr>
              <w:widowControl w:val="0"/>
              <w:suppressAutoHyphens/>
              <w:autoSpaceDE w:val="0"/>
              <w:snapToGrid w:val="0"/>
              <w:rPr>
                <w:rFonts w:ascii="Arial" w:eastAsia="Arial" w:hAnsi="Arial" w:cs="Arial"/>
                <w:color w:val="000000"/>
                <w:sz w:val="20"/>
                <w:szCs w:val="20"/>
                <w:lang w:eastAsia="ar-SA"/>
              </w:rPr>
            </w:pPr>
          </w:p>
        </w:tc>
        <w:tc>
          <w:tcPr>
            <w:tcW w:w="135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:rsidR="00216462" w:rsidRPr="00BC2A38" w:rsidRDefault="00216462" w:rsidP="0021587B">
            <w:pPr>
              <w:widowControl w:val="0"/>
              <w:suppressAutoHyphens/>
              <w:autoSpaceDE w:val="0"/>
              <w:snapToGrid w:val="0"/>
              <w:spacing w:before="12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</w:pPr>
            <w:r w:rsidRPr="00BC2A38">
              <w:rPr>
                <w:rFonts w:ascii="Arial" w:eastAsia="Arial" w:hAnsi="Arial" w:cs="Arial"/>
                <w:b/>
                <w:color w:val="000000"/>
                <w:sz w:val="20"/>
                <w:szCs w:val="20"/>
                <w:lang w:eastAsia="ar-SA"/>
              </w:rPr>
              <w:t>100%</w:t>
            </w:r>
          </w:p>
        </w:tc>
      </w:tr>
    </w:tbl>
    <w:p w:rsidR="00876D4A" w:rsidRPr="004F1A36" w:rsidRDefault="00876D4A" w:rsidP="00876D4A">
      <w:pPr>
        <w:spacing w:after="0"/>
        <w:rPr>
          <w:noProof/>
          <w:sz w:val="12"/>
          <w:szCs w:val="12"/>
          <w:lang w:eastAsia="en-AU"/>
        </w:rPr>
      </w:pPr>
      <w:r>
        <w:rPr>
          <w:noProof/>
          <w:lang w:eastAsia="en-A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5C17F8" wp14:editId="77107E2D">
                <wp:simplePos x="0" y="0"/>
                <wp:positionH relativeFrom="column">
                  <wp:posOffset>1152525</wp:posOffset>
                </wp:positionH>
                <wp:positionV relativeFrom="paragraph">
                  <wp:posOffset>0</wp:posOffset>
                </wp:positionV>
                <wp:extent cx="7255824" cy="533400"/>
                <wp:effectExtent l="0" t="0" r="2159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5824" cy="533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85F7C" w:rsidRPr="00013CD2" w:rsidRDefault="00D85F7C" w:rsidP="00876D4A">
                            <w:pPr>
                              <w:tabs>
                                <w:tab w:val="center" w:pos="4153"/>
                                <w:tab w:val="right" w:pos="8306"/>
                              </w:tabs>
                              <w:suppressAutoHyphens/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Times New Roman"/>
                                <w:b/>
                                <w:bCs/>
                                <w:sz w:val="24"/>
                                <w:szCs w:val="24"/>
                                <w:lang w:eastAsia="ar-SA"/>
                              </w:rPr>
                            </w:pPr>
                            <w:r w:rsidRPr="00013CD2">
                              <w:rPr>
                                <w:rFonts w:ascii="Arial" w:eastAsia="Times New Roman" w:hAnsi="Arial" w:cs="Times New Roman"/>
                                <w:b/>
                                <w:bCs/>
                                <w:sz w:val="24"/>
                                <w:szCs w:val="24"/>
                                <w:lang w:eastAsia="ar-SA"/>
                              </w:rPr>
                              <w:t>Narrogin Senior High School Year 10 NAEP</w:t>
                            </w:r>
                          </w:p>
                          <w:p w:rsidR="00D85F7C" w:rsidRPr="00013CD2" w:rsidRDefault="00D85F7C" w:rsidP="00876D4A">
                            <w:pPr>
                              <w:tabs>
                                <w:tab w:val="center" w:pos="4153"/>
                                <w:tab w:val="right" w:pos="8306"/>
                              </w:tabs>
                              <w:suppressAutoHyphens/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Times New Roman"/>
                                <w:b/>
                                <w:bCs/>
                                <w:sz w:val="24"/>
                                <w:szCs w:val="24"/>
                                <w:lang w:eastAsia="ar-SA"/>
                              </w:rPr>
                            </w:pPr>
                            <w:r w:rsidRPr="00013CD2">
                              <w:rPr>
                                <w:rFonts w:ascii="Arial" w:eastAsia="Times New Roman" w:hAnsi="Arial" w:cs="Times New Roman"/>
                                <w:b/>
                                <w:bCs/>
                                <w:sz w:val="24"/>
                                <w:szCs w:val="24"/>
                                <w:lang w:eastAsia="ar-SA"/>
                              </w:rPr>
                              <w:t xml:space="preserve">2019 Semester 2 Assessment Outline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C17F8" id="Text Box 4" o:spid="_x0000_s1027" type="#_x0000_t202" style="position:absolute;margin-left:90.75pt;margin-top:0;width:571.3pt;height:4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" fillcolor="window" strokeweight=".5pt">
                <v:textbox>
                  <w:txbxContent>
                    <w:p w:rsidR="00D85F7C" w:rsidRPr="00013CD2" w:rsidRDefault="00D85F7C" w:rsidP="00876D4A">
                      <w:pPr>
                        <w:tabs>
                          <w:tab w:val="center" w:pos="4153"/>
                          <w:tab w:val="right" w:pos="8306"/>
                        </w:tabs>
                        <w:suppressAutoHyphens/>
                        <w:spacing w:after="0" w:line="240" w:lineRule="auto"/>
                        <w:jc w:val="center"/>
                        <w:rPr>
                          <w:rFonts w:ascii="Arial" w:eastAsia="Times New Roman" w:hAnsi="Arial" w:cs="Times New Roman"/>
                          <w:b/>
                          <w:bCs/>
                          <w:sz w:val="24"/>
                          <w:szCs w:val="24"/>
                          <w:lang w:eastAsia="ar-SA"/>
                        </w:rPr>
                      </w:pPr>
                      <w:r w:rsidRPr="00013CD2">
                        <w:rPr>
                          <w:rFonts w:ascii="Arial" w:eastAsia="Times New Roman" w:hAnsi="Arial" w:cs="Times New Roman"/>
                          <w:b/>
                          <w:bCs/>
                          <w:sz w:val="24"/>
                          <w:szCs w:val="24"/>
                          <w:lang w:eastAsia="ar-SA"/>
                        </w:rPr>
                        <w:t>Narrogin Senior High School Year 10 NAEP</w:t>
                      </w:r>
                    </w:p>
                    <w:p w:rsidR="00D85F7C" w:rsidRPr="00013CD2" w:rsidRDefault="00D85F7C" w:rsidP="00876D4A">
                      <w:pPr>
                        <w:tabs>
                          <w:tab w:val="center" w:pos="4153"/>
                          <w:tab w:val="right" w:pos="8306"/>
                        </w:tabs>
                        <w:suppressAutoHyphens/>
                        <w:spacing w:after="0" w:line="240" w:lineRule="auto"/>
                        <w:jc w:val="center"/>
                        <w:rPr>
                          <w:rFonts w:ascii="Arial" w:eastAsia="Times New Roman" w:hAnsi="Arial" w:cs="Times New Roman"/>
                          <w:b/>
                          <w:bCs/>
                          <w:sz w:val="24"/>
                          <w:szCs w:val="24"/>
                          <w:lang w:eastAsia="ar-SA"/>
                        </w:rPr>
                      </w:pPr>
                      <w:r w:rsidRPr="00013CD2">
                        <w:rPr>
                          <w:rFonts w:ascii="Arial" w:eastAsia="Times New Roman" w:hAnsi="Arial" w:cs="Times New Roman"/>
                          <w:b/>
                          <w:bCs/>
                          <w:sz w:val="24"/>
                          <w:szCs w:val="24"/>
                          <w:lang w:eastAsia="ar-SA"/>
                        </w:rPr>
                        <w:t xml:space="preserve">2019 Semester 2 Assessment Outline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AU"/>
        </w:rPr>
        <w:t xml:space="preserve">              </w:t>
      </w:r>
      <w:r w:rsidR="00AA67E5">
        <w:rPr>
          <w:noProof/>
          <w:lang w:eastAsia="en-AU"/>
        </w:rPr>
        <w:drawing>
          <wp:inline distT="0" distB="0" distL="0" distR="0" wp14:anchorId="31C4B390" wp14:editId="62296783">
            <wp:extent cx="542924" cy="565547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4" cy="565547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AU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noProof/>
          <w:lang w:eastAsia="en-AU"/>
        </w:rPr>
        <w:drawing>
          <wp:inline distT="0" distB="0" distL="0" distR="0" wp14:anchorId="046C2F00" wp14:editId="4553CBB9">
            <wp:extent cx="542924" cy="565547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43" cy="596713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75"/>
        <w:gridCol w:w="2410"/>
        <w:gridCol w:w="1701"/>
        <w:gridCol w:w="1843"/>
        <w:gridCol w:w="1359"/>
      </w:tblGrid>
      <w:tr w:rsidR="00876D4A" w:rsidTr="00876D4A">
        <w:tc>
          <w:tcPr>
            <w:tcW w:w="8075" w:type="dxa"/>
          </w:tcPr>
          <w:p w:rsidR="00876D4A" w:rsidRPr="00013CD2" w:rsidRDefault="00876D4A" w:rsidP="00DF0C1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13CD2">
              <w:rPr>
                <w:rFonts w:ascii="Arial" w:hAnsi="Arial" w:cs="Arial"/>
                <w:b/>
                <w:sz w:val="18"/>
                <w:szCs w:val="18"/>
              </w:rPr>
              <w:t>TASK</w:t>
            </w:r>
          </w:p>
        </w:tc>
        <w:tc>
          <w:tcPr>
            <w:tcW w:w="2410" w:type="dxa"/>
          </w:tcPr>
          <w:p w:rsidR="00876D4A" w:rsidRPr="00013CD2" w:rsidRDefault="00876D4A" w:rsidP="00876D4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13CD2">
              <w:rPr>
                <w:rFonts w:ascii="Arial" w:hAnsi="Arial" w:cs="Arial"/>
                <w:b/>
                <w:sz w:val="18"/>
                <w:szCs w:val="18"/>
              </w:rPr>
              <w:t>Assessment Type</w:t>
            </w:r>
          </w:p>
        </w:tc>
        <w:tc>
          <w:tcPr>
            <w:tcW w:w="1701" w:type="dxa"/>
          </w:tcPr>
          <w:p w:rsidR="00876D4A" w:rsidRPr="00013CD2" w:rsidRDefault="00876D4A" w:rsidP="00876D4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13CD2">
              <w:rPr>
                <w:rFonts w:ascii="Arial" w:hAnsi="Arial" w:cs="Arial"/>
                <w:b/>
                <w:sz w:val="18"/>
                <w:szCs w:val="18"/>
              </w:rPr>
              <w:t>Due Week</w:t>
            </w:r>
          </w:p>
        </w:tc>
        <w:tc>
          <w:tcPr>
            <w:tcW w:w="1843" w:type="dxa"/>
          </w:tcPr>
          <w:p w:rsidR="00876D4A" w:rsidRPr="00013CD2" w:rsidRDefault="00876D4A" w:rsidP="00876D4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13CD2">
              <w:rPr>
                <w:rFonts w:ascii="Arial" w:hAnsi="Arial" w:cs="Arial"/>
                <w:b/>
                <w:sz w:val="18"/>
                <w:szCs w:val="18"/>
              </w:rPr>
              <w:t>Maximum Score</w:t>
            </w:r>
          </w:p>
        </w:tc>
        <w:tc>
          <w:tcPr>
            <w:tcW w:w="1359" w:type="dxa"/>
          </w:tcPr>
          <w:p w:rsidR="00876D4A" w:rsidRPr="00013CD2" w:rsidRDefault="00876D4A" w:rsidP="00876D4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13CD2">
              <w:rPr>
                <w:rFonts w:ascii="Arial" w:hAnsi="Arial" w:cs="Arial"/>
                <w:b/>
                <w:sz w:val="18"/>
                <w:szCs w:val="18"/>
              </w:rPr>
              <w:t>% Weight</w:t>
            </w:r>
          </w:p>
        </w:tc>
      </w:tr>
      <w:tr w:rsidR="00876D4A" w:rsidTr="00876D4A">
        <w:tc>
          <w:tcPr>
            <w:tcW w:w="8075" w:type="dxa"/>
            <w:shd w:val="clear" w:color="auto" w:fill="D9D9D9" w:themeFill="background1" w:themeFillShade="D9"/>
          </w:tcPr>
          <w:p w:rsidR="00876D4A" w:rsidRPr="00013CD2" w:rsidRDefault="00876D4A" w:rsidP="00AA67E5">
            <w:pPr>
              <w:rPr>
                <w:rFonts w:ascii="Arial" w:hAnsi="Arial" w:cs="Arial"/>
                <w:sz w:val="18"/>
                <w:szCs w:val="18"/>
              </w:rPr>
            </w:pPr>
            <w:r w:rsidRPr="00013CD2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eastAsia="ar-SA"/>
              </w:rPr>
              <w:t>READING AND VIEWING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876D4A" w:rsidRPr="00013CD2" w:rsidRDefault="00876D4A" w:rsidP="00876D4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:rsidR="00876D4A" w:rsidRPr="00013CD2" w:rsidRDefault="00876D4A" w:rsidP="00876D4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D9D9D9" w:themeFill="background1" w:themeFillShade="D9"/>
          </w:tcPr>
          <w:p w:rsidR="00876D4A" w:rsidRPr="00013CD2" w:rsidRDefault="00876D4A" w:rsidP="00876D4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9" w:type="dxa"/>
            <w:shd w:val="clear" w:color="auto" w:fill="D9D9D9" w:themeFill="background1" w:themeFillShade="D9"/>
          </w:tcPr>
          <w:p w:rsidR="00876D4A" w:rsidRPr="00013CD2" w:rsidRDefault="00876D4A" w:rsidP="00AA67E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13CD2">
              <w:rPr>
                <w:rFonts w:ascii="Arial" w:hAnsi="Arial" w:cs="Arial"/>
                <w:b/>
                <w:sz w:val="18"/>
                <w:szCs w:val="18"/>
              </w:rPr>
              <w:t>40%</w:t>
            </w:r>
          </w:p>
        </w:tc>
      </w:tr>
      <w:tr w:rsidR="00940B7E" w:rsidTr="00876D4A">
        <w:tc>
          <w:tcPr>
            <w:tcW w:w="8075" w:type="dxa"/>
          </w:tcPr>
          <w:p w:rsidR="00940B7E" w:rsidRPr="00013CD2" w:rsidRDefault="00940B7E" w:rsidP="00940B7E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013CD2">
              <w:rPr>
                <w:rFonts w:ascii="Arial" w:hAnsi="Arial" w:cs="Arial"/>
                <w:sz w:val="18"/>
                <w:szCs w:val="18"/>
              </w:rPr>
              <w:t>Task 14: Short Answer Response 1</w:t>
            </w:r>
          </w:p>
        </w:tc>
        <w:tc>
          <w:tcPr>
            <w:tcW w:w="2410" w:type="dxa"/>
          </w:tcPr>
          <w:p w:rsidR="00940B7E" w:rsidRPr="00013CD2" w:rsidRDefault="00940B7E" w:rsidP="00940B7E">
            <w:pPr>
              <w:spacing w:before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3CD2">
              <w:rPr>
                <w:rFonts w:ascii="Arial" w:hAnsi="Arial" w:cs="Arial"/>
                <w:sz w:val="18"/>
                <w:szCs w:val="18"/>
              </w:rPr>
              <w:t xml:space="preserve">In class </w:t>
            </w:r>
          </w:p>
        </w:tc>
        <w:tc>
          <w:tcPr>
            <w:tcW w:w="1701" w:type="dxa"/>
          </w:tcPr>
          <w:p w:rsidR="00940B7E" w:rsidRPr="001779DD" w:rsidRDefault="00940B7E" w:rsidP="00940B7E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779DD">
              <w:rPr>
                <w:rFonts w:ascii="Arial" w:hAnsi="Arial" w:cs="Arial"/>
                <w:sz w:val="18"/>
                <w:szCs w:val="18"/>
              </w:rPr>
              <w:t>T3 W2</w:t>
            </w:r>
          </w:p>
        </w:tc>
        <w:tc>
          <w:tcPr>
            <w:tcW w:w="1843" w:type="dxa"/>
          </w:tcPr>
          <w:p w:rsidR="00940B7E" w:rsidRPr="00013CD2" w:rsidRDefault="00940B7E" w:rsidP="00940B7E">
            <w:pPr>
              <w:spacing w:before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3CD2">
              <w:rPr>
                <w:rFonts w:ascii="Arial" w:hAnsi="Arial" w:cs="Arial"/>
                <w:sz w:val="18"/>
                <w:szCs w:val="18"/>
              </w:rPr>
              <w:t>100</w:t>
            </w:r>
          </w:p>
        </w:tc>
        <w:tc>
          <w:tcPr>
            <w:tcW w:w="1359" w:type="dxa"/>
          </w:tcPr>
          <w:p w:rsidR="00940B7E" w:rsidRPr="00013CD2" w:rsidRDefault="00940B7E" w:rsidP="00940B7E">
            <w:pPr>
              <w:spacing w:before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3CD2">
              <w:rPr>
                <w:rFonts w:ascii="Arial" w:hAnsi="Arial" w:cs="Arial"/>
                <w:sz w:val="18"/>
                <w:szCs w:val="18"/>
              </w:rPr>
              <w:t>2.5</w:t>
            </w:r>
          </w:p>
        </w:tc>
      </w:tr>
      <w:tr w:rsidR="00940B7E" w:rsidTr="00876D4A">
        <w:tc>
          <w:tcPr>
            <w:tcW w:w="8075" w:type="dxa"/>
          </w:tcPr>
          <w:p w:rsidR="00940B7E" w:rsidRPr="00013CD2" w:rsidRDefault="00940B7E" w:rsidP="00940B7E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013CD2">
              <w:rPr>
                <w:rFonts w:ascii="Arial" w:hAnsi="Arial" w:cs="Arial"/>
                <w:sz w:val="18"/>
                <w:szCs w:val="18"/>
              </w:rPr>
              <w:t>Task 15: Short Answer Response 2</w:t>
            </w:r>
          </w:p>
        </w:tc>
        <w:tc>
          <w:tcPr>
            <w:tcW w:w="2410" w:type="dxa"/>
          </w:tcPr>
          <w:p w:rsidR="00940B7E" w:rsidRPr="00013CD2" w:rsidRDefault="00940B7E" w:rsidP="00940B7E">
            <w:pPr>
              <w:spacing w:before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3CD2">
              <w:rPr>
                <w:rFonts w:ascii="Arial" w:hAnsi="Arial" w:cs="Arial"/>
                <w:sz w:val="18"/>
                <w:szCs w:val="18"/>
              </w:rPr>
              <w:t>In class</w:t>
            </w:r>
          </w:p>
        </w:tc>
        <w:tc>
          <w:tcPr>
            <w:tcW w:w="1701" w:type="dxa"/>
          </w:tcPr>
          <w:p w:rsidR="00940B7E" w:rsidRPr="001779DD" w:rsidRDefault="00940B7E" w:rsidP="00940B7E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779DD">
              <w:rPr>
                <w:rFonts w:ascii="Arial" w:hAnsi="Arial" w:cs="Arial"/>
                <w:sz w:val="18"/>
                <w:szCs w:val="18"/>
              </w:rPr>
              <w:t>T3 W3</w:t>
            </w:r>
          </w:p>
        </w:tc>
        <w:tc>
          <w:tcPr>
            <w:tcW w:w="1843" w:type="dxa"/>
          </w:tcPr>
          <w:p w:rsidR="00940B7E" w:rsidRPr="00013CD2" w:rsidRDefault="00940B7E" w:rsidP="00940B7E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3CD2">
              <w:rPr>
                <w:rFonts w:ascii="Arial" w:hAnsi="Arial" w:cs="Arial"/>
                <w:sz w:val="18"/>
                <w:szCs w:val="18"/>
              </w:rPr>
              <w:t>100</w:t>
            </w:r>
          </w:p>
        </w:tc>
        <w:tc>
          <w:tcPr>
            <w:tcW w:w="1359" w:type="dxa"/>
          </w:tcPr>
          <w:p w:rsidR="00940B7E" w:rsidRPr="00013CD2" w:rsidRDefault="00940B7E" w:rsidP="00940B7E">
            <w:pPr>
              <w:spacing w:before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3CD2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940B7E" w:rsidTr="00876D4A">
        <w:tc>
          <w:tcPr>
            <w:tcW w:w="8075" w:type="dxa"/>
          </w:tcPr>
          <w:p w:rsidR="00940B7E" w:rsidRPr="00013CD2" w:rsidRDefault="00940B7E" w:rsidP="00940B7E">
            <w:pPr>
              <w:spacing w:before="120" w:after="240"/>
              <w:rPr>
                <w:rFonts w:ascii="Arial" w:hAnsi="Arial" w:cs="Arial"/>
                <w:sz w:val="18"/>
                <w:szCs w:val="18"/>
              </w:rPr>
            </w:pPr>
            <w:r w:rsidRPr="00013CD2">
              <w:rPr>
                <w:rFonts w:ascii="Arial" w:hAnsi="Arial" w:cs="Arial"/>
                <w:sz w:val="18"/>
                <w:szCs w:val="18"/>
              </w:rPr>
              <w:t>Task 16: Reading for Pleasure Programme</w:t>
            </w:r>
          </w:p>
        </w:tc>
        <w:tc>
          <w:tcPr>
            <w:tcW w:w="2410" w:type="dxa"/>
          </w:tcPr>
          <w:p w:rsidR="00940B7E" w:rsidRPr="00013CD2" w:rsidRDefault="00940B7E" w:rsidP="00940B7E">
            <w:pPr>
              <w:spacing w:before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3CD2">
              <w:rPr>
                <w:rFonts w:ascii="Arial" w:hAnsi="Arial" w:cs="Arial"/>
                <w:sz w:val="18"/>
                <w:szCs w:val="18"/>
              </w:rPr>
              <w:t>In class and at home</w:t>
            </w:r>
          </w:p>
        </w:tc>
        <w:tc>
          <w:tcPr>
            <w:tcW w:w="1701" w:type="dxa"/>
          </w:tcPr>
          <w:p w:rsidR="00940B7E" w:rsidRPr="001779DD" w:rsidRDefault="00940B7E" w:rsidP="00940B7E">
            <w:pPr>
              <w:spacing w:before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779DD">
              <w:rPr>
                <w:rFonts w:ascii="Arial" w:hAnsi="Arial" w:cs="Arial"/>
                <w:sz w:val="18"/>
                <w:szCs w:val="18"/>
              </w:rPr>
              <w:t>T3 W7</w:t>
            </w:r>
          </w:p>
          <w:p w:rsidR="00940B7E" w:rsidRPr="001779DD" w:rsidRDefault="00940B7E" w:rsidP="00940B7E">
            <w:pPr>
              <w:spacing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779DD">
              <w:rPr>
                <w:rFonts w:ascii="Arial" w:hAnsi="Arial" w:cs="Arial"/>
                <w:sz w:val="18"/>
                <w:szCs w:val="18"/>
              </w:rPr>
              <w:t>T4 W4</w:t>
            </w:r>
          </w:p>
        </w:tc>
        <w:tc>
          <w:tcPr>
            <w:tcW w:w="1843" w:type="dxa"/>
          </w:tcPr>
          <w:p w:rsidR="00940B7E" w:rsidRPr="00013CD2" w:rsidRDefault="00940B7E" w:rsidP="00940B7E">
            <w:pPr>
              <w:spacing w:before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3CD2">
              <w:rPr>
                <w:rFonts w:ascii="Arial" w:hAnsi="Arial" w:cs="Arial"/>
                <w:sz w:val="18"/>
                <w:szCs w:val="18"/>
              </w:rPr>
              <w:t>100</w:t>
            </w:r>
          </w:p>
        </w:tc>
        <w:tc>
          <w:tcPr>
            <w:tcW w:w="1359" w:type="dxa"/>
          </w:tcPr>
          <w:p w:rsidR="00940B7E" w:rsidRPr="00013CD2" w:rsidRDefault="00940B7E" w:rsidP="00940B7E">
            <w:pPr>
              <w:spacing w:before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3CD2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940B7E" w:rsidTr="00876D4A">
        <w:tc>
          <w:tcPr>
            <w:tcW w:w="8075" w:type="dxa"/>
          </w:tcPr>
          <w:p w:rsidR="00940B7E" w:rsidRPr="00013CD2" w:rsidRDefault="00940B7E" w:rsidP="00940B7E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013CD2">
              <w:rPr>
                <w:rFonts w:ascii="Arial" w:hAnsi="Arial" w:cs="Arial"/>
                <w:sz w:val="18"/>
                <w:szCs w:val="18"/>
              </w:rPr>
              <w:t>Task 17: Examination</w:t>
            </w:r>
          </w:p>
        </w:tc>
        <w:tc>
          <w:tcPr>
            <w:tcW w:w="2410" w:type="dxa"/>
          </w:tcPr>
          <w:p w:rsidR="00940B7E" w:rsidRPr="00013CD2" w:rsidRDefault="00940B7E" w:rsidP="00940B7E">
            <w:pPr>
              <w:spacing w:before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3CD2">
              <w:rPr>
                <w:rFonts w:ascii="Arial" w:hAnsi="Arial" w:cs="Arial"/>
                <w:sz w:val="18"/>
                <w:szCs w:val="18"/>
              </w:rPr>
              <w:t>In class</w:t>
            </w:r>
          </w:p>
        </w:tc>
        <w:tc>
          <w:tcPr>
            <w:tcW w:w="1701" w:type="dxa"/>
          </w:tcPr>
          <w:p w:rsidR="00940B7E" w:rsidRPr="001779DD" w:rsidRDefault="00940B7E" w:rsidP="00940B7E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779DD">
              <w:rPr>
                <w:rFonts w:ascii="Arial" w:hAnsi="Arial" w:cs="Arial"/>
                <w:sz w:val="18"/>
                <w:szCs w:val="18"/>
              </w:rPr>
              <w:t>T3 W8</w:t>
            </w:r>
          </w:p>
        </w:tc>
        <w:tc>
          <w:tcPr>
            <w:tcW w:w="1843" w:type="dxa"/>
          </w:tcPr>
          <w:p w:rsidR="00940B7E" w:rsidRPr="00013CD2" w:rsidRDefault="00940B7E" w:rsidP="00940B7E">
            <w:pPr>
              <w:spacing w:before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3CD2">
              <w:rPr>
                <w:rFonts w:ascii="Arial" w:hAnsi="Arial" w:cs="Arial"/>
                <w:sz w:val="18"/>
                <w:szCs w:val="18"/>
              </w:rPr>
              <w:t>100</w:t>
            </w:r>
          </w:p>
        </w:tc>
        <w:tc>
          <w:tcPr>
            <w:tcW w:w="1359" w:type="dxa"/>
          </w:tcPr>
          <w:p w:rsidR="00940B7E" w:rsidRPr="00013CD2" w:rsidRDefault="00940B7E" w:rsidP="00940B7E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3CD2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940B7E" w:rsidTr="00876D4A">
        <w:tc>
          <w:tcPr>
            <w:tcW w:w="8075" w:type="dxa"/>
          </w:tcPr>
          <w:p w:rsidR="00940B7E" w:rsidRPr="00013CD2" w:rsidRDefault="00940B7E" w:rsidP="00940B7E">
            <w:pPr>
              <w:tabs>
                <w:tab w:val="left" w:pos="2775"/>
              </w:tabs>
              <w:spacing w:before="120" w:after="1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13CD2">
              <w:rPr>
                <w:rFonts w:ascii="Arial" w:hAnsi="Arial" w:cs="Arial"/>
                <w:sz w:val="18"/>
                <w:szCs w:val="18"/>
              </w:rPr>
              <w:t xml:space="preserve">Task 18: </w:t>
            </w:r>
            <w:r w:rsidR="00D85F7C">
              <w:rPr>
                <w:rFonts w:ascii="Arial" w:hAnsi="Arial" w:cs="Arial"/>
                <w:sz w:val="18"/>
                <w:szCs w:val="18"/>
              </w:rPr>
              <w:t>Analytical Novel Essay</w:t>
            </w:r>
          </w:p>
        </w:tc>
        <w:tc>
          <w:tcPr>
            <w:tcW w:w="2410" w:type="dxa"/>
          </w:tcPr>
          <w:p w:rsidR="00940B7E" w:rsidRPr="00013CD2" w:rsidRDefault="00940B7E" w:rsidP="00940B7E">
            <w:pPr>
              <w:spacing w:before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3CD2">
              <w:rPr>
                <w:rFonts w:ascii="Arial" w:hAnsi="Arial" w:cs="Arial"/>
                <w:sz w:val="18"/>
                <w:szCs w:val="18"/>
              </w:rPr>
              <w:t>In class</w:t>
            </w:r>
          </w:p>
        </w:tc>
        <w:tc>
          <w:tcPr>
            <w:tcW w:w="1701" w:type="dxa"/>
          </w:tcPr>
          <w:p w:rsidR="00940B7E" w:rsidRPr="001779DD" w:rsidRDefault="00940B7E" w:rsidP="00940B7E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779DD">
              <w:rPr>
                <w:rFonts w:ascii="Arial" w:hAnsi="Arial" w:cs="Arial"/>
                <w:sz w:val="18"/>
                <w:szCs w:val="18"/>
              </w:rPr>
              <w:t>T3 W9</w:t>
            </w:r>
          </w:p>
        </w:tc>
        <w:tc>
          <w:tcPr>
            <w:tcW w:w="1843" w:type="dxa"/>
          </w:tcPr>
          <w:p w:rsidR="00940B7E" w:rsidRPr="00013CD2" w:rsidRDefault="00940B7E" w:rsidP="00940B7E">
            <w:pPr>
              <w:spacing w:before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3CD2">
              <w:rPr>
                <w:rFonts w:ascii="Arial" w:hAnsi="Arial" w:cs="Arial"/>
                <w:sz w:val="18"/>
                <w:szCs w:val="18"/>
              </w:rPr>
              <w:t>100</w:t>
            </w:r>
          </w:p>
        </w:tc>
        <w:tc>
          <w:tcPr>
            <w:tcW w:w="1359" w:type="dxa"/>
          </w:tcPr>
          <w:p w:rsidR="00940B7E" w:rsidRPr="00013CD2" w:rsidRDefault="00D85F7C" w:rsidP="00940B7E">
            <w:pPr>
              <w:spacing w:before="12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7.5</w:t>
            </w:r>
          </w:p>
        </w:tc>
      </w:tr>
      <w:tr w:rsidR="00940B7E" w:rsidTr="00876D4A">
        <w:tc>
          <w:tcPr>
            <w:tcW w:w="8075" w:type="dxa"/>
          </w:tcPr>
          <w:p w:rsidR="00940B7E" w:rsidRPr="001779DD" w:rsidRDefault="00940B7E" w:rsidP="00940B7E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1779DD">
              <w:rPr>
                <w:rFonts w:ascii="Arial" w:hAnsi="Arial" w:cs="Arial"/>
                <w:sz w:val="18"/>
                <w:szCs w:val="18"/>
              </w:rPr>
              <w:t>Task 20: Novel Reading Booklet</w:t>
            </w:r>
          </w:p>
        </w:tc>
        <w:tc>
          <w:tcPr>
            <w:tcW w:w="2410" w:type="dxa"/>
          </w:tcPr>
          <w:p w:rsidR="00940B7E" w:rsidRPr="001779DD" w:rsidRDefault="00940B7E" w:rsidP="00940B7E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779DD">
              <w:rPr>
                <w:rFonts w:ascii="Arial" w:hAnsi="Arial" w:cs="Arial"/>
                <w:sz w:val="18"/>
                <w:szCs w:val="18"/>
              </w:rPr>
              <w:t>In-class and at home</w:t>
            </w:r>
          </w:p>
        </w:tc>
        <w:tc>
          <w:tcPr>
            <w:tcW w:w="1701" w:type="dxa"/>
          </w:tcPr>
          <w:p w:rsidR="00940B7E" w:rsidRPr="001779DD" w:rsidRDefault="00940B7E" w:rsidP="00940B7E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779DD">
              <w:rPr>
                <w:rFonts w:ascii="Arial" w:hAnsi="Arial" w:cs="Arial"/>
                <w:sz w:val="18"/>
                <w:szCs w:val="18"/>
              </w:rPr>
              <w:t>T3 W10</w:t>
            </w:r>
          </w:p>
        </w:tc>
        <w:tc>
          <w:tcPr>
            <w:tcW w:w="1843" w:type="dxa"/>
          </w:tcPr>
          <w:p w:rsidR="00940B7E" w:rsidRPr="001779DD" w:rsidRDefault="00940B7E" w:rsidP="00940B7E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779DD">
              <w:rPr>
                <w:rFonts w:ascii="Arial" w:hAnsi="Arial" w:cs="Arial"/>
                <w:sz w:val="18"/>
                <w:szCs w:val="18"/>
              </w:rPr>
              <w:t>100</w:t>
            </w:r>
          </w:p>
        </w:tc>
        <w:tc>
          <w:tcPr>
            <w:tcW w:w="1359" w:type="dxa"/>
          </w:tcPr>
          <w:p w:rsidR="00940B7E" w:rsidRPr="001779DD" w:rsidRDefault="00940B7E" w:rsidP="00940B7E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779DD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940B7E" w:rsidTr="00876D4A">
        <w:tc>
          <w:tcPr>
            <w:tcW w:w="8075" w:type="dxa"/>
          </w:tcPr>
          <w:p w:rsidR="00940B7E" w:rsidRPr="001779DD" w:rsidRDefault="00940B7E" w:rsidP="00940B7E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1779DD">
              <w:rPr>
                <w:rFonts w:ascii="Arial" w:hAnsi="Arial" w:cs="Arial"/>
                <w:sz w:val="18"/>
                <w:szCs w:val="18"/>
              </w:rPr>
              <w:t>Task 22: Documentary Viewing Booklet</w:t>
            </w:r>
          </w:p>
        </w:tc>
        <w:tc>
          <w:tcPr>
            <w:tcW w:w="2410" w:type="dxa"/>
          </w:tcPr>
          <w:p w:rsidR="00940B7E" w:rsidRPr="001779DD" w:rsidRDefault="00940B7E" w:rsidP="00940B7E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779DD">
              <w:rPr>
                <w:rFonts w:ascii="Arial" w:hAnsi="Arial" w:cs="Arial"/>
                <w:sz w:val="18"/>
                <w:szCs w:val="18"/>
              </w:rPr>
              <w:t>In-class and at home</w:t>
            </w:r>
          </w:p>
        </w:tc>
        <w:tc>
          <w:tcPr>
            <w:tcW w:w="1701" w:type="dxa"/>
          </w:tcPr>
          <w:p w:rsidR="00940B7E" w:rsidRPr="001779DD" w:rsidRDefault="00940B7E" w:rsidP="00940B7E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779DD">
              <w:rPr>
                <w:rFonts w:ascii="Arial" w:hAnsi="Arial" w:cs="Arial"/>
                <w:sz w:val="18"/>
                <w:szCs w:val="18"/>
              </w:rPr>
              <w:t>T4 W3</w:t>
            </w:r>
          </w:p>
        </w:tc>
        <w:tc>
          <w:tcPr>
            <w:tcW w:w="1843" w:type="dxa"/>
          </w:tcPr>
          <w:p w:rsidR="00940B7E" w:rsidRPr="001779DD" w:rsidRDefault="00940B7E" w:rsidP="00940B7E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779DD">
              <w:rPr>
                <w:rFonts w:ascii="Arial" w:hAnsi="Arial" w:cs="Arial"/>
                <w:sz w:val="18"/>
                <w:szCs w:val="18"/>
              </w:rPr>
              <w:t>100</w:t>
            </w:r>
          </w:p>
        </w:tc>
        <w:tc>
          <w:tcPr>
            <w:tcW w:w="1359" w:type="dxa"/>
          </w:tcPr>
          <w:p w:rsidR="00940B7E" w:rsidRPr="001779DD" w:rsidRDefault="00940B7E" w:rsidP="00940B7E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779DD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940B7E" w:rsidTr="00876D4A">
        <w:tc>
          <w:tcPr>
            <w:tcW w:w="8075" w:type="dxa"/>
          </w:tcPr>
          <w:p w:rsidR="00940B7E" w:rsidRPr="001779DD" w:rsidRDefault="00940B7E" w:rsidP="00940B7E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1779DD">
              <w:rPr>
                <w:rFonts w:ascii="Arial" w:hAnsi="Arial" w:cs="Arial"/>
                <w:sz w:val="18"/>
                <w:szCs w:val="18"/>
              </w:rPr>
              <w:t>Task 23: Analytical Documentary Essay</w:t>
            </w:r>
          </w:p>
        </w:tc>
        <w:tc>
          <w:tcPr>
            <w:tcW w:w="2410" w:type="dxa"/>
          </w:tcPr>
          <w:p w:rsidR="00940B7E" w:rsidRPr="001779DD" w:rsidRDefault="00940B7E" w:rsidP="00940B7E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779DD">
              <w:rPr>
                <w:rFonts w:ascii="Arial" w:hAnsi="Arial" w:cs="Arial"/>
                <w:sz w:val="18"/>
                <w:szCs w:val="18"/>
              </w:rPr>
              <w:t>In-class</w:t>
            </w:r>
          </w:p>
        </w:tc>
        <w:tc>
          <w:tcPr>
            <w:tcW w:w="1701" w:type="dxa"/>
          </w:tcPr>
          <w:p w:rsidR="00940B7E" w:rsidRPr="001779DD" w:rsidRDefault="00940B7E" w:rsidP="00940B7E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779DD">
              <w:rPr>
                <w:rFonts w:ascii="Arial" w:hAnsi="Arial" w:cs="Arial"/>
                <w:sz w:val="18"/>
                <w:szCs w:val="18"/>
              </w:rPr>
              <w:t>T4 W4</w:t>
            </w:r>
          </w:p>
        </w:tc>
        <w:tc>
          <w:tcPr>
            <w:tcW w:w="1843" w:type="dxa"/>
          </w:tcPr>
          <w:p w:rsidR="00940B7E" w:rsidRPr="001779DD" w:rsidRDefault="00940B7E" w:rsidP="00940B7E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779DD">
              <w:rPr>
                <w:rFonts w:ascii="Arial" w:hAnsi="Arial" w:cs="Arial"/>
                <w:sz w:val="18"/>
                <w:szCs w:val="18"/>
              </w:rPr>
              <w:t>100</w:t>
            </w:r>
          </w:p>
        </w:tc>
        <w:tc>
          <w:tcPr>
            <w:tcW w:w="1359" w:type="dxa"/>
          </w:tcPr>
          <w:p w:rsidR="00940B7E" w:rsidRPr="001779DD" w:rsidRDefault="00940B7E" w:rsidP="00940B7E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779DD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876D4A" w:rsidTr="00876D4A">
        <w:tc>
          <w:tcPr>
            <w:tcW w:w="8075" w:type="dxa"/>
            <w:shd w:val="clear" w:color="auto" w:fill="D9D9D9" w:themeFill="background1" w:themeFillShade="D9"/>
          </w:tcPr>
          <w:p w:rsidR="00876D4A" w:rsidRPr="00013CD2" w:rsidRDefault="00876D4A" w:rsidP="00AA67E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13CD2">
              <w:rPr>
                <w:rFonts w:ascii="Arial" w:hAnsi="Arial" w:cs="Arial"/>
                <w:b/>
                <w:sz w:val="18"/>
                <w:szCs w:val="18"/>
              </w:rPr>
              <w:t>WRITING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876D4A" w:rsidRPr="00013CD2" w:rsidRDefault="00876D4A" w:rsidP="00876D4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:rsidR="00876D4A" w:rsidRPr="00013CD2" w:rsidRDefault="00876D4A" w:rsidP="00940B7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D9D9D9" w:themeFill="background1" w:themeFillShade="D9"/>
          </w:tcPr>
          <w:p w:rsidR="00876D4A" w:rsidRPr="00013CD2" w:rsidRDefault="00876D4A" w:rsidP="00876D4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9" w:type="dxa"/>
            <w:shd w:val="clear" w:color="auto" w:fill="D9D9D9" w:themeFill="background1" w:themeFillShade="D9"/>
          </w:tcPr>
          <w:p w:rsidR="00876D4A" w:rsidRPr="00013CD2" w:rsidRDefault="00876D4A" w:rsidP="00AA67E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13CD2">
              <w:rPr>
                <w:rFonts w:ascii="Arial" w:hAnsi="Arial" w:cs="Arial"/>
                <w:b/>
                <w:sz w:val="18"/>
                <w:szCs w:val="18"/>
              </w:rPr>
              <w:t>40%</w:t>
            </w:r>
          </w:p>
        </w:tc>
      </w:tr>
      <w:tr w:rsidR="00E17E40" w:rsidTr="00876D4A">
        <w:tc>
          <w:tcPr>
            <w:tcW w:w="8075" w:type="dxa"/>
          </w:tcPr>
          <w:p w:rsidR="00E17E40" w:rsidRPr="001779DD" w:rsidRDefault="00E17E40" w:rsidP="00E17E40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1779DD">
              <w:rPr>
                <w:rFonts w:ascii="Arial" w:hAnsi="Arial" w:cs="Arial"/>
                <w:sz w:val="18"/>
                <w:szCs w:val="18"/>
              </w:rPr>
              <w:t>Task 13: Writing Journal</w:t>
            </w:r>
          </w:p>
        </w:tc>
        <w:tc>
          <w:tcPr>
            <w:tcW w:w="2410" w:type="dxa"/>
          </w:tcPr>
          <w:p w:rsidR="00E17E40" w:rsidRPr="001779DD" w:rsidRDefault="00E17E40" w:rsidP="00E17E40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779DD">
              <w:rPr>
                <w:rFonts w:ascii="Arial" w:hAnsi="Arial" w:cs="Arial"/>
                <w:sz w:val="18"/>
                <w:szCs w:val="18"/>
              </w:rPr>
              <w:t>In-class</w:t>
            </w:r>
          </w:p>
        </w:tc>
        <w:tc>
          <w:tcPr>
            <w:tcW w:w="1701" w:type="dxa"/>
          </w:tcPr>
          <w:p w:rsidR="00E17E40" w:rsidRPr="001779DD" w:rsidRDefault="00E17E40" w:rsidP="00E17E40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779DD">
              <w:rPr>
                <w:rFonts w:ascii="Arial" w:hAnsi="Arial" w:cs="Arial"/>
                <w:sz w:val="18"/>
                <w:szCs w:val="18"/>
              </w:rPr>
              <w:t>T3 W1</w:t>
            </w:r>
          </w:p>
        </w:tc>
        <w:tc>
          <w:tcPr>
            <w:tcW w:w="1843" w:type="dxa"/>
          </w:tcPr>
          <w:p w:rsidR="00E17E40" w:rsidRPr="00013CD2" w:rsidRDefault="00E17E40" w:rsidP="00E17E40">
            <w:pPr>
              <w:spacing w:before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3CD2">
              <w:rPr>
                <w:rFonts w:ascii="Arial" w:hAnsi="Arial" w:cs="Arial"/>
                <w:sz w:val="18"/>
                <w:szCs w:val="18"/>
              </w:rPr>
              <w:t>100</w:t>
            </w:r>
          </w:p>
        </w:tc>
        <w:tc>
          <w:tcPr>
            <w:tcW w:w="1359" w:type="dxa"/>
          </w:tcPr>
          <w:p w:rsidR="00E17E40" w:rsidRPr="00013CD2" w:rsidRDefault="00E17E40" w:rsidP="00E17E40">
            <w:pPr>
              <w:spacing w:before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3CD2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E17E40" w:rsidTr="00876D4A">
        <w:tc>
          <w:tcPr>
            <w:tcW w:w="8075" w:type="dxa"/>
          </w:tcPr>
          <w:p w:rsidR="00E17E40" w:rsidRPr="001779DD" w:rsidRDefault="00E17E40" w:rsidP="00E17E40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1779DD">
              <w:rPr>
                <w:rFonts w:ascii="Arial" w:hAnsi="Arial" w:cs="Arial"/>
                <w:sz w:val="18"/>
                <w:szCs w:val="18"/>
              </w:rPr>
              <w:t>Task 14: Short Answer response 1</w:t>
            </w:r>
          </w:p>
        </w:tc>
        <w:tc>
          <w:tcPr>
            <w:tcW w:w="2410" w:type="dxa"/>
          </w:tcPr>
          <w:p w:rsidR="00E17E40" w:rsidRPr="001779DD" w:rsidRDefault="00E17E40" w:rsidP="00E17E40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779DD">
              <w:rPr>
                <w:rFonts w:ascii="Arial" w:hAnsi="Arial" w:cs="Arial"/>
                <w:sz w:val="18"/>
                <w:szCs w:val="18"/>
              </w:rPr>
              <w:t>In-class</w:t>
            </w:r>
          </w:p>
        </w:tc>
        <w:tc>
          <w:tcPr>
            <w:tcW w:w="1701" w:type="dxa"/>
          </w:tcPr>
          <w:p w:rsidR="00E17E40" w:rsidRPr="001779DD" w:rsidRDefault="00E17E40" w:rsidP="00E17E40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779DD">
              <w:rPr>
                <w:rFonts w:ascii="Arial" w:hAnsi="Arial" w:cs="Arial"/>
                <w:sz w:val="18"/>
                <w:szCs w:val="18"/>
              </w:rPr>
              <w:t>T3 W2</w:t>
            </w:r>
          </w:p>
        </w:tc>
        <w:tc>
          <w:tcPr>
            <w:tcW w:w="1843" w:type="dxa"/>
          </w:tcPr>
          <w:p w:rsidR="00E17E40" w:rsidRPr="00013CD2" w:rsidRDefault="00E17E40" w:rsidP="00E17E40">
            <w:pPr>
              <w:spacing w:before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3CD2">
              <w:rPr>
                <w:rFonts w:ascii="Arial" w:hAnsi="Arial" w:cs="Arial"/>
                <w:sz w:val="18"/>
                <w:szCs w:val="18"/>
              </w:rPr>
              <w:t>100</w:t>
            </w:r>
          </w:p>
        </w:tc>
        <w:tc>
          <w:tcPr>
            <w:tcW w:w="1359" w:type="dxa"/>
          </w:tcPr>
          <w:p w:rsidR="00E17E40" w:rsidRPr="00013CD2" w:rsidRDefault="00E17E40" w:rsidP="00E17E40">
            <w:pPr>
              <w:spacing w:before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3CD2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E17E40" w:rsidTr="00876D4A">
        <w:tc>
          <w:tcPr>
            <w:tcW w:w="8075" w:type="dxa"/>
          </w:tcPr>
          <w:p w:rsidR="00E17E40" w:rsidRPr="001779DD" w:rsidRDefault="00E17E40" w:rsidP="00E17E40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1779DD">
              <w:rPr>
                <w:rFonts w:ascii="Arial" w:hAnsi="Arial" w:cs="Arial"/>
                <w:sz w:val="18"/>
                <w:szCs w:val="18"/>
              </w:rPr>
              <w:t>Task 15: Short Answer Response 2</w:t>
            </w:r>
          </w:p>
        </w:tc>
        <w:tc>
          <w:tcPr>
            <w:tcW w:w="2410" w:type="dxa"/>
          </w:tcPr>
          <w:p w:rsidR="00E17E40" w:rsidRPr="001779DD" w:rsidRDefault="00E17E40" w:rsidP="00E17E40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779DD">
              <w:rPr>
                <w:rFonts w:ascii="Arial" w:hAnsi="Arial" w:cs="Arial"/>
                <w:sz w:val="18"/>
                <w:szCs w:val="18"/>
              </w:rPr>
              <w:t>In-class</w:t>
            </w:r>
          </w:p>
        </w:tc>
        <w:tc>
          <w:tcPr>
            <w:tcW w:w="1701" w:type="dxa"/>
          </w:tcPr>
          <w:p w:rsidR="00E17E40" w:rsidRPr="001779DD" w:rsidRDefault="00E17E40" w:rsidP="00E17E40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779DD">
              <w:rPr>
                <w:rFonts w:ascii="Arial" w:hAnsi="Arial" w:cs="Arial"/>
                <w:sz w:val="18"/>
                <w:szCs w:val="18"/>
              </w:rPr>
              <w:t>T3 W3</w:t>
            </w:r>
          </w:p>
        </w:tc>
        <w:tc>
          <w:tcPr>
            <w:tcW w:w="1843" w:type="dxa"/>
          </w:tcPr>
          <w:p w:rsidR="00E17E40" w:rsidRPr="00013CD2" w:rsidRDefault="00E17E40" w:rsidP="00E17E40">
            <w:pPr>
              <w:spacing w:before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3CD2">
              <w:rPr>
                <w:rFonts w:ascii="Arial" w:hAnsi="Arial" w:cs="Arial"/>
                <w:sz w:val="18"/>
                <w:szCs w:val="18"/>
              </w:rPr>
              <w:t>100</w:t>
            </w:r>
          </w:p>
        </w:tc>
        <w:tc>
          <w:tcPr>
            <w:tcW w:w="1359" w:type="dxa"/>
          </w:tcPr>
          <w:p w:rsidR="00E17E40" w:rsidRPr="00013CD2" w:rsidRDefault="00E17E40" w:rsidP="00E17E40">
            <w:pPr>
              <w:spacing w:before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3CD2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E17E40" w:rsidTr="00876D4A">
        <w:tc>
          <w:tcPr>
            <w:tcW w:w="8075" w:type="dxa"/>
          </w:tcPr>
          <w:p w:rsidR="00E17E40" w:rsidRPr="001779DD" w:rsidRDefault="00E17E40" w:rsidP="00E17E40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1779DD">
              <w:rPr>
                <w:rFonts w:ascii="Arial" w:hAnsi="Arial" w:cs="Arial"/>
                <w:sz w:val="18"/>
                <w:szCs w:val="18"/>
              </w:rPr>
              <w:t>Task 17: Examination</w:t>
            </w:r>
          </w:p>
        </w:tc>
        <w:tc>
          <w:tcPr>
            <w:tcW w:w="2410" w:type="dxa"/>
          </w:tcPr>
          <w:p w:rsidR="00E17E40" w:rsidRPr="001779DD" w:rsidRDefault="00E17E40" w:rsidP="00E17E40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779DD">
              <w:rPr>
                <w:rFonts w:ascii="Arial" w:hAnsi="Arial" w:cs="Arial"/>
                <w:sz w:val="18"/>
                <w:szCs w:val="18"/>
              </w:rPr>
              <w:t>In-class</w:t>
            </w:r>
          </w:p>
        </w:tc>
        <w:tc>
          <w:tcPr>
            <w:tcW w:w="1701" w:type="dxa"/>
          </w:tcPr>
          <w:p w:rsidR="00E17E40" w:rsidRPr="001779DD" w:rsidRDefault="00E17E40" w:rsidP="00E17E40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779DD">
              <w:rPr>
                <w:rFonts w:ascii="Arial" w:hAnsi="Arial" w:cs="Arial"/>
                <w:sz w:val="18"/>
                <w:szCs w:val="18"/>
              </w:rPr>
              <w:t>T3 W8</w:t>
            </w:r>
          </w:p>
        </w:tc>
        <w:tc>
          <w:tcPr>
            <w:tcW w:w="1843" w:type="dxa"/>
          </w:tcPr>
          <w:p w:rsidR="00E17E40" w:rsidRPr="00013CD2" w:rsidRDefault="00E17E40" w:rsidP="00E17E40">
            <w:pPr>
              <w:spacing w:before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3CD2">
              <w:rPr>
                <w:rFonts w:ascii="Arial" w:hAnsi="Arial" w:cs="Arial"/>
                <w:sz w:val="18"/>
                <w:szCs w:val="18"/>
              </w:rPr>
              <w:t>100</w:t>
            </w:r>
          </w:p>
        </w:tc>
        <w:tc>
          <w:tcPr>
            <w:tcW w:w="1359" w:type="dxa"/>
          </w:tcPr>
          <w:p w:rsidR="00E17E40" w:rsidRPr="00013CD2" w:rsidRDefault="00D85F7C" w:rsidP="00E17E40">
            <w:pPr>
              <w:spacing w:before="12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E17E40" w:rsidTr="00876D4A">
        <w:tc>
          <w:tcPr>
            <w:tcW w:w="8075" w:type="dxa"/>
          </w:tcPr>
          <w:p w:rsidR="00E17E40" w:rsidRPr="001779DD" w:rsidRDefault="00E17E40" w:rsidP="00E17E40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1779DD">
              <w:rPr>
                <w:rFonts w:ascii="Arial" w:hAnsi="Arial" w:cs="Arial"/>
                <w:sz w:val="18"/>
                <w:szCs w:val="18"/>
              </w:rPr>
              <w:t>Task 18: Analytical Novel Essay</w:t>
            </w:r>
          </w:p>
        </w:tc>
        <w:tc>
          <w:tcPr>
            <w:tcW w:w="2410" w:type="dxa"/>
          </w:tcPr>
          <w:p w:rsidR="00E17E40" w:rsidRPr="001779DD" w:rsidRDefault="00E17E40" w:rsidP="00E17E40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779DD">
              <w:rPr>
                <w:rFonts w:ascii="Arial" w:hAnsi="Arial" w:cs="Arial"/>
                <w:sz w:val="18"/>
                <w:szCs w:val="18"/>
              </w:rPr>
              <w:t>In-class</w:t>
            </w:r>
          </w:p>
        </w:tc>
        <w:tc>
          <w:tcPr>
            <w:tcW w:w="1701" w:type="dxa"/>
          </w:tcPr>
          <w:p w:rsidR="00E17E40" w:rsidRPr="001779DD" w:rsidRDefault="00E17E40" w:rsidP="00E17E40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779DD">
              <w:rPr>
                <w:rFonts w:ascii="Arial" w:hAnsi="Arial" w:cs="Arial"/>
                <w:sz w:val="18"/>
                <w:szCs w:val="18"/>
              </w:rPr>
              <w:t>T3 W9</w:t>
            </w:r>
          </w:p>
        </w:tc>
        <w:tc>
          <w:tcPr>
            <w:tcW w:w="1843" w:type="dxa"/>
          </w:tcPr>
          <w:p w:rsidR="00E17E40" w:rsidRPr="00013CD2" w:rsidRDefault="00E17E40" w:rsidP="00E17E4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3CD2">
              <w:rPr>
                <w:rFonts w:ascii="Arial" w:hAnsi="Arial" w:cs="Arial"/>
                <w:sz w:val="18"/>
                <w:szCs w:val="18"/>
              </w:rPr>
              <w:t>100</w:t>
            </w:r>
          </w:p>
        </w:tc>
        <w:tc>
          <w:tcPr>
            <w:tcW w:w="1359" w:type="dxa"/>
          </w:tcPr>
          <w:p w:rsidR="00E17E40" w:rsidRPr="00013CD2" w:rsidRDefault="00D85F7C" w:rsidP="00E17E40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</w:t>
            </w:r>
            <w:r w:rsidR="00E17E40" w:rsidRPr="00013CD2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E17E40" w:rsidTr="00876D4A">
        <w:tc>
          <w:tcPr>
            <w:tcW w:w="8075" w:type="dxa"/>
          </w:tcPr>
          <w:p w:rsidR="00E17E40" w:rsidRPr="001779DD" w:rsidRDefault="00E17E40" w:rsidP="00E17E40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1779DD">
              <w:rPr>
                <w:rFonts w:ascii="Arial" w:hAnsi="Arial" w:cs="Arial"/>
                <w:sz w:val="18"/>
                <w:szCs w:val="18"/>
              </w:rPr>
              <w:t>Task 23: Analytical Documentary Essay</w:t>
            </w:r>
          </w:p>
        </w:tc>
        <w:tc>
          <w:tcPr>
            <w:tcW w:w="2410" w:type="dxa"/>
          </w:tcPr>
          <w:p w:rsidR="00E17E40" w:rsidRPr="001779DD" w:rsidRDefault="00E17E40" w:rsidP="00E17E40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779DD">
              <w:rPr>
                <w:rFonts w:ascii="Arial" w:hAnsi="Arial" w:cs="Arial"/>
                <w:sz w:val="18"/>
                <w:szCs w:val="18"/>
              </w:rPr>
              <w:t>In-class</w:t>
            </w:r>
          </w:p>
        </w:tc>
        <w:tc>
          <w:tcPr>
            <w:tcW w:w="1701" w:type="dxa"/>
          </w:tcPr>
          <w:p w:rsidR="00E17E40" w:rsidRPr="001779DD" w:rsidRDefault="00E17E40" w:rsidP="00E17E40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779DD">
              <w:rPr>
                <w:rFonts w:ascii="Arial" w:hAnsi="Arial" w:cs="Arial"/>
                <w:sz w:val="18"/>
                <w:szCs w:val="18"/>
              </w:rPr>
              <w:t>T4 W4</w:t>
            </w:r>
          </w:p>
        </w:tc>
        <w:tc>
          <w:tcPr>
            <w:tcW w:w="1843" w:type="dxa"/>
          </w:tcPr>
          <w:p w:rsidR="00E17E40" w:rsidRPr="00013CD2" w:rsidRDefault="00E17E40" w:rsidP="00E17E40">
            <w:pPr>
              <w:spacing w:before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3CD2">
              <w:rPr>
                <w:rFonts w:ascii="Arial" w:hAnsi="Arial" w:cs="Arial"/>
                <w:sz w:val="18"/>
                <w:szCs w:val="18"/>
              </w:rPr>
              <w:t>100</w:t>
            </w:r>
          </w:p>
        </w:tc>
        <w:tc>
          <w:tcPr>
            <w:tcW w:w="1359" w:type="dxa"/>
          </w:tcPr>
          <w:p w:rsidR="00E17E40" w:rsidRPr="00013CD2" w:rsidRDefault="00D85F7C" w:rsidP="00E17E40">
            <w:pPr>
              <w:spacing w:before="12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7.5</w:t>
            </w:r>
          </w:p>
        </w:tc>
      </w:tr>
      <w:tr w:rsidR="00E17E40" w:rsidTr="00876D4A">
        <w:tc>
          <w:tcPr>
            <w:tcW w:w="8075" w:type="dxa"/>
          </w:tcPr>
          <w:p w:rsidR="00E17E40" w:rsidRPr="001779DD" w:rsidRDefault="00E17E40" w:rsidP="00E17E40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1779DD">
              <w:rPr>
                <w:rFonts w:ascii="Arial" w:hAnsi="Arial" w:cs="Arial"/>
                <w:sz w:val="18"/>
                <w:szCs w:val="18"/>
              </w:rPr>
              <w:t>Task 24: Grammar and Spelling Programme</w:t>
            </w:r>
          </w:p>
        </w:tc>
        <w:tc>
          <w:tcPr>
            <w:tcW w:w="2410" w:type="dxa"/>
          </w:tcPr>
          <w:p w:rsidR="00E17E40" w:rsidRPr="001779DD" w:rsidRDefault="00E17E40" w:rsidP="00E17E40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779DD">
              <w:rPr>
                <w:rFonts w:ascii="Arial" w:hAnsi="Arial" w:cs="Arial"/>
                <w:sz w:val="18"/>
                <w:szCs w:val="18"/>
              </w:rPr>
              <w:t>In-class and at home</w:t>
            </w:r>
          </w:p>
        </w:tc>
        <w:tc>
          <w:tcPr>
            <w:tcW w:w="1701" w:type="dxa"/>
          </w:tcPr>
          <w:p w:rsidR="00E17E40" w:rsidRPr="001779DD" w:rsidRDefault="00E17E40" w:rsidP="00E17E40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779DD">
              <w:rPr>
                <w:rFonts w:ascii="Arial" w:hAnsi="Arial" w:cs="Arial"/>
                <w:sz w:val="18"/>
                <w:szCs w:val="18"/>
              </w:rPr>
              <w:t>T4 W5</w:t>
            </w:r>
          </w:p>
        </w:tc>
        <w:tc>
          <w:tcPr>
            <w:tcW w:w="1843" w:type="dxa"/>
          </w:tcPr>
          <w:p w:rsidR="00E17E40" w:rsidRPr="00013CD2" w:rsidRDefault="00D85F7C" w:rsidP="00E17E40">
            <w:pPr>
              <w:spacing w:before="12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100</w:t>
            </w:r>
          </w:p>
        </w:tc>
        <w:tc>
          <w:tcPr>
            <w:tcW w:w="1359" w:type="dxa"/>
          </w:tcPr>
          <w:p w:rsidR="00E17E40" w:rsidRPr="00013CD2" w:rsidRDefault="00D85F7C" w:rsidP="00E17E40">
            <w:pPr>
              <w:spacing w:before="12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  <w:bookmarkStart w:id="0" w:name="_GoBack"/>
            <w:bookmarkEnd w:id="0"/>
          </w:p>
        </w:tc>
      </w:tr>
      <w:tr w:rsidR="00876D4A" w:rsidTr="00876D4A">
        <w:tc>
          <w:tcPr>
            <w:tcW w:w="8075" w:type="dxa"/>
            <w:shd w:val="clear" w:color="auto" w:fill="D9D9D9" w:themeFill="background1" w:themeFillShade="D9"/>
          </w:tcPr>
          <w:p w:rsidR="00876D4A" w:rsidRPr="00013CD2" w:rsidRDefault="00876D4A" w:rsidP="00AA67E5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13CD2">
              <w:rPr>
                <w:rFonts w:ascii="Arial" w:hAnsi="Arial" w:cs="Arial"/>
                <w:b/>
                <w:sz w:val="18"/>
                <w:szCs w:val="18"/>
              </w:rPr>
              <w:t>SPEAKING AND LISTENING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876D4A" w:rsidRPr="00013CD2" w:rsidRDefault="00876D4A" w:rsidP="00876D4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01" w:type="dxa"/>
            <w:shd w:val="clear" w:color="auto" w:fill="D9D9D9" w:themeFill="background1" w:themeFillShade="D9"/>
          </w:tcPr>
          <w:p w:rsidR="00876D4A" w:rsidRPr="00013CD2" w:rsidRDefault="00876D4A" w:rsidP="00940B7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D9D9D9" w:themeFill="background1" w:themeFillShade="D9"/>
          </w:tcPr>
          <w:p w:rsidR="00876D4A" w:rsidRPr="00013CD2" w:rsidRDefault="00876D4A" w:rsidP="00876D4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59" w:type="dxa"/>
            <w:shd w:val="clear" w:color="auto" w:fill="D9D9D9" w:themeFill="background1" w:themeFillShade="D9"/>
          </w:tcPr>
          <w:p w:rsidR="00876D4A" w:rsidRPr="00013CD2" w:rsidRDefault="00876D4A" w:rsidP="00AA67E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13CD2">
              <w:rPr>
                <w:rFonts w:ascii="Arial" w:hAnsi="Arial" w:cs="Arial"/>
                <w:b/>
                <w:sz w:val="18"/>
                <w:szCs w:val="18"/>
              </w:rPr>
              <w:t>20%</w:t>
            </w:r>
          </w:p>
        </w:tc>
      </w:tr>
      <w:tr w:rsidR="00DF0C14" w:rsidTr="00876D4A">
        <w:tc>
          <w:tcPr>
            <w:tcW w:w="8075" w:type="dxa"/>
          </w:tcPr>
          <w:p w:rsidR="00DF0C14" w:rsidRPr="001779DD" w:rsidRDefault="00DF0C14" w:rsidP="00DF0C14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1779DD">
              <w:rPr>
                <w:rFonts w:ascii="Arial" w:hAnsi="Arial" w:cs="Arial"/>
                <w:sz w:val="18"/>
                <w:szCs w:val="18"/>
              </w:rPr>
              <w:t>Task 19: Podcast Listening Comprehension</w:t>
            </w:r>
          </w:p>
        </w:tc>
        <w:tc>
          <w:tcPr>
            <w:tcW w:w="2410" w:type="dxa"/>
          </w:tcPr>
          <w:p w:rsidR="00DF0C14" w:rsidRPr="001779DD" w:rsidRDefault="00DF0C14" w:rsidP="00DF0C14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779DD">
              <w:rPr>
                <w:rFonts w:ascii="Arial" w:hAnsi="Arial" w:cs="Arial"/>
                <w:sz w:val="18"/>
                <w:szCs w:val="18"/>
              </w:rPr>
              <w:t>In-class</w:t>
            </w:r>
          </w:p>
        </w:tc>
        <w:tc>
          <w:tcPr>
            <w:tcW w:w="1701" w:type="dxa"/>
          </w:tcPr>
          <w:p w:rsidR="00DF0C14" w:rsidRPr="001779DD" w:rsidRDefault="00DF0C14" w:rsidP="00DF0C14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779DD">
              <w:rPr>
                <w:rFonts w:ascii="Arial" w:hAnsi="Arial" w:cs="Arial"/>
                <w:sz w:val="18"/>
                <w:szCs w:val="18"/>
              </w:rPr>
              <w:t>T3 W9</w:t>
            </w:r>
          </w:p>
        </w:tc>
        <w:tc>
          <w:tcPr>
            <w:tcW w:w="1843" w:type="dxa"/>
          </w:tcPr>
          <w:p w:rsidR="00DF0C14" w:rsidRPr="00013CD2" w:rsidRDefault="00DF0C14" w:rsidP="00DF0C14">
            <w:pPr>
              <w:spacing w:before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3CD2">
              <w:rPr>
                <w:rFonts w:ascii="Arial" w:hAnsi="Arial" w:cs="Arial"/>
                <w:sz w:val="18"/>
                <w:szCs w:val="18"/>
              </w:rPr>
              <w:t>100</w:t>
            </w:r>
          </w:p>
        </w:tc>
        <w:tc>
          <w:tcPr>
            <w:tcW w:w="1359" w:type="dxa"/>
          </w:tcPr>
          <w:p w:rsidR="00DF0C14" w:rsidRPr="00013CD2" w:rsidRDefault="00DF0C14" w:rsidP="00DF0C14">
            <w:pPr>
              <w:spacing w:before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3CD2">
              <w:rPr>
                <w:rFonts w:ascii="Arial" w:hAnsi="Arial" w:cs="Arial"/>
                <w:sz w:val="18"/>
                <w:szCs w:val="18"/>
              </w:rPr>
              <w:t>10</w:t>
            </w:r>
          </w:p>
        </w:tc>
      </w:tr>
      <w:tr w:rsidR="00DF0C14" w:rsidTr="00876D4A">
        <w:tc>
          <w:tcPr>
            <w:tcW w:w="8075" w:type="dxa"/>
          </w:tcPr>
          <w:p w:rsidR="00DF0C14" w:rsidRPr="001779DD" w:rsidRDefault="00DF0C14" w:rsidP="00DF0C14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1779DD">
              <w:rPr>
                <w:rFonts w:ascii="Arial" w:hAnsi="Arial" w:cs="Arial"/>
                <w:sz w:val="18"/>
                <w:szCs w:val="18"/>
              </w:rPr>
              <w:t>Task 21: Create Own Radio Podcast</w:t>
            </w:r>
          </w:p>
        </w:tc>
        <w:tc>
          <w:tcPr>
            <w:tcW w:w="2410" w:type="dxa"/>
          </w:tcPr>
          <w:p w:rsidR="00DF0C14" w:rsidRPr="001779DD" w:rsidRDefault="00DF0C14" w:rsidP="00DF0C14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779DD">
              <w:rPr>
                <w:rFonts w:ascii="Arial" w:hAnsi="Arial" w:cs="Arial"/>
                <w:sz w:val="18"/>
                <w:szCs w:val="18"/>
              </w:rPr>
              <w:t>In-class and at home</w:t>
            </w:r>
          </w:p>
        </w:tc>
        <w:tc>
          <w:tcPr>
            <w:tcW w:w="1701" w:type="dxa"/>
          </w:tcPr>
          <w:p w:rsidR="00DF0C14" w:rsidRPr="001779DD" w:rsidRDefault="00DF0C14" w:rsidP="00DF0C14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779DD">
              <w:rPr>
                <w:rFonts w:ascii="Arial" w:hAnsi="Arial" w:cs="Arial"/>
                <w:sz w:val="18"/>
                <w:szCs w:val="18"/>
              </w:rPr>
              <w:t>T3 W10</w:t>
            </w:r>
          </w:p>
        </w:tc>
        <w:tc>
          <w:tcPr>
            <w:tcW w:w="1843" w:type="dxa"/>
          </w:tcPr>
          <w:p w:rsidR="00DF0C14" w:rsidRPr="00013CD2" w:rsidRDefault="00DF0C14" w:rsidP="00DF0C14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3CD2">
              <w:rPr>
                <w:rFonts w:ascii="Arial" w:hAnsi="Arial" w:cs="Arial"/>
                <w:sz w:val="18"/>
                <w:szCs w:val="18"/>
              </w:rPr>
              <w:t>100</w:t>
            </w:r>
          </w:p>
        </w:tc>
        <w:tc>
          <w:tcPr>
            <w:tcW w:w="1359" w:type="dxa"/>
          </w:tcPr>
          <w:p w:rsidR="00DF0C14" w:rsidRPr="00013CD2" w:rsidRDefault="00DF0C14" w:rsidP="00DF0C14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3CD2">
              <w:rPr>
                <w:rFonts w:ascii="Arial" w:hAnsi="Arial" w:cs="Arial"/>
                <w:sz w:val="18"/>
                <w:szCs w:val="18"/>
              </w:rPr>
              <w:t>10</w:t>
            </w:r>
          </w:p>
        </w:tc>
      </w:tr>
      <w:tr w:rsidR="00876D4A" w:rsidTr="00876D4A">
        <w:tc>
          <w:tcPr>
            <w:tcW w:w="8075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  <w:vAlign w:val="center"/>
          </w:tcPr>
          <w:p w:rsidR="00876D4A" w:rsidRPr="00013CD2" w:rsidRDefault="00876D4A" w:rsidP="00DF0C14">
            <w:pPr>
              <w:suppressAutoHyphens/>
              <w:rPr>
                <w:rFonts w:ascii="Arial" w:eastAsia="Times New Roman" w:hAnsi="Arial" w:cs="Arial"/>
                <w:b/>
                <w:color w:val="000000"/>
                <w:sz w:val="18"/>
                <w:szCs w:val="18"/>
                <w:lang w:eastAsia="ar-SA"/>
              </w:rPr>
            </w:pPr>
            <w:r w:rsidRPr="00013CD2">
              <w:rPr>
                <w:rFonts w:ascii="Arial" w:eastAsia="Times New Roman" w:hAnsi="Arial" w:cs="Arial"/>
                <w:b/>
                <w:sz w:val="18"/>
                <w:szCs w:val="18"/>
                <w:lang w:eastAsia="ar-SA"/>
              </w:rPr>
              <w:t>Total Weight</w:t>
            </w:r>
          </w:p>
        </w:tc>
        <w:tc>
          <w:tcPr>
            <w:tcW w:w="2410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:rsidR="00876D4A" w:rsidRPr="00013CD2" w:rsidRDefault="00876D4A" w:rsidP="00DF0C14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1701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:rsidR="00876D4A" w:rsidRPr="00013CD2" w:rsidRDefault="00876D4A" w:rsidP="00DF0C14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184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D9D9D9" w:themeFill="background1" w:themeFillShade="D9"/>
          </w:tcPr>
          <w:p w:rsidR="00876D4A" w:rsidRPr="00013CD2" w:rsidRDefault="00876D4A" w:rsidP="00DF0C14">
            <w:pPr>
              <w:widowControl w:val="0"/>
              <w:suppressAutoHyphens/>
              <w:autoSpaceDE w:val="0"/>
              <w:snapToGrid w:val="0"/>
              <w:rPr>
                <w:rFonts w:ascii="Arial" w:eastAsia="Arial" w:hAnsi="Arial" w:cs="Arial"/>
                <w:color w:val="000000"/>
                <w:sz w:val="18"/>
                <w:szCs w:val="18"/>
                <w:lang w:eastAsia="ar-SA"/>
              </w:rPr>
            </w:pPr>
          </w:p>
        </w:tc>
        <w:tc>
          <w:tcPr>
            <w:tcW w:w="135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 w:themeFill="background1" w:themeFillShade="D9"/>
          </w:tcPr>
          <w:p w:rsidR="00876D4A" w:rsidRPr="00013CD2" w:rsidRDefault="00876D4A" w:rsidP="00DF0C14">
            <w:pPr>
              <w:widowControl w:val="0"/>
              <w:suppressAutoHyphens/>
              <w:autoSpaceDE w:val="0"/>
              <w:snapToGrid w:val="0"/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  <w:lang w:eastAsia="ar-SA"/>
              </w:rPr>
            </w:pPr>
            <w:r w:rsidRPr="00013CD2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eastAsia="ar-SA"/>
              </w:rPr>
              <w:t>100%</w:t>
            </w:r>
          </w:p>
        </w:tc>
      </w:tr>
    </w:tbl>
    <w:p w:rsidR="00C337E5" w:rsidRPr="00BC2A38" w:rsidRDefault="00C337E5" w:rsidP="00DF0C14">
      <w:pPr>
        <w:spacing w:after="0"/>
        <w:rPr>
          <w:sz w:val="20"/>
          <w:szCs w:val="20"/>
        </w:rPr>
      </w:pPr>
    </w:p>
    <w:sectPr w:rsidR="00C337E5" w:rsidRPr="00BC2A38" w:rsidSect="00ED087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7E5"/>
    <w:rsid w:val="00013CD2"/>
    <w:rsid w:val="000E7279"/>
    <w:rsid w:val="00192385"/>
    <w:rsid w:val="001A63BF"/>
    <w:rsid w:val="00205B76"/>
    <w:rsid w:val="0021587B"/>
    <w:rsid w:val="00216462"/>
    <w:rsid w:val="002D0FE6"/>
    <w:rsid w:val="002E7C24"/>
    <w:rsid w:val="002F6247"/>
    <w:rsid w:val="00320AC5"/>
    <w:rsid w:val="003C130B"/>
    <w:rsid w:val="00414FDC"/>
    <w:rsid w:val="00416A06"/>
    <w:rsid w:val="004634F0"/>
    <w:rsid w:val="004E683D"/>
    <w:rsid w:val="004F1A36"/>
    <w:rsid w:val="005271B9"/>
    <w:rsid w:val="00584CD5"/>
    <w:rsid w:val="00590986"/>
    <w:rsid w:val="005B0C04"/>
    <w:rsid w:val="005B22B3"/>
    <w:rsid w:val="005D2BCD"/>
    <w:rsid w:val="00622449"/>
    <w:rsid w:val="006B57D2"/>
    <w:rsid w:val="006C3370"/>
    <w:rsid w:val="0074093E"/>
    <w:rsid w:val="007E3AC6"/>
    <w:rsid w:val="008758FD"/>
    <w:rsid w:val="00876D4A"/>
    <w:rsid w:val="00886ECC"/>
    <w:rsid w:val="00887920"/>
    <w:rsid w:val="00926826"/>
    <w:rsid w:val="00940B7E"/>
    <w:rsid w:val="009A3548"/>
    <w:rsid w:val="00A02F17"/>
    <w:rsid w:val="00A04737"/>
    <w:rsid w:val="00A306BF"/>
    <w:rsid w:val="00A3370D"/>
    <w:rsid w:val="00A95E7A"/>
    <w:rsid w:val="00AA67E5"/>
    <w:rsid w:val="00AC2982"/>
    <w:rsid w:val="00AC5E84"/>
    <w:rsid w:val="00B1639F"/>
    <w:rsid w:val="00B507F8"/>
    <w:rsid w:val="00B94445"/>
    <w:rsid w:val="00BB21D4"/>
    <w:rsid w:val="00BC2A38"/>
    <w:rsid w:val="00C337E5"/>
    <w:rsid w:val="00CC3C20"/>
    <w:rsid w:val="00D0195C"/>
    <w:rsid w:val="00D85F7C"/>
    <w:rsid w:val="00DF0C14"/>
    <w:rsid w:val="00E17E40"/>
    <w:rsid w:val="00E20A76"/>
    <w:rsid w:val="00E24E38"/>
    <w:rsid w:val="00E56D5E"/>
    <w:rsid w:val="00EA4F11"/>
    <w:rsid w:val="00ED0873"/>
    <w:rsid w:val="00EE35DB"/>
    <w:rsid w:val="00EE39BB"/>
    <w:rsid w:val="00EF5294"/>
    <w:rsid w:val="00F17DB4"/>
    <w:rsid w:val="00F259E1"/>
    <w:rsid w:val="00FD3581"/>
    <w:rsid w:val="00FD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B3EF1"/>
  <w15:chartTrackingRefBased/>
  <w15:docId w15:val="{010C5116-67BA-4397-A73F-2EEAA57BC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0A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AC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56D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465F7399</Template>
  <TotalTime>37</TotalTime>
  <Pages>2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LAVAN Denise [Narrogin Senior High School]</cp:lastModifiedBy>
  <cp:revision>11</cp:revision>
  <cp:lastPrinted>2019-07-19T03:36:00Z</cp:lastPrinted>
  <dcterms:created xsi:type="dcterms:W3CDTF">2019-02-24T07:17:00Z</dcterms:created>
  <dcterms:modified xsi:type="dcterms:W3CDTF">2019-07-19T03:41:00Z</dcterms:modified>
</cp:coreProperties>
</file>