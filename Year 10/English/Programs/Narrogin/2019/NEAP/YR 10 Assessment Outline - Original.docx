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385" w:rsidRDefault="00ED0873" w:rsidP="00C337E5">
      <w:pPr>
        <w:spacing w:after="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1157844</wp:posOffset>
                </wp:positionH>
                <wp:positionV relativeFrom="paragraph">
                  <wp:posOffset>-5938</wp:posOffset>
                </wp:positionV>
                <wp:extent cx="7255824" cy="685800"/>
                <wp:effectExtent l="0" t="0" r="2159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5824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C130B" w:rsidRPr="00C337E5" w:rsidRDefault="003C130B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</w:pPr>
                            <w:r w:rsidRPr="00C337E5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>Narrogin Senior High School</w:t>
                            </w:r>
                            <w:r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 xml:space="preserve"> </w:t>
                            </w:r>
                            <w:r w:rsidRPr="00C337E5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>Year 10 NAEP</w:t>
                            </w:r>
                          </w:p>
                          <w:p w:rsidR="003C130B" w:rsidRPr="00C337E5" w:rsidRDefault="003C130B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</w:pPr>
                            <w:r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 xml:space="preserve">2019 </w:t>
                            </w:r>
                            <w:r w:rsidRPr="00C337E5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>Assessment Outline Semester 1</w:t>
                            </w:r>
                            <w:r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1.15pt;margin-top:-.45pt;width:571.3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" fillcolor="white [3201]" strokeweight=".5pt">
                <v:textbox>
                  <w:txbxContent>
                    <w:p w:rsidR="003C130B" w:rsidRPr="00C337E5" w:rsidRDefault="003C130B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</w:pPr>
                      <w:r w:rsidRPr="00C337E5"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>Narrogin Senior High School</w:t>
                      </w:r>
                      <w:r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 xml:space="preserve"> </w:t>
                      </w:r>
                      <w:r w:rsidRPr="00C337E5"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>Year 10 NAEP</w:t>
                      </w:r>
                    </w:p>
                    <w:p w:rsidR="003C130B" w:rsidRPr="00C337E5" w:rsidRDefault="003C130B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</w:pPr>
                      <w:r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 xml:space="preserve">2019 </w:t>
                      </w:r>
                      <w:r w:rsidRPr="00C337E5"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>Assessment Outline Semester 1</w:t>
                      </w:r>
                      <w:r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C2982">
        <w:t xml:space="preserve">       </w:t>
      </w:r>
      <w:r>
        <w:rPr>
          <w:noProof/>
          <w:lang w:eastAsia="en-AU"/>
        </w:rPr>
        <w:t xml:space="preserve">  </w:t>
      </w:r>
      <w:r w:rsidR="00AC2982">
        <w:rPr>
          <w:noProof/>
          <w:lang w:eastAsia="en-AU"/>
        </w:rPr>
        <w:drawing>
          <wp:inline distT="0" distB="0" distL="0" distR="0" wp14:anchorId="6AD2B248" wp14:editId="300E7509">
            <wp:extent cx="685800" cy="714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noProof/>
          <w:lang w:eastAsia="en-AU"/>
        </w:rPr>
        <w:drawing>
          <wp:inline distT="0" distB="0" distL="0" distR="0" wp14:anchorId="52504421" wp14:editId="6C5299E6">
            <wp:extent cx="685800" cy="714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491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20"/>
        <w:gridCol w:w="2126"/>
        <w:gridCol w:w="2977"/>
        <w:gridCol w:w="2126"/>
        <w:gridCol w:w="850"/>
        <w:gridCol w:w="1418"/>
      </w:tblGrid>
      <w:tr w:rsidR="00205B76" w:rsidRPr="00C337E5" w:rsidTr="00887920">
        <w:trPr>
          <w:trHeight w:val="741"/>
          <w:tblHeader/>
        </w:trPr>
        <w:tc>
          <w:tcPr>
            <w:tcW w:w="54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ED087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  <w:t>Task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:rsidR="00205B76" w:rsidRPr="00ED0873" w:rsidRDefault="00205B76" w:rsidP="00205B76">
            <w:pPr>
              <w:widowControl w:val="0"/>
              <w:suppressAutoHyphens/>
              <w:autoSpaceDE w:val="0"/>
              <w:snapToGrid w:val="0"/>
              <w:spacing w:before="240" w:after="12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  <w:t>Assessment Type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</w:tcPr>
          <w:p w:rsidR="00205B76" w:rsidRPr="00ED0873" w:rsidRDefault="00205B76" w:rsidP="00ED0873">
            <w:pPr>
              <w:widowControl w:val="0"/>
              <w:suppressAutoHyphens/>
              <w:autoSpaceDE w:val="0"/>
              <w:snapToGrid w:val="0"/>
              <w:spacing w:before="240"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  <w:t>Due Date</w:t>
            </w:r>
          </w:p>
        </w:tc>
        <w:tc>
          <w:tcPr>
            <w:tcW w:w="21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ED087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eastAsia="ar-SA"/>
              </w:rPr>
              <w:t>Modes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CCCCCC"/>
            <w:vAlign w:val="center"/>
          </w:tcPr>
          <w:p w:rsidR="00205B76" w:rsidRPr="00ED087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lang w:eastAsia="ar-SA"/>
              </w:rPr>
              <w:t>Max Score</w:t>
            </w:r>
          </w:p>
        </w:tc>
        <w:tc>
          <w:tcPr>
            <w:tcW w:w="14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vAlign w:val="center"/>
          </w:tcPr>
          <w:p w:rsidR="00205B76" w:rsidRPr="00ED0873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ED0873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  <w:lang w:eastAsia="ar-SA"/>
              </w:rPr>
              <w:t>% Weight</w:t>
            </w:r>
          </w:p>
        </w:tc>
      </w:tr>
      <w:tr w:rsidR="00205B76" w:rsidRPr="00C337E5" w:rsidTr="00887920">
        <w:trPr>
          <w:trHeight w:val="345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205B76" w:rsidRPr="00EE35DB" w:rsidRDefault="00205B76" w:rsidP="00ED0873">
            <w:pPr>
              <w:widowControl w:val="0"/>
              <w:suppressAutoHyphens/>
              <w:autoSpaceDE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05B76" w:rsidRPr="00EE35DB" w:rsidRDefault="00205B76" w:rsidP="00C337E5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05B76" w:rsidRDefault="00205B76" w:rsidP="00ED0873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8"/>
                <w:szCs w:val="8"/>
                <w:lang w:eastAsia="ar-SA"/>
              </w:rPr>
            </w:pPr>
          </w:p>
          <w:p w:rsidR="00205B76" w:rsidRPr="00EE35DB" w:rsidRDefault="001C6EE2" w:rsidP="00E24E38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3</w:t>
            </w:r>
            <w:r w:rsidR="003C130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0</w:t>
            </w:r>
            <w:r w:rsidR="00205B76"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%</w:t>
            </w:r>
          </w:p>
        </w:tc>
      </w:tr>
      <w:tr w:rsidR="005271B9" w:rsidRPr="00C337E5" w:rsidTr="00887920">
        <w:trPr>
          <w:trHeight w:val="41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71B9" w:rsidP="005C61B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5: </w:t>
            </w:r>
            <w:r w:rsidR="005C61B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Identify features and analyse symbols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Default="005C61B5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Default="005C61B5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2: Week 5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1C6EE2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</w:t>
            </w:r>
            <w:r w:rsidR="005271B9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40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71B9" w:rsidP="005C61B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6: </w:t>
            </w:r>
            <w:r w:rsidR="00526D0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Reading &amp; </w:t>
            </w:r>
            <w:r w:rsidR="00526D0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Viewing </w:t>
            </w:r>
            <w:r w:rsidR="00526D0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for Pleasure Journal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2: Week 10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1C6EE2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</w:t>
            </w:r>
            <w:r w:rsidR="005271B9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40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Default="005271B9" w:rsidP="00127277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11: </w:t>
            </w:r>
            <w:r w:rsidR="001C6EE2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Documentary: analyse </w:t>
            </w:r>
            <w:r w:rsidR="00127277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Filmic codes and conventions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Default="00E060D1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4: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1C6EE2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15</w:t>
            </w:r>
            <w:r w:rsidR="005271B9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40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12: Reading &amp; Viewing for Pleasure Journal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4: Week 5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27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  <w:r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EE35DB" w:rsidRDefault="001C6EE2" w:rsidP="005271B9">
            <w:pPr>
              <w:widowControl w:val="0"/>
              <w:suppressAutoHyphens/>
              <w:autoSpaceDE w:val="0"/>
              <w:snapToGrid w:val="0"/>
              <w:spacing w:before="120" w:after="12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5</w:t>
            </w:r>
            <w:r w:rsidR="005271B9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0</w:t>
            </w:r>
            <w:r w:rsidR="005271B9"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%</w:t>
            </w:r>
          </w:p>
        </w:tc>
      </w:tr>
      <w:tr w:rsidR="005271B9" w:rsidRPr="00C337E5" w:rsidTr="00887920">
        <w:trPr>
          <w:trHeight w:val="42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1: Narrative 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1: Week 5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20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3: Persuasive Writing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Default="005271B9" w:rsidP="00127277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In class 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1: Week 9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1C6EE2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</w:t>
            </w:r>
            <w:r w:rsidR="005271B9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42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71B9" w:rsidP="005C61B5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4:</w:t>
            </w:r>
            <w:r w:rsidR="005C61B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</w:t>
            </w:r>
            <w:r w:rsidR="005C61B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Picture Book : Extend a characters story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2: Week 6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1C6EE2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</w:t>
            </w:r>
            <w:r w:rsidR="005271B9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422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6D09" w:rsidP="00526D0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7: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Skillworks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: Grammar workbook &amp; spelling</w:t>
            </w:r>
            <w:r w:rsidR="005271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C337E5" w:rsidRDefault="005271B9" w:rsidP="00127277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In class 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2: Week 7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1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6D09" w:rsidP="00526D0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8: </w:t>
            </w:r>
            <w:r w:rsidR="001C6EE2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Novel Study: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Comprehension 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C337E5" w:rsidRDefault="005271B9" w:rsidP="00127277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In class 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526D0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3: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424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71B9" w:rsidP="00E060D1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TASK 10: </w:t>
            </w:r>
            <w:r w:rsidR="00E060D1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Poetry Anthology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 &amp; homework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E060D1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3</w:t>
            </w:r>
            <w:r w:rsidR="005271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: Week 4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1C6EE2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</w:t>
            </w:r>
            <w:r w:rsidR="005271B9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5271B9" w:rsidRPr="00C337E5" w:rsidTr="00127277">
        <w:trPr>
          <w:trHeight w:val="315"/>
        </w:trPr>
        <w:tc>
          <w:tcPr>
            <w:tcW w:w="5420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5271B9" w:rsidRDefault="005271B9" w:rsidP="00E060D1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11: E</w:t>
            </w:r>
            <w:r w:rsidR="00E060D1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ssay on Documentary</w:t>
            </w:r>
          </w:p>
          <w:p w:rsidR="00127277" w:rsidRPr="00C337E5" w:rsidRDefault="00127277" w:rsidP="00E060D1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4" w:space="0" w:color="auto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</w:tcPr>
          <w:p w:rsidR="005271B9" w:rsidRPr="00C337E5" w:rsidRDefault="00E060D1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4: Week 4</w:t>
            </w:r>
          </w:p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:rsidR="005271B9" w:rsidRPr="00C337E5" w:rsidRDefault="005A1864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</w:t>
            </w:r>
            <w:bookmarkStart w:id="0" w:name="_GoBack"/>
            <w:bookmarkEnd w:id="0"/>
            <w:r w:rsidR="005271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127277" w:rsidRPr="00C337E5" w:rsidTr="00127277">
        <w:trPr>
          <w:trHeight w:val="204"/>
        </w:trPr>
        <w:tc>
          <w:tcPr>
            <w:tcW w:w="542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127277" w:rsidRDefault="00127277" w:rsidP="00E060D1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12: Writing Journal, Grammar workbook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</w:tcPr>
          <w:p w:rsidR="00127277" w:rsidRDefault="00127277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127277" w:rsidRDefault="00127277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4: Week 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7277" w:rsidRPr="00C337E5" w:rsidRDefault="00127277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Writing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127277" w:rsidRPr="00C337E5" w:rsidRDefault="00127277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127277" w:rsidRDefault="00127277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5.0</w:t>
            </w:r>
          </w:p>
        </w:tc>
      </w:tr>
      <w:tr w:rsidR="005271B9" w:rsidRPr="00C337E5" w:rsidTr="00887920">
        <w:trPr>
          <w:trHeight w:val="31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SPEAKING AND LISTENING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EE35DB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EE35DB" w:rsidRDefault="001C6EE2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2</w:t>
            </w:r>
            <w:r w:rsidR="00E060D1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0</w:t>
            </w:r>
            <w:r w:rsidR="005271B9" w:rsidRPr="00EE35DB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%</w:t>
            </w:r>
          </w:p>
        </w:tc>
      </w:tr>
      <w:tr w:rsidR="005271B9" w:rsidRPr="00C337E5" w:rsidTr="00887920">
        <w:trPr>
          <w:trHeight w:val="398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2: Narrative Reading Oral Presentation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In class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5C61B5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1: Week 6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Speaking and Listening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1C6EE2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</w:t>
            </w:r>
            <w:r w:rsidR="005271B9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453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C337E5" w:rsidRDefault="00526D09" w:rsidP="00526D0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TASK 9</w:t>
            </w:r>
            <w:r w:rsidR="005271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: </w:t>
            </w:r>
            <w:r w:rsidR="00E060D1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Poetry </w:t>
            </w:r>
            <w:r w:rsidR="005271B9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Oral Presentation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C337E5" w:rsidRDefault="005271B9" w:rsidP="00127277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 xml:space="preserve">In class 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Term 3: Week 8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Speaking and Listening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  <w:r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100</w:t>
            </w: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C337E5" w:rsidRDefault="001C6EE2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10</w:t>
            </w:r>
            <w:r w:rsidR="005271B9" w:rsidRPr="00C337E5"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  <w:t>.0</w:t>
            </w:r>
          </w:p>
        </w:tc>
      </w:tr>
      <w:tr w:rsidR="005271B9" w:rsidRPr="00C337E5" w:rsidTr="00887920">
        <w:trPr>
          <w:trHeight w:val="506"/>
        </w:trPr>
        <w:tc>
          <w:tcPr>
            <w:tcW w:w="542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:rsidR="005271B9" w:rsidRPr="00E20A76" w:rsidRDefault="005271B9" w:rsidP="005271B9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ar-SA"/>
              </w:rPr>
            </w:pPr>
            <w:r w:rsidRPr="00E20A76">
              <w:rPr>
                <w:rFonts w:ascii="Arial" w:eastAsia="Times New Roman" w:hAnsi="Arial" w:cs="Times New Roman"/>
                <w:b/>
                <w:sz w:val="24"/>
                <w:szCs w:val="24"/>
                <w:lang w:eastAsia="ar-SA"/>
              </w:rPr>
              <w:t>Total Weight</w:t>
            </w: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212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271B9" w:rsidRPr="00C337E5" w:rsidRDefault="005271B9" w:rsidP="005271B9">
            <w:pPr>
              <w:widowControl w:val="0"/>
              <w:suppressAutoHyphens/>
              <w:autoSpaceDE w:val="0"/>
              <w:snapToGrid w:val="0"/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41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5271B9" w:rsidRPr="00E20A76" w:rsidRDefault="005271B9" w:rsidP="005271B9">
            <w:pPr>
              <w:widowControl w:val="0"/>
              <w:suppressAutoHyphens/>
              <w:autoSpaceDE w:val="0"/>
              <w:snapToGrid w:val="0"/>
              <w:spacing w:before="120"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ar-SA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ar-SA"/>
              </w:rPr>
              <w:t>100%</w:t>
            </w:r>
          </w:p>
        </w:tc>
      </w:tr>
    </w:tbl>
    <w:p w:rsidR="00C337E5" w:rsidRDefault="00C337E5" w:rsidP="009A3548">
      <w:pPr>
        <w:spacing w:after="0"/>
      </w:pPr>
      <w:bookmarkStart w:id="1" w:name="_PictureBullets"/>
      <w:bookmarkEnd w:id="1"/>
    </w:p>
    <w:sectPr w:rsidR="00C337E5" w:rsidSect="00ED087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7E5"/>
    <w:rsid w:val="000657A9"/>
    <w:rsid w:val="00127277"/>
    <w:rsid w:val="00192385"/>
    <w:rsid w:val="001C6EE2"/>
    <w:rsid w:val="00205B76"/>
    <w:rsid w:val="002E7C24"/>
    <w:rsid w:val="00320AC5"/>
    <w:rsid w:val="003C130B"/>
    <w:rsid w:val="004634F0"/>
    <w:rsid w:val="00526D09"/>
    <w:rsid w:val="005271B9"/>
    <w:rsid w:val="00590986"/>
    <w:rsid w:val="005A1864"/>
    <w:rsid w:val="005B0C04"/>
    <w:rsid w:val="005C61B5"/>
    <w:rsid w:val="006B57D2"/>
    <w:rsid w:val="00887920"/>
    <w:rsid w:val="009A3548"/>
    <w:rsid w:val="00A02F17"/>
    <w:rsid w:val="00AC2982"/>
    <w:rsid w:val="00B507F8"/>
    <w:rsid w:val="00C337E5"/>
    <w:rsid w:val="00CA3B53"/>
    <w:rsid w:val="00CC3C20"/>
    <w:rsid w:val="00E060D1"/>
    <w:rsid w:val="00E20A76"/>
    <w:rsid w:val="00E24E38"/>
    <w:rsid w:val="00ED0873"/>
    <w:rsid w:val="00EE35DB"/>
    <w:rsid w:val="00EE39BB"/>
    <w:rsid w:val="00F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11C1"/>
  <w15:chartTrackingRefBased/>
  <w15:docId w15:val="{010C5116-67BA-4397-A73F-2EEAA57B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0A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A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9758FF7F</Template>
  <TotalTime>0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JASKIEWICZ Tania [Narrogin Senior High School]</cp:lastModifiedBy>
  <cp:revision>2</cp:revision>
  <cp:lastPrinted>2019-02-28T10:01:00Z</cp:lastPrinted>
  <dcterms:created xsi:type="dcterms:W3CDTF">2019-02-28T10:01:00Z</dcterms:created>
  <dcterms:modified xsi:type="dcterms:W3CDTF">2019-02-28T10:01:00Z</dcterms:modified>
</cp:coreProperties>
</file>