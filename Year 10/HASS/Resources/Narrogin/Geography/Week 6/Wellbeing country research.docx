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43C" w:rsidRDefault="00C3543C" w:rsidP="00C3543C">
      <w:pPr>
        <w:pStyle w:val="ListParagraph"/>
        <w:numPr>
          <w:ilvl w:val="0"/>
          <w:numId w:val="1"/>
        </w:numPr>
        <w:spacing w:line="216" w:lineRule="auto"/>
        <w:rPr>
          <w:sz w:val="27"/>
        </w:rPr>
      </w:pPr>
      <w:r>
        <w:rPr>
          <w:rFonts w:asciiTheme="minorHAnsi" w:eastAsiaTheme="minorEastAsia" w:hAnsi="Euphemia" w:cstheme="minorBidi"/>
          <w:color w:val="000000" w:themeColor="text1"/>
          <w:kern w:val="24"/>
          <w:sz w:val="34"/>
          <w:szCs w:val="34"/>
        </w:rPr>
        <w:t xml:space="preserve">Find your assigned country and note the following information 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GDP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Population (how many millions)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Mean years of schooling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Expected years of schooling (Female and Male)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Adult literacy rates (% for ages 15+)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Life expectancy at birth (Female and Male)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Infant mortality rate (per 1000 births)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HIV prevalence (% for adults aged 15-49)</w:t>
      </w:r>
    </w:p>
    <w:p w:rsidR="00C3543C" w:rsidRDefault="00C3543C" w:rsidP="00C3543C">
      <w:pPr>
        <w:pStyle w:val="ListParagraph"/>
        <w:numPr>
          <w:ilvl w:val="1"/>
          <w:numId w:val="1"/>
        </w:numPr>
        <w:spacing w:line="216" w:lineRule="auto"/>
      </w:pPr>
      <w:r>
        <w:rPr>
          <w:rFonts w:asciiTheme="minorHAnsi" w:eastAsiaTheme="minorEastAsia" w:hAnsi="Euphemia" w:cstheme="minorBidi"/>
          <w:color w:val="000000" w:themeColor="text1"/>
          <w:kern w:val="24"/>
          <w:sz w:val="30"/>
          <w:szCs w:val="30"/>
        </w:rPr>
        <w:t>Mandatory paid maternity leave (amount of days)</w:t>
      </w:r>
    </w:p>
    <w:p w:rsidR="00597911" w:rsidRDefault="00C3543C">
      <w:bookmarkStart w:id="0" w:name="_GoBack"/>
      <w:bookmarkEnd w:id="0"/>
    </w:p>
    <w:sectPr w:rsidR="00597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Euphemia">
    <w:panose1 w:val="020B0503040102020104"/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F03D9"/>
    <w:multiLevelType w:val="hybridMultilevel"/>
    <w:tmpl w:val="97342426"/>
    <w:lvl w:ilvl="0" w:tplc="43AC768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F2A6EA">
      <w:start w:val="58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426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9683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FC49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BC29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B0AC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1EE9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B247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43C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3543C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43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43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22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3912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3796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064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8104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6738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2126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8637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5441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7804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3377">
          <w:marLeft w:val="93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FC05DAC3</Template>
  <TotalTime>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2017-08-21T08:16:00Z</dcterms:created>
  <dcterms:modified xsi:type="dcterms:W3CDTF">2017-08-21T08:18:00Z</dcterms:modified>
</cp:coreProperties>
</file>