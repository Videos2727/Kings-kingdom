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E0A" w:rsidRDefault="00083E0A" w:rsidP="00083E0A">
      <w:pPr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 xml:space="preserve">Name:                     </w:t>
      </w:r>
      <w:r w:rsidRPr="00083E0A">
        <w:rPr>
          <w:rFonts w:ascii="Comic Sans MS" w:hAnsi="Comic Sans MS"/>
          <w:b/>
        </w:rPr>
        <w:t>Causes of spatial inequality: Internal factors</w:t>
      </w:r>
    </w:p>
    <w:p w:rsidR="00325C27" w:rsidRDefault="00325C27" w:rsidP="00083E0A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What is human wellbeing? </w:t>
      </w:r>
    </w:p>
    <w:p w:rsidR="00325C27" w:rsidRDefault="00325C27" w:rsidP="00325C27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325C27" w:rsidRDefault="00325C27" w:rsidP="00325C27">
      <w:pPr>
        <w:pStyle w:val="ListParagraph"/>
        <w:rPr>
          <w:rFonts w:ascii="Comic Sans MS" w:hAnsi="Comic Sans MS"/>
        </w:rPr>
      </w:pPr>
    </w:p>
    <w:p w:rsidR="00325C27" w:rsidRDefault="00325C27" w:rsidP="00325C27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083E0A" w:rsidRDefault="00083E0A" w:rsidP="00083E0A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083E0A">
        <w:rPr>
          <w:rFonts w:ascii="Comic Sans MS" w:hAnsi="Comic Sans MS"/>
        </w:rPr>
        <w:t>What do we mean by space?</w:t>
      </w:r>
    </w:p>
    <w:p w:rsidR="00083E0A" w:rsidRDefault="00083E0A" w:rsidP="00083E0A">
      <w:pPr>
        <w:pStyle w:val="ListParagraph"/>
        <w:rPr>
          <w:rFonts w:ascii="Comic Sans MS" w:hAnsi="Comic Sans MS"/>
        </w:rPr>
      </w:pPr>
    </w:p>
    <w:p w:rsidR="00083E0A" w:rsidRPr="00083E0A" w:rsidRDefault="00083E0A" w:rsidP="00083E0A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</w:t>
      </w:r>
    </w:p>
    <w:p w:rsidR="00083E0A" w:rsidRDefault="00083E0A" w:rsidP="00083E0A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083E0A">
        <w:rPr>
          <w:rFonts w:ascii="Comic Sans MS" w:hAnsi="Comic Sans MS"/>
        </w:rPr>
        <w:t xml:space="preserve">What </w:t>
      </w:r>
      <w:r>
        <w:rPr>
          <w:rFonts w:ascii="Comic Sans MS" w:hAnsi="Comic Sans MS"/>
        </w:rPr>
        <w:t>do we mean by</w:t>
      </w:r>
      <w:r w:rsidRPr="00083E0A">
        <w:rPr>
          <w:rFonts w:ascii="Comic Sans MS" w:hAnsi="Comic Sans MS"/>
        </w:rPr>
        <w:t xml:space="preserve"> inequality</w:t>
      </w:r>
      <w:r>
        <w:rPr>
          <w:rFonts w:ascii="Comic Sans MS" w:hAnsi="Comic Sans MS"/>
        </w:rPr>
        <w:t xml:space="preserve"> in regards to human wellbeing</w:t>
      </w:r>
      <w:r w:rsidRPr="00083E0A">
        <w:rPr>
          <w:rFonts w:ascii="Comic Sans MS" w:hAnsi="Comic Sans MS"/>
        </w:rPr>
        <w:t>?</w:t>
      </w:r>
    </w:p>
    <w:p w:rsidR="00083E0A" w:rsidRDefault="00083E0A" w:rsidP="00083E0A">
      <w:pPr>
        <w:pStyle w:val="ListParagraph"/>
        <w:rPr>
          <w:rFonts w:ascii="Comic Sans MS" w:hAnsi="Comic Sans MS"/>
        </w:rPr>
      </w:pPr>
    </w:p>
    <w:p w:rsidR="00083E0A" w:rsidRPr="00083E0A" w:rsidRDefault="00083E0A" w:rsidP="00083E0A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</w:t>
      </w:r>
      <w:r w:rsidR="00325C27">
        <w:rPr>
          <w:rFonts w:ascii="Comic Sans MS" w:hAnsi="Comic Sans MS"/>
        </w:rPr>
        <w:t>________________________</w:t>
      </w:r>
    </w:p>
    <w:p w:rsidR="003A507E" w:rsidRDefault="00083E0A" w:rsidP="007405AB">
      <w:pPr>
        <w:rPr>
          <w:rFonts w:ascii="Comic Sans MS" w:hAnsi="Comic Sans MS"/>
          <w:b/>
        </w:rPr>
      </w:pPr>
      <w:r w:rsidRPr="00083E0A">
        <w:rPr>
          <w:rFonts w:ascii="Comic Sans MS" w:hAnsi="Comic Sans MS"/>
          <w:b/>
        </w:rPr>
        <w:t>Causes of inequality</w:t>
      </w:r>
    </w:p>
    <w:p w:rsidR="007405AB" w:rsidRPr="003A507E" w:rsidRDefault="00083E0A" w:rsidP="007405AB">
      <w:pPr>
        <w:rPr>
          <w:rFonts w:ascii="Comic Sans MS" w:hAnsi="Comic Sans MS"/>
          <w:b/>
        </w:rPr>
      </w:pPr>
      <w:r w:rsidRPr="007405AB">
        <w:rPr>
          <w:rFonts w:ascii="Comic Sans MS" w:hAnsi="Comic Sans MS"/>
          <w:b/>
          <w:u w:val="single"/>
        </w:rPr>
        <w:t xml:space="preserve">Population: </w:t>
      </w:r>
    </w:p>
    <w:p w:rsidR="00083E0A" w:rsidRPr="007405AB" w:rsidRDefault="00083E0A" w:rsidP="007405AB">
      <w:pPr>
        <w:pStyle w:val="ListParagraph"/>
        <w:numPr>
          <w:ilvl w:val="0"/>
          <w:numId w:val="4"/>
        </w:numPr>
        <w:rPr>
          <w:rFonts w:ascii="Comic Sans MS" w:hAnsi="Comic Sans MS"/>
          <w:b/>
        </w:rPr>
      </w:pPr>
      <w:r w:rsidRPr="007405AB">
        <w:rPr>
          <w:rFonts w:ascii="Comic Sans MS" w:hAnsi="Comic Sans MS"/>
        </w:rPr>
        <w:t xml:space="preserve">A country’s ability to provide for the needs of its people is affected by the ___________ rate of it population. </w:t>
      </w:r>
    </w:p>
    <w:p w:rsidR="00083E0A" w:rsidRPr="007405AB" w:rsidRDefault="00083E0A" w:rsidP="00083E0A">
      <w:pPr>
        <w:pStyle w:val="ListParagraph"/>
        <w:numPr>
          <w:ilvl w:val="0"/>
          <w:numId w:val="4"/>
        </w:numPr>
        <w:rPr>
          <w:rFonts w:ascii="Comic Sans MS" w:hAnsi="Comic Sans MS"/>
          <w:b/>
        </w:rPr>
      </w:pPr>
      <w:r w:rsidRPr="007405AB">
        <w:rPr>
          <w:rFonts w:ascii="Comic Sans MS" w:hAnsi="Comic Sans MS"/>
        </w:rPr>
        <w:t xml:space="preserve">Describe </w:t>
      </w:r>
      <w:r w:rsidR="007405AB" w:rsidRPr="007405AB">
        <w:rPr>
          <w:rFonts w:ascii="Comic Sans MS" w:hAnsi="Comic Sans MS"/>
        </w:rPr>
        <w:t>four areas in which countries have difficulty in providing for their people</w:t>
      </w:r>
      <w:r w:rsidR="007405AB" w:rsidRPr="007405AB">
        <w:rPr>
          <w:rFonts w:ascii="Comic Sans MS" w:hAnsi="Comic Sans MS"/>
          <w:b/>
        </w:rPr>
        <w:t xml:space="preserve">. </w:t>
      </w:r>
    </w:p>
    <w:p w:rsidR="007405AB" w:rsidRPr="007405AB" w:rsidRDefault="007405AB" w:rsidP="007405AB">
      <w:pPr>
        <w:pStyle w:val="ListParagraph"/>
        <w:rPr>
          <w:rFonts w:ascii="Comic Sans MS" w:hAnsi="Comic Sans MS"/>
          <w:b/>
        </w:rPr>
      </w:pPr>
      <w:r w:rsidRPr="007405AB">
        <w:rPr>
          <w:rFonts w:ascii="Comic Sans MS" w:hAnsi="Comic Sans MS"/>
          <w:b/>
        </w:rPr>
        <w:t>_______________________________________________________</w:t>
      </w:r>
    </w:p>
    <w:p w:rsidR="007405AB" w:rsidRPr="007405AB" w:rsidRDefault="007405AB" w:rsidP="007405AB">
      <w:pPr>
        <w:pStyle w:val="ListParagraph"/>
        <w:rPr>
          <w:rFonts w:ascii="Comic Sans MS" w:hAnsi="Comic Sans MS"/>
          <w:b/>
        </w:rPr>
      </w:pPr>
      <w:r w:rsidRPr="007405AB">
        <w:rPr>
          <w:rFonts w:ascii="Comic Sans MS" w:hAnsi="Comic Sans MS"/>
          <w:b/>
        </w:rPr>
        <w:t>______________________________________________________________________________________________________________</w:t>
      </w:r>
    </w:p>
    <w:p w:rsidR="007405AB" w:rsidRPr="007405AB" w:rsidRDefault="007405AB" w:rsidP="007405AB">
      <w:pPr>
        <w:pStyle w:val="ListParagraph"/>
        <w:rPr>
          <w:rFonts w:ascii="Comic Sans MS" w:hAnsi="Comic Sans MS"/>
          <w:b/>
        </w:rPr>
      </w:pPr>
      <w:r w:rsidRPr="007405AB">
        <w:rPr>
          <w:rFonts w:ascii="Comic Sans MS" w:hAnsi="Comic Sans MS"/>
          <w:b/>
        </w:rPr>
        <w:t>_______________________________________________________</w:t>
      </w:r>
    </w:p>
    <w:p w:rsidR="003A507E" w:rsidRPr="007405AB" w:rsidRDefault="007405AB" w:rsidP="007405AB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7405AB">
        <w:rPr>
          <w:rFonts w:ascii="Comic Sans MS" w:hAnsi="Comic Sans MS"/>
        </w:rPr>
        <w:t>The world’s population is expected to rise to what number in 2050?</w:t>
      </w:r>
    </w:p>
    <w:p w:rsidR="007405AB" w:rsidRPr="007405AB" w:rsidRDefault="007405AB" w:rsidP="007405AB">
      <w:pPr>
        <w:pStyle w:val="ListParagraph"/>
        <w:rPr>
          <w:rFonts w:ascii="Comic Sans MS" w:hAnsi="Comic Sans MS"/>
        </w:rPr>
      </w:pPr>
    </w:p>
    <w:p w:rsidR="007405AB" w:rsidRDefault="007405AB" w:rsidP="007405AB">
      <w:pPr>
        <w:pStyle w:val="ListParagraph"/>
        <w:rPr>
          <w:rFonts w:ascii="Comic Sans MS" w:hAnsi="Comic Sans MS"/>
        </w:rPr>
      </w:pPr>
      <w:r w:rsidRPr="007405AB">
        <w:rPr>
          <w:rFonts w:ascii="Comic Sans MS" w:hAnsi="Comic Sans MS"/>
        </w:rPr>
        <w:t>______________________________________________________</w:t>
      </w:r>
    </w:p>
    <w:p w:rsidR="007405AB" w:rsidRDefault="007405AB" w:rsidP="007405AB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>Find a definition for fertility rate on page 195 of the textbook in the glossary. Write this below:</w:t>
      </w:r>
    </w:p>
    <w:p w:rsidR="007405AB" w:rsidRDefault="007405AB" w:rsidP="007405AB">
      <w:pPr>
        <w:pStyle w:val="ListParagraph"/>
        <w:rPr>
          <w:rFonts w:ascii="Comic Sans MS" w:hAnsi="Comic Sans MS"/>
        </w:rPr>
      </w:pPr>
    </w:p>
    <w:p w:rsidR="007405AB" w:rsidRDefault="007405AB" w:rsidP="007405A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7405AB" w:rsidRDefault="007405AB" w:rsidP="007405AB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State what is the cause of Africa’s increase in population predicted in 2050. </w:t>
      </w:r>
    </w:p>
    <w:p w:rsidR="007405AB" w:rsidRDefault="007405AB" w:rsidP="007405A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7405AB" w:rsidRDefault="007405AB" w:rsidP="007405AB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Refer to source 8.5.1 and state which two regions in the world will have the highest increase in population in 2050. </w:t>
      </w:r>
    </w:p>
    <w:p w:rsidR="007405AB" w:rsidRDefault="007405AB" w:rsidP="007405A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7405AB" w:rsidRDefault="007405AB" w:rsidP="007405AB">
      <w:pPr>
        <w:pStyle w:val="ListParagraph"/>
        <w:ind w:left="0"/>
        <w:rPr>
          <w:rFonts w:ascii="Comic Sans MS" w:hAnsi="Comic Sans MS"/>
          <w:b/>
          <w:u w:val="single"/>
        </w:rPr>
      </w:pPr>
      <w:r w:rsidRPr="007405AB">
        <w:rPr>
          <w:rFonts w:ascii="Comic Sans MS" w:hAnsi="Comic Sans MS"/>
          <w:b/>
          <w:u w:val="single"/>
        </w:rPr>
        <w:lastRenderedPageBreak/>
        <w:t xml:space="preserve">Resource base: </w:t>
      </w:r>
    </w:p>
    <w:p w:rsidR="003A507E" w:rsidRPr="00EF1304" w:rsidRDefault="003A507E" w:rsidP="00EF1304">
      <w:pPr>
        <w:pStyle w:val="ListParagraph"/>
        <w:numPr>
          <w:ilvl w:val="0"/>
          <w:numId w:val="4"/>
        </w:numPr>
        <w:rPr>
          <w:rFonts w:ascii="Comic Sans MS" w:hAnsi="Comic Sans MS"/>
          <w:b/>
          <w:u w:val="single"/>
        </w:rPr>
      </w:pPr>
      <w:r w:rsidRPr="00EF1304">
        <w:rPr>
          <w:rFonts w:ascii="Comic Sans MS" w:hAnsi="Comic Sans MS"/>
        </w:rPr>
        <w:t xml:space="preserve">Why has the United Arab Emirates been able to generate so much </w:t>
      </w:r>
    </w:p>
    <w:p w:rsidR="003A507E" w:rsidRPr="003A507E" w:rsidRDefault="003A507E" w:rsidP="003A507E">
      <w:pPr>
        <w:pStyle w:val="ListParagraph"/>
        <w:rPr>
          <w:rFonts w:ascii="Comic Sans MS" w:hAnsi="Comic Sans MS"/>
          <w:b/>
          <w:u w:val="single"/>
        </w:rPr>
      </w:pPr>
      <w:proofErr w:type="gramStart"/>
      <w:r>
        <w:rPr>
          <w:rFonts w:ascii="Comic Sans MS" w:hAnsi="Comic Sans MS"/>
        </w:rPr>
        <w:t>wealth</w:t>
      </w:r>
      <w:proofErr w:type="gramEnd"/>
      <w:r>
        <w:rPr>
          <w:rFonts w:ascii="Comic Sans MS" w:hAnsi="Comic Sans MS"/>
        </w:rPr>
        <w:t>? ______________________________________________</w:t>
      </w:r>
    </w:p>
    <w:p w:rsidR="003A507E" w:rsidRPr="000C5223" w:rsidRDefault="000C5223" w:rsidP="00EF1304">
      <w:pPr>
        <w:pStyle w:val="ListParagraph"/>
        <w:numPr>
          <w:ilvl w:val="0"/>
          <w:numId w:val="4"/>
        </w:numPr>
        <w:rPr>
          <w:rFonts w:ascii="Comic Sans MS" w:hAnsi="Comic Sans MS"/>
          <w:b/>
          <w:u w:val="single"/>
        </w:rPr>
      </w:pPr>
      <w:r>
        <w:rPr>
          <w:rFonts w:ascii="Comic Sans MS" w:hAnsi="Comic Sans MS"/>
        </w:rPr>
        <w:t>Countries that do not have the right environments for producing food through agriculture have to rely on what?</w:t>
      </w:r>
    </w:p>
    <w:p w:rsidR="000C5223" w:rsidRPr="000C5223" w:rsidRDefault="000C5223" w:rsidP="000C5223">
      <w:pPr>
        <w:pStyle w:val="ListParagraph"/>
        <w:rPr>
          <w:rFonts w:ascii="Comic Sans MS" w:hAnsi="Comic Sans MS"/>
          <w:b/>
          <w:u w:val="single"/>
        </w:rPr>
      </w:pPr>
    </w:p>
    <w:p w:rsidR="000C5223" w:rsidRDefault="000C5223" w:rsidP="000C5223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</w:t>
      </w:r>
    </w:p>
    <w:p w:rsidR="000E5E34" w:rsidRPr="003A507E" w:rsidRDefault="000E5E34" w:rsidP="000C5223">
      <w:pPr>
        <w:pStyle w:val="ListParagraph"/>
        <w:rPr>
          <w:rFonts w:ascii="Comic Sans MS" w:hAnsi="Comic Sans MS"/>
          <w:b/>
          <w:u w:val="single"/>
        </w:rPr>
      </w:pPr>
    </w:p>
    <w:p w:rsidR="003A507E" w:rsidRPr="000E5E34" w:rsidRDefault="000E5E34" w:rsidP="00EF1304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0E5E34">
        <w:rPr>
          <w:rFonts w:ascii="Comic Sans MS" w:hAnsi="Comic Sans MS"/>
        </w:rPr>
        <w:t>Describe how Japan has been able to achieve a high level of wellbeing</w:t>
      </w:r>
    </w:p>
    <w:p w:rsidR="000E5E34" w:rsidRDefault="000E5E34" w:rsidP="000E5E34">
      <w:pPr>
        <w:pStyle w:val="ListParagraph"/>
        <w:rPr>
          <w:rFonts w:ascii="Comic Sans MS" w:hAnsi="Comic Sans MS"/>
          <w:b/>
          <w:u w:val="single"/>
        </w:rPr>
      </w:pPr>
    </w:p>
    <w:p w:rsidR="000E5E34" w:rsidRDefault="000E5E34" w:rsidP="000E5E34">
      <w:pPr>
        <w:pStyle w:val="ListParagraph"/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>_______________________________________________________</w:t>
      </w:r>
    </w:p>
    <w:p w:rsidR="000E5E34" w:rsidRDefault="000E5E34" w:rsidP="000E5E34">
      <w:pPr>
        <w:pStyle w:val="ListParagraph"/>
        <w:rPr>
          <w:rFonts w:ascii="Comic Sans MS" w:hAnsi="Comic Sans MS"/>
          <w:b/>
          <w:u w:val="single"/>
        </w:rPr>
      </w:pPr>
    </w:p>
    <w:p w:rsidR="000E5E34" w:rsidRDefault="000E5E34" w:rsidP="000E5E34">
      <w:pPr>
        <w:pStyle w:val="ListParagraph"/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>_______________________________________________________</w:t>
      </w:r>
    </w:p>
    <w:p w:rsidR="00EF1304" w:rsidRDefault="00EF1304" w:rsidP="000E5E34">
      <w:pPr>
        <w:pStyle w:val="ListParagraph"/>
        <w:rPr>
          <w:rFonts w:ascii="Comic Sans MS" w:hAnsi="Comic Sans MS"/>
          <w:b/>
          <w:u w:val="single"/>
        </w:rPr>
      </w:pPr>
    </w:p>
    <w:p w:rsidR="00EF1304" w:rsidRDefault="00EF1304" w:rsidP="000E5E34">
      <w:pPr>
        <w:pStyle w:val="ListParagraph"/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>Political instability:</w:t>
      </w:r>
    </w:p>
    <w:p w:rsidR="003A507E" w:rsidRDefault="00EF1304" w:rsidP="00EF1304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 w:rsidRPr="00EF1304">
        <w:rPr>
          <w:rFonts w:ascii="Comic Sans MS" w:hAnsi="Comic Sans MS"/>
        </w:rPr>
        <w:t xml:space="preserve">How has political instability impacted on countries wellbeing? </w:t>
      </w:r>
    </w:p>
    <w:p w:rsidR="00EF1304" w:rsidRDefault="00EF1304" w:rsidP="00EF1304">
      <w:pPr>
        <w:pStyle w:val="ListParagraph"/>
        <w:rPr>
          <w:rFonts w:ascii="Comic Sans MS" w:hAnsi="Comic Sans MS"/>
        </w:rPr>
      </w:pPr>
    </w:p>
    <w:p w:rsidR="00EF1304" w:rsidRDefault="00EF1304" w:rsidP="00EF1304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EF1304" w:rsidRDefault="00EF1304" w:rsidP="00EF1304">
      <w:pPr>
        <w:pStyle w:val="ListParagraph"/>
        <w:rPr>
          <w:rFonts w:ascii="Comic Sans MS" w:hAnsi="Comic Sans MS"/>
        </w:rPr>
      </w:pPr>
    </w:p>
    <w:p w:rsidR="00EF1304" w:rsidRDefault="00EF1304" w:rsidP="00EF1304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EF1304" w:rsidRDefault="00EF1304" w:rsidP="00EF1304">
      <w:pPr>
        <w:pStyle w:val="ListParagraph"/>
        <w:rPr>
          <w:rFonts w:ascii="Comic Sans MS" w:hAnsi="Comic Sans MS"/>
        </w:rPr>
      </w:pPr>
    </w:p>
    <w:p w:rsidR="00FB6358" w:rsidRPr="00FB6358" w:rsidRDefault="00FB6358" w:rsidP="00EF1304">
      <w:pPr>
        <w:pStyle w:val="ListParagraph"/>
        <w:rPr>
          <w:rFonts w:ascii="Comic Sans MS" w:hAnsi="Comic Sans MS"/>
          <w:b/>
        </w:rPr>
      </w:pPr>
      <w:r w:rsidRPr="00FB6358">
        <w:rPr>
          <w:rFonts w:ascii="Comic Sans MS" w:hAnsi="Comic Sans MS"/>
          <w:b/>
        </w:rPr>
        <w:t>Debt burdens:</w:t>
      </w:r>
    </w:p>
    <w:p w:rsidR="00EF1304" w:rsidRDefault="00EF1304" w:rsidP="00EF1304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Many developing countries struggle with debt repayment to developed countries. </w:t>
      </w:r>
      <w:r w:rsidR="00FB6358">
        <w:rPr>
          <w:rFonts w:ascii="Comic Sans MS" w:hAnsi="Comic Sans MS"/>
        </w:rPr>
        <w:t>What is the make poverty history campaign trying to achieve?</w:t>
      </w:r>
    </w:p>
    <w:p w:rsidR="00FB6358" w:rsidRDefault="00FB6358" w:rsidP="00FB6358">
      <w:pPr>
        <w:pStyle w:val="ListParagraph"/>
        <w:rPr>
          <w:rFonts w:ascii="Comic Sans MS" w:hAnsi="Comic Sans MS"/>
        </w:rPr>
      </w:pPr>
    </w:p>
    <w:p w:rsidR="00FB6358" w:rsidRDefault="00FB6358" w:rsidP="00FB635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FB6358" w:rsidRDefault="00FB6358" w:rsidP="00FB6358">
      <w:pPr>
        <w:pStyle w:val="ListParagraph"/>
        <w:rPr>
          <w:rFonts w:ascii="Comic Sans MS" w:hAnsi="Comic Sans MS"/>
        </w:rPr>
      </w:pPr>
    </w:p>
    <w:p w:rsidR="00FB6358" w:rsidRDefault="00FB6358" w:rsidP="00FB6358">
      <w:pPr>
        <w:pStyle w:val="ListParagraph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Refer to source 8.5.2 the cartoon. What factors have contributed to Africa’s lack of human wellbeing? </w:t>
      </w:r>
    </w:p>
    <w:p w:rsidR="00FB6358" w:rsidRDefault="00FB6358" w:rsidP="00FB635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FB6358" w:rsidRPr="00FB6358" w:rsidRDefault="00FB6358" w:rsidP="00FB635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</w:t>
      </w:r>
      <w:bookmarkStart w:id="0" w:name="_GoBack"/>
      <w:bookmarkEnd w:id="0"/>
      <w:r>
        <w:rPr>
          <w:rFonts w:ascii="Comic Sans MS" w:hAnsi="Comic Sans MS"/>
        </w:rPr>
        <w:t>___________________________________________________</w:t>
      </w:r>
    </w:p>
    <w:sectPr w:rsidR="00FB6358" w:rsidRPr="00FB6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21D22"/>
    <w:multiLevelType w:val="hybridMultilevel"/>
    <w:tmpl w:val="4EA0AA98"/>
    <w:lvl w:ilvl="0" w:tplc="47B8DA9C">
      <w:start w:val="2"/>
      <w:numFmt w:val="bullet"/>
      <w:lvlText w:val="-"/>
      <w:lvlJc w:val="left"/>
      <w:pPr>
        <w:ind w:left="1080" w:hanging="360"/>
      </w:pPr>
      <w:rPr>
        <w:rFonts w:ascii="Comic Sans MS" w:eastAsiaTheme="minorHAnsi" w:hAnsi="Comic Sans M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90A16F8"/>
    <w:multiLevelType w:val="hybridMultilevel"/>
    <w:tmpl w:val="B832D254"/>
    <w:lvl w:ilvl="0" w:tplc="629A0E70">
      <w:start w:val="1"/>
      <w:numFmt w:val="decimal"/>
      <w:lvlText w:val="%1."/>
      <w:lvlJc w:val="left"/>
      <w:pPr>
        <w:ind w:left="720" w:hanging="360"/>
      </w:pPr>
      <w:rPr>
        <w:rFonts w:ascii="Comic Sans MS" w:eastAsiaTheme="minorHAnsi" w:hAnsi="Comic Sans MS" w:cstheme="minorBid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E449ED"/>
    <w:multiLevelType w:val="hybridMultilevel"/>
    <w:tmpl w:val="C80CF7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F643C5"/>
    <w:multiLevelType w:val="hybridMultilevel"/>
    <w:tmpl w:val="294224D2"/>
    <w:lvl w:ilvl="0" w:tplc="0A9A0160">
      <w:start w:val="2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B8506E"/>
    <w:multiLevelType w:val="hybridMultilevel"/>
    <w:tmpl w:val="8B1C52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E0A"/>
    <w:rsid w:val="00000C29"/>
    <w:rsid w:val="00004FC9"/>
    <w:rsid w:val="00083E0A"/>
    <w:rsid w:val="0008554F"/>
    <w:rsid w:val="00086CC1"/>
    <w:rsid w:val="000C5223"/>
    <w:rsid w:val="000E5E34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66B31"/>
    <w:rsid w:val="002750CE"/>
    <w:rsid w:val="002A5D67"/>
    <w:rsid w:val="002C19EB"/>
    <w:rsid w:val="00325C27"/>
    <w:rsid w:val="00351BAB"/>
    <w:rsid w:val="00352BC7"/>
    <w:rsid w:val="00353C5A"/>
    <w:rsid w:val="003A507E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05AB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1304"/>
    <w:rsid w:val="00EF55F9"/>
    <w:rsid w:val="00F01F10"/>
    <w:rsid w:val="00F05738"/>
    <w:rsid w:val="00F973D8"/>
    <w:rsid w:val="00FB635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E0A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E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E0A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985A1CE8</Template>
  <TotalTime>33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5</cp:revision>
  <dcterms:created xsi:type="dcterms:W3CDTF">2017-09-05T11:29:00Z</dcterms:created>
  <dcterms:modified xsi:type="dcterms:W3CDTF">2017-09-05T12:02:00Z</dcterms:modified>
</cp:coreProperties>
</file>