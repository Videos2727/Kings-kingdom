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5B9" w:rsidRPr="001625B9" w:rsidRDefault="00D9482B" w:rsidP="001625B9">
      <w:pPr>
        <w:spacing w:after="0" w:line="240" w:lineRule="auto"/>
        <w:jc w:val="center"/>
        <w:rPr>
          <w:rFonts w:ascii="Comic Sans MS" w:hAnsi="Comic Sans MS"/>
          <w:b/>
          <w:u w:val="single"/>
        </w:rPr>
      </w:pPr>
      <w:r>
        <w:rPr>
          <w:rFonts w:ascii="Comic Sans MS" w:hAnsi="Comic Sans MS"/>
          <w:b/>
          <w:u w:val="single"/>
        </w:rPr>
        <w:t>YEAR 10</w:t>
      </w:r>
      <w:r w:rsidR="001625B9" w:rsidRPr="001625B9">
        <w:rPr>
          <w:rFonts w:ascii="Comic Sans MS" w:hAnsi="Comic Sans MS"/>
          <w:b/>
          <w:u w:val="single"/>
        </w:rPr>
        <w:t xml:space="preserve"> POP QUIZ – </w:t>
      </w:r>
      <w:r w:rsidR="007B6524">
        <w:rPr>
          <w:rFonts w:ascii="Comic Sans MS" w:hAnsi="Comic Sans MS"/>
          <w:b/>
          <w:u w:val="single"/>
        </w:rPr>
        <w:t>ENVIRONMEN</w:t>
      </w:r>
      <w:r w:rsidR="003807E4">
        <w:rPr>
          <w:rFonts w:ascii="Comic Sans MS" w:hAnsi="Comic Sans MS"/>
          <w:b/>
          <w:u w:val="single"/>
        </w:rPr>
        <w:t>T</w:t>
      </w:r>
      <w:r w:rsidR="007B6524">
        <w:rPr>
          <w:rFonts w:ascii="Comic Sans MS" w:hAnsi="Comic Sans MS"/>
          <w:b/>
          <w:u w:val="single"/>
        </w:rPr>
        <w:t>AL CHANGE</w:t>
      </w:r>
    </w:p>
    <w:p w:rsidR="001625B9" w:rsidRPr="001625B9" w:rsidRDefault="001625B9" w:rsidP="007B6524">
      <w:pPr>
        <w:rPr>
          <w:rFonts w:ascii="Comic Sans MS" w:hAnsi="Comic Sans MS"/>
          <w:b/>
          <w:u w:val="single"/>
        </w:rPr>
      </w:pPr>
    </w:p>
    <w:p w:rsidR="001625B9" w:rsidRPr="001625B9" w:rsidRDefault="00694A78" w:rsidP="001625B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What </w:t>
      </w:r>
      <w:proofErr w:type="gramStart"/>
      <w:r>
        <w:rPr>
          <w:rFonts w:ascii="Comic Sans MS" w:hAnsi="Comic Sans MS"/>
        </w:rPr>
        <w:t>are</w:t>
      </w:r>
      <w:proofErr w:type="gramEnd"/>
      <w:r w:rsidR="001625B9" w:rsidRPr="001625B9">
        <w:rPr>
          <w:rFonts w:ascii="Comic Sans MS" w:hAnsi="Comic Sans MS"/>
        </w:rPr>
        <w:t xml:space="preserve"> SPICESS? Also known as the 7 concepts of Geography?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S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P _______________</w:t>
      </w:r>
      <w:bookmarkStart w:id="0" w:name="_GoBack"/>
      <w:bookmarkEnd w:id="0"/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I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C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E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S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S _______________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</w:p>
    <w:p w:rsidR="001625B9" w:rsidRDefault="001625B9" w:rsidP="001625B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1625B9">
        <w:rPr>
          <w:rFonts w:ascii="Comic Sans MS" w:hAnsi="Comic Sans MS"/>
        </w:rPr>
        <w:t xml:space="preserve">Choose two </w:t>
      </w:r>
      <w:r w:rsidR="00694A78">
        <w:rPr>
          <w:rFonts w:ascii="Comic Sans MS" w:hAnsi="Comic Sans MS"/>
        </w:rPr>
        <w:t xml:space="preserve">of the key concepts above </w:t>
      </w:r>
      <w:r w:rsidRPr="001625B9">
        <w:rPr>
          <w:rFonts w:ascii="Comic Sans MS" w:hAnsi="Comic Sans MS"/>
        </w:rPr>
        <w:t>and write</w:t>
      </w:r>
      <w:r w:rsidR="00694A78">
        <w:rPr>
          <w:rFonts w:ascii="Comic Sans MS" w:hAnsi="Comic Sans MS"/>
        </w:rPr>
        <w:t xml:space="preserve"> an example of for each</w:t>
      </w:r>
    </w:p>
    <w:p w:rsidR="00694A78" w:rsidRPr="001625B9" w:rsidRDefault="00694A78" w:rsidP="00694A78">
      <w:pPr>
        <w:pStyle w:val="ListParagraph"/>
        <w:rPr>
          <w:rFonts w:ascii="Comic Sans MS" w:hAnsi="Comic Sans MS"/>
        </w:rPr>
      </w:pPr>
    </w:p>
    <w:p w:rsid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_______________________________________________</w:t>
      </w:r>
    </w:p>
    <w:p w:rsidR="00D9482B" w:rsidRPr="001625B9" w:rsidRDefault="00D9482B" w:rsidP="001625B9">
      <w:pPr>
        <w:pStyle w:val="ListParagraph"/>
        <w:rPr>
          <w:rFonts w:ascii="Comic Sans MS" w:hAnsi="Comic Sans MS"/>
        </w:rPr>
      </w:pP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_______________________________________________</w:t>
      </w:r>
    </w:p>
    <w:p w:rsidR="001625B9" w:rsidRDefault="001625B9" w:rsidP="001625B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1625B9">
        <w:rPr>
          <w:rFonts w:ascii="Comic Sans MS" w:hAnsi="Comic Sans MS"/>
        </w:rPr>
        <w:t xml:space="preserve">Name 3 tools geographers use to find information about our world </w:t>
      </w:r>
    </w:p>
    <w:p w:rsidR="00D9482B" w:rsidRPr="001625B9" w:rsidRDefault="00D9482B" w:rsidP="00D9482B">
      <w:pPr>
        <w:pStyle w:val="ListParagraph"/>
        <w:rPr>
          <w:rFonts w:ascii="Comic Sans MS" w:hAnsi="Comic Sans MS"/>
        </w:rPr>
      </w:pPr>
    </w:p>
    <w:p w:rsidR="001625B9" w:rsidRDefault="00D9482B" w:rsidP="00D9482B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_________________</w:t>
      </w:r>
    </w:p>
    <w:p w:rsidR="00D9482B" w:rsidRDefault="00D9482B" w:rsidP="00D9482B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_________________</w:t>
      </w:r>
    </w:p>
    <w:p w:rsidR="00D9482B" w:rsidRPr="001625B9" w:rsidRDefault="00D9482B" w:rsidP="00D9482B">
      <w:pPr>
        <w:pStyle w:val="ListParagraph"/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_________________</w:t>
      </w:r>
    </w:p>
    <w:p w:rsidR="001625B9" w:rsidRDefault="00D9482B" w:rsidP="001625B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What is SHEEPT?</w:t>
      </w:r>
    </w:p>
    <w:p w:rsid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S</w:t>
      </w:r>
    </w:p>
    <w:p w:rsid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H</w:t>
      </w:r>
    </w:p>
    <w:p w:rsid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E</w:t>
      </w:r>
    </w:p>
    <w:p w:rsid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E</w:t>
      </w:r>
    </w:p>
    <w:p w:rsid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P</w:t>
      </w:r>
    </w:p>
    <w:p w:rsidR="00D9482B" w:rsidRP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T</w:t>
      </w:r>
    </w:p>
    <w:p w:rsidR="001625B9" w:rsidRPr="001625B9" w:rsidRDefault="001625B9" w:rsidP="001625B9">
      <w:pPr>
        <w:pStyle w:val="ListParagraph"/>
        <w:rPr>
          <w:rFonts w:ascii="Comic Sans MS" w:hAnsi="Comic Sans MS"/>
        </w:rPr>
      </w:pPr>
    </w:p>
    <w:p w:rsidR="001625B9" w:rsidRDefault="00D9482B" w:rsidP="001625B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What is qualitative data?</w:t>
      </w:r>
    </w:p>
    <w:p w:rsidR="007B6524" w:rsidRPr="001625B9" w:rsidRDefault="007B6524" w:rsidP="007B6524">
      <w:pPr>
        <w:pStyle w:val="ListParagraph"/>
        <w:rPr>
          <w:rFonts w:ascii="Comic Sans MS" w:hAnsi="Comic Sans MS"/>
        </w:rPr>
      </w:pPr>
    </w:p>
    <w:p w:rsidR="001625B9" w:rsidRDefault="001625B9" w:rsidP="001625B9">
      <w:pPr>
        <w:pStyle w:val="ListParagraph"/>
        <w:rPr>
          <w:rFonts w:ascii="Comic Sans MS" w:hAnsi="Comic Sans MS"/>
        </w:rPr>
      </w:pPr>
      <w:r w:rsidRPr="001625B9">
        <w:rPr>
          <w:rFonts w:ascii="Comic Sans MS" w:hAnsi="Comic Sans MS"/>
        </w:rPr>
        <w:t>_______________________________________________________</w:t>
      </w:r>
    </w:p>
    <w:p w:rsidR="007B6524" w:rsidRDefault="007B6524" w:rsidP="007B6524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What is quantitative data?</w:t>
      </w:r>
    </w:p>
    <w:p w:rsidR="007B6524" w:rsidRDefault="007B6524" w:rsidP="007B6524">
      <w:pPr>
        <w:pStyle w:val="ListParagraph"/>
        <w:rPr>
          <w:rFonts w:ascii="Comic Sans MS" w:hAnsi="Comic Sans MS"/>
        </w:rPr>
      </w:pPr>
    </w:p>
    <w:p w:rsidR="007B6524" w:rsidRDefault="007B6524" w:rsidP="007B6524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 xml:space="preserve">_______________________________________________________ </w:t>
      </w:r>
    </w:p>
    <w:p w:rsidR="00694A78" w:rsidRDefault="00694A78" w:rsidP="001625B9">
      <w:pPr>
        <w:pStyle w:val="ListParagraph"/>
        <w:rPr>
          <w:rFonts w:ascii="Comic Sans MS" w:hAnsi="Comic Sans MS"/>
        </w:rPr>
      </w:pPr>
    </w:p>
    <w:p w:rsidR="007B6524" w:rsidRDefault="007B6524" w:rsidP="001625B9">
      <w:pPr>
        <w:pStyle w:val="ListParagraph"/>
        <w:rPr>
          <w:rFonts w:ascii="Comic Sans MS" w:hAnsi="Comic Sans MS"/>
        </w:rPr>
      </w:pPr>
    </w:p>
    <w:p w:rsidR="007B6524" w:rsidRPr="001625B9" w:rsidRDefault="007B6524" w:rsidP="001625B9">
      <w:pPr>
        <w:pStyle w:val="ListParagraph"/>
        <w:rPr>
          <w:rFonts w:ascii="Comic Sans MS" w:hAnsi="Comic Sans MS"/>
        </w:rPr>
      </w:pPr>
    </w:p>
    <w:p w:rsidR="001625B9" w:rsidRDefault="00D9482B" w:rsidP="001625B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 xml:space="preserve">Outline one </w:t>
      </w:r>
      <w:r w:rsidR="007B6524">
        <w:rPr>
          <w:rFonts w:ascii="Comic Sans MS" w:hAnsi="Comic Sans MS"/>
        </w:rPr>
        <w:t>benefit of environmental change</w:t>
      </w:r>
    </w:p>
    <w:p w:rsidR="00D9482B" w:rsidRPr="001625B9" w:rsidRDefault="00D9482B" w:rsidP="00D9482B">
      <w:pPr>
        <w:pStyle w:val="ListParagraph"/>
        <w:rPr>
          <w:rFonts w:ascii="Comic Sans MS" w:hAnsi="Comic Sans MS"/>
        </w:rPr>
      </w:pPr>
    </w:p>
    <w:p w:rsidR="00D9482B" w:rsidRDefault="00D9482B" w:rsidP="00D9482B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</w:t>
      </w:r>
    </w:p>
    <w:p w:rsidR="007B6524" w:rsidRPr="00D9482B" w:rsidRDefault="007B6524" w:rsidP="00D9482B">
      <w:pPr>
        <w:pStyle w:val="ListParagraph"/>
        <w:rPr>
          <w:rFonts w:ascii="Comic Sans MS" w:hAnsi="Comic Sans MS"/>
        </w:rPr>
      </w:pPr>
    </w:p>
    <w:p w:rsidR="00717905" w:rsidRDefault="007B6524" w:rsidP="007B6524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Outline one detriment (negative impact) of environmental change</w:t>
      </w:r>
    </w:p>
    <w:p w:rsidR="007B6524" w:rsidRPr="007B6524" w:rsidRDefault="007B6524" w:rsidP="007B6524">
      <w:pPr>
        <w:ind w:left="720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</w:t>
      </w:r>
    </w:p>
    <w:p w:rsidR="00717905" w:rsidRDefault="00717905" w:rsidP="00717905">
      <w:pPr>
        <w:pStyle w:val="ListParagraph"/>
        <w:rPr>
          <w:rFonts w:ascii="Comic Sans MS" w:hAnsi="Comic Sans MS"/>
        </w:rPr>
      </w:pPr>
    </w:p>
    <w:p w:rsidR="00717905" w:rsidRDefault="00D9482B" w:rsidP="00717905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In your own </w:t>
      </w:r>
      <w:r w:rsidR="00910578">
        <w:rPr>
          <w:rFonts w:ascii="Comic Sans MS" w:hAnsi="Comic Sans MS"/>
        </w:rPr>
        <w:t xml:space="preserve">words describe what is sustainability </w:t>
      </w:r>
    </w:p>
    <w:p w:rsidR="00910578" w:rsidRDefault="00910578" w:rsidP="00910578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</w:t>
      </w:r>
    </w:p>
    <w:p w:rsidR="00910578" w:rsidRDefault="00910578" w:rsidP="00910578">
      <w:pPr>
        <w:pStyle w:val="ListParagraph"/>
        <w:rPr>
          <w:rFonts w:ascii="Comic Sans MS" w:hAnsi="Comic Sans MS"/>
        </w:rPr>
      </w:pPr>
    </w:p>
    <w:p w:rsidR="00910578" w:rsidRDefault="00910578" w:rsidP="00910578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</w:t>
      </w:r>
    </w:p>
    <w:p w:rsidR="00694A78" w:rsidRDefault="00694A78" w:rsidP="00910578">
      <w:pPr>
        <w:pStyle w:val="ListParagraph"/>
        <w:rPr>
          <w:rFonts w:ascii="Comic Sans MS" w:hAnsi="Comic Sans MS"/>
        </w:rPr>
      </w:pPr>
    </w:p>
    <w:p w:rsidR="00910578" w:rsidRDefault="00910578" w:rsidP="00910578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List</w:t>
      </w:r>
      <w:r w:rsidR="00694A78">
        <w:rPr>
          <w:rFonts w:ascii="Comic Sans MS" w:hAnsi="Comic Sans MS"/>
        </w:rPr>
        <w:t xml:space="preserve"> some</w:t>
      </w:r>
      <w:r>
        <w:rPr>
          <w:rFonts w:ascii="Comic Sans MS" w:hAnsi="Comic Sans MS"/>
        </w:rPr>
        <w:t xml:space="preserve"> of the challenges to sustainability (</w:t>
      </w:r>
      <w:proofErr w:type="spellStart"/>
      <w:r>
        <w:rPr>
          <w:rFonts w:ascii="Comic Sans MS" w:hAnsi="Comic Sans MS"/>
        </w:rPr>
        <w:t>i.e</w:t>
      </w:r>
      <w:proofErr w:type="spellEnd"/>
      <w:r>
        <w:rPr>
          <w:rFonts w:ascii="Comic Sans MS" w:hAnsi="Comic Sans MS"/>
        </w:rPr>
        <w:t xml:space="preserve"> what are some of the problems facing ou</w:t>
      </w:r>
      <w:r w:rsidR="00694A78">
        <w:rPr>
          <w:rFonts w:ascii="Comic Sans MS" w:hAnsi="Comic Sans MS"/>
        </w:rPr>
        <w:t>r world, how have we damaged the environment</w:t>
      </w:r>
      <w:r>
        <w:rPr>
          <w:rFonts w:ascii="Comic Sans MS" w:hAnsi="Comic Sans MS"/>
        </w:rPr>
        <w:t xml:space="preserve">). </w:t>
      </w:r>
    </w:p>
    <w:p w:rsidR="00694A78" w:rsidRDefault="00694A78" w:rsidP="00694A78">
      <w:pPr>
        <w:pStyle w:val="ListParagraph"/>
        <w:rPr>
          <w:rFonts w:ascii="Comic Sans MS" w:hAnsi="Comic Sans MS"/>
        </w:rPr>
      </w:pPr>
    </w:p>
    <w:p w:rsidR="00694A78" w:rsidRDefault="00694A78" w:rsidP="00694A78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</w:t>
      </w:r>
    </w:p>
    <w:p w:rsidR="00694A78" w:rsidRDefault="00694A78" w:rsidP="00694A78">
      <w:pPr>
        <w:pStyle w:val="ListParagraph"/>
        <w:rPr>
          <w:rFonts w:ascii="Comic Sans MS" w:hAnsi="Comic Sans MS"/>
        </w:rPr>
      </w:pPr>
    </w:p>
    <w:p w:rsidR="00694A78" w:rsidRPr="00694A78" w:rsidRDefault="00694A78" w:rsidP="00694A78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</w:t>
      </w:r>
    </w:p>
    <w:p w:rsidR="00694A78" w:rsidRDefault="00694A78" w:rsidP="00694A78">
      <w:pPr>
        <w:pStyle w:val="ListParagraph"/>
        <w:rPr>
          <w:rFonts w:ascii="Comic Sans MS" w:hAnsi="Comic Sans MS"/>
        </w:rPr>
      </w:pPr>
    </w:p>
    <w:p w:rsidR="00694A78" w:rsidRDefault="007B6524" w:rsidP="007B6524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  <w:noProof/>
          <w:lang w:eastAsia="en-AU"/>
        </w:rPr>
        <w:t>What are some of the conseqences of population growth? (List 3)</w:t>
      </w:r>
    </w:p>
    <w:p w:rsidR="007B6524" w:rsidRDefault="007B6524" w:rsidP="007B6524">
      <w:pPr>
        <w:pStyle w:val="ListParagraph"/>
        <w:rPr>
          <w:rFonts w:ascii="Comic Sans MS" w:hAnsi="Comic Sans MS"/>
          <w:noProof/>
          <w:lang w:eastAsia="en-AU"/>
        </w:rPr>
      </w:pPr>
    </w:p>
    <w:p w:rsidR="007B6524" w:rsidRDefault="007B6524" w:rsidP="007B6524">
      <w:pPr>
        <w:pStyle w:val="ListParagraph"/>
        <w:rPr>
          <w:rFonts w:ascii="Comic Sans MS" w:hAnsi="Comic Sans MS"/>
          <w:noProof/>
          <w:lang w:eastAsia="en-AU"/>
        </w:rPr>
      </w:pPr>
      <w:r>
        <w:rPr>
          <w:rFonts w:ascii="Comic Sans MS" w:hAnsi="Comic Sans MS"/>
          <w:noProof/>
          <w:lang w:eastAsia="en-AU"/>
        </w:rPr>
        <w:t>______________________________________________________</w:t>
      </w:r>
    </w:p>
    <w:p w:rsidR="007B6524" w:rsidRDefault="007B6524" w:rsidP="007B6524">
      <w:pPr>
        <w:pStyle w:val="ListParagraph"/>
        <w:rPr>
          <w:rFonts w:ascii="Comic Sans MS" w:hAnsi="Comic Sans MS"/>
          <w:noProof/>
          <w:lang w:eastAsia="en-AU"/>
        </w:rPr>
      </w:pPr>
    </w:p>
    <w:p w:rsidR="007B6524" w:rsidRDefault="007B6524" w:rsidP="007B6524">
      <w:pPr>
        <w:pStyle w:val="ListParagraph"/>
        <w:numPr>
          <w:ilvl w:val="0"/>
          <w:numId w:val="1"/>
        </w:numPr>
        <w:rPr>
          <w:rFonts w:ascii="Comic Sans MS" w:hAnsi="Comic Sans MS"/>
          <w:noProof/>
          <w:lang w:eastAsia="en-AU"/>
        </w:rPr>
      </w:pPr>
      <w:r>
        <w:rPr>
          <w:rFonts w:ascii="Comic Sans MS" w:hAnsi="Comic Sans MS"/>
          <w:noProof/>
          <w:lang w:eastAsia="en-AU"/>
        </w:rPr>
        <w:t xml:space="preserve">List 2 ways we (humans) destroy the land i.e cause land degradation </w:t>
      </w:r>
    </w:p>
    <w:p w:rsidR="007B6524" w:rsidRPr="007B6524" w:rsidRDefault="007B6524" w:rsidP="007B6524">
      <w:pPr>
        <w:ind w:left="720"/>
        <w:rPr>
          <w:rFonts w:ascii="Comic Sans MS" w:hAnsi="Comic Sans MS"/>
          <w:noProof/>
          <w:lang w:eastAsia="en-AU"/>
        </w:rPr>
      </w:pPr>
      <w:r>
        <w:rPr>
          <w:rFonts w:ascii="Comic Sans MS" w:hAnsi="Comic Sans MS"/>
          <w:noProof/>
          <w:lang w:eastAsia="en-AU"/>
        </w:rPr>
        <w:t>_______________________________________________________</w:t>
      </w:r>
    </w:p>
    <w:p w:rsidR="007B6524" w:rsidRDefault="007B6524" w:rsidP="007B6524">
      <w:pPr>
        <w:pStyle w:val="ListParagraph"/>
        <w:rPr>
          <w:rFonts w:ascii="Comic Sans MS" w:hAnsi="Comic Sans MS"/>
        </w:rPr>
      </w:pPr>
    </w:p>
    <w:p w:rsidR="007B6524" w:rsidRDefault="007B6524" w:rsidP="007B6524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List four different types of pollution </w:t>
      </w:r>
    </w:p>
    <w:p w:rsidR="007B6524" w:rsidRDefault="007B6524" w:rsidP="007B6524">
      <w:pPr>
        <w:pStyle w:val="ListParagraph"/>
        <w:rPr>
          <w:rFonts w:ascii="Comic Sans MS" w:hAnsi="Comic Sans MS"/>
        </w:rPr>
      </w:pPr>
    </w:p>
    <w:p w:rsidR="007B6524" w:rsidRDefault="007B6524" w:rsidP="007B6524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________________________________________________________</w:t>
      </w:r>
    </w:p>
    <w:p w:rsidR="007B6524" w:rsidRDefault="007B6524" w:rsidP="007B6524">
      <w:pPr>
        <w:pStyle w:val="ListParagraph"/>
        <w:rPr>
          <w:rFonts w:ascii="Comic Sans MS" w:hAnsi="Comic Sans MS"/>
        </w:rPr>
      </w:pPr>
    </w:p>
    <w:p w:rsidR="007B6524" w:rsidRDefault="007B6524" w:rsidP="007B6524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Outline the main cause of global warming</w:t>
      </w:r>
    </w:p>
    <w:p w:rsidR="007B6524" w:rsidRDefault="007B6524" w:rsidP="007B6524">
      <w:pPr>
        <w:pStyle w:val="ListParagraph"/>
        <w:rPr>
          <w:rFonts w:ascii="Comic Sans MS" w:hAnsi="Comic Sans MS"/>
        </w:rPr>
      </w:pPr>
    </w:p>
    <w:p w:rsidR="007B6524" w:rsidRDefault="007B6524" w:rsidP="007B6524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________________________________________________________</w:t>
      </w:r>
    </w:p>
    <w:p w:rsidR="007B6524" w:rsidRDefault="007B6524" w:rsidP="007B6524">
      <w:pPr>
        <w:pStyle w:val="ListParagraph"/>
        <w:rPr>
          <w:rFonts w:ascii="Comic Sans MS" w:hAnsi="Comic Sans MS"/>
        </w:rPr>
      </w:pPr>
    </w:p>
    <w:p w:rsidR="007B6524" w:rsidRPr="007B6524" w:rsidRDefault="007B6524" w:rsidP="007B6524">
      <w:pPr>
        <w:pStyle w:val="ListParagraph"/>
        <w:numPr>
          <w:ilvl w:val="0"/>
          <w:numId w:val="1"/>
        </w:numPr>
        <w:rPr>
          <w:rFonts w:ascii="Comic Sans MS" w:hAnsi="Comic Sans MS"/>
          <w:b/>
          <w:i/>
        </w:rPr>
      </w:pPr>
      <w:r w:rsidRPr="007B6524">
        <w:rPr>
          <w:rFonts w:ascii="Comic Sans MS" w:hAnsi="Comic Sans MS"/>
          <w:b/>
          <w:i/>
        </w:rPr>
        <w:t xml:space="preserve">What do I still need to revise? Use your blank notes page and the textbook to create your own notes for revision. </w:t>
      </w:r>
    </w:p>
    <w:sectPr w:rsidR="007B6524" w:rsidRPr="007B6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396BC1"/>
    <w:multiLevelType w:val="hybridMultilevel"/>
    <w:tmpl w:val="4ABEEE90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CEA4B9B"/>
    <w:multiLevelType w:val="hybridMultilevel"/>
    <w:tmpl w:val="6A64F358"/>
    <w:lvl w:ilvl="0" w:tplc="0F6E485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1031B4"/>
    <w:multiLevelType w:val="hybridMultilevel"/>
    <w:tmpl w:val="FCAA932C"/>
    <w:lvl w:ilvl="0" w:tplc="0C09001B">
      <w:start w:val="1"/>
      <w:numFmt w:val="lowerRoman"/>
      <w:lvlText w:val="%1."/>
      <w:lvlJc w:val="righ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5B9"/>
    <w:rsid w:val="00000C29"/>
    <w:rsid w:val="00004FC9"/>
    <w:rsid w:val="0008554F"/>
    <w:rsid w:val="00086CC1"/>
    <w:rsid w:val="000E665B"/>
    <w:rsid w:val="000F2B46"/>
    <w:rsid w:val="00131914"/>
    <w:rsid w:val="0014321F"/>
    <w:rsid w:val="001625B9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807E4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4A78"/>
    <w:rsid w:val="006971FF"/>
    <w:rsid w:val="007079A9"/>
    <w:rsid w:val="00717905"/>
    <w:rsid w:val="00724ACD"/>
    <w:rsid w:val="007418F4"/>
    <w:rsid w:val="007A2715"/>
    <w:rsid w:val="007B6524"/>
    <w:rsid w:val="00802128"/>
    <w:rsid w:val="00872F8E"/>
    <w:rsid w:val="008A0AF0"/>
    <w:rsid w:val="008B4F16"/>
    <w:rsid w:val="008C5824"/>
    <w:rsid w:val="00910578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9482B"/>
    <w:rsid w:val="00DF55D5"/>
    <w:rsid w:val="00E256FB"/>
    <w:rsid w:val="00EF55F9"/>
    <w:rsid w:val="00F01F10"/>
    <w:rsid w:val="00F820A5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5B9"/>
    <w:pPr>
      <w:ind w:left="720"/>
      <w:contextualSpacing/>
    </w:pPr>
  </w:style>
  <w:style w:type="table" w:styleId="TableGrid">
    <w:name w:val="Table Grid"/>
    <w:basedOn w:val="TableNormal"/>
    <w:uiPriority w:val="59"/>
    <w:rsid w:val="007179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5B9"/>
    <w:pPr>
      <w:ind w:left="720"/>
      <w:contextualSpacing/>
    </w:pPr>
  </w:style>
  <w:style w:type="table" w:styleId="TableGrid">
    <w:name w:val="Table Grid"/>
    <w:basedOn w:val="TableNormal"/>
    <w:uiPriority w:val="59"/>
    <w:rsid w:val="007179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5E02E2-213F-4184-B975-17B1E74FF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97F25898</Template>
  <TotalTime>9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3</cp:revision>
  <cp:lastPrinted>2017-08-15T09:17:00Z</cp:lastPrinted>
  <dcterms:created xsi:type="dcterms:W3CDTF">2017-08-15T09:16:00Z</dcterms:created>
  <dcterms:modified xsi:type="dcterms:W3CDTF">2017-08-15T09:25:00Z</dcterms:modified>
</cp:coreProperties>
</file>