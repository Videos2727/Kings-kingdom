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5B9" w:rsidRPr="001625B9" w:rsidRDefault="00D9482B" w:rsidP="001625B9">
      <w:pPr>
        <w:spacing w:after="0" w:line="240" w:lineRule="auto"/>
        <w:jc w:val="center"/>
        <w:rPr>
          <w:rFonts w:ascii="Comic Sans MS" w:hAnsi="Comic Sans MS"/>
          <w:b/>
          <w:u w:val="single"/>
        </w:rPr>
      </w:pPr>
      <w:r>
        <w:rPr>
          <w:rFonts w:ascii="Comic Sans MS" w:hAnsi="Comic Sans MS"/>
          <w:b/>
          <w:u w:val="single"/>
        </w:rPr>
        <w:t>YEAR 10</w:t>
      </w:r>
      <w:r w:rsidR="001625B9" w:rsidRPr="001625B9">
        <w:rPr>
          <w:rFonts w:ascii="Comic Sans MS" w:hAnsi="Comic Sans MS"/>
          <w:b/>
          <w:u w:val="single"/>
        </w:rPr>
        <w:t xml:space="preserve"> POP QUIZ – </w:t>
      </w:r>
    </w:p>
    <w:p w:rsidR="00D9482B" w:rsidRPr="001625B9" w:rsidRDefault="001625B9" w:rsidP="001625B9">
      <w:pPr>
        <w:spacing w:after="0" w:line="240" w:lineRule="auto"/>
        <w:jc w:val="center"/>
        <w:rPr>
          <w:rFonts w:ascii="Comic Sans MS" w:hAnsi="Comic Sans MS"/>
          <w:b/>
          <w:u w:val="single"/>
        </w:rPr>
      </w:pPr>
      <w:r w:rsidRPr="001625B9">
        <w:rPr>
          <w:rFonts w:ascii="Comic Sans MS" w:hAnsi="Comic Sans MS"/>
          <w:b/>
          <w:u w:val="single"/>
        </w:rPr>
        <w:t xml:space="preserve">INTRODUCTION TO GEOGRAPHY AND WATER </w:t>
      </w:r>
    </w:p>
    <w:p w:rsidR="001625B9" w:rsidRPr="001625B9" w:rsidRDefault="001625B9" w:rsidP="001625B9">
      <w:pPr>
        <w:jc w:val="center"/>
        <w:rPr>
          <w:rFonts w:ascii="Comic Sans MS" w:hAnsi="Comic Sans MS"/>
          <w:b/>
          <w:u w:val="single"/>
        </w:rPr>
      </w:pPr>
    </w:p>
    <w:p w:rsidR="001625B9" w:rsidRPr="001625B9" w:rsidRDefault="00694A78" w:rsidP="001625B9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What </w:t>
      </w:r>
      <w:proofErr w:type="gramStart"/>
      <w:r>
        <w:rPr>
          <w:rFonts w:ascii="Comic Sans MS" w:hAnsi="Comic Sans MS"/>
        </w:rPr>
        <w:t>are</w:t>
      </w:r>
      <w:proofErr w:type="gramEnd"/>
      <w:r w:rsidR="001625B9" w:rsidRPr="001625B9">
        <w:rPr>
          <w:rFonts w:ascii="Comic Sans MS" w:hAnsi="Comic Sans MS"/>
        </w:rPr>
        <w:t xml:space="preserve"> SPICESS? Also known as the 7 concepts of Geography?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S _______________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P _______________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I _______________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C _______________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E _______________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S _______________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S _______________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</w:p>
    <w:p w:rsidR="001625B9" w:rsidRDefault="001625B9" w:rsidP="001625B9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1625B9">
        <w:rPr>
          <w:rFonts w:ascii="Comic Sans MS" w:hAnsi="Comic Sans MS"/>
        </w:rPr>
        <w:t xml:space="preserve">Choose two </w:t>
      </w:r>
      <w:r w:rsidR="00694A78">
        <w:rPr>
          <w:rFonts w:ascii="Comic Sans MS" w:hAnsi="Comic Sans MS"/>
        </w:rPr>
        <w:t xml:space="preserve">of the key concepts above </w:t>
      </w:r>
      <w:r w:rsidRPr="001625B9">
        <w:rPr>
          <w:rFonts w:ascii="Comic Sans MS" w:hAnsi="Comic Sans MS"/>
        </w:rPr>
        <w:t>and write</w:t>
      </w:r>
      <w:r w:rsidR="00694A78">
        <w:rPr>
          <w:rFonts w:ascii="Comic Sans MS" w:hAnsi="Comic Sans MS"/>
        </w:rPr>
        <w:t xml:space="preserve"> an example of for each</w:t>
      </w:r>
    </w:p>
    <w:p w:rsidR="00694A78" w:rsidRPr="001625B9" w:rsidRDefault="00694A78" w:rsidP="00694A78">
      <w:pPr>
        <w:pStyle w:val="ListParagraph"/>
        <w:rPr>
          <w:rFonts w:ascii="Comic Sans MS" w:hAnsi="Comic Sans MS"/>
        </w:rPr>
      </w:pPr>
    </w:p>
    <w:p w:rsid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_______________________________________________</w:t>
      </w:r>
    </w:p>
    <w:p w:rsidR="00D9482B" w:rsidRPr="001625B9" w:rsidRDefault="00D9482B" w:rsidP="001625B9">
      <w:pPr>
        <w:pStyle w:val="ListParagraph"/>
        <w:rPr>
          <w:rFonts w:ascii="Comic Sans MS" w:hAnsi="Comic Sans MS"/>
        </w:rPr>
      </w:pP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_______________________________________________</w:t>
      </w:r>
    </w:p>
    <w:p w:rsidR="001625B9" w:rsidRDefault="001625B9" w:rsidP="001625B9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1625B9">
        <w:rPr>
          <w:rFonts w:ascii="Comic Sans MS" w:hAnsi="Comic Sans MS"/>
        </w:rPr>
        <w:t xml:space="preserve">Name 3 tools geographers use to find information about our world </w:t>
      </w:r>
    </w:p>
    <w:p w:rsidR="00D9482B" w:rsidRPr="001625B9" w:rsidRDefault="00D9482B" w:rsidP="00D9482B">
      <w:pPr>
        <w:pStyle w:val="ListParagraph"/>
        <w:rPr>
          <w:rFonts w:ascii="Comic Sans MS" w:hAnsi="Comic Sans MS"/>
        </w:rPr>
      </w:pPr>
    </w:p>
    <w:p w:rsidR="001625B9" w:rsidRDefault="00D9482B" w:rsidP="00D9482B">
      <w:pPr>
        <w:pStyle w:val="ListParagraph"/>
        <w:numPr>
          <w:ilvl w:val="0"/>
          <w:numId w:val="2"/>
        </w:numPr>
        <w:rPr>
          <w:rFonts w:ascii="Comic Sans MS" w:hAnsi="Comic Sans MS"/>
        </w:rPr>
      </w:pPr>
      <w:r>
        <w:rPr>
          <w:rFonts w:ascii="Comic Sans MS" w:hAnsi="Comic Sans MS"/>
        </w:rPr>
        <w:t>_________________</w:t>
      </w:r>
    </w:p>
    <w:p w:rsidR="00D9482B" w:rsidRDefault="00D9482B" w:rsidP="00D9482B">
      <w:pPr>
        <w:pStyle w:val="ListParagraph"/>
        <w:numPr>
          <w:ilvl w:val="0"/>
          <w:numId w:val="2"/>
        </w:numPr>
        <w:rPr>
          <w:rFonts w:ascii="Comic Sans MS" w:hAnsi="Comic Sans MS"/>
        </w:rPr>
      </w:pPr>
      <w:r>
        <w:rPr>
          <w:rFonts w:ascii="Comic Sans MS" w:hAnsi="Comic Sans MS"/>
        </w:rPr>
        <w:t>_________________</w:t>
      </w:r>
    </w:p>
    <w:p w:rsidR="00D9482B" w:rsidRPr="001625B9" w:rsidRDefault="00D9482B" w:rsidP="00D9482B">
      <w:pPr>
        <w:pStyle w:val="ListParagraph"/>
        <w:numPr>
          <w:ilvl w:val="0"/>
          <w:numId w:val="2"/>
        </w:numPr>
        <w:rPr>
          <w:rFonts w:ascii="Comic Sans MS" w:hAnsi="Comic Sans MS"/>
        </w:rPr>
      </w:pPr>
      <w:r>
        <w:rPr>
          <w:rFonts w:ascii="Comic Sans MS" w:hAnsi="Comic Sans MS"/>
        </w:rPr>
        <w:t>_________________</w:t>
      </w:r>
    </w:p>
    <w:p w:rsidR="001625B9" w:rsidRDefault="00D9482B" w:rsidP="001625B9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What is SHEEPT?</w:t>
      </w:r>
    </w:p>
    <w:p w:rsidR="00D9482B" w:rsidRDefault="00D9482B" w:rsidP="00D9482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S</w:t>
      </w:r>
    </w:p>
    <w:p w:rsidR="00D9482B" w:rsidRDefault="00D9482B" w:rsidP="00D9482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H</w:t>
      </w:r>
    </w:p>
    <w:p w:rsidR="00D9482B" w:rsidRDefault="00D9482B" w:rsidP="00D9482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E</w:t>
      </w:r>
    </w:p>
    <w:p w:rsidR="00D9482B" w:rsidRDefault="00D9482B" w:rsidP="00D9482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E</w:t>
      </w:r>
    </w:p>
    <w:p w:rsidR="00D9482B" w:rsidRDefault="00D9482B" w:rsidP="00D9482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P</w:t>
      </w:r>
    </w:p>
    <w:p w:rsidR="00D9482B" w:rsidRPr="00D9482B" w:rsidRDefault="00D9482B" w:rsidP="00D9482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T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</w:p>
    <w:p w:rsidR="001625B9" w:rsidRPr="001625B9" w:rsidRDefault="00D9482B" w:rsidP="001625B9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What is qualitative data?</w:t>
      </w:r>
    </w:p>
    <w:p w:rsid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_______________________________________________________</w:t>
      </w:r>
    </w:p>
    <w:p w:rsidR="00694A78" w:rsidRPr="001625B9" w:rsidRDefault="00694A78" w:rsidP="001625B9">
      <w:pPr>
        <w:pStyle w:val="ListParagraph"/>
        <w:rPr>
          <w:rFonts w:ascii="Comic Sans MS" w:hAnsi="Comic Sans MS"/>
        </w:rPr>
      </w:pPr>
    </w:p>
    <w:p w:rsidR="001625B9" w:rsidRDefault="00D9482B" w:rsidP="001625B9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Outline one benefit of environmental change?</w:t>
      </w:r>
    </w:p>
    <w:p w:rsidR="00D9482B" w:rsidRPr="001625B9" w:rsidRDefault="00D9482B" w:rsidP="00D9482B">
      <w:pPr>
        <w:pStyle w:val="ListParagraph"/>
        <w:rPr>
          <w:rFonts w:ascii="Comic Sans MS" w:hAnsi="Comic Sans MS"/>
        </w:rPr>
      </w:pPr>
    </w:p>
    <w:p w:rsidR="00D9482B" w:rsidRPr="00D9482B" w:rsidRDefault="00D9482B" w:rsidP="00D9482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</w:t>
      </w:r>
    </w:p>
    <w:p w:rsidR="00717905" w:rsidRPr="00D9482B" w:rsidRDefault="00717905" w:rsidP="00D9482B">
      <w:pPr>
        <w:rPr>
          <w:rFonts w:ascii="Comic Sans MS" w:hAnsi="Comic Sans MS"/>
        </w:rPr>
      </w:pPr>
    </w:p>
    <w:p w:rsidR="00717905" w:rsidRDefault="00717905" w:rsidP="00717905">
      <w:pPr>
        <w:pStyle w:val="ListParagraph"/>
        <w:rPr>
          <w:rFonts w:ascii="Comic Sans MS" w:hAnsi="Comic Sans MS"/>
        </w:rPr>
      </w:pPr>
    </w:p>
    <w:p w:rsidR="00717905" w:rsidRDefault="00D9482B" w:rsidP="00717905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In your own </w:t>
      </w:r>
      <w:r w:rsidR="00910578">
        <w:rPr>
          <w:rFonts w:ascii="Comic Sans MS" w:hAnsi="Comic Sans MS"/>
        </w:rPr>
        <w:t xml:space="preserve">words describe what is sustainability </w:t>
      </w:r>
    </w:p>
    <w:p w:rsidR="00910578" w:rsidRDefault="00910578" w:rsidP="00910578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</w:t>
      </w:r>
    </w:p>
    <w:p w:rsidR="00910578" w:rsidRDefault="00910578" w:rsidP="00910578">
      <w:pPr>
        <w:pStyle w:val="ListParagraph"/>
        <w:rPr>
          <w:rFonts w:ascii="Comic Sans MS" w:hAnsi="Comic Sans MS"/>
        </w:rPr>
      </w:pPr>
    </w:p>
    <w:p w:rsidR="00910578" w:rsidRDefault="00910578" w:rsidP="00910578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</w:t>
      </w:r>
    </w:p>
    <w:p w:rsidR="00694A78" w:rsidRDefault="00694A78" w:rsidP="00910578">
      <w:pPr>
        <w:pStyle w:val="ListParagraph"/>
        <w:rPr>
          <w:rFonts w:ascii="Comic Sans MS" w:hAnsi="Comic Sans MS"/>
        </w:rPr>
      </w:pPr>
      <w:bookmarkStart w:id="0" w:name="_GoBack"/>
      <w:bookmarkEnd w:id="0"/>
    </w:p>
    <w:p w:rsidR="00910578" w:rsidRDefault="00910578" w:rsidP="00910578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List</w:t>
      </w:r>
      <w:r w:rsidR="00694A78">
        <w:rPr>
          <w:rFonts w:ascii="Comic Sans MS" w:hAnsi="Comic Sans MS"/>
        </w:rPr>
        <w:t xml:space="preserve"> some</w:t>
      </w:r>
      <w:r>
        <w:rPr>
          <w:rFonts w:ascii="Comic Sans MS" w:hAnsi="Comic Sans MS"/>
        </w:rPr>
        <w:t xml:space="preserve"> of the challenges to sustainability (</w:t>
      </w:r>
      <w:proofErr w:type="spellStart"/>
      <w:r>
        <w:rPr>
          <w:rFonts w:ascii="Comic Sans MS" w:hAnsi="Comic Sans MS"/>
        </w:rPr>
        <w:t>i.e</w:t>
      </w:r>
      <w:proofErr w:type="spellEnd"/>
      <w:r>
        <w:rPr>
          <w:rFonts w:ascii="Comic Sans MS" w:hAnsi="Comic Sans MS"/>
        </w:rPr>
        <w:t xml:space="preserve"> what are some of the problems facing ou</w:t>
      </w:r>
      <w:r w:rsidR="00694A78">
        <w:rPr>
          <w:rFonts w:ascii="Comic Sans MS" w:hAnsi="Comic Sans MS"/>
        </w:rPr>
        <w:t>r world, how have we damaged the environment</w:t>
      </w:r>
      <w:r>
        <w:rPr>
          <w:rFonts w:ascii="Comic Sans MS" w:hAnsi="Comic Sans MS"/>
        </w:rPr>
        <w:t xml:space="preserve">). </w:t>
      </w:r>
    </w:p>
    <w:p w:rsidR="00694A78" w:rsidRDefault="00694A78" w:rsidP="00694A78">
      <w:pPr>
        <w:pStyle w:val="ListParagraph"/>
        <w:rPr>
          <w:rFonts w:ascii="Comic Sans MS" w:hAnsi="Comic Sans MS"/>
        </w:rPr>
      </w:pPr>
    </w:p>
    <w:p w:rsidR="00694A78" w:rsidRDefault="00694A78" w:rsidP="00694A78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</w:t>
      </w:r>
    </w:p>
    <w:p w:rsidR="00694A78" w:rsidRDefault="00694A78" w:rsidP="00694A78">
      <w:pPr>
        <w:pStyle w:val="ListParagraph"/>
        <w:rPr>
          <w:rFonts w:ascii="Comic Sans MS" w:hAnsi="Comic Sans MS"/>
        </w:rPr>
      </w:pPr>
    </w:p>
    <w:p w:rsidR="00694A78" w:rsidRPr="00694A78" w:rsidRDefault="00694A78" w:rsidP="00694A78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</w:t>
      </w:r>
    </w:p>
    <w:p w:rsidR="00694A78" w:rsidRDefault="00694A78" w:rsidP="00694A78">
      <w:pPr>
        <w:pStyle w:val="ListParagraph"/>
        <w:rPr>
          <w:rFonts w:ascii="Comic Sans MS" w:hAnsi="Comic Sans MS"/>
        </w:rPr>
      </w:pPr>
    </w:p>
    <w:p w:rsidR="00694A78" w:rsidRPr="00694A78" w:rsidRDefault="00694A78" w:rsidP="00694A78">
      <w:pPr>
        <w:pStyle w:val="ListParagraph"/>
        <w:jc w:val="center"/>
        <w:rPr>
          <w:rFonts w:ascii="Comic Sans MS" w:hAnsi="Comic Sans MS"/>
          <w:u w:val="single"/>
        </w:rPr>
      </w:pPr>
      <w:r w:rsidRPr="00694A78">
        <w:rPr>
          <w:rFonts w:ascii="Comic Sans MS" w:hAnsi="Comic Sans MS"/>
          <w:u w:val="single"/>
        </w:rPr>
        <w:t>Mind map on Pollution:</w:t>
      </w:r>
    </w:p>
    <w:p w:rsidR="00694A78" w:rsidRPr="00717905" w:rsidRDefault="00694A78" w:rsidP="00694A78">
      <w:pPr>
        <w:pStyle w:val="ListParagraph"/>
        <w:ind w:left="0"/>
        <w:rPr>
          <w:rFonts w:ascii="Comic Sans MS" w:hAnsi="Comic Sans MS"/>
        </w:rPr>
      </w:pPr>
      <w:r>
        <w:rPr>
          <w:rFonts w:ascii="Comic Sans MS" w:hAnsi="Comic Sans MS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-225188</wp:posOffset>
                </wp:positionH>
                <wp:positionV relativeFrom="paragraph">
                  <wp:posOffset>299777</wp:posOffset>
                </wp:positionV>
                <wp:extent cx="6380328" cy="5486400"/>
                <wp:effectExtent l="0" t="0" r="2095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0328" cy="548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17.75pt;margin-top:23.6pt;width:502.4pt;height:6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" filled="f" strokecolor="#243f60 [1604]" strokeweight="2pt"/>
            </w:pict>
          </mc:Fallback>
        </mc:AlternateContent>
      </w:r>
    </w:p>
    <w:sectPr w:rsidR="00694A78" w:rsidRPr="00717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396BC1"/>
    <w:multiLevelType w:val="hybridMultilevel"/>
    <w:tmpl w:val="4ABEEE90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CEA4B9B"/>
    <w:multiLevelType w:val="hybridMultilevel"/>
    <w:tmpl w:val="6A64F358"/>
    <w:lvl w:ilvl="0" w:tplc="0F6E485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1031B4"/>
    <w:multiLevelType w:val="hybridMultilevel"/>
    <w:tmpl w:val="FCAA932C"/>
    <w:lvl w:ilvl="0" w:tplc="0C09001B">
      <w:start w:val="1"/>
      <w:numFmt w:val="lowerRoman"/>
      <w:lvlText w:val="%1."/>
      <w:lvlJc w:val="righ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5B9"/>
    <w:rsid w:val="00000C29"/>
    <w:rsid w:val="00004FC9"/>
    <w:rsid w:val="0008554F"/>
    <w:rsid w:val="00086CC1"/>
    <w:rsid w:val="000E665B"/>
    <w:rsid w:val="000F2B46"/>
    <w:rsid w:val="00131914"/>
    <w:rsid w:val="0014321F"/>
    <w:rsid w:val="001625B9"/>
    <w:rsid w:val="0016372F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701F"/>
    <w:rsid w:val="00624047"/>
    <w:rsid w:val="00630D2A"/>
    <w:rsid w:val="00633373"/>
    <w:rsid w:val="00694A78"/>
    <w:rsid w:val="006971FF"/>
    <w:rsid w:val="007079A9"/>
    <w:rsid w:val="00717905"/>
    <w:rsid w:val="00724ACD"/>
    <w:rsid w:val="007418F4"/>
    <w:rsid w:val="007A2715"/>
    <w:rsid w:val="00802128"/>
    <w:rsid w:val="00872F8E"/>
    <w:rsid w:val="008B4F16"/>
    <w:rsid w:val="008C5824"/>
    <w:rsid w:val="00910578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9482B"/>
    <w:rsid w:val="00DF55D5"/>
    <w:rsid w:val="00E256FB"/>
    <w:rsid w:val="00EF55F9"/>
    <w:rsid w:val="00F01F10"/>
    <w:rsid w:val="00F820A5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25B9"/>
    <w:pPr>
      <w:ind w:left="720"/>
      <w:contextualSpacing/>
    </w:pPr>
  </w:style>
  <w:style w:type="table" w:styleId="TableGrid">
    <w:name w:val="Table Grid"/>
    <w:basedOn w:val="TableNormal"/>
    <w:uiPriority w:val="59"/>
    <w:rsid w:val="007179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25B9"/>
    <w:pPr>
      <w:ind w:left="720"/>
      <w:contextualSpacing/>
    </w:pPr>
  </w:style>
  <w:style w:type="table" w:styleId="TableGrid">
    <w:name w:val="Table Grid"/>
    <w:basedOn w:val="TableNormal"/>
    <w:uiPriority w:val="59"/>
    <w:rsid w:val="007179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DAAE01-9BAD-4829-9F9E-57BE8C58E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E66ECAAD</Template>
  <TotalTime>114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4</cp:revision>
  <dcterms:created xsi:type="dcterms:W3CDTF">2017-07-31T02:46:00Z</dcterms:created>
  <dcterms:modified xsi:type="dcterms:W3CDTF">2017-07-31T04:39:00Z</dcterms:modified>
</cp:coreProperties>
</file>