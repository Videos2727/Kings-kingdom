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9F4" w:rsidRDefault="002A09F4" w:rsidP="002A09F4">
      <w:pPr>
        <w:pStyle w:val="Title"/>
      </w:pPr>
      <w:r>
        <w:t>Chapter 1</w:t>
      </w:r>
      <w:r w:rsidR="00D30596">
        <w:t>:</w:t>
      </w:r>
      <w:r>
        <w:t xml:space="preserve"> Systems of government </w:t>
      </w:r>
    </w:p>
    <w:p w:rsidR="002A09F4" w:rsidRDefault="00D30596" w:rsidP="00D30596">
      <w:pPr>
        <w:pStyle w:val="Heading1"/>
      </w:pPr>
      <w:r>
        <w:rPr>
          <w:rFonts w:eastAsia="Times New Roman"/>
        </w:rPr>
        <w:t>Chapter overview</w:t>
      </w:r>
    </w:p>
    <w:p w:rsidR="002A09F4" w:rsidRDefault="002A09F4" w:rsidP="00D30596">
      <w:r>
        <w:t xml:space="preserve">The </w:t>
      </w:r>
      <w:r w:rsidR="00D30596">
        <w:t>Asia–Pacific</w:t>
      </w:r>
      <w:r>
        <w:t xml:space="preserve"> region contains a varied combination of government styles and political regimes. </w:t>
      </w:r>
      <w:r w:rsidR="00D30596">
        <w:t xml:space="preserve">This chapter </w:t>
      </w:r>
      <w:r>
        <w:t xml:space="preserve">provides an explanation of the major governmental features of Australia compared with Japan, India, Indonesia and China. The features </w:t>
      </w:r>
      <w:r w:rsidR="00D30596">
        <w:t xml:space="preserve">considered </w:t>
      </w:r>
      <w:r>
        <w:t>include an investigation into the impact of historical context on a nation-state</w:t>
      </w:r>
      <w:r w:rsidR="00D30596">
        <w:t>’</w:t>
      </w:r>
      <w:r>
        <w:t xml:space="preserve">s constitution in addition to its core beliefs </w:t>
      </w:r>
      <w:r w:rsidR="00D30596">
        <w:t xml:space="preserve">and </w:t>
      </w:r>
      <w:r>
        <w:t>values. The role of parliament and the nature of political representation are examined</w:t>
      </w:r>
      <w:r w:rsidR="00D30596">
        <w:t xml:space="preserve"> along with the extent of a leader’s</w:t>
      </w:r>
      <w:r>
        <w:t xml:space="preserve"> power. The process and nature of election campaigns is considered and an outline of the preferred voting methods of the individual countries is explained. </w:t>
      </w:r>
      <w:r w:rsidR="00D30596">
        <w:t>T</w:t>
      </w:r>
      <w:r>
        <w:t xml:space="preserve">he </w:t>
      </w:r>
      <w:r w:rsidR="00D30596">
        <w:t>c</w:t>
      </w:r>
      <w:r>
        <w:t xml:space="preserve">hapter serves as a guide to the major democracies </w:t>
      </w:r>
      <w:r w:rsidR="00D30596">
        <w:t xml:space="preserve">of </w:t>
      </w:r>
      <w:r>
        <w:t>South-East Asia with the exception of China</w:t>
      </w:r>
      <w:r w:rsidR="00D30596">
        <w:t>, which is a one-</w:t>
      </w:r>
      <w:r>
        <w:t>party state.</w:t>
      </w:r>
    </w:p>
    <w:p w:rsidR="008A6D55" w:rsidRDefault="008A6D55" w:rsidP="00D30596">
      <w:r>
        <w:t xml:space="preserve">The chapter begins with </w:t>
      </w:r>
      <w:r w:rsidRPr="008A6D55">
        <w:t>an overview of the major features of Australia’s government</w:t>
      </w:r>
      <w:r>
        <w:t xml:space="preserve">, which </w:t>
      </w:r>
      <w:r w:rsidRPr="008A6D55">
        <w:t xml:space="preserve">highlights the supremacy of the rule of law and the importance of the separation of power between the legislature, executive and judicature. </w:t>
      </w:r>
      <w:r>
        <w:t>It goes on to examine</w:t>
      </w:r>
      <w:r w:rsidRPr="008A6D55">
        <w:t xml:space="preserve"> China’s </w:t>
      </w:r>
      <w:r w:rsidR="007D08D8">
        <w:t>one-party</w:t>
      </w:r>
      <w:r w:rsidRPr="008A6D55">
        <w:t xml:space="preserve"> state</w:t>
      </w:r>
      <w:r>
        <w:t xml:space="preserve"> and </w:t>
      </w:r>
      <w:r w:rsidRPr="008A6D55">
        <w:t>the extent to which the Communist Party ha</w:t>
      </w:r>
      <w:r>
        <w:t>s</w:t>
      </w:r>
      <w:r w:rsidRPr="008A6D55">
        <w:t xml:space="preserve"> influence over every facet of government and its citizens. Japan’s system of government is explored, showing the ways </w:t>
      </w:r>
      <w:r>
        <w:t xml:space="preserve">in which </w:t>
      </w:r>
      <w:r w:rsidRPr="008A6D55">
        <w:t xml:space="preserve">World War </w:t>
      </w:r>
      <w:r>
        <w:t>II</w:t>
      </w:r>
      <w:r w:rsidRPr="008A6D55">
        <w:t xml:space="preserve"> </w:t>
      </w:r>
      <w:r>
        <w:t xml:space="preserve">led to the drafting of </w:t>
      </w:r>
      <w:r w:rsidRPr="008A6D55">
        <w:t xml:space="preserve">its constitution and the subsequent inclusion of the ‘no war clause’. Indian federalism </w:t>
      </w:r>
      <w:r>
        <w:t xml:space="preserve">is explored, and the roles of </w:t>
      </w:r>
      <w:r w:rsidRPr="008A6D55">
        <w:t xml:space="preserve">Gandhi and British rule on </w:t>
      </w:r>
      <w:r>
        <w:t xml:space="preserve">the country’s </w:t>
      </w:r>
      <w:r w:rsidRPr="008A6D55">
        <w:t xml:space="preserve">constitution. </w:t>
      </w:r>
      <w:r>
        <w:t>T</w:t>
      </w:r>
      <w:r w:rsidRPr="008A6D55">
        <w:t>he major features of the Indonesian government are explored</w:t>
      </w:r>
      <w:r>
        <w:t>, including</w:t>
      </w:r>
      <w:r w:rsidRPr="008A6D55">
        <w:t xml:space="preserve"> the </w:t>
      </w:r>
      <w:r w:rsidRPr="008A6D55">
        <w:rPr>
          <w:i/>
        </w:rPr>
        <w:t>Pancasila</w:t>
      </w:r>
      <w:r w:rsidRPr="008A6D55">
        <w:t xml:space="preserve">, the basis of the </w:t>
      </w:r>
      <w:r>
        <w:t xml:space="preserve">Indonesian </w:t>
      </w:r>
      <w:r w:rsidRPr="008A6D55">
        <w:t>Constitution</w:t>
      </w:r>
      <w:r>
        <w:t>.</w:t>
      </w:r>
      <w:r w:rsidRPr="008A6D55">
        <w:t xml:space="preserve"> As is the case with India, the </w:t>
      </w:r>
      <w:r>
        <w:t xml:space="preserve">chapter </w:t>
      </w:r>
      <w:r w:rsidRPr="008A6D55">
        <w:t xml:space="preserve">considers the problems associated with governing a densely populated nation with diverse ethnic and religious beliefs. </w:t>
      </w:r>
      <w:r>
        <w:t>The chapter concludes with a</w:t>
      </w:r>
      <w:r w:rsidRPr="008A6D55">
        <w:t xml:space="preserve"> summary and comparison of the governmental systems of the Asia-Pacific region.</w:t>
      </w:r>
    </w:p>
    <w:p w:rsidR="002A09F4" w:rsidRDefault="002A09F4" w:rsidP="00D30596">
      <w:pPr>
        <w:pStyle w:val="Heading2"/>
      </w:pPr>
      <w:r>
        <w:rPr>
          <w:rFonts w:eastAsia="Times New Roman"/>
        </w:rPr>
        <w:t>Syllabus links</w:t>
      </w:r>
    </w:p>
    <w:tbl>
      <w:tblPr>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93"/>
        <w:gridCol w:w="3119"/>
        <w:gridCol w:w="2964"/>
      </w:tblGrid>
      <w:tr w:rsidR="002A09F4" w:rsidRPr="00D30596" w:rsidTr="00B82CF5">
        <w:tc>
          <w:tcPr>
            <w:tcW w:w="3493" w:type="dxa"/>
          </w:tcPr>
          <w:p w:rsidR="002A09F4" w:rsidRPr="00D30596" w:rsidRDefault="002A09F4" w:rsidP="00D30596">
            <w:pPr>
              <w:pStyle w:val="Tabletext"/>
              <w:rPr>
                <w:b/>
              </w:rPr>
            </w:pPr>
            <w:r w:rsidRPr="00D30596">
              <w:rPr>
                <w:b/>
              </w:rPr>
              <w:t>Knowledge and understanding</w:t>
            </w:r>
          </w:p>
        </w:tc>
        <w:tc>
          <w:tcPr>
            <w:tcW w:w="3119" w:type="dxa"/>
          </w:tcPr>
          <w:p w:rsidR="002A09F4" w:rsidRPr="00D30596" w:rsidRDefault="002A09F4" w:rsidP="00D30596">
            <w:pPr>
              <w:pStyle w:val="Tabletext"/>
              <w:rPr>
                <w:b/>
              </w:rPr>
            </w:pPr>
            <w:r w:rsidRPr="00D30596">
              <w:rPr>
                <w:b/>
              </w:rPr>
              <w:t>Humanities and Social Sciences skills</w:t>
            </w:r>
          </w:p>
        </w:tc>
        <w:tc>
          <w:tcPr>
            <w:tcW w:w="2964" w:type="dxa"/>
          </w:tcPr>
          <w:p w:rsidR="002A09F4" w:rsidRPr="00D30596" w:rsidRDefault="002A09F4" w:rsidP="00D30596">
            <w:pPr>
              <w:pStyle w:val="Tabletext"/>
              <w:rPr>
                <w:b/>
              </w:rPr>
            </w:pPr>
            <w:r w:rsidRPr="00D30596">
              <w:rPr>
                <w:b/>
              </w:rPr>
              <w:t>General capabilities</w:t>
            </w:r>
          </w:p>
        </w:tc>
      </w:tr>
      <w:tr w:rsidR="002A09F4" w:rsidTr="00B82CF5">
        <w:tc>
          <w:tcPr>
            <w:tcW w:w="3493" w:type="dxa"/>
          </w:tcPr>
          <w:p w:rsidR="002A09F4" w:rsidRPr="00D30596" w:rsidRDefault="002A09F4" w:rsidP="002743E5">
            <w:pPr>
              <w:pStyle w:val="Tabletext"/>
            </w:pPr>
            <w:r w:rsidRPr="00D30596">
              <w:t xml:space="preserve">The key features and values of Australia's system of government (e.g. democratic elections, the separation of powers) compared with one other system of government in the Asia region, such as China, Japan, India or Indonesia </w:t>
            </w:r>
          </w:p>
        </w:tc>
        <w:tc>
          <w:tcPr>
            <w:tcW w:w="3119" w:type="dxa"/>
          </w:tcPr>
          <w:p w:rsidR="002A09F4" w:rsidRPr="00D30596" w:rsidRDefault="002A09F4" w:rsidP="00D30596">
            <w:pPr>
              <w:pStyle w:val="Tabletext"/>
            </w:pPr>
            <w:r w:rsidRPr="00D30596">
              <w:t>Analyse and clarify the purpose of an inquiry using</w:t>
            </w:r>
            <w:r w:rsidR="00D30596">
              <w:t xml:space="preserve"> </w:t>
            </w:r>
            <w:r w:rsidRPr="00D30596">
              <w:t>appropriate methodologies, ethical protocols and</w:t>
            </w:r>
            <w:r w:rsidR="00D30596">
              <w:t xml:space="preserve"> </w:t>
            </w:r>
            <w:r w:rsidRPr="00D30596">
              <w:t>concepts to plan for, and inform, an investigation</w:t>
            </w:r>
          </w:p>
          <w:p w:rsidR="002A09F4" w:rsidRPr="00D30596" w:rsidRDefault="002A09F4" w:rsidP="00D30596">
            <w:pPr>
              <w:pStyle w:val="Tabletext"/>
            </w:pPr>
          </w:p>
          <w:p w:rsidR="002A09F4" w:rsidRPr="00D30596" w:rsidRDefault="002A09F4" w:rsidP="00D30596">
            <w:pPr>
              <w:pStyle w:val="Tabletext"/>
            </w:pPr>
            <w:r w:rsidRPr="00D30596">
              <w:t>Use a range of methods to collect, select, record and</w:t>
            </w:r>
            <w:r w:rsidR="00D30596">
              <w:t xml:space="preserve"> </w:t>
            </w:r>
            <w:r w:rsidRPr="00D30596">
              <w:t>organise relevant and reliable information and/or data</w:t>
            </w:r>
            <w:r w:rsidR="00D30596">
              <w:t xml:space="preserve"> </w:t>
            </w:r>
            <w:r w:rsidRPr="00D30596">
              <w:t>from multiple sources that reflects the type of analysis</w:t>
            </w:r>
            <w:r w:rsidR="00D30596">
              <w:t xml:space="preserve"> </w:t>
            </w:r>
            <w:r w:rsidRPr="00D30596">
              <w:t xml:space="preserve">of </w:t>
            </w:r>
            <w:r w:rsidRPr="00D30596">
              <w:lastRenderedPageBreak/>
              <w:t>information that is needed (e.g. questionnaires,</w:t>
            </w:r>
            <w:r w:rsidR="00D30596">
              <w:t xml:space="preserve"> </w:t>
            </w:r>
            <w:r w:rsidRPr="00D30596">
              <w:t>surveys, emails, discussion lists, tables, field</w:t>
            </w:r>
            <w:r w:rsidR="00D30596">
              <w:t xml:space="preserve"> </w:t>
            </w:r>
            <w:r w:rsidRPr="00D30596">
              <w:t>sketches, annotated diagrams), with and without the</w:t>
            </w:r>
            <w:r w:rsidR="00D30596">
              <w:t xml:space="preserve"> </w:t>
            </w:r>
            <w:r w:rsidRPr="00D30596">
              <w:t>use of digital and spatial technologies</w:t>
            </w:r>
          </w:p>
          <w:p w:rsidR="002A09F4" w:rsidRPr="00D30596" w:rsidRDefault="002A09F4" w:rsidP="00D30596">
            <w:pPr>
              <w:pStyle w:val="Tabletext"/>
            </w:pPr>
          </w:p>
          <w:p w:rsidR="002A09F4" w:rsidRPr="00D30596" w:rsidRDefault="002A09F4" w:rsidP="00D30596">
            <w:pPr>
              <w:pStyle w:val="Tabletext"/>
            </w:pPr>
            <w:r w:rsidRPr="00D30596">
              <w:t>Develop texts, particularly explanations and</w:t>
            </w:r>
            <w:r w:rsidR="00D30596">
              <w:t xml:space="preserve"> </w:t>
            </w:r>
            <w:r w:rsidRPr="00D30596">
              <w:t>discussions, using evidence from a range of sources</w:t>
            </w:r>
            <w:r w:rsidR="00D30596">
              <w:t xml:space="preserve"> </w:t>
            </w:r>
            <w:r w:rsidRPr="00D30596">
              <w:t>to support conclusions and/or arguments</w:t>
            </w:r>
          </w:p>
          <w:p w:rsidR="002A09F4" w:rsidRPr="00D30596" w:rsidRDefault="002A09F4" w:rsidP="00D30596">
            <w:pPr>
              <w:pStyle w:val="Tabletext"/>
            </w:pPr>
          </w:p>
          <w:p w:rsidR="002A09F4" w:rsidRPr="00D30596" w:rsidRDefault="002A09F4" w:rsidP="00D30596">
            <w:pPr>
              <w:pStyle w:val="Tabletext"/>
            </w:pPr>
            <w:r w:rsidRPr="00D30596">
              <w:t>Compare evidence to substantiate judgements (e.g.</w:t>
            </w:r>
            <w:r w:rsidR="00D30596">
              <w:t xml:space="preserve"> </w:t>
            </w:r>
            <w:r w:rsidRPr="00D30596">
              <w:t>use information and/or data from different places or</w:t>
            </w:r>
            <w:r w:rsidR="00D30596">
              <w:t xml:space="preserve"> </w:t>
            </w:r>
            <w:r w:rsidRPr="00D30596">
              <w:t>times; use tables, graphs, models, theories)</w:t>
            </w:r>
          </w:p>
          <w:p w:rsidR="002A09F4" w:rsidRPr="00D30596" w:rsidRDefault="002A09F4" w:rsidP="00D30596">
            <w:pPr>
              <w:pStyle w:val="Tabletext"/>
            </w:pPr>
          </w:p>
          <w:p w:rsidR="002A09F4" w:rsidRPr="00D30596" w:rsidRDefault="002A09F4" w:rsidP="00D30596">
            <w:pPr>
              <w:pStyle w:val="Tabletext"/>
            </w:pPr>
            <w:r w:rsidRPr="00D30596">
              <w:t>Select a range of appropriate formats based on their</w:t>
            </w:r>
            <w:r w:rsidR="00D30596">
              <w:t xml:space="preserve"> </w:t>
            </w:r>
            <w:r w:rsidRPr="00D30596">
              <w:t>effectiveness to suit audience and purpose, using</w:t>
            </w:r>
            <w:r w:rsidR="00D30596">
              <w:t xml:space="preserve"> </w:t>
            </w:r>
            <w:r w:rsidRPr="00D30596">
              <w:t>relevant digital technologies as appropriate</w:t>
            </w:r>
          </w:p>
          <w:p w:rsidR="002A09F4" w:rsidRPr="00D30596" w:rsidRDefault="002A09F4" w:rsidP="00D30596">
            <w:pPr>
              <w:pStyle w:val="Tabletext"/>
            </w:pPr>
          </w:p>
          <w:p w:rsidR="002A09F4" w:rsidRPr="00D30596" w:rsidRDefault="002A09F4" w:rsidP="00D30596">
            <w:pPr>
              <w:pStyle w:val="Tabletext"/>
            </w:pPr>
            <w:r w:rsidRPr="00D30596">
              <w:t>Critically evaluate information and/or data and ideas</w:t>
            </w:r>
            <w:r w:rsidR="00D30596">
              <w:t xml:space="preserve"> </w:t>
            </w:r>
            <w:r w:rsidRPr="00D30596">
              <w:t>from a range of sources to make generalisations and</w:t>
            </w:r>
            <w:r w:rsidR="00D30596">
              <w:t xml:space="preserve"> </w:t>
            </w:r>
            <w:r w:rsidRPr="00D30596">
              <w:t>inferences; propose explanations for patterns, trends,</w:t>
            </w:r>
            <w:r w:rsidR="00D30596">
              <w:t xml:space="preserve"> </w:t>
            </w:r>
            <w:r w:rsidRPr="00D30596">
              <w:t>relationships and anomalies; predict outcomes</w:t>
            </w:r>
          </w:p>
        </w:tc>
        <w:tc>
          <w:tcPr>
            <w:tcW w:w="2964" w:type="dxa"/>
          </w:tcPr>
          <w:p w:rsidR="002A09F4" w:rsidRPr="00D30596" w:rsidRDefault="002A09F4" w:rsidP="00D30596">
            <w:pPr>
              <w:pStyle w:val="Tabletext"/>
            </w:pPr>
            <w:r w:rsidRPr="00D30596">
              <w:lastRenderedPageBreak/>
              <w:t>Literacy</w:t>
            </w:r>
          </w:p>
          <w:p w:rsidR="002A09F4" w:rsidRPr="00D30596" w:rsidRDefault="002A09F4" w:rsidP="00D30596">
            <w:pPr>
              <w:pStyle w:val="Tabletext"/>
            </w:pPr>
          </w:p>
          <w:p w:rsidR="002A09F4" w:rsidRPr="00D30596" w:rsidRDefault="002A09F4" w:rsidP="00D30596">
            <w:pPr>
              <w:pStyle w:val="Tabletext"/>
            </w:pPr>
            <w:r w:rsidRPr="00D30596">
              <w:t>Numeracy</w:t>
            </w:r>
          </w:p>
          <w:p w:rsidR="002A09F4" w:rsidRPr="00D30596" w:rsidRDefault="002A09F4" w:rsidP="00D30596">
            <w:pPr>
              <w:pStyle w:val="Tabletext"/>
            </w:pPr>
          </w:p>
          <w:p w:rsidR="002A09F4" w:rsidRPr="00D30596" w:rsidRDefault="002A09F4" w:rsidP="00D30596">
            <w:pPr>
              <w:pStyle w:val="Tabletext"/>
            </w:pPr>
            <w:r w:rsidRPr="00D30596">
              <w:t>Critical and creative thinking</w:t>
            </w:r>
          </w:p>
          <w:p w:rsidR="002A09F4" w:rsidRPr="00D30596" w:rsidRDefault="002A09F4" w:rsidP="00D30596">
            <w:pPr>
              <w:pStyle w:val="Tabletext"/>
            </w:pPr>
          </w:p>
          <w:p w:rsidR="002A09F4" w:rsidRPr="00D30596" w:rsidRDefault="002A09F4" w:rsidP="00D30596">
            <w:pPr>
              <w:pStyle w:val="Tabletext"/>
            </w:pPr>
            <w:r w:rsidRPr="00D30596">
              <w:t>Personal and social capability</w:t>
            </w:r>
          </w:p>
          <w:p w:rsidR="002A09F4" w:rsidRPr="00D30596" w:rsidRDefault="002A09F4" w:rsidP="00D30596">
            <w:pPr>
              <w:pStyle w:val="Tabletext"/>
            </w:pPr>
          </w:p>
          <w:p w:rsidR="002A09F4" w:rsidRPr="00D30596" w:rsidRDefault="002A09F4" w:rsidP="00D30596">
            <w:pPr>
              <w:pStyle w:val="Tabletext"/>
            </w:pPr>
            <w:r w:rsidRPr="00D30596">
              <w:t>Ethical understanding</w:t>
            </w:r>
          </w:p>
          <w:p w:rsidR="002A09F4" w:rsidRPr="00D30596" w:rsidRDefault="002A09F4" w:rsidP="00D30596">
            <w:pPr>
              <w:pStyle w:val="Tabletext"/>
            </w:pPr>
          </w:p>
          <w:p w:rsidR="002A09F4" w:rsidRPr="00D30596" w:rsidRDefault="002A09F4" w:rsidP="00D30596">
            <w:pPr>
              <w:pStyle w:val="Tabletext"/>
            </w:pPr>
            <w:r w:rsidRPr="00D30596">
              <w:lastRenderedPageBreak/>
              <w:t>Information and Communication Technology (ICT) Capability</w:t>
            </w:r>
          </w:p>
          <w:p w:rsidR="002A09F4" w:rsidRPr="00D30596" w:rsidRDefault="002A09F4" w:rsidP="00D30596">
            <w:pPr>
              <w:pStyle w:val="Tabletext"/>
            </w:pPr>
          </w:p>
          <w:p w:rsidR="002A09F4" w:rsidRPr="00D30596" w:rsidRDefault="002A09F4" w:rsidP="00D30596">
            <w:pPr>
              <w:pStyle w:val="Tabletext"/>
            </w:pPr>
            <w:r w:rsidRPr="00D30596">
              <w:t>Intercultural understanding</w:t>
            </w:r>
          </w:p>
        </w:tc>
      </w:tr>
    </w:tbl>
    <w:p w:rsidR="002A09F4" w:rsidRDefault="002A09F4" w:rsidP="00D30596">
      <w:pPr>
        <w:pStyle w:val="Heading2"/>
      </w:pPr>
      <w:r>
        <w:rPr>
          <w:rFonts w:eastAsia="Times New Roman"/>
        </w:rPr>
        <w:lastRenderedPageBreak/>
        <w:t>Key concepts/terms</w:t>
      </w:r>
    </w:p>
    <w:p w:rsidR="002A09F4" w:rsidRDefault="002A09F4" w:rsidP="00D30596">
      <w:bookmarkStart w:id="0" w:name="h.gjdgxs" w:colFirst="0" w:colLast="0"/>
      <w:bookmarkEnd w:id="0"/>
      <w:r>
        <w:t>Democracy, constitution, ideology, constitutional monarchy, legislation, bicameral, unicameral, rule of law, federalism, free elections</w:t>
      </w:r>
    </w:p>
    <w:p w:rsidR="002A09F4" w:rsidRDefault="002A09F4" w:rsidP="00D30596">
      <w:pPr>
        <w:pStyle w:val="Heading2"/>
        <w:rPr>
          <w:rFonts w:eastAsia="Times New Roman"/>
        </w:rPr>
      </w:pPr>
      <w:r>
        <w:rPr>
          <w:rFonts w:eastAsia="Times New Roman"/>
        </w:rPr>
        <w:t>Getting started</w:t>
      </w:r>
      <w:r w:rsidR="00D30596">
        <w:rPr>
          <w:rFonts w:eastAsia="Times New Roman"/>
        </w:rPr>
        <w:t xml:space="preserve"> </w:t>
      </w:r>
    </w:p>
    <w:p w:rsidR="002A09F4" w:rsidRDefault="002A09F4" w:rsidP="00D30596">
      <w:pPr>
        <w:pStyle w:val="Heading3"/>
      </w:pPr>
      <w:r>
        <w:t>Quiz</w:t>
      </w:r>
    </w:p>
    <w:p w:rsidR="002A09F4" w:rsidRDefault="00770C06" w:rsidP="00770C06">
      <w:pPr>
        <w:pStyle w:val="Numberlist"/>
      </w:pPr>
      <w:r w:rsidRPr="00770C06">
        <w:rPr>
          <w:b/>
        </w:rPr>
        <w:t>1</w:t>
      </w:r>
      <w:r>
        <w:tab/>
      </w:r>
      <w:r w:rsidR="002A09F4">
        <w:t>What does separation of powers mean?</w:t>
      </w:r>
    </w:p>
    <w:p w:rsidR="002A09F4" w:rsidRDefault="00770C06" w:rsidP="00770C06">
      <w:pPr>
        <w:pStyle w:val="Numberlist"/>
      </w:pPr>
      <w:r w:rsidRPr="00770C06">
        <w:rPr>
          <w:b/>
        </w:rPr>
        <w:t>2</w:t>
      </w:r>
      <w:r>
        <w:tab/>
      </w:r>
      <w:r w:rsidR="002A09F4">
        <w:t>What is the rule of law?</w:t>
      </w:r>
    </w:p>
    <w:p w:rsidR="002A09F4" w:rsidRDefault="00770C06" w:rsidP="00770C06">
      <w:pPr>
        <w:pStyle w:val="Numberlist"/>
      </w:pPr>
      <w:r w:rsidRPr="00770C06">
        <w:rPr>
          <w:b/>
        </w:rPr>
        <w:t>3</w:t>
      </w:r>
      <w:r>
        <w:tab/>
      </w:r>
      <w:r w:rsidR="002A09F4">
        <w:t>Who is Australia’s current Governor-General?</w:t>
      </w:r>
    </w:p>
    <w:p w:rsidR="002A09F4" w:rsidRDefault="00770C06" w:rsidP="00770C06">
      <w:pPr>
        <w:pStyle w:val="Numberlist"/>
      </w:pPr>
      <w:r w:rsidRPr="00770C06">
        <w:rPr>
          <w:b/>
        </w:rPr>
        <w:t>4</w:t>
      </w:r>
      <w:r>
        <w:tab/>
      </w:r>
      <w:r w:rsidR="002A09F4">
        <w:t xml:space="preserve">How many other democracies can you name in the </w:t>
      </w:r>
      <w:r>
        <w:t>Asia–Pacific</w:t>
      </w:r>
      <w:r w:rsidR="002A09F4">
        <w:t xml:space="preserve"> region?</w:t>
      </w:r>
    </w:p>
    <w:p w:rsidR="002A09F4" w:rsidRDefault="00770C06" w:rsidP="00770C06">
      <w:pPr>
        <w:pStyle w:val="Numberlist"/>
      </w:pPr>
      <w:r w:rsidRPr="00770C06">
        <w:rPr>
          <w:b/>
        </w:rPr>
        <w:lastRenderedPageBreak/>
        <w:t>5</w:t>
      </w:r>
      <w:r>
        <w:tab/>
      </w:r>
      <w:r w:rsidR="002A09F4">
        <w:t>Australia is a constitutional monarchy. What does this mean? What other styles of democracy can you name?</w:t>
      </w:r>
    </w:p>
    <w:p w:rsidR="002A09F4" w:rsidRDefault="002A09F4" w:rsidP="00770C06">
      <w:pPr>
        <w:pStyle w:val="Heading3"/>
      </w:pPr>
      <w:r>
        <w:t>Mind map</w:t>
      </w:r>
    </w:p>
    <w:p w:rsidR="002A09F4" w:rsidRDefault="002A09F4" w:rsidP="00D30596">
      <w:r>
        <w:t>Ask students to complete a mind</w:t>
      </w:r>
      <w:r w:rsidR="00770C06">
        <w:t xml:space="preserve"> </w:t>
      </w:r>
      <w:r>
        <w:t xml:space="preserve">map on the following topic: </w:t>
      </w:r>
      <w:r w:rsidR="00770C06">
        <w:t>‘</w:t>
      </w:r>
      <w:r>
        <w:t>What features are essential in a good democratic system of government?</w:t>
      </w:r>
      <w:r w:rsidR="00770C06">
        <w:t>’</w:t>
      </w:r>
    </w:p>
    <w:p w:rsidR="00770C06" w:rsidRDefault="00770C06" w:rsidP="00770C06">
      <w:pPr>
        <w:pStyle w:val="Heading3"/>
      </w:pPr>
      <w:r>
        <w:t>Examining a source</w:t>
      </w:r>
    </w:p>
    <w:p w:rsidR="002A09F4" w:rsidRDefault="00770C06" w:rsidP="00D30596">
      <w:r>
        <w:t>Ask students to e</w:t>
      </w:r>
      <w:r w:rsidR="002A09F4">
        <w:t>xamine source 1.0.1</w:t>
      </w:r>
      <w:r>
        <w:t xml:space="preserve"> and answer these questions.</w:t>
      </w:r>
    </w:p>
    <w:p w:rsidR="002A09F4" w:rsidRDefault="00770C06" w:rsidP="00770C06">
      <w:pPr>
        <w:pStyle w:val="Numberlist"/>
      </w:pPr>
      <w:r w:rsidRPr="00770C06">
        <w:rPr>
          <w:b/>
        </w:rPr>
        <w:t>1</w:t>
      </w:r>
      <w:r w:rsidRPr="00770C06">
        <w:rPr>
          <w:b/>
        </w:rPr>
        <w:tab/>
      </w:r>
      <w:r w:rsidR="002A09F4">
        <w:t>Why are these people protesting?</w:t>
      </w:r>
      <w:r>
        <w:t xml:space="preserve"> </w:t>
      </w:r>
      <w:r w:rsidR="002A09F4">
        <w:t>Conduct some research into the image</w:t>
      </w:r>
      <w:r>
        <w:t xml:space="preserve"> to</w:t>
      </w:r>
      <w:r w:rsidR="002A09F4">
        <w:t xml:space="preserve"> </w:t>
      </w:r>
      <w:r>
        <w:t>i</w:t>
      </w:r>
      <w:r w:rsidR="002A09F4">
        <w:t xml:space="preserve">dentify what the people are protesting about. </w:t>
      </w:r>
    </w:p>
    <w:p w:rsidR="002A09F4" w:rsidRDefault="00770C06" w:rsidP="00770C06">
      <w:pPr>
        <w:pStyle w:val="Numberlist"/>
      </w:pPr>
      <w:r>
        <w:rPr>
          <w:b/>
        </w:rPr>
        <w:t>2</w:t>
      </w:r>
      <w:r w:rsidRPr="00770C06">
        <w:rPr>
          <w:b/>
        </w:rPr>
        <w:tab/>
      </w:r>
      <w:r w:rsidR="002A09F4">
        <w:t>What happened to the organisers of the protest?</w:t>
      </w:r>
    </w:p>
    <w:p w:rsidR="002A09F4" w:rsidRDefault="00770C06" w:rsidP="00770C06">
      <w:pPr>
        <w:pStyle w:val="Numberlist"/>
      </w:pPr>
      <w:r>
        <w:rPr>
          <w:b/>
        </w:rPr>
        <w:t>3</w:t>
      </w:r>
      <w:r w:rsidRPr="00770C06">
        <w:rPr>
          <w:b/>
        </w:rPr>
        <w:tab/>
      </w:r>
      <w:r w:rsidR="002A09F4">
        <w:t xml:space="preserve">Do you think that you would risk your freedom to protest about these issues? Why </w:t>
      </w:r>
      <w:r>
        <w:t xml:space="preserve">or </w:t>
      </w:r>
      <w:r w:rsidR="002A09F4">
        <w:t xml:space="preserve">why not? </w:t>
      </w:r>
    </w:p>
    <w:p w:rsidR="00606974" w:rsidRDefault="00606974" w:rsidP="00770C06">
      <w:pPr>
        <w:pStyle w:val="Heading1"/>
      </w:pPr>
      <w:r>
        <w:t xml:space="preserve">1.1 </w:t>
      </w:r>
      <w:r w:rsidR="00770C06" w:rsidRPr="00770C06">
        <w:t>Australia’s system of government</w:t>
      </w:r>
    </w:p>
    <w:p w:rsidR="00606974" w:rsidRDefault="00606974" w:rsidP="00770C06">
      <w:pPr>
        <w:pStyle w:val="Heading2"/>
      </w:pPr>
      <w:r>
        <w:rPr>
          <w:rFonts w:eastAsia="Times New Roman"/>
        </w:rPr>
        <w:t xml:space="preserve">Learning strategies </w:t>
      </w:r>
    </w:p>
    <w:p w:rsidR="00770C06" w:rsidRDefault="00770C06" w:rsidP="00770C06">
      <w:pPr>
        <w:pStyle w:val="Heading3"/>
      </w:pPr>
      <w:r>
        <w:t>Republic debate</w:t>
      </w:r>
    </w:p>
    <w:p w:rsidR="00606974" w:rsidRDefault="00606974" w:rsidP="00D30596">
      <w:r>
        <w:t>Within Australia there is a debate over whether we should become a republic</w:t>
      </w:r>
      <w:r w:rsidR="00770C06">
        <w:t xml:space="preserve"> or not</w:t>
      </w:r>
      <w:r>
        <w:t>. Imagine a referendum is about to be held. You have bee</w:t>
      </w:r>
      <w:r w:rsidR="00770C06">
        <w:t>n hired to assist the Republic</w:t>
      </w:r>
      <w:r>
        <w:t xml:space="preserve"> campaign </w:t>
      </w:r>
      <w:r w:rsidR="00770C06">
        <w:t xml:space="preserve">by preparing </w:t>
      </w:r>
      <w:r>
        <w:t xml:space="preserve">material to promote the new model of government. Prepare a brochure to outline what your </w:t>
      </w:r>
      <w:r w:rsidR="00770C06">
        <w:t>ideal republic would look like.</w:t>
      </w:r>
    </w:p>
    <w:p w:rsidR="00770C06" w:rsidRDefault="00770C06" w:rsidP="00770C06">
      <w:pPr>
        <w:pStyle w:val="Heading3"/>
      </w:pPr>
      <w:r>
        <w:t>To vote or not to vote</w:t>
      </w:r>
    </w:p>
    <w:p w:rsidR="00606974" w:rsidRDefault="00606974" w:rsidP="00D30596">
      <w:r>
        <w:t xml:space="preserve">Australia is one of </w:t>
      </w:r>
      <w:r w:rsidR="00770C06">
        <w:t xml:space="preserve">only a </w:t>
      </w:r>
      <w:r>
        <w:t>few countries to enforce compulsory voting. Write an editorial for a newspaper or a blog debating the positive and negative aspects of compulsory voting.</w:t>
      </w:r>
    </w:p>
    <w:p w:rsidR="00606974" w:rsidRDefault="00606974" w:rsidP="00770C06">
      <w:pPr>
        <w:pStyle w:val="Heading2"/>
      </w:pPr>
      <w:r>
        <w:rPr>
          <w:rFonts w:eastAsia="Times New Roman"/>
        </w:rPr>
        <w:t>Helpful hints</w:t>
      </w:r>
    </w:p>
    <w:p w:rsidR="00606974" w:rsidRDefault="00770C06" w:rsidP="00770C06">
      <w:pPr>
        <w:pStyle w:val="Heading3"/>
      </w:pPr>
      <w:bookmarkStart w:id="1" w:name="_GoBack"/>
      <w:r>
        <w:t>Background</w:t>
      </w:r>
      <w:r w:rsidR="0039536A">
        <w:t>: Democracy in Australia</w:t>
      </w:r>
    </w:p>
    <w:p w:rsidR="00770C06" w:rsidRDefault="00606974" w:rsidP="00D30596">
      <w:r>
        <w:t xml:space="preserve">Australia has a strong democratic history. </w:t>
      </w:r>
      <w:r w:rsidR="00770C06">
        <w:t xml:space="preserve">Our </w:t>
      </w:r>
      <w:r>
        <w:t>introduction to democracy</w:t>
      </w:r>
      <w:r w:rsidR="00770C06">
        <w:t xml:space="preserve"> was quite different to that of the other countries that are investigated in the chapter</w:t>
      </w:r>
      <w:r>
        <w:t xml:space="preserve">. The </w:t>
      </w:r>
      <w:r w:rsidR="00770C06">
        <w:t xml:space="preserve">Constitution </w:t>
      </w:r>
      <w:r>
        <w:t xml:space="preserve">was drafted in a series of constitutional conventions and was ratified by the people at Federation in January 1901. It was not a result of war or struggle but </w:t>
      </w:r>
      <w:r w:rsidR="00770C06">
        <w:t xml:space="preserve">of </w:t>
      </w:r>
      <w:r>
        <w:t>a peaceful transition. In fact</w:t>
      </w:r>
      <w:r w:rsidR="00770C06">
        <w:t>,</w:t>
      </w:r>
      <w:r>
        <w:t xml:space="preserve"> two of the writers of the Constitution went on to become Prime Ministers</w:t>
      </w:r>
      <w:r w:rsidR="00770C06">
        <w:t>—</w:t>
      </w:r>
      <w:r>
        <w:t xml:space="preserve">Edmund Barton and Alfred Deakin. This helps to illustrate that the chief writers of the </w:t>
      </w:r>
      <w:r w:rsidR="00770C06">
        <w:t xml:space="preserve">Constitution </w:t>
      </w:r>
      <w:r>
        <w:t xml:space="preserve">were advocates and believers in democracy. Furthermore through their implementation of the </w:t>
      </w:r>
      <w:r w:rsidR="00770C06">
        <w:t xml:space="preserve">Constitution </w:t>
      </w:r>
      <w:r>
        <w:t xml:space="preserve">they were an important part of the transitioning process. </w:t>
      </w:r>
    </w:p>
    <w:bookmarkEnd w:id="1"/>
    <w:p w:rsidR="00606974" w:rsidRDefault="00606974" w:rsidP="00D30596">
      <w:r>
        <w:lastRenderedPageBreak/>
        <w:t xml:space="preserve">This important stage of democracy has not been </w:t>
      </w:r>
      <w:r w:rsidR="00770C06">
        <w:t xml:space="preserve">experienced by </w:t>
      </w:r>
      <w:r>
        <w:t xml:space="preserve">many of the democracies in the </w:t>
      </w:r>
      <w:r w:rsidR="00D30596">
        <w:t>Asia–Pacific</w:t>
      </w:r>
      <w:r>
        <w:t>. In fact</w:t>
      </w:r>
      <w:r w:rsidR="00770C06">
        <w:t>,</w:t>
      </w:r>
      <w:r>
        <w:t xml:space="preserve"> most of them have had democracy forced upon them. </w:t>
      </w:r>
      <w:r w:rsidR="00770C06">
        <w:t>T</w:t>
      </w:r>
      <w:r>
        <w:t xml:space="preserve">he established traditions and conventions </w:t>
      </w:r>
      <w:r w:rsidR="00770C06">
        <w:t xml:space="preserve">of democracy </w:t>
      </w:r>
      <w:r>
        <w:t>are not as intrinsic within their culture</w:t>
      </w:r>
      <w:r w:rsidR="00770C06">
        <w:t>.</w:t>
      </w:r>
      <w:r>
        <w:t xml:space="preserve"> </w:t>
      </w:r>
      <w:r w:rsidR="00770C06">
        <w:t xml:space="preserve">As </w:t>
      </w:r>
      <w:r>
        <w:t>evidenced by many of the transitioning democratic nations, this is a long process. In Australia</w:t>
      </w:r>
      <w:r w:rsidR="00770C06">
        <w:t>,</w:t>
      </w:r>
      <w:r>
        <w:t xml:space="preserve"> the challenges to the system are not necessarily ones which threaten to eliminate democracy. There is an inherent belief by most </w:t>
      </w:r>
      <w:r w:rsidR="0039536A">
        <w:t xml:space="preserve">Australians </w:t>
      </w:r>
      <w:r>
        <w:t>in the merit of democracy and its institutions. It has a long and successful history.</w:t>
      </w:r>
    </w:p>
    <w:p w:rsidR="00606974" w:rsidRDefault="0039536A" w:rsidP="00D30596">
      <w:r>
        <w:t>I</w:t>
      </w:r>
      <w:r w:rsidR="00606974">
        <w:t xml:space="preserve">n the following helpful hints sections more background information </w:t>
      </w:r>
      <w:r>
        <w:t xml:space="preserve">is provided to extend the comparisons with </w:t>
      </w:r>
      <w:r w:rsidR="00606974">
        <w:t>China, Japan, India and Indonesia. This can be used as a springboard to help generate discussion on the varied nature of democracy. It can also be used to compare to China</w:t>
      </w:r>
      <w:r>
        <w:t>,</w:t>
      </w:r>
      <w:r w:rsidR="00606974">
        <w:t xml:space="preserve"> which differs substantially. </w:t>
      </w:r>
    </w:p>
    <w:p w:rsidR="00606974" w:rsidRDefault="0039536A" w:rsidP="00D30596">
      <w:r>
        <w:t>Finally, it c</w:t>
      </w:r>
      <w:r w:rsidR="00606974">
        <w:t xml:space="preserve">ould be useful to look at the </w:t>
      </w:r>
      <w:r>
        <w:t xml:space="preserve">level of </w:t>
      </w:r>
      <w:r w:rsidR="00606974">
        <w:t xml:space="preserve">disillusionment with democracy in Australia. Despite having free and fair elections, </w:t>
      </w:r>
      <w:r>
        <w:t xml:space="preserve">many </w:t>
      </w:r>
      <w:r w:rsidR="00606974">
        <w:t>Australians remain apathetic about their universal suffrage and in some cases resent compulsory voting. In fact</w:t>
      </w:r>
      <w:r>
        <w:t>,</w:t>
      </w:r>
      <w:r w:rsidR="00606974">
        <w:t xml:space="preserve"> voting is </w:t>
      </w:r>
      <w:r>
        <w:t xml:space="preserve">often </w:t>
      </w:r>
      <w:r w:rsidR="00606974">
        <w:t xml:space="preserve">taken for granted and seen as a burden rather than a privilege. There is a </w:t>
      </w:r>
      <w:r>
        <w:t xml:space="preserve">growing </w:t>
      </w:r>
      <w:r w:rsidR="00606974">
        <w:t>lack of trust in the elected politicians and a feeling that meaningful reform will never occur. In some ways this is no different to many of the transitioning or struggling democracies who experience the same disappointment with the system.</w:t>
      </w:r>
    </w:p>
    <w:p w:rsidR="00463804" w:rsidRDefault="00463804" w:rsidP="00463804">
      <w:pPr>
        <w:pStyle w:val="Heading2"/>
      </w:pPr>
      <w:r>
        <w:t>Activity answers</w:t>
      </w:r>
    </w:p>
    <w:p w:rsidR="00463804" w:rsidRDefault="00463804" w:rsidP="00463804">
      <w:pPr>
        <w:pStyle w:val="Heading3"/>
      </w:pPr>
      <w:r>
        <w:t>Remembering and Understanding</w:t>
      </w:r>
    </w:p>
    <w:p w:rsidR="00463804" w:rsidRDefault="00463804" w:rsidP="00463804">
      <w:pPr>
        <w:pStyle w:val="Numberlist"/>
      </w:pPr>
      <w:r w:rsidRPr="00463804">
        <w:rPr>
          <w:b/>
        </w:rPr>
        <w:t>1</w:t>
      </w:r>
      <w:r>
        <w:tab/>
        <w:t>A complete separation of powers does not exist in Australia’s democracy because the members of the executive (the Prime Minister and the Cabinet) also help to make up the legislature.</w:t>
      </w:r>
    </w:p>
    <w:p w:rsidR="00463804" w:rsidRDefault="00463804" w:rsidP="00463804">
      <w:pPr>
        <w:pStyle w:val="Numberlist"/>
      </w:pPr>
      <w:r w:rsidRPr="00463804">
        <w:rPr>
          <w:b/>
        </w:rPr>
        <w:t>2</w:t>
      </w:r>
      <w:r>
        <w:tab/>
        <w:t xml:space="preserve">One feature of our democracy, known as the separation of powers, provides a system of ‘checks and balances’ for those in power, thereby ensuring our government is held accountable for its actions. </w:t>
      </w:r>
    </w:p>
    <w:p w:rsidR="00463804" w:rsidRDefault="00463804" w:rsidP="00463804">
      <w:pPr>
        <w:pStyle w:val="Heading3"/>
      </w:pPr>
      <w:r>
        <w:t>Applying and analysing</w:t>
      </w:r>
    </w:p>
    <w:p w:rsidR="00463804" w:rsidRDefault="00463804" w:rsidP="00463804">
      <w:pPr>
        <w:pStyle w:val="Numberlist"/>
      </w:pPr>
      <w:r w:rsidRPr="00463804">
        <w:rPr>
          <w:b/>
        </w:rPr>
        <w:t>3</w:t>
      </w:r>
      <w:r>
        <w:tab/>
        <w:t xml:space="preserve">Student answers will vary and should be more detailed but need to include the following simplified steps in the response: </w:t>
      </w:r>
    </w:p>
    <w:p w:rsidR="00463804" w:rsidRDefault="00463804" w:rsidP="00463804">
      <w:pPr>
        <w:ind w:left="426"/>
      </w:pPr>
      <w:r>
        <w:t xml:space="preserve">A bill is introduced by a member of parliament into either the lower (more common) or upper house </w:t>
      </w:r>
      <w:r>
        <w:sym w:font="Wingdings" w:char="F0E8"/>
      </w:r>
      <w:r>
        <w:t xml:space="preserve"> There are several readings during which the bill is debated </w:t>
      </w:r>
      <w:r>
        <w:sym w:font="Wingdings" w:char="F0E8"/>
      </w:r>
      <w:r>
        <w:t xml:space="preserve"> The bill is then passed in the house it was introduced into (usually the lower house) </w:t>
      </w:r>
      <w:r>
        <w:sym w:font="Wingdings" w:char="F0E8"/>
      </w:r>
      <w:r>
        <w:t xml:space="preserve"> The bill is introduced and debated in the second house (usually the upper house) </w:t>
      </w:r>
      <w:r>
        <w:sym w:font="Wingdings" w:char="F0E8"/>
      </w:r>
      <w:r>
        <w:t xml:space="preserve"> The bill is passed in this house </w:t>
      </w:r>
      <w:r>
        <w:sym w:font="Wingdings" w:char="F0E8"/>
      </w:r>
      <w:r>
        <w:t xml:space="preserve"> the Governor-General signs the bill, giving the Royal Assent </w:t>
      </w:r>
      <w:r>
        <w:sym w:font="Wingdings" w:char="F0E8"/>
      </w:r>
      <w:r>
        <w:t xml:space="preserve"> The bill becomes an Act of Parliament.</w:t>
      </w:r>
    </w:p>
    <w:p w:rsidR="00463804" w:rsidRDefault="00463804" w:rsidP="00463804">
      <w:pPr>
        <w:pStyle w:val="Heading3"/>
      </w:pPr>
      <w:r>
        <w:lastRenderedPageBreak/>
        <w:t>Evaluating and creating</w:t>
      </w:r>
    </w:p>
    <w:p w:rsidR="00463804" w:rsidRDefault="00463804" w:rsidP="00463804">
      <w:pPr>
        <w:pStyle w:val="Numberlist"/>
      </w:pPr>
      <w:r w:rsidRPr="00463804">
        <w:rPr>
          <w:b/>
        </w:rPr>
        <w:t>4</w:t>
      </w:r>
      <w:r>
        <w:tab/>
        <w:t>Student answers will vary but for the affirmative side, could include that the Governor-General is the Queen’s representative in Australia and must sign off on all bills before they become acts. For the negative side, arguments could include that the Governor-General does not play any major role in policy making in Australia.</w:t>
      </w:r>
    </w:p>
    <w:p w:rsidR="00463804" w:rsidRDefault="00463804" w:rsidP="00463804">
      <w:pPr>
        <w:pStyle w:val="Numberlist"/>
      </w:pPr>
      <w:r w:rsidRPr="00463804">
        <w:rPr>
          <w:b/>
        </w:rPr>
        <w:t>5</w:t>
      </w:r>
      <w:r>
        <w:tab/>
        <w:t>Student answers will vary.</w:t>
      </w:r>
    </w:p>
    <w:p w:rsidR="00606974" w:rsidRDefault="00606974" w:rsidP="00FF6661">
      <w:pPr>
        <w:pStyle w:val="Heading1"/>
      </w:pPr>
      <w:r>
        <w:t xml:space="preserve">1.2 </w:t>
      </w:r>
      <w:r w:rsidR="0039536A">
        <w:t>China</w:t>
      </w:r>
    </w:p>
    <w:p w:rsidR="00606974" w:rsidRDefault="00606974" w:rsidP="0039536A">
      <w:pPr>
        <w:pStyle w:val="Heading2"/>
      </w:pPr>
      <w:r>
        <w:rPr>
          <w:rFonts w:eastAsia="Times New Roman"/>
        </w:rPr>
        <w:t xml:space="preserve">Learning strategies </w:t>
      </w:r>
    </w:p>
    <w:p w:rsidR="0039536A" w:rsidRDefault="0039536A" w:rsidP="0039536A">
      <w:pPr>
        <w:pStyle w:val="Heading3"/>
      </w:pPr>
      <w:r>
        <w:t>Dear CCP</w:t>
      </w:r>
    </w:p>
    <w:p w:rsidR="00606974" w:rsidRDefault="00606974" w:rsidP="00D30596">
      <w:r>
        <w:t xml:space="preserve">Write a letter of application to the Chinese Communist Party. Your application must stipulate why you should be considered as a suitable candidate. You will need to show how you fulfil </w:t>
      </w:r>
      <w:r w:rsidR="0039536A">
        <w:t xml:space="preserve">the party’s </w:t>
      </w:r>
      <w:r>
        <w:t>criteria for membership.</w:t>
      </w:r>
    </w:p>
    <w:p w:rsidR="0039536A" w:rsidRDefault="0039536A" w:rsidP="0039536A">
      <w:pPr>
        <w:pStyle w:val="Heading3"/>
      </w:pPr>
      <w:r>
        <w:t>Compare and contrast</w:t>
      </w:r>
    </w:p>
    <w:p w:rsidR="00606974" w:rsidRDefault="00606974" w:rsidP="00D30596">
      <w:r>
        <w:t xml:space="preserve">Complete a table which compares China with another communist country in the world. </w:t>
      </w:r>
      <w:r w:rsidR="0039536A">
        <w:t>L</w:t>
      </w:r>
      <w:r>
        <w:t>ist similarities and differences between the two.</w:t>
      </w:r>
    </w:p>
    <w:p w:rsidR="00606974" w:rsidRDefault="00606974" w:rsidP="0039536A">
      <w:pPr>
        <w:pStyle w:val="Heading2"/>
      </w:pPr>
      <w:r>
        <w:rPr>
          <w:rFonts w:eastAsia="Times New Roman"/>
        </w:rPr>
        <w:t>Helpful hints</w:t>
      </w:r>
    </w:p>
    <w:p w:rsidR="0039536A" w:rsidRDefault="0039536A" w:rsidP="0039536A">
      <w:pPr>
        <w:pStyle w:val="Heading3"/>
      </w:pPr>
      <w:r>
        <w:t>Background: Government in China</w:t>
      </w:r>
    </w:p>
    <w:p w:rsidR="00606974" w:rsidRDefault="00606974" w:rsidP="00D30596">
      <w:r>
        <w:t xml:space="preserve">China </w:t>
      </w:r>
      <w:r w:rsidR="0039536A">
        <w:t xml:space="preserve">has </w:t>
      </w:r>
      <w:r>
        <w:t xml:space="preserve">a closed and autocratic governmental system. The rule of law is not </w:t>
      </w:r>
      <w:r w:rsidR="0039536A">
        <w:t xml:space="preserve">highly </w:t>
      </w:r>
      <w:r>
        <w:t xml:space="preserve">valued and the </w:t>
      </w:r>
      <w:r w:rsidR="0039536A">
        <w:t xml:space="preserve">ideals of </w:t>
      </w:r>
      <w:r>
        <w:t xml:space="preserve">personal liberty and freedom </w:t>
      </w:r>
      <w:r w:rsidR="0039536A">
        <w:t xml:space="preserve">are </w:t>
      </w:r>
      <w:r>
        <w:t xml:space="preserve">subservient to the </w:t>
      </w:r>
      <w:r w:rsidR="0039536A">
        <w:t>interests of the s</w:t>
      </w:r>
      <w:r>
        <w:t xml:space="preserve">tate. The internet is </w:t>
      </w:r>
      <w:r w:rsidR="0039536A">
        <w:t xml:space="preserve">censored </w:t>
      </w:r>
      <w:r>
        <w:t xml:space="preserve">and corruption </w:t>
      </w:r>
      <w:r w:rsidR="0039536A">
        <w:t xml:space="preserve">is </w:t>
      </w:r>
      <w:r>
        <w:t>endemic within the highest levels of government</w:t>
      </w:r>
      <w:r w:rsidR="0039536A">
        <w:t>,</w:t>
      </w:r>
      <w:r>
        <w:t xml:space="preserve"> including the judiciary. Support of the leadership remains strong in China with no suitable political alternative to seriously challenge it. </w:t>
      </w:r>
    </w:p>
    <w:p w:rsidR="00606974" w:rsidRDefault="00606974" w:rsidP="00D30596">
      <w:r>
        <w:t xml:space="preserve">China is ruled by </w:t>
      </w:r>
      <w:r w:rsidR="0039536A">
        <w:t>‘</w:t>
      </w:r>
      <w:r>
        <w:t>political meritocracy</w:t>
      </w:r>
      <w:r w:rsidR="0039536A">
        <w:t>’</w:t>
      </w:r>
      <w:r>
        <w:t>. The belief is that leaders should be promoted based on ideas of merit and virtue. The most highly educated are placed in positions of power in order to represent the interests of the people. The people trust that the leaders will exercise this power to the betterment of the nation and the people.</w:t>
      </w:r>
    </w:p>
    <w:p w:rsidR="00606974" w:rsidRDefault="00606974" w:rsidP="00D30596">
      <w:r>
        <w:t xml:space="preserve">The process to represent China at the </w:t>
      </w:r>
      <w:r w:rsidR="0039536A">
        <w:t xml:space="preserve">national </w:t>
      </w:r>
      <w:r>
        <w:t>level therefore is highly rigorous. Those who wish to be an offic</w:t>
      </w:r>
      <w:r w:rsidR="0039536A">
        <w:t>ial need to pass a series of IQ-</w:t>
      </w:r>
      <w:r>
        <w:t xml:space="preserve">type tests in competition with thousands of other applicants. They must perform well at lower levels of government and accrue decades of administrative experience. It took the current President Xi over </w:t>
      </w:r>
      <w:r w:rsidR="0039536A">
        <w:t>40</w:t>
      </w:r>
      <w:r>
        <w:t xml:space="preserve"> years to reach the presidency. He had 16 major promotions through all levels of government: country, city, provincial, central committee and Politburo. He then held the top </w:t>
      </w:r>
      <w:r w:rsidR="0039536A">
        <w:t xml:space="preserve">position </w:t>
      </w:r>
      <w:r>
        <w:t xml:space="preserve">in the standing committee. He was assessed at every level of this process. </w:t>
      </w:r>
    </w:p>
    <w:p w:rsidR="00606974" w:rsidRDefault="00606974" w:rsidP="00D30596">
      <w:r>
        <w:lastRenderedPageBreak/>
        <w:t>It can be argued that this system means that people are judged according to what they do rather than what they say will do. This is an interesting system to compare to democracy. Leaders in China are elected for 10 years</w:t>
      </w:r>
      <w:r w:rsidR="0039536A">
        <w:t>,</w:t>
      </w:r>
      <w:r>
        <w:t xml:space="preserve"> which actually allows </w:t>
      </w:r>
      <w:r w:rsidR="0039536A">
        <w:t xml:space="preserve">them time </w:t>
      </w:r>
      <w:r>
        <w:t>to develop a plan for the future. In democracies</w:t>
      </w:r>
      <w:r w:rsidR="0039536A">
        <w:t>,</w:t>
      </w:r>
      <w:r>
        <w:t xml:space="preserve"> terms of office are much shorter and politicians are at the mercy of voters and political campaigning. This has the effect of diminishing their ability to carry out reform</w:t>
      </w:r>
      <w:r w:rsidR="0039536A">
        <w:t>,</w:t>
      </w:r>
      <w:r>
        <w:t xml:space="preserve"> as they have to shift their focus to winning </w:t>
      </w:r>
      <w:r w:rsidR="0039536A">
        <w:t xml:space="preserve">the next </w:t>
      </w:r>
      <w:r>
        <w:t>election. However</w:t>
      </w:r>
      <w:r w:rsidR="0039536A">
        <w:t>, like democracy,</w:t>
      </w:r>
      <w:r>
        <w:t xml:space="preserve"> this system is a political ideal and in practice </w:t>
      </w:r>
      <w:r w:rsidR="0039536A">
        <w:t xml:space="preserve">it </w:t>
      </w:r>
      <w:r>
        <w:t xml:space="preserve">can </w:t>
      </w:r>
      <w:r w:rsidR="0039536A">
        <w:t xml:space="preserve">be </w:t>
      </w:r>
      <w:r>
        <w:t xml:space="preserve">quite different. </w:t>
      </w:r>
      <w:r w:rsidR="0039536A">
        <w:t>‘</w:t>
      </w:r>
      <w:r>
        <w:t>Meritocracy</w:t>
      </w:r>
      <w:r w:rsidR="0039536A">
        <w:t>’</w:t>
      </w:r>
      <w:r>
        <w:t xml:space="preserve"> has given rise to corruption because leaders</w:t>
      </w:r>
      <w:r w:rsidR="0039536A">
        <w:t xml:space="preserve"> must appear to be outward focu</w:t>
      </w:r>
      <w:r>
        <w:t>sed. Unlike democracy</w:t>
      </w:r>
      <w:r w:rsidR="0039536A">
        <w:t>,</w:t>
      </w:r>
      <w:r>
        <w:t xml:space="preserve"> which values institutions to support rights and freedoms</w:t>
      </w:r>
      <w:r w:rsidR="0039536A">
        <w:t>,</w:t>
      </w:r>
      <w:r>
        <w:t xml:space="preserve"> the system of meritocracy relies on educated individuals to look out for the greater good of society. </w:t>
      </w:r>
    </w:p>
    <w:p w:rsidR="00606974" w:rsidRDefault="00606974" w:rsidP="00D30596">
      <w:r>
        <w:t>China’s current challenge is one of modernisation. The demand for political reform is mounting as Chinese people desire freer elections, freedom of speech and assembly</w:t>
      </w:r>
      <w:r w:rsidR="0039536A">
        <w:t>,</w:t>
      </w:r>
      <w:r>
        <w:t xml:space="preserve"> and the right to elect their leaders. Historically this type of call for reform has been repressed severely</w:t>
      </w:r>
      <w:r w:rsidR="0039536A">
        <w:t>,</w:t>
      </w:r>
      <w:r>
        <w:t xml:space="preserve"> </w:t>
      </w:r>
      <w:r w:rsidR="0039536A">
        <w:t xml:space="preserve">as </w:t>
      </w:r>
      <w:r>
        <w:t>in the Hong Kong protests</w:t>
      </w:r>
      <w:r w:rsidR="00CF27BC">
        <w:t xml:space="preserve"> in 2016</w:t>
      </w:r>
      <w:r>
        <w:t>. China</w:t>
      </w:r>
      <w:r w:rsidR="00CF27BC">
        <w:t>’s leaders</w:t>
      </w:r>
      <w:r>
        <w:t xml:space="preserve"> will need to decide whether they wish to remain a functioning communist state or whether they begin to dismantle the system of meritocracy and allow for great political freedom.</w:t>
      </w:r>
    </w:p>
    <w:p w:rsidR="00606974" w:rsidRDefault="00606974" w:rsidP="00D30596">
      <w:r>
        <w:t>This is an interesting debate. When considering the unit on China</w:t>
      </w:r>
      <w:r w:rsidR="00CF27BC">
        <w:t>,</w:t>
      </w:r>
      <w:r>
        <w:t xml:space="preserve"> </w:t>
      </w:r>
      <w:r w:rsidR="00CF27BC">
        <w:t xml:space="preserve">the </w:t>
      </w:r>
      <w:r>
        <w:t xml:space="preserve">idea of meritocracy could be introduced. Students may wish to investigate the differences between the two systems and argue which they believe is the most effective. </w:t>
      </w:r>
    </w:p>
    <w:p w:rsidR="00463804" w:rsidRDefault="00463804" w:rsidP="00463804">
      <w:pPr>
        <w:pStyle w:val="Heading2"/>
      </w:pPr>
      <w:r>
        <w:t>Activity answers</w:t>
      </w:r>
    </w:p>
    <w:p w:rsidR="00463804" w:rsidRDefault="00463804" w:rsidP="00463804">
      <w:pPr>
        <w:pStyle w:val="Heading3"/>
      </w:pPr>
      <w:r>
        <w:t>Remembering and Understanding</w:t>
      </w:r>
    </w:p>
    <w:p w:rsidR="00463804" w:rsidRDefault="00463804" w:rsidP="00463804">
      <w:pPr>
        <w:pStyle w:val="Numberlist"/>
      </w:pPr>
      <w:r w:rsidRPr="00463804">
        <w:rPr>
          <w:b/>
        </w:rPr>
        <w:t>1</w:t>
      </w:r>
      <w:r>
        <w:tab/>
        <w:t xml:space="preserve">The Chinese Constitution rejects the notion of the separation of powers because </w:t>
      </w:r>
      <w:r w:rsidR="009B5D0F">
        <w:t xml:space="preserve">it recognises the </w:t>
      </w:r>
      <w:r>
        <w:t xml:space="preserve">Chinese Communist Party </w:t>
      </w:r>
      <w:r w:rsidR="009B5D0F">
        <w:t>as the leading political party</w:t>
      </w:r>
      <w:r w:rsidR="0064093E">
        <w:t>. It control the parliament, which is the only law-making body</w:t>
      </w:r>
      <w:r>
        <w:t>.</w:t>
      </w:r>
    </w:p>
    <w:p w:rsidR="00463804" w:rsidRDefault="00463804" w:rsidP="00463804">
      <w:pPr>
        <w:pStyle w:val="Numberlist"/>
      </w:pPr>
      <w:r w:rsidRPr="00463804">
        <w:rPr>
          <w:b/>
        </w:rPr>
        <w:t>2</w:t>
      </w:r>
      <w:r>
        <w:tab/>
      </w:r>
      <w:r w:rsidR="001F15F6" w:rsidRPr="001F15F6">
        <w:t>There are eight m</w:t>
      </w:r>
      <w:r w:rsidR="001F15F6">
        <w:t>inor political parties in China, with a total membership of less than one million people</w:t>
      </w:r>
      <w:r>
        <w:t xml:space="preserve">. </w:t>
      </w:r>
    </w:p>
    <w:p w:rsidR="00463804" w:rsidRDefault="00463804" w:rsidP="00463804">
      <w:pPr>
        <w:pStyle w:val="Heading3"/>
      </w:pPr>
      <w:r>
        <w:t>Applying and analysing</w:t>
      </w:r>
    </w:p>
    <w:p w:rsidR="00463804" w:rsidRDefault="00463804" w:rsidP="00463804">
      <w:pPr>
        <w:pStyle w:val="Numberlist"/>
      </w:pPr>
      <w:r w:rsidRPr="00463804">
        <w:rPr>
          <w:b/>
        </w:rPr>
        <w:t>3</w:t>
      </w:r>
      <w:r>
        <w:tab/>
        <w:t>Student answers will vary but may include: the party only wanting members who are strongly committed to communist ideals</w:t>
      </w:r>
      <w:r w:rsidR="0064093E">
        <w:t>;</w:t>
      </w:r>
      <w:r>
        <w:t xml:space="preserve"> wanting the party to maintain a position of exclusivity</w:t>
      </w:r>
      <w:r w:rsidR="0064093E">
        <w:t>; wanting to keep the party male-</w:t>
      </w:r>
      <w:r>
        <w:t>dominated, etc.</w:t>
      </w:r>
    </w:p>
    <w:p w:rsidR="00463804" w:rsidRDefault="00463804" w:rsidP="00463804">
      <w:pPr>
        <w:pStyle w:val="Numberlist"/>
      </w:pPr>
      <w:r w:rsidRPr="00463804">
        <w:rPr>
          <w:b/>
        </w:rPr>
        <w:t>4</w:t>
      </w:r>
      <w:r>
        <w:tab/>
        <w:t xml:space="preserve">Student answers will vary but </w:t>
      </w:r>
      <w:r w:rsidR="0064093E">
        <w:t xml:space="preserve">students </w:t>
      </w:r>
      <w:r>
        <w:t xml:space="preserve">should be able to demonstrate that, aside from its role in the Politburo Standing Committee, the CCP has a huge influence on the </w:t>
      </w:r>
      <w:r w:rsidR="0064093E">
        <w:t xml:space="preserve">state </w:t>
      </w:r>
      <w:r>
        <w:t>apparatus, including</w:t>
      </w:r>
      <w:r w:rsidR="0064093E">
        <w:t>:</w:t>
      </w:r>
      <w:r>
        <w:t xml:space="preserve"> the State President being the General Secretary of the CCP</w:t>
      </w:r>
      <w:r w:rsidR="0064093E">
        <w:t>;</w:t>
      </w:r>
      <w:r>
        <w:t xml:space="preserve"> CCP members nominating and fulfilling the roles of the National People’s Congress (NPC)</w:t>
      </w:r>
      <w:r w:rsidR="0064093E">
        <w:t>;</w:t>
      </w:r>
      <w:r>
        <w:t xml:space="preserve"> and the judiciary having to report its work to the NPC. </w:t>
      </w:r>
    </w:p>
    <w:p w:rsidR="00463804" w:rsidRDefault="00463804" w:rsidP="00463804">
      <w:pPr>
        <w:pStyle w:val="Numberlist"/>
      </w:pPr>
      <w:r w:rsidRPr="00463804">
        <w:rPr>
          <w:b/>
        </w:rPr>
        <w:t>5</w:t>
      </w:r>
      <w:r>
        <w:tab/>
        <w:t>Students answers will vary but the following information may be included:</w:t>
      </w:r>
    </w:p>
    <w:p w:rsidR="00463804" w:rsidRDefault="00463804" w:rsidP="0064093E">
      <w:pPr>
        <w:ind w:left="426"/>
      </w:pPr>
      <w:r>
        <w:lastRenderedPageBreak/>
        <w:t>Differences</w:t>
      </w:r>
    </w:p>
    <w:p w:rsidR="00463804" w:rsidRDefault="00463804" w:rsidP="0064093E">
      <w:pPr>
        <w:ind w:left="426"/>
      </w:pPr>
      <w:r>
        <w:t>The Supreme People’s Court (China):</w:t>
      </w:r>
    </w:p>
    <w:p w:rsidR="00463804" w:rsidRDefault="00463804" w:rsidP="0064093E">
      <w:pPr>
        <w:pStyle w:val="ListParagraph"/>
      </w:pPr>
      <w:r>
        <w:t>can approve the death sentence</w:t>
      </w:r>
    </w:p>
    <w:p w:rsidR="00463804" w:rsidRDefault="00463804" w:rsidP="0064093E">
      <w:pPr>
        <w:pStyle w:val="ListParagraph"/>
      </w:pPr>
      <w:r>
        <w:t>is answerable to the NPC and the Standing Committee</w:t>
      </w:r>
    </w:p>
    <w:p w:rsidR="00463804" w:rsidRDefault="00463804" w:rsidP="0064093E">
      <w:pPr>
        <w:pStyle w:val="ListParagraph"/>
      </w:pPr>
      <w:r>
        <w:t>panels contain bot</w:t>
      </w:r>
      <w:r w:rsidR="0094323C">
        <w:t>h judges and people’s assessors</w:t>
      </w:r>
    </w:p>
    <w:p w:rsidR="00463804" w:rsidRDefault="00463804" w:rsidP="0064093E">
      <w:pPr>
        <w:ind w:left="426"/>
      </w:pPr>
      <w:r>
        <w:t>High Court (Australia):</w:t>
      </w:r>
    </w:p>
    <w:p w:rsidR="00463804" w:rsidRDefault="00463804" w:rsidP="0064093E">
      <w:pPr>
        <w:pStyle w:val="ListParagraph"/>
      </w:pPr>
      <w:r>
        <w:t>does not have power to approve the death penalty</w:t>
      </w:r>
    </w:p>
    <w:p w:rsidR="00463804" w:rsidRDefault="00463804" w:rsidP="0064093E">
      <w:pPr>
        <w:pStyle w:val="ListParagraph"/>
      </w:pPr>
      <w:r>
        <w:t>is a completely separate body to the legislature and the executive</w:t>
      </w:r>
    </w:p>
    <w:p w:rsidR="00463804" w:rsidRDefault="00463804" w:rsidP="0064093E">
      <w:pPr>
        <w:pStyle w:val="ListParagraph"/>
      </w:pPr>
      <w:r>
        <w:t>deals with cases involving inte</w:t>
      </w:r>
      <w:r w:rsidR="0094323C">
        <w:t>rpretation of the Constitution</w:t>
      </w:r>
    </w:p>
    <w:p w:rsidR="00463804" w:rsidRDefault="00463804" w:rsidP="0094323C">
      <w:pPr>
        <w:ind w:left="426"/>
      </w:pPr>
      <w:r>
        <w:t>Similarities:</w:t>
      </w:r>
    </w:p>
    <w:p w:rsidR="00463804" w:rsidRDefault="00463804" w:rsidP="0094323C">
      <w:pPr>
        <w:pStyle w:val="ListParagraph"/>
      </w:pPr>
      <w:r>
        <w:t>can hear appeals from lower courts in the hierarchy</w:t>
      </w:r>
    </w:p>
    <w:p w:rsidR="00463804" w:rsidRDefault="00463804" w:rsidP="0094323C">
      <w:pPr>
        <w:pStyle w:val="ListParagraph"/>
      </w:pPr>
      <w:r>
        <w:t>can rehear/retry cases from other courts</w:t>
      </w:r>
    </w:p>
    <w:p w:rsidR="00463804" w:rsidRDefault="00463804" w:rsidP="0094323C">
      <w:pPr>
        <w:pStyle w:val="ListParagraph"/>
      </w:pPr>
      <w:r>
        <w:t>are the highest courts in the court hierarchy</w:t>
      </w:r>
    </w:p>
    <w:p w:rsidR="00463804" w:rsidRDefault="00463804" w:rsidP="0094323C">
      <w:pPr>
        <w:pStyle w:val="ListParagraph"/>
      </w:pPr>
      <w:r>
        <w:t>cases are open to the public</w:t>
      </w:r>
    </w:p>
    <w:p w:rsidR="00463804" w:rsidRDefault="00463804" w:rsidP="0094323C">
      <w:pPr>
        <w:pStyle w:val="ListParagraph"/>
      </w:pPr>
      <w:r>
        <w:t xml:space="preserve">promote the belief that all </w:t>
      </w:r>
      <w:r w:rsidR="0094323C">
        <w:t>people are equal before the law</w:t>
      </w:r>
    </w:p>
    <w:p w:rsidR="00463804" w:rsidRDefault="00463804" w:rsidP="00463804">
      <w:pPr>
        <w:pStyle w:val="Heading3"/>
      </w:pPr>
      <w:r>
        <w:t>Evaluating and creating</w:t>
      </w:r>
    </w:p>
    <w:p w:rsidR="00463804" w:rsidRDefault="00463804" w:rsidP="00463804">
      <w:pPr>
        <w:pStyle w:val="Numberlist"/>
      </w:pPr>
      <w:r w:rsidRPr="00463804">
        <w:rPr>
          <w:b/>
        </w:rPr>
        <w:t>6</w:t>
      </w:r>
      <w:r>
        <w:tab/>
        <w:t xml:space="preserve">Student answers will vary but should demonstrate that the Head of the Party Secretariat needs to focus on heavily promoting Communist </w:t>
      </w:r>
      <w:r w:rsidR="0094323C">
        <w:t xml:space="preserve">Party </w:t>
      </w:r>
      <w:r>
        <w:t xml:space="preserve">ideals to the public. </w:t>
      </w:r>
    </w:p>
    <w:p w:rsidR="00463804" w:rsidRDefault="00463804" w:rsidP="00463804">
      <w:pPr>
        <w:pStyle w:val="Numberlist"/>
      </w:pPr>
      <w:r w:rsidRPr="00463804">
        <w:rPr>
          <w:b/>
        </w:rPr>
        <w:t>7</w:t>
      </w:r>
      <w:r>
        <w:tab/>
        <w:t>Student answers will vary.</w:t>
      </w:r>
    </w:p>
    <w:p w:rsidR="00606974" w:rsidRDefault="00606974" w:rsidP="004651F1">
      <w:pPr>
        <w:pStyle w:val="Heading1"/>
      </w:pPr>
      <w:r>
        <w:t xml:space="preserve">1.3 </w:t>
      </w:r>
      <w:r w:rsidR="00CF27BC">
        <w:t>Japan</w:t>
      </w:r>
    </w:p>
    <w:p w:rsidR="00606974" w:rsidRDefault="00606974" w:rsidP="00CF27BC">
      <w:pPr>
        <w:pStyle w:val="Heading2"/>
      </w:pPr>
      <w:r>
        <w:rPr>
          <w:rFonts w:eastAsia="Times New Roman"/>
        </w:rPr>
        <w:t xml:space="preserve">Learning strategies </w:t>
      </w:r>
    </w:p>
    <w:p w:rsidR="00ED2EDB" w:rsidRDefault="00ED2EDB" w:rsidP="00ED2EDB">
      <w:pPr>
        <w:pStyle w:val="Heading3"/>
      </w:pPr>
      <w:r>
        <w:t xml:space="preserve">The </w:t>
      </w:r>
      <w:r w:rsidRPr="00ED2EDB">
        <w:t>self defence bill</w:t>
      </w:r>
    </w:p>
    <w:p w:rsidR="00ED2EDB" w:rsidRDefault="00606974" w:rsidP="00D30596">
      <w:r>
        <w:t xml:space="preserve">The passing of </w:t>
      </w:r>
      <w:r w:rsidR="00ED2EDB">
        <w:t xml:space="preserve">Japan’s </w:t>
      </w:r>
      <w:r>
        <w:t xml:space="preserve">new self defence bill has been highly controversial with the Japanese people. Prepare </w:t>
      </w:r>
      <w:r w:rsidR="00ED2EDB">
        <w:t xml:space="preserve">a </w:t>
      </w:r>
      <w:r>
        <w:t xml:space="preserve">script for a documentary program investigating the controversy surrounding the new bill. </w:t>
      </w:r>
      <w:r w:rsidR="00ED2EDB">
        <w:t>P</w:t>
      </w:r>
      <w:r>
        <w:t xml:space="preserve">rovide a brief history </w:t>
      </w:r>
      <w:r w:rsidR="00ED2EDB">
        <w:t xml:space="preserve">of </w:t>
      </w:r>
      <w:r>
        <w:t xml:space="preserve">the original implementation of Article 9 in the Japanese Constitution. </w:t>
      </w:r>
      <w:r w:rsidR="00ED2EDB">
        <w:t>A</w:t>
      </w:r>
      <w:r>
        <w:t xml:space="preserve">lso consider why </w:t>
      </w:r>
      <w:r w:rsidR="00ED2EDB">
        <w:t xml:space="preserve">the recent </w:t>
      </w:r>
      <w:r>
        <w:t xml:space="preserve">change has been made. </w:t>
      </w:r>
    </w:p>
    <w:p w:rsidR="00606974" w:rsidRDefault="00606974" w:rsidP="00ED2EDB">
      <w:pPr>
        <w:pStyle w:val="Heading2"/>
      </w:pPr>
      <w:r>
        <w:rPr>
          <w:rFonts w:eastAsia="Times New Roman"/>
        </w:rPr>
        <w:t>Helpful hints</w:t>
      </w:r>
    </w:p>
    <w:p w:rsidR="00606974" w:rsidRPr="00ED2EDB" w:rsidRDefault="00606974" w:rsidP="00ED2EDB">
      <w:pPr>
        <w:pStyle w:val="Heading3"/>
      </w:pPr>
      <w:r w:rsidRPr="00ED2EDB">
        <w:t>Japan: an evolving democracy</w:t>
      </w:r>
    </w:p>
    <w:p w:rsidR="00606974" w:rsidRPr="00ED2EDB" w:rsidRDefault="00606974" w:rsidP="00ED2EDB">
      <w:r w:rsidRPr="00ED2EDB">
        <w:t>On the surface</w:t>
      </w:r>
      <w:r w:rsidR="00ED2EDB">
        <w:t>,</w:t>
      </w:r>
      <w:r w:rsidRPr="00ED2EDB">
        <w:t xml:space="preserve"> the government of Japan possesses all the features of a regular democratic government</w:t>
      </w:r>
      <w:r w:rsidR="00ED2EDB">
        <w:t>.</w:t>
      </w:r>
      <w:r w:rsidRPr="00ED2EDB">
        <w:t xml:space="preserve"> </w:t>
      </w:r>
      <w:r w:rsidR="00ED2EDB" w:rsidRPr="00ED2EDB">
        <w:t xml:space="preserve">In </w:t>
      </w:r>
      <w:r w:rsidRPr="00ED2EDB">
        <w:t>practice</w:t>
      </w:r>
      <w:r w:rsidR="00ED2EDB">
        <w:t>,</w:t>
      </w:r>
      <w:r w:rsidRPr="00ED2EDB">
        <w:t xml:space="preserve"> however</w:t>
      </w:r>
      <w:r w:rsidR="00ED2EDB">
        <w:t>,</w:t>
      </w:r>
      <w:r w:rsidRPr="00ED2EDB">
        <w:t xml:space="preserve"> this is not the case. Many of the issues with democracy can be traced back to its inception at the end of the World War </w:t>
      </w:r>
      <w:r w:rsidR="00ED2EDB">
        <w:t xml:space="preserve">II, when </w:t>
      </w:r>
      <w:r w:rsidRPr="00ED2EDB">
        <w:t>Japan accepted responsibility for the war.</w:t>
      </w:r>
    </w:p>
    <w:p w:rsidR="00606974" w:rsidRPr="00ED2EDB" w:rsidRDefault="00ED2EDB" w:rsidP="00ED2EDB">
      <w:r>
        <w:lastRenderedPageBreak/>
        <w:t xml:space="preserve">At the time, US </w:t>
      </w:r>
      <w:r w:rsidR="00606974" w:rsidRPr="00ED2EDB">
        <w:t xml:space="preserve">General Douglas MacArthur was given the responsibility of drafting a new constitution for Japan </w:t>
      </w:r>
      <w:r>
        <w:t xml:space="preserve">that </w:t>
      </w:r>
      <w:r w:rsidR="00606974" w:rsidRPr="00ED2EDB">
        <w:t>would reflect a nation that was ‘peacefully inclined with a responsible government’. After rejecting the model written by Japan, Ma</w:t>
      </w:r>
      <w:r>
        <w:t>cA</w:t>
      </w:r>
      <w:r w:rsidR="00606974" w:rsidRPr="00ED2EDB">
        <w:t>rthur delegated the job to a number of esteemed Americans. The new constitution was drafted in a mere six days with the largest challenge being the role of the Emperor.</w:t>
      </w:r>
      <w:r w:rsidR="00D30596" w:rsidRPr="00ED2EDB">
        <w:t xml:space="preserve"> </w:t>
      </w:r>
      <w:r w:rsidR="00606974" w:rsidRPr="00ED2EDB">
        <w:t xml:space="preserve">The Allies wanted Emperor Hirohito </w:t>
      </w:r>
      <w:r>
        <w:t>to be sent to trial</w:t>
      </w:r>
      <w:r w:rsidR="00606974" w:rsidRPr="00ED2EDB">
        <w:t xml:space="preserve"> for war crimes and executed. MacArthur</w:t>
      </w:r>
      <w:r>
        <w:t>,</w:t>
      </w:r>
      <w:r w:rsidR="00606974" w:rsidRPr="00ED2EDB">
        <w:t xml:space="preserve"> however</w:t>
      </w:r>
      <w:r>
        <w:t>,</w:t>
      </w:r>
      <w:r w:rsidR="00606974" w:rsidRPr="00ED2EDB">
        <w:t xml:space="preserve"> believed </w:t>
      </w:r>
      <w:r>
        <w:t xml:space="preserve">that </w:t>
      </w:r>
      <w:r w:rsidR="00606974" w:rsidRPr="00ED2EDB">
        <w:t xml:space="preserve">this would have a negative impact </w:t>
      </w:r>
      <w:r>
        <w:t>on building democracy in Japan.</w:t>
      </w:r>
    </w:p>
    <w:p w:rsidR="00606974" w:rsidRPr="00ED2EDB" w:rsidRDefault="00606974" w:rsidP="00ED2EDB">
      <w:r w:rsidRPr="00ED2EDB">
        <w:t xml:space="preserve">A number of reforms were subsequently introduced into Japan. In 1946 women were allowed to vote in Japanese elections </w:t>
      </w:r>
      <w:r w:rsidR="00ED2EDB" w:rsidRPr="00ED2EDB">
        <w:t xml:space="preserve">for the first time </w:t>
      </w:r>
      <w:r w:rsidRPr="00ED2EDB">
        <w:t>and there was a suspension of laws which suppressed civil liberties. Emperor Hirohito accepted full responsibility for the war and renounced his divine status.</w:t>
      </w:r>
    </w:p>
    <w:p w:rsidR="00606974" w:rsidRPr="00ED2EDB" w:rsidRDefault="00606974" w:rsidP="00ED2EDB">
      <w:r w:rsidRPr="00ED2EDB">
        <w:t>The constitutional framers developed a system similar to Britain</w:t>
      </w:r>
      <w:r w:rsidR="00ED2EDB">
        <w:t>,</w:t>
      </w:r>
      <w:r w:rsidRPr="00ED2EDB">
        <w:t xml:space="preserve"> with the establishment of a cabinet and a prime minister responsible to the elected parliament. Furthermore</w:t>
      </w:r>
      <w:r w:rsidR="00ED2EDB">
        <w:t>,</w:t>
      </w:r>
      <w:r w:rsidRPr="00ED2EDB">
        <w:t xml:space="preserve"> the constitution aimed to show that Japan </w:t>
      </w:r>
      <w:r w:rsidR="00ED2EDB">
        <w:t>was no longer a war-</w:t>
      </w:r>
      <w:r w:rsidRPr="00ED2EDB">
        <w:t xml:space="preserve">mongering country. This resulted in the inclusion of </w:t>
      </w:r>
      <w:r w:rsidR="00ED2EDB" w:rsidRPr="00ED2EDB">
        <w:t xml:space="preserve">Article </w:t>
      </w:r>
      <w:r w:rsidRPr="00ED2EDB">
        <w:t>9</w:t>
      </w:r>
      <w:r w:rsidR="00ED2EDB">
        <w:t>,</w:t>
      </w:r>
      <w:r w:rsidRPr="00ED2EDB">
        <w:t xml:space="preserve"> which stated: </w:t>
      </w:r>
      <w:r w:rsidR="00770C06" w:rsidRPr="00ED2EDB">
        <w:t>‘</w:t>
      </w:r>
      <w:r w:rsidRPr="00ED2EDB">
        <w:t>The Japanese people forever renounce war as a sovereign right of the nation and the threat or use of force as means of settling international disputes</w:t>
      </w:r>
      <w:r w:rsidR="00770C06" w:rsidRPr="00ED2EDB">
        <w:t>’</w:t>
      </w:r>
      <w:r w:rsidR="00ED2EDB">
        <w:t>.</w:t>
      </w:r>
    </w:p>
    <w:p w:rsidR="00606974" w:rsidRPr="00ED2EDB" w:rsidRDefault="00606974" w:rsidP="00ED2EDB">
      <w:r w:rsidRPr="00ED2EDB">
        <w:t xml:space="preserve">Under the new constitution it was the elected Diet which embodied power and not the </w:t>
      </w:r>
      <w:r w:rsidR="00ED2EDB" w:rsidRPr="00ED2EDB">
        <w:t>Emperor</w:t>
      </w:r>
      <w:r w:rsidRPr="00ED2EDB">
        <w:t xml:space="preserve">. The position of </w:t>
      </w:r>
      <w:r w:rsidR="00ED2EDB" w:rsidRPr="00ED2EDB">
        <w:t xml:space="preserve">Emperor </w:t>
      </w:r>
      <w:r w:rsidR="00ED2EDB">
        <w:t xml:space="preserve">became a </w:t>
      </w:r>
      <w:r w:rsidRPr="00ED2EDB">
        <w:t xml:space="preserve">symbolic </w:t>
      </w:r>
      <w:r w:rsidR="00ED2EDB">
        <w:t xml:space="preserve">one </w:t>
      </w:r>
      <w:r w:rsidRPr="00ED2EDB">
        <w:t>as a means of keeping the people unified. The Japanese people found the change difficult</w:t>
      </w:r>
      <w:r w:rsidR="00ED2EDB">
        <w:t>,</w:t>
      </w:r>
      <w:r w:rsidRPr="00ED2EDB">
        <w:t xml:space="preserve"> as they were used to obeying a sovereign ruler not a sovereign people</w:t>
      </w:r>
      <w:r w:rsidR="00ED2EDB">
        <w:t>. Power was now vested in them.</w:t>
      </w:r>
    </w:p>
    <w:p w:rsidR="00606974" w:rsidRPr="00ED2EDB" w:rsidRDefault="00606974" w:rsidP="00ED2EDB">
      <w:r w:rsidRPr="00ED2EDB">
        <w:t xml:space="preserve">The </w:t>
      </w:r>
      <w:r w:rsidR="00ED2EDB" w:rsidRPr="00ED2EDB">
        <w:t xml:space="preserve">constitution </w:t>
      </w:r>
      <w:r w:rsidRPr="00ED2EDB">
        <w:t xml:space="preserve">was finally </w:t>
      </w:r>
      <w:r w:rsidR="00ED2EDB">
        <w:t xml:space="preserve">approved </w:t>
      </w:r>
      <w:r w:rsidRPr="00ED2EDB">
        <w:t xml:space="preserve">and officially came into effect on </w:t>
      </w:r>
      <w:r w:rsidR="00ED2EDB">
        <w:t xml:space="preserve">3 May </w:t>
      </w:r>
      <w:r w:rsidRPr="00ED2EDB">
        <w:t>1947. Since then</w:t>
      </w:r>
      <w:r w:rsidR="00ED2EDB">
        <w:t>,</w:t>
      </w:r>
      <w:r w:rsidRPr="00ED2EDB">
        <w:t xml:space="preserve"> questions have been raised </w:t>
      </w:r>
      <w:r w:rsidR="00ED2EDB">
        <w:t xml:space="preserve">about </w:t>
      </w:r>
      <w:r w:rsidRPr="00ED2EDB">
        <w:t>the way that democracy was implemented in</w:t>
      </w:r>
      <w:r w:rsidR="00ED2EDB">
        <w:t xml:space="preserve"> </w:t>
      </w:r>
      <w:r w:rsidRPr="00ED2EDB">
        <w:t xml:space="preserve">Japan: was </w:t>
      </w:r>
      <w:r w:rsidR="00ED2EDB">
        <w:t>it too fast?</w:t>
      </w:r>
    </w:p>
    <w:p w:rsidR="00664B96" w:rsidRDefault="00606974" w:rsidP="00ED2EDB">
      <w:r w:rsidRPr="00ED2EDB">
        <w:t>In more recent times</w:t>
      </w:r>
      <w:r w:rsidR="00ED2EDB">
        <w:t>,</w:t>
      </w:r>
      <w:r w:rsidRPr="00ED2EDB">
        <w:t xml:space="preserve"> Japanese democracy has </w:t>
      </w:r>
      <w:r w:rsidR="00ED2EDB">
        <w:t>come under some criticism</w:t>
      </w:r>
      <w:r w:rsidRPr="00ED2EDB">
        <w:t xml:space="preserve">. The Liberal Democratic Party has dominated office for almost the last </w:t>
      </w:r>
      <w:r w:rsidR="00ED2EDB">
        <w:t>50</w:t>
      </w:r>
      <w:r w:rsidRPr="00ED2EDB">
        <w:t xml:space="preserve"> years. The monopoly of one political party within a democracy is quite unusual. It demonstrates a lack of strong and healthy political opposition</w:t>
      </w:r>
      <w:r w:rsidR="00ED2EDB">
        <w:t>,</w:t>
      </w:r>
      <w:r w:rsidRPr="00ED2EDB">
        <w:t xml:space="preserve"> which is necessary to a democracy. The </w:t>
      </w:r>
      <w:r w:rsidRPr="00ED2EDB">
        <w:rPr>
          <w:i/>
        </w:rPr>
        <w:t>Kokkai</w:t>
      </w:r>
      <w:r w:rsidRPr="00ED2EDB">
        <w:t xml:space="preserve"> has been labelled as ineffective and unable to implement necessary reform. The belief is that despite appearing to be democratic and bearing all the traditional elements of democracy</w:t>
      </w:r>
      <w:r w:rsidR="00ED2EDB">
        <w:t>,</w:t>
      </w:r>
      <w:r w:rsidRPr="00ED2EDB">
        <w:t xml:space="preserve"> it is not working as one. There is low voter turnout, poor opposition to the LDP and a weak and divided parliament. </w:t>
      </w:r>
      <w:r w:rsidR="00ED2EDB">
        <w:t xml:space="preserve">It should be remembered that Japan </w:t>
      </w:r>
      <w:r w:rsidRPr="00ED2EDB">
        <w:t xml:space="preserve">still </w:t>
      </w:r>
      <w:r w:rsidR="00ED2EDB">
        <w:t xml:space="preserve">has </w:t>
      </w:r>
      <w:r w:rsidRPr="00ED2EDB">
        <w:t xml:space="preserve">a comparatively short history of democracy compared </w:t>
      </w:r>
      <w:r w:rsidR="00ED2EDB">
        <w:t xml:space="preserve">to </w:t>
      </w:r>
      <w:r w:rsidRPr="00ED2EDB">
        <w:t xml:space="preserve">other successful democratic nations. </w:t>
      </w:r>
    </w:p>
    <w:p w:rsidR="00664B96" w:rsidRDefault="00664B96" w:rsidP="00664B96">
      <w:pPr>
        <w:pStyle w:val="Heading2"/>
      </w:pPr>
      <w:r>
        <w:t>Activity answers</w:t>
      </w:r>
    </w:p>
    <w:p w:rsidR="00664B96" w:rsidRDefault="00664B96" w:rsidP="00664B96">
      <w:pPr>
        <w:pStyle w:val="Heading3"/>
      </w:pPr>
      <w:r>
        <w:t>Remembering and understanding</w:t>
      </w:r>
    </w:p>
    <w:p w:rsidR="00664B96" w:rsidRDefault="00664B96" w:rsidP="00664B96">
      <w:pPr>
        <w:pStyle w:val="Numberlist"/>
      </w:pPr>
      <w:r w:rsidRPr="00664B96">
        <w:rPr>
          <w:b/>
        </w:rPr>
        <w:t>1</w:t>
      </w:r>
      <w:r w:rsidRPr="00664B96">
        <w:rPr>
          <w:b/>
        </w:rPr>
        <w:tab/>
      </w:r>
      <w:r>
        <w:t>Student answers will vary but an example is given below.</w:t>
      </w:r>
    </w:p>
    <w:p w:rsidR="00664B96" w:rsidRDefault="00664B96" w:rsidP="00664B96">
      <w:pPr>
        <w:ind w:left="426"/>
      </w:pPr>
      <w:r>
        <w:lastRenderedPageBreak/>
        <w:t>Facts</w:t>
      </w:r>
    </w:p>
    <w:p w:rsidR="00664B96" w:rsidRDefault="00664B96" w:rsidP="00664B96">
      <w:pPr>
        <w:pStyle w:val="ListParagraph"/>
      </w:pPr>
      <w:r>
        <w:t>Japan’s government structure has three tiers.</w:t>
      </w:r>
    </w:p>
    <w:p w:rsidR="00664B96" w:rsidRDefault="00664B96" w:rsidP="00664B96">
      <w:pPr>
        <w:pStyle w:val="ListParagraph"/>
      </w:pPr>
      <w:r>
        <w:t>Japan’s parliament is bicameral.</w:t>
      </w:r>
    </w:p>
    <w:p w:rsidR="00664B96" w:rsidRDefault="00664B96" w:rsidP="00664B96">
      <w:pPr>
        <w:pStyle w:val="ListParagraph"/>
      </w:pPr>
      <w:r>
        <w:t>The voting system is very different to Australia’s voting system.</w:t>
      </w:r>
    </w:p>
    <w:p w:rsidR="00664B96" w:rsidRDefault="00664B96" w:rsidP="00664B96">
      <w:pPr>
        <w:ind w:left="426"/>
      </w:pPr>
      <w:r>
        <w:t>Thoughts</w:t>
      </w:r>
    </w:p>
    <w:p w:rsidR="00664B96" w:rsidRDefault="00664B96" w:rsidP="00664B96">
      <w:pPr>
        <w:pStyle w:val="ListParagraph"/>
      </w:pPr>
      <w:r>
        <w:t>The no-war clause in the Constitution is very unusual and interesting.</w:t>
      </w:r>
    </w:p>
    <w:p w:rsidR="00664B96" w:rsidRDefault="00664B96" w:rsidP="00664B96">
      <w:pPr>
        <w:pStyle w:val="ListParagraph"/>
      </w:pPr>
      <w:r>
        <w:t>The short time allowed for campaigning before an election is a good idea as people are not overwhelmed and bombarded with election material.</w:t>
      </w:r>
    </w:p>
    <w:p w:rsidR="00664B96" w:rsidRDefault="00664B96" w:rsidP="00664B96">
      <w:pPr>
        <w:ind w:left="426"/>
      </w:pPr>
      <w:r>
        <w:t>Question</w:t>
      </w:r>
    </w:p>
    <w:p w:rsidR="00664B96" w:rsidRDefault="00664B96" w:rsidP="00664B96">
      <w:pPr>
        <w:pStyle w:val="ListParagraph"/>
      </w:pPr>
      <w:r>
        <w:t>What caused Emperor Hirohito to renounce his status?</w:t>
      </w:r>
    </w:p>
    <w:p w:rsidR="00664B96" w:rsidRDefault="00664B96" w:rsidP="00664B96">
      <w:pPr>
        <w:pStyle w:val="Numberlist"/>
      </w:pPr>
      <w:r w:rsidRPr="00664B96">
        <w:rPr>
          <w:b/>
        </w:rPr>
        <w:t>2</w:t>
      </w:r>
      <w:r w:rsidRPr="00664B96">
        <w:rPr>
          <w:b/>
        </w:rPr>
        <w:tab/>
      </w:r>
      <w:r>
        <w:t xml:space="preserve">The House of Representatives is the more powerful house in Japan. Both houses hold equal power in the Australian Parliament, although some people may say the House of Representatives has more power as the government is formed in the House of Representatives. </w:t>
      </w:r>
    </w:p>
    <w:p w:rsidR="00664B96" w:rsidRDefault="00664B96" w:rsidP="00664B96">
      <w:pPr>
        <w:pStyle w:val="Numberlist"/>
      </w:pPr>
      <w:r w:rsidRPr="00664B96">
        <w:rPr>
          <w:b/>
        </w:rPr>
        <w:t>3</w:t>
      </w:r>
      <w:r w:rsidRPr="00664B96">
        <w:rPr>
          <w:b/>
        </w:rPr>
        <w:tab/>
      </w:r>
      <w:r>
        <w:t xml:space="preserve">Elections for the House of Councillors are held every three years because the terms of half of the representatives expire every three years. </w:t>
      </w:r>
    </w:p>
    <w:p w:rsidR="00664B96" w:rsidRDefault="00664B96" w:rsidP="00664B96">
      <w:pPr>
        <w:pStyle w:val="Heading3"/>
      </w:pPr>
      <w:r>
        <w:t>Applying and analysing</w:t>
      </w:r>
    </w:p>
    <w:p w:rsidR="00664B96" w:rsidRDefault="00664B96" w:rsidP="00664B96">
      <w:pPr>
        <w:pStyle w:val="Numberlist"/>
      </w:pPr>
      <w:r w:rsidRPr="00664B96">
        <w:rPr>
          <w:b/>
        </w:rPr>
        <w:t>4</w:t>
      </w:r>
      <w:r>
        <w:tab/>
        <w:t>Student answers will vary.</w:t>
      </w:r>
    </w:p>
    <w:p w:rsidR="00664B96" w:rsidRDefault="00664B96" w:rsidP="00664B96">
      <w:pPr>
        <w:pStyle w:val="Heading3"/>
      </w:pPr>
      <w:r>
        <w:t>Evaluating and creating</w:t>
      </w:r>
    </w:p>
    <w:p w:rsidR="00664B96" w:rsidRDefault="00664B96" w:rsidP="00664B96">
      <w:pPr>
        <w:pStyle w:val="Numberlist"/>
      </w:pPr>
      <w:r w:rsidRPr="00664B96">
        <w:rPr>
          <w:b/>
        </w:rPr>
        <w:t>5</w:t>
      </w:r>
      <w:r>
        <w:tab/>
        <w:t>Student answers will vary but can include:</w:t>
      </w:r>
    </w:p>
    <w:tbl>
      <w:tblPr>
        <w:tblStyle w:val="TableGrid"/>
        <w:tblW w:w="0" w:type="auto"/>
        <w:tblInd w:w="426" w:type="dxa"/>
        <w:tblLook w:val="04A0" w:firstRow="1" w:lastRow="0" w:firstColumn="1" w:lastColumn="0" w:noHBand="0" w:noVBand="1"/>
      </w:tblPr>
      <w:tblGrid>
        <w:gridCol w:w="4423"/>
        <w:gridCol w:w="4393"/>
      </w:tblGrid>
      <w:tr w:rsidR="00664B96" w:rsidRPr="00664B96" w:rsidTr="00664B96">
        <w:tc>
          <w:tcPr>
            <w:tcW w:w="4423" w:type="dxa"/>
          </w:tcPr>
          <w:p w:rsidR="00664B96" w:rsidRPr="00664B96" w:rsidRDefault="00664B96" w:rsidP="00664B96">
            <w:pPr>
              <w:pStyle w:val="Tabletext"/>
              <w:rPr>
                <w:b/>
              </w:rPr>
            </w:pPr>
            <w:r w:rsidRPr="00664B96">
              <w:rPr>
                <w:b/>
              </w:rPr>
              <w:t>Advantages</w:t>
            </w:r>
          </w:p>
        </w:tc>
        <w:tc>
          <w:tcPr>
            <w:tcW w:w="4393" w:type="dxa"/>
          </w:tcPr>
          <w:p w:rsidR="00664B96" w:rsidRPr="00664B96" w:rsidRDefault="00664B96" w:rsidP="00664B96">
            <w:pPr>
              <w:pStyle w:val="Tabletext"/>
              <w:rPr>
                <w:b/>
              </w:rPr>
            </w:pPr>
            <w:r w:rsidRPr="00664B96">
              <w:rPr>
                <w:b/>
              </w:rPr>
              <w:t>Disadvantages</w:t>
            </w:r>
          </w:p>
        </w:tc>
      </w:tr>
      <w:tr w:rsidR="00664B96" w:rsidRPr="00664B96" w:rsidTr="00664B96">
        <w:tc>
          <w:tcPr>
            <w:tcW w:w="4423" w:type="dxa"/>
          </w:tcPr>
          <w:p w:rsidR="00664B96" w:rsidRPr="00664B96" w:rsidRDefault="00664B96" w:rsidP="00664B96">
            <w:pPr>
              <w:pStyle w:val="Tabletext"/>
            </w:pPr>
            <w:r w:rsidRPr="00664B96">
              <w:t>The public is not bombarded with weeks of campaigning and advertising</w:t>
            </w:r>
          </w:p>
        </w:tc>
        <w:tc>
          <w:tcPr>
            <w:tcW w:w="4393" w:type="dxa"/>
          </w:tcPr>
          <w:p w:rsidR="00664B96" w:rsidRPr="00664B96" w:rsidRDefault="00664B96" w:rsidP="00AC57A3">
            <w:pPr>
              <w:pStyle w:val="Tabletext"/>
            </w:pPr>
            <w:r w:rsidRPr="00664B96">
              <w:t>The public doesn’t have time to get to really know the candidates in order to make an informed decision</w:t>
            </w:r>
          </w:p>
        </w:tc>
      </w:tr>
      <w:tr w:rsidR="00664B96" w:rsidRPr="00664B96" w:rsidTr="00664B96">
        <w:tc>
          <w:tcPr>
            <w:tcW w:w="4423" w:type="dxa"/>
          </w:tcPr>
          <w:p w:rsidR="00664B96" w:rsidRPr="00664B96" w:rsidRDefault="00664B96" w:rsidP="00664B96">
            <w:pPr>
              <w:pStyle w:val="Tabletext"/>
            </w:pPr>
            <w:r w:rsidRPr="00664B96">
              <w:t>Candidates need to get their main platforms across quickly and efficiently</w:t>
            </w:r>
          </w:p>
        </w:tc>
        <w:tc>
          <w:tcPr>
            <w:tcW w:w="4393" w:type="dxa"/>
          </w:tcPr>
          <w:p w:rsidR="00664B96" w:rsidRPr="00664B96" w:rsidRDefault="00664B96" w:rsidP="002614F6">
            <w:pPr>
              <w:pStyle w:val="Tabletext"/>
            </w:pPr>
            <w:r w:rsidRPr="00664B96">
              <w:t>With very little advertising, some people may not have other ways of learning about each political party and candidate</w:t>
            </w:r>
          </w:p>
        </w:tc>
      </w:tr>
      <w:tr w:rsidR="00664B96" w:rsidRPr="00664B96" w:rsidTr="00664B96">
        <w:tc>
          <w:tcPr>
            <w:tcW w:w="4423" w:type="dxa"/>
          </w:tcPr>
          <w:p w:rsidR="00664B96" w:rsidRPr="00664B96" w:rsidRDefault="00664B96" w:rsidP="00664B96">
            <w:pPr>
              <w:pStyle w:val="Tabletext"/>
            </w:pPr>
            <w:r w:rsidRPr="00664B96">
              <w:t>Candidates enlist the support of community organisations in order to gain public support</w:t>
            </w:r>
          </w:p>
        </w:tc>
        <w:tc>
          <w:tcPr>
            <w:tcW w:w="4393" w:type="dxa"/>
          </w:tcPr>
          <w:p w:rsidR="00664B96" w:rsidRPr="00664B96" w:rsidRDefault="00664B96" w:rsidP="00664B96">
            <w:pPr>
              <w:pStyle w:val="Tabletext"/>
            </w:pPr>
          </w:p>
        </w:tc>
      </w:tr>
      <w:tr w:rsidR="00664B96" w:rsidRPr="00664B96" w:rsidTr="00664B96">
        <w:trPr>
          <w:cantSplit/>
        </w:trPr>
        <w:tc>
          <w:tcPr>
            <w:tcW w:w="4423" w:type="dxa"/>
          </w:tcPr>
          <w:p w:rsidR="00664B96" w:rsidRPr="00664B96" w:rsidRDefault="00664B96" w:rsidP="00664B96">
            <w:pPr>
              <w:pStyle w:val="Tabletext"/>
            </w:pPr>
            <w:r w:rsidRPr="00664B96">
              <w:t>Candidates/parties with more financial backing do not necessarily have an advantage in terms of advertising and media exposure</w:t>
            </w:r>
          </w:p>
        </w:tc>
        <w:tc>
          <w:tcPr>
            <w:tcW w:w="4393" w:type="dxa"/>
          </w:tcPr>
          <w:p w:rsidR="00664B96" w:rsidRPr="00664B96" w:rsidRDefault="00664B96" w:rsidP="00664B96">
            <w:pPr>
              <w:pStyle w:val="Tabletext"/>
            </w:pPr>
          </w:p>
        </w:tc>
      </w:tr>
    </w:tbl>
    <w:p w:rsidR="00664B96" w:rsidRPr="00664B96" w:rsidRDefault="00664B96" w:rsidP="00664B96">
      <w:pPr>
        <w:pStyle w:val="Numberlist"/>
        <w:spacing w:before="200"/>
        <w:ind w:left="425" w:hanging="425"/>
      </w:pPr>
      <w:r w:rsidRPr="00664B96">
        <w:rPr>
          <w:b/>
        </w:rPr>
        <w:t>6</w:t>
      </w:r>
      <w:r>
        <w:tab/>
        <w:t>Student answers will vary.</w:t>
      </w:r>
    </w:p>
    <w:p w:rsidR="00606974" w:rsidRDefault="00606974" w:rsidP="00FF4545">
      <w:pPr>
        <w:pStyle w:val="Heading1"/>
      </w:pPr>
      <w:r>
        <w:lastRenderedPageBreak/>
        <w:t xml:space="preserve">1.4 </w:t>
      </w:r>
      <w:r w:rsidR="00ED2EDB">
        <w:t>India</w:t>
      </w:r>
    </w:p>
    <w:p w:rsidR="00606974" w:rsidRDefault="00606974" w:rsidP="00ED2EDB">
      <w:pPr>
        <w:pStyle w:val="Heading2"/>
      </w:pPr>
      <w:r>
        <w:rPr>
          <w:rFonts w:eastAsia="Times New Roman"/>
        </w:rPr>
        <w:t xml:space="preserve">Learning strategies </w:t>
      </w:r>
    </w:p>
    <w:p w:rsidR="00ED2EDB" w:rsidRDefault="00ED2EDB" w:rsidP="00ED2EDB">
      <w:pPr>
        <w:pStyle w:val="Heading3"/>
      </w:pPr>
      <w:r>
        <w:t>Party time</w:t>
      </w:r>
    </w:p>
    <w:p w:rsidR="00606974" w:rsidRDefault="00606974" w:rsidP="00D30596">
      <w:r>
        <w:t>You have just registered as a political party in India. Come up with a name and also a symbol which best describes the aims and aspirations of your party. Explain the meaning behind your symbol.</w:t>
      </w:r>
    </w:p>
    <w:p w:rsidR="00ED2EDB" w:rsidRDefault="00ED2EDB" w:rsidP="00ED2EDB">
      <w:pPr>
        <w:pStyle w:val="Heading3"/>
      </w:pPr>
      <w:r w:rsidRPr="00ED2EDB">
        <w:t>The Indian Constitution</w:t>
      </w:r>
    </w:p>
    <w:p w:rsidR="00606974" w:rsidRDefault="00606974" w:rsidP="00D30596">
      <w:r>
        <w:t xml:space="preserve">Locate a copy of the Indian Constitution. Locate </w:t>
      </w:r>
      <w:r w:rsidR="00ED2EDB">
        <w:t xml:space="preserve">five </w:t>
      </w:r>
      <w:r>
        <w:t xml:space="preserve">articles within the constitution </w:t>
      </w:r>
      <w:r w:rsidR="00ED2EDB">
        <w:t xml:space="preserve">that </w:t>
      </w:r>
      <w:r>
        <w:t xml:space="preserve">embody the ideals of liberty, equality and justice. </w:t>
      </w:r>
    </w:p>
    <w:p w:rsidR="00606974" w:rsidRDefault="00606974" w:rsidP="00ED2EDB">
      <w:pPr>
        <w:pStyle w:val="Heading2"/>
      </w:pPr>
      <w:r>
        <w:rPr>
          <w:rFonts w:eastAsia="Times New Roman"/>
        </w:rPr>
        <w:t>Helpful hints</w:t>
      </w:r>
    </w:p>
    <w:p w:rsidR="00606974" w:rsidRDefault="00ED2EDB" w:rsidP="00ED2EDB">
      <w:pPr>
        <w:pStyle w:val="Heading3"/>
      </w:pPr>
      <w:r>
        <w:t>Background: India</w:t>
      </w:r>
    </w:p>
    <w:p w:rsidR="00606974" w:rsidRDefault="00606974" w:rsidP="00D30596">
      <w:r>
        <w:t xml:space="preserve">India is the most heavily populated and diverse democracy in the world. As is the case with many of the newer democracies, the cultural, ethnic and religious composition of the population influences the overall strength of the government. </w:t>
      </w:r>
      <w:r w:rsidR="00250030">
        <w:t xml:space="preserve">It takes </w:t>
      </w:r>
      <w:r>
        <w:t xml:space="preserve">time to develop a strong democratic political culture. The ideals of democracy </w:t>
      </w:r>
      <w:r w:rsidR="00250030">
        <w:t xml:space="preserve">cannot </w:t>
      </w:r>
      <w:r>
        <w:t>always be implemented quickly or easily in</w:t>
      </w:r>
      <w:r w:rsidR="00250030">
        <w:t xml:space="preserve"> </w:t>
      </w:r>
      <w:r>
        <w:t xml:space="preserve">a firmly entrenched system. For example, India’s population makes it difficult to achieve direct representation for all its citizens. This has made it </w:t>
      </w:r>
      <w:r w:rsidRPr="007F7F52">
        <w:t>difficult to generate voter turnout</w:t>
      </w:r>
      <w:r w:rsidR="00250030">
        <w:t>,</w:t>
      </w:r>
      <w:r>
        <w:t xml:space="preserve"> as cultural and ethnic interests are </w:t>
      </w:r>
      <w:r w:rsidR="00250030">
        <w:t xml:space="preserve">often </w:t>
      </w:r>
      <w:r>
        <w:t>not adequately covered. It also detracts from entrenching positive support for democracy.</w:t>
      </w:r>
      <w:r w:rsidR="00D30596">
        <w:t xml:space="preserve"> </w:t>
      </w:r>
      <w:r>
        <w:t xml:space="preserve">Despite the hardships, difficulties and lack of overall democratic culture, </w:t>
      </w:r>
      <w:r w:rsidR="00250030">
        <w:t xml:space="preserve">democracy </w:t>
      </w:r>
      <w:r>
        <w:t>has retained its place as the preferred style of government.</w:t>
      </w:r>
      <w:r w:rsidR="00D30596">
        <w:t xml:space="preserve"> </w:t>
      </w:r>
    </w:p>
    <w:p w:rsidR="00606974" w:rsidRDefault="00606974" w:rsidP="00D30596">
      <w:r>
        <w:t xml:space="preserve">Whilst democracy has been able to provide Indians with a greater amount of personal liberties and freedoms, it has not been able to solve many of its intrinsic problems. These include poverty, high levels of illiteracy, lack of food and shelter, injustice, corruption and inequality. </w:t>
      </w:r>
    </w:p>
    <w:p w:rsidR="00606974" w:rsidRDefault="00606974" w:rsidP="00D30596">
      <w:r>
        <w:t>It is believed that some of the following will help to improve the state of democracy in India:</w:t>
      </w:r>
    </w:p>
    <w:p w:rsidR="00606974" w:rsidRDefault="00250030" w:rsidP="00250030">
      <w:pPr>
        <w:pStyle w:val="ListParagraph"/>
      </w:pPr>
      <w:r>
        <w:t>educating people to see the benefits of democracy, so that they want to protect it</w:t>
      </w:r>
    </w:p>
    <w:p w:rsidR="00606974" w:rsidRDefault="00250030" w:rsidP="00250030">
      <w:pPr>
        <w:pStyle w:val="ListParagraph"/>
      </w:pPr>
      <w:r>
        <w:t>ensuring that the elected representatives carry out their duties in the interests of the people they represent</w:t>
      </w:r>
    </w:p>
    <w:p w:rsidR="00606974" w:rsidRDefault="00250030" w:rsidP="00250030">
      <w:pPr>
        <w:pStyle w:val="ListParagraph"/>
      </w:pPr>
      <w:r>
        <w:t>encouraging educated people to take on leadership roles</w:t>
      </w:r>
    </w:p>
    <w:p w:rsidR="00606974" w:rsidRDefault="00250030" w:rsidP="00250030">
      <w:pPr>
        <w:pStyle w:val="ListParagraph"/>
      </w:pPr>
      <w:r>
        <w:t>eradicating corrupt influences such as abuses of power and public wealth</w:t>
      </w:r>
    </w:p>
    <w:p w:rsidR="00606974" w:rsidRDefault="00250030" w:rsidP="00250030">
      <w:pPr>
        <w:pStyle w:val="ListParagraph"/>
      </w:pPr>
      <w:r>
        <w:t>supporting an impartial press</w:t>
      </w:r>
    </w:p>
    <w:p w:rsidR="00606974" w:rsidRDefault="00250030" w:rsidP="00250030">
      <w:pPr>
        <w:pStyle w:val="ListParagraph"/>
      </w:pPr>
      <w:r>
        <w:t>educating people about their fundamental rights as set out in the constitution</w:t>
      </w:r>
    </w:p>
    <w:p w:rsidR="00606974" w:rsidRPr="00327B7F" w:rsidRDefault="00250030" w:rsidP="00250030">
      <w:pPr>
        <w:pStyle w:val="ListParagraph"/>
        <w:rPr>
          <w:rFonts w:asciiTheme="minorHAnsi" w:hAnsiTheme="minorHAnsi"/>
        </w:rPr>
      </w:pPr>
      <w:r>
        <w:t>creating a strong multiparty system—currently there are too many parties with no clear ideology.</w:t>
      </w:r>
    </w:p>
    <w:p w:rsidR="00606974" w:rsidRPr="003A145B" w:rsidRDefault="00606974" w:rsidP="00D30596">
      <w:r w:rsidRPr="003A145B">
        <w:lastRenderedPageBreak/>
        <w:t xml:space="preserve">Furthermore, Gandhi suggested a </w:t>
      </w:r>
      <w:r w:rsidRPr="003A145B">
        <w:rPr>
          <w:i/>
        </w:rPr>
        <w:t>panchayat</w:t>
      </w:r>
      <w:r w:rsidR="00250030">
        <w:t>-</w:t>
      </w:r>
      <w:r w:rsidRPr="003A145B">
        <w:t xml:space="preserve">based constitution. This style of rule provides </w:t>
      </w:r>
      <w:r>
        <w:t xml:space="preserve">complete political and economic </w:t>
      </w:r>
      <w:r w:rsidRPr="003A145B">
        <w:t>auton</w:t>
      </w:r>
      <w:r>
        <w:t>omy to villages. It is argued that this would see the ideals of democracy implemented</w:t>
      </w:r>
      <w:r w:rsidR="00250030">
        <w:t>,</w:t>
      </w:r>
      <w:r>
        <w:t xml:space="preserve"> as Indians would be </w:t>
      </w:r>
      <w:r w:rsidRPr="003A145B">
        <w:t xml:space="preserve">forced to actively participate in their local community. </w:t>
      </w:r>
      <w:r>
        <w:t>In 1994 the</w:t>
      </w:r>
      <w:r w:rsidRPr="003A145B">
        <w:t xml:space="preserve"> concept was ratified</w:t>
      </w:r>
      <w:r>
        <w:t xml:space="preserve"> in the Indian Constitution</w:t>
      </w:r>
      <w:r w:rsidR="00250030">
        <w:t xml:space="preserve"> to </w:t>
      </w:r>
      <w:r>
        <w:t>bec</w:t>
      </w:r>
      <w:r w:rsidR="00250030">
        <w:t>o</w:t>
      </w:r>
      <w:r>
        <w:t xml:space="preserve">me the </w:t>
      </w:r>
      <w:r w:rsidRPr="00250030">
        <w:t>73rd</w:t>
      </w:r>
      <w:r w:rsidRPr="003A145B">
        <w:t xml:space="preserve"> </w:t>
      </w:r>
      <w:r w:rsidR="00250030" w:rsidRPr="003A145B">
        <w:t>Amendment</w:t>
      </w:r>
      <w:r>
        <w:t>.</w:t>
      </w:r>
      <w:r w:rsidRPr="003A145B">
        <w:t xml:space="preserve"> No serious attempts have been made however to implement the ideas.</w:t>
      </w:r>
    </w:p>
    <w:p w:rsidR="00606974" w:rsidRDefault="00606974" w:rsidP="00D30596">
      <w:r w:rsidRPr="003A145B">
        <w:t xml:space="preserve">Until India is able to further advance itself economically and educationally it will be difficult to ensure that the right people are </w:t>
      </w:r>
      <w:r w:rsidR="00250030">
        <w:t>elected</w:t>
      </w:r>
      <w:r w:rsidRPr="003A145B">
        <w:t>. The lack of education means that people are easily misled by corrupt politicians. This has been and will continue to be a challenge for the Indian government.</w:t>
      </w:r>
    </w:p>
    <w:p w:rsidR="00664B96" w:rsidRDefault="00664B96" w:rsidP="00664B96">
      <w:pPr>
        <w:pStyle w:val="Heading2"/>
      </w:pPr>
      <w:r>
        <w:t>Activity answers</w:t>
      </w:r>
    </w:p>
    <w:p w:rsidR="00664B96" w:rsidRDefault="00664B96" w:rsidP="00664B96">
      <w:pPr>
        <w:pStyle w:val="Heading3"/>
      </w:pPr>
      <w:r>
        <w:t>Remembering and understanding</w:t>
      </w:r>
    </w:p>
    <w:p w:rsidR="00664B96" w:rsidRDefault="00664B96" w:rsidP="005E2391">
      <w:pPr>
        <w:pStyle w:val="Numberlist"/>
      </w:pPr>
      <w:r w:rsidRPr="00664B96">
        <w:rPr>
          <w:b/>
        </w:rPr>
        <w:t>1</w:t>
      </w:r>
      <w:r>
        <w:tab/>
      </w:r>
      <w:r w:rsidR="005E2391">
        <w:t>Parliament is the most important organ in the Indian Government.</w:t>
      </w:r>
    </w:p>
    <w:p w:rsidR="00664B96" w:rsidRDefault="00664B96" w:rsidP="00664B96">
      <w:pPr>
        <w:pStyle w:val="Numberlist"/>
      </w:pPr>
      <w:r w:rsidRPr="00664B96">
        <w:rPr>
          <w:b/>
        </w:rPr>
        <w:t>2</w:t>
      </w:r>
      <w:r>
        <w:tab/>
        <w:t>The President is the head of state whil</w:t>
      </w:r>
      <w:r w:rsidR="00AF7559">
        <w:t>e</w:t>
      </w:r>
      <w:r>
        <w:t xml:space="preserve"> the Prime Minister is the head of government. The President has more of a symbolic role and oversees things, </w:t>
      </w:r>
      <w:r w:rsidR="00AF7559">
        <w:t xml:space="preserve">while </w:t>
      </w:r>
      <w:r>
        <w:t xml:space="preserve">the Prime Minister has the most powerful role in the Indian </w:t>
      </w:r>
      <w:r w:rsidR="00AF7559">
        <w:t xml:space="preserve">Government </w:t>
      </w:r>
      <w:r>
        <w:t xml:space="preserve">and is the key decision maker. </w:t>
      </w:r>
    </w:p>
    <w:p w:rsidR="00664B96" w:rsidRDefault="00664B96" w:rsidP="00664B96">
      <w:pPr>
        <w:pStyle w:val="Numberlist"/>
      </w:pPr>
      <w:r w:rsidRPr="00664B96">
        <w:rPr>
          <w:b/>
        </w:rPr>
        <w:t>3</w:t>
      </w:r>
      <w:r>
        <w:tab/>
        <w:t>Some of the difficulties involved in holding an election with such a large population include: setting up enough polling booths so that people do not have to travel too far</w:t>
      </w:r>
      <w:r w:rsidR="00AF7559">
        <w:t>;</w:t>
      </w:r>
      <w:r>
        <w:t xml:space="preserve"> enlisting an enormous number of staff to assist with the election process</w:t>
      </w:r>
      <w:r w:rsidR="00AF7559">
        <w:t>;</w:t>
      </w:r>
      <w:r>
        <w:t xml:space="preserve"> and completing the voting and counting process in a timely manner.</w:t>
      </w:r>
    </w:p>
    <w:p w:rsidR="00664B96" w:rsidRDefault="00664B96" w:rsidP="00664B96">
      <w:pPr>
        <w:pStyle w:val="Heading3"/>
      </w:pPr>
      <w:r>
        <w:t>Applying and analysing</w:t>
      </w:r>
    </w:p>
    <w:p w:rsidR="00664B96" w:rsidRDefault="00664B96" w:rsidP="00664B96">
      <w:pPr>
        <w:pStyle w:val="Numberlist"/>
      </w:pPr>
      <w:r w:rsidRPr="00664B96">
        <w:rPr>
          <w:b/>
        </w:rPr>
        <w:t>4</w:t>
      </w:r>
      <w:r>
        <w:tab/>
        <w:t>Some of the problems that may be associated with having a very long constitution include:</w:t>
      </w:r>
    </w:p>
    <w:p w:rsidR="00664B96" w:rsidRDefault="00664B96" w:rsidP="00AF7559">
      <w:pPr>
        <w:pStyle w:val="ListParagraph"/>
      </w:pPr>
      <w:r>
        <w:t>it is more difficult to find s</w:t>
      </w:r>
      <w:r w:rsidR="00AF7559">
        <w:t>pecific articles or information</w:t>
      </w:r>
    </w:p>
    <w:p w:rsidR="00664B96" w:rsidRDefault="00664B96" w:rsidP="00AF7559">
      <w:pPr>
        <w:pStyle w:val="ListParagraph"/>
      </w:pPr>
      <w:r>
        <w:t>the interpretation process would be a much more difficult and lengthy one</w:t>
      </w:r>
    </w:p>
    <w:p w:rsidR="00664B96" w:rsidRDefault="00664B96" w:rsidP="00AF7559">
      <w:pPr>
        <w:pStyle w:val="ListParagraph"/>
      </w:pPr>
      <w:r>
        <w:t xml:space="preserve">it’s more difficult to become familiar with the constitution </w:t>
      </w:r>
      <w:r w:rsidR="00AF7559">
        <w:t>(or any particular parts of it).</w:t>
      </w:r>
    </w:p>
    <w:p w:rsidR="00664B96" w:rsidRDefault="00664B96" w:rsidP="00664B96">
      <w:pPr>
        <w:pStyle w:val="Numberlist"/>
      </w:pPr>
      <w:r w:rsidRPr="00AF7559">
        <w:rPr>
          <w:b/>
        </w:rPr>
        <w:t>5</w:t>
      </w:r>
      <w:r w:rsidR="00AF7559">
        <w:tab/>
      </w:r>
      <w:r>
        <w:t xml:space="preserve">Student answers will vary. </w:t>
      </w:r>
    </w:p>
    <w:p w:rsidR="00664B96" w:rsidRDefault="00664B96" w:rsidP="00AF7559">
      <w:pPr>
        <w:pStyle w:val="Heading3"/>
      </w:pPr>
      <w:r>
        <w:t>Evaluating and creating</w:t>
      </w:r>
    </w:p>
    <w:p w:rsidR="00664B96" w:rsidRDefault="00664B96" w:rsidP="00664B96">
      <w:pPr>
        <w:pStyle w:val="Numberlist"/>
      </w:pPr>
      <w:r w:rsidRPr="00AF7559">
        <w:rPr>
          <w:b/>
        </w:rPr>
        <w:t>6</w:t>
      </w:r>
      <w:r w:rsidR="00AF7559">
        <w:tab/>
      </w:r>
      <w:r>
        <w:t>Student answers will vary.</w:t>
      </w:r>
    </w:p>
    <w:p w:rsidR="00664B96" w:rsidRPr="00664B96" w:rsidRDefault="00664B96" w:rsidP="00664B96">
      <w:pPr>
        <w:pStyle w:val="Numberlist"/>
      </w:pPr>
      <w:r w:rsidRPr="00AF7559">
        <w:rPr>
          <w:b/>
        </w:rPr>
        <w:t>7</w:t>
      </w:r>
      <w:r w:rsidR="00AF7559">
        <w:tab/>
      </w:r>
      <w:r>
        <w:t>Student answers will vary but some recommendations could include: having information brochures with illustrations/graphics/symbols, etc. rather than written information</w:t>
      </w:r>
      <w:r w:rsidR="00AF7559">
        <w:t>;</w:t>
      </w:r>
      <w:r>
        <w:t xml:space="preserve"> having specially trained election staff who can visit towns, cities, community centres, etc, in order to help people</w:t>
      </w:r>
      <w:r w:rsidR="00AF7559">
        <w:t>;</w:t>
      </w:r>
      <w:r>
        <w:t xml:space="preserve"> having extra staff at polling centres in order to assist illiterate voters</w:t>
      </w:r>
      <w:r w:rsidR="00AF7559">
        <w:t>;</w:t>
      </w:r>
      <w:r>
        <w:t xml:space="preserve"> implementing an electronic voting system</w:t>
      </w:r>
      <w:r w:rsidR="00AF7559">
        <w:t>,</w:t>
      </w:r>
      <w:r>
        <w:t xml:space="preserve"> etc.</w:t>
      </w:r>
    </w:p>
    <w:p w:rsidR="00606974" w:rsidRDefault="00606974" w:rsidP="00BA5C23">
      <w:pPr>
        <w:pStyle w:val="Heading1"/>
      </w:pPr>
      <w:r>
        <w:lastRenderedPageBreak/>
        <w:t xml:space="preserve">1.5 </w:t>
      </w:r>
      <w:r w:rsidR="00250030" w:rsidRPr="00250030">
        <w:t>Indonesia</w:t>
      </w:r>
    </w:p>
    <w:p w:rsidR="00606974" w:rsidRDefault="00375085" w:rsidP="00250030">
      <w:pPr>
        <w:pStyle w:val="Heading2"/>
      </w:pPr>
      <w:r>
        <w:rPr>
          <w:rFonts w:eastAsia="Times New Roman"/>
        </w:rPr>
        <w:t>Learning strategies</w:t>
      </w:r>
    </w:p>
    <w:p w:rsidR="00375085" w:rsidRDefault="00375085" w:rsidP="00375085">
      <w:pPr>
        <w:pStyle w:val="Heading3"/>
      </w:pPr>
      <w:r>
        <w:t>Voter turnout</w:t>
      </w:r>
    </w:p>
    <w:p w:rsidR="00606974" w:rsidRDefault="00606974" w:rsidP="00D30596">
      <w:r>
        <w:t xml:space="preserve">Construct a line graph which demonstrates the voter turnout over the last </w:t>
      </w:r>
      <w:r w:rsidR="00375085">
        <w:t>seven</w:t>
      </w:r>
      <w:r>
        <w:t xml:space="preserve"> elections in Indonesia. Once you have constructed your chart answer the following</w:t>
      </w:r>
      <w:r w:rsidR="00375085">
        <w:t xml:space="preserve"> questions</w:t>
      </w:r>
      <w:r>
        <w:t>:</w:t>
      </w:r>
    </w:p>
    <w:p w:rsidR="00606974" w:rsidRDefault="00375085" w:rsidP="00375085">
      <w:pPr>
        <w:pStyle w:val="Numberlist"/>
      </w:pPr>
      <w:r w:rsidRPr="00375085">
        <w:rPr>
          <w:b/>
        </w:rPr>
        <w:t>1</w:t>
      </w:r>
      <w:r>
        <w:tab/>
      </w:r>
      <w:r w:rsidR="00606974">
        <w:t>What trends and patterns do you notice?</w:t>
      </w:r>
    </w:p>
    <w:p w:rsidR="00606974" w:rsidRDefault="00375085" w:rsidP="00375085">
      <w:pPr>
        <w:pStyle w:val="Numberlist"/>
      </w:pPr>
      <w:r w:rsidRPr="00375085">
        <w:rPr>
          <w:b/>
        </w:rPr>
        <w:t>2</w:t>
      </w:r>
      <w:r>
        <w:tab/>
        <w:t>How do you a</w:t>
      </w:r>
      <w:r w:rsidR="00606974">
        <w:t>ccount for these trends?</w:t>
      </w:r>
    </w:p>
    <w:p w:rsidR="00606974" w:rsidRDefault="00375085" w:rsidP="00375085">
      <w:pPr>
        <w:pStyle w:val="Numberlist"/>
      </w:pPr>
      <w:r w:rsidRPr="00375085">
        <w:rPr>
          <w:b/>
        </w:rPr>
        <w:t>3</w:t>
      </w:r>
      <w:r>
        <w:tab/>
        <w:t xml:space="preserve">What </w:t>
      </w:r>
      <w:r w:rsidR="00606974">
        <w:t>do you consider to be some of the most important reasons to encourage people to vote?</w:t>
      </w:r>
    </w:p>
    <w:p w:rsidR="00375085" w:rsidRDefault="00375085" w:rsidP="00375085">
      <w:pPr>
        <w:pStyle w:val="Heading3"/>
      </w:pPr>
      <w:r>
        <w:t>Voting in Indonesia</w:t>
      </w:r>
    </w:p>
    <w:p w:rsidR="00606974" w:rsidRDefault="00606974" w:rsidP="00D30596">
      <w:r>
        <w:t>Imagine you are one of the girls pictured in Source 1.5.</w:t>
      </w:r>
      <w:r w:rsidR="00375085">
        <w:t>6</w:t>
      </w:r>
      <w:r>
        <w:t>. Describe your experience of voting.</w:t>
      </w:r>
    </w:p>
    <w:p w:rsidR="00606974" w:rsidRPr="00091D01" w:rsidRDefault="00606974" w:rsidP="00375085">
      <w:pPr>
        <w:pStyle w:val="Heading2"/>
        <w:rPr>
          <w:rFonts w:eastAsia="Times New Roman"/>
        </w:rPr>
      </w:pPr>
      <w:r>
        <w:rPr>
          <w:rFonts w:eastAsia="Times New Roman"/>
        </w:rPr>
        <w:t>Helpful hints</w:t>
      </w:r>
    </w:p>
    <w:p w:rsidR="00606974" w:rsidRPr="00091D01" w:rsidRDefault="00375085" w:rsidP="00375085">
      <w:pPr>
        <w:pStyle w:val="Heading3"/>
      </w:pPr>
      <w:r>
        <w:t xml:space="preserve">Background: </w:t>
      </w:r>
      <w:r w:rsidR="00606974">
        <w:t>Indonesia</w:t>
      </w:r>
      <w:r>
        <w:t xml:space="preserve">: </w:t>
      </w:r>
      <w:r w:rsidR="00606974">
        <w:t>becoming more democratic?</w:t>
      </w:r>
    </w:p>
    <w:p w:rsidR="00606974" w:rsidRPr="00375085" w:rsidRDefault="00606974" w:rsidP="00D30596">
      <w:r w:rsidRPr="00375085">
        <w:t>As with many other democracies in the As</w:t>
      </w:r>
      <w:r w:rsidR="00375085" w:rsidRPr="00375085">
        <w:t>i</w:t>
      </w:r>
      <w:r w:rsidRPr="00375085">
        <w:t>a</w:t>
      </w:r>
      <w:r w:rsidR="00375085" w:rsidRPr="00375085">
        <w:t>–</w:t>
      </w:r>
      <w:r w:rsidRPr="00375085">
        <w:t xml:space="preserve">Pacific region, Indonesia is a new democracy which has transitioned from </w:t>
      </w:r>
      <w:r w:rsidR="00375085" w:rsidRPr="00375085">
        <w:t xml:space="preserve">having </w:t>
      </w:r>
      <w:r w:rsidRPr="00375085">
        <w:t>a strong authoritarian regime. This mean</w:t>
      </w:r>
      <w:r w:rsidR="00375085" w:rsidRPr="00375085">
        <w:t>s</w:t>
      </w:r>
      <w:r w:rsidRPr="00375085">
        <w:t xml:space="preserve"> that the development of a rich democratic political culture has not yet taken root. This poses problems for a political system </w:t>
      </w:r>
      <w:r w:rsidR="00375085" w:rsidRPr="00375085">
        <w:t xml:space="preserve">that </w:t>
      </w:r>
      <w:r w:rsidRPr="00375085">
        <w:t xml:space="preserve">relies on the people to keep it democratic. Indonesia wields a high level of influence in the </w:t>
      </w:r>
      <w:r w:rsidR="00770C06" w:rsidRPr="00375085">
        <w:t>Asia–Pacific</w:t>
      </w:r>
      <w:r w:rsidRPr="00375085">
        <w:t xml:space="preserve"> region</w:t>
      </w:r>
      <w:r w:rsidR="00375085" w:rsidRPr="00375085">
        <w:t>,</w:t>
      </w:r>
      <w:r w:rsidRPr="00375085">
        <w:t xml:space="preserve"> </w:t>
      </w:r>
      <w:r w:rsidR="00375085" w:rsidRPr="00375085">
        <w:t xml:space="preserve">both </w:t>
      </w:r>
      <w:r w:rsidRPr="00375085">
        <w:t xml:space="preserve">politically and economically. It is hoped that </w:t>
      </w:r>
      <w:r w:rsidR="00375085" w:rsidRPr="00375085">
        <w:t xml:space="preserve">its </w:t>
      </w:r>
      <w:r w:rsidRPr="00375085">
        <w:t>continued adherence to democracy will encourage other fledgling nations to continue to fight for it also.</w:t>
      </w:r>
    </w:p>
    <w:p w:rsidR="00606974" w:rsidRPr="00375085" w:rsidRDefault="00606974" w:rsidP="00D30596">
      <w:r w:rsidRPr="00375085">
        <w:t xml:space="preserve">Despite the struggle to distance itself from its </w:t>
      </w:r>
      <w:r w:rsidR="00375085" w:rsidRPr="00375085">
        <w:t xml:space="preserve">military </w:t>
      </w:r>
      <w:r w:rsidRPr="00375085">
        <w:t>style of government, Indonesia is showing signs of real democratic progress. This has been reflected in the election of President Joko Widodo (known as J</w:t>
      </w:r>
      <w:r w:rsidR="00375085" w:rsidRPr="00375085">
        <w:t>o</w:t>
      </w:r>
      <w:r w:rsidRPr="00375085">
        <w:t xml:space="preserve">kowi) in July 2014. He serves as a symbol of democratic progress breaking with the </w:t>
      </w:r>
      <w:r w:rsidR="00375085" w:rsidRPr="00375085">
        <w:t xml:space="preserve">country’s </w:t>
      </w:r>
      <w:r w:rsidRPr="00375085">
        <w:t>authoritarian past. He came to power through the democratic process itself</w:t>
      </w:r>
      <w:r w:rsidR="00375085" w:rsidRPr="00375085">
        <w:t>,</w:t>
      </w:r>
      <w:r w:rsidRPr="00375085">
        <w:t xml:space="preserve"> rising to pre-eminence in direct elections at local and national level. The election turnout was high and the elections were fair and peaceful. Perhaps the most important aspect of the election was that the people stood by their elected representative. This shows that democratic institutions are beginning to take hold in Indonesia.</w:t>
      </w:r>
    </w:p>
    <w:p w:rsidR="00606974" w:rsidRPr="00375085" w:rsidRDefault="00606974" w:rsidP="00375085">
      <w:r w:rsidRPr="00375085">
        <w:t>In a more general way</w:t>
      </w:r>
      <w:r w:rsidR="00375085">
        <w:t>,</w:t>
      </w:r>
      <w:r w:rsidRPr="00375085">
        <w:t xml:space="preserve"> the army </w:t>
      </w:r>
      <w:r w:rsidR="00375085">
        <w:t xml:space="preserve">has </w:t>
      </w:r>
      <w:r w:rsidRPr="00375085">
        <w:t xml:space="preserve">given </w:t>
      </w:r>
      <w:r w:rsidR="00375085">
        <w:t xml:space="preserve">its </w:t>
      </w:r>
      <w:r w:rsidRPr="00375085">
        <w:t xml:space="preserve">support to the democratic leadership </w:t>
      </w:r>
      <w:r w:rsidR="00375085">
        <w:t>as have the two largest Islamic</w:t>
      </w:r>
      <w:r w:rsidRPr="00375085">
        <w:t xml:space="preserve"> organisations, Nahdlatul Ulama and Muhammadiyah.</w:t>
      </w:r>
    </w:p>
    <w:p w:rsidR="00606974" w:rsidRDefault="00606974" w:rsidP="00375085">
      <w:r w:rsidRPr="00375085">
        <w:t>There is still a long way to go for Indonesian democracy. The 2014 election had the highest ever levels of vote buying</w:t>
      </w:r>
      <w:r w:rsidR="00375085">
        <w:t>,</w:t>
      </w:r>
      <w:r w:rsidRPr="00375085">
        <w:t xml:space="preserve"> and the biased nature of the media resulted in unfair coverage for specific candidates. In order to continue to strengthen democracy </w:t>
      </w:r>
      <w:r w:rsidRPr="00375085">
        <w:lastRenderedPageBreak/>
        <w:t>th</w:t>
      </w:r>
      <w:r w:rsidR="00375085">
        <w:t>ere need</w:t>
      </w:r>
      <w:r w:rsidRPr="00375085">
        <w:t xml:space="preserve"> to be more political parties </w:t>
      </w:r>
      <w:r w:rsidR="00375085">
        <w:t xml:space="preserve">that </w:t>
      </w:r>
      <w:r w:rsidRPr="00375085">
        <w:t xml:space="preserve">truly reflect the interests of the Indonesian people. The people also need to ensure that they vote and hold the government accountable. </w:t>
      </w:r>
    </w:p>
    <w:p w:rsidR="007160B7" w:rsidRDefault="007160B7" w:rsidP="007160B7">
      <w:pPr>
        <w:pStyle w:val="Heading2"/>
      </w:pPr>
      <w:r>
        <w:t>Activity answers</w:t>
      </w:r>
    </w:p>
    <w:p w:rsidR="007160B7" w:rsidRDefault="007160B7" w:rsidP="007160B7">
      <w:pPr>
        <w:pStyle w:val="Heading3"/>
      </w:pPr>
      <w:r>
        <w:t>Remembering and understanding</w:t>
      </w:r>
    </w:p>
    <w:p w:rsidR="007160B7" w:rsidRDefault="007160B7" w:rsidP="007160B7">
      <w:pPr>
        <w:pStyle w:val="Numberlist"/>
      </w:pPr>
      <w:r>
        <w:rPr>
          <w:b/>
        </w:rPr>
        <w:t>1</w:t>
      </w:r>
      <w:r>
        <w:tab/>
        <w:t xml:space="preserve">In Indonesia’s Constitution, </w:t>
      </w:r>
      <w:r w:rsidR="00ED70F2">
        <w:t>‘</w:t>
      </w:r>
      <w:r>
        <w:t>deliberation amongst representatives</w:t>
      </w:r>
      <w:r w:rsidR="00ED70F2">
        <w:t>’</w:t>
      </w:r>
      <w:r>
        <w:t xml:space="preserve"> means there must be discussion, consideration and reflection on matters amongst its elected representatives. </w:t>
      </w:r>
    </w:p>
    <w:p w:rsidR="007160B7" w:rsidRDefault="007160B7" w:rsidP="007160B7">
      <w:pPr>
        <w:pStyle w:val="Numberlist"/>
      </w:pPr>
      <w:r>
        <w:rPr>
          <w:b/>
        </w:rPr>
        <w:t>2</w:t>
      </w:r>
      <w:r>
        <w:tab/>
        <w:t xml:space="preserve">Evidence that suggests that Indonesia is a deeply religious nation can be found in the </w:t>
      </w:r>
      <w:r w:rsidRPr="00ED70F2">
        <w:rPr>
          <w:i/>
        </w:rPr>
        <w:t>Pancasila</w:t>
      </w:r>
      <w:r>
        <w:t xml:space="preserve"> (part of the Constitution) which outlines that the people of Indonesia must maintain a </w:t>
      </w:r>
      <w:r w:rsidR="00ED70F2">
        <w:t>belief in the one and only God.</w:t>
      </w:r>
    </w:p>
    <w:p w:rsidR="007160B7" w:rsidRDefault="007160B7" w:rsidP="007160B7">
      <w:pPr>
        <w:pStyle w:val="Numberlist"/>
      </w:pPr>
      <w:r>
        <w:rPr>
          <w:b/>
        </w:rPr>
        <w:t>3</w:t>
      </w:r>
      <w:r>
        <w:tab/>
        <w:t xml:space="preserve">In the People’s Consultative Assembly, the House of </w:t>
      </w:r>
      <w:r w:rsidR="00ED70F2">
        <w:t xml:space="preserve">Representatives has more power </w:t>
      </w:r>
      <w:r>
        <w:t>than the Regional Representatives Council as it is the house that is involved in the law-making process by passing, amending or rejecting bills.</w:t>
      </w:r>
    </w:p>
    <w:p w:rsidR="007160B7" w:rsidRDefault="007160B7" w:rsidP="007160B7">
      <w:pPr>
        <w:pStyle w:val="Numberlist"/>
      </w:pPr>
      <w:r>
        <w:rPr>
          <w:b/>
        </w:rPr>
        <w:t>4</w:t>
      </w:r>
      <w:r>
        <w:tab/>
        <w:t>Indonesia is striving for some sort of gender equality by stating that each party in the People’s Consultative Assembly must have at least 30 per cent female candidates.</w:t>
      </w:r>
    </w:p>
    <w:p w:rsidR="007160B7" w:rsidRDefault="007160B7" w:rsidP="00ED70F2">
      <w:pPr>
        <w:pStyle w:val="Heading3"/>
      </w:pPr>
      <w:r>
        <w:t>Applying and analysing</w:t>
      </w:r>
    </w:p>
    <w:p w:rsidR="007160B7" w:rsidRDefault="007160B7" w:rsidP="007160B7">
      <w:pPr>
        <w:pStyle w:val="Numberlist"/>
      </w:pPr>
      <w:r w:rsidRPr="007160B7">
        <w:rPr>
          <w:b/>
        </w:rPr>
        <w:t>5</w:t>
      </w:r>
      <w:r>
        <w:tab/>
        <w:t xml:space="preserve">Student answers will vary. </w:t>
      </w:r>
    </w:p>
    <w:p w:rsidR="007160B7" w:rsidRDefault="007160B7" w:rsidP="007160B7">
      <w:pPr>
        <w:pStyle w:val="Numberlist"/>
      </w:pPr>
      <w:r w:rsidRPr="007160B7">
        <w:rPr>
          <w:b/>
        </w:rPr>
        <w:t>6</w:t>
      </w:r>
      <w:r>
        <w:tab/>
        <w:t>Student answers will vary but may include: younger people may be disillusioned with politics and may therefore choose not to vote</w:t>
      </w:r>
      <w:r w:rsidR="00ED70F2">
        <w:t>;</w:t>
      </w:r>
      <w:r>
        <w:t xml:space="preserve"> people may not </w:t>
      </w:r>
      <w:r w:rsidR="00ED70F2">
        <w:t>‘</w:t>
      </w:r>
      <w:r>
        <w:t>care</w:t>
      </w:r>
      <w:r w:rsidR="00ED70F2">
        <w:t>’</w:t>
      </w:r>
      <w:r>
        <w:t xml:space="preserve"> about who comes into power</w:t>
      </w:r>
      <w:r w:rsidR="00ED70F2">
        <w:t>;</w:t>
      </w:r>
      <w:r>
        <w:t xml:space="preserve"> people cannot be bothered registering to vote, etc. </w:t>
      </w:r>
    </w:p>
    <w:p w:rsidR="007160B7" w:rsidRDefault="007160B7" w:rsidP="00ED70F2">
      <w:pPr>
        <w:pStyle w:val="Heading3"/>
      </w:pPr>
      <w:r>
        <w:t>Evaluating and creating</w:t>
      </w:r>
    </w:p>
    <w:p w:rsidR="007160B7" w:rsidRPr="00375085" w:rsidRDefault="007160B7" w:rsidP="007160B7">
      <w:pPr>
        <w:pStyle w:val="Numberlist"/>
      </w:pPr>
      <w:r w:rsidRPr="007160B7">
        <w:rPr>
          <w:b/>
        </w:rPr>
        <w:t>7</w:t>
      </w:r>
      <w:r>
        <w:tab/>
        <w:t>Student answers will vary.</w:t>
      </w:r>
    </w:p>
    <w:p w:rsidR="00606974" w:rsidRDefault="00606974" w:rsidP="00BD2E90">
      <w:pPr>
        <w:pStyle w:val="Heading1"/>
      </w:pPr>
      <w:r>
        <w:t xml:space="preserve">1.6 </w:t>
      </w:r>
      <w:r w:rsidR="00375085" w:rsidRPr="00375085">
        <w:t>Comparing key features</w:t>
      </w:r>
    </w:p>
    <w:p w:rsidR="00606974" w:rsidRDefault="00606974" w:rsidP="00375085">
      <w:pPr>
        <w:pStyle w:val="Heading2"/>
      </w:pPr>
      <w:r>
        <w:rPr>
          <w:rFonts w:eastAsia="Times New Roman"/>
        </w:rPr>
        <w:t xml:space="preserve">Learning strategies </w:t>
      </w:r>
    </w:p>
    <w:p w:rsidR="00375085" w:rsidRDefault="00375085" w:rsidP="00375085">
      <w:pPr>
        <w:pStyle w:val="Heading3"/>
      </w:pPr>
      <w:r w:rsidRPr="00375085">
        <w:t>Democracy on trial</w:t>
      </w:r>
    </w:p>
    <w:p w:rsidR="00606974" w:rsidRDefault="00375085" w:rsidP="00D30596">
      <w:r>
        <w:t>Stage a round</w:t>
      </w:r>
      <w:r w:rsidR="00606974">
        <w:t xml:space="preserve">table discussion on the topic: </w:t>
      </w:r>
      <w:r w:rsidR="00770C06">
        <w:t>‘</w:t>
      </w:r>
      <w:r w:rsidR="00606974">
        <w:t>Democracy on trial</w:t>
      </w:r>
      <w:r w:rsidR="00770C06">
        <w:t>’</w:t>
      </w:r>
      <w:r>
        <w:t xml:space="preserve">. </w:t>
      </w:r>
      <w:r w:rsidR="00606974">
        <w:t xml:space="preserve">Each country has </w:t>
      </w:r>
      <w:r>
        <w:t>two</w:t>
      </w:r>
      <w:r w:rsidR="00606974">
        <w:t xml:space="preserve"> citizens to represent them. They need to write </w:t>
      </w:r>
      <w:r>
        <w:t xml:space="preserve">and deliver </w:t>
      </w:r>
      <w:r w:rsidR="00606974">
        <w:t xml:space="preserve">a short speech demonstrating how their system of government best represents their nation-state and its people. </w:t>
      </w:r>
    </w:p>
    <w:p w:rsidR="00606974" w:rsidRDefault="00606974" w:rsidP="00375085">
      <w:pPr>
        <w:pStyle w:val="Heading2"/>
      </w:pPr>
      <w:r>
        <w:rPr>
          <w:rFonts w:eastAsia="Times New Roman"/>
        </w:rPr>
        <w:lastRenderedPageBreak/>
        <w:t>Helpful hints</w:t>
      </w:r>
    </w:p>
    <w:p w:rsidR="00B04055" w:rsidRDefault="00B04055" w:rsidP="00B04055">
      <w:pPr>
        <w:pStyle w:val="Heading3"/>
      </w:pPr>
      <w:r>
        <w:t>Comparing key features</w:t>
      </w:r>
    </w:p>
    <w:p w:rsidR="00606974" w:rsidRDefault="00B04055" w:rsidP="00D30596">
      <w:r>
        <w:t xml:space="preserve">This unit </w:t>
      </w:r>
      <w:r w:rsidR="00606974">
        <w:t xml:space="preserve">serves as a summary of the information </w:t>
      </w:r>
      <w:r>
        <w:t xml:space="preserve">covered in </w:t>
      </w:r>
      <w:r w:rsidR="00606974">
        <w:t xml:space="preserve">the chapter. It is an excellent </w:t>
      </w:r>
      <w:r>
        <w:t xml:space="preserve">resource for getting </w:t>
      </w:r>
      <w:r w:rsidR="00606974">
        <w:t xml:space="preserve">students to compare the differences that exist between the varying styles of government in the </w:t>
      </w:r>
      <w:r w:rsidR="00770C06">
        <w:t>Asia–Pacific</w:t>
      </w:r>
      <w:r w:rsidR="00606974">
        <w:t xml:space="preserve"> region. Students are able to identify what they appreciate and value most about Australian democracy and the things that require improving. By comparing Australia’s political system with others</w:t>
      </w:r>
      <w:r>
        <w:t>,</w:t>
      </w:r>
      <w:r w:rsidR="00606974">
        <w:t xml:space="preserve"> </w:t>
      </w:r>
      <w:r>
        <w:t xml:space="preserve">students gain </w:t>
      </w:r>
      <w:r w:rsidR="00606974">
        <w:t xml:space="preserve">a point of reference and </w:t>
      </w:r>
      <w:r>
        <w:t>a better appreciation of</w:t>
      </w:r>
      <w:r w:rsidR="00606974">
        <w:t xml:space="preserve"> what </w:t>
      </w:r>
      <w:r>
        <w:t xml:space="preserve">our Constitution’s </w:t>
      </w:r>
      <w:r w:rsidR="00606974">
        <w:t>writers were trying to achieve.</w:t>
      </w:r>
    </w:p>
    <w:p w:rsidR="00606974" w:rsidRDefault="00606974" w:rsidP="00D30596">
      <w:r>
        <w:t xml:space="preserve">The unit can also be used to examine how the ideals of democracy </w:t>
      </w:r>
      <w:r w:rsidR="00B04055">
        <w:t xml:space="preserve">are </w:t>
      </w:r>
      <w:r>
        <w:t xml:space="preserve">not always implemented in the way that the founders intended. </w:t>
      </w:r>
      <w:r w:rsidR="002D2DEA">
        <w:t>T</w:t>
      </w:r>
      <w:r>
        <w:t>rying to implement a democratic culture can be very difficult. This is evidenced in the varying governmental systems presented in the chapter.</w:t>
      </w:r>
      <w:r w:rsidR="00D30596">
        <w:t xml:space="preserve"> </w:t>
      </w:r>
    </w:p>
    <w:p w:rsidR="00606974" w:rsidRDefault="00606974" w:rsidP="00D30596">
      <w:r>
        <w:t>In teaching the unit</w:t>
      </w:r>
      <w:r w:rsidR="002D2DEA">
        <w:t>,</w:t>
      </w:r>
      <w:r>
        <w:t xml:space="preserve"> keep the focus on comparing and contrasting individual governments’ unique features and systems. China stands out as a stark contrast to the other nations in the unit.</w:t>
      </w:r>
    </w:p>
    <w:p w:rsidR="00ED70F2" w:rsidRDefault="00ED70F2" w:rsidP="00ED70F2">
      <w:pPr>
        <w:pStyle w:val="Heading2"/>
      </w:pPr>
      <w:r>
        <w:t>Activity answers</w:t>
      </w:r>
    </w:p>
    <w:p w:rsidR="00ED70F2" w:rsidRDefault="00ED70F2" w:rsidP="00ED70F2">
      <w:pPr>
        <w:pStyle w:val="Heading3"/>
      </w:pPr>
      <w:r>
        <w:t>Remembering and understanding</w:t>
      </w:r>
    </w:p>
    <w:p w:rsidR="00ED70F2" w:rsidRDefault="00ED70F2" w:rsidP="00ED70F2">
      <w:pPr>
        <w:pStyle w:val="Numberlist"/>
      </w:pPr>
      <w:r>
        <w:rPr>
          <w:b/>
        </w:rPr>
        <w:t>1</w:t>
      </w:r>
      <w:r>
        <w:tab/>
        <w:t>Some of the features of China’s structure of government that do not adhere to the traditional ideas and values of democracy include:</w:t>
      </w:r>
    </w:p>
    <w:p w:rsidR="00ED70F2" w:rsidRDefault="00ED70F2" w:rsidP="00ED70F2">
      <w:pPr>
        <w:pStyle w:val="ListParagraph"/>
      </w:pPr>
      <w:r>
        <w:t>that China is a one-party state</w:t>
      </w:r>
    </w:p>
    <w:p w:rsidR="00ED70F2" w:rsidRDefault="00ED70F2" w:rsidP="00ED70F2">
      <w:pPr>
        <w:pStyle w:val="ListParagraph"/>
      </w:pPr>
      <w:r>
        <w:t>that the Chinese Communist Party controls society at all levels</w:t>
      </w:r>
    </w:p>
    <w:p w:rsidR="00ED70F2" w:rsidRDefault="00ED70F2" w:rsidP="00ED70F2">
      <w:pPr>
        <w:pStyle w:val="ListParagraph"/>
      </w:pPr>
      <w:r>
        <w:t>that there is no separation of powers</w:t>
      </w:r>
    </w:p>
    <w:p w:rsidR="00ED70F2" w:rsidRDefault="00ED70F2" w:rsidP="00ED70F2">
      <w:pPr>
        <w:pStyle w:val="ListParagraph"/>
      </w:pPr>
      <w:r>
        <w:t>that the State President is also the General Secretary of the CCP</w:t>
      </w:r>
    </w:p>
    <w:p w:rsidR="00ED70F2" w:rsidRDefault="00ED70F2" w:rsidP="00ED70F2">
      <w:pPr>
        <w:pStyle w:val="ListParagraph"/>
      </w:pPr>
      <w:r>
        <w:t xml:space="preserve">that none of the other political parties carry any weight in the Chinese political system and are not considered to be opposition parties. </w:t>
      </w:r>
    </w:p>
    <w:p w:rsidR="00ED70F2" w:rsidRDefault="00ED70F2" w:rsidP="00ED70F2">
      <w:pPr>
        <w:pStyle w:val="Heading3"/>
      </w:pPr>
      <w:r>
        <w:t>Applying and analysing</w:t>
      </w:r>
    </w:p>
    <w:p w:rsidR="00ED70F2" w:rsidRDefault="00ED70F2" w:rsidP="00ED70F2">
      <w:pPr>
        <w:pStyle w:val="Numberlist"/>
      </w:pPr>
      <w:r w:rsidRPr="00ED70F2">
        <w:rPr>
          <w:b/>
        </w:rPr>
        <w:t>2</w:t>
      </w:r>
      <w:r>
        <w:tab/>
        <w:t xml:space="preserve">Student answers will vary. </w:t>
      </w:r>
    </w:p>
    <w:p w:rsidR="00ED70F2" w:rsidRDefault="00ED70F2" w:rsidP="00ED70F2">
      <w:pPr>
        <w:pStyle w:val="Numberlist"/>
      </w:pPr>
      <w:r w:rsidRPr="00ED70F2">
        <w:rPr>
          <w:b/>
        </w:rPr>
        <w:t>3</w:t>
      </w:r>
      <w:r>
        <w:tab/>
        <w:t>Student answers will vary.</w:t>
      </w:r>
    </w:p>
    <w:p w:rsidR="00ED70F2" w:rsidRDefault="00ED70F2" w:rsidP="00ED70F2">
      <w:pPr>
        <w:pStyle w:val="Heading3"/>
      </w:pPr>
      <w:r>
        <w:t>Evaluating and creating</w:t>
      </w:r>
    </w:p>
    <w:p w:rsidR="00ED70F2" w:rsidRDefault="00ED70F2" w:rsidP="00ED70F2">
      <w:pPr>
        <w:pStyle w:val="Numberlist"/>
      </w:pPr>
      <w:r w:rsidRPr="00ED70F2">
        <w:rPr>
          <w:b/>
        </w:rPr>
        <w:t>4</w:t>
      </w:r>
      <w:r>
        <w:tab/>
        <w:t>Student answers will vary.</w:t>
      </w:r>
    </w:p>
    <w:p w:rsidR="00ED70F2" w:rsidRDefault="00ED70F2" w:rsidP="00ED70F2">
      <w:pPr>
        <w:pStyle w:val="Numberlist"/>
      </w:pPr>
      <w:r w:rsidRPr="00ED70F2">
        <w:rPr>
          <w:b/>
        </w:rPr>
        <w:t>5</w:t>
      </w:r>
      <w:r>
        <w:tab/>
        <w:t>Student answers will vary.</w:t>
      </w:r>
    </w:p>
    <w:sectPr w:rsidR="00ED70F2" w:rsidSect="00D30596">
      <w:headerReference w:type="default" r:id="rId7"/>
      <w:footerReference w:type="default" r:id="rId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7370" w:rsidRDefault="00F67370" w:rsidP="00436FB3">
      <w:pPr>
        <w:spacing w:after="0" w:line="240" w:lineRule="auto"/>
      </w:pPr>
      <w:r>
        <w:separator/>
      </w:r>
    </w:p>
  </w:endnote>
  <w:endnote w:type="continuationSeparator" w:id="0">
    <w:p w:rsidR="00F67370" w:rsidRDefault="00F67370" w:rsidP="00436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mmaITCStd-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FB3" w:rsidRDefault="00436FB3" w:rsidP="00436FB3">
    <w:pPr>
      <w:pStyle w:val="Pfooter"/>
      <w:jc w:val="left"/>
    </w:pPr>
    <w:r>
      <w:t xml:space="preserve">Copyright © Pearson Australia 2017 (a division of Pearson Australia Group Pty Ltd) </w:t>
    </w:r>
    <w:r w:rsidRPr="0020271A">
      <w:t xml:space="preserve">ISBN </w:t>
    </w:r>
    <w:r w:rsidRPr="00436FB3">
      <w:t>978 1 4886 1535 1</w:t>
    </w:r>
    <w:r>
      <w:tab/>
      <w:t xml:space="preserve">Page </w:t>
    </w:r>
    <w:r w:rsidR="002627E5">
      <w:rPr>
        <w:rStyle w:val="PageNumber"/>
      </w:rPr>
      <w:fldChar w:fldCharType="begin"/>
    </w:r>
    <w:r>
      <w:rPr>
        <w:rStyle w:val="PageNumber"/>
      </w:rPr>
      <w:instrText xml:space="preserve"> PAGE </w:instrText>
    </w:r>
    <w:r w:rsidR="002627E5">
      <w:rPr>
        <w:rStyle w:val="PageNumber"/>
      </w:rPr>
      <w:fldChar w:fldCharType="separate"/>
    </w:r>
    <w:r w:rsidR="009B0AAA">
      <w:rPr>
        <w:rStyle w:val="PageNumber"/>
        <w:noProof/>
      </w:rPr>
      <w:t>4</w:t>
    </w:r>
    <w:r w:rsidR="002627E5">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7370" w:rsidRDefault="00F67370" w:rsidP="00436FB3">
      <w:pPr>
        <w:spacing w:after="0" w:line="240" w:lineRule="auto"/>
      </w:pPr>
      <w:r>
        <w:separator/>
      </w:r>
    </w:p>
  </w:footnote>
  <w:footnote w:type="continuationSeparator" w:id="0">
    <w:p w:rsidR="00F67370" w:rsidRDefault="00F67370" w:rsidP="00436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FB3" w:rsidRPr="0020271A" w:rsidRDefault="00436FB3" w:rsidP="00436FB3">
    <w:pPr>
      <w:pStyle w:val="Pheader"/>
      <w:rPr>
        <w:b w:val="0"/>
      </w:rPr>
    </w:pPr>
    <w:r w:rsidRPr="00B53134">
      <w:rPr>
        <w:rStyle w:val="Pbodyitalic"/>
        <w:b w:val="0"/>
      </w:rPr>
      <w:t>Pearson Humanities and Social Sciences Western Australia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23D31"/>
    <w:multiLevelType w:val="hybridMultilevel"/>
    <w:tmpl w:val="84704FD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4488F"/>
    <w:multiLevelType w:val="hybridMultilevel"/>
    <w:tmpl w:val="A2C83F44"/>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26EC1"/>
    <w:multiLevelType w:val="hybridMultilevel"/>
    <w:tmpl w:val="837CABD2"/>
    <w:lvl w:ilvl="0" w:tplc="E124BC3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B1A6268"/>
    <w:multiLevelType w:val="hybridMultilevel"/>
    <w:tmpl w:val="0B365A2A"/>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3B042A"/>
    <w:multiLevelType w:val="hybridMultilevel"/>
    <w:tmpl w:val="F9224914"/>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0E0712"/>
    <w:multiLevelType w:val="hybridMultilevel"/>
    <w:tmpl w:val="230CD546"/>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E118F"/>
    <w:multiLevelType w:val="hybridMultilevel"/>
    <w:tmpl w:val="9FD66434"/>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A2662"/>
    <w:multiLevelType w:val="hybridMultilevel"/>
    <w:tmpl w:val="698A5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703F3"/>
    <w:multiLevelType w:val="hybridMultilevel"/>
    <w:tmpl w:val="77AA544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2E1384"/>
    <w:multiLevelType w:val="hybridMultilevel"/>
    <w:tmpl w:val="D1089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30A96"/>
    <w:multiLevelType w:val="hybridMultilevel"/>
    <w:tmpl w:val="91E6D1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5EB29C8"/>
    <w:multiLevelType w:val="hybridMultilevel"/>
    <w:tmpl w:val="A7ACFE8E"/>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833501"/>
    <w:multiLevelType w:val="hybridMultilevel"/>
    <w:tmpl w:val="97C84BA8"/>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E6BD2"/>
    <w:multiLevelType w:val="hybridMultilevel"/>
    <w:tmpl w:val="53CC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644050"/>
    <w:multiLevelType w:val="hybridMultilevel"/>
    <w:tmpl w:val="03726F26"/>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6B4CFD"/>
    <w:multiLevelType w:val="hybridMultilevel"/>
    <w:tmpl w:val="2A30FCB4"/>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707E80"/>
    <w:multiLevelType w:val="hybridMultilevel"/>
    <w:tmpl w:val="77F8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37417"/>
    <w:multiLevelType w:val="hybridMultilevel"/>
    <w:tmpl w:val="B2503A8C"/>
    <w:lvl w:ilvl="0" w:tplc="04090001">
      <w:start w:val="1"/>
      <w:numFmt w:val="bullet"/>
      <w:lvlText w:val=""/>
      <w:lvlJc w:val="left"/>
      <w:pPr>
        <w:ind w:left="360" w:hanging="360"/>
      </w:pPr>
      <w:rPr>
        <w:rFonts w:ascii="Symbol" w:hAnsi="Symbol" w:hint="default"/>
      </w:rPr>
    </w:lvl>
    <w:lvl w:ilvl="1" w:tplc="57060146">
      <w:numFmt w:val="bullet"/>
      <w:lvlText w:val="•"/>
      <w:lvlJc w:val="left"/>
      <w:pPr>
        <w:ind w:left="1080" w:hanging="360"/>
      </w:pPr>
      <w:rPr>
        <w:rFonts w:ascii="GammaITCStd-Bold" w:eastAsiaTheme="minorHAnsi" w:hAnsi="GammaITCStd-Bold" w:cs="GammaITCStd-Bold"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F1341D"/>
    <w:multiLevelType w:val="hybridMultilevel"/>
    <w:tmpl w:val="ED2EBE8A"/>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0642A8"/>
    <w:multiLevelType w:val="hybridMultilevel"/>
    <w:tmpl w:val="C6065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BC7712"/>
    <w:multiLevelType w:val="hybridMultilevel"/>
    <w:tmpl w:val="938CE600"/>
    <w:lvl w:ilvl="0" w:tplc="B9AA33F0">
      <w:numFmt w:val="bullet"/>
      <w:lvlText w:val="•"/>
      <w:lvlJc w:val="left"/>
      <w:pPr>
        <w:ind w:left="790" w:hanging="43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7322A"/>
    <w:multiLevelType w:val="hybridMultilevel"/>
    <w:tmpl w:val="74C6693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B351C0F"/>
    <w:multiLevelType w:val="hybridMultilevel"/>
    <w:tmpl w:val="04186D6C"/>
    <w:lvl w:ilvl="0" w:tplc="5126A3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3239BE"/>
    <w:multiLevelType w:val="hybridMultilevel"/>
    <w:tmpl w:val="8B18A2BE"/>
    <w:lvl w:ilvl="0" w:tplc="6F2420C6">
      <w:start w:val="1"/>
      <w:numFmt w:val="bullet"/>
      <w:pStyle w:val="ListParagraph"/>
      <w:lvlText w:val=""/>
      <w:lvlJc w:val="left"/>
      <w:pPr>
        <w:ind w:left="786" w:hanging="360"/>
      </w:pPr>
      <w:rPr>
        <w:rFonts w:ascii="Symbol" w:hAnsi="Symbol" w:hint="default"/>
      </w:rPr>
    </w:lvl>
    <w:lvl w:ilvl="1" w:tplc="46FCAF8C">
      <w:numFmt w:val="bullet"/>
      <w:lvlText w:val="–"/>
      <w:lvlJc w:val="left"/>
      <w:pPr>
        <w:ind w:left="1506" w:hanging="360"/>
      </w:pPr>
      <w:rPr>
        <w:rFonts w:ascii="Arial" w:eastAsiaTheme="minorHAnsi" w:hAnsi="Arial" w:cs="Arial"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4" w15:restartNumberingAfterBreak="0">
    <w:nsid w:val="752C61F3"/>
    <w:multiLevelType w:val="hybridMultilevel"/>
    <w:tmpl w:val="C04E2BFA"/>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6BF4AA4"/>
    <w:multiLevelType w:val="hybridMultilevel"/>
    <w:tmpl w:val="82AC6122"/>
    <w:lvl w:ilvl="0" w:tplc="1B3E6CD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4"/>
  </w:num>
  <w:num w:numId="3">
    <w:abstractNumId w:val="10"/>
  </w:num>
  <w:num w:numId="4">
    <w:abstractNumId w:val="21"/>
  </w:num>
  <w:num w:numId="5">
    <w:abstractNumId w:val="13"/>
  </w:num>
  <w:num w:numId="6">
    <w:abstractNumId w:val="11"/>
  </w:num>
  <w:num w:numId="7">
    <w:abstractNumId w:val="0"/>
  </w:num>
  <w:num w:numId="8">
    <w:abstractNumId w:val="1"/>
  </w:num>
  <w:num w:numId="9">
    <w:abstractNumId w:val="25"/>
  </w:num>
  <w:num w:numId="10">
    <w:abstractNumId w:val="12"/>
  </w:num>
  <w:num w:numId="11">
    <w:abstractNumId w:val="8"/>
  </w:num>
  <w:num w:numId="12">
    <w:abstractNumId w:val="4"/>
  </w:num>
  <w:num w:numId="13">
    <w:abstractNumId w:val="14"/>
  </w:num>
  <w:num w:numId="14">
    <w:abstractNumId w:val="17"/>
  </w:num>
  <w:num w:numId="15">
    <w:abstractNumId w:val="7"/>
  </w:num>
  <w:num w:numId="16">
    <w:abstractNumId w:val="19"/>
  </w:num>
  <w:num w:numId="17">
    <w:abstractNumId w:val="9"/>
  </w:num>
  <w:num w:numId="18">
    <w:abstractNumId w:val="22"/>
  </w:num>
  <w:num w:numId="19">
    <w:abstractNumId w:val="23"/>
  </w:num>
  <w:num w:numId="20">
    <w:abstractNumId w:val="16"/>
  </w:num>
  <w:num w:numId="21">
    <w:abstractNumId w:val="18"/>
  </w:num>
  <w:num w:numId="22">
    <w:abstractNumId w:val="6"/>
  </w:num>
  <w:num w:numId="23">
    <w:abstractNumId w:val="15"/>
  </w:num>
  <w:num w:numId="24">
    <w:abstractNumId w:val="20"/>
  </w:num>
  <w:num w:numId="25">
    <w:abstractNumId w:val="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linkStyle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9F4"/>
    <w:rsid w:val="001F15F6"/>
    <w:rsid w:val="00250030"/>
    <w:rsid w:val="002627E5"/>
    <w:rsid w:val="002743E5"/>
    <w:rsid w:val="002A09F4"/>
    <w:rsid w:val="002D2DEA"/>
    <w:rsid w:val="00375085"/>
    <w:rsid w:val="0039536A"/>
    <w:rsid w:val="003C3FCE"/>
    <w:rsid w:val="00402692"/>
    <w:rsid w:val="00411D3F"/>
    <w:rsid w:val="00436FB3"/>
    <w:rsid w:val="00463804"/>
    <w:rsid w:val="005E2391"/>
    <w:rsid w:val="00606974"/>
    <w:rsid w:val="0064093E"/>
    <w:rsid w:val="00664B96"/>
    <w:rsid w:val="007160B7"/>
    <w:rsid w:val="00770C06"/>
    <w:rsid w:val="007D08D8"/>
    <w:rsid w:val="007E7DD9"/>
    <w:rsid w:val="008A6D55"/>
    <w:rsid w:val="008E266E"/>
    <w:rsid w:val="0094323C"/>
    <w:rsid w:val="009B0AAA"/>
    <w:rsid w:val="009B5D0F"/>
    <w:rsid w:val="00A00F5D"/>
    <w:rsid w:val="00AC58BB"/>
    <w:rsid w:val="00AF7559"/>
    <w:rsid w:val="00B04055"/>
    <w:rsid w:val="00CF27BC"/>
    <w:rsid w:val="00D30596"/>
    <w:rsid w:val="00E92057"/>
    <w:rsid w:val="00ED2EDB"/>
    <w:rsid w:val="00ED70F2"/>
    <w:rsid w:val="00F67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12654B-BB7D-4F48-B735-1E0192A0F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3804"/>
    <w:pPr>
      <w:spacing w:after="200"/>
    </w:pPr>
    <w:rPr>
      <w:rFonts w:ascii="Arial" w:hAnsi="Arial"/>
      <w:sz w:val="24"/>
    </w:rPr>
  </w:style>
  <w:style w:type="paragraph" w:styleId="Heading1">
    <w:name w:val="heading 1"/>
    <w:basedOn w:val="Normal"/>
    <w:next w:val="Normal"/>
    <w:link w:val="Heading1Char"/>
    <w:uiPriority w:val="9"/>
    <w:qFormat/>
    <w:rsid w:val="00463804"/>
    <w:pPr>
      <w:keepNext/>
      <w:keepLines/>
      <w:spacing w:before="480" w:after="0"/>
      <w:outlineLvl w:val="0"/>
    </w:pPr>
    <w:rPr>
      <w:rFonts w:asciiTheme="majorHAnsi" w:eastAsiaTheme="majorEastAsia" w:hAnsiTheme="majorHAnsi" w:cstheme="majorBidi"/>
      <w:b/>
      <w:bCs/>
      <w:color w:val="800080"/>
      <w:sz w:val="36"/>
      <w:szCs w:val="28"/>
    </w:rPr>
  </w:style>
  <w:style w:type="paragraph" w:styleId="Heading2">
    <w:name w:val="heading 2"/>
    <w:basedOn w:val="Normal"/>
    <w:next w:val="Normal"/>
    <w:link w:val="Heading2Char"/>
    <w:uiPriority w:val="9"/>
    <w:unhideWhenUsed/>
    <w:qFormat/>
    <w:rsid w:val="00463804"/>
    <w:pPr>
      <w:keepNext/>
      <w:keepLines/>
      <w:spacing w:before="200" w:after="0"/>
      <w:outlineLvl w:val="1"/>
    </w:pPr>
    <w:rPr>
      <w:rFonts w:eastAsiaTheme="majorEastAsia" w:cstheme="majorBidi"/>
      <w:b/>
      <w:bCs/>
      <w:color w:val="0000FF"/>
      <w:sz w:val="28"/>
      <w:szCs w:val="26"/>
    </w:rPr>
  </w:style>
  <w:style w:type="paragraph" w:styleId="Heading3">
    <w:name w:val="heading 3"/>
    <w:basedOn w:val="Normal"/>
    <w:next w:val="Normal"/>
    <w:link w:val="Heading3Char"/>
    <w:uiPriority w:val="9"/>
    <w:unhideWhenUsed/>
    <w:qFormat/>
    <w:rsid w:val="00463804"/>
    <w:pPr>
      <w:keepNext/>
      <w:keepLines/>
      <w:spacing w:before="120" w:after="0"/>
      <w:outlineLvl w:val="2"/>
    </w:pPr>
    <w:rPr>
      <w:rFonts w:eastAsiaTheme="majorEastAsia" w:cstheme="majorBidi"/>
      <w:b/>
      <w:bCs/>
      <w:color w:val="0099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04"/>
    <w:rPr>
      <w:rFonts w:asciiTheme="majorHAnsi" w:eastAsiaTheme="majorEastAsia" w:hAnsiTheme="majorHAnsi" w:cstheme="majorBidi"/>
      <w:b/>
      <w:bCs/>
      <w:color w:val="800080"/>
      <w:sz w:val="36"/>
      <w:szCs w:val="28"/>
    </w:rPr>
  </w:style>
  <w:style w:type="paragraph" w:styleId="Title">
    <w:name w:val="Title"/>
    <w:basedOn w:val="Normal"/>
    <w:next w:val="Normal"/>
    <w:link w:val="TitleChar"/>
    <w:uiPriority w:val="10"/>
    <w:qFormat/>
    <w:rsid w:val="00463804"/>
    <w:pPr>
      <w:pBdr>
        <w:bottom w:val="single" w:sz="8" w:space="4" w:color="4F81BD" w:themeColor="accent1"/>
      </w:pBdr>
      <w:spacing w:after="300" w:line="240" w:lineRule="auto"/>
      <w:contextualSpacing/>
    </w:pPr>
    <w:rPr>
      <w:rFonts w:asciiTheme="majorHAnsi" w:eastAsiaTheme="majorEastAsia" w:hAnsiTheme="majorHAnsi" w:cstheme="majorBidi"/>
      <w:color w:val="CC3300"/>
      <w:spacing w:val="5"/>
      <w:kern w:val="28"/>
      <w:sz w:val="52"/>
      <w:szCs w:val="52"/>
    </w:rPr>
  </w:style>
  <w:style w:type="character" w:customStyle="1" w:styleId="TitleChar">
    <w:name w:val="Title Char"/>
    <w:basedOn w:val="DefaultParagraphFont"/>
    <w:link w:val="Title"/>
    <w:uiPriority w:val="10"/>
    <w:rsid w:val="00463804"/>
    <w:rPr>
      <w:rFonts w:asciiTheme="majorHAnsi" w:eastAsiaTheme="majorEastAsia" w:hAnsiTheme="majorHAnsi" w:cstheme="majorBidi"/>
      <w:color w:val="CC3300"/>
      <w:spacing w:val="5"/>
      <w:kern w:val="28"/>
      <w:sz w:val="52"/>
      <w:szCs w:val="52"/>
    </w:rPr>
  </w:style>
  <w:style w:type="paragraph" w:styleId="ListParagraph">
    <w:name w:val="List Paragraph"/>
    <w:basedOn w:val="Normal"/>
    <w:uiPriority w:val="34"/>
    <w:qFormat/>
    <w:rsid w:val="00463804"/>
    <w:pPr>
      <w:numPr>
        <w:numId w:val="19"/>
      </w:numPr>
      <w:contextualSpacing/>
    </w:pPr>
  </w:style>
  <w:style w:type="character" w:customStyle="1" w:styleId="Heading2Char">
    <w:name w:val="Heading 2 Char"/>
    <w:basedOn w:val="DefaultParagraphFont"/>
    <w:link w:val="Heading2"/>
    <w:uiPriority w:val="9"/>
    <w:rsid w:val="00463804"/>
    <w:rPr>
      <w:rFonts w:ascii="Arial" w:eastAsiaTheme="majorEastAsia" w:hAnsi="Arial" w:cstheme="majorBidi"/>
      <w:b/>
      <w:bCs/>
      <w:color w:val="0000FF"/>
      <w:sz w:val="28"/>
      <w:szCs w:val="26"/>
    </w:rPr>
  </w:style>
  <w:style w:type="character" w:customStyle="1" w:styleId="Heading3Char">
    <w:name w:val="Heading 3 Char"/>
    <w:basedOn w:val="DefaultParagraphFont"/>
    <w:link w:val="Heading3"/>
    <w:uiPriority w:val="9"/>
    <w:rsid w:val="00463804"/>
    <w:rPr>
      <w:rFonts w:ascii="Arial" w:eastAsiaTheme="majorEastAsia" w:hAnsi="Arial" w:cstheme="majorBidi"/>
      <w:b/>
      <w:bCs/>
      <w:color w:val="009900"/>
      <w:sz w:val="24"/>
    </w:rPr>
  </w:style>
  <w:style w:type="character" w:styleId="Strong">
    <w:name w:val="Strong"/>
    <w:uiPriority w:val="22"/>
    <w:qFormat/>
    <w:rsid w:val="00463804"/>
    <w:rPr>
      <w:rFonts w:ascii="Verdana" w:hAnsi="Verdana"/>
      <w:b/>
      <w:bCs/>
      <w:color w:val="0033CC"/>
      <w:sz w:val="20"/>
    </w:rPr>
  </w:style>
  <w:style w:type="table" w:styleId="TableGrid">
    <w:name w:val="Table Grid"/>
    <w:basedOn w:val="TableNormal"/>
    <w:uiPriority w:val="59"/>
    <w:rsid w:val="00463804"/>
    <w:pPr>
      <w:spacing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38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3804"/>
    <w:rPr>
      <w:rFonts w:ascii="Tahoma" w:hAnsi="Tahoma" w:cs="Tahoma"/>
      <w:sz w:val="16"/>
      <w:szCs w:val="16"/>
    </w:rPr>
  </w:style>
  <w:style w:type="character" w:styleId="CommentReference">
    <w:name w:val="annotation reference"/>
    <w:basedOn w:val="DefaultParagraphFont"/>
    <w:uiPriority w:val="99"/>
    <w:semiHidden/>
    <w:unhideWhenUsed/>
    <w:rsid w:val="00463804"/>
    <w:rPr>
      <w:sz w:val="16"/>
      <w:szCs w:val="16"/>
    </w:rPr>
  </w:style>
  <w:style w:type="paragraph" w:styleId="CommentText">
    <w:name w:val="annotation text"/>
    <w:basedOn w:val="Normal"/>
    <w:link w:val="CommentTextChar"/>
    <w:uiPriority w:val="99"/>
    <w:semiHidden/>
    <w:unhideWhenUsed/>
    <w:rsid w:val="00463804"/>
    <w:pPr>
      <w:spacing w:line="240" w:lineRule="auto"/>
    </w:pPr>
    <w:rPr>
      <w:sz w:val="20"/>
      <w:szCs w:val="20"/>
    </w:rPr>
  </w:style>
  <w:style w:type="character" w:customStyle="1" w:styleId="CommentTextChar">
    <w:name w:val="Comment Text Char"/>
    <w:basedOn w:val="DefaultParagraphFont"/>
    <w:link w:val="CommentText"/>
    <w:uiPriority w:val="99"/>
    <w:semiHidden/>
    <w:rsid w:val="00463804"/>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63804"/>
    <w:rPr>
      <w:b/>
      <w:bCs/>
    </w:rPr>
  </w:style>
  <w:style w:type="character" w:customStyle="1" w:styleId="CommentSubjectChar">
    <w:name w:val="Comment Subject Char"/>
    <w:basedOn w:val="CommentTextChar"/>
    <w:link w:val="CommentSubject"/>
    <w:uiPriority w:val="99"/>
    <w:semiHidden/>
    <w:rsid w:val="00463804"/>
    <w:rPr>
      <w:rFonts w:ascii="Arial" w:hAnsi="Arial"/>
      <w:b/>
      <w:bCs/>
      <w:sz w:val="20"/>
      <w:szCs w:val="20"/>
    </w:rPr>
  </w:style>
  <w:style w:type="character" w:customStyle="1" w:styleId="apple-converted-space">
    <w:name w:val="apple-converted-space"/>
    <w:basedOn w:val="DefaultParagraphFont"/>
    <w:rsid w:val="00463804"/>
  </w:style>
  <w:style w:type="character" w:styleId="Hyperlink">
    <w:name w:val="Hyperlink"/>
    <w:basedOn w:val="DefaultParagraphFont"/>
    <w:uiPriority w:val="99"/>
    <w:unhideWhenUsed/>
    <w:rsid w:val="00463804"/>
    <w:rPr>
      <w:color w:val="0000FF"/>
      <w:u w:val="single"/>
    </w:rPr>
  </w:style>
  <w:style w:type="character" w:styleId="SubtleEmphasis">
    <w:name w:val="Subtle Emphasis"/>
    <w:basedOn w:val="DefaultParagraphFont"/>
    <w:uiPriority w:val="19"/>
    <w:qFormat/>
    <w:rsid w:val="00463804"/>
    <w:rPr>
      <w:i/>
      <w:iCs/>
      <w:color w:val="808080" w:themeColor="text1" w:themeTint="7F"/>
    </w:rPr>
  </w:style>
  <w:style w:type="paragraph" w:styleId="NormalWeb">
    <w:name w:val="Normal (Web)"/>
    <w:basedOn w:val="Normal"/>
    <w:uiPriority w:val="99"/>
    <w:unhideWhenUsed/>
    <w:rsid w:val="00463804"/>
    <w:pPr>
      <w:spacing w:before="100" w:beforeAutospacing="1" w:after="100" w:afterAutospacing="1" w:line="240" w:lineRule="auto"/>
    </w:pPr>
    <w:rPr>
      <w:rFonts w:ascii="Times New Roman" w:eastAsia="Times New Roman" w:hAnsi="Times New Roman" w:cs="Times New Roman"/>
      <w:szCs w:val="24"/>
    </w:rPr>
  </w:style>
  <w:style w:type="paragraph" w:customStyle="1" w:styleId="Tabletext">
    <w:name w:val="Table text"/>
    <w:basedOn w:val="Normal"/>
    <w:qFormat/>
    <w:rsid w:val="00463804"/>
    <w:pPr>
      <w:spacing w:after="0" w:line="240" w:lineRule="auto"/>
    </w:pPr>
    <w:rPr>
      <w:sz w:val="22"/>
    </w:rPr>
  </w:style>
  <w:style w:type="paragraph" w:customStyle="1" w:styleId="Numberlist">
    <w:name w:val="Number list"/>
    <w:basedOn w:val="Normal"/>
    <w:qFormat/>
    <w:rsid w:val="00463804"/>
    <w:pPr>
      <w:ind w:left="426" w:hanging="426"/>
    </w:pPr>
  </w:style>
  <w:style w:type="paragraph" w:styleId="Header">
    <w:name w:val="header"/>
    <w:basedOn w:val="Normal"/>
    <w:link w:val="HeaderChar"/>
    <w:uiPriority w:val="99"/>
    <w:unhideWhenUsed/>
    <w:rsid w:val="004638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04"/>
    <w:rPr>
      <w:rFonts w:ascii="Arial" w:hAnsi="Arial"/>
      <w:sz w:val="24"/>
    </w:rPr>
  </w:style>
  <w:style w:type="paragraph" w:styleId="Footer">
    <w:name w:val="footer"/>
    <w:basedOn w:val="Normal"/>
    <w:link w:val="FooterChar"/>
    <w:uiPriority w:val="99"/>
    <w:unhideWhenUsed/>
    <w:rsid w:val="004638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804"/>
    <w:rPr>
      <w:rFonts w:ascii="Arial" w:hAnsi="Arial"/>
      <w:sz w:val="24"/>
    </w:rPr>
  </w:style>
  <w:style w:type="paragraph" w:customStyle="1" w:styleId="Pheader">
    <w:name w:val="P: header"/>
    <w:rsid w:val="00463804"/>
    <w:pPr>
      <w:widowControl w:val="0"/>
      <w:spacing w:line="240" w:lineRule="auto"/>
    </w:pPr>
    <w:rPr>
      <w:rFonts w:ascii="Arial" w:eastAsia="Times New Roman" w:hAnsi="Arial" w:cs="Arial"/>
      <w:b/>
      <w:sz w:val="28"/>
      <w:szCs w:val="28"/>
      <w:lang w:eastAsia="en-AU"/>
    </w:rPr>
  </w:style>
  <w:style w:type="character" w:customStyle="1" w:styleId="Pbodyitalic">
    <w:name w:val="P: body italic"/>
    <w:rsid w:val="00463804"/>
    <w:rPr>
      <w:i/>
    </w:rPr>
  </w:style>
  <w:style w:type="paragraph" w:customStyle="1" w:styleId="Pfooter">
    <w:name w:val="P: footer"/>
    <w:basedOn w:val="Normal"/>
    <w:rsid w:val="00463804"/>
    <w:pPr>
      <w:tabs>
        <w:tab w:val="right" w:pos="8505"/>
      </w:tabs>
      <w:spacing w:after="0" w:line="240" w:lineRule="auto"/>
      <w:jc w:val="center"/>
    </w:pPr>
    <w:rPr>
      <w:rFonts w:eastAsia="Calibri" w:cs="Arial"/>
      <w:sz w:val="16"/>
      <w:szCs w:val="16"/>
      <w:lang w:eastAsia="en-AU"/>
    </w:rPr>
  </w:style>
  <w:style w:type="character" w:styleId="PageNumber">
    <w:name w:val="page number"/>
    <w:basedOn w:val="DefaultParagraphFont"/>
    <w:rsid w:val="00463804"/>
  </w:style>
  <w:style w:type="paragraph" w:customStyle="1" w:styleId="Numberlist2">
    <w:name w:val="Number list 2"/>
    <w:basedOn w:val="Numberlist"/>
    <w:qFormat/>
    <w:rsid w:val="00463804"/>
    <w:pPr>
      <w:ind w:left="993" w:hanging="567"/>
    </w:pPr>
  </w:style>
  <w:style w:type="paragraph" w:customStyle="1" w:styleId="Numberlist1a">
    <w:name w:val="Number list 1a"/>
    <w:basedOn w:val="Numberlist"/>
    <w:qFormat/>
    <w:rsid w:val="00463804"/>
    <w:pPr>
      <w:tabs>
        <w:tab w:val="left" w:pos="426"/>
        <w:tab w:val="left" w:pos="993"/>
      </w:tabs>
      <w:ind w:left="993" w:hanging="993"/>
    </w:pPr>
  </w:style>
  <w:style w:type="paragraph" w:customStyle="1" w:styleId="Answerindenteditals">
    <w:name w:val="Answer indented itals"/>
    <w:basedOn w:val="Normal"/>
    <w:qFormat/>
    <w:rsid w:val="00463804"/>
    <w:pPr>
      <w:ind w:left="426"/>
    </w:pPr>
    <w:rPr>
      <w:i/>
    </w:rPr>
  </w:style>
  <w:style w:type="paragraph" w:customStyle="1" w:styleId="PAnswerindenteditals">
    <w:name w:val="P: Answer indented itals"/>
    <w:basedOn w:val="Normal"/>
    <w:qFormat/>
    <w:rsid w:val="00463804"/>
    <w:pPr>
      <w:ind w:left="426"/>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ve\Documents\Work\FREELANCE\PHASSWA\zzz%20eBooks\Templates\PHASSWA7_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PHASSWA7_TN_template</Template>
  <TotalTime>0</TotalTime>
  <Pages>14</Pages>
  <Words>4414</Words>
  <Characters>25165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dc:creator>
  <cp:lastModifiedBy>DONAVON Rebecca [Narrogin Senior High School]</cp:lastModifiedBy>
  <cp:revision>2</cp:revision>
  <dcterms:created xsi:type="dcterms:W3CDTF">2022-11-15T04:47:00Z</dcterms:created>
  <dcterms:modified xsi:type="dcterms:W3CDTF">2022-11-15T04:47:00Z</dcterms:modified>
</cp:coreProperties>
</file>