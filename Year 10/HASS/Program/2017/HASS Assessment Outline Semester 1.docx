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899" w:rsidRPr="00546FF1" w:rsidRDefault="004C3AF0" w:rsidP="00321E9A">
      <w:pPr>
        <w:pStyle w:val="Heading1"/>
        <w:ind w:left="-426"/>
        <w:jc w:val="center"/>
        <w:rPr>
          <w:b/>
          <w:sz w:val="24"/>
          <w:szCs w:val="24"/>
        </w:rPr>
      </w:pPr>
      <w:bookmarkStart w:id="0" w:name="_GoBack"/>
      <w:bookmarkEnd w:id="0"/>
      <w:r w:rsidRPr="00546FF1">
        <w:rPr>
          <w:b/>
          <w:sz w:val="24"/>
          <w:szCs w:val="24"/>
        </w:rPr>
        <w:t>A</w:t>
      </w:r>
      <w:r w:rsidR="00BA0BAA" w:rsidRPr="00546FF1">
        <w:rPr>
          <w:b/>
          <w:sz w:val="24"/>
          <w:szCs w:val="24"/>
        </w:rPr>
        <w:t>ssessment O</w:t>
      </w:r>
      <w:r w:rsidR="007D70D1" w:rsidRPr="00546FF1">
        <w:rPr>
          <w:b/>
          <w:sz w:val="24"/>
          <w:szCs w:val="24"/>
        </w:rPr>
        <w:t>utline</w:t>
      </w:r>
      <w:r w:rsidR="00C87FDA" w:rsidRPr="00546FF1">
        <w:rPr>
          <w:b/>
          <w:sz w:val="24"/>
          <w:szCs w:val="24"/>
        </w:rPr>
        <w:t xml:space="preserve">: </w:t>
      </w:r>
      <w:r w:rsidR="00FB16F0" w:rsidRPr="00546FF1">
        <w:rPr>
          <w:b/>
          <w:sz w:val="24"/>
          <w:szCs w:val="24"/>
        </w:rPr>
        <w:t>Modern</w:t>
      </w:r>
      <w:r w:rsidR="001931C0" w:rsidRPr="00546FF1">
        <w:rPr>
          <w:b/>
          <w:sz w:val="24"/>
          <w:szCs w:val="24"/>
        </w:rPr>
        <w:t xml:space="preserve"> History</w:t>
      </w:r>
      <w:r w:rsidR="00DB263A" w:rsidRPr="00546FF1">
        <w:rPr>
          <w:b/>
          <w:sz w:val="24"/>
          <w:szCs w:val="24"/>
        </w:rPr>
        <w:t xml:space="preserve"> &amp; Civics and Citizenship</w:t>
      </w:r>
      <w:r w:rsidR="00315761" w:rsidRPr="00546FF1">
        <w:rPr>
          <w:b/>
          <w:sz w:val="24"/>
          <w:szCs w:val="24"/>
        </w:rPr>
        <w:t xml:space="preserve"> –</w:t>
      </w:r>
      <w:r w:rsidR="00DB263A" w:rsidRPr="00546FF1">
        <w:rPr>
          <w:b/>
          <w:sz w:val="24"/>
          <w:szCs w:val="24"/>
        </w:rPr>
        <w:t>Year 10 HASS</w:t>
      </w: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140"/>
        <w:gridCol w:w="1982"/>
        <w:gridCol w:w="8359"/>
      </w:tblGrid>
      <w:tr w:rsidR="00243995" w:rsidRPr="0017191C" w:rsidTr="00EE70DA">
        <w:tc>
          <w:tcPr>
            <w:tcW w:w="59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</w:t>
            </w:r>
          </w:p>
        </w:tc>
        <w:tc>
          <w:tcPr>
            <w:tcW w:w="43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76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3205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243995" w:rsidRPr="0017191C" w:rsidTr="00EE70DA">
        <w:trPr>
          <w:trHeight w:val="20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:rsidR="00243995" w:rsidRPr="00C51FFA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C51FFA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Historical Inquiry</w:t>
            </w:r>
          </w:p>
          <w:p w:rsidR="00243995" w:rsidRPr="00A233EF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37" w:type="pct"/>
            <w:tcBorders>
              <w:bottom w:val="single" w:sz="4" w:space="0" w:color="auto"/>
            </w:tcBorders>
            <w:vAlign w:val="center"/>
          </w:tcPr>
          <w:p w:rsidR="00243995" w:rsidRPr="00C15211" w:rsidRDefault="00243995" w:rsidP="003C6BE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C15211">
              <w:rPr>
                <w:rFonts w:asciiTheme="minorHAnsi" w:hAnsiTheme="minorHAnsi" w:cs="Arial"/>
                <w:bCs w:val="0"/>
                <w:sz w:val="20"/>
                <w:szCs w:val="20"/>
              </w:rPr>
              <w:t>1</w:t>
            </w:r>
            <w:r w:rsidR="003C6BEF" w:rsidRPr="00C15211">
              <w:rPr>
                <w:rFonts w:asciiTheme="minorHAnsi" w:hAnsiTheme="minorHAnsi" w:cs="Arial"/>
                <w:bCs w:val="0"/>
                <w:sz w:val="20"/>
                <w:szCs w:val="20"/>
              </w:rPr>
              <w:t>0</w:t>
            </w:r>
            <w:r w:rsidRPr="00C15211">
              <w:rPr>
                <w:rFonts w:asciiTheme="minorHAnsi" w:hAnsiTheme="minorHAnsi" w:cs="Arial"/>
                <w:bCs w:val="0"/>
                <w:sz w:val="20"/>
                <w:szCs w:val="20"/>
              </w:rPr>
              <w:t>%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vAlign w:val="center"/>
          </w:tcPr>
          <w:p w:rsidR="00243995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Set: Term 1, Week 1</w:t>
            </w:r>
          </w:p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Due: Term 1, Week 9</w:t>
            </w:r>
          </w:p>
        </w:tc>
        <w:tc>
          <w:tcPr>
            <w:tcW w:w="3205" w:type="pct"/>
            <w:tcBorders>
              <w:bottom w:val="single" w:sz="4" w:space="0" w:color="auto"/>
            </w:tcBorders>
            <w:vAlign w:val="center"/>
            <w:hideMark/>
          </w:tcPr>
          <w:p w:rsidR="00243995" w:rsidRPr="00F474DE" w:rsidRDefault="00243995" w:rsidP="00C15211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15211">
              <w:rPr>
                <w:rFonts w:asciiTheme="minorHAnsi" w:hAnsiTheme="minorHAnsi" w:cstheme="minorHAnsi"/>
                <w:b/>
                <w:sz w:val="20"/>
                <w:szCs w:val="20"/>
              </w:rPr>
              <w:t>Assessment 1: Major Research Task:</w:t>
            </w:r>
            <w:r w:rsidR="00C1521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C15211" w:rsidRPr="00EE70DA">
              <w:rPr>
                <w:rFonts w:asciiTheme="minorHAnsi" w:hAnsiTheme="minorHAnsi" w:cstheme="minorHAnsi"/>
                <w:sz w:val="18"/>
                <w:szCs w:val="18"/>
              </w:rPr>
              <w:t>Students research and compile relevant information related to the use of the atomic bomb during World War II and consider different perspectives and interpretations of this event.</w:t>
            </w:r>
          </w:p>
        </w:tc>
      </w:tr>
      <w:tr w:rsidR="00243995" w:rsidRPr="0017191C" w:rsidTr="00EE70DA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51FFA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Historical </w:t>
            </w:r>
            <w:r w:rsidRPr="00C51FFA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3C6BEF" w:rsidP="00243995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</w:pPr>
            <w:r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5</w:t>
            </w:r>
            <w:r w:rsidR="00243995"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3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EE70DA" w:rsidRDefault="00243995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15211">
              <w:rPr>
                <w:rFonts w:asciiTheme="minorHAnsi" w:hAnsiTheme="minorHAnsi" w:cstheme="minorHAnsi"/>
                <w:b/>
                <w:sz w:val="20"/>
                <w:szCs w:val="20"/>
              </w:rPr>
              <w:t>Assessment 2: In-Class Short Answer Responses:</w:t>
            </w:r>
            <w:r w:rsidR="00C15211" w:rsidRPr="00C1521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E70DA" w:rsidRPr="00EE70DA">
              <w:rPr>
                <w:rFonts w:asciiTheme="minorHAnsi" w:hAnsiTheme="minorHAnsi" w:cstheme="minorHAnsi"/>
                <w:sz w:val="18"/>
                <w:szCs w:val="18"/>
              </w:rPr>
              <w:t xml:space="preserve">A series of </w:t>
            </w:r>
            <w:r w:rsidR="00EE70DA">
              <w:rPr>
                <w:rFonts w:asciiTheme="minorHAnsi" w:hAnsiTheme="minorHAnsi" w:cstheme="minorHAnsi"/>
                <w:sz w:val="18"/>
                <w:szCs w:val="18"/>
              </w:rPr>
              <w:t>multiple choice, paragraph, sentence or one word responses, related to the period of study</w:t>
            </w:r>
            <w:r w:rsidR="00EE70DA" w:rsidRPr="00EE70DA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</w:tr>
      <w:tr w:rsidR="00243995" w:rsidRPr="0017191C" w:rsidTr="00EE70DA">
        <w:trPr>
          <w:trHeight w:val="684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51FFA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C51FFA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Historical Inquiry</w:t>
            </w:r>
          </w:p>
          <w:p w:rsidR="00243995" w:rsidRPr="00A233EF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C15211">
              <w:rPr>
                <w:rFonts w:asciiTheme="minorHAnsi" w:hAnsiTheme="minorHAnsi" w:cs="Arial"/>
                <w:bCs w:val="0"/>
                <w:sz w:val="20"/>
                <w:szCs w:val="20"/>
              </w:rPr>
              <w:t>5%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Set: Term 1, Week 4</w:t>
            </w:r>
          </w:p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Due: Term 1, Week 5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5E6365" w:rsidRDefault="005E6365" w:rsidP="00EE70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 xml:space="preserve"> </w:t>
            </w:r>
            <w:r w:rsidR="00243995" w:rsidRPr="00EE70DA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Assessment 3: Homework Inquiry Task</w:t>
            </w:r>
            <w:r w:rsidR="00EE70DA" w:rsidRPr="00EE70DA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:</w:t>
            </w:r>
            <w:r w:rsidR="00EE70DA" w:rsidRPr="00EE70DA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E70DA"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>Students</w:t>
            </w:r>
            <w:r w:rsid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are given a task to read or</w:t>
            </w:r>
            <w:r w:rsidR="00EE70DA"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research</w:t>
            </w:r>
            <w:r w:rsid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a given topic</w:t>
            </w:r>
            <w:r w:rsidR="00EE70DA"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and </w:t>
            </w:r>
          </w:p>
          <w:p w:rsidR="005E6365" w:rsidRDefault="005E6365" w:rsidP="00EE70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</w:t>
            </w:r>
            <w:proofErr w:type="gramStart"/>
            <w:r w:rsidR="00EE70DA"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>compile</w:t>
            </w:r>
            <w:proofErr w:type="gramEnd"/>
            <w:r w:rsidR="00EE70DA"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relevant information related to the use of the atomic bomb during World War II and consider different</w:t>
            </w:r>
          </w:p>
          <w:p w:rsidR="00243995" w:rsidRPr="00C15211" w:rsidRDefault="00EE70DA" w:rsidP="00EE70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</w:t>
            </w:r>
            <w:proofErr w:type="gramStart"/>
            <w:r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>perspectives</w:t>
            </w:r>
            <w:proofErr w:type="gramEnd"/>
            <w:r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and interpretations of this event.</w:t>
            </w:r>
          </w:p>
        </w:tc>
      </w:tr>
      <w:tr w:rsidR="00243995" w:rsidRPr="0017191C" w:rsidTr="00EE70DA">
        <w:trPr>
          <w:trHeight w:val="58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51FFA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Historical </w:t>
            </w:r>
            <w:r w:rsidRPr="00C51FFA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</w:pPr>
            <w:r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5%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</w:p>
          <w:p w:rsidR="00243995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5</w:t>
            </w:r>
          </w:p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B4862" w:rsidRDefault="00243995" w:rsidP="00AB486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  <w:r w:rsidRPr="00C15211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 xml:space="preserve">Assessment 4: Homework Inquiry Task Validation: </w:t>
            </w:r>
            <w:r w:rsidR="005E6365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Students can use dot-point notes (10 lines</w:t>
            </w:r>
            <w:r w:rsid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)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developed from their inquiry task,</w:t>
            </w:r>
            <w:r w:rsidR="005E6365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to respond to </w:t>
            </w:r>
            <w:r w:rsid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an</w:t>
            </w:r>
            <w:r w:rsidR="005E6365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extended written response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task</w:t>
            </w:r>
            <w:r w:rsidR="005E6365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or a series of questions </w:t>
            </w:r>
            <w:r w:rsidR="005E6365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to assess historical understanding gained through the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ir inquiry process.</w:t>
            </w:r>
          </w:p>
        </w:tc>
      </w:tr>
      <w:tr w:rsidR="00243995" w:rsidRPr="0017191C" w:rsidTr="00EE70DA">
        <w:trPr>
          <w:trHeight w:val="521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51FFA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Source Analysis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</w:pPr>
            <w:r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5%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8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B4862" w:rsidRDefault="00243995" w:rsidP="00AB4862">
            <w:pPr>
              <w:ind w:left="93" w:right="74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 w:rsidRPr="00AB4862">
              <w:rPr>
                <w:rFonts w:asciiTheme="minorHAnsi" w:hAnsiTheme="minorHAnsi" w:cstheme="minorHAnsi"/>
                <w:b/>
                <w:sz w:val="20"/>
                <w:szCs w:val="20"/>
              </w:rPr>
              <w:t>Assessment 5: In-Class Source Analysis Task One:</w:t>
            </w:r>
            <w:r w:rsidR="00AB4862"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AB4862" w:rsidRPr="00AB486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 w:rsidR="00AB486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during the period of study</w:t>
            </w:r>
            <w:r w:rsidR="00AB4862" w:rsidRPr="00AB486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.</w:t>
            </w:r>
          </w:p>
        </w:tc>
      </w:tr>
      <w:tr w:rsidR="00243995" w:rsidRPr="0017191C" w:rsidTr="00EE70DA">
        <w:trPr>
          <w:trHeight w:val="225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51FFA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Source Analysis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</w:pPr>
            <w:r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5%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 w:rsidR="00AB4862">
              <w:rPr>
                <w:rFonts w:asciiTheme="minorHAnsi" w:hAnsiTheme="minorHAnsi" w:cs="Arial"/>
                <w:b w:val="0"/>
                <w:sz w:val="20"/>
                <w:szCs w:val="20"/>
              </w:rPr>
              <w:t>9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AB4862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C15211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Assessment 6: In-Class Source Analysis Task Two:</w:t>
            </w:r>
            <w:r w:rsidR="00AB4862" w:rsidRPr="00AB4862">
              <w:rPr>
                <w:rFonts w:asciiTheme="minorHAnsi" w:hAnsiTheme="minorHAnsi" w:cstheme="minorHAnsi"/>
                <w:iCs/>
                <w:sz w:val="20"/>
                <w:szCs w:val="20"/>
                <w:lang w:val="en-GB"/>
              </w:rPr>
              <w:t xml:space="preserve"> </w:t>
            </w:r>
            <w:r w:rsidR="00AB4862" w:rsidRPr="00AB4862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 w:rsidR="00AB4862" w:rsidRPr="00AB4862">
              <w:rPr>
                <w:rFonts w:asciiTheme="minorHAnsi" w:hAnsiTheme="minorHAnsi" w:cstheme="minorHAnsi"/>
                <w:b w:val="0"/>
                <w:bCs w:val="0"/>
                <w:iCs/>
                <w:sz w:val="20"/>
                <w:szCs w:val="20"/>
                <w:lang w:val="en-GB"/>
              </w:rPr>
              <w:t>during the period of study</w:t>
            </w:r>
            <w:r w:rsidR="00AB4862" w:rsidRPr="00AB4862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.</w:t>
            </w:r>
          </w:p>
        </w:tc>
      </w:tr>
      <w:tr w:rsidR="00243995" w:rsidRPr="0017191C" w:rsidTr="00EE70DA">
        <w:trPr>
          <w:trHeight w:val="56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51FFA" w:rsidRDefault="00243995" w:rsidP="00243995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 xml:space="preserve">Historical </w:t>
            </w:r>
            <w:r w:rsidRPr="00C51FFA">
              <w:rPr>
                <w:rFonts w:asciiTheme="minorHAnsi" w:hAnsiTheme="minorHAnsi" w:cs="Arial"/>
                <w:bCs/>
                <w:sz w:val="20"/>
                <w:szCs w:val="20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5%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10</w:t>
            </w:r>
          </w:p>
        </w:tc>
        <w:tc>
          <w:tcPr>
            <w:tcW w:w="3205" w:type="pct"/>
            <w:tcBorders>
              <w:bottom w:val="single" w:sz="4" w:space="0" w:color="auto"/>
            </w:tcBorders>
            <w:vAlign w:val="center"/>
          </w:tcPr>
          <w:p w:rsidR="00243995" w:rsidRPr="00C15211" w:rsidRDefault="00243995" w:rsidP="005E6365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C15211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Assessment 7: In-Class Major Research Validation:</w:t>
            </w:r>
            <w:r w:rsidR="00EE70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 xml:space="preserve"> </w:t>
            </w:r>
            <w:r w:rsidR="00EE70DA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Students ca</w:t>
            </w:r>
            <w:r w:rsidR="005E6365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n use dot-point notes (10 lines</w:t>
            </w:r>
            <w:r w:rsidR="00EE70DA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, to </w:t>
            </w:r>
            <w:r w:rsidR="005E6365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respond to two set extended written responses to </w:t>
            </w:r>
            <w:r w:rsidR="00EE70DA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assess historical understanding gained through the inquiry process undertaken during the major research essay.</w:t>
            </w:r>
          </w:p>
        </w:tc>
      </w:tr>
      <w:tr w:rsidR="00243995" w:rsidRPr="0017191C" w:rsidTr="00EE70DA">
        <w:trPr>
          <w:trHeight w:val="2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321E9A" w:rsidRDefault="00243995" w:rsidP="00243995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321E9A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Civics &amp; Citizenship</w:t>
            </w:r>
            <w:r w:rsidRPr="00321E9A">
              <w:rPr>
                <w:rFonts w:asciiTheme="minorHAnsi" w:hAnsiTheme="minorHAnsi" w:cs="Arial"/>
                <w:bCs w:val="0"/>
                <w:sz w:val="18"/>
                <w:szCs w:val="18"/>
              </w:rPr>
              <w:t xml:space="preserve"> </w:t>
            </w:r>
            <w:r w:rsidRPr="00321E9A">
              <w:rPr>
                <w:rFonts w:asciiTheme="minorHAnsi" w:hAnsiTheme="minorHAnsi" w:cs="Arial"/>
                <w:b w:val="0"/>
                <w:bCs w:val="0"/>
                <w:sz w:val="18"/>
                <w:szCs w:val="18"/>
                <w:lang w:val="en-AU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E94391" w:rsidP="00243995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C15211">
              <w:rPr>
                <w:rFonts w:asciiTheme="minorHAnsi" w:hAnsiTheme="minorHAnsi" w:cs="Arial"/>
                <w:sz w:val="20"/>
                <w:szCs w:val="20"/>
              </w:rPr>
              <w:t>15</w:t>
            </w:r>
            <w:r w:rsidR="00243995" w:rsidRPr="00C15211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2, 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Week 2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70DA" w:rsidRPr="00EE70DA" w:rsidRDefault="00243995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15211">
              <w:rPr>
                <w:rFonts w:asciiTheme="minorHAnsi" w:hAnsiTheme="minorHAnsi" w:cstheme="minorHAnsi"/>
                <w:b/>
                <w:sz w:val="20"/>
                <w:szCs w:val="20"/>
              </w:rPr>
              <w:t>Assessment 8: In-Class Short Answer Responses:</w:t>
            </w:r>
            <w:r w:rsidR="00EE70DA" w:rsidRPr="00EE70DA">
              <w:rPr>
                <w:rFonts w:asciiTheme="minorHAnsi" w:hAnsiTheme="minorHAnsi" w:cstheme="minorHAnsi"/>
                <w:sz w:val="18"/>
                <w:szCs w:val="18"/>
              </w:rPr>
              <w:t xml:space="preserve"> A series of short tasks or questions related to the period of study, comprising of one word responses, sentence responses and paragraph responses and multiple choice.</w:t>
            </w:r>
          </w:p>
          <w:p w:rsidR="00243995" w:rsidRPr="00C15211" w:rsidRDefault="00243995" w:rsidP="00243995">
            <w:pPr>
              <w:ind w:left="93" w:right="74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243995" w:rsidRPr="0017191C" w:rsidTr="005E6365">
        <w:trPr>
          <w:trHeight w:val="766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321E9A" w:rsidRDefault="00243995" w:rsidP="00243995">
            <w:pPr>
              <w:ind w:left="93" w:right="71"/>
              <w:jc w:val="center"/>
              <w:rPr>
                <w:rFonts w:asciiTheme="minorHAnsi" w:hAnsiTheme="minorHAnsi" w:cs="Arial"/>
                <w:bCs/>
                <w:sz w:val="18"/>
                <w:szCs w:val="18"/>
                <w:lang w:val="en-US" w:eastAsia="en-US"/>
              </w:rPr>
            </w:pPr>
            <w:r w:rsidRPr="00321E9A">
              <w:rPr>
                <w:rFonts w:asciiTheme="minorHAnsi" w:hAnsiTheme="minorHAnsi" w:cs="Arial"/>
                <w:bCs/>
                <w:sz w:val="18"/>
                <w:szCs w:val="18"/>
                <w:lang w:val="en-US" w:eastAsia="en-US"/>
              </w:rPr>
              <w:t>Civics &amp; Citizenship Inquiry</w:t>
            </w:r>
          </w:p>
          <w:p w:rsidR="00243995" w:rsidRPr="00AF32FD" w:rsidRDefault="00243995" w:rsidP="00243995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</w:pPr>
            <w:r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57F08" w:rsidRDefault="00243995" w:rsidP="00243995">
            <w:pPr>
              <w:pStyle w:val="Title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A57F08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Set: Term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2,</w:t>
            </w:r>
            <w:r w:rsidRPr="00A57F08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Week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3</w:t>
            </w:r>
          </w:p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57F0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Term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2</w:t>
            </w:r>
            <w:r w:rsidRPr="00A57F0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4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4862" w:rsidRDefault="00243995" w:rsidP="005E6365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</w:pPr>
            <w:r w:rsidRPr="00C15211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Assessment 9: Homework Inquiry Task:</w:t>
            </w:r>
            <w:r w:rsidR="005E6365" w:rsidRPr="00EE70DA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</w:t>
            </w:r>
            <w:r w:rsidR="005E6365" w:rsidRPr="00EE70DA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5E6365" w:rsidRPr="005E6365"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Students research and compile relevant information related to </w:t>
            </w:r>
            <w:r w:rsidR="005E6365">
              <w:rPr>
                <w:rFonts w:asciiTheme="minorHAnsi" w:hAnsiTheme="minorHAnsi" w:cstheme="minorHAnsi"/>
                <w:b w:val="0"/>
                <w:sz w:val="18"/>
                <w:szCs w:val="18"/>
              </w:rPr>
              <w:t>Australia’s system of government in comparison with those of Indonesia, Singapore, China or Vietnam.</w:t>
            </w:r>
            <w:r w:rsidR="00AB4862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</w:t>
            </w:r>
          </w:p>
          <w:p w:rsidR="00243995" w:rsidRPr="00C15211" w:rsidRDefault="00243995" w:rsidP="00AB4862">
            <w:pPr>
              <w:pStyle w:val="Title"/>
              <w:ind w:right="71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</w:p>
        </w:tc>
      </w:tr>
      <w:tr w:rsidR="00243995" w:rsidRPr="0017191C" w:rsidTr="005E6365">
        <w:trPr>
          <w:trHeight w:val="678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321E9A" w:rsidRDefault="00243995" w:rsidP="00243995">
            <w:pPr>
              <w:ind w:left="93" w:right="71"/>
              <w:jc w:val="center"/>
              <w:rPr>
                <w:rFonts w:asciiTheme="minorHAnsi" w:hAnsiTheme="minorHAnsi" w:cs="Arial"/>
                <w:bCs/>
                <w:sz w:val="18"/>
                <w:szCs w:val="18"/>
                <w:lang w:val="en-US" w:eastAsia="en-US"/>
              </w:rPr>
            </w:pPr>
            <w:r w:rsidRPr="00321E9A">
              <w:rPr>
                <w:rFonts w:asciiTheme="minorHAnsi" w:hAnsiTheme="minorHAnsi" w:cs="Arial"/>
                <w:bCs/>
                <w:sz w:val="18"/>
                <w:szCs w:val="18"/>
                <w:lang w:val="en-US" w:eastAsia="en-US"/>
              </w:rPr>
              <w:t xml:space="preserve">Civics &amp; Citizenship </w:t>
            </w:r>
            <w:r w:rsidR="002B053C" w:rsidRPr="00321E9A">
              <w:rPr>
                <w:rFonts w:asciiTheme="minorHAnsi" w:hAnsiTheme="minorHAnsi" w:cs="Arial"/>
                <w:bCs/>
                <w:sz w:val="18"/>
                <w:szCs w:val="18"/>
                <w:lang w:val="en-US" w:eastAsia="en-US"/>
              </w:rPr>
              <w:t>Explanation</w:t>
            </w:r>
          </w:p>
          <w:p w:rsidR="00243995" w:rsidRPr="00AF32FD" w:rsidRDefault="00243995" w:rsidP="00243995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E94391" w:rsidP="00243995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</w:pPr>
            <w:r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15</w:t>
            </w:r>
            <w:r w:rsidR="00243995" w:rsidRPr="00C15211">
              <w:rPr>
                <w:rFonts w:asciiTheme="minorHAnsi" w:hAnsiTheme="minorHAnsi"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F32FD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57F0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2</w:t>
            </w:r>
            <w:r w:rsidRPr="00A57F0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4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  <w:r w:rsidRPr="00C15211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Assessment 10: Homework Inquiry Task Validation:</w:t>
            </w:r>
            <w:r w:rsidR="00AB4862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Students can use dot-point notes (10 lines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) developed from their inquiry task,</w:t>
            </w:r>
            <w:r w:rsidR="00AB4862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to respond to 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an</w:t>
            </w:r>
            <w:r w:rsidR="00AB4862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extended written response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task, or a series of questions, </w:t>
            </w:r>
            <w:r w:rsidR="00AB4862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to assess 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their civics &amp; citizenship</w:t>
            </w:r>
            <w:r w:rsidR="00AB4862" w:rsidRPr="005E6365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 xml:space="preserve"> understanding gained through the</w:t>
            </w:r>
            <w:r w:rsidR="00AB4862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 w:eastAsia="en-AU"/>
              </w:rPr>
              <w:t>ir inquiry process.</w:t>
            </w:r>
          </w:p>
          <w:p w:rsidR="00243995" w:rsidRPr="00C15211" w:rsidRDefault="00243995" w:rsidP="00243995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</w:p>
        </w:tc>
      </w:tr>
      <w:tr w:rsidR="00243995" w:rsidRPr="0017191C" w:rsidTr="005E6365">
        <w:trPr>
          <w:trHeight w:val="60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321E9A" w:rsidRDefault="003C6BEF" w:rsidP="00243995">
            <w:pPr>
              <w:ind w:right="74"/>
              <w:jc w:val="center"/>
              <w:rPr>
                <w:rFonts w:ascii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="Arial"/>
                <w:bCs/>
                <w:sz w:val="18"/>
                <w:szCs w:val="18"/>
                <w:lang w:val="en-US" w:eastAsia="en-US"/>
              </w:rPr>
              <w:t xml:space="preserve">Historical and </w:t>
            </w:r>
            <w:r w:rsidR="00243995" w:rsidRPr="00321E9A">
              <w:rPr>
                <w:rFonts w:asciiTheme="minorHAnsi" w:hAnsiTheme="minorHAnsi" w:cs="Arial"/>
                <w:bCs/>
                <w:sz w:val="18"/>
                <w:szCs w:val="18"/>
                <w:lang w:val="en-US" w:eastAsia="en-US"/>
              </w:rPr>
              <w:t xml:space="preserve">Civics &amp; Citizenship </w:t>
            </w:r>
            <w:r w:rsidR="00243995" w:rsidRPr="00321E9A">
              <w:rPr>
                <w:rFonts w:asciiTheme="minorHAnsi" w:hAnsiTheme="minorHAnsi" w:cs="Arial"/>
                <w:sz w:val="18"/>
                <w:szCs w:val="18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3C6BEF" w:rsidP="00243995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C15211">
              <w:rPr>
                <w:rFonts w:asciiTheme="minorHAnsi" w:hAnsiTheme="minorHAnsi" w:cs="Arial"/>
                <w:sz w:val="20"/>
                <w:szCs w:val="20"/>
              </w:rPr>
              <w:t>20</w:t>
            </w:r>
            <w:r w:rsidR="00243995" w:rsidRPr="00C15211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7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57F08" w:rsidRDefault="00243995" w:rsidP="00243995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 w:rsidRPr="00A57F08">
              <w:rPr>
                <w:rFonts w:asciiTheme="minorHAnsi" w:hAnsiTheme="minorHAnsi" w:cs="Arial"/>
                <w:bCs/>
                <w:sz w:val="20"/>
                <w:szCs w:val="20"/>
              </w:rPr>
              <w:t xml:space="preserve">Term 2, </w:t>
            </w:r>
            <w:r w:rsidRPr="00A57F08">
              <w:rPr>
                <w:rFonts w:asciiTheme="minorHAnsi" w:hAnsiTheme="minorHAnsi"/>
                <w:bCs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5</w:t>
            </w:r>
          </w:p>
        </w:tc>
        <w:tc>
          <w:tcPr>
            <w:tcW w:w="3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15211" w:rsidRDefault="00243995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521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Assessment 11: </w:t>
            </w:r>
            <w:r w:rsidR="005E6365">
              <w:rPr>
                <w:rFonts w:asciiTheme="minorHAnsi" w:hAnsiTheme="minorHAnsi" w:cstheme="minorHAnsi"/>
                <w:b/>
                <w:sz w:val="20"/>
                <w:szCs w:val="20"/>
              </w:rPr>
              <w:t>Examination</w:t>
            </w:r>
            <w:r w:rsidRPr="00C15211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="005E6365" w:rsidRPr="00EE70DA">
              <w:rPr>
                <w:rFonts w:asciiTheme="minorHAnsi" w:hAnsiTheme="minorHAnsi" w:cstheme="minorHAnsi"/>
                <w:sz w:val="18"/>
                <w:szCs w:val="18"/>
              </w:rPr>
              <w:t xml:space="preserve"> A</w:t>
            </w:r>
            <w:r w:rsidR="005E6365">
              <w:rPr>
                <w:rFonts w:asciiTheme="minorHAnsi" w:hAnsiTheme="minorHAnsi" w:cstheme="minorHAnsi"/>
                <w:sz w:val="18"/>
                <w:szCs w:val="18"/>
              </w:rPr>
              <w:t>n in-class formal paper comprising of a</w:t>
            </w:r>
            <w:r w:rsidR="005E6365" w:rsidRPr="00EE70DA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5E6365">
              <w:rPr>
                <w:rFonts w:asciiTheme="minorHAnsi" w:hAnsiTheme="minorHAnsi" w:cstheme="minorHAnsi"/>
                <w:sz w:val="18"/>
                <w:szCs w:val="18"/>
              </w:rPr>
              <w:t>combination</w:t>
            </w:r>
            <w:r w:rsidR="005E6365" w:rsidRPr="00EE70DA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5E6365">
              <w:rPr>
                <w:rFonts w:asciiTheme="minorHAnsi" w:hAnsiTheme="minorHAnsi" w:cstheme="minorHAnsi"/>
                <w:sz w:val="18"/>
                <w:szCs w:val="18"/>
              </w:rPr>
              <w:t>extended responses, multiple choice, paragraph, sentence and one word responses, related to the students’ studies of Modern History and Civics and Citizenship</w:t>
            </w:r>
            <w:r w:rsidR="005E6365" w:rsidRPr="00EE70DA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:rsidR="00243995" w:rsidRPr="00C15211" w:rsidRDefault="00243995" w:rsidP="005E6365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</w:p>
        </w:tc>
      </w:tr>
      <w:tr w:rsidR="00243995" w:rsidRPr="0017191C" w:rsidTr="00EE70DA">
        <w:trPr>
          <w:trHeight w:val="20"/>
        </w:trPr>
        <w:tc>
          <w:tcPr>
            <w:tcW w:w="59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43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0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205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Pr="00AF32FD" w:rsidRDefault="00E045B3" w:rsidP="00AF32FD">
      <w:pPr>
        <w:rPr>
          <w:sz w:val="18"/>
          <w:szCs w:val="18"/>
          <w:lang w:val="en-GB" w:eastAsia="ja-JP"/>
        </w:rPr>
      </w:pPr>
    </w:p>
    <w:sectPr w:rsidR="00E045B3" w:rsidRPr="00AF32FD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365" w:rsidRDefault="005E6365" w:rsidP="00E35001">
      <w:r>
        <w:separator/>
      </w:r>
    </w:p>
  </w:endnote>
  <w:endnote w:type="continuationSeparator" w:id="0">
    <w:p w:rsidR="005E6365" w:rsidRDefault="005E6365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897899" w:rsidRDefault="005E6365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A41897" w:rsidRDefault="005E6365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Modern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>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 xml:space="preserve"> and</w:t>
    </w:r>
    <w:proofErr w:type="gramEnd"/>
    <w:r>
      <w:rPr>
        <w:rFonts w:ascii="Franklin Gothic Book" w:hAnsi="Franklin Gothic Book"/>
        <w:b/>
        <w:color w:val="342568"/>
        <w:sz w:val="18"/>
        <w:szCs w:val="18"/>
      </w:rPr>
      <w:t xml:space="preserve">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10 HASS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365" w:rsidRDefault="005E6365" w:rsidP="00E35001">
      <w:r>
        <w:separator/>
      </w:r>
    </w:p>
  </w:footnote>
  <w:footnote w:type="continuationSeparator" w:id="0">
    <w:p w:rsidR="005E6365" w:rsidRDefault="005E6365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A233EF" w:rsidRDefault="005E6365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1E6F89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13837"/>
    <w:rsid w:val="00315761"/>
    <w:rsid w:val="00316ED5"/>
    <w:rsid w:val="00321E9A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F290C"/>
    <w:rsid w:val="009160F5"/>
    <w:rsid w:val="0091790E"/>
    <w:rsid w:val="009611AB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B2557"/>
    <w:rsid w:val="00AB4862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15211"/>
    <w:rsid w:val="00C33853"/>
    <w:rsid w:val="00C34582"/>
    <w:rsid w:val="00C51FFA"/>
    <w:rsid w:val="00C6570F"/>
    <w:rsid w:val="00C66D64"/>
    <w:rsid w:val="00C87FDA"/>
    <w:rsid w:val="00CB187F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1C802-16BA-4507-8407-DA37CBDF3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9773703D</Template>
  <TotalTime>1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STEWART Barrie</cp:lastModifiedBy>
  <cp:revision>2</cp:revision>
  <cp:lastPrinted>2015-04-17T06:59:00Z</cp:lastPrinted>
  <dcterms:created xsi:type="dcterms:W3CDTF">2017-01-30T07:34:00Z</dcterms:created>
  <dcterms:modified xsi:type="dcterms:W3CDTF">2017-01-30T07:34:00Z</dcterms:modified>
</cp:coreProperties>
</file>