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4B6" w:rsidRPr="0060517B" w:rsidRDefault="004403E3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W-18</w:t>
      </w:r>
    </w:p>
    <w:p w:rsidR="00A044B6" w:rsidRPr="0060517B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YEAR 10 SCIENCE (</w:t>
      </w:r>
      <w:proofErr w:type="spellStart"/>
      <w:r w:rsidR="004403E3">
        <w:rPr>
          <w:rFonts w:ascii="Arial" w:eastAsia="Times New Roman" w:hAnsi="Arial" w:cs="Arial"/>
          <w:b/>
          <w:noProof w:val="0"/>
          <w:sz w:val="22"/>
          <w:szCs w:val="22"/>
        </w:rPr>
        <w:t>IEP</w:t>
      </w:r>
      <w:proofErr w:type="spellEnd"/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)</w:t>
      </w:r>
    </w:p>
    <w:p w:rsidR="00A044B6" w:rsidRPr="0060517B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:rsidR="00A044B6" w:rsidRPr="0060517B" w:rsidRDefault="00CB10FA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TOPIC </w:t>
      </w:r>
      <w:r w:rsidR="00834FA2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TEST </w:t>
      </w:r>
      <w:r w:rsidR="00A044B6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</w:p>
    <w:p w:rsidR="00AF0122" w:rsidRPr="00AF0122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</w:t>
      </w:r>
      <w:r w:rsidR="00AF0122">
        <w:rPr>
          <w:rFonts w:ascii="Arial" w:eastAsia="Times New Roman" w:hAnsi="Arial" w:cs="Arial"/>
          <w:b/>
          <w:noProof w:val="0"/>
          <w:sz w:val="22"/>
          <w:szCs w:val="22"/>
        </w:rPr>
        <w:t xml:space="preserve">  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noProof w:val="0"/>
                <w:sz w:val="22"/>
                <w:szCs w:val="22"/>
              </w:rPr>
            </m:ctrlPr>
          </m:fPr>
          <m:num/>
          <m:den>
            <m:r>
              <m:rPr>
                <m:nor/>
              </m:rPr>
              <w:rPr>
                <w:rFonts w:ascii="Cambria Math" w:eastAsia="Times New Roman" w:hAnsi="Cambria Math" w:cs="Arial"/>
                <w:noProof w:val="0"/>
                <w:sz w:val="36"/>
                <w:szCs w:val="22"/>
              </w:rPr>
              <m:t>18</m:t>
            </m:r>
          </m:den>
        </m:f>
      </m:oMath>
    </w:p>
    <w:p w:rsidR="00AF0122" w:rsidRPr="0060517B" w:rsidRDefault="00AF0122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tbl>
      <w:tblPr>
        <w:tblpPr w:leftFromText="180" w:rightFromText="180" w:vertAnchor="text" w:horzAnchor="margin" w:tblpXSpec="right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187" w:type="dxa"/>
            <w:gridSpan w:val="2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Write your choice for each question in the table below.</w:t>
      </w:r>
    </w:p>
    <w:p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The crumple zone of a car is designed to:</w:t>
      </w: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vehicle and passengers to stop more slowly.</w:t>
      </w: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decrease the time before the car comes to a stop after a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collision.</w:t>
      </w: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chassis to bend.</w:t>
      </w: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create a reaction force that equals the action force.</w:t>
      </w:r>
    </w:p>
    <w:p w:rsidR="00B04E2A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2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D33F7C">
        <w:rPr>
          <w:rFonts w:ascii="Arial" w:hAnsi="Arial" w:cs="Arial"/>
          <w:noProof w:val="0"/>
          <w:sz w:val="22"/>
          <w:szCs w:val="22"/>
        </w:rPr>
        <w:t>Speed</w:t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 is a measure of the rate:  </w:t>
      </w: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at which distance is covered.</w:t>
      </w:r>
    </w:p>
    <w:p w:rsidR="001C5E5D" w:rsidRPr="0060517B" w:rsidRDefault="005972F8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at which speed increases.</w:t>
      </w:r>
    </w:p>
    <w:p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of change in </w:t>
      </w:r>
      <w:r w:rsidR="00B2686E">
        <w:rPr>
          <w:rFonts w:ascii="Arial" w:hAnsi="Arial" w:cs="Arial"/>
          <w:noProof w:val="0"/>
          <w:sz w:val="22"/>
          <w:szCs w:val="22"/>
        </w:rPr>
        <w:t>force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1D37AE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of change in acceleration.</w:t>
      </w:r>
    </w:p>
    <w:p w:rsidR="001C5E5D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B04E2A" w:rsidRPr="0060517B" w:rsidRDefault="004403E3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The </w:t>
      </w:r>
      <w:r w:rsidR="00B04E2A" w:rsidRPr="004403E3">
        <w:rPr>
          <w:rFonts w:ascii="Arial" w:hAnsi="Arial" w:cs="Arial"/>
          <w:b/>
          <w:i/>
          <w:noProof w:val="0"/>
          <w:sz w:val="22"/>
          <w:szCs w:val="22"/>
        </w:rPr>
        <w:t xml:space="preserve">tendency of an object to </w:t>
      </w:r>
      <w:r w:rsidRPr="004403E3">
        <w:rPr>
          <w:rFonts w:ascii="Arial" w:hAnsi="Arial" w:cs="Arial"/>
          <w:b/>
          <w:i/>
          <w:noProof w:val="0"/>
          <w:sz w:val="22"/>
          <w:szCs w:val="22"/>
        </w:rPr>
        <w:t>try to stay still</w:t>
      </w:r>
      <w:r>
        <w:rPr>
          <w:rFonts w:ascii="Arial" w:hAnsi="Arial" w:cs="Arial"/>
          <w:noProof w:val="0"/>
          <w:sz w:val="22"/>
          <w:szCs w:val="22"/>
        </w:rPr>
        <w:t xml:space="preserve"> when a force is </w:t>
      </w:r>
      <w:r>
        <w:rPr>
          <w:rFonts w:ascii="Arial" w:hAnsi="Arial" w:cs="Arial"/>
          <w:noProof w:val="0"/>
          <w:sz w:val="22"/>
          <w:szCs w:val="22"/>
        </w:rPr>
        <w:tab/>
        <w:t>applied to it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is called:</w:t>
      </w:r>
    </w:p>
    <w:p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inertia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weight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friction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work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</w:p>
    <w:p w:rsidR="00B04E2A" w:rsidRPr="0060517B" w:rsidRDefault="004403E3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Newton’s law, known as the </w:t>
      </w:r>
      <w:r w:rsidR="00B04E2A" w:rsidRPr="004403E3">
        <w:rPr>
          <w:rFonts w:ascii="Arial" w:hAnsi="Arial" w:cs="Arial"/>
          <w:b/>
          <w:i/>
          <w:noProof w:val="0"/>
          <w:sz w:val="22"/>
          <w:szCs w:val="22"/>
        </w:rPr>
        <w:t>law of inertia</w:t>
      </w:r>
      <w:r w:rsidR="00B04E2A" w:rsidRPr="0060517B">
        <w:rPr>
          <w:rFonts w:ascii="Arial" w:hAnsi="Arial" w:cs="Arial"/>
          <w:noProof w:val="0"/>
          <w:sz w:val="22"/>
          <w:szCs w:val="22"/>
        </w:rPr>
        <w:t>, is:</w:t>
      </w:r>
    </w:p>
    <w:p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first law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second law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third law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none of the above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417378" w:rsidRPr="004403E3" w:rsidRDefault="004403E3" w:rsidP="00417378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451AC0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417378" w:rsidRPr="0060517B">
        <w:rPr>
          <w:rFonts w:ascii="Arial" w:eastAsia="Times New Roman" w:hAnsi="Arial" w:cs="Arial"/>
          <w:noProof w:val="0"/>
          <w:sz w:val="22"/>
          <w:szCs w:val="22"/>
        </w:rPr>
        <w:t>The force of gravity acting on an object is called:</w:t>
      </w:r>
    </w:p>
    <w:p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inertia.</w:t>
      </w:r>
    </w:p>
    <w:p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weight.</w:t>
      </w:r>
    </w:p>
    <w:p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friction.</w:t>
      </w:r>
    </w:p>
    <w:p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work.</w:t>
      </w:r>
    </w:p>
    <w:p w:rsidR="004403E3" w:rsidRDefault="004403E3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4403E3" w:rsidRDefault="004403E3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4403E3" w:rsidRDefault="004403E3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4403E3" w:rsidRDefault="004403E3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4403E3" w:rsidRDefault="004403E3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br w:type="page"/>
      </w:r>
    </w:p>
    <w:p w:rsidR="00C03691" w:rsidRPr="0060517B" w:rsidRDefault="004403E3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lastRenderedPageBreak/>
        <w:t>6</w:t>
      </w:r>
      <w:r w:rsidR="00E83E9A">
        <w:rPr>
          <w:rFonts w:ascii="Arial" w:eastAsia="Times New Roman" w:hAnsi="Arial" w:cs="Arial"/>
          <w:noProof w:val="0"/>
          <w:sz w:val="22"/>
          <w:szCs w:val="22"/>
        </w:rPr>
        <w:t>.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>In the diagram below</w:t>
      </w:r>
      <w:r w:rsidR="0060517B">
        <w:rPr>
          <w:rFonts w:ascii="Arial" w:eastAsia="Times New Roman" w:hAnsi="Arial" w:cs="Arial"/>
          <w:bCs/>
          <w:noProof w:val="0"/>
          <w:sz w:val="22"/>
          <w:szCs w:val="22"/>
        </w:rPr>
        <w:t>,</w:t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 xml:space="preserve"> the arrows show the size and direction of two force arrows acting on </w:t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ab/>
        <w:t>the bike.</w:t>
      </w:r>
    </w:p>
    <w:p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C03691" w:rsidRPr="0060517B" w:rsidRDefault="00A87E39" w:rsidP="00C03691">
      <w:pPr>
        <w:pStyle w:val="PlainText"/>
        <w:tabs>
          <w:tab w:val="left" w:pos="567"/>
        </w:tabs>
        <w:jc w:val="center"/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>
            <wp:extent cx="1520190" cy="13716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691" w:rsidRPr="0060517B" w:rsidRDefault="00C03691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C03691" w:rsidRPr="0060517B" w:rsidRDefault="00C03691" w:rsidP="004E194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Which of the following describes the effect of the pair of forces on the bike?</w:t>
      </w:r>
    </w:p>
    <w:p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The bike will </w:t>
      </w:r>
      <w:r w:rsidR="004403E3">
        <w:rPr>
          <w:rFonts w:ascii="Arial" w:eastAsia="Times New Roman" w:hAnsi="Arial" w:cs="Arial"/>
          <w:noProof w:val="0"/>
          <w:sz w:val="22"/>
          <w:szCs w:val="22"/>
        </w:rPr>
        <w:t>slow down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403E3">
        <w:rPr>
          <w:rFonts w:ascii="Arial" w:eastAsia="Times New Roman" w:hAnsi="Arial" w:cs="Arial"/>
          <w:noProof w:val="0"/>
          <w:sz w:val="22"/>
          <w:szCs w:val="22"/>
        </w:rPr>
        <w:t>The force forwards is bigger that the force backwards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remain stationary.</w:t>
      </w:r>
    </w:p>
    <w:p w:rsidR="00F7489F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The </w:t>
      </w:r>
      <w:r w:rsidR="004403E3">
        <w:rPr>
          <w:rFonts w:ascii="Arial" w:eastAsia="Times New Roman" w:hAnsi="Arial" w:cs="Arial"/>
          <w:noProof w:val="0"/>
          <w:sz w:val="22"/>
          <w:szCs w:val="22"/>
        </w:rPr>
        <w:t>two forces are equal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:rsidR="004403E3" w:rsidRDefault="004403E3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:rsidR="00A044B6" w:rsidRPr="00F904A7" w:rsidRDefault="00A044B6" w:rsidP="000B5B33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2: Short Answer</w:t>
      </w:r>
    </w:p>
    <w:p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:rsidR="00213344" w:rsidRPr="0060517B" w:rsidRDefault="00FE41EA" w:rsidP="00F904A7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213344" w:rsidRPr="0060517B">
        <w:rPr>
          <w:rFonts w:ascii="Arial" w:hAnsi="Arial" w:cs="Arial"/>
          <w:noProof w:val="0"/>
          <w:sz w:val="22"/>
          <w:szCs w:val="22"/>
        </w:rPr>
        <w:t>The map below shows Broome and Alice Springs.  Use the map</w:t>
      </w:r>
      <w:r w:rsidR="00A67801">
        <w:rPr>
          <w:rFonts w:ascii="Arial" w:hAnsi="Arial" w:cs="Arial"/>
          <w:noProof w:val="0"/>
          <w:sz w:val="22"/>
          <w:szCs w:val="22"/>
        </w:rPr>
        <w:t xml:space="preserve"> (look at it carefully)</w:t>
      </w:r>
      <w:r w:rsidR="00213344" w:rsidRPr="0060517B">
        <w:rPr>
          <w:rFonts w:ascii="Arial" w:hAnsi="Arial" w:cs="Arial"/>
          <w:noProof w:val="0"/>
          <w:sz w:val="22"/>
          <w:szCs w:val="22"/>
        </w:rPr>
        <w:t xml:space="preserve"> and its </w:t>
      </w:r>
      <w:r w:rsidR="00A67801">
        <w:rPr>
          <w:rFonts w:ascii="Arial" w:hAnsi="Arial" w:cs="Arial"/>
          <w:noProof w:val="0"/>
          <w:sz w:val="22"/>
          <w:szCs w:val="22"/>
        </w:rPr>
        <w:tab/>
        <w:t xml:space="preserve">scale to work out the </w:t>
      </w:r>
      <w:r w:rsidR="00213344" w:rsidRPr="0060517B">
        <w:rPr>
          <w:rFonts w:ascii="Arial" w:hAnsi="Arial" w:cs="Arial"/>
          <w:noProof w:val="0"/>
          <w:sz w:val="22"/>
          <w:szCs w:val="22"/>
        </w:rPr>
        <w:t xml:space="preserve">following. </w:t>
      </w:r>
    </w:p>
    <w:p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:rsidR="00F904A7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distance between Broome Airport and Alice Springs airport</w:t>
      </w:r>
      <w:r w:rsidR="00A67801">
        <w:rPr>
          <w:rFonts w:ascii="Arial" w:hAnsi="Arial" w:cs="Arial"/>
          <w:noProof w:val="0"/>
          <w:sz w:val="22"/>
          <w:szCs w:val="22"/>
        </w:rPr>
        <w:t xml:space="preserve"> on the road</w:t>
      </w:r>
      <w:r w:rsidR="00F904A7">
        <w:rPr>
          <w:rFonts w:ascii="Arial" w:hAnsi="Arial" w:cs="Arial"/>
          <w:noProof w:val="0"/>
          <w:sz w:val="22"/>
          <w:szCs w:val="22"/>
        </w:rPr>
        <w:t xml:space="preserve"> </w:t>
      </w:r>
    </w:p>
    <w:p w:rsidR="00213344" w:rsidRPr="0060517B" w:rsidRDefault="00F904A7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</w:t>
      </w:r>
      <w:r w:rsidRPr="00F904A7">
        <w:rPr>
          <w:rFonts w:ascii="Arial" w:hAnsi="Arial" w:cs="Arial"/>
          <w:b/>
          <w:i/>
          <w:noProof w:val="0"/>
          <w:sz w:val="22"/>
          <w:szCs w:val="22"/>
          <w:u w:val="single"/>
        </w:rPr>
        <w:t>marked in blue</w:t>
      </w:r>
      <w:r>
        <w:rPr>
          <w:rFonts w:ascii="Arial" w:hAnsi="Arial" w:cs="Arial"/>
          <w:noProof w:val="0"/>
          <w:sz w:val="22"/>
          <w:szCs w:val="22"/>
        </w:rPr>
        <w:t>).</w:t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</w:t>
      </w:r>
      <w:r w:rsidR="00213344" w:rsidRPr="0060517B">
        <w:rPr>
          <w:rFonts w:ascii="Arial" w:hAnsi="Arial" w:cs="Arial"/>
          <w:noProof w:val="0"/>
          <w:sz w:val="22"/>
          <w:szCs w:val="22"/>
        </w:rPr>
        <w:t>1 mark)</w:t>
      </w:r>
    </w:p>
    <w:p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:rsidR="00213344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:rsidR="00A67801" w:rsidRPr="0060517B" w:rsidRDefault="00A67801" w:rsidP="004E194F">
      <w:pPr>
        <w:rPr>
          <w:rFonts w:ascii="Arial" w:hAnsi="Arial" w:cs="Arial"/>
          <w:noProof w:val="0"/>
          <w:sz w:val="22"/>
          <w:szCs w:val="22"/>
        </w:rPr>
      </w:pPr>
    </w:p>
    <w:p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:rsidR="00213344" w:rsidRPr="0060517B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:rsidR="00F904A7" w:rsidRDefault="00213344" w:rsidP="00F904A7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F904A7" w:rsidRPr="0060517B">
        <w:rPr>
          <w:rFonts w:ascii="Arial" w:hAnsi="Arial" w:cs="Arial"/>
          <w:noProof w:val="0"/>
          <w:sz w:val="22"/>
          <w:szCs w:val="22"/>
        </w:rPr>
        <w:t>The distance between Broome Airport and Alice Springs airport</w:t>
      </w:r>
      <w:r w:rsidR="00F904A7">
        <w:rPr>
          <w:rFonts w:ascii="Arial" w:hAnsi="Arial" w:cs="Arial"/>
          <w:noProof w:val="0"/>
          <w:sz w:val="22"/>
          <w:szCs w:val="22"/>
        </w:rPr>
        <w:t xml:space="preserve"> on the road </w:t>
      </w:r>
    </w:p>
    <w:p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(</w:t>
      </w:r>
      <w:r w:rsidRPr="00F904A7">
        <w:rPr>
          <w:rFonts w:ascii="Arial" w:hAnsi="Arial" w:cs="Arial"/>
          <w:b/>
          <w:i/>
          <w:noProof w:val="0"/>
          <w:sz w:val="22"/>
          <w:szCs w:val="22"/>
          <w:u w:val="single"/>
        </w:rPr>
        <w:t xml:space="preserve">marked in </w:t>
      </w:r>
      <w:r w:rsidRPr="00F904A7">
        <w:rPr>
          <w:rFonts w:ascii="Arial" w:hAnsi="Arial" w:cs="Arial"/>
          <w:b/>
          <w:i/>
          <w:noProof w:val="0"/>
          <w:sz w:val="22"/>
          <w:szCs w:val="22"/>
          <w:u w:val="single"/>
        </w:rPr>
        <w:t>grey</w:t>
      </w:r>
      <w:r>
        <w:rPr>
          <w:rFonts w:ascii="Arial" w:hAnsi="Arial" w:cs="Arial"/>
          <w:noProof w:val="0"/>
          <w:sz w:val="22"/>
          <w:szCs w:val="22"/>
        </w:rPr>
        <w:t>).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(1 mark)</w:t>
      </w:r>
    </w:p>
    <w:p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:rsidR="00F904A7" w:rsidRDefault="00F904A7" w:rsidP="00F904A7">
      <w:pPr>
        <w:rPr>
          <w:rFonts w:ascii="Arial" w:hAnsi="Arial" w:cs="Arial"/>
          <w:noProof w:val="0"/>
          <w:sz w:val="22"/>
          <w:szCs w:val="22"/>
        </w:rPr>
      </w:pPr>
    </w:p>
    <w:p w:rsidR="00213344" w:rsidRDefault="00F904A7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9648C9">
        <w:rPr>
          <w:rFonts w:ascii="Arial" w:hAnsi="Arial" w:cs="Arial"/>
          <w:noProof w:val="0"/>
          <w:sz w:val="22"/>
          <w:szCs w:val="22"/>
        </w:rPr>
        <w:t>What is the scale on the map - how many kilometres does it show?</w:t>
      </w:r>
      <w:r w:rsidR="009648C9">
        <w:rPr>
          <w:rFonts w:ascii="Arial" w:hAnsi="Arial" w:cs="Arial"/>
          <w:noProof w:val="0"/>
          <w:sz w:val="22"/>
          <w:szCs w:val="22"/>
        </w:rPr>
        <w:tab/>
      </w:r>
      <w:r w:rsidR="009648C9">
        <w:rPr>
          <w:rFonts w:ascii="Arial" w:hAnsi="Arial" w:cs="Arial"/>
          <w:noProof w:val="0"/>
          <w:sz w:val="22"/>
          <w:szCs w:val="22"/>
        </w:rPr>
        <w:tab/>
        <w:t>(1 mark)</w:t>
      </w:r>
    </w:p>
    <w:p w:rsidR="009648C9" w:rsidRPr="0060517B" w:rsidRDefault="009648C9" w:rsidP="004E194F">
      <w:pPr>
        <w:rPr>
          <w:rFonts w:ascii="Arial" w:hAnsi="Arial" w:cs="Arial"/>
          <w:noProof w:val="0"/>
          <w:sz w:val="22"/>
          <w:szCs w:val="22"/>
        </w:rPr>
      </w:pPr>
    </w:p>
    <w:p w:rsidR="009648C9" w:rsidRDefault="00A87E39" w:rsidP="009648C9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>
            <wp:extent cx="5390707" cy="2870791"/>
            <wp:effectExtent l="0" t="0" r="0" b="0"/>
            <wp:docPr id="3" name="Picture 3" descr="Screen Shot 2017-04-02 at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2017-04-02 at 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763" cy="2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910" w:rsidRPr="0060517B" w:rsidRDefault="009648C9" w:rsidP="00AF0122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2</w:t>
      </w:r>
      <w:r w:rsidR="00213344" w:rsidRPr="0060517B">
        <w:rPr>
          <w:rFonts w:ascii="Arial" w:hAnsi="Arial" w:cs="Arial"/>
          <w:noProof w:val="0"/>
          <w:sz w:val="22"/>
          <w:szCs w:val="22"/>
        </w:rPr>
        <w:t>.</w:t>
      </w:r>
      <w:r w:rsidR="00213344" w:rsidRPr="0060517B">
        <w:rPr>
          <w:rFonts w:ascii="Arial" w:hAnsi="Arial" w:cs="Arial"/>
          <w:noProof w:val="0"/>
          <w:sz w:val="22"/>
          <w:szCs w:val="22"/>
        </w:rPr>
        <w:tab/>
      </w:r>
      <w:r w:rsidR="00776910" w:rsidRPr="0060517B">
        <w:rPr>
          <w:rFonts w:ascii="Arial" w:hAnsi="Arial" w:cs="Arial"/>
          <w:noProof w:val="0"/>
          <w:sz w:val="22"/>
          <w:szCs w:val="22"/>
        </w:rPr>
        <w:t>Complete the following table</w:t>
      </w:r>
      <w:r w:rsidR="0006078A" w:rsidRPr="0060517B">
        <w:rPr>
          <w:rFonts w:ascii="Arial" w:hAnsi="Arial" w:cs="Arial"/>
          <w:noProof w:val="0"/>
          <w:sz w:val="22"/>
          <w:szCs w:val="22"/>
        </w:rPr>
        <w:t xml:space="preserve"> on </w:t>
      </w:r>
      <w:r w:rsidR="0006078A" w:rsidRPr="00FA5FB7">
        <w:rPr>
          <w:rFonts w:ascii="Arial" w:hAnsi="Arial" w:cs="Arial"/>
          <w:b/>
          <w:i/>
          <w:noProof w:val="0"/>
          <w:sz w:val="22"/>
          <w:szCs w:val="22"/>
        </w:rPr>
        <w:t>speed</w:t>
      </w:r>
      <w:r w:rsidR="0006078A" w:rsidRPr="0060517B">
        <w:rPr>
          <w:rFonts w:ascii="Arial" w:hAnsi="Arial" w:cs="Arial"/>
          <w:noProof w:val="0"/>
          <w:sz w:val="22"/>
          <w:szCs w:val="22"/>
        </w:rPr>
        <w:t xml:space="preserve"> calculations</w:t>
      </w:r>
      <w:r w:rsidR="00776910" w:rsidRPr="0060517B">
        <w:rPr>
          <w:rFonts w:ascii="Arial" w:hAnsi="Arial" w:cs="Arial"/>
          <w:noProof w:val="0"/>
          <w:sz w:val="22"/>
          <w:szCs w:val="22"/>
        </w:rPr>
        <w:t xml:space="preserve">. </w:t>
      </w:r>
      <w:r>
        <w:rPr>
          <w:rFonts w:ascii="Arial" w:hAnsi="Arial" w:cs="Arial"/>
          <w:noProof w:val="0"/>
          <w:sz w:val="22"/>
          <w:szCs w:val="22"/>
        </w:rPr>
        <w:t>Use the triangle to help you.</w:t>
      </w:r>
    </w:p>
    <w:p w:rsidR="00776910" w:rsidRDefault="00776910" w:rsidP="00776910">
      <w:pPr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(3 marks)</w:t>
      </w:r>
    </w:p>
    <w:p w:rsidR="007C5C28" w:rsidRPr="0060517B" w:rsidRDefault="00A87E39" w:rsidP="007C5C28">
      <w:pPr>
        <w:jc w:val="center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mc:AlternateContent>
          <mc:Choice Requires="wpg">
            <w:drawing>
              <wp:inline distT="0" distB="0" distL="0" distR="0">
                <wp:extent cx="1320800" cy="1033145"/>
                <wp:effectExtent l="12700" t="12700" r="12700" b="0"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19" name="AutoShape 4"/>
                        <wps:cNvSpPr>
                          <a:spLocks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5"/>
                        <wps:cNvCnPr>
                          <a:cxnSpLocks/>
                        </wps:cNvCnPr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"/>
                        <wps:cNvCnPr>
                          <a:cxnSpLocks/>
                        </wps:cNvCnPr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7"/>
                        <wps:cNvSpPr txBox="1">
                          <a:spLocks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7801" w:rsidRPr="006476CE" w:rsidRDefault="00A67801" w:rsidP="007C5C2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8"/>
                        <wps:cNvSpPr txBox="1">
                          <a:spLocks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7801" w:rsidRDefault="00A67801" w:rsidP="007C5C28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9"/>
                        <wps:cNvSpPr txBox="1">
                          <a:spLocks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7801" w:rsidRDefault="00A67801" w:rsidP="007C5C28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104pt;height:81.35pt;mso-position-horizontal-relative:char;mso-position-vertical-relative:line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27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" adj="11080">
                  <v:path arrowok="t"/>
                </v:shape>
                <v:line id="Line 5" o:spid="_x0000_s1028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">
                  <o:lock v:ext="edit" shapetype="f"/>
                </v:line>
                <v:line id="Line 6" o:spid="_x0000_s1029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"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" stroked="f">
                  <v:path arrowok="t"/>
                  <v:textbox>
                    <w:txbxContent>
                      <w:p w:rsidR="00A67801" w:rsidRPr="006476CE" w:rsidRDefault="00A67801" w:rsidP="007C5C28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8" o:spid="_x0000_s1031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" stroked="f">
                  <v:path arrowok="t"/>
                  <v:textbox>
                    <w:txbxContent>
                      <w:p w:rsidR="00A67801" w:rsidRDefault="00A67801" w:rsidP="007C5C28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9" o:spid="_x0000_s1032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" stroked="f">
                  <v:path arrowok="t"/>
                  <v:textbox>
                    <w:txbxContent>
                      <w:p w:rsidR="00A67801" w:rsidRDefault="00A67801" w:rsidP="007C5C28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76910" w:rsidRPr="0060517B" w:rsidRDefault="00776910" w:rsidP="00776910">
      <w:pPr>
        <w:rPr>
          <w:rFonts w:ascii="Arial" w:hAnsi="Arial" w:cs="Arial"/>
          <w:noProof w:val="0"/>
          <w:sz w:val="22"/>
          <w:szCs w:val="22"/>
        </w:rPr>
      </w:pPr>
    </w:p>
    <w:tbl>
      <w:tblPr>
        <w:tblW w:w="9209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7468B2" w:rsidRPr="0060517B" w:rsidTr="007468B2">
        <w:trPr>
          <w:trHeight w:val="589"/>
        </w:trPr>
        <w:tc>
          <w:tcPr>
            <w:tcW w:w="3069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776910" w:rsidRPr="0060517B" w:rsidRDefault="00776910" w:rsidP="00462AAA">
            <w:pPr>
              <w:jc w:val="center"/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Distance travelled</w:t>
            </w:r>
          </w:p>
        </w:tc>
        <w:tc>
          <w:tcPr>
            <w:tcW w:w="30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776910" w:rsidRPr="0060517B" w:rsidRDefault="00776910" w:rsidP="00462AAA">
            <w:pPr>
              <w:jc w:val="center"/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Time taken</w:t>
            </w:r>
          </w:p>
        </w:tc>
        <w:tc>
          <w:tcPr>
            <w:tcW w:w="3070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776910" w:rsidRPr="0060517B" w:rsidRDefault="00776910" w:rsidP="00462AAA">
            <w:pPr>
              <w:jc w:val="center"/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Average speed</w:t>
            </w:r>
          </w:p>
        </w:tc>
      </w:tr>
      <w:tr w:rsidR="007468B2" w:rsidRPr="0060517B" w:rsidTr="007468B2">
        <w:trPr>
          <w:trHeight w:val="590"/>
        </w:trPr>
        <w:tc>
          <w:tcPr>
            <w:tcW w:w="3069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:rsidR="00776910" w:rsidRPr="0060517B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490 m</w:t>
            </w:r>
          </w:p>
        </w:tc>
        <w:tc>
          <w:tcPr>
            <w:tcW w:w="3070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:rsidR="00776910" w:rsidRPr="0060517B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35 s</w:t>
            </w:r>
          </w:p>
        </w:tc>
        <w:tc>
          <w:tcPr>
            <w:tcW w:w="3070" w:type="dxa"/>
            <w:vAlign w:val="center"/>
          </w:tcPr>
          <w:p w:rsidR="00776910" w:rsidRPr="0060517B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  <w:tr w:rsidR="007468B2" w:rsidRPr="0060517B" w:rsidTr="007468B2">
        <w:trPr>
          <w:trHeight w:val="590"/>
        </w:trPr>
        <w:tc>
          <w:tcPr>
            <w:tcW w:w="3069" w:type="dxa"/>
            <w:tcMar>
              <w:left w:w="700" w:type="dxa"/>
            </w:tcMar>
            <w:vAlign w:val="center"/>
          </w:tcPr>
          <w:p w:rsidR="00776910" w:rsidRPr="0060517B" w:rsidRDefault="009648C9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195 m</w:t>
            </w:r>
          </w:p>
        </w:tc>
        <w:tc>
          <w:tcPr>
            <w:tcW w:w="3070" w:type="dxa"/>
            <w:tcMar>
              <w:left w:w="700" w:type="dxa"/>
            </w:tcMar>
            <w:vAlign w:val="center"/>
          </w:tcPr>
          <w:p w:rsidR="00776910" w:rsidRPr="0060517B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12 s</w:t>
            </w:r>
          </w:p>
        </w:tc>
        <w:tc>
          <w:tcPr>
            <w:tcW w:w="3070" w:type="dxa"/>
            <w:tcMar>
              <w:left w:w="600" w:type="dxa"/>
            </w:tcMar>
            <w:vAlign w:val="center"/>
          </w:tcPr>
          <w:p w:rsidR="00776910" w:rsidRPr="0060517B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  <w:tr w:rsidR="007468B2" w:rsidRPr="0060517B" w:rsidTr="007468B2">
        <w:trPr>
          <w:trHeight w:val="590"/>
        </w:trPr>
        <w:tc>
          <w:tcPr>
            <w:tcW w:w="3069" w:type="dxa"/>
            <w:tcMar>
              <w:left w:w="700" w:type="dxa"/>
            </w:tcMar>
            <w:vAlign w:val="center"/>
          </w:tcPr>
          <w:p w:rsidR="00776910" w:rsidRPr="0060517B" w:rsidRDefault="009648C9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1600</w:t>
            </w:r>
            <w:r w:rsidR="00776910" w:rsidRPr="0060517B">
              <w:rPr>
                <w:rFonts w:ascii="Arial" w:hAnsi="Arial" w:cs="Arial"/>
                <w:noProof w:val="0"/>
                <w:sz w:val="22"/>
                <w:szCs w:val="22"/>
              </w:rPr>
              <w:t xml:space="preserve"> m</w:t>
            </w:r>
          </w:p>
        </w:tc>
        <w:tc>
          <w:tcPr>
            <w:tcW w:w="3070" w:type="dxa"/>
            <w:tcMar>
              <w:left w:w="700" w:type="dxa"/>
            </w:tcMar>
            <w:vAlign w:val="center"/>
          </w:tcPr>
          <w:p w:rsidR="00776910" w:rsidRPr="0060517B" w:rsidRDefault="009648C9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240</w:t>
            </w:r>
          </w:p>
        </w:tc>
        <w:tc>
          <w:tcPr>
            <w:tcW w:w="3070" w:type="dxa"/>
            <w:tcMar>
              <w:left w:w="600" w:type="dxa"/>
            </w:tcMar>
            <w:vAlign w:val="center"/>
          </w:tcPr>
          <w:p w:rsidR="00776910" w:rsidRPr="0060517B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</w:tbl>
    <w:p w:rsidR="00776910" w:rsidRPr="0060517B" w:rsidRDefault="00776910" w:rsidP="00776910">
      <w:pPr>
        <w:rPr>
          <w:rFonts w:ascii="Arial" w:hAnsi="Arial" w:cs="Arial"/>
          <w:noProof w:val="0"/>
          <w:sz w:val="22"/>
          <w:szCs w:val="22"/>
        </w:rPr>
      </w:pPr>
    </w:p>
    <w:p w:rsidR="00776910" w:rsidRDefault="00776910" w:rsidP="004E194F">
      <w:pPr>
        <w:rPr>
          <w:rFonts w:ascii="Arial" w:hAnsi="Arial" w:cs="Arial"/>
          <w:noProof w:val="0"/>
          <w:sz w:val="22"/>
          <w:szCs w:val="22"/>
        </w:rPr>
      </w:pPr>
    </w:p>
    <w:p w:rsidR="007C5C28" w:rsidRDefault="007C5C28" w:rsidP="004E194F">
      <w:pPr>
        <w:rPr>
          <w:rFonts w:ascii="Arial" w:hAnsi="Arial" w:cs="Arial"/>
          <w:noProof w:val="0"/>
          <w:sz w:val="22"/>
          <w:szCs w:val="22"/>
        </w:rPr>
      </w:pPr>
    </w:p>
    <w:p w:rsidR="007C5C28" w:rsidRPr="0060517B" w:rsidRDefault="007C5C28" w:rsidP="004E194F">
      <w:pPr>
        <w:rPr>
          <w:rFonts w:ascii="Arial" w:hAnsi="Arial" w:cs="Arial"/>
          <w:noProof w:val="0"/>
          <w:sz w:val="22"/>
          <w:szCs w:val="22"/>
        </w:rPr>
      </w:pPr>
    </w:p>
    <w:p w:rsidR="00C17256" w:rsidRPr="0060517B" w:rsidRDefault="009648C9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="000C52EB" w:rsidRPr="0060517B">
        <w:rPr>
          <w:rFonts w:ascii="Arial" w:hAnsi="Arial" w:cs="Arial"/>
          <w:noProof w:val="0"/>
          <w:sz w:val="22"/>
          <w:szCs w:val="22"/>
        </w:rPr>
        <w:t>.</w:t>
      </w:r>
      <w:r w:rsidR="000C52EB" w:rsidRPr="0060517B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What happens to</w:t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 a </w:t>
      </w:r>
      <w:r w:rsidR="00C17256" w:rsidRPr="009648C9">
        <w:rPr>
          <w:rFonts w:ascii="Arial" w:hAnsi="Arial" w:cs="Arial"/>
          <w:b/>
          <w:i/>
          <w:noProof w:val="0"/>
          <w:sz w:val="22"/>
          <w:szCs w:val="22"/>
        </w:rPr>
        <w:t>ball placed on the middle of the back seat of a car</w:t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 in the following </w:t>
      </w:r>
      <w:r w:rsidR="00C17256" w:rsidRPr="0060517B">
        <w:rPr>
          <w:rFonts w:ascii="Arial" w:hAnsi="Arial" w:cs="Arial"/>
          <w:noProof w:val="0"/>
          <w:sz w:val="22"/>
          <w:szCs w:val="22"/>
        </w:rPr>
        <w:tab/>
        <w:t>situations.</w:t>
      </w:r>
    </w:p>
    <w:p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</w:t>
      </w:r>
      <w:r w:rsidRPr="009648C9">
        <w:rPr>
          <w:rFonts w:ascii="Arial" w:hAnsi="Arial" w:cs="Arial"/>
          <w:b/>
          <w:i/>
          <w:noProof w:val="0"/>
          <w:sz w:val="22"/>
          <w:szCs w:val="22"/>
        </w:rPr>
        <w:t>brakes suddenly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.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:rsidR="00C17256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7468B2" w:rsidRPr="0060517B" w:rsidRDefault="007468B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</w:t>
      </w:r>
      <w:r w:rsidRPr="009648C9">
        <w:rPr>
          <w:rFonts w:ascii="Arial" w:hAnsi="Arial" w:cs="Arial"/>
          <w:b/>
          <w:i/>
          <w:noProof w:val="0"/>
          <w:sz w:val="22"/>
          <w:szCs w:val="22"/>
        </w:rPr>
        <w:t>turns right.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:rsidR="00C17256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7468B2" w:rsidRPr="0060517B" w:rsidRDefault="007468B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0C3AE1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</w:t>
      </w:r>
      <w:r w:rsidRPr="009648C9">
        <w:rPr>
          <w:rFonts w:ascii="Arial" w:hAnsi="Arial" w:cs="Arial"/>
          <w:b/>
          <w:i/>
          <w:noProof w:val="0"/>
          <w:sz w:val="22"/>
          <w:szCs w:val="22"/>
        </w:rPr>
        <w:t>accelerates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:rsidR="009648C9" w:rsidRDefault="009648C9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AF0122" w:rsidRDefault="00AF012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9648C9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4.</w:t>
      </w:r>
      <w:r>
        <w:rPr>
          <w:rFonts w:ascii="Arial" w:hAnsi="Arial" w:cs="Arial"/>
          <w:noProof w:val="0"/>
          <w:sz w:val="22"/>
          <w:szCs w:val="22"/>
        </w:rPr>
        <w:tab/>
        <w:t>On Earth, you have a particular weight value measured in Newtons.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e.g.</w:t>
      </w:r>
      <w:r>
        <w:rPr>
          <w:rFonts w:ascii="Arial" w:hAnsi="Arial" w:cs="Arial"/>
          <w:noProof w:val="0"/>
          <w:sz w:val="22"/>
          <w:szCs w:val="22"/>
        </w:rPr>
        <w:tab/>
        <w:t>A person of 60 kg has a weight of about 600 N.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462AAA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:rsidR="00FD6DB3" w:rsidRDefault="00462AA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FD6DB3">
        <w:rPr>
          <w:rFonts w:ascii="Arial" w:hAnsi="Arial" w:cs="Arial"/>
          <w:noProof w:val="0"/>
          <w:sz w:val="22"/>
          <w:szCs w:val="22"/>
        </w:rPr>
        <w:t>If you go to the Moon, gravity is different and you will have a different weight.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:rsidR="00FD6DB3" w:rsidRP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b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Pr="00FD6DB3">
        <w:rPr>
          <w:rFonts w:ascii="Arial" w:hAnsi="Arial" w:cs="Arial"/>
          <w:b/>
          <w:noProof w:val="0"/>
          <w:sz w:val="22"/>
          <w:szCs w:val="22"/>
        </w:rPr>
        <w:t>CIRCLE THE BEST ANSWER BELOW.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•</w:t>
      </w:r>
      <w:r>
        <w:rPr>
          <w:rFonts w:ascii="Arial" w:hAnsi="Arial" w:cs="Arial"/>
          <w:noProof w:val="0"/>
          <w:sz w:val="22"/>
          <w:szCs w:val="22"/>
        </w:rPr>
        <w:tab/>
        <w:t xml:space="preserve">Your weight on the Moon would: 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increase.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decrease.</w:t>
      </w:r>
    </w:p>
    <w:p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FD6DB3" w:rsidRP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stay the same.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(1 mark)</w:t>
      </w:r>
    </w:p>
    <w:p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:rsidR="00462AAA" w:rsidRPr="0060517B" w:rsidRDefault="007468B2" w:rsidP="00462AA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:rsidR="00462AAA" w:rsidRDefault="00462AAA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lastRenderedPageBreak/>
        <w:t>5.</w:t>
      </w:r>
      <w:r>
        <w:rPr>
          <w:rFonts w:ascii="Arial" w:hAnsi="Arial" w:cs="Arial"/>
          <w:sz w:val="22"/>
          <w:szCs w:val="22"/>
          <w:lang w:val="en-AU"/>
        </w:rPr>
        <w:tab/>
        <w:t>In the diagram below, calculate the resultant force that is acting and its direction.</w:t>
      </w:r>
    </w:p>
    <w:p w:rsidR="00462AAA" w:rsidRDefault="00462AAA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:rsidR="00462AAA" w:rsidRDefault="00462AAA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:rsidR="00A044B6" w:rsidRDefault="00462AAA" w:rsidP="00462AA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sz w:val="22"/>
          <w:szCs w:val="22"/>
          <w:lang w:val="en-AU"/>
        </w:rPr>
      </w:pPr>
      <w:r>
        <w:rPr>
          <w:noProof/>
        </w:rPr>
        <w:drawing>
          <wp:inline distT="0" distB="0" distL="0" distR="0" wp14:anchorId="1BA7DD10" wp14:editId="11D85D45">
            <wp:extent cx="2531110" cy="650875"/>
            <wp:effectExtent l="0" t="0" r="2540" b="0"/>
            <wp:docPr id="6" name="Picture 6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sz w:val="22"/>
          <w:szCs w:val="22"/>
          <w:lang w:val="en-AU"/>
        </w:rPr>
      </w:pPr>
    </w:p>
    <w:p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  <w:t xml:space="preserve">Resultant force:  </w:t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 xml:space="preserve"> N</w:t>
      </w:r>
    </w:p>
    <w:p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  <w:t xml:space="preserve">Direction:  </w:t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  <w:t>(2 marks)</w:t>
      </w:r>
    </w:p>
    <w:p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:rsidR="00462AAA" w:rsidRP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bookmarkStart w:id="0" w:name="_GoBack"/>
      <w:bookmarkEnd w:id="0"/>
    </w:p>
    <w:sectPr w:rsidR="00462AAA" w:rsidRPr="00462AAA">
      <w:footerReference w:type="even" r:id="rId10"/>
      <w:footerReference w:type="default" r:id="rId11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1641" w:rsidRDefault="00C51641">
      <w:r>
        <w:separator/>
      </w:r>
    </w:p>
  </w:endnote>
  <w:endnote w:type="continuationSeparator" w:id="0">
    <w:p w:rsidR="00C51641" w:rsidRDefault="00C5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auto"/>
    <w:pitch w:val="variable"/>
    <w:sig w:usb0="E00002FF" w:usb1="7AC7FFFF" w:usb2="00000012" w:usb3="00000000" w:csb0="0002000D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67801" w:rsidRDefault="00A678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5FB7">
      <w:rPr>
        <w:rStyle w:val="PageNumber"/>
      </w:rPr>
      <w:t>1</w:t>
    </w:r>
    <w:r>
      <w:rPr>
        <w:rStyle w:val="PageNumber"/>
      </w:rPr>
      <w:fldChar w:fldCharType="end"/>
    </w:r>
  </w:p>
  <w:p w:rsidR="00A67801" w:rsidRDefault="00A67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1641" w:rsidRDefault="00C51641">
      <w:r>
        <w:separator/>
      </w:r>
    </w:p>
  </w:footnote>
  <w:footnote w:type="continuationSeparator" w:id="0">
    <w:p w:rsidR="00C51641" w:rsidRDefault="00C51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6078A"/>
    <w:rsid w:val="00077F92"/>
    <w:rsid w:val="000B5B33"/>
    <w:rsid w:val="000C3AE1"/>
    <w:rsid w:val="000C52EB"/>
    <w:rsid w:val="000E4602"/>
    <w:rsid w:val="00131343"/>
    <w:rsid w:val="00144694"/>
    <w:rsid w:val="0019039E"/>
    <w:rsid w:val="001C5E5D"/>
    <w:rsid w:val="001D37AE"/>
    <w:rsid w:val="001F2CD4"/>
    <w:rsid w:val="00213344"/>
    <w:rsid w:val="002364A6"/>
    <w:rsid w:val="00254265"/>
    <w:rsid w:val="0025453E"/>
    <w:rsid w:val="00280CC7"/>
    <w:rsid w:val="00292639"/>
    <w:rsid w:val="002E2A57"/>
    <w:rsid w:val="002F2404"/>
    <w:rsid w:val="003413F5"/>
    <w:rsid w:val="00347C84"/>
    <w:rsid w:val="00350E91"/>
    <w:rsid w:val="00372751"/>
    <w:rsid w:val="00381257"/>
    <w:rsid w:val="003830F6"/>
    <w:rsid w:val="00386D44"/>
    <w:rsid w:val="003955AF"/>
    <w:rsid w:val="003B085C"/>
    <w:rsid w:val="003C6BD1"/>
    <w:rsid w:val="003E5E29"/>
    <w:rsid w:val="00403505"/>
    <w:rsid w:val="00417378"/>
    <w:rsid w:val="004324B0"/>
    <w:rsid w:val="004403E3"/>
    <w:rsid w:val="00451AC0"/>
    <w:rsid w:val="004548C8"/>
    <w:rsid w:val="00462AAA"/>
    <w:rsid w:val="00477165"/>
    <w:rsid w:val="00495BB1"/>
    <w:rsid w:val="004963E5"/>
    <w:rsid w:val="004C724A"/>
    <w:rsid w:val="004E194F"/>
    <w:rsid w:val="004F1AE2"/>
    <w:rsid w:val="004F355C"/>
    <w:rsid w:val="00505C84"/>
    <w:rsid w:val="00536EBA"/>
    <w:rsid w:val="005640B3"/>
    <w:rsid w:val="00566764"/>
    <w:rsid w:val="00574A6D"/>
    <w:rsid w:val="0057609A"/>
    <w:rsid w:val="005972F8"/>
    <w:rsid w:val="005C184D"/>
    <w:rsid w:val="005E6CFA"/>
    <w:rsid w:val="005E7EE7"/>
    <w:rsid w:val="0060517B"/>
    <w:rsid w:val="00631A7F"/>
    <w:rsid w:val="0070291E"/>
    <w:rsid w:val="007468B2"/>
    <w:rsid w:val="00776910"/>
    <w:rsid w:val="007C4ABE"/>
    <w:rsid w:val="007C5C28"/>
    <w:rsid w:val="007D0161"/>
    <w:rsid w:val="007E45E4"/>
    <w:rsid w:val="00834FA2"/>
    <w:rsid w:val="008A423E"/>
    <w:rsid w:val="008A74C5"/>
    <w:rsid w:val="008C71E5"/>
    <w:rsid w:val="008C771C"/>
    <w:rsid w:val="00935C3F"/>
    <w:rsid w:val="009648C9"/>
    <w:rsid w:val="00980ACC"/>
    <w:rsid w:val="009A0CC6"/>
    <w:rsid w:val="009D11E5"/>
    <w:rsid w:val="00A044B6"/>
    <w:rsid w:val="00A350B7"/>
    <w:rsid w:val="00A67801"/>
    <w:rsid w:val="00A87E39"/>
    <w:rsid w:val="00A87ED4"/>
    <w:rsid w:val="00A95294"/>
    <w:rsid w:val="00AA6B23"/>
    <w:rsid w:val="00AC5CAE"/>
    <w:rsid w:val="00AE0C46"/>
    <w:rsid w:val="00AF0122"/>
    <w:rsid w:val="00B04E2A"/>
    <w:rsid w:val="00B11CB2"/>
    <w:rsid w:val="00B14727"/>
    <w:rsid w:val="00B24AE9"/>
    <w:rsid w:val="00B2686E"/>
    <w:rsid w:val="00B61852"/>
    <w:rsid w:val="00B705EF"/>
    <w:rsid w:val="00B81BA8"/>
    <w:rsid w:val="00BA3FEF"/>
    <w:rsid w:val="00BC0CBB"/>
    <w:rsid w:val="00BC2540"/>
    <w:rsid w:val="00BE7495"/>
    <w:rsid w:val="00C03691"/>
    <w:rsid w:val="00C17256"/>
    <w:rsid w:val="00C51641"/>
    <w:rsid w:val="00CB10FA"/>
    <w:rsid w:val="00CE7CC5"/>
    <w:rsid w:val="00D0091E"/>
    <w:rsid w:val="00D17773"/>
    <w:rsid w:val="00D300D8"/>
    <w:rsid w:val="00D33F7C"/>
    <w:rsid w:val="00D63EF0"/>
    <w:rsid w:val="00DF7A96"/>
    <w:rsid w:val="00E02343"/>
    <w:rsid w:val="00E6088C"/>
    <w:rsid w:val="00E83E9A"/>
    <w:rsid w:val="00EA2427"/>
    <w:rsid w:val="00F23B9B"/>
    <w:rsid w:val="00F7489F"/>
    <w:rsid w:val="00F75B12"/>
    <w:rsid w:val="00F904A7"/>
    <w:rsid w:val="00FA5FB7"/>
    <w:rsid w:val="00FC2DE5"/>
    <w:rsid w:val="00FD6DB3"/>
    <w:rsid w:val="00FE41E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38C087"/>
  <w14:defaultImageDpi w14:val="300"/>
  <w15:chartTrackingRefBased/>
  <w15:docId w15:val="{28ED8083-D243-4948-8ABB-C7B267CF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 w:eastAsia="en-US"/>
    </w:rPr>
  </w:style>
  <w:style w:type="paragraph" w:customStyle="1" w:styleId="1wsquestiona">
    <w:name w:val="1ws question (a)"/>
    <w:basedOn w:val="Normal"/>
    <w:link w:val="1wsquestionaChar"/>
    <w:rsid w:val="00462AAA"/>
    <w:pPr>
      <w:tabs>
        <w:tab w:val="left" w:pos="500"/>
      </w:tabs>
      <w:suppressAutoHyphens/>
      <w:spacing w:after="60" w:line="280" w:lineRule="exact"/>
      <w:ind w:left="800" w:hanging="440"/>
    </w:pPr>
    <w:rPr>
      <w:rFonts w:eastAsia="Times New Roman" w:cs="AgfaRotisSemiSerif"/>
      <w:noProof w:val="0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462AAA"/>
    <w:pPr>
      <w:tabs>
        <w:tab w:val="clear" w:pos="500"/>
        <w:tab w:val="right" w:leader="dot" w:pos="9540"/>
      </w:tabs>
    </w:pPr>
  </w:style>
  <w:style w:type="character" w:customStyle="1" w:styleId="1wsquestionaChar">
    <w:name w:val="1ws question (a) Char"/>
    <w:basedOn w:val="DefaultParagraphFont"/>
    <w:link w:val="1wsquestiona"/>
    <w:rsid w:val="00462AA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aleaderChar">
    <w:name w:val="1ws question (a) leader Char"/>
    <w:basedOn w:val="1wsquestionaChar"/>
    <w:link w:val="1wsquestionaleader"/>
    <w:rsid w:val="00462AA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styleId="PlaceholderText">
    <w:name w:val="Placeholder Text"/>
    <w:basedOn w:val="DefaultParagraphFont"/>
    <w:uiPriority w:val="99"/>
    <w:unhideWhenUsed/>
    <w:rsid w:val="00AF01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854F74-C369-6C4A-82DD-A784EE8B1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28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2859</CharactersWithSpaces>
  <SharedDoc>false</SharedDoc>
  <HLinks>
    <vt:vector size="6" baseType="variant">
      <vt:variant>
        <vt:i4>3997712</vt:i4>
      </vt:variant>
      <vt:variant>
        <vt:i4>6366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College)</cp:lastModifiedBy>
  <cp:revision>6</cp:revision>
  <cp:lastPrinted>2016-09-14T07:40:00Z</cp:lastPrinted>
  <dcterms:created xsi:type="dcterms:W3CDTF">2018-02-10T06:04:00Z</dcterms:created>
  <dcterms:modified xsi:type="dcterms:W3CDTF">2018-02-10T06:46:00Z</dcterms:modified>
</cp:coreProperties>
</file>