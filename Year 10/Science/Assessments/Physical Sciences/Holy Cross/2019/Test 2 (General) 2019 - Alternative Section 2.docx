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35C13" w14:textId="77777777" w:rsidR="005872A5" w:rsidRPr="00814012" w:rsidRDefault="00814012" w:rsidP="00814012">
      <w:pPr>
        <w:jc w:val="center"/>
        <w:rPr>
          <w:rFonts w:ascii="Arial" w:hAnsi="Arial"/>
          <w:b/>
          <w:bCs/>
        </w:rPr>
      </w:pPr>
      <w:r w:rsidRPr="00814012">
        <w:rPr>
          <w:rFonts w:ascii="Arial" w:hAnsi="Arial"/>
          <w:b/>
          <w:bCs/>
        </w:rPr>
        <w:t>YEAR 10 SCIENCE (GENERAL)</w:t>
      </w:r>
    </w:p>
    <w:p w14:paraId="74903C43" w14:textId="77777777" w:rsidR="00814012" w:rsidRPr="00814012" w:rsidRDefault="00814012" w:rsidP="00814012">
      <w:pPr>
        <w:jc w:val="center"/>
        <w:rPr>
          <w:rFonts w:ascii="Arial" w:hAnsi="Arial"/>
          <w:b/>
          <w:bCs/>
        </w:rPr>
      </w:pPr>
      <w:r w:rsidRPr="00814012">
        <w:rPr>
          <w:rFonts w:ascii="Arial" w:hAnsi="Arial"/>
          <w:b/>
          <w:bCs/>
        </w:rPr>
        <w:t>PHYSICAL SCIENCES</w:t>
      </w:r>
    </w:p>
    <w:p w14:paraId="5C64BDD0" w14:textId="77777777" w:rsidR="00814012" w:rsidRPr="00814012" w:rsidRDefault="00814012" w:rsidP="00814012">
      <w:pPr>
        <w:jc w:val="center"/>
        <w:rPr>
          <w:rFonts w:ascii="Arial" w:hAnsi="Arial"/>
          <w:b/>
          <w:bCs/>
        </w:rPr>
      </w:pPr>
      <w:r w:rsidRPr="00814012">
        <w:rPr>
          <w:rFonts w:ascii="Arial" w:hAnsi="Arial"/>
          <w:b/>
          <w:bCs/>
        </w:rPr>
        <w:t>TEST 2 - ALTERNATIVE SECTION 2</w:t>
      </w:r>
    </w:p>
    <w:p w14:paraId="1FD2CEEC" w14:textId="77777777" w:rsidR="00814012" w:rsidRDefault="00814012" w:rsidP="00222BC9">
      <w:pPr>
        <w:rPr>
          <w:rFonts w:ascii="Arial" w:hAnsi="Arial"/>
        </w:rPr>
      </w:pPr>
    </w:p>
    <w:p w14:paraId="7558FEF6" w14:textId="77777777" w:rsidR="00814012" w:rsidRPr="00814012" w:rsidRDefault="00814012" w:rsidP="00213BF9">
      <w:pPr>
        <w:rPr>
          <w:rFonts w:ascii="Cambria Math" w:hAnsi="Cambria Math"/>
          <w:i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MARK:  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2</m:t>
            </m:r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1</m:t>
            </m:r>
          </m:den>
        </m:f>
      </m:oMath>
    </w:p>
    <w:p w14:paraId="723A0B4A" w14:textId="77777777" w:rsidR="00814012" w:rsidRPr="00814012" w:rsidRDefault="00814012" w:rsidP="00814012">
      <w:pPr>
        <w:rPr>
          <w:rFonts w:ascii="Arial" w:hAnsi="Arial"/>
        </w:rPr>
      </w:pPr>
    </w:p>
    <w:p w14:paraId="37D013B0" w14:textId="744BBD4E" w:rsidR="00814012" w:rsidRDefault="00814012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</w:r>
      <w:r w:rsidR="00451464">
        <w:rPr>
          <w:rFonts w:ascii="Arial" w:hAnsi="Arial"/>
        </w:rPr>
        <w:t>Marc Marquez accelerates at 13.2 m/s</w:t>
      </w:r>
      <w:r w:rsidR="00451464" w:rsidRPr="00451464">
        <w:rPr>
          <w:rFonts w:ascii="Arial" w:hAnsi="Arial"/>
          <w:vertAlign w:val="superscript"/>
        </w:rPr>
        <w:t>2</w:t>
      </w:r>
      <w:r w:rsidR="00451464">
        <w:rPr>
          <w:rFonts w:ascii="Arial" w:hAnsi="Arial"/>
        </w:rPr>
        <w:t xml:space="preserve"> from the start line in a Moto GP race in </w:t>
      </w:r>
      <w:r w:rsidR="00451464">
        <w:rPr>
          <w:rFonts w:ascii="Arial" w:hAnsi="Arial"/>
        </w:rPr>
        <w:tab/>
        <w:t xml:space="preserve">Spain.  How long does it take him to reach 260 km/h if he is moving in a straight line </w:t>
      </w:r>
      <w:r w:rsidR="00451464">
        <w:rPr>
          <w:rFonts w:ascii="Arial" w:hAnsi="Arial"/>
        </w:rPr>
        <w:tab/>
        <w:t>towards the first corner?</w:t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</w:r>
      <w:r w:rsidR="00451464">
        <w:rPr>
          <w:rFonts w:ascii="Arial" w:hAnsi="Arial"/>
        </w:rPr>
        <w:tab/>
        <w:t>(3 marks)</w:t>
      </w:r>
    </w:p>
    <w:p w14:paraId="07BA5E2D" w14:textId="13BBA5FD" w:rsidR="00451464" w:rsidRDefault="00451464" w:rsidP="00222BC9">
      <w:pPr>
        <w:rPr>
          <w:rFonts w:ascii="Arial" w:hAnsi="Arial"/>
        </w:rPr>
      </w:pPr>
    </w:p>
    <w:p w14:paraId="20DB92E2" w14:textId="229EB5E1" w:rsidR="00451464" w:rsidRDefault="00451464" w:rsidP="00222BC9">
      <w:pPr>
        <w:rPr>
          <w:rFonts w:ascii="Arial" w:hAnsi="Arial"/>
        </w:rPr>
      </w:pPr>
    </w:p>
    <w:p w14:paraId="3DB4410B" w14:textId="473027B3" w:rsidR="00451464" w:rsidRDefault="00451464" w:rsidP="00222BC9">
      <w:pPr>
        <w:rPr>
          <w:rFonts w:ascii="Arial" w:hAnsi="Arial"/>
        </w:rPr>
      </w:pPr>
    </w:p>
    <w:p w14:paraId="1D6FDCAA" w14:textId="6771290B" w:rsidR="00451464" w:rsidRDefault="00451464" w:rsidP="00222BC9">
      <w:pPr>
        <w:rPr>
          <w:rFonts w:ascii="Arial" w:hAnsi="Arial"/>
        </w:rPr>
      </w:pPr>
    </w:p>
    <w:p w14:paraId="7B40692D" w14:textId="18AA539F" w:rsidR="00451464" w:rsidRDefault="00451464" w:rsidP="00222BC9">
      <w:pPr>
        <w:rPr>
          <w:rFonts w:ascii="Arial" w:hAnsi="Arial"/>
        </w:rPr>
      </w:pPr>
    </w:p>
    <w:p w14:paraId="5956BF05" w14:textId="6FEB0EDC" w:rsidR="00451464" w:rsidRDefault="00451464" w:rsidP="00222BC9">
      <w:pPr>
        <w:rPr>
          <w:rFonts w:ascii="Arial" w:hAnsi="Arial"/>
        </w:rPr>
      </w:pPr>
    </w:p>
    <w:p w14:paraId="27A60B47" w14:textId="280B784A" w:rsidR="00451464" w:rsidRDefault="00451464" w:rsidP="00222BC9">
      <w:pPr>
        <w:rPr>
          <w:rFonts w:ascii="Arial" w:hAnsi="Arial"/>
        </w:rPr>
      </w:pPr>
    </w:p>
    <w:p w14:paraId="5B126C06" w14:textId="6CC70469" w:rsidR="00451464" w:rsidRDefault="00451464" w:rsidP="00222BC9">
      <w:pPr>
        <w:rPr>
          <w:rFonts w:ascii="Arial" w:hAnsi="Arial"/>
        </w:rPr>
      </w:pPr>
    </w:p>
    <w:p w14:paraId="2A010F01" w14:textId="05A971B5" w:rsidR="00451464" w:rsidRDefault="00451464" w:rsidP="00222BC9">
      <w:pPr>
        <w:rPr>
          <w:rFonts w:ascii="Arial" w:hAnsi="Arial"/>
        </w:rPr>
      </w:pPr>
    </w:p>
    <w:p w14:paraId="507BE626" w14:textId="3C391EE4" w:rsidR="00451464" w:rsidRDefault="00451464" w:rsidP="00222BC9">
      <w:pPr>
        <w:rPr>
          <w:rFonts w:ascii="Arial" w:hAnsi="Arial"/>
        </w:rPr>
      </w:pPr>
    </w:p>
    <w:p w14:paraId="7662D78F" w14:textId="48F474C5" w:rsidR="00451464" w:rsidRDefault="00451464" w:rsidP="00222BC9">
      <w:pPr>
        <w:rPr>
          <w:rFonts w:ascii="Arial" w:hAnsi="Arial"/>
        </w:rPr>
      </w:pPr>
    </w:p>
    <w:p w14:paraId="65309217" w14:textId="1361651C" w:rsidR="00451464" w:rsidRDefault="00451464" w:rsidP="00222BC9">
      <w:pPr>
        <w:rPr>
          <w:rFonts w:ascii="Arial" w:hAnsi="Arial"/>
        </w:rPr>
      </w:pPr>
    </w:p>
    <w:p w14:paraId="1A70941A" w14:textId="6BEE745F" w:rsidR="00451464" w:rsidRDefault="00451464" w:rsidP="00222BC9">
      <w:pPr>
        <w:rPr>
          <w:rFonts w:ascii="Arial" w:hAnsi="Arial"/>
        </w:rPr>
      </w:pPr>
    </w:p>
    <w:p w14:paraId="35F352EE" w14:textId="52C13606" w:rsidR="00451464" w:rsidRDefault="00451464" w:rsidP="00222BC9">
      <w:pPr>
        <w:rPr>
          <w:rFonts w:ascii="Arial" w:hAnsi="Arial"/>
        </w:rPr>
      </w:pPr>
    </w:p>
    <w:p w14:paraId="59425B8B" w14:textId="61BEDBC1" w:rsidR="00451464" w:rsidRDefault="00451464" w:rsidP="00222BC9">
      <w:pPr>
        <w:rPr>
          <w:rFonts w:ascii="Arial" w:hAnsi="Arial"/>
        </w:rPr>
      </w:pPr>
    </w:p>
    <w:p w14:paraId="72016968" w14:textId="3B35A302" w:rsidR="00451464" w:rsidRDefault="00451464" w:rsidP="00222BC9">
      <w:pPr>
        <w:rPr>
          <w:rFonts w:ascii="Arial" w:hAnsi="Arial"/>
        </w:rPr>
      </w:pPr>
    </w:p>
    <w:p w14:paraId="13BB50AE" w14:textId="1412EB98" w:rsidR="00451464" w:rsidRDefault="00451464" w:rsidP="00222BC9">
      <w:pPr>
        <w:rPr>
          <w:rFonts w:ascii="Arial" w:hAnsi="Arial"/>
        </w:rPr>
      </w:pPr>
    </w:p>
    <w:p w14:paraId="34E4EB87" w14:textId="4D2C748E" w:rsidR="00451464" w:rsidRDefault="00451464" w:rsidP="00222BC9">
      <w:pPr>
        <w:rPr>
          <w:rFonts w:ascii="Arial" w:hAnsi="Arial"/>
        </w:rPr>
      </w:pPr>
    </w:p>
    <w:p w14:paraId="3D80559C" w14:textId="7F611C55" w:rsidR="00451464" w:rsidRDefault="00451464" w:rsidP="00222BC9">
      <w:pPr>
        <w:rPr>
          <w:rFonts w:ascii="Arial" w:hAnsi="Arial"/>
        </w:rPr>
      </w:pPr>
    </w:p>
    <w:p w14:paraId="4B88E0D7" w14:textId="0E9813A0" w:rsidR="00451464" w:rsidRDefault="00451464" w:rsidP="00222BC9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A fully-loaded A-380 aeroplane weighing 560,000 kg lands at Sydney </w:t>
      </w:r>
      <w:r w:rsidR="00CC2A88">
        <w:rPr>
          <w:rFonts w:ascii="Arial" w:hAnsi="Arial"/>
        </w:rPr>
        <w:t>A</w:t>
      </w:r>
      <w:bookmarkStart w:id="0" w:name="_GoBack"/>
      <w:bookmarkEnd w:id="0"/>
      <w:r>
        <w:rPr>
          <w:rFonts w:ascii="Arial" w:hAnsi="Arial"/>
        </w:rPr>
        <w:t xml:space="preserve">irport at </w:t>
      </w:r>
      <w:r>
        <w:rPr>
          <w:rFonts w:ascii="Arial" w:hAnsi="Arial"/>
        </w:rPr>
        <w:tab/>
        <w:t xml:space="preserve">250km/h.  It takes 17.5 s to slow to 60 km/h before leaving the runway and entering </w:t>
      </w:r>
      <w:r>
        <w:rPr>
          <w:rFonts w:ascii="Arial" w:hAnsi="Arial"/>
        </w:rPr>
        <w:tab/>
        <w:t>the taxi-way.</w:t>
      </w:r>
    </w:p>
    <w:p w14:paraId="7F3BD9A6" w14:textId="3619C3E5" w:rsidR="00451464" w:rsidRDefault="00451464" w:rsidP="00222BC9">
      <w:pPr>
        <w:rPr>
          <w:rFonts w:ascii="Arial" w:hAnsi="Arial"/>
        </w:rPr>
      </w:pPr>
    </w:p>
    <w:p w14:paraId="157CF525" w14:textId="21472DD0" w:rsidR="00451464" w:rsidRDefault="00451464" w:rsidP="00222BC9">
      <w:pPr>
        <w:rPr>
          <w:rFonts w:ascii="Arial" w:hAnsi="Arial"/>
        </w:rPr>
      </w:pPr>
      <w:r>
        <w:rPr>
          <w:rFonts w:ascii="Arial" w:hAnsi="Arial"/>
        </w:rPr>
        <w:tab/>
        <w:t>(a)</w:t>
      </w:r>
      <w:r>
        <w:rPr>
          <w:rFonts w:ascii="Arial" w:hAnsi="Arial"/>
        </w:rPr>
        <w:tab/>
      </w:r>
      <w:r w:rsidR="003918BE">
        <w:rPr>
          <w:rFonts w:ascii="Arial" w:hAnsi="Arial"/>
        </w:rPr>
        <w:t xml:space="preserve">What deceleration was experienced by the passengers, assuming the braking </w:t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  <w:t>force was uniform?</w:t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</w:r>
      <w:r w:rsidR="003918BE">
        <w:rPr>
          <w:rFonts w:ascii="Arial" w:hAnsi="Arial"/>
        </w:rPr>
        <w:tab/>
        <w:t>(3 marks)</w:t>
      </w:r>
    </w:p>
    <w:p w14:paraId="42B549DF" w14:textId="3FDFCA87" w:rsidR="003918BE" w:rsidRDefault="003918BE" w:rsidP="00222BC9">
      <w:pPr>
        <w:rPr>
          <w:rFonts w:ascii="Arial" w:hAnsi="Arial"/>
        </w:rPr>
      </w:pPr>
    </w:p>
    <w:p w14:paraId="076960B5" w14:textId="14F209D2" w:rsidR="003918BE" w:rsidRDefault="003918BE" w:rsidP="00222BC9">
      <w:pPr>
        <w:rPr>
          <w:rFonts w:ascii="Arial" w:hAnsi="Arial"/>
        </w:rPr>
      </w:pPr>
    </w:p>
    <w:p w14:paraId="246F66E0" w14:textId="60CA71F2" w:rsidR="00266F8C" w:rsidRDefault="00266F8C" w:rsidP="00222BC9">
      <w:pPr>
        <w:rPr>
          <w:rFonts w:ascii="Arial" w:hAnsi="Arial"/>
        </w:rPr>
      </w:pPr>
    </w:p>
    <w:p w14:paraId="51823132" w14:textId="0AA634AB" w:rsidR="00266F8C" w:rsidRDefault="00266F8C" w:rsidP="00222BC9">
      <w:pPr>
        <w:rPr>
          <w:rFonts w:ascii="Arial" w:hAnsi="Arial"/>
        </w:rPr>
      </w:pPr>
    </w:p>
    <w:p w14:paraId="253F2E02" w14:textId="03D4CAD0" w:rsidR="00266F8C" w:rsidRDefault="00266F8C" w:rsidP="00222BC9">
      <w:pPr>
        <w:rPr>
          <w:rFonts w:ascii="Arial" w:hAnsi="Arial"/>
        </w:rPr>
      </w:pPr>
    </w:p>
    <w:p w14:paraId="15753700" w14:textId="4CCBBFA2" w:rsidR="00266F8C" w:rsidRDefault="00266F8C" w:rsidP="00222BC9">
      <w:pPr>
        <w:rPr>
          <w:rFonts w:ascii="Arial" w:hAnsi="Arial"/>
        </w:rPr>
      </w:pPr>
    </w:p>
    <w:p w14:paraId="3F839260" w14:textId="359355A0" w:rsidR="00266F8C" w:rsidRDefault="00266F8C" w:rsidP="00222BC9">
      <w:pPr>
        <w:rPr>
          <w:rFonts w:ascii="Arial" w:hAnsi="Arial"/>
        </w:rPr>
      </w:pPr>
    </w:p>
    <w:p w14:paraId="7048B26A" w14:textId="2FF17DCD" w:rsidR="00266F8C" w:rsidRDefault="00266F8C" w:rsidP="00222BC9">
      <w:pPr>
        <w:rPr>
          <w:rFonts w:ascii="Arial" w:hAnsi="Arial"/>
        </w:rPr>
      </w:pPr>
    </w:p>
    <w:p w14:paraId="5E73ED86" w14:textId="206C1588" w:rsidR="00266F8C" w:rsidRDefault="00266F8C" w:rsidP="00222BC9">
      <w:pPr>
        <w:rPr>
          <w:rFonts w:ascii="Arial" w:hAnsi="Arial"/>
        </w:rPr>
      </w:pPr>
    </w:p>
    <w:p w14:paraId="6D82D2CD" w14:textId="4EDDFEDA" w:rsidR="00266F8C" w:rsidRDefault="00266F8C" w:rsidP="00222BC9">
      <w:pPr>
        <w:rPr>
          <w:rFonts w:ascii="Arial" w:hAnsi="Arial"/>
        </w:rPr>
      </w:pPr>
    </w:p>
    <w:p w14:paraId="3586DF1E" w14:textId="122A4749" w:rsidR="00266F8C" w:rsidRDefault="00266F8C" w:rsidP="00222BC9">
      <w:pPr>
        <w:rPr>
          <w:rFonts w:ascii="Arial" w:hAnsi="Arial"/>
        </w:rPr>
      </w:pPr>
    </w:p>
    <w:p w14:paraId="7AFD76A2" w14:textId="68BD311D" w:rsidR="00266F8C" w:rsidRDefault="00266F8C" w:rsidP="00222BC9">
      <w:pPr>
        <w:rPr>
          <w:rFonts w:ascii="Arial" w:hAnsi="Arial"/>
        </w:rPr>
      </w:pPr>
    </w:p>
    <w:p w14:paraId="3D1226F0" w14:textId="7C6C9342" w:rsidR="00266F8C" w:rsidRDefault="00266F8C" w:rsidP="00222BC9">
      <w:pPr>
        <w:rPr>
          <w:rFonts w:ascii="Arial" w:hAnsi="Arial"/>
        </w:rPr>
      </w:pPr>
    </w:p>
    <w:p w14:paraId="6C5A5584" w14:textId="608FA39C" w:rsidR="00266F8C" w:rsidRDefault="00266F8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01847EDA" w14:textId="0BACFCE2" w:rsidR="00266F8C" w:rsidRDefault="00266F8C" w:rsidP="00222BC9">
      <w:pPr>
        <w:rPr>
          <w:rFonts w:ascii="Arial" w:hAnsi="Arial"/>
        </w:rPr>
      </w:pPr>
      <w:r>
        <w:rPr>
          <w:rFonts w:ascii="Arial" w:hAnsi="Arial"/>
        </w:rPr>
        <w:lastRenderedPageBreak/>
        <w:tab/>
        <w:t>(b)</w:t>
      </w:r>
      <w:r>
        <w:rPr>
          <w:rFonts w:ascii="Arial" w:hAnsi="Arial"/>
        </w:rPr>
        <w:tab/>
        <w:t>What was the average force exerted by the brakes as it slowed the plane?</w:t>
      </w:r>
    </w:p>
    <w:p w14:paraId="066E20A7" w14:textId="3B0B1CE8" w:rsidR="00266F8C" w:rsidRDefault="00266F8C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(3 marks)</w:t>
      </w:r>
    </w:p>
    <w:p w14:paraId="3460C853" w14:textId="7FF1DC09" w:rsidR="00266F8C" w:rsidRDefault="00266F8C" w:rsidP="00222BC9">
      <w:pPr>
        <w:rPr>
          <w:rFonts w:ascii="Arial" w:hAnsi="Arial"/>
        </w:rPr>
      </w:pPr>
    </w:p>
    <w:p w14:paraId="7C9334D6" w14:textId="365EE16A" w:rsidR="00266F8C" w:rsidRDefault="00266F8C" w:rsidP="00222BC9">
      <w:pPr>
        <w:rPr>
          <w:rFonts w:ascii="Arial" w:hAnsi="Arial"/>
        </w:rPr>
      </w:pPr>
    </w:p>
    <w:p w14:paraId="70FA7A18" w14:textId="542ADBB6" w:rsidR="00266F8C" w:rsidRDefault="00266F8C" w:rsidP="00222BC9">
      <w:pPr>
        <w:rPr>
          <w:rFonts w:ascii="Arial" w:hAnsi="Arial"/>
        </w:rPr>
      </w:pPr>
    </w:p>
    <w:p w14:paraId="0B3BABAA" w14:textId="0B35445F" w:rsidR="00266F8C" w:rsidRDefault="00266F8C" w:rsidP="00222BC9">
      <w:pPr>
        <w:rPr>
          <w:rFonts w:ascii="Arial" w:hAnsi="Arial"/>
        </w:rPr>
      </w:pPr>
    </w:p>
    <w:p w14:paraId="158C990D" w14:textId="4DD84577" w:rsidR="00266F8C" w:rsidRDefault="00266F8C" w:rsidP="00222BC9">
      <w:pPr>
        <w:rPr>
          <w:rFonts w:ascii="Arial" w:hAnsi="Arial"/>
        </w:rPr>
      </w:pPr>
    </w:p>
    <w:p w14:paraId="7CEDB37A" w14:textId="460B59F0" w:rsidR="00266F8C" w:rsidRDefault="00266F8C" w:rsidP="00222BC9">
      <w:pPr>
        <w:rPr>
          <w:rFonts w:ascii="Arial" w:hAnsi="Arial"/>
        </w:rPr>
      </w:pPr>
    </w:p>
    <w:p w14:paraId="3C862787" w14:textId="01A729A2" w:rsidR="00266F8C" w:rsidRDefault="00266F8C" w:rsidP="00222BC9">
      <w:pPr>
        <w:rPr>
          <w:rFonts w:ascii="Arial" w:hAnsi="Arial"/>
        </w:rPr>
      </w:pPr>
    </w:p>
    <w:p w14:paraId="04F4D930" w14:textId="403CB5CB" w:rsidR="00266F8C" w:rsidRDefault="00266F8C" w:rsidP="00222BC9">
      <w:pPr>
        <w:rPr>
          <w:rFonts w:ascii="Arial" w:hAnsi="Arial"/>
        </w:rPr>
      </w:pPr>
    </w:p>
    <w:p w14:paraId="74170A49" w14:textId="32F295CC" w:rsidR="00266F8C" w:rsidRDefault="00266F8C" w:rsidP="00222BC9">
      <w:pPr>
        <w:rPr>
          <w:rFonts w:ascii="Arial" w:hAnsi="Arial"/>
        </w:rPr>
      </w:pPr>
    </w:p>
    <w:p w14:paraId="1F696F94" w14:textId="2AEA4AA6" w:rsidR="00266F8C" w:rsidRDefault="00266F8C" w:rsidP="00222BC9">
      <w:pPr>
        <w:rPr>
          <w:rFonts w:ascii="Arial" w:hAnsi="Arial"/>
        </w:rPr>
      </w:pPr>
    </w:p>
    <w:p w14:paraId="793E7986" w14:textId="6CC904DC" w:rsidR="00266F8C" w:rsidRDefault="00266F8C" w:rsidP="00222BC9">
      <w:pPr>
        <w:rPr>
          <w:rFonts w:ascii="Arial" w:hAnsi="Arial"/>
        </w:rPr>
      </w:pPr>
    </w:p>
    <w:p w14:paraId="76CC5D6F" w14:textId="192972B9" w:rsidR="00266F8C" w:rsidRDefault="00266F8C" w:rsidP="00222BC9">
      <w:pPr>
        <w:rPr>
          <w:rFonts w:ascii="Arial" w:hAnsi="Arial"/>
        </w:rPr>
      </w:pPr>
    </w:p>
    <w:p w14:paraId="6622DF5F" w14:textId="62E03A3E" w:rsidR="00266F8C" w:rsidRDefault="00266F8C" w:rsidP="00222BC9">
      <w:pPr>
        <w:rPr>
          <w:rFonts w:ascii="Arial" w:hAnsi="Arial"/>
        </w:rPr>
      </w:pPr>
    </w:p>
    <w:p w14:paraId="4F274A98" w14:textId="31657C8A" w:rsidR="00266F8C" w:rsidRDefault="00266F8C" w:rsidP="00222BC9">
      <w:pPr>
        <w:rPr>
          <w:rFonts w:ascii="Arial" w:hAnsi="Arial"/>
        </w:rPr>
      </w:pPr>
    </w:p>
    <w:p w14:paraId="1D679360" w14:textId="298D8A2A" w:rsidR="00266F8C" w:rsidRDefault="00266F8C" w:rsidP="00222BC9">
      <w:pPr>
        <w:rPr>
          <w:rFonts w:ascii="Arial" w:hAnsi="Arial"/>
        </w:rPr>
      </w:pPr>
    </w:p>
    <w:p w14:paraId="35FA4141" w14:textId="5CA625D7" w:rsidR="00266F8C" w:rsidRDefault="00266F8C" w:rsidP="00222BC9">
      <w:pPr>
        <w:rPr>
          <w:rFonts w:ascii="Arial" w:hAnsi="Arial"/>
        </w:rPr>
      </w:pPr>
    </w:p>
    <w:p w14:paraId="6D069107" w14:textId="2FF6B746" w:rsidR="00266F8C" w:rsidRDefault="00266F8C" w:rsidP="00222BC9">
      <w:pPr>
        <w:rPr>
          <w:rFonts w:ascii="Arial" w:hAnsi="Arial"/>
        </w:rPr>
      </w:pPr>
    </w:p>
    <w:p w14:paraId="26E1CA7A" w14:textId="5FEA7590" w:rsidR="00266F8C" w:rsidRDefault="00266F8C" w:rsidP="00222BC9">
      <w:pPr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A car of mass 2100 kg accelerated from 90.0 km/h by the engine supplying a force of </w:t>
      </w:r>
      <w:r>
        <w:rPr>
          <w:rFonts w:ascii="Arial" w:hAnsi="Arial"/>
        </w:rPr>
        <w:tab/>
        <w:t>2550 N.  The frictional forces acting on the car totalled 430 N</w:t>
      </w:r>
      <w:r w:rsidR="0038243B">
        <w:rPr>
          <w:rFonts w:ascii="Arial" w:hAnsi="Arial"/>
        </w:rPr>
        <w:t>.</w:t>
      </w:r>
    </w:p>
    <w:p w14:paraId="40AD0F5F" w14:textId="4A33853B" w:rsidR="0038243B" w:rsidRDefault="0038243B" w:rsidP="00222BC9">
      <w:pPr>
        <w:rPr>
          <w:rFonts w:ascii="Arial" w:hAnsi="Arial"/>
        </w:rPr>
      </w:pPr>
    </w:p>
    <w:p w14:paraId="358AFA7B" w14:textId="66E165BD" w:rsidR="0038243B" w:rsidRDefault="0038243B" w:rsidP="00222BC9">
      <w:pPr>
        <w:rPr>
          <w:rFonts w:ascii="Arial" w:hAnsi="Arial"/>
        </w:rPr>
      </w:pPr>
      <w:r>
        <w:rPr>
          <w:rFonts w:ascii="Arial" w:hAnsi="Arial"/>
        </w:rPr>
        <w:tab/>
        <w:t>(a)</w:t>
      </w:r>
      <w:r>
        <w:rPr>
          <w:rFonts w:ascii="Arial" w:hAnsi="Arial"/>
        </w:rPr>
        <w:tab/>
        <w:t>What is the nett force acting on the car?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(2 marks)</w:t>
      </w:r>
    </w:p>
    <w:p w14:paraId="7008F613" w14:textId="22D51EC1" w:rsidR="0038243B" w:rsidRDefault="0038243B" w:rsidP="00222BC9">
      <w:pPr>
        <w:rPr>
          <w:rFonts w:ascii="Arial" w:hAnsi="Arial"/>
        </w:rPr>
      </w:pPr>
    </w:p>
    <w:p w14:paraId="6509A2A9" w14:textId="3DB21159" w:rsidR="0038243B" w:rsidRDefault="0038243B" w:rsidP="00222BC9">
      <w:pPr>
        <w:rPr>
          <w:rFonts w:ascii="Arial" w:hAnsi="Arial"/>
        </w:rPr>
      </w:pPr>
    </w:p>
    <w:p w14:paraId="73506902" w14:textId="6ED95E38" w:rsidR="0038243B" w:rsidRDefault="0038243B" w:rsidP="00222BC9">
      <w:pPr>
        <w:rPr>
          <w:rFonts w:ascii="Arial" w:hAnsi="Arial"/>
        </w:rPr>
      </w:pPr>
    </w:p>
    <w:p w14:paraId="24008B26" w14:textId="43E6ED92" w:rsidR="0038243B" w:rsidRDefault="0038243B" w:rsidP="00222BC9">
      <w:pPr>
        <w:rPr>
          <w:rFonts w:ascii="Arial" w:hAnsi="Arial"/>
        </w:rPr>
      </w:pPr>
    </w:p>
    <w:p w14:paraId="0D34DFCC" w14:textId="407A3BD9" w:rsidR="0038243B" w:rsidRDefault="0038243B" w:rsidP="00222BC9">
      <w:pPr>
        <w:rPr>
          <w:rFonts w:ascii="Arial" w:hAnsi="Arial"/>
        </w:rPr>
      </w:pPr>
    </w:p>
    <w:p w14:paraId="2C56CA27" w14:textId="1895F73D" w:rsidR="0038243B" w:rsidRDefault="0038243B" w:rsidP="00222BC9">
      <w:pPr>
        <w:rPr>
          <w:rFonts w:ascii="Arial" w:hAnsi="Arial"/>
        </w:rPr>
      </w:pPr>
    </w:p>
    <w:p w14:paraId="4C3A940F" w14:textId="7E4EE66D" w:rsidR="0038243B" w:rsidRDefault="0038243B" w:rsidP="00222BC9">
      <w:pPr>
        <w:rPr>
          <w:rFonts w:ascii="Arial" w:hAnsi="Arial"/>
        </w:rPr>
      </w:pPr>
    </w:p>
    <w:p w14:paraId="33EAE1C7" w14:textId="4FF03744" w:rsidR="0038243B" w:rsidRDefault="0038243B" w:rsidP="00222BC9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  <w:t>What is the velocity of the car after 9.0 s of acceleration?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(5 marks)</w:t>
      </w:r>
    </w:p>
    <w:p w14:paraId="4D851906" w14:textId="061DD58C" w:rsidR="0038243B" w:rsidRDefault="0038243B" w:rsidP="00222BC9">
      <w:pPr>
        <w:rPr>
          <w:rFonts w:ascii="Arial" w:hAnsi="Arial"/>
        </w:rPr>
      </w:pPr>
    </w:p>
    <w:p w14:paraId="41961195" w14:textId="352D6409" w:rsidR="0038243B" w:rsidRDefault="0038243B" w:rsidP="00222BC9">
      <w:pPr>
        <w:rPr>
          <w:rFonts w:ascii="Arial" w:hAnsi="Arial"/>
        </w:rPr>
      </w:pPr>
    </w:p>
    <w:p w14:paraId="29637E1E" w14:textId="68EA1E5C" w:rsidR="0038243B" w:rsidRDefault="0038243B" w:rsidP="00222BC9">
      <w:pPr>
        <w:rPr>
          <w:rFonts w:ascii="Arial" w:hAnsi="Arial"/>
        </w:rPr>
      </w:pPr>
    </w:p>
    <w:p w14:paraId="789BAAFA" w14:textId="06FB26D2" w:rsidR="0038243B" w:rsidRDefault="0038243B" w:rsidP="00222BC9">
      <w:pPr>
        <w:rPr>
          <w:rFonts w:ascii="Arial" w:hAnsi="Arial"/>
        </w:rPr>
      </w:pPr>
    </w:p>
    <w:p w14:paraId="6C0CEC46" w14:textId="46D13D27" w:rsidR="0038243B" w:rsidRDefault="0038243B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6423E798" w14:textId="7D799041" w:rsidR="0038243B" w:rsidRDefault="0038243B" w:rsidP="00222BC9">
      <w:pPr>
        <w:rPr>
          <w:rFonts w:ascii="Arial" w:hAnsi="Arial"/>
        </w:rPr>
      </w:pPr>
      <w:r>
        <w:rPr>
          <w:rFonts w:ascii="Arial" w:hAnsi="Arial"/>
        </w:rPr>
        <w:lastRenderedPageBreak/>
        <w:t>4.</w:t>
      </w:r>
      <w:r>
        <w:rPr>
          <w:rFonts w:ascii="Arial" w:hAnsi="Arial"/>
        </w:rPr>
        <w:tab/>
        <w:t>An object has a mass of 40.0 kg.</w:t>
      </w:r>
    </w:p>
    <w:p w14:paraId="3B9FF850" w14:textId="0305E1B8" w:rsidR="0038243B" w:rsidRDefault="0038243B" w:rsidP="00222BC9">
      <w:pPr>
        <w:rPr>
          <w:rFonts w:ascii="Arial" w:hAnsi="Arial"/>
        </w:rPr>
      </w:pPr>
    </w:p>
    <w:p w14:paraId="13B0FC5B" w14:textId="28404FB0" w:rsidR="0038243B" w:rsidRDefault="0038243B" w:rsidP="00222BC9">
      <w:pPr>
        <w:rPr>
          <w:rFonts w:ascii="Arial" w:hAnsi="Arial"/>
        </w:rPr>
      </w:pPr>
      <w:r>
        <w:rPr>
          <w:rFonts w:ascii="Arial" w:hAnsi="Arial"/>
        </w:rPr>
        <w:tab/>
        <w:t>(a)</w:t>
      </w:r>
      <w:r>
        <w:rPr>
          <w:rFonts w:ascii="Arial" w:hAnsi="Arial"/>
        </w:rPr>
        <w:tab/>
        <w:t>What is the weight on Mars where the acceleration due to gravity is 3.71 m/s</w:t>
      </w:r>
      <w:r w:rsidRPr="0009795D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>.</w:t>
      </w:r>
    </w:p>
    <w:p w14:paraId="463DEDAD" w14:textId="26F14840" w:rsidR="0009795D" w:rsidRDefault="0009795D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(2 marks)</w:t>
      </w:r>
    </w:p>
    <w:p w14:paraId="116D94BF" w14:textId="33F02087" w:rsidR="0009795D" w:rsidRDefault="0009795D" w:rsidP="00222BC9">
      <w:pPr>
        <w:rPr>
          <w:rFonts w:ascii="Arial" w:hAnsi="Arial"/>
        </w:rPr>
      </w:pPr>
    </w:p>
    <w:p w14:paraId="1E1CBD47" w14:textId="4F96054A" w:rsidR="0009795D" w:rsidRDefault="0009795D" w:rsidP="00222BC9">
      <w:pPr>
        <w:rPr>
          <w:rFonts w:ascii="Arial" w:hAnsi="Arial"/>
        </w:rPr>
      </w:pPr>
    </w:p>
    <w:p w14:paraId="4955C013" w14:textId="79B66AB9" w:rsidR="0009795D" w:rsidRDefault="0009795D" w:rsidP="00222BC9">
      <w:pPr>
        <w:rPr>
          <w:rFonts w:ascii="Arial" w:hAnsi="Arial"/>
        </w:rPr>
      </w:pPr>
    </w:p>
    <w:p w14:paraId="66292288" w14:textId="531EA7D4" w:rsidR="0009795D" w:rsidRDefault="0009795D" w:rsidP="00222BC9">
      <w:pPr>
        <w:rPr>
          <w:rFonts w:ascii="Arial" w:hAnsi="Arial"/>
        </w:rPr>
      </w:pPr>
    </w:p>
    <w:p w14:paraId="5A19437C" w14:textId="163ED33A" w:rsidR="0009795D" w:rsidRDefault="0009795D" w:rsidP="00222BC9">
      <w:pPr>
        <w:rPr>
          <w:rFonts w:ascii="Arial" w:hAnsi="Arial"/>
        </w:rPr>
      </w:pPr>
    </w:p>
    <w:p w14:paraId="033A101F" w14:textId="658923A4" w:rsidR="0009795D" w:rsidRDefault="0009795D" w:rsidP="00222BC9">
      <w:pPr>
        <w:rPr>
          <w:rFonts w:ascii="Arial" w:hAnsi="Arial"/>
        </w:rPr>
      </w:pPr>
    </w:p>
    <w:p w14:paraId="59293521" w14:textId="1CE808B5" w:rsidR="0009795D" w:rsidRDefault="0009795D" w:rsidP="00222BC9">
      <w:pPr>
        <w:rPr>
          <w:rFonts w:ascii="Arial" w:hAnsi="Arial"/>
        </w:rPr>
      </w:pPr>
    </w:p>
    <w:p w14:paraId="0CA2D9CE" w14:textId="56089025" w:rsidR="0009795D" w:rsidRDefault="0009795D" w:rsidP="00222BC9">
      <w:pPr>
        <w:rPr>
          <w:rFonts w:ascii="Arial" w:hAnsi="Arial"/>
        </w:rPr>
      </w:pPr>
    </w:p>
    <w:p w14:paraId="218ECCF6" w14:textId="7E59B3F5" w:rsidR="0009795D" w:rsidRDefault="0009795D" w:rsidP="00222BC9">
      <w:pPr>
        <w:rPr>
          <w:rFonts w:ascii="Arial" w:hAnsi="Arial"/>
        </w:rPr>
      </w:pPr>
    </w:p>
    <w:p w14:paraId="5259BFDB" w14:textId="58220628" w:rsidR="0009795D" w:rsidRDefault="0009795D" w:rsidP="00222BC9">
      <w:pPr>
        <w:rPr>
          <w:rFonts w:ascii="Arial" w:hAnsi="Arial"/>
        </w:rPr>
      </w:pPr>
    </w:p>
    <w:p w14:paraId="2C52FEF4" w14:textId="77777777" w:rsidR="0009795D" w:rsidRDefault="0009795D" w:rsidP="00222BC9">
      <w:pPr>
        <w:rPr>
          <w:rFonts w:ascii="Arial" w:hAnsi="Arial"/>
        </w:rPr>
      </w:pPr>
    </w:p>
    <w:p w14:paraId="7E11E096" w14:textId="0EE1CE7C" w:rsidR="0009795D" w:rsidRDefault="0009795D" w:rsidP="00222BC9">
      <w:pPr>
        <w:rPr>
          <w:rFonts w:ascii="Arial" w:hAnsi="Arial"/>
        </w:rPr>
      </w:pPr>
    </w:p>
    <w:p w14:paraId="07BB256B" w14:textId="31974074" w:rsidR="0009795D" w:rsidRDefault="0009795D" w:rsidP="00222BC9">
      <w:pPr>
        <w:rPr>
          <w:rFonts w:ascii="Arial" w:hAnsi="Arial"/>
        </w:rPr>
      </w:pPr>
    </w:p>
    <w:p w14:paraId="12908007" w14:textId="4C8C56DF" w:rsidR="0009795D" w:rsidRDefault="0009795D" w:rsidP="00222BC9">
      <w:pPr>
        <w:rPr>
          <w:rFonts w:ascii="Arial" w:hAnsi="Arial"/>
        </w:rPr>
      </w:pPr>
    </w:p>
    <w:p w14:paraId="3EED8A0B" w14:textId="7A003BF6" w:rsidR="0009795D" w:rsidRDefault="0009795D" w:rsidP="00222BC9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  <w:t>Would the object weigh more or less on the Earth?  Explain your answer.</w:t>
      </w:r>
    </w:p>
    <w:p w14:paraId="760947D9" w14:textId="1D37DE0C" w:rsidR="0009795D" w:rsidRDefault="0009795D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(2 marks)</w:t>
      </w:r>
    </w:p>
    <w:p w14:paraId="034E3FEA" w14:textId="6BF6A768" w:rsidR="0009795D" w:rsidRDefault="0009795D" w:rsidP="00222BC9">
      <w:pPr>
        <w:rPr>
          <w:rFonts w:ascii="Arial" w:hAnsi="Arial"/>
        </w:rPr>
      </w:pPr>
    </w:p>
    <w:p w14:paraId="708131D9" w14:textId="27624659" w:rsidR="0009795D" w:rsidRDefault="0009795D" w:rsidP="00222BC9">
      <w:pPr>
        <w:rPr>
          <w:rFonts w:ascii="Arial" w:hAnsi="Arial"/>
        </w:rPr>
      </w:pPr>
    </w:p>
    <w:p w14:paraId="00318932" w14:textId="0768F3DF" w:rsidR="0009795D" w:rsidRDefault="0009795D" w:rsidP="00222BC9">
      <w:pPr>
        <w:rPr>
          <w:rFonts w:ascii="Arial" w:hAnsi="Arial"/>
        </w:rPr>
      </w:pPr>
    </w:p>
    <w:p w14:paraId="60606809" w14:textId="6D84080F" w:rsidR="0009795D" w:rsidRDefault="0009795D" w:rsidP="00222BC9">
      <w:pPr>
        <w:rPr>
          <w:rFonts w:ascii="Arial" w:hAnsi="Arial"/>
        </w:rPr>
      </w:pPr>
    </w:p>
    <w:p w14:paraId="7D362074" w14:textId="20880FD5" w:rsidR="0009795D" w:rsidRDefault="0009795D" w:rsidP="00222BC9">
      <w:pPr>
        <w:rPr>
          <w:rFonts w:ascii="Arial" w:hAnsi="Arial"/>
        </w:rPr>
      </w:pPr>
    </w:p>
    <w:p w14:paraId="1ED42470" w14:textId="4B86B028" w:rsidR="0009795D" w:rsidRDefault="0009795D" w:rsidP="00222BC9">
      <w:pPr>
        <w:rPr>
          <w:rFonts w:ascii="Arial" w:hAnsi="Arial"/>
        </w:rPr>
      </w:pPr>
    </w:p>
    <w:p w14:paraId="0920D5B6" w14:textId="4BB35F2A" w:rsidR="0009795D" w:rsidRDefault="0009795D" w:rsidP="00222BC9">
      <w:pPr>
        <w:rPr>
          <w:rFonts w:ascii="Arial" w:hAnsi="Arial"/>
        </w:rPr>
      </w:pPr>
    </w:p>
    <w:p w14:paraId="3B56A301" w14:textId="05B8218D" w:rsidR="0009795D" w:rsidRDefault="0009795D" w:rsidP="00222BC9">
      <w:pPr>
        <w:rPr>
          <w:rFonts w:ascii="Arial" w:hAnsi="Arial"/>
        </w:rPr>
      </w:pPr>
    </w:p>
    <w:p w14:paraId="03EBDCF1" w14:textId="0A87BE4E" w:rsidR="0009795D" w:rsidRDefault="0009795D" w:rsidP="00222BC9">
      <w:pPr>
        <w:rPr>
          <w:rFonts w:ascii="Arial" w:hAnsi="Arial"/>
        </w:rPr>
      </w:pPr>
    </w:p>
    <w:p w14:paraId="149C6505" w14:textId="070BA8FE" w:rsidR="0009795D" w:rsidRDefault="0009795D" w:rsidP="00222BC9">
      <w:pPr>
        <w:rPr>
          <w:rFonts w:ascii="Arial" w:hAnsi="Arial"/>
        </w:rPr>
      </w:pPr>
    </w:p>
    <w:p w14:paraId="655EBD49" w14:textId="7E908F61" w:rsidR="0009795D" w:rsidRDefault="0009795D" w:rsidP="00222BC9">
      <w:pPr>
        <w:rPr>
          <w:rFonts w:ascii="Arial" w:hAnsi="Arial"/>
        </w:rPr>
      </w:pPr>
    </w:p>
    <w:p w14:paraId="0AD971BB" w14:textId="77777777" w:rsidR="0009795D" w:rsidRDefault="0009795D" w:rsidP="00222BC9">
      <w:pPr>
        <w:rPr>
          <w:rFonts w:ascii="Arial" w:hAnsi="Arial"/>
        </w:rPr>
      </w:pPr>
    </w:p>
    <w:p w14:paraId="6F57B82E" w14:textId="1341BFB0" w:rsidR="0009795D" w:rsidRDefault="0009795D" w:rsidP="00222BC9">
      <w:pPr>
        <w:rPr>
          <w:rFonts w:ascii="Arial" w:hAnsi="Arial"/>
        </w:rPr>
      </w:pPr>
    </w:p>
    <w:p w14:paraId="5C6389E5" w14:textId="71ADF08D" w:rsidR="0009795D" w:rsidRDefault="0009795D" w:rsidP="00222BC9">
      <w:pPr>
        <w:rPr>
          <w:rFonts w:ascii="Arial" w:hAnsi="Arial"/>
        </w:rPr>
      </w:pPr>
    </w:p>
    <w:p w14:paraId="38F253AC" w14:textId="4380D077" w:rsidR="0009795D" w:rsidRDefault="0009795D" w:rsidP="00222BC9">
      <w:pPr>
        <w:rPr>
          <w:rFonts w:ascii="Arial" w:hAnsi="Arial"/>
        </w:rPr>
      </w:pPr>
    </w:p>
    <w:p w14:paraId="3FCA3D0C" w14:textId="40F419BE" w:rsidR="0009795D" w:rsidRDefault="0009795D" w:rsidP="00222BC9">
      <w:pPr>
        <w:rPr>
          <w:rFonts w:ascii="Arial" w:hAnsi="Arial"/>
        </w:rPr>
      </w:pPr>
      <w:r>
        <w:rPr>
          <w:rFonts w:ascii="Arial" w:hAnsi="Arial"/>
        </w:rPr>
        <w:tab/>
        <w:t>(c)</w:t>
      </w:r>
      <w:r>
        <w:rPr>
          <w:rFonts w:ascii="Arial" w:hAnsi="Arial"/>
        </w:rPr>
        <w:tab/>
        <w:t>What is its mass on Mars?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 mark)</w:t>
      </w:r>
    </w:p>
    <w:p w14:paraId="6F8C75F2" w14:textId="7A95C2A4" w:rsidR="006E78C4" w:rsidRDefault="006E78C4" w:rsidP="00222BC9">
      <w:pPr>
        <w:rPr>
          <w:rFonts w:ascii="Arial" w:hAnsi="Arial"/>
        </w:rPr>
      </w:pPr>
    </w:p>
    <w:p w14:paraId="5E5905FD" w14:textId="77777777" w:rsidR="006E78C4" w:rsidRPr="00814012" w:rsidRDefault="006E78C4" w:rsidP="00222BC9">
      <w:pPr>
        <w:rPr>
          <w:rFonts w:ascii="Arial" w:hAnsi="Arial"/>
        </w:rPr>
      </w:pPr>
    </w:p>
    <w:sectPr w:rsidR="006E78C4" w:rsidRPr="00814012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12"/>
    <w:rsid w:val="0009795D"/>
    <w:rsid w:val="00222BC9"/>
    <w:rsid w:val="00266F8C"/>
    <w:rsid w:val="0038243B"/>
    <w:rsid w:val="003918BE"/>
    <w:rsid w:val="003D11C3"/>
    <w:rsid w:val="00451464"/>
    <w:rsid w:val="005872A5"/>
    <w:rsid w:val="006E78C4"/>
    <w:rsid w:val="00814012"/>
    <w:rsid w:val="00967719"/>
    <w:rsid w:val="00BF67FC"/>
    <w:rsid w:val="00C46248"/>
    <w:rsid w:val="00CC2A88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B9D33"/>
  <w14:defaultImageDpi w14:val="300"/>
  <w15:docId w15:val="{C458D0CE-6A22-5B40-BA99-3CADD09B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0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A88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A88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cp:lastPrinted>2019-08-18T10:48:00Z</cp:lastPrinted>
  <dcterms:created xsi:type="dcterms:W3CDTF">2019-08-18T10:48:00Z</dcterms:created>
  <dcterms:modified xsi:type="dcterms:W3CDTF">2019-08-18T10:57:00Z</dcterms:modified>
</cp:coreProperties>
</file>