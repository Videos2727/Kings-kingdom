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CCDFD6" w14:textId="77777777" w:rsidR="005872A5" w:rsidRPr="008A483B" w:rsidRDefault="006E0251" w:rsidP="004A61C1">
      <w:pPr>
        <w:jc w:val="right"/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W-15</w:t>
      </w:r>
    </w:p>
    <w:p w14:paraId="28B3E0F2" w14:textId="77777777" w:rsidR="006E0251" w:rsidRPr="008A483B" w:rsidRDefault="006E0251" w:rsidP="004A61C1">
      <w:pPr>
        <w:jc w:val="center"/>
        <w:rPr>
          <w:rFonts w:ascii="Arial" w:hAnsi="Arial"/>
          <w:b/>
          <w:sz w:val="22"/>
          <w:szCs w:val="22"/>
        </w:rPr>
      </w:pPr>
      <w:r w:rsidRPr="008A483B">
        <w:rPr>
          <w:rFonts w:ascii="Arial" w:hAnsi="Arial"/>
          <w:b/>
          <w:sz w:val="22"/>
          <w:szCs w:val="22"/>
        </w:rPr>
        <w:t>YEAR 10 SCIENCE (EXTENSION)</w:t>
      </w:r>
    </w:p>
    <w:p w14:paraId="17C97357" w14:textId="77777777" w:rsidR="006E0251" w:rsidRPr="008A483B" w:rsidRDefault="006E0251" w:rsidP="004A61C1">
      <w:pPr>
        <w:jc w:val="center"/>
        <w:rPr>
          <w:rFonts w:ascii="Arial" w:hAnsi="Arial"/>
          <w:b/>
          <w:sz w:val="22"/>
          <w:szCs w:val="22"/>
        </w:rPr>
      </w:pPr>
      <w:r w:rsidRPr="008A483B">
        <w:rPr>
          <w:rFonts w:ascii="Arial" w:hAnsi="Arial"/>
          <w:b/>
          <w:sz w:val="22"/>
          <w:szCs w:val="22"/>
        </w:rPr>
        <w:t>PHYSICAL SCIENCES</w:t>
      </w:r>
    </w:p>
    <w:p w14:paraId="265A98C3" w14:textId="77777777" w:rsidR="006E0251" w:rsidRPr="008A483B" w:rsidRDefault="006E0251" w:rsidP="004A61C1">
      <w:pPr>
        <w:jc w:val="center"/>
        <w:rPr>
          <w:rFonts w:ascii="Arial" w:hAnsi="Arial"/>
          <w:b/>
          <w:sz w:val="22"/>
          <w:szCs w:val="22"/>
        </w:rPr>
      </w:pPr>
      <w:r w:rsidRPr="008A483B">
        <w:rPr>
          <w:rFonts w:ascii="Arial" w:hAnsi="Arial"/>
          <w:b/>
          <w:sz w:val="22"/>
          <w:szCs w:val="22"/>
        </w:rPr>
        <w:t>ASSIGNMENT - MOTION</w:t>
      </w:r>
    </w:p>
    <w:p w14:paraId="7CA3479A" w14:textId="77777777" w:rsidR="006E0251" w:rsidRPr="008A483B" w:rsidRDefault="006E0251" w:rsidP="00222BC9">
      <w:pPr>
        <w:rPr>
          <w:rFonts w:ascii="Arial" w:hAnsi="Arial"/>
          <w:sz w:val="22"/>
          <w:szCs w:val="22"/>
        </w:rPr>
      </w:pPr>
    </w:p>
    <w:p w14:paraId="1EFEEC30" w14:textId="77777777" w:rsidR="006E0251" w:rsidRPr="008A483B" w:rsidRDefault="006E0251" w:rsidP="00222BC9">
      <w:pPr>
        <w:rPr>
          <w:rFonts w:ascii="Arial" w:hAnsi="Arial"/>
          <w:b/>
          <w:sz w:val="22"/>
          <w:szCs w:val="22"/>
        </w:rPr>
      </w:pPr>
      <w:r w:rsidRPr="008A483B">
        <w:rPr>
          <w:rFonts w:ascii="Arial" w:hAnsi="Arial"/>
          <w:b/>
          <w:sz w:val="22"/>
          <w:szCs w:val="22"/>
        </w:rPr>
        <w:t xml:space="preserve">NAME:  </w:t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  <w:u w:val="single"/>
        </w:rPr>
        <w:tab/>
      </w:r>
      <w:r w:rsidRPr="008A483B">
        <w:rPr>
          <w:rFonts w:ascii="Arial" w:hAnsi="Arial"/>
          <w:b/>
          <w:sz w:val="22"/>
          <w:szCs w:val="22"/>
        </w:rPr>
        <w:tab/>
        <w:t>MARK:</w:t>
      </w:r>
      <w:r w:rsidR="004A61C1" w:rsidRPr="008A483B">
        <w:rPr>
          <w:rFonts w:ascii="Arial" w:hAnsi="Arial"/>
          <w:b/>
          <w:sz w:val="22"/>
          <w:szCs w:val="22"/>
        </w:rPr>
        <w:t xml:space="preserve">  </w:t>
      </w:r>
      <w:r w:rsidR="008B2742" w:rsidRPr="008A483B">
        <w:rPr>
          <w:rFonts w:ascii="Times New Roman" w:hAnsi="Times New Roman"/>
          <w:position w:val="-24"/>
          <w:sz w:val="22"/>
          <w:szCs w:val="22"/>
        </w:rPr>
        <w:object w:dxaOrig="380" w:dyaOrig="660" w14:anchorId="10FE5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9pt;height:33pt" o:ole="">
            <v:imagedata r:id="rId7" o:title=""/>
          </v:shape>
          <o:OLEObject Type="Embed" ProgID="Equation.3" ShapeID="_x0000_i1028" DrawAspect="Content" ObjectID="_1370970919" r:id="rId8"/>
        </w:object>
      </w:r>
    </w:p>
    <w:p w14:paraId="34B7B00D" w14:textId="77777777" w:rsidR="006E0251" w:rsidRPr="008A483B" w:rsidRDefault="006E0251" w:rsidP="00222BC9">
      <w:pPr>
        <w:rPr>
          <w:rFonts w:ascii="Arial" w:hAnsi="Arial"/>
          <w:b/>
          <w:sz w:val="22"/>
          <w:szCs w:val="22"/>
        </w:rPr>
      </w:pPr>
    </w:p>
    <w:p w14:paraId="05E9A88F" w14:textId="77777777" w:rsidR="006E0251" w:rsidRPr="008A483B" w:rsidRDefault="006E0251" w:rsidP="00222BC9">
      <w:pPr>
        <w:rPr>
          <w:rFonts w:ascii="Arial" w:hAnsi="Arial"/>
          <w:b/>
          <w:sz w:val="22"/>
          <w:szCs w:val="22"/>
        </w:rPr>
      </w:pPr>
      <w:bookmarkStart w:id="0" w:name="_GoBack"/>
      <w:bookmarkEnd w:id="0"/>
    </w:p>
    <w:p w14:paraId="6FF43483" w14:textId="77777777" w:rsidR="006E0251" w:rsidRPr="008A483B" w:rsidRDefault="006E0251" w:rsidP="00222BC9">
      <w:pPr>
        <w:rPr>
          <w:rFonts w:ascii="Arial" w:hAnsi="Arial"/>
          <w:sz w:val="22"/>
          <w:szCs w:val="22"/>
          <w:u w:val="single"/>
        </w:rPr>
      </w:pPr>
      <w:r w:rsidRPr="008A483B">
        <w:rPr>
          <w:rFonts w:ascii="Arial" w:hAnsi="Arial"/>
          <w:b/>
          <w:sz w:val="22"/>
          <w:szCs w:val="22"/>
        </w:rPr>
        <w:t>DUE DATE:</w:t>
      </w:r>
      <w:r w:rsidRPr="008A483B">
        <w:rPr>
          <w:rFonts w:ascii="Arial" w:hAnsi="Arial"/>
          <w:sz w:val="22"/>
          <w:szCs w:val="22"/>
        </w:rPr>
        <w:t xml:space="preserve">  </w:t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</w:p>
    <w:p w14:paraId="068F7922" w14:textId="77777777" w:rsidR="006E0251" w:rsidRPr="008A483B" w:rsidRDefault="006E0251" w:rsidP="00222BC9">
      <w:pPr>
        <w:rPr>
          <w:rFonts w:ascii="Arial" w:hAnsi="Arial"/>
          <w:sz w:val="22"/>
          <w:szCs w:val="22"/>
          <w:u w:val="single"/>
        </w:rPr>
      </w:pPr>
    </w:p>
    <w:p w14:paraId="62540EE2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1.</w:t>
      </w:r>
      <w:r w:rsidRPr="008A483B">
        <w:rPr>
          <w:rFonts w:ascii="Arial" w:hAnsi="Arial"/>
          <w:sz w:val="22"/>
          <w:szCs w:val="22"/>
        </w:rPr>
        <w:tab/>
        <w:t>Perform the following conversions.</w:t>
      </w:r>
    </w:p>
    <w:p w14:paraId="4DCBDDFA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210F8C8D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6C8FB0B2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(a)</w:t>
      </w:r>
      <w:r w:rsidRPr="008A483B">
        <w:rPr>
          <w:rFonts w:ascii="Arial" w:hAnsi="Arial"/>
          <w:sz w:val="22"/>
          <w:szCs w:val="22"/>
        </w:rPr>
        <w:tab/>
        <w:t>28.0 kmh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 xml:space="preserve"> = </w:t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</w:rPr>
        <w:t xml:space="preserve">  ms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(b)</w:t>
      </w:r>
      <w:r w:rsidRPr="008A483B">
        <w:rPr>
          <w:rFonts w:ascii="Arial" w:hAnsi="Arial"/>
          <w:sz w:val="22"/>
          <w:szCs w:val="22"/>
        </w:rPr>
        <w:tab/>
        <w:t xml:space="preserve">3.7 tonnes = </w:t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</w:rPr>
        <w:t xml:space="preserve">  kg</w:t>
      </w:r>
    </w:p>
    <w:p w14:paraId="5F7A94B3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7CA77090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3E9646D7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(c)</w:t>
      </w:r>
      <w:r w:rsidRPr="008A483B">
        <w:rPr>
          <w:rFonts w:ascii="Arial" w:hAnsi="Arial"/>
          <w:sz w:val="22"/>
          <w:szCs w:val="22"/>
        </w:rPr>
        <w:tab/>
        <w:t xml:space="preserve">8.3 minutes = </w:t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</w:rPr>
        <w:t xml:space="preserve">  s</w:t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(d)</w:t>
      </w:r>
      <w:r w:rsidRPr="008A483B">
        <w:rPr>
          <w:rFonts w:ascii="Arial" w:hAnsi="Arial"/>
          <w:sz w:val="22"/>
          <w:szCs w:val="22"/>
        </w:rPr>
        <w:tab/>
        <w:t xml:space="preserve">2.70 cm = </w:t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  <w:u w:val="single"/>
        </w:rPr>
        <w:tab/>
      </w:r>
      <w:r w:rsidRPr="008A483B">
        <w:rPr>
          <w:rFonts w:ascii="Arial" w:hAnsi="Arial"/>
          <w:sz w:val="22"/>
          <w:szCs w:val="22"/>
        </w:rPr>
        <w:t xml:space="preserve">  m</w:t>
      </w:r>
    </w:p>
    <w:p w14:paraId="262869C5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(4)</w:t>
      </w:r>
    </w:p>
    <w:p w14:paraId="1748E716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0D0504E7" w14:textId="36A28E46" w:rsidR="007C5F2C" w:rsidRPr="008A483B" w:rsidRDefault="007C5F2C" w:rsidP="007C5F2C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2.</w:t>
      </w:r>
      <w:r w:rsidRPr="008A483B">
        <w:rPr>
          <w:rFonts w:ascii="Arial" w:hAnsi="Arial"/>
          <w:sz w:val="22"/>
          <w:szCs w:val="22"/>
        </w:rPr>
        <w:tab/>
        <w:t>A plane is flying at an altitude of 10,000 m at 7.90 x 10</w:t>
      </w:r>
      <w:r w:rsidRPr="008A483B">
        <w:rPr>
          <w:rFonts w:ascii="Arial" w:hAnsi="Arial"/>
          <w:sz w:val="22"/>
          <w:szCs w:val="22"/>
          <w:vertAlign w:val="superscript"/>
        </w:rPr>
        <w:t>2</w:t>
      </w:r>
      <w:r w:rsidRPr="008A483B">
        <w:rPr>
          <w:rFonts w:ascii="Arial" w:hAnsi="Arial"/>
          <w:sz w:val="22"/>
          <w:szCs w:val="22"/>
        </w:rPr>
        <w:t xml:space="preserve"> kmh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 xml:space="preserve"> W.  There is a strong wind </w:t>
      </w:r>
      <w:r w:rsidRPr="008A483B">
        <w:rPr>
          <w:rFonts w:ascii="Arial" w:hAnsi="Arial"/>
          <w:sz w:val="22"/>
          <w:szCs w:val="22"/>
        </w:rPr>
        <w:tab/>
        <w:t>blowing from the south at 1.50 x 10</w:t>
      </w:r>
      <w:r w:rsidRPr="008A483B">
        <w:rPr>
          <w:rFonts w:ascii="Arial" w:hAnsi="Arial"/>
          <w:sz w:val="22"/>
          <w:szCs w:val="22"/>
          <w:vertAlign w:val="superscript"/>
        </w:rPr>
        <w:t>2</w:t>
      </w:r>
      <w:r w:rsidRPr="008A483B">
        <w:rPr>
          <w:rFonts w:ascii="Arial" w:hAnsi="Arial"/>
          <w:sz w:val="22"/>
          <w:szCs w:val="22"/>
        </w:rPr>
        <w:t xml:space="preserve"> kmh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 xml:space="preserve">.  Determine the plane’s velocity over the ground.  </w:t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b/>
          <w:sz w:val="22"/>
          <w:szCs w:val="22"/>
        </w:rPr>
        <w:t>(Include a vector diagram and give your answer in kmh</w:t>
      </w:r>
      <w:r w:rsidRPr="008A483B">
        <w:rPr>
          <w:rFonts w:ascii="Arial" w:hAnsi="Arial"/>
          <w:b/>
          <w:sz w:val="22"/>
          <w:szCs w:val="22"/>
          <w:vertAlign w:val="superscript"/>
        </w:rPr>
        <w:t>-1</w:t>
      </w:r>
      <w:r w:rsidRPr="008A483B">
        <w:rPr>
          <w:rFonts w:ascii="Arial" w:hAnsi="Arial"/>
          <w:b/>
          <w:sz w:val="22"/>
          <w:szCs w:val="22"/>
        </w:rPr>
        <w:t>.)</w:t>
      </w:r>
    </w:p>
    <w:p w14:paraId="1499CE9D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6B981574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447BFABA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634E8783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56B1938A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757604FF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4BAAB21B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6E7F9F3B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310C8A14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4919ED9E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02BDA3C3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40402FC1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7974D6A1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125AD554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41B6AE4A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18491E42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481A877E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3CCCCB7C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17A71E4E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01424A0A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671F21D8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1025E4FF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18CECCE0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509676BB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3755B71B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6E5E521C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3380EB11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73C6BE6B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30624EDC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</w:p>
    <w:p w14:paraId="467828BC" w14:textId="77777777" w:rsidR="007C5F2C" w:rsidRPr="008A483B" w:rsidRDefault="007C5F2C" w:rsidP="007C5F2C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(4)</w:t>
      </w:r>
    </w:p>
    <w:p w14:paraId="4926C46C" w14:textId="77777777" w:rsidR="004A61C1" w:rsidRPr="008A483B" w:rsidRDefault="004A61C1" w:rsidP="00222BC9">
      <w:pPr>
        <w:rPr>
          <w:rFonts w:ascii="Arial" w:hAnsi="Arial"/>
          <w:sz w:val="22"/>
          <w:szCs w:val="22"/>
          <w:u w:val="single"/>
        </w:rPr>
      </w:pPr>
    </w:p>
    <w:p w14:paraId="6F4A507A" w14:textId="2A840782" w:rsidR="007C5F2C" w:rsidRPr="008A483B" w:rsidRDefault="007C5F2C">
      <w:pPr>
        <w:rPr>
          <w:rFonts w:ascii="Arial" w:hAnsi="Arial"/>
          <w:sz w:val="22"/>
          <w:szCs w:val="22"/>
          <w:u w:val="single"/>
        </w:rPr>
      </w:pPr>
      <w:r w:rsidRPr="008A483B">
        <w:rPr>
          <w:rFonts w:ascii="Arial" w:hAnsi="Arial"/>
          <w:sz w:val="22"/>
          <w:szCs w:val="22"/>
          <w:u w:val="single"/>
        </w:rPr>
        <w:br w:type="page"/>
      </w:r>
    </w:p>
    <w:p w14:paraId="7A948467" w14:textId="569E62BB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lastRenderedPageBreak/>
        <w:t>3.</w:t>
      </w:r>
      <w:r w:rsidRPr="008A483B">
        <w:rPr>
          <w:rFonts w:ascii="Arial" w:hAnsi="Arial"/>
          <w:sz w:val="22"/>
          <w:szCs w:val="22"/>
        </w:rPr>
        <w:tab/>
        <w:t>An athlete runs 6.00 x 10</w:t>
      </w:r>
      <w:r w:rsidRPr="008A483B">
        <w:rPr>
          <w:rFonts w:ascii="Arial" w:hAnsi="Arial"/>
          <w:sz w:val="22"/>
          <w:szCs w:val="22"/>
          <w:vertAlign w:val="superscript"/>
        </w:rPr>
        <w:t>2</w:t>
      </w:r>
      <w:r w:rsidRPr="008A483B">
        <w:rPr>
          <w:rFonts w:ascii="Arial" w:hAnsi="Arial"/>
          <w:sz w:val="22"/>
          <w:szCs w:val="22"/>
        </w:rPr>
        <w:t xml:space="preserve"> m E in 95.0 s, then 8.00 x 10</w:t>
      </w:r>
      <w:r w:rsidRPr="008A483B">
        <w:rPr>
          <w:rFonts w:ascii="Arial" w:hAnsi="Arial"/>
          <w:sz w:val="22"/>
          <w:szCs w:val="22"/>
          <w:vertAlign w:val="superscript"/>
        </w:rPr>
        <w:t>2</w:t>
      </w:r>
      <w:r w:rsidR="003A421C">
        <w:rPr>
          <w:rFonts w:ascii="Arial" w:hAnsi="Arial"/>
          <w:sz w:val="22"/>
          <w:szCs w:val="22"/>
        </w:rPr>
        <w:t xml:space="preserve"> m S</w:t>
      </w:r>
      <w:r w:rsidRPr="008A483B">
        <w:rPr>
          <w:rFonts w:ascii="Arial" w:hAnsi="Arial"/>
          <w:sz w:val="22"/>
          <w:szCs w:val="22"/>
        </w:rPr>
        <w:t xml:space="preserve"> in 2.00 minutes. </w:t>
      </w:r>
    </w:p>
    <w:p w14:paraId="2EA8523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A67BA8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(a)</w:t>
      </w:r>
      <w:r w:rsidRPr="008A483B">
        <w:rPr>
          <w:rFonts w:ascii="Arial" w:hAnsi="Arial"/>
          <w:sz w:val="22"/>
          <w:szCs w:val="22"/>
        </w:rPr>
        <w:tab/>
        <w:t>Calculate her displacement.</w:t>
      </w:r>
    </w:p>
    <w:p w14:paraId="486B10F3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E76208E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4CBBF1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76F284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E6911D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FDE747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425FF3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0BDF8D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2FF372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3F49DA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A51D80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0D8764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B3D77E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02E908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56C0F6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D985D6E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9450B7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8D5D18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DD35D0A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0A5294A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B2DE203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514AFC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A4456A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ABDC63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D69517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(3)</w:t>
      </w:r>
    </w:p>
    <w:p w14:paraId="0C673240" w14:textId="0C50A228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(b)</w:t>
      </w:r>
      <w:r w:rsidRPr="008A483B">
        <w:rPr>
          <w:rFonts w:ascii="Arial" w:hAnsi="Arial"/>
          <w:sz w:val="22"/>
          <w:szCs w:val="22"/>
        </w:rPr>
        <w:tab/>
        <w:t>Determine her average speed.</w:t>
      </w:r>
    </w:p>
    <w:p w14:paraId="6DFF89EE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F5B50A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D31940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2095C9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C30CFC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7A12DB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D628B95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891BA6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9A8009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EEB70B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950E43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F4FFF0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AF687D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EC6A2C5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(2)</w:t>
      </w:r>
    </w:p>
    <w:p w14:paraId="155F1A9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(c)</w:t>
      </w:r>
      <w:r w:rsidRPr="008A483B">
        <w:rPr>
          <w:rFonts w:ascii="Arial" w:hAnsi="Arial"/>
          <w:sz w:val="22"/>
          <w:szCs w:val="22"/>
        </w:rPr>
        <w:tab/>
        <w:t>What is the athlete's average velocity?</w:t>
      </w:r>
      <w:r w:rsidRPr="008A483B">
        <w:rPr>
          <w:rFonts w:ascii="Arial" w:hAnsi="Arial"/>
          <w:sz w:val="22"/>
          <w:szCs w:val="22"/>
        </w:rPr>
        <w:tab/>
      </w:r>
    </w:p>
    <w:p w14:paraId="7C8CB19A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C86667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B15D773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FF6FFB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1BBE386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0144453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48E0A4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FA474F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C69885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7A020B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2504F6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E022CA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4770803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(3)</w:t>
      </w:r>
    </w:p>
    <w:p w14:paraId="6C15D72B" w14:textId="2182C5F8" w:rsidR="00A85CCB" w:rsidRPr="008A483B" w:rsidRDefault="002C7D5D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4</w:t>
      </w:r>
      <w:r w:rsidR="00A85CCB" w:rsidRPr="008A483B">
        <w:rPr>
          <w:rFonts w:ascii="Arial" w:hAnsi="Arial"/>
          <w:sz w:val="22"/>
          <w:szCs w:val="22"/>
        </w:rPr>
        <w:t>.</w:t>
      </w:r>
      <w:r w:rsidR="00A85CCB" w:rsidRPr="008A483B">
        <w:rPr>
          <w:rFonts w:ascii="Arial" w:hAnsi="Arial"/>
          <w:sz w:val="22"/>
          <w:szCs w:val="22"/>
        </w:rPr>
        <w:tab/>
        <w:t xml:space="preserve">In recording the motion of a toy car down an inclined track, a student produced the following </w:t>
      </w:r>
      <w:r w:rsidR="00A85CCB" w:rsidRPr="008A483B">
        <w:rPr>
          <w:rFonts w:ascii="Arial" w:hAnsi="Arial"/>
          <w:sz w:val="22"/>
          <w:szCs w:val="22"/>
        </w:rPr>
        <w:tab/>
        <w:t xml:space="preserve">tape using a ticker timer operating at 50 dots per second.  Analyse the tape and determine </w:t>
      </w:r>
      <w:r w:rsidR="00A85CCB" w:rsidRPr="008A483B">
        <w:rPr>
          <w:rFonts w:ascii="Arial" w:hAnsi="Arial"/>
          <w:sz w:val="22"/>
          <w:szCs w:val="22"/>
        </w:rPr>
        <w:tab/>
        <w:t>the acceleration of the car.  (Use the diagram below.)</w:t>
      </w:r>
    </w:p>
    <w:p w14:paraId="1CEC906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A6D4631" w14:textId="720378E0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7D0D58" wp14:editId="01248B5F">
                <wp:simplePos x="0" y="0"/>
                <wp:positionH relativeFrom="column">
                  <wp:posOffset>-110490</wp:posOffset>
                </wp:positionH>
                <wp:positionV relativeFrom="paragraph">
                  <wp:posOffset>135255</wp:posOffset>
                </wp:positionV>
                <wp:extent cx="6045200" cy="294640"/>
                <wp:effectExtent l="3810" t="0" r="8890" b="1460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4520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8.65pt;margin-top:10.65pt;width:476pt;height:23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"/>
            </w:pict>
          </mc:Fallback>
        </mc:AlternateContent>
      </w:r>
    </w:p>
    <w:p w14:paraId="0D2AA02B" w14:textId="77777777" w:rsidR="00A85CCB" w:rsidRPr="008A483B" w:rsidRDefault="00A85CCB" w:rsidP="00A85CCB">
      <w:pPr>
        <w:rPr>
          <w:rFonts w:ascii="Arial" w:hAnsi="Arial"/>
          <w:b/>
          <w:sz w:val="22"/>
          <w:szCs w:val="22"/>
        </w:rPr>
      </w:pPr>
      <w:r w:rsidRPr="008A483B">
        <w:rPr>
          <w:rFonts w:ascii="Arial" w:hAnsi="Arial"/>
          <w:b/>
          <w:sz w:val="22"/>
          <w:szCs w:val="22"/>
        </w:rPr>
        <w:t>. .  .   .    .     .      .       .        .         .          .           .            .             .              .               .                .</w:t>
      </w:r>
    </w:p>
    <w:p w14:paraId="374F475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770DDD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FFCAB3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</w:p>
    <w:p w14:paraId="5B41833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B54E40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2BD8A3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C6CEC9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9BD8A6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77302E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24268C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8BB4C0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45F797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DC2849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A64A87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F0F437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79B4C7A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29E8A9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D07EC7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73845C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4DAE67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411A1E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37D7D8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0447C2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(4)</w:t>
      </w:r>
    </w:p>
    <w:p w14:paraId="2F8AEA2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E5AD5A7" w14:textId="452B1B94" w:rsidR="00A85CCB" w:rsidRPr="008A483B" w:rsidRDefault="002C7D5D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5</w:t>
      </w:r>
      <w:r w:rsidR="00A85CCB" w:rsidRPr="008A483B">
        <w:rPr>
          <w:rFonts w:ascii="Arial" w:hAnsi="Arial"/>
          <w:sz w:val="22"/>
          <w:szCs w:val="22"/>
        </w:rPr>
        <w:t>.</w:t>
      </w:r>
      <w:r w:rsidR="00A85CCB" w:rsidRPr="008A483B">
        <w:rPr>
          <w:rFonts w:ascii="Arial" w:hAnsi="Arial"/>
          <w:sz w:val="22"/>
          <w:szCs w:val="22"/>
        </w:rPr>
        <w:tab/>
        <w:t xml:space="preserve">A car undergoes the following motion </w:t>
      </w:r>
      <w:r w:rsidR="004E7124" w:rsidRPr="008A483B">
        <w:rPr>
          <w:rFonts w:ascii="Arial" w:hAnsi="Arial"/>
          <w:sz w:val="22"/>
          <w:szCs w:val="22"/>
        </w:rPr>
        <w:t>between</w:t>
      </w:r>
      <w:r w:rsidR="00A85CCB" w:rsidRPr="008A483B">
        <w:rPr>
          <w:rFonts w:ascii="Arial" w:hAnsi="Arial"/>
          <w:sz w:val="22"/>
          <w:szCs w:val="22"/>
        </w:rPr>
        <w:t xml:space="preserve"> three sets of traffic lights A, B and C.</w:t>
      </w:r>
    </w:p>
    <w:p w14:paraId="7DC3556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20A9A13" w14:textId="44AC43D4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The car accelerates uniformly from rest at light A and reaches 22.0 ms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 xml:space="preserve"> after 8.00 s.  It </w:t>
      </w:r>
      <w:r w:rsidRPr="008A483B">
        <w:rPr>
          <w:rFonts w:ascii="Arial" w:hAnsi="Arial"/>
          <w:sz w:val="22"/>
          <w:szCs w:val="22"/>
        </w:rPr>
        <w:tab/>
        <w:t xml:space="preserve">maintains this velocity for 20.0 s before slowing uniformly as it approaches lights B.  The </w:t>
      </w:r>
      <w:r w:rsidRPr="008A483B">
        <w:rPr>
          <w:rFonts w:ascii="Arial" w:hAnsi="Arial"/>
          <w:sz w:val="22"/>
          <w:szCs w:val="22"/>
        </w:rPr>
        <w:tab/>
        <w:t>lights turn green so the car, having reduced its velocity to 10.0 ms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 xml:space="preserve"> in 4.00 s, accelerates </w:t>
      </w:r>
      <w:r w:rsidRPr="008A483B">
        <w:rPr>
          <w:rFonts w:ascii="Arial" w:hAnsi="Arial"/>
          <w:sz w:val="22"/>
          <w:szCs w:val="22"/>
        </w:rPr>
        <w:tab/>
        <w:t>uniformly for 10.0 s to reach 25.0 ms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 xml:space="preserve">.  It maintains this velocity for 5.00 s before uniformly </w:t>
      </w:r>
      <w:r w:rsidRPr="008A483B">
        <w:rPr>
          <w:rFonts w:ascii="Arial" w:hAnsi="Arial"/>
          <w:sz w:val="22"/>
          <w:szCs w:val="22"/>
        </w:rPr>
        <w:tab/>
        <w:t>decelerating to a stop in 5.00 s at lights C.</w:t>
      </w:r>
    </w:p>
    <w:p w14:paraId="7BC5BF0A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0F05BC0" w14:textId="3B34E55D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(a)</w:t>
      </w:r>
      <w:r w:rsidRPr="008A483B">
        <w:rPr>
          <w:rFonts w:ascii="Arial" w:hAnsi="Arial"/>
          <w:sz w:val="22"/>
          <w:szCs w:val="22"/>
        </w:rPr>
        <w:tab/>
        <w:t xml:space="preserve">Draw a velocity-time graph for the motion.  (The scales only need to show the </w:t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important data and need not run evenly.)</w:t>
      </w:r>
    </w:p>
    <w:p w14:paraId="5FFCBA6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D88D41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53D772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2111CAA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585652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9862FE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BD1928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1F007D5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06963B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622A47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A0C4C4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24F282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1C4F44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BDC2EE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8FFDEA3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B0CDCB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(4)</w:t>
      </w:r>
    </w:p>
    <w:p w14:paraId="5979D6B3" w14:textId="774FE4F8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(b)</w:t>
      </w:r>
      <w:r w:rsidRPr="008A483B">
        <w:rPr>
          <w:rFonts w:ascii="Arial" w:hAnsi="Arial"/>
          <w:sz w:val="22"/>
          <w:szCs w:val="22"/>
        </w:rPr>
        <w:tab/>
        <w:t xml:space="preserve">Using the graph (or otherwise), calculate the size of the decelerations that occurred </w:t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during the motion.</w:t>
      </w:r>
    </w:p>
    <w:p w14:paraId="322E80A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D0B12B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CD8B95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14BECF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8CDB06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5F4DA2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D62AEC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DD7547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8CF589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586045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160C6D6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8B8BBC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207EE4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990CB4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2D27A3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FA6941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48D5FCE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EA1139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47952B5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D66D533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(4)</w:t>
      </w:r>
    </w:p>
    <w:p w14:paraId="7D0DF17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AF68B87" w14:textId="025403C4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(c)</w:t>
      </w:r>
      <w:r w:rsidRPr="008A483B">
        <w:rPr>
          <w:rFonts w:ascii="Arial" w:hAnsi="Arial"/>
          <w:sz w:val="22"/>
          <w:szCs w:val="22"/>
        </w:rPr>
        <w:tab/>
        <w:t>How far apart are lights A and C?</w:t>
      </w:r>
      <w:r w:rsidRPr="008A483B">
        <w:rPr>
          <w:rFonts w:ascii="Arial" w:hAnsi="Arial"/>
          <w:sz w:val="22"/>
          <w:szCs w:val="22"/>
        </w:rPr>
        <w:tab/>
      </w:r>
    </w:p>
    <w:p w14:paraId="7F536D3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E91D98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C5213E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3D1C62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1AAB1B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C7159B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38C2C0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38110B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777767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96BC52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6764BBE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344A02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AC1A46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1CCFD4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01C676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CB89F0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1B8E47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(4)</w:t>
      </w:r>
    </w:p>
    <w:p w14:paraId="2D21BA3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0A1BA5E" w14:textId="77777777" w:rsidR="00A85CCB" w:rsidRPr="008A483B" w:rsidRDefault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br w:type="page"/>
      </w:r>
    </w:p>
    <w:p w14:paraId="31C7468A" w14:textId="6D2AF3BB" w:rsidR="00A85CCB" w:rsidRPr="008A483B" w:rsidRDefault="002C7D5D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6</w:t>
      </w:r>
      <w:r w:rsidR="00A85CCB" w:rsidRPr="008A483B">
        <w:rPr>
          <w:rFonts w:ascii="Arial" w:hAnsi="Arial"/>
          <w:sz w:val="22"/>
          <w:szCs w:val="22"/>
        </w:rPr>
        <w:t>.</w:t>
      </w:r>
      <w:r w:rsidR="00A85CCB" w:rsidRPr="008A483B">
        <w:rPr>
          <w:rFonts w:ascii="Arial" w:hAnsi="Arial"/>
          <w:sz w:val="22"/>
          <w:szCs w:val="22"/>
        </w:rPr>
        <w:tab/>
        <w:t xml:space="preserve">A downhill skier of mass 80.0 kg started from rest on top of a mountain and accelerated </w:t>
      </w:r>
      <w:r w:rsidR="00A85CCB" w:rsidRPr="008A483B">
        <w:rPr>
          <w:rFonts w:ascii="Arial" w:hAnsi="Arial"/>
          <w:sz w:val="22"/>
          <w:szCs w:val="22"/>
        </w:rPr>
        <w:tab/>
        <w:t>smoothly down a uniform slope.  After moving 4.00 x 10</w:t>
      </w:r>
      <w:r w:rsidR="00A85CCB" w:rsidRPr="008A483B">
        <w:rPr>
          <w:rFonts w:ascii="Arial" w:hAnsi="Arial"/>
          <w:sz w:val="22"/>
          <w:szCs w:val="22"/>
          <w:vertAlign w:val="superscript"/>
        </w:rPr>
        <w:t>2</w:t>
      </w:r>
      <w:r w:rsidR="00A85CCB" w:rsidRPr="008A483B">
        <w:rPr>
          <w:rFonts w:ascii="Arial" w:hAnsi="Arial"/>
          <w:sz w:val="22"/>
          <w:szCs w:val="22"/>
        </w:rPr>
        <w:t xml:space="preserve"> m his velocity was 1.80 x 10</w:t>
      </w:r>
      <w:r w:rsidR="00A85CCB" w:rsidRPr="008A483B">
        <w:rPr>
          <w:rFonts w:ascii="Arial" w:hAnsi="Arial"/>
          <w:sz w:val="22"/>
          <w:szCs w:val="22"/>
          <w:vertAlign w:val="superscript"/>
        </w:rPr>
        <w:t>2</w:t>
      </w:r>
      <w:r w:rsidR="00A85CCB" w:rsidRPr="008A483B">
        <w:rPr>
          <w:rFonts w:ascii="Arial" w:hAnsi="Arial"/>
          <w:sz w:val="22"/>
          <w:szCs w:val="22"/>
        </w:rPr>
        <w:t xml:space="preserve"> kmh</w:t>
      </w:r>
      <w:r w:rsidR="00A85CCB" w:rsidRPr="008A483B">
        <w:rPr>
          <w:rFonts w:ascii="Arial" w:hAnsi="Arial"/>
          <w:sz w:val="22"/>
          <w:szCs w:val="22"/>
          <w:vertAlign w:val="superscript"/>
        </w:rPr>
        <w:t>-1</w:t>
      </w:r>
      <w:r w:rsidR="00A85CCB" w:rsidRPr="008A483B">
        <w:rPr>
          <w:rFonts w:ascii="Arial" w:hAnsi="Arial"/>
          <w:sz w:val="22"/>
          <w:szCs w:val="22"/>
        </w:rPr>
        <w:t>.</w:t>
      </w:r>
    </w:p>
    <w:p w14:paraId="44E9E87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C88D169" w14:textId="1A8DBB60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(a)</w:t>
      </w:r>
      <w:r w:rsidRPr="008A483B">
        <w:rPr>
          <w:rFonts w:ascii="Arial" w:hAnsi="Arial"/>
          <w:sz w:val="22"/>
          <w:szCs w:val="22"/>
        </w:rPr>
        <w:tab/>
        <w:t>Calculate the acceleration experienced by the skier</w:t>
      </w:r>
      <w:r w:rsidR="002C7D5D" w:rsidRPr="008A483B">
        <w:rPr>
          <w:rFonts w:ascii="Arial" w:hAnsi="Arial"/>
          <w:sz w:val="22"/>
          <w:szCs w:val="22"/>
        </w:rPr>
        <w:t xml:space="preserve"> down the slope</w:t>
      </w:r>
      <w:r w:rsidRPr="008A483B">
        <w:rPr>
          <w:rFonts w:ascii="Arial" w:hAnsi="Arial"/>
          <w:sz w:val="22"/>
          <w:szCs w:val="22"/>
        </w:rPr>
        <w:t>.</w:t>
      </w:r>
      <w:r w:rsidRPr="008A483B">
        <w:rPr>
          <w:rFonts w:ascii="Arial" w:hAnsi="Arial"/>
          <w:sz w:val="22"/>
          <w:szCs w:val="22"/>
        </w:rPr>
        <w:tab/>
      </w:r>
    </w:p>
    <w:p w14:paraId="07D6865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BED2966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45A0DD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DD0C3A5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CEE7E0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4660B1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9C459E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CB8F57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EAE93B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A652B5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63BB4D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B9583F5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1F41E66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AB54E79" w14:textId="77777777" w:rsidR="002C7D5D" w:rsidRPr="008A483B" w:rsidRDefault="002C7D5D" w:rsidP="00A85CCB">
      <w:pPr>
        <w:rPr>
          <w:rFonts w:ascii="Arial" w:hAnsi="Arial"/>
          <w:sz w:val="22"/>
          <w:szCs w:val="22"/>
        </w:rPr>
      </w:pPr>
    </w:p>
    <w:p w14:paraId="48905F22" w14:textId="77777777" w:rsidR="002C7D5D" w:rsidRPr="008A483B" w:rsidRDefault="002C7D5D" w:rsidP="00A85CCB">
      <w:pPr>
        <w:rPr>
          <w:rFonts w:ascii="Arial" w:hAnsi="Arial"/>
          <w:sz w:val="22"/>
          <w:szCs w:val="22"/>
        </w:rPr>
      </w:pPr>
    </w:p>
    <w:p w14:paraId="4A5A02A7" w14:textId="77777777" w:rsidR="002C7D5D" w:rsidRPr="008A483B" w:rsidRDefault="002C7D5D" w:rsidP="00A85CCB">
      <w:pPr>
        <w:rPr>
          <w:rFonts w:ascii="Arial" w:hAnsi="Arial"/>
          <w:sz w:val="22"/>
          <w:szCs w:val="22"/>
        </w:rPr>
      </w:pPr>
    </w:p>
    <w:p w14:paraId="7A24A405" w14:textId="77777777" w:rsidR="002C7D5D" w:rsidRPr="008A483B" w:rsidRDefault="002C7D5D" w:rsidP="00A85CCB">
      <w:pPr>
        <w:rPr>
          <w:rFonts w:ascii="Arial" w:hAnsi="Arial"/>
          <w:sz w:val="22"/>
          <w:szCs w:val="22"/>
        </w:rPr>
      </w:pPr>
    </w:p>
    <w:p w14:paraId="3D3F2B7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B722F3F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68B4946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886BD8C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42289C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C0BD8E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(3)</w:t>
      </w:r>
    </w:p>
    <w:p w14:paraId="1D8BFDE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E97D8B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(b)</w:t>
      </w:r>
      <w:r w:rsidRPr="008A483B">
        <w:rPr>
          <w:rFonts w:ascii="Arial" w:hAnsi="Arial"/>
          <w:sz w:val="22"/>
          <w:szCs w:val="22"/>
        </w:rPr>
        <w:tab/>
        <w:t>How long did it take for him to travel this far?</w:t>
      </w:r>
      <w:r w:rsidRPr="008A483B">
        <w:rPr>
          <w:rFonts w:ascii="Arial" w:hAnsi="Arial"/>
          <w:sz w:val="22"/>
          <w:szCs w:val="22"/>
        </w:rPr>
        <w:tab/>
      </w:r>
    </w:p>
    <w:p w14:paraId="4260AF0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22695C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D4BBF2A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DF194F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7ED6297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38EBE29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4C5FB8D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F437DC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B3D1B6D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6252002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EDCFD62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EF1864B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12B9E87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011771B4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7B71A568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1E38EA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1E381A5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FF15189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57D1D041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</w:p>
    <w:p w14:paraId="272F4580" w14:textId="77777777" w:rsidR="00A85CCB" w:rsidRPr="008A483B" w:rsidRDefault="00A85CCB" w:rsidP="00A85CCB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(3)</w:t>
      </w:r>
    </w:p>
    <w:p w14:paraId="2620CACA" w14:textId="659E79C2" w:rsidR="002C7D5D" w:rsidRPr="008A483B" w:rsidRDefault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br w:type="page"/>
      </w:r>
    </w:p>
    <w:p w14:paraId="32969AF4" w14:textId="466A199A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7.</w:t>
      </w:r>
      <w:r w:rsidRPr="008A483B">
        <w:rPr>
          <w:rFonts w:ascii="Arial" w:hAnsi="Arial"/>
          <w:sz w:val="22"/>
          <w:szCs w:val="22"/>
        </w:rPr>
        <w:tab/>
        <w:t>A car engine supplies 4.50 x 10</w:t>
      </w:r>
      <w:r w:rsidRPr="008A483B">
        <w:rPr>
          <w:rFonts w:ascii="Arial" w:hAnsi="Arial"/>
          <w:sz w:val="22"/>
          <w:szCs w:val="22"/>
          <w:vertAlign w:val="superscript"/>
        </w:rPr>
        <w:t>3</w:t>
      </w:r>
      <w:r w:rsidRPr="008A483B">
        <w:rPr>
          <w:rFonts w:ascii="Arial" w:hAnsi="Arial"/>
          <w:sz w:val="22"/>
          <w:szCs w:val="22"/>
        </w:rPr>
        <w:t xml:space="preserve"> N of force through the front wheels of a car and accelerates </w:t>
      </w:r>
      <w:r w:rsidRPr="008A483B">
        <w:rPr>
          <w:rFonts w:ascii="Arial" w:hAnsi="Arial"/>
          <w:sz w:val="22"/>
          <w:szCs w:val="22"/>
        </w:rPr>
        <w:tab/>
        <w:t>it uniformly from rest.  The mass of the car is 1.40 x 10</w:t>
      </w:r>
      <w:r w:rsidRPr="008A483B">
        <w:rPr>
          <w:rFonts w:ascii="Arial" w:hAnsi="Arial"/>
          <w:sz w:val="22"/>
          <w:szCs w:val="22"/>
          <w:vertAlign w:val="superscript"/>
        </w:rPr>
        <w:t>3</w:t>
      </w:r>
      <w:r w:rsidRPr="008A483B">
        <w:rPr>
          <w:rFonts w:ascii="Arial" w:hAnsi="Arial"/>
          <w:sz w:val="22"/>
          <w:szCs w:val="22"/>
        </w:rPr>
        <w:t xml:space="preserve"> kg.</w:t>
      </w:r>
    </w:p>
    <w:p w14:paraId="56C34E78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DA6248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(a)</w:t>
      </w:r>
      <w:r w:rsidRPr="008A483B">
        <w:rPr>
          <w:rFonts w:ascii="Arial" w:hAnsi="Arial"/>
          <w:sz w:val="22"/>
          <w:szCs w:val="22"/>
        </w:rPr>
        <w:tab/>
        <w:t>Calculate the acceleration of the car.</w:t>
      </w:r>
    </w:p>
    <w:p w14:paraId="09D49EE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CE08C1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D6AFA1E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C0A075F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7C9A361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D8D67E0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F64FE9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087B1F0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4D6D997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16627D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712F624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D797BC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(3)</w:t>
      </w:r>
    </w:p>
    <w:p w14:paraId="488F2E34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7EC6CB7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(b)</w:t>
      </w:r>
      <w:r w:rsidRPr="008A483B">
        <w:rPr>
          <w:rFonts w:ascii="Arial" w:hAnsi="Arial"/>
          <w:sz w:val="22"/>
          <w:szCs w:val="22"/>
        </w:rPr>
        <w:tab/>
        <w:t>Using your answer from part (a), calculate the velocity of the car after 5.0 s.</w:t>
      </w:r>
    </w:p>
    <w:p w14:paraId="04136A92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77EC1E74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85949E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47586E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BC601A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63AF994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F85714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D580B83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5BE5C1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72DF7402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1725D87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B7AADA1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C63CC0F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2B98473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(3)</w:t>
      </w:r>
    </w:p>
    <w:p w14:paraId="0BF19A9F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EC586B9" w14:textId="40C1F7F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(c)</w:t>
      </w:r>
      <w:r w:rsidRPr="008A483B">
        <w:rPr>
          <w:rFonts w:ascii="Arial" w:hAnsi="Arial"/>
          <w:sz w:val="22"/>
          <w:szCs w:val="22"/>
        </w:rPr>
        <w:tab/>
        <w:t xml:space="preserve">Draw a velocity - time graph of the motion for 5.0 s and determine the displacement of </w:t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the car.</w:t>
      </w:r>
    </w:p>
    <w:p w14:paraId="0ACE538F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28683B17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1AFA64A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A8B42E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B9309A4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72E58B01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B128891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10E0F6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371851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50C60D5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C5285E9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4E82AEA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9C322CE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E1B23D5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23A8AE7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2AEFA8A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6EBA72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978E3A8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DC25F00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4C35AF8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5859903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14BD56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(4)</w:t>
      </w:r>
    </w:p>
    <w:p w14:paraId="19020562" w14:textId="19F1466C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br w:type="page"/>
        <w:t>8.</w:t>
      </w:r>
      <w:r w:rsidRPr="008A483B">
        <w:rPr>
          <w:rFonts w:ascii="Arial" w:hAnsi="Arial"/>
          <w:sz w:val="22"/>
          <w:szCs w:val="22"/>
        </w:rPr>
        <w:tab/>
        <w:t>A truck of mass 24.0 tonnes is moving at 80.0 kmh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 xml:space="preserve"> along Roe Highway when the driver </w:t>
      </w:r>
      <w:r w:rsidRPr="008A483B">
        <w:rPr>
          <w:rFonts w:ascii="Arial" w:hAnsi="Arial"/>
          <w:sz w:val="22"/>
          <w:szCs w:val="22"/>
        </w:rPr>
        <w:tab/>
        <w:t xml:space="preserve">notices a small car that pulled out from a petrol station 60 m ahead.  He hit the brakes </w:t>
      </w:r>
      <w:r w:rsidRPr="008A483B">
        <w:rPr>
          <w:rFonts w:ascii="Arial" w:hAnsi="Arial"/>
          <w:sz w:val="22"/>
          <w:szCs w:val="22"/>
        </w:rPr>
        <w:tab/>
        <w:t xml:space="preserve">sharply and just manages to avoid hitting the back of the car.  The truck ended up moving at </w:t>
      </w:r>
      <w:r w:rsidRPr="008A483B">
        <w:rPr>
          <w:rFonts w:ascii="Arial" w:hAnsi="Arial"/>
          <w:sz w:val="22"/>
          <w:szCs w:val="22"/>
        </w:rPr>
        <w:tab/>
        <w:t>30.0 kmh</w:t>
      </w:r>
      <w:r w:rsidRPr="008A483B">
        <w:rPr>
          <w:rFonts w:ascii="Arial" w:hAnsi="Arial"/>
          <w:sz w:val="22"/>
          <w:szCs w:val="22"/>
          <w:vertAlign w:val="superscript"/>
        </w:rPr>
        <w:t>-1</w:t>
      </w:r>
      <w:r w:rsidRPr="008A483B">
        <w:rPr>
          <w:rFonts w:ascii="Arial" w:hAnsi="Arial"/>
          <w:sz w:val="22"/>
          <w:szCs w:val="22"/>
        </w:rPr>
        <w:t xml:space="preserve"> and took </w:t>
      </w:r>
      <w:r w:rsidR="00CD4A78">
        <w:rPr>
          <w:rFonts w:ascii="Arial" w:hAnsi="Arial"/>
          <w:sz w:val="22"/>
          <w:szCs w:val="22"/>
        </w:rPr>
        <w:t>3.92</w:t>
      </w:r>
      <w:r w:rsidRPr="008A483B">
        <w:rPr>
          <w:rFonts w:ascii="Arial" w:hAnsi="Arial"/>
          <w:sz w:val="22"/>
          <w:szCs w:val="22"/>
        </w:rPr>
        <w:t xml:space="preserve"> s to achieve this.</w:t>
      </w:r>
    </w:p>
    <w:p w14:paraId="7D9540F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1EA1EB1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  <w:t>Calculate the average force exerted by the brakes of the truck.</w:t>
      </w:r>
    </w:p>
    <w:p w14:paraId="6B274714" w14:textId="5CDEAAD9" w:rsidR="005E7941" w:rsidRPr="008A483B" w:rsidRDefault="005E7941" w:rsidP="002C7D5D">
      <w:pPr>
        <w:rPr>
          <w:rFonts w:ascii="Arial" w:hAnsi="Arial"/>
          <w:b/>
          <w:sz w:val="22"/>
          <w:szCs w:val="22"/>
        </w:rPr>
      </w:pPr>
      <w:r w:rsidRPr="008A483B">
        <w:rPr>
          <w:rFonts w:ascii="Arial" w:hAnsi="Arial"/>
          <w:b/>
          <w:sz w:val="22"/>
          <w:szCs w:val="22"/>
        </w:rPr>
        <w:tab/>
        <w:t>(HINT: Calculate the acceleration first.)</w:t>
      </w:r>
    </w:p>
    <w:p w14:paraId="6DA859E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E8E829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C35666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7A72FA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3DBDB3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4763DC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272DB35F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F470B72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38ED648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9BF2EA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66E3DE5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E4969F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173C2B0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7CF09964" w14:textId="77777777" w:rsidR="00E85E4D" w:rsidRPr="008A483B" w:rsidRDefault="00E85E4D" w:rsidP="002C7D5D">
      <w:pPr>
        <w:rPr>
          <w:rFonts w:ascii="Arial" w:hAnsi="Arial"/>
          <w:sz w:val="22"/>
          <w:szCs w:val="22"/>
        </w:rPr>
      </w:pPr>
    </w:p>
    <w:p w14:paraId="3539847E" w14:textId="77777777" w:rsidR="00E85E4D" w:rsidRPr="008A483B" w:rsidRDefault="00E85E4D" w:rsidP="002C7D5D">
      <w:pPr>
        <w:rPr>
          <w:rFonts w:ascii="Arial" w:hAnsi="Arial"/>
          <w:sz w:val="22"/>
          <w:szCs w:val="22"/>
        </w:rPr>
      </w:pPr>
    </w:p>
    <w:p w14:paraId="44BF5F70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7CBD1843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7D58B49A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4F15784C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05B4DB4C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064DA45E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6BA74EA3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0C80AEAA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7A9CB6A7" w14:textId="77777777" w:rsidR="00E85E4D" w:rsidRPr="008A483B" w:rsidRDefault="00E85E4D" w:rsidP="002C7D5D">
      <w:pPr>
        <w:rPr>
          <w:rFonts w:ascii="Arial" w:hAnsi="Arial"/>
          <w:sz w:val="22"/>
          <w:szCs w:val="22"/>
        </w:rPr>
      </w:pPr>
    </w:p>
    <w:p w14:paraId="69181F8C" w14:textId="77777777" w:rsidR="00E85E4D" w:rsidRPr="008A483B" w:rsidRDefault="00E85E4D" w:rsidP="002C7D5D">
      <w:pPr>
        <w:rPr>
          <w:rFonts w:ascii="Arial" w:hAnsi="Arial"/>
          <w:sz w:val="22"/>
          <w:szCs w:val="22"/>
        </w:rPr>
      </w:pPr>
    </w:p>
    <w:p w14:paraId="5D7F39DD" w14:textId="77777777" w:rsidR="00E85E4D" w:rsidRPr="008A483B" w:rsidRDefault="00E85E4D" w:rsidP="002C7D5D">
      <w:pPr>
        <w:rPr>
          <w:rFonts w:ascii="Arial" w:hAnsi="Arial"/>
          <w:sz w:val="22"/>
          <w:szCs w:val="22"/>
        </w:rPr>
      </w:pPr>
    </w:p>
    <w:p w14:paraId="48DE26EA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0D87B04F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29837D40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3468BCB8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74DBC4B9" w14:textId="77777777" w:rsidR="00E85E4D" w:rsidRPr="008A483B" w:rsidRDefault="00E85E4D" w:rsidP="002C7D5D">
      <w:pPr>
        <w:rPr>
          <w:rFonts w:ascii="Arial" w:hAnsi="Arial"/>
          <w:sz w:val="22"/>
          <w:szCs w:val="22"/>
        </w:rPr>
      </w:pPr>
    </w:p>
    <w:p w14:paraId="1100A11F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031EB2A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7617A058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(4)</w:t>
      </w:r>
    </w:p>
    <w:p w14:paraId="036F3401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C2AAA5B" w14:textId="13B71ADB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9.</w:t>
      </w:r>
      <w:r w:rsidRPr="008A483B">
        <w:rPr>
          <w:rFonts w:ascii="Arial" w:hAnsi="Arial"/>
          <w:sz w:val="22"/>
          <w:szCs w:val="22"/>
        </w:rPr>
        <w:tab/>
        <w:t xml:space="preserve">Explain why you "lurch forward" when standing on a bus or train and the vehicle brakes </w:t>
      </w:r>
      <w:r w:rsidRPr="008A483B">
        <w:rPr>
          <w:rFonts w:ascii="Arial" w:hAnsi="Arial"/>
          <w:sz w:val="22"/>
          <w:szCs w:val="22"/>
        </w:rPr>
        <w:tab/>
        <w:t>suddenly.</w:t>
      </w:r>
    </w:p>
    <w:p w14:paraId="6BD65466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870CA1D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A067428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24A2F029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9E40F44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F3C5068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EB5A691" w14:textId="77777777" w:rsidR="00013483" w:rsidRPr="008A483B" w:rsidRDefault="00013483" w:rsidP="002C7D5D">
      <w:pPr>
        <w:rPr>
          <w:rFonts w:ascii="Arial" w:hAnsi="Arial"/>
          <w:sz w:val="22"/>
          <w:szCs w:val="22"/>
        </w:rPr>
      </w:pPr>
    </w:p>
    <w:p w14:paraId="07E5701D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654D25EA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080AC335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1FEF8459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2B517BC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85C5320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(2)</w:t>
      </w:r>
    </w:p>
    <w:p w14:paraId="64C14ECC" w14:textId="18A24CFA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>10.</w:t>
      </w:r>
      <w:r w:rsidRPr="008A483B">
        <w:rPr>
          <w:rFonts w:ascii="Arial" w:hAnsi="Arial"/>
          <w:sz w:val="22"/>
          <w:szCs w:val="22"/>
        </w:rPr>
        <w:tab/>
        <w:t xml:space="preserve">Calculate the nett force and the acceleration for the following objects.  Show your </w:t>
      </w:r>
      <w:r w:rsidRPr="008A483B">
        <w:rPr>
          <w:rFonts w:ascii="Arial" w:hAnsi="Arial"/>
          <w:sz w:val="22"/>
          <w:szCs w:val="22"/>
        </w:rPr>
        <w:tab/>
        <w:t>calculations.</w:t>
      </w:r>
    </w:p>
    <w:p w14:paraId="66F8E35D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75375F44" w14:textId="3AC8A346" w:rsidR="002C7D5D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noProof/>
          <w:sz w:val="22"/>
          <w:szCs w:val="22"/>
          <w:lang w:val="en-US"/>
        </w:rPr>
        <w:drawing>
          <wp:inline distT="0" distB="0" distL="0" distR="0" wp14:anchorId="5D4170F0" wp14:editId="6A824E92">
            <wp:extent cx="3542030" cy="1900029"/>
            <wp:effectExtent l="0" t="0" r="0" b="5080"/>
            <wp:docPr id="5" name="Picture 5" descr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12000"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64" b="14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30" cy="190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B6E7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2ECB97DB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538D8187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76AEF121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30657E11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4902B8A5" w14:textId="77777777" w:rsidR="005B3196" w:rsidRPr="008A483B" w:rsidRDefault="005B3196" w:rsidP="002C7D5D">
      <w:pPr>
        <w:rPr>
          <w:rFonts w:ascii="Arial" w:hAnsi="Arial"/>
          <w:sz w:val="22"/>
          <w:szCs w:val="22"/>
        </w:rPr>
      </w:pPr>
    </w:p>
    <w:p w14:paraId="087270A8" w14:textId="77777777" w:rsidR="005B3196" w:rsidRPr="008A483B" w:rsidRDefault="005B3196" w:rsidP="002C7D5D">
      <w:pPr>
        <w:rPr>
          <w:rFonts w:ascii="Arial" w:hAnsi="Arial"/>
          <w:sz w:val="22"/>
          <w:szCs w:val="22"/>
        </w:rPr>
      </w:pPr>
    </w:p>
    <w:p w14:paraId="5BB46F1A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34172445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76D72D26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37EC12F3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769FCFC3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6BF263B9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2D915CDA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3CA3EB6A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4CE8A206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139C96BA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794F092D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681FF89C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295880EC" w14:textId="77777777" w:rsidR="005B3196" w:rsidRPr="008A483B" w:rsidRDefault="005B3196" w:rsidP="002C7D5D">
      <w:pPr>
        <w:rPr>
          <w:rFonts w:ascii="Arial" w:hAnsi="Arial"/>
          <w:sz w:val="22"/>
          <w:szCs w:val="22"/>
        </w:rPr>
      </w:pPr>
    </w:p>
    <w:p w14:paraId="778B21A3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2F966C24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38BF79B8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24AD5D1D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29D9F023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28DE36F3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6FEEBFA6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353B2610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392FF6E0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001EB8A9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359ED13C" w14:textId="77777777" w:rsidR="005E7941" w:rsidRPr="008A483B" w:rsidRDefault="005E7941" w:rsidP="002C7D5D">
      <w:pPr>
        <w:rPr>
          <w:rFonts w:ascii="Arial" w:hAnsi="Arial"/>
          <w:sz w:val="22"/>
          <w:szCs w:val="22"/>
        </w:rPr>
      </w:pPr>
    </w:p>
    <w:p w14:paraId="4356B7CC" w14:textId="77777777" w:rsidR="005B3196" w:rsidRPr="008A483B" w:rsidRDefault="005B3196" w:rsidP="002C7D5D">
      <w:pPr>
        <w:rPr>
          <w:rFonts w:ascii="Arial" w:hAnsi="Arial"/>
          <w:sz w:val="22"/>
          <w:szCs w:val="22"/>
        </w:rPr>
      </w:pPr>
    </w:p>
    <w:p w14:paraId="70D5F3AF" w14:textId="77777777" w:rsidR="005B3196" w:rsidRPr="008A483B" w:rsidRDefault="005B3196" w:rsidP="002C7D5D">
      <w:pPr>
        <w:rPr>
          <w:rFonts w:ascii="Arial" w:hAnsi="Arial"/>
          <w:sz w:val="22"/>
          <w:szCs w:val="22"/>
        </w:rPr>
      </w:pPr>
    </w:p>
    <w:p w14:paraId="40A22E6A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28DB62FD" w14:textId="77777777" w:rsidR="002C7D5D" w:rsidRPr="008A483B" w:rsidRDefault="002C7D5D" w:rsidP="002C7D5D">
      <w:pPr>
        <w:rPr>
          <w:rFonts w:ascii="Arial" w:hAnsi="Arial"/>
          <w:sz w:val="22"/>
          <w:szCs w:val="22"/>
        </w:rPr>
      </w:pPr>
    </w:p>
    <w:p w14:paraId="0BB20296" w14:textId="7B128707" w:rsidR="006E0251" w:rsidRPr="008A483B" w:rsidRDefault="002C7D5D" w:rsidP="002C7D5D">
      <w:pPr>
        <w:rPr>
          <w:rFonts w:ascii="Arial" w:hAnsi="Arial"/>
          <w:sz w:val="22"/>
          <w:szCs w:val="22"/>
        </w:rPr>
      </w:pP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</w:r>
      <w:r w:rsidRPr="008A483B">
        <w:rPr>
          <w:rFonts w:ascii="Arial" w:hAnsi="Arial"/>
          <w:sz w:val="22"/>
          <w:szCs w:val="22"/>
        </w:rPr>
        <w:tab/>
        <w:t>(6)</w:t>
      </w:r>
    </w:p>
    <w:p w14:paraId="10D30D8F" w14:textId="77777777" w:rsidR="005B3196" w:rsidRPr="008A483B" w:rsidRDefault="005B3196" w:rsidP="002C7D5D">
      <w:pPr>
        <w:rPr>
          <w:rFonts w:ascii="Arial" w:hAnsi="Arial"/>
          <w:sz w:val="22"/>
          <w:szCs w:val="22"/>
        </w:rPr>
      </w:pPr>
    </w:p>
    <w:p w14:paraId="0BBBDDBA" w14:textId="77777777" w:rsidR="005B3196" w:rsidRPr="008A483B" w:rsidRDefault="005B3196" w:rsidP="002C7D5D">
      <w:pPr>
        <w:rPr>
          <w:rFonts w:ascii="Arial" w:hAnsi="Arial"/>
          <w:sz w:val="22"/>
          <w:szCs w:val="22"/>
        </w:rPr>
      </w:pPr>
    </w:p>
    <w:p w14:paraId="4135D394" w14:textId="77777777" w:rsidR="005B3196" w:rsidRPr="008A483B" w:rsidRDefault="005B3196" w:rsidP="002C7D5D">
      <w:pPr>
        <w:rPr>
          <w:rFonts w:ascii="Arial" w:hAnsi="Arial"/>
          <w:sz w:val="22"/>
          <w:szCs w:val="22"/>
        </w:rPr>
      </w:pPr>
    </w:p>
    <w:sectPr w:rsidR="005B3196" w:rsidRPr="008A483B" w:rsidSect="00DA5783">
      <w:footerReference w:type="even" r:id="rId10"/>
      <w:footerReference w:type="default" r:id="rId11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844074" w14:textId="77777777" w:rsidR="00E85E4D" w:rsidRDefault="00E85E4D" w:rsidP="00E85E4D">
      <w:r>
        <w:separator/>
      </w:r>
    </w:p>
  </w:endnote>
  <w:endnote w:type="continuationSeparator" w:id="0">
    <w:p w14:paraId="411E4AEF" w14:textId="77777777" w:rsidR="00E85E4D" w:rsidRDefault="00E85E4D" w:rsidP="00E85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611564" w14:textId="77777777" w:rsidR="00E85E4D" w:rsidRDefault="00E85E4D" w:rsidP="00E85E4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AA4D36" w14:textId="77777777" w:rsidR="00E85E4D" w:rsidRDefault="00E85E4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7BBC38" w14:textId="77777777" w:rsidR="00E85E4D" w:rsidRDefault="00E85E4D" w:rsidP="00E85E4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2742">
      <w:rPr>
        <w:rStyle w:val="PageNumber"/>
        <w:noProof/>
      </w:rPr>
      <w:t>1</w:t>
    </w:r>
    <w:r>
      <w:rPr>
        <w:rStyle w:val="PageNumber"/>
      </w:rPr>
      <w:fldChar w:fldCharType="end"/>
    </w:r>
  </w:p>
  <w:p w14:paraId="30EB0717" w14:textId="77777777" w:rsidR="00E85E4D" w:rsidRDefault="00E85E4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D935D4" w14:textId="77777777" w:rsidR="00E85E4D" w:rsidRDefault="00E85E4D" w:rsidP="00E85E4D">
      <w:r>
        <w:separator/>
      </w:r>
    </w:p>
  </w:footnote>
  <w:footnote w:type="continuationSeparator" w:id="0">
    <w:p w14:paraId="628872C4" w14:textId="77777777" w:rsidR="00E85E4D" w:rsidRDefault="00E85E4D" w:rsidP="00E85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251"/>
    <w:rsid w:val="00013483"/>
    <w:rsid w:val="00222BC9"/>
    <w:rsid w:val="002C7D5D"/>
    <w:rsid w:val="003A421C"/>
    <w:rsid w:val="003D11C3"/>
    <w:rsid w:val="004911A1"/>
    <w:rsid w:val="004A61C1"/>
    <w:rsid w:val="004E7124"/>
    <w:rsid w:val="005872A5"/>
    <w:rsid w:val="005B3196"/>
    <w:rsid w:val="005E7941"/>
    <w:rsid w:val="006E0251"/>
    <w:rsid w:val="007C5F2C"/>
    <w:rsid w:val="008A483B"/>
    <w:rsid w:val="008B2742"/>
    <w:rsid w:val="00967719"/>
    <w:rsid w:val="00A85CCB"/>
    <w:rsid w:val="00BF67FC"/>
    <w:rsid w:val="00C46D56"/>
    <w:rsid w:val="00CD4A78"/>
    <w:rsid w:val="00D25CA9"/>
    <w:rsid w:val="00DA5783"/>
    <w:rsid w:val="00E8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38495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7D5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D5D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85E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E4D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85E4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7D5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D5D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85E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E4D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8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oleObject" Target="embeddings/Microsoft_Equation1.bin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25</TotalTime>
  <Pages>8</Pages>
  <Words>591</Words>
  <Characters>3374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15</cp:revision>
  <dcterms:created xsi:type="dcterms:W3CDTF">2015-06-16T11:12:00Z</dcterms:created>
  <dcterms:modified xsi:type="dcterms:W3CDTF">2015-06-29T12:29:00Z</dcterms:modified>
</cp:coreProperties>
</file>