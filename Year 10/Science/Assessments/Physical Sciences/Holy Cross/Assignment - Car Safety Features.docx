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E276A" w14:textId="77777777" w:rsidR="005872A5" w:rsidRPr="00E219C2" w:rsidRDefault="00E219C2" w:rsidP="00E219C2">
      <w:pPr>
        <w:jc w:val="center"/>
        <w:rPr>
          <w:rFonts w:ascii="Arial" w:hAnsi="Arial"/>
          <w:b/>
        </w:rPr>
      </w:pPr>
      <w:r w:rsidRPr="00E219C2">
        <w:rPr>
          <w:rFonts w:ascii="Arial" w:hAnsi="Arial"/>
          <w:b/>
        </w:rPr>
        <w:t>Year 10 Science (IEP)</w:t>
      </w:r>
    </w:p>
    <w:p w14:paraId="501AFE0D" w14:textId="77777777" w:rsidR="00E219C2" w:rsidRPr="00E219C2" w:rsidRDefault="00E219C2" w:rsidP="00E219C2">
      <w:pPr>
        <w:jc w:val="center"/>
        <w:rPr>
          <w:rFonts w:ascii="Arial" w:hAnsi="Arial"/>
          <w:b/>
        </w:rPr>
      </w:pPr>
      <w:r w:rsidRPr="00E219C2">
        <w:rPr>
          <w:rFonts w:ascii="Arial" w:hAnsi="Arial"/>
          <w:b/>
        </w:rPr>
        <w:t>Physical Sciences</w:t>
      </w:r>
    </w:p>
    <w:p w14:paraId="36910BF8" w14:textId="77777777" w:rsidR="00E219C2" w:rsidRPr="00E219C2" w:rsidRDefault="00E219C2" w:rsidP="00E219C2">
      <w:pPr>
        <w:jc w:val="center"/>
        <w:rPr>
          <w:rFonts w:ascii="Arial" w:hAnsi="Arial"/>
          <w:b/>
        </w:rPr>
      </w:pPr>
      <w:r w:rsidRPr="00E219C2">
        <w:rPr>
          <w:rFonts w:ascii="Arial" w:hAnsi="Arial"/>
          <w:b/>
        </w:rPr>
        <w:t>Assignment - Safety Features</w:t>
      </w:r>
    </w:p>
    <w:p w14:paraId="7584FB5D" w14:textId="77777777" w:rsidR="00E219C2" w:rsidRDefault="00E219C2" w:rsidP="00222BC9">
      <w:pPr>
        <w:rPr>
          <w:rFonts w:ascii="Arial" w:hAnsi="Arial"/>
        </w:rPr>
      </w:pPr>
    </w:p>
    <w:p w14:paraId="09AC0990" w14:textId="77777777" w:rsidR="00E219C2" w:rsidRDefault="00E219C2" w:rsidP="00222BC9">
      <w:pPr>
        <w:rPr>
          <w:rFonts w:ascii="Arial" w:hAnsi="Arial"/>
        </w:rPr>
      </w:pPr>
    </w:p>
    <w:p w14:paraId="27F786A5" w14:textId="77777777" w:rsidR="00E219C2" w:rsidRPr="00A30FBF" w:rsidRDefault="00E219C2" w:rsidP="00222BC9">
      <w:pPr>
        <w:rPr>
          <w:rFonts w:ascii="Arial" w:hAnsi="Arial"/>
          <w:b/>
          <w:i/>
        </w:rPr>
      </w:pPr>
      <w:r w:rsidRPr="00A30FBF">
        <w:rPr>
          <w:rFonts w:ascii="Arial" w:hAnsi="Arial"/>
          <w:b/>
          <w:i/>
        </w:rPr>
        <w:t>Choose your favourite car from the last 5 years.</w:t>
      </w:r>
    </w:p>
    <w:p w14:paraId="5DF53DA8" w14:textId="77777777" w:rsidR="00E219C2" w:rsidRDefault="00E219C2" w:rsidP="00222BC9">
      <w:pPr>
        <w:rPr>
          <w:rFonts w:ascii="Arial" w:hAnsi="Arial"/>
        </w:rPr>
      </w:pPr>
    </w:p>
    <w:p w14:paraId="244B4E71" w14:textId="3555D6BD" w:rsidR="00E219C2" w:rsidRDefault="00E219C2" w:rsidP="00222BC9">
      <w:pPr>
        <w:rPr>
          <w:rFonts w:ascii="Arial" w:hAnsi="Arial"/>
        </w:rPr>
      </w:pPr>
      <w:r>
        <w:rPr>
          <w:rFonts w:ascii="Arial" w:hAnsi="Arial"/>
        </w:rPr>
        <w:t>Your</w:t>
      </w:r>
      <w:r w:rsidR="00926DBF">
        <w:rPr>
          <w:rFonts w:ascii="Arial" w:hAnsi="Arial"/>
        </w:rPr>
        <w:t xml:space="preserve"> assignment is to do a poster or</w:t>
      </w:r>
      <w:bookmarkStart w:id="0" w:name="_GoBack"/>
      <w:bookmarkEnd w:id="0"/>
      <w:r>
        <w:rPr>
          <w:rFonts w:ascii="Arial" w:hAnsi="Arial"/>
        </w:rPr>
        <w:t xml:space="preserve"> booklet on the following features of the car. </w:t>
      </w:r>
    </w:p>
    <w:p w14:paraId="780D1AEA" w14:textId="77777777" w:rsidR="00206268" w:rsidRDefault="00206268" w:rsidP="00222BC9">
      <w:pPr>
        <w:rPr>
          <w:rFonts w:ascii="Arial" w:hAnsi="Arial"/>
        </w:rPr>
      </w:pPr>
    </w:p>
    <w:p w14:paraId="29CE895B" w14:textId="77777777" w:rsidR="00E219C2" w:rsidRDefault="00E219C2" w:rsidP="00222BC9">
      <w:pPr>
        <w:rPr>
          <w:rFonts w:ascii="Arial" w:hAnsi="Arial"/>
        </w:rPr>
      </w:pPr>
      <w:r>
        <w:rPr>
          <w:rFonts w:ascii="Arial" w:hAnsi="Arial"/>
        </w:rPr>
        <w:tab/>
        <w:t>1.</w:t>
      </w:r>
      <w:r>
        <w:rPr>
          <w:rFonts w:ascii="Arial" w:hAnsi="Arial"/>
        </w:rPr>
        <w:tab/>
        <w:t>Name and model of the car.</w:t>
      </w:r>
    </w:p>
    <w:p w14:paraId="737835C2" w14:textId="77777777" w:rsidR="00E219C2" w:rsidRDefault="00E219C2" w:rsidP="00222BC9">
      <w:pPr>
        <w:rPr>
          <w:rFonts w:ascii="Arial" w:hAnsi="Arial"/>
        </w:rPr>
      </w:pPr>
    </w:p>
    <w:p w14:paraId="65B33B2D" w14:textId="77777777" w:rsidR="00E219C2" w:rsidRDefault="00E219C2" w:rsidP="00222BC9">
      <w:pPr>
        <w:rPr>
          <w:rFonts w:ascii="Arial" w:hAnsi="Arial"/>
        </w:rPr>
      </w:pPr>
      <w:r>
        <w:rPr>
          <w:rFonts w:ascii="Arial" w:hAnsi="Arial"/>
        </w:rPr>
        <w:tab/>
        <w:t>2.</w:t>
      </w:r>
      <w:r>
        <w:rPr>
          <w:rFonts w:ascii="Arial" w:hAnsi="Arial"/>
        </w:rPr>
        <w:tab/>
        <w:t>Type and size of the engine.</w:t>
      </w:r>
    </w:p>
    <w:p w14:paraId="27F2162D" w14:textId="77777777" w:rsidR="00E219C2" w:rsidRDefault="00E219C2" w:rsidP="00222BC9">
      <w:pPr>
        <w:rPr>
          <w:rFonts w:ascii="Arial" w:hAnsi="Arial"/>
        </w:rPr>
      </w:pPr>
    </w:p>
    <w:p w14:paraId="0D49743F" w14:textId="77777777" w:rsidR="00E219C2" w:rsidRDefault="00E219C2" w:rsidP="00222BC9">
      <w:pPr>
        <w:rPr>
          <w:rFonts w:ascii="Arial" w:hAnsi="Arial"/>
        </w:rPr>
      </w:pPr>
      <w:r>
        <w:rPr>
          <w:rFonts w:ascii="Arial" w:hAnsi="Arial"/>
        </w:rPr>
        <w:tab/>
        <w:t>3.</w:t>
      </w:r>
      <w:r>
        <w:rPr>
          <w:rFonts w:ascii="Arial" w:hAnsi="Arial"/>
        </w:rPr>
        <w:tab/>
        <w:t xml:space="preserve">Is the car two-wheel or four-wheel drive? </w:t>
      </w:r>
    </w:p>
    <w:p w14:paraId="55FD5BB1" w14:textId="77777777" w:rsidR="00E219C2" w:rsidRDefault="00E219C2" w:rsidP="00222BC9">
      <w:pPr>
        <w:rPr>
          <w:rFonts w:ascii="Arial" w:hAnsi="Arial"/>
        </w:rPr>
      </w:pPr>
    </w:p>
    <w:p w14:paraId="73B38817" w14:textId="019845A9" w:rsidR="00E219C2" w:rsidRDefault="00E219C2" w:rsidP="00222BC9">
      <w:pPr>
        <w:rPr>
          <w:rFonts w:ascii="Arial" w:hAnsi="Arial"/>
        </w:rPr>
      </w:pPr>
      <w:r>
        <w:rPr>
          <w:rFonts w:ascii="Arial" w:hAnsi="Arial"/>
        </w:rPr>
        <w:tab/>
        <w:t>4.</w:t>
      </w:r>
      <w:r>
        <w:rPr>
          <w:rFonts w:ascii="Arial" w:hAnsi="Arial"/>
        </w:rPr>
        <w:tab/>
        <w:t>Brake system - is it ABS</w:t>
      </w:r>
      <w:r w:rsidR="00A30FBF">
        <w:rPr>
          <w:rFonts w:ascii="Arial" w:hAnsi="Arial"/>
        </w:rPr>
        <w:t xml:space="preserve">? </w:t>
      </w:r>
      <w:r w:rsidR="00FF6F20">
        <w:rPr>
          <w:rFonts w:ascii="Arial" w:hAnsi="Arial"/>
        </w:rPr>
        <w:t>W</w:t>
      </w:r>
      <w:r>
        <w:rPr>
          <w:rFonts w:ascii="Arial" w:hAnsi="Arial"/>
        </w:rPr>
        <w:t xml:space="preserve">hat does ABS mean? Label the system on a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picture.</w:t>
      </w:r>
    </w:p>
    <w:p w14:paraId="4978BEAF" w14:textId="77777777" w:rsidR="00E219C2" w:rsidRDefault="00E219C2" w:rsidP="00222BC9">
      <w:pPr>
        <w:rPr>
          <w:rFonts w:ascii="Arial" w:hAnsi="Arial"/>
        </w:rPr>
      </w:pPr>
    </w:p>
    <w:p w14:paraId="383821CE" w14:textId="77777777" w:rsidR="00E219C2" w:rsidRDefault="00E219C2" w:rsidP="00222BC9">
      <w:pPr>
        <w:rPr>
          <w:rFonts w:ascii="Arial" w:hAnsi="Arial"/>
        </w:rPr>
      </w:pPr>
      <w:r>
        <w:rPr>
          <w:rFonts w:ascii="Arial" w:hAnsi="Arial"/>
        </w:rPr>
        <w:tab/>
        <w:t>5.</w:t>
      </w:r>
      <w:r>
        <w:rPr>
          <w:rFonts w:ascii="Arial" w:hAnsi="Arial"/>
        </w:rPr>
        <w:tab/>
      </w:r>
      <w:r w:rsidR="00206268">
        <w:rPr>
          <w:rFonts w:ascii="Arial" w:hAnsi="Arial"/>
        </w:rPr>
        <w:t xml:space="preserve">Air bag system - how many air bags does it have? Label where they are in the </w:t>
      </w:r>
      <w:r w:rsidR="00206268">
        <w:rPr>
          <w:rFonts w:ascii="Arial" w:hAnsi="Arial"/>
        </w:rPr>
        <w:tab/>
      </w:r>
      <w:r w:rsidR="00206268">
        <w:rPr>
          <w:rFonts w:ascii="Arial" w:hAnsi="Arial"/>
        </w:rPr>
        <w:tab/>
        <w:t>car on a picture.</w:t>
      </w:r>
    </w:p>
    <w:p w14:paraId="5C75BAB2" w14:textId="77777777" w:rsidR="00206268" w:rsidRDefault="00206268" w:rsidP="00222BC9">
      <w:pPr>
        <w:rPr>
          <w:rFonts w:ascii="Arial" w:hAnsi="Arial"/>
        </w:rPr>
      </w:pPr>
    </w:p>
    <w:p w14:paraId="2B8816DB" w14:textId="77777777" w:rsidR="00206268" w:rsidRDefault="00206268" w:rsidP="00222BC9">
      <w:pPr>
        <w:rPr>
          <w:rFonts w:ascii="Arial" w:hAnsi="Arial"/>
        </w:rPr>
      </w:pPr>
      <w:r>
        <w:rPr>
          <w:rFonts w:ascii="Arial" w:hAnsi="Arial"/>
        </w:rPr>
        <w:t>Include pictures and diagrams to show these features. You could label them as well.</w:t>
      </w:r>
    </w:p>
    <w:p w14:paraId="1EE1A162" w14:textId="77777777" w:rsidR="00206268" w:rsidRDefault="00206268" w:rsidP="00222BC9">
      <w:pPr>
        <w:rPr>
          <w:rFonts w:ascii="Arial" w:hAnsi="Arial"/>
        </w:rPr>
      </w:pPr>
    </w:p>
    <w:p w14:paraId="50F8ED90" w14:textId="77777777" w:rsidR="00206268" w:rsidRDefault="00206268" w:rsidP="00222BC9">
      <w:pPr>
        <w:rPr>
          <w:rFonts w:ascii="Arial" w:hAnsi="Arial"/>
        </w:rPr>
      </w:pPr>
    </w:p>
    <w:p w14:paraId="78BE99A8" w14:textId="77777777" w:rsidR="00206268" w:rsidRDefault="00206268" w:rsidP="00222BC9">
      <w:pPr>
        <w:rPr>
          <w:rFonts w:ascii="Arial" w:hAnsi="Arial"/>
          <w:b/>
        </w:rPr>
      </w:pPr>
      <w:r w:rsidRPr="00FF6F20">
        <w:rPr>
          <w:rFonts w:ascii="Arial" w:hAnsi="Arial"/>
          <w:b/>
        </w:rPr>
        <w:t>Marking Scheme</w:t>
      </w:r>
    </w:p>
    <w:p w14:paraId="68E438B2" w14:textId="77777777" w:rsidR="00AE1CEB" w:rsidRPr="00FF6F20" w:rsidRDefault="00AE1CEB" w:rsidP="00222BC9">
      <w:pPr>
        <w:rPr>
          <w:rFonts w:ascii="Arial" w:hAnsi="Arial"/>
          <w:b/>
        </w:rPr>
      </w:pPr>
    </w:p>
    <w:p w14:paraId="4319B4E5" w14:textId="77777777" w:rsidR="00206268" w:rsidRDefault="00206268" w:rsidP="00222BC9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2"/>
        <w:gridCol w:w="1134"/>
        <w:gridCol w:w="1275"/>
        <w:gridCol w:w="1237"/>
      </w:tblGrid>
      <w:tr w:rsidR="00FF6F20" w14:paraId="3FB886B1" w14:textId="77777777" w:rsidTr="00AE1CEB">
        <w:trPr>
          <w:trHeight w:val="454"/>
        </w:trPr>
        <w:tc>
          <w:tcPr>
            <w:tcW w:w="6202" w:type="dxa"/>
            <w:vMerge w:val="restart"/>
            <w:vAlign w:val="center"/>
          </w:tcPr>
          <w:p w14:paraId="6711B828" w14:textId="59C071DA" w:rsidR="00FF6F20" w:rsidRPr="00AE1CEB" w:rsidRDefault="00FF6F20" w:rsidP="00AE1CEB">
            <w:pPr>
              <w:jc w:val="center"/>
              <w:rPr>
                <w:rFonts w:ascii="Arial" w:hAnsi="Arial"/>
                <w:b/>
              </w:rPr>
            </w:pPr>
            <w:r w:rsidRPr="00AE1CEB">
              <w:rPr>
                <w:rFonts w:ascii="Arial" w:hAnsi="Arial"/>
                <w:b/>
              </w:rPr>
              <w:t>Marking Points</w:t>
            </w:r>
          </w:p>
        </w:tc>
        <w:tc>
          <w:tcPr>
            <w:tcW w:w="3646" w:type="dxa"/>
            <w:gridSpan w:val="3"/>
            <w:vAlign w:val="center"/>
          </w:tcPr>
          <w:p w14:paraId="6BB9532B" w14:textId="39210C54" w:rsidR="00FF6F20" w:rsidRPr="00AE1CEB" w:rsidRDefault="00FF6F20" w:rsidP="00AE1CEB">
            <w:pPr>
              <w:jc w:val="center"/>
              <w:rPr>
                <w:rFonts w:ascii="Arial" w:hAnsi="Arial"/>
                <w:b/>
              </w:rPr>
            </w:pPr>
            <w:r w:rsidRPr="00AE1CEB">
              <w:rPr>
                <w:rFonts w:ascii="Arial" w:hAnsi="Arial"/>
                <w:b/>
              </w:rPr>
              <w:t>Marks</w:t>
            </w:r>
          </w:p>
        </w:tc>
      </w:tr>
      <w:tr w:rsidR="00FF6F20" w14:paraId="73DBFC80" w14:textId="77777777" w:rsidTr="00AE1CEB">
        <w:trPr>
          <w:trHeight w:val="454"/>
        </w:trPr>
        <w:tc>
          <w:tcPr>
            <w:tcW w:w="6202" w:type="dxa"/>
            <w:vMerge/>
            <w:vAlign w:val="center"/>
          </w:tcPr>
          <w:p w14:paraId="251407B3" w14:textId="77777777" w:rsidR="00FF6F20" w:rsidRPr="00AE1CEB" w:rsidRDefault="00FF6F20" w:rsidP="00AE1CEB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134" w:type="dxa"/>
            <w:vAlign w:val="center"/>
          </w:tcPr>
          <w:p w14:paraId="0C7817E0" w14:textId="19ACB47C" w:rsidR="00FF6F20" w:rsidRPr="00AE1CEB" w:rsidRDefault="00FF6F20" w:rsidP="00AE1CEB">
            <w:pPr>
              <w:jc w:val="center"/>
              <w:rPr>
                <w:rFonts w:ascii="Arial" w:hAnsi="Arial"/>
                <w:b/>
              </w:rPr>
            </w:pPr>
            <w:r w:rsidRPr="00AE1CEB">
              <w:rPr>
                <w:rFonts w:ascii="Arial" w:hAnsi="Arial"/>
                <w:b/>
              </w:rPr>
              <w:t>0</w:t>
            </w:r>
          </w:p>
        </w:tc>
        <w:tc>
          <w:tcPr>
            <w:tcW w:w="1275" w:type="dxa"/>
            <w:vAlign w:val="center"/>
          </w:tcPr>
          <w:p w14:paraId="7638A88A" w14:textId="1194AD80" w:rsidR="00FF6F20" w:rsidRPr="00AE1CEB" w:rsidRDefault="00FF6F20" w:rsidP="00AE1CEB">
            <w:pPr>
              <w:jc w:val="center"/>
              <w:rPr>
                <w:rFonts w:ascii="Arial" w:hAnsi="Arial"/>
                <w:b/>
              </w:rPr>
            </w:pPr>
            <w:r w:rsidRPr="00AE1CEB">
              <w:rPr>
                <w:rFonts w:ascii="Arial" w:hAnsi="Arial"/>
                <w:b/>
              </w:rPr>
              <w:t>1</w:t>
            </w:r>
          </w:p>
        </w:tc>
        <w:tc>
          <w:tcPr>
            <w:tcW w:w="1237" w:type="dxa"/>
            <w:vAlign w:val="center"/>
          </w:tcPr>
          <w:p w14:paraId="76A6B0DD" w14:textId="0FD0C0AC" w:rsidR="00FF6F20" w:rsidRPr="00AE1CEB" w:rsidRDefault="00FF6F20" w:rsidP="00AE1CEB">
            <w:pPr>
              <w:jc w:val="center"/>
              <w:rPr>
                <w:rFonts w:ascii="Arial" w:hAnsi="Arial"/>
                <w:b/>
              </w:rPr>
            </w:pPr>
            <w:r w:rsidRPr="00AE1CEB">
              <w:rPr>
                <w:rFonts w:ascii="Arial" w:hAnsi="Arial"/>
                <w:b/>
              </w:rPr>
              <w:t>2</w:t>
            </w:r>
          </w:p>
        </w:tc>
      </w:tr>
      <w:tr w:rsidR="00FF6F20" w14:paraId="7ABD98C0" w14:textId="77777777" w:rsidTr="00AE1CEB">
        <w:trPr>
          <w:trHeight w:val="567"/>
        </w:trPr>
        <w:tc>
          <w:tcPr>
            <w:tcW w:w="6202" w:type="dxa"/>
            <w:vAlign w:val="center"/>
          </w:tcPr>
          <w:p w14:paraId="5972C232" w14:textId="567C50AA" w:rsidR="00FF6F20" w:rsidRDefault="00FF6F20" w:rsidP="00AE1CE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States the type and size of the engine.</w:t>
            </w:r>
          </w:p>
        </w:tc>
        <w:tc>
          <w:tcPr>
            <w:tcW w:w="1134" w:type="dxa"/>
          </w:tcPr>
          <w:p w14:paraId="2290D035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75" w:type="dxa"/>
          </w:tcPr>
          <w:p w14:paraId="28904524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37" w:type="dxa"/>
          </w:tcPr>
          <w:p w14:paraId="41B93F49" w14:textId="77777777" w:rsidR="00FF6F20" w:rsidRDefault="00FF6F20" w:rsidP="00222BC9">
            <w:pPr>
              <w:rPr>
                <w:rFonts w:ascii="Arial" w:hAnsi="Arial"/>
              </w:rPr>
            </w:pPr>
          </w:p>
        </w:tc>
      </w:tr>
      <w:tr w:rsidR="00FF6F20" w14:paraId="384533DA" w14:textId="77777777" w:rsidTr="00AE1CEB">
        <w:trPr>
          <w:trHeight w:val="567"/>
        </w:trPr>
        <w:tc>
          <w:tcPr>
            <w:tcW w:w="6202" w:type="dxa"/>
            <w:vAlign w:val="center"/>
          </w:tcPr>
          <w:p w14:paraId="5699F7A8" w14:textId="7A2F5CDA" w:rsidR="00FF6F20" w:rsidRDefault="00FF6F20" w:rsidP="00AE1CE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States if it is two or four-wheel drive.</w:t>
            </w:r>
          </w:p>
        </w:tc>
        <w:tc>
          <w:tcPr>
            <w:tcW w:w="1134" w:type="dxa"/>
          </w:tcPr>
          <w:p w14:paraId="6BBED640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75" w:type="dxa"/>
          </w:tcPr>
          <w:p w14:paraId="132E3683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37" w:type="dxa"/>
          </w:tcPr>
          <w:p w14:paraId="6EEDEA5F" w14:textId="77777777" w:rsidR="00FF6F20" w:rsidRDefault="00FF6F20" w:rsidP="00222BC9">
            <w:pPr>
              <w:rPr>
                <w:rFonts w:ascii="Arial" w:hAnsi="Arial"/>
              </w:rPr>
            </w:pPr>
          </w:p>
        </w:tc>
      </w:tr>
      <w:tr w:rsidR="00FF6F20" w14:paraId="723D31B9" w14:textId="77777777" w:rsidTr="00AE1CEB">
        <w:trPr>
          <w:trHeight w:val="567"/>
        </w:trPr>
        <w:tc>
          <w:tcPr>
            <w:tcW w:w="6202" w:type="dxa"/>
            <w:vAlign w:val="center"/>
          </w:tcPr>
          <w:p w14:paraId="51E2F70E" w14:textId="59308357" w:rsidR="00FF6F20" w:rsidRDefault="00FF6F20" w:rsidP="00AE1CE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Explains what ABS means and labels the diagram.</w:t>
            </w:r>
          </w:p>
        </w:tc>
        <w:tc>
          <w:tcPr>
            <w:tcW w:w="1134" w:type="dxa"/>
          </w:tcPr>
          <w:p w14:paraId="0B2CAB28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75" w:type="dxa"/>
          </w:tcPr>
          <w:p w14:paraId="4BAED38E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37" w:type="dxa"/>
          </w:tcPr>
          <w:p w14:paraId="0CF6C701" w14:textId="77777777" w:rsidR="00FF6F20" w:rsidRDefault="00FF6F20" w:rsidP="00222BC9">
            <w:pPr>
              <w:rPr>
                <w:rFonts w:ascii="Arial" w:hAnsi="Arial"/>
              </w:rPr>
            </w:pPr>
          </w:p>
        </w:tc>
      </w:tr>
      <w:tr w:rsidR="00FF6F20" w14:paraId="537A482D" w14:textId="77777777" w:rsidTr="00AE1CEB">
        <w:trPr>
          <w:trHeight w:val="567"/>
        </w:trPr>
        <w:tc>
          <w:tcPr>
            <w:tcW w:w="6202" w:type="dxa"/>
            <w:vAlign w:val="center"/>
          </w:tcPr>
          <w:p w14:paraId="30A98789" w14:textId="352B7666" w:rsidR="00FF6F20" w:rsidRDefault="00FF6F20" w:rsidP="00AE1CE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States the number of air bags and where they are on a diagram.</w:t>
            </w:r>
          </w:p>
        </w:tc>
        <w:tc>
          <w:tcPr>
            <w:tcW w:w="1134" w:type="dxa"/>
          </w:tcPr>
          <w:p w14:paraId="72C15A06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75" w:type="dxa"/>
          </w:tcPr>
          <w:p w14:paraId="7EA78E6A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37" w:type="dxa"/>
          </w:tcPr>
          <w:p w14:paraId="7D0F6A9F" w14:textId="77777777" w:rsidR="00FF6F20" w:rsidRDefault="00FF6F20" w:rsidP="00222BC9">
            <w:pPr>
              <w:rPr>
                <w:rFonts w:ascii="Arial" w:hAnsi="Arial"/>
              </w:rPr>
            </w:pPr>
          </w:p>
        </w:tc>
      </w:tr>
      <w:tr w:rsidR="00FF6F20" w14:paraId="1EC1AF42" w14:textId="77777777" w:rsidTr="00AE1CEB">
        <w:trPr>
          <w:trHeight w:val="567"/>
        </w:trPr>
        <w:tc>
          <w:tcPr>
            <w:tcW w:w="6202" w:type="dxa"/>
            <w:vAlign w:val="center"/>
          </w:tcPr>
          <w:p w14:paraId="152FCE47" w14:textId="5F6A0011" w:rsidR="00FF6F20" w:rsidRDefault="00FF6F20" w:rsidP="00AE1CE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Presentation is neat and clear.</w:t>
            </w:r>
          </w:p>
        </w:tc>
        <w:tc>
          <w:tcPr>
            <w:tcW w:w="1134" w:type="dxa"/>
          </w:tcPr>
          <w:p w14:paraId="66092ACB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75" w:type="dxa"/>
          </w:tcPr>
          <w:p w14:paraId="08BBA602" w14:textId="77777777" w:rsidR="00FF6F20" w:rsidRDefault="00FF6F20" w:rsidP="00222BC9">
            <w:pPr>
              <w:rPr>
                <w:rFonts w:ascii="Arial" w:hAnsi="Arial"/>
              </w:rPr>
            </w:pPr>
          </w:p>
        </w:tc>
        <w:tc>
          <w:tcPr>
            <w:tcW w:w="1237" w:type="dxa"/>
          </w:tcPr>
          <w:p w14:paraId="21DC62A9" w14:textId="77777777" w:rsidR="00FF6F20" w:rsidRDefault="00FF6F20" w:rsidP="00222BC9">
            <w:pPr>
              <w:rPr>
                <w:rFonts w:ascii="Arial" w:hAnsi="Arial"/>
              </w:rPr>
            </w:pPr>
          </w:p>
        </w:tc>
      </w:tr>
      <w:tr w:rsidR="00AE1CEB" w14:paraId="4C05D57D" w14:textId="77777777" w:rsidTr="00AE1CEB">
        <w:trPr>
          <w:trHeight w:val="737"/>
        </w:trPr>
        <w:tc>
          <w:tcPr>
            <w:tcW w:w="6202" w:type="dxa"/>
            <w:vAlign w:val="center"/>
          </w:tcPr>
          <w:p w14:paraId="076D43DB" w14:textId="0091844A" w:rsidR="00AE1CEB" w:rsidRPr="00AE1CEB" w:rsidRDefault="00AE1CEB" w:rsidP="00AE1CEB">
            <w:pPr>
              <w:rPr>
                <w:rFonts w:ascii="Arial" w:hAnsi="Arial"/>
                <w:b/>
              </w:rPr>
            </w:pPr>
            <w:r w:rsidRPr="00AE1CEB">
              <w:rPr>
                <w:rFonts w:ascii="Arial" w:hAnsi="Arial"/>
                <w:b/>
              </w:rPr>
              <w:t>Mark</w:t>
            </w:r>
          </w:p>
        </w:tc>
        <w:tc>
          <w:tcPr>
            <w:tcW w:w="3646" w:type="dxa"/>
            <w:gridSpan w:val="3"/>
            <w:vAlign w:val="center"/>
          </w:tcPr>
          <w:p w14:paraId="1023E49B" w14:textId="0C759589" w:rsidR="00AE1CEB" w:rsidRDefault="00926DBF" w:rsidP="00AE1CEB">
            <w:pPr>
              <w:jc w:val="center"/>
              <w:rPr>
                <w:rFonts w:ascii="Arial" w:hAnsi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/>
                  <m:den>
                    <m:r>
                      <m:rPr>
                        <m:nor/>
                      </m:rPr>
                      <w:rPr>
                        <w:rFonts w:ascii="Arial" w:hAnsi="Arial" w:cs="Arial"/>
                        <w:b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4C3DA090" w14:textId="77777777" w:rsidR="00206268" w:rsidRDefault="00206268" w:rsidP="00222BC9">
      <w:pPr>
        <w:rPr>
          <w:rFonts w:ascii="Arial" w:hAnsi="Arial"/>
        </w:rPr>
      </w:pPr>
    </w:p>
    <w:p w14:paraId="165FE6E6" w14:textId="77777777" w:rsidR="00AE1CEB" w:rsidRDefault="00AE1CEB" w:rsidP="00222BC9">
      <w:pPr>
        <w:rPr>
          <w:rFonts w:ascii="Arial" w:hAnsi="Arial"/>
        </w:rPr>
      </w:pPr>
    </w:p>
    <w:p w14:paraId="7829BE0C" w14:textId="77777777" w:rsidR="00AE1CEB" w:rsidRPr="003D11C3" w:rsidRDefault="00AE1CEB" w:rsidP="00222BC9">
      <w:pPr>
        <w:rPr>
          <w:rFonts w:ascii="Arial" w:hAnsi="Arial"/>
        </w:rPr>
      </w:pPr>
    </w:p>
    <w:sectPr w:rsidR="00AE1CEB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activeWritingStyle w:appName="MSWord" w:lang="en-AU" w:vendorID="64" w:dllVersion="6" w:nlCheck="1" w:checkStyle="1"/>
  <w:activeWritingStyle w:appName="MSWord" w:lang="en-AU" w:vendorID="64" w:dllVersion="4096" w:nlCheck="1" w:checkStyle="1"/>
  <w:activeWritingStyle w:appName="MSWord" w:lang="en-AU" w:vendorID="2" w:dllVersion="6" w:checkStyle="1"/>
  <w:attachedTemplate r:id="rId1"/>
  <w:defaultTabStop w:val="567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9C2"/>
    <w:rsid w:val="00206268"/>
    <w:rsid w:val="00222BC9"/>
    <w:rsid w:val="003D11C3"/>
    <w:rsid w:val="00521C88"/>
    <w:rsid w:val="005872A5"/>
    <w:rsid w:val="00926DBF"/>
    <w:rsid w:val="00967719"/>
    <w:rsid w:val="00A30FBF"/>
    <w:rsid w:val="00AE1CEB"/>
    <w:rsid w:val="00BF67FC"/>
    <w:rsid w:val="00DA5783"/>
    <w:rsid w:val="00E219C2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B369E3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6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1C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4</cp:revision>
  <dcterms:created xsi:type="dcterms:W3CDTF">2017-11-01T10:38:00Z</dcterms:created>
  <dcterms:modified xsi:type="dcterms:W3CDTF">2018-08-09T11:51:00Z</dcterms:modified>
</cp:coreProperties>
</file>