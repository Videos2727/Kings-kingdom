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F76DBF" w14:textId="2D3DDD8D" w:rsidR="005872A5" w:rsidRPr="004969F8" w:rsidRDefault="000C4237" w:rsidP="00C901DB">
      <w:pPr>
        <w:jc w:val="right"/>
        <w:rPr>
          <w:rFonts w:ascii="Arial" w:hAnsi="Arial"/>
        </w:rPr>
      </w:pPr>
      <w:r>
        <w:rPr>
          <w:rFonts w:ascii="Arial" w:hAnsi="Arial"/>
        </w:rPr>
        <w:t>IW-16</w:t>
      </w:r>
      <w:bookmarkStart w:id="0" w:name="_GoBack"/>
      <w:bookmarkEnd w:id="0"/>
    </w:p>
    <w:p w14:paraId="4639D981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YEAR 10 SCIENCE</w:t>
      </w:r>
    </w:p>
    <w:p w14:paraId="345A0EA5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EARTH AND SPACE SCIENCE</w:t>
      </w:r>
    </w:p>
    <w:p w14:paraId="7DF08F2D" w14:textId="77777777" w:rsidR="00C901DB" w:rsidRPr="004969F8" w:rsidRDefault="00C901DB" w:rsidP="00C901DB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ASSIGNMENT - ORIGIN OF THE UNIVERSE</w:t>
      </w:r>
    </w:p>
    <w:p w14:paraId="10B1BD3E" w14:textId="77777777" w:rsidR="00C901DB" w:rsidRPr="004969F8" w:rsidRDefault="00C901DB" w:rsidP="00222BC9">
      <w:pPr>
        <w:rPr>
          <w:rFonts w:ascii="Arial" w:hAnsi="Arial"/>
        </w:rPr>
      </w:pPr>
    </w:p>
    <w:p w14:paraId="0DB5ABCC" w14:textId="77777777" w:rsidR="00C901DB" w:rsidRPr="004969F8" w:rsidRDefault="00D465E1" w:rsidP="00D465E1">
      <w:pPr>
        <w:jc w:val="center"/>
        <w:rPr>
          <w:rFonts w:ascii="Arial" w:hAnsi="Arial"/>
        </w:rPr>
      </w:pPr>
      <w:r w:rsidRPr="004969F8">
        <w:rPr>
          <w:rFonts w:ascii="Arial" w:hAnsi="Arial"/>
          <w:noProof/>
          <w:lang w:val="en-US"/>
        </w:rPr>
        <w:drawing>
          <wp:inline distT="0" distB="0" distL="0" distR="0" wp14:anchorId="32291F80" wp14:editId="30603D8E">
            <wp:extent cx="5599430" cy="3503441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925" cy="350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C7466" w14:textId="77777777" w:rsidR="00D465E1" w:rsidRPr="004969F8" w:rsidRDefault="00D465E1" w:rsidP="00222BC9">
      <w:pPr>
        <w:rPr>
          <w:rFonts w:ascii="Arial" w:hAnsi="Arial"/>
        </w:rPr>
      </w:pPr>
    </w:p>
    <w:p w14:paraId="605A24E0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The research that you need to do for this assignment is divided into two main parts. </w:t>
      </w:r>
    </w:p>
    <w:p w14:paraId="7D458B93" w14:textId="77777777" w:rsidR="00D465E1" w:rsidRPr="004969F8" w:rsidRDefault="00D465E1" w:rsidP="00D465E1">
      <w:pPr>
        <w:rPr>
          <w:rFonts w:ascii="Arial" w:hAnsi="Arial"/>
        </w:rPr>
      </w:pPr>
    </w:p>
    <w:p w14:paraId="70087D50" w14:textId="0175356E" w:rsidR="00D465E1" w:rsidRPr="004969F8" w:rsidRDefault="004969F8" w:rsidP="00D465E1">
      <w:pPr>
        <w:rPr>
          <w:rFonts w:ascii="Arial" w:hAnsi="Arial"/>
        </w:rPr>
      </w:pPr>
      <w:r w:rsidRPr="004969F8">
        <w:rPr>
          <w:rFonts w:ascii="Arial" w:hAnsi="Arial"/>
        </w:rPr>
        <w:t>Either you can</w:t>
      </w:r>
      <w:r w:rsidR="00D465E1" w:rsidRPr="004969F8">
        <w:rPr>
          <w:rFonts w:ascii="Arial" w:hAnsi="Arial"/>
        </w:rPr>
        <w:t xml:space="preserve"> decide to deal with these as separate parts of your discussion or you can</w:t>
      </w:r>
    </w:p>
    <w:p w14:paraId="10BC4A18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mention both aspects throughout your discussion. </w:t>
      </w:r>
    </w:p>
    <w:p w14:paraId="22734114" w14:textId="77777777" w:rsidR="00D465E1" w:rsidRPr="004969F8" w:rsidRDefault="00D465E1" w:rsidP="00D465E1">
      <w:pPr>
        <w:rPr>
          <w:rFonts w:ascii="Arial" w:hAnsi="Arial"/>
        </w:rPr>
      </w:pPr>
    </w:p>
    <w:p w14:paraId="3A94653F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 xml:space="preserve">You MUST provide: </w:t>
      </w:r>
    </w:p>
    <w:p w14:paraId="69FCF894" w14:textId="77777777" w:rsidR="00D465E1" w:rsidRPr="004969F8" w:rsidRDefault="00D465E1" w:rsidP="00D465E1">
      <w:pPr>
        <w:rPr>
          <w:rFonts w:ascii="Arial" w:hAnsi="Arial"/>
        </w:rPr>
      </w:pPr>
    </w:p>
    <w:p w14:paraId="28D925AD" w14:textId="0AF733B6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</w:r>
      <w:r w:rsidR="004969F8" w:rsidRPr="004969F8">
        <w:rPr>
          <w:rFonts w:ascii="Arial" w:hAnsi="Arial"/>
        </w:rPr>
        <w:t>Your</w:t>
      </w:r>
      <w:r w:rsidRPr="004969F8">
        <w:rPr>
          <w:rFonts w:ascii="Arial" w:hAnsi="Arial"/>
        </w:rPr>
        <w:t xml:space="preserve"> research notes.</w:t>
      </w:r>
    </w:p>
    <w:p w14:paraId="2D872482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  <w:t>Your written report.</w:t>
      </w:r>
    </w:p>
    <w:p w14:paraId="34904DB8" w14:textId="77777777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 xml:space="preserve">• </w:t>
      </w:r>
      <w:r w:rsidRPr="004969F8">
        <w:rPr>
          <w:rFonts w:ascii="Arial" w:hAnsi="Arial"/>
        </w:rPr>
        <w:tab/>
        <w:t>A reference list.</w:t>
      </w:r>
    </w:p>
    <w:p w14:paraId="1F02520E" w14:textId="77777777" w:rsidR="00D465E1" w:rsidRPr="004969F8" w:rsidRDefault="00D465E1" w:rsidP="00D465E1">
      <w:pPr>
        <w:rPr>
          <w:rFonts w:ascii="Arial" w:hAnsi="Arial"/>
        </w:rPr>
      </w:pPr>
    </w:p>
    <w:p w14:paraId="37129E21" w14:textId="77777777" w:rsidR="00D465E1" w:rsidRPr="004969F8" w:rsidRDefault="00D465E1" w:rsidP="00D465E1">
      <w:pPr>
        <w:rPr>
          <w:rFonts w:ascii="Arial" w:hAnsi="Arial"/>
          <w:b/>
          <w:i/>
        </w:rPr>
      </w:pPr>
      <w:r w:rsidRPr="004969F8">
        <w:rPr>
          <w:rFonts w:ascii="Arial" w:hAnsi="Arial"/>
          <w:b/>
          <w:i/>
        </w:rPr>
        <w:t>Task</w:t>
      </w:r>
    </w:p>
    <w:p w14:paraId="604936EC" w14:textId="77777777" w:rsidR="00D465E1" w:rsidRPr="004969F8" w:rsidRDefault="00D465E1" w:rsidP="00D465E1">
      <w:pPr>
        <w:rPr>
          <w:rFonts w:ascii="Arial" w:hAnsi="Arial"/>
        </w:rPr>
      </w:pPr>
    </w:p>
    <w:p w14:paraId="73CCDAE4" w14:textId="53A0FCF2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rep</w:t>
      </w:r>
      <w:r w:rsidR="00ED1E18" w:rsidRPr="004969F8">
        <w:rPr>
          <w:rFonts w:ascii="Arial" w:hAnsi="Arial"/>
        </w:rPr>
        <w:t>ort shall:</w:t>
      </w:r>
    </w:p>
    <w:p w14:paraId="4B388DB4" w14:textId="77777777" w:rsidR="00ED1E18" w:rsidRPr="004969F8" w:rsidRDefault="00ED1E18" w:rsidP="00D465E1">
      <w:pPr>
        <w:rPr>
          <w:rFonts w:ascii="Arial" w:hAnsi="Arial"/>
        </w:rPr>
      </w:pPr>
    </w:p>
    <w:p w14:paraId="14F650E5" w14:textId="01B1A764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1.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>give an explanation of the Big Bang Theory as it stands today and show how</w:t>
      </w:r>
    </w:p>
    <w:p w14:paraId="488A229B" w14:textId="1176F7BB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4969F8">
        <w:rPr>
          <w:rFonts w:ascii="Arial" w:hAnsi="Arial"/>
        </w:rPr>
        <w:t>the theory ca</w:t>
      </w:r>
      <w:r w:rsidR="004969F8" w:rsidRPr="004969F8">
        <w:rPr>
          <w:rFonts w:ascii="Arial" w:hAnsi="Arial"/>
        </w:rPr>
        <w:t>me about.</w:t>
      </w:r>
    </w:p>
    <w:p w14:paraId="765E5DBC" w14:textId="72C5B25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  <w:t>2.</w:t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give the names and some history of the </w:t>
      </w:r>
      <w:r w:rsidRPr="004969F8">
        <w:rPr>
          <w:rFonts w:ascii="Arial" w:hAnsi="Arial"/>
        </w:rPr>
        <w:t xml:space="preserve">important people who helped to </w:t>
      </w:r>
    </w:p>
    <w:p w14:paraId="1D3EF5CD" w14:textId="7734AD9F" w:rsidR="00D465E1" w:rsidRPr="004969F8" w:rsidRDefault="00ED1E18" w:rsidP="00D465E1">
      <w:pPr>
        <w:rPr>
          <w:rFonts w:ascii="Arial" w:hAnsi="Arial"/>
        </w:rPr>
      </w:pPr>
      <w:r w:rsidRPr="004969F8">
        <w:rPr>
          <w:rFonts w:ascii="Arial" w:hAnsi="Arial"/>
        </w:rPr>
        <w:tab/>
      </w:r>
      <w:r w:rsidRPr="004969F8">
        <w:rPr>
          <w:rFonts w:ascii="Arial" w:hAnsi="Arial"/>
        </w:rPr>
        <w:tab/>
      </w:r>
      <w:r w:rsidR="00D465E1" w:rsidRPr="004969F8">
        <w:rPr>
          <w:rFonts w:ascii="Arial" w:hAnsi="Arial"/>
        </w:rPr>
        <w:t xml:space="preserve">develop the theory. </w:t>
      </w:r>
      <w:r w:rsidRPr="004969F8">
        <w:rPr>
          <w:rFonts w:ascii="Arial" w:hAnsi="Arial"/>
        </w:rPr>
        <w:t xml:space="preserve"> </w:t>
      </w:r>
      <w:r w:rsidR="00D465E1" w:rsidRPr="004969F8">
        <w:rPr>
          <w:rFonts w:ascii="Arial" w:hAnsi="Arial"/>
        </w:rPr>
        <w:t>Are there any Australians who ha</w:t>
      </w:r>
      <w:r w:rsidRPr="004969F8">
        <w:rPr>
          <w:rFonts w:ascii="Arial" w:hAnsi="Arial"/>
        </w:rPr>
        <w:t>ve played a part?</w:t>
      </w:r>
    </w:p>
    <w:p w14:paraId="6B31F945" w14:textId="77777777" w:rsidR="00ED1E18" w:rsidRPr="004969F8" w:rsidRDefault="00ED1E18" w:rsidP="00D465E1">
      <w:pPr>
        <w:rPr>
          <w:rFonts w:ascii="Arial" w:hAnsi="Arial"/>
        </w:rPr>
      </w:pPr>
    </w:p>
    <w:p w14:paraId="10DCFB68" w14:textId="77777777" w:rsidR="004E4F29" w:rsidRPr="004969F8" w:rsidRDefault="004E4F29" w:rsidP="00D465E1">
      <w:pPr>
        <w:rPr>
          <w:rFonts w:ascii="Arial" w:hAnsi="Arial"/>
        </w:rPr>
      </w:pPr>
    </w:p>
    <w:p w14:paraId="136880BC" w14:textId="1A4DB1AC" w:rsidR="00ED1E18" w:rsidRPr="004969F8" w:rsidRDefault="00D465E1" w:rsidP="00ED1E18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 xml:space="preserve">CHECK THE RUBRIC TO MAKE SURE YOU HAVE HIT EACH OF THE CRITERIA </w:t>
      </w:r>
    </w:p>
    <w:p w14:paraId="2B1F55CF" w14:textId="219F3CC7" w:rsidR="00D465E1" w:rsidRPr="004969F8" w:rsidRDefault="00ED1E18" w:rsidP="00D465E1">
      <w:pPr>
        <w:rPr>
          <w:rFonts w:ascii="Arial" w:hAnsi="Arial"/>
          <w:b/>
        </w:rPr>
      </w:pPr>
      <w:r w:rsidRPr="004969F8">
        <w:rPr>
          <w:rFonts w:ascii="Arial" w:hAnsi="Arial"/>
          <w:b/>
        </w:rPr>
        <w:t>INCLUDED FOR MARKING.</w:t>
      </w:r>
    </w:p>
    <w:p w14:paraId="74EB5822" w14:textId="77777777" w:rsidR="00ED1E18" w:rsidRPr="004969F8" w:rsidRDefault="00ED1E18" w:rsidP="00D465E1">
      <w:pPr>
        <w:rPr>
          <w:rFonts w:ascii="Arial" w:hAnsi="Arial"/>
        </w:rPr>
      </w:pPr>
    </w:p>
    <w:p w14:paraId="6C2BB1CD" w14:textId="3B4913AF" w:rsidR="00D465E1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(Hint: Einstein and Stephen Haw</w:t>
      </w:r>
      <w:r w:rsidR="00ED1E18" w:rsidRPr="004969F8">
        <w:rPr>
          <w:rFonts w:ascii="Arial" w:hAnsi="Arial"/>
        </w:rPr>
        <w:t xml:space="preserve">king are two scientists </w:t>
      </w:r>
      <w:r w:rsidRPr="004969F8">
        <w:rPr>
          <w:rFonts w:ascii="Arial" w:hAnsi="Arial"/>
        </w:rPr>
        <w:t>expect</w:t>
      </w:r>
      <w:r w:rsidR="00ED1E18" w:rsidRPr="004969F8">
        <w:rPr>
          <w:rFonts w:ascii="Arial" w:hAnsi="Arial"/>
        </w:rPr>
        <w:t>ed</w:t>
      </w:r>
      <w:r w:rsidRPr="004969F8">
        <w:rPr>
          <w:rFonts w:ascii="Arial" w:hAnsi="Arial"/>
        </w:rPr>
        <w:t xml:space="preserve"> to </w:t>
      </w:r>
      <w:r w:rsidR="00ED1E18" w:rsidRPr="004969F8">
        <w:rPr>
          <w:rFonts w:ascii="Arial" w:hAnsi="Arial"/>
        </w:rPr>
        <w:t>be</w:t>
      </w:r>
      <w:r w:rsidRPr="004969F8">
        <w:rPr>
          <w:rFonts w:ascii="Arial" w:hAnsi="Arial"/>
        </w:rPr>
        <w:t xml:space="preserve"> mentioned in</w:t>
      </w:r>
    </w:p>
    <w:p w14:paraId="36326639" w14:textId="08A57EEE" w:rsidR="004C0D88" w:rsidRPr="004969F8" w:rsidRDefault="00D465E1" w:rsidP="00D465E1">
      <w:pPr>
        <w:rPr>
          <w:rFonts w:ascii="Arial" w:hAnsi="Arial"/>
        </w:rPr>
      </w:pPr>
      <w:r w:rsidRPr="004969F8">
        <w:rPr>
          <w:rFonts w:ascii="Arial" w:hAnsi="Arial"/>
        </w:rPr>
        <w:t>your research - they are NOT Austr</w:t>
      </w:r>
      <w:r w:rsidR="00ED1E18" w:rsidRPr="004969F8">
        <w:rPr>
          <w:rFonts w:ascii="Arial" w:hAnsi="Arial"/>
        </w:rPr>
        <w:t xml:space="preserve">alian, nor the </w:t>
      </w:r>
      <w:r w:rsidR="004C0D88" w:rsidRPr="004969F8">
        <w:rPr>
          <w:rFonts w:ascii="Arial" w:hAnsi="Arial"/>
        </w:rPr>
        <w:t>only scientists involved.</w:t>
      </w:r>
      <w:r w:rsidR="00ED1E18" w:rsidRPr="004969F8">
        <w:rPr>
          <w:rFonts w:ascii="Arial" w:hAnsi="Arial"/>
        </w:rPr>
        <w:t>)</w:t>
      </w:r>
    </w:p>
    <w:p w14:paraId="698E6023" w14:textId="77777777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lastRenderedPageBreak/>
        <w:t>YEAR 10 SCIENCE</w:t>
      </w:r>
    </w:p>
    <w:p w14:paraId="160AFEED" w14:textId="77777777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EARTH AND SPACE SCIENCE</w:t>
      </w:r>
    </w:p>
    <w:p w14:paraId="3EE28644" w14:textId="73F3A79B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 xml:space="preserve">ASSIGNMENT - ORIGIN OF THE UNIVERSE </w:t>
      </w:r>
    </w:p>
    <w:p w14:paraId="1345B313" w14:textId="64827B3D" w:rsidR="004C0D88" w:rsidRPr="004969F8" w:rsidRDefault="004C0D88" w:rsidP="004C0D88">
      <w:pPr>
        <w:jc w:val="center"/>
        <w:rPr>
          <w:rFonts w:ascii="Arial" w:hAnsi="Arial"/>
        </w:rPr>
      </w:pPr>
      <w:r w:rsidRPr="004969F8">
        <w:rPr>
          <w:rFonts w:ascii="Arial" w:hAnsi="Arial"/>
        </w:rPr>
        <w:t>MARKING RUBRIC</w:t>
      </w:r>
    </w:p>
    <w:p w14:paraId="7CBECD84" w14:textId="77777777" w:rsidR="004C0D88" w:rsidRPr="004969F8" w:rsidRDefault="004C0D88" w:rsidP="004C0D88">
      <w:pPr>
        <w:jc w:val="center"/>
        <w:rPr>
          <w:rFonts w:ascii="Arial" w:hAnsi="Arial"/>
        </w:rPr>
      </w:pPr>
    </w:p>
    <w:p w14:paraId="225C4143" w14:textId="77777777" w:rsidR="000436F5" w:rsidRPr="004969F8" w:rsidRDefault="000436F5" w:rsidP="004C0D88">
      <w:pPr>
        <w:jc w:val="center"/>
        <w:rPr>
          <w:rFonts w:ascii="Arial" w:hAnsi="Arial"/>
        </w:rPr>
      </w:pPr>
    </w:p>
    <w:p w14:paraId="3EDF328B" w14:textId="0C47A9D8" w:rsidR="004C0D88" w:rsidRPr="004969F8" w:rsidRDefault="004C0D88" w:rsidP="004C0D88">
      <w:pPr>
        <w:rPr>
          <w:rFonts w:ascii="Arial" w:hAnsi="Arial"/>
        </w:rPr>
      </w:pPr>
      <w:r w:rsidRPr="004969F8">
        <w:rPr>
          <w:rFonts w:ascii="Arial" w:hAnsi="Arial"/>
        </w:rPr>
        <w:t xml:space="preserve">Name:  </w:t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  <w:u w:val="single"/>
        </w:rPr>
        <w:tab/>
      </w:r>
      <w:r w:rsidRPr="004969F8">
        <w:rPr>
          <w:rFonts w:ascii="Arial" w:hAnsi="Arial"/>
        </w:rPr>
        <w:t xml:space="preserve">  </w:t>
      </w:r>
      <w:r w:rsidRPr="004969F8">
        <w:rPr>
          <w:rFonts w:ascii="Arial" w:hAnsi="Arial"/>
        </w:rPr>
        <w:tab/>
      </w:r>
    </w:p>
    <w:p w14:paraId="344B8B7A" w14:textId="77777777" w:rsidR="004C0D88" w:rsidRPr="004969F8" w:rsidRDefault="004C0D88" w:rsidP="004C0D88">
      <w:pPr>
        <w:rPr>
          <w:rFonts w:ascii="Arial" w:hAnsi="Arial"/>
        </w:rPr>
      </w:pPr>
    </w:p>
    <w:p w14:paraId="06C4DF4F" w14:textId="77777777" w:rsidR="000436F5" w:rsidRPr="004969F8" w:rsidRDefault="000436F5" w:rsidP="004C0D88">
      <w:pPr>
        <w:rPr>
          <w:rFonts w:ascii="Arial" w:hAnsi="Arial"/>
        </w:rPr>
      </w:pPr>
    </w:p>
    <w:p w14:paraId="49B791AC" w14:textId="77777777" w:rsidR="000436F5" w:rsidRPr="004969F8" w:rsidRDefault="000436F5" w:rsidP="004C0D88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87"/>
        <w:gridCol w:w="672"/>
        <w:gridCol w:w="672"/>
        <w:gridCol w:w="672"/>
        <w:gridCol w:w="672"/>
        <w:gridCol w:w="673"/>
      </w:tblGrid>
      <w:tr w:rsidR="004C0D88" w:rsidRPr="004969F8" w14:paraId="442A2561" w14:textId="77777777" w:rsidTr="000436F5">
        <w:trPr>
          <w:trHeight w:val="567"/>
        </w:trPr>
        <w:tc>
          <w:tcPr>
            <w:tcW w:w="6487" w:type="dxa"/>
            <w:shd w:val="clear" w:color="auto" w:fill="CCFFCC"/>
            <w:vAlign w:val="center"/>
          </w:tcPr>
          <w:p w14:paraId="5ED702B5" w14:textId="4F50F945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Achievement Standard (Science)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798FC5A6" w14:textId="1B94546C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0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1B9E60BA" w14:textId="247777F2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25F176F2" w14:textId="1641480C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2</w:t>
            </w:r>
          </w:p>
        </w:tc>
        <w:tc>
          <w:tcPr>
            <w:tcW w:w="672" w:type="dxa"/>
            <w:shd w:val="clear" w:color="auto" w:fill="CCFFCC"/>
            <w:vAlign w:val="center"/>
          </w:tcPr>
          <w:p w14:paraId="3B6CDE4F" w14:textId="6175B2A0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3</w:t>
            </w:r>
          </w:p>
        </w:tc>
        <w:tc>
          <w:tcPr>
            <w:tcW w:w="673" w:type="dxa"/>
            <w:shd w:val="clear" w:color="auto" w:fill="CCFFCC"/>
            <w:vAlign w:val="center"/>
          </w:tcPr>
          <w:p w14:paraId="5A993F9C" w14:textId="7B527BCA" w:rsidR="004C0D88" w:rsidRPr="004969F8" w:rsidRDefault="004C0D88" w:rsidP="00FE5A6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969F8">
              <w:rPr>
                <w:rFonts w:ascii="Arial" w:hAnsi="Arial" w:cs="Arial"/>
                <w:b/>
                <w:sz w:val="22"/>
                <w:szCs w:val="22"/>
              </w:rPr>
              <w:t>4</w:t>
            </w:r>
          </w:p>
        </w:tc>
      </w:tr>
      <w:tr w:rsidR="004C0D88" w:rsidRPr="004969F8" w14:paraId="766DF313" w14:textId="77777777" w:rsidTr="00FE5A61">
        <w:trPr>
          <w:trHeight w:val="567"/>
        </w:trPr>
        <w:tc>
          <w:tcPr>
            <w:tcW w:w="9848" w:type="dxa"/>
            <w:gridSpan w:val="6"/>
            <w:shd w:val="clear" w:color="auto" w:fill="CCFFCC"/>
            <w:vAlign w:val="center"/>
          </w:tcPr>
          <w:p w14:paraId="407C2A42" w14:textId="13CC3184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Students evaluate the evidence for scientific theories that explain the origin of the universe.</w:t>
            </w:r>
          </w:p>
        </w:tc>
      </w:tr>
      <w:tr w:rsidR="004C0D88" w:rsidRPr="004969F8" w14:paraId="129FAAFF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305A9247" w14:textId="77777777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give a clear explanation for the Big Bang Theory of the</w:t>
            </w:r>
          </w:p>
          <w:p w14:paraId="73131C95" w14:textId="3E9AC5F8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origin of the universe.</w:t>
            </w:r>
          </w:p>
        </w:tc>
        <w:tc>
          <w:tcPr>
            <w:tcW w:w="672" w:type="dxa"/>
          </w:tcPr>
          <w:p w14:paraId="3F3C638F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AC4404A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5E31A7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47B414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784899A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405D5EA2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5555C5B4" w14:textId="77777777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present a range of evidence that led to the development of</w:t>
            </w:r>
          </w:p>
          <w:p w14:paraId="126FA825" w14:textId="4868B73C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the Big Bang theory.</w:t>
            </w:r>
          </w:p>
        </w:tc>
        <w:tc>
          <w:tcPr>
            <w:tcW w:w="672" w:type="dxa"/>
          </w:tcPr>
          <w:p w14:paraId="60924D0F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7A32C70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79ECA56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692E6D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4CADBDF6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61803D5E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401C4852" w14:textId="77777777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clearly explain how the evidence supports the Big Bang</w:t>
            </w:r>
          </w:p>
          <w:p w14:paraId="590445A4" w14:textId="48406FA5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Theory</w:t>
            </w:r>
            <w:r w:rsidR="000436F5" w:rsidRPr="004969F8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672" w:type="dxa"/>
          </w:tcPr>
          <w:p w14:paraId="13F087C9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D95F061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C33823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F177509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71F1BA2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93A1FD0" w14:textId="77777777" w:rsidTr="00FE5A61">
        <w:trPr>
          <w:trHeight w:val="567"/>
        </w:trPr>
        <w:tc>
          <w:tcPr>
            <w:tcW w:w="9848" w:type="dxa"/>
            <w:gridSpan w:val="6"/>
            <w:shd w:val="clear" w:color="auto" w:fill="CCFFCC"/>
            <w:vAlign w:val="center"/>
          </w:tcPr>
          <w:p w14:paraId="5BB49161" w14:textId="52E8C7F9" w:rsidR="004C0D88" w:rsidRPr="004969F8" w:rsidRDefault="004C0D88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Students analyse how the models and theories they use have developed over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ti</w:t>
            </w:r>
            <w:r w:rsidRPr="004969F8">
              <w:rPr>
                <w:rFonts w:ascii="Arial" w:hAnsi="Arial" w:cs="Arial"/>
                <w:sz w:val="22"/>
                <w:szCs w:val="22"/>
              </w:rPr>
              <w:t>me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and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discuss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the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factors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that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prompted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their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969F8">
              <w:rPr>
                <w:rFonts w:ascii="Arial" w:hAnsi="Arial" w:cs="Arial"/>
                <w:sz w:val="22"/>
                <w:szCs w:val="22"/>
              </w:rPr>
              <w:t>review.</w:t>
            </w:r>
          </w:p>
        </w:tc>
      </w:tr>
      <w:tr w:rsidR="004C0D88" w:rsidRPr="004969F8" w14:paraId="4E1E254E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05E345C8" w14:textId="18C4F3E5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explain how theories are developed.</w:t>
            </w:r>
          </w:p>
        </w:tc>
        <w:tc>
          <w:tcPr>
            <w:tcW w:w="672" w:type="dxa"/>
          </w:tcPr>
          <w:p w14:paraId="7AF8CD9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5F4F69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1A426A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16C299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0D854E6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350B9FE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6EFE935F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can explain how new evidence can change or make scientists</w:t>
            </w:r>
          </w:p>
          <w:p w14:paraId="7589F148" w14:textId="60466D2D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review a theory (related to the Big Bang Theory).</w:t>
            </w:r>
          </w:p>
        </w:tc>
        <w:tc>
          <w:tcPr>
            <w:tcW w:w="672" w:type="dxa"/>
          </w:tcPr>
          <w:p w14:paraId="47FA5017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8DF62C9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CDDB074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FC7408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A02AA6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8C5B07F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3E72BE84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acknowledged the discovery of recent evidence by an</w:t>
            </w:r>
          </w:p>
          <w:p w14:paraId="53039E80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Australian scientist that prompted further review and</w:t>
            </w:r>
          </w:p>
          <w:p w14:paraId="3AFC0710" w14:textId="4CE47874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modification of the Big Bang Theory.</w:t>
            </w:r>
          </w:p>
        </w:tc>
        <w:tc>
          <w:tcPr>
            <w:tcW w:w="672" w:type="dxa"/>
          </w:tcPr>
          <w:p w14:paraId="71A7B6B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A199CB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39EEE14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32052EE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A1A29E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5A61" w:rsidRPr="004969F8" w14:paraId="161298FB" w14:textId="77777777" w:rsidTr="00FE5A61">
        <w:trPr>
          <w:trHeight w:val="567"/>
        </w:trPr>
        <w:tc>
          <w:tcPr>
            <w:tcW w:w="9848" w:type="dxa"/>
            <w:gridSpan w:val="6"/>
            <w:shd w:val="clear" w:color="auto" w:fill="CCFFCC"/>
            <w:vAlign w:val="center"/>
          </w:tcPr>
          <w:p w14:paraId="5800142B" w14:textId="45274231" w:rsidR="00FE5A61" w:rsidRPr="004969F8" w:rsidRDefault="000436F5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 xml:space="preserve">Students 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>construct evidence</w:t>
            </w:r>
            <w:r w:rsidR="00FE5A61" w:rsidRPr="004969F8">
              <w:rPr>
                <w:rFonts w:ascii="Adobe Caslon Pro" w:hAnsi="Adobe Caslon Pro" w:cs="Adobe Caslon Pro"/>
                <w:sz w:val="22"/>
                <w:szCs w:val="22"/>
              </w:rPr>
              <w:t>‐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>based arguments and select appropriate representations and text types</w:t>
            </w:r>
            <w:r w:rsidRPr="004969F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E5A61" w:rsidRPr="004969F8">
              <w:rPr>
                <w:rFonts w:ascii="Arial" w:hAnsi="Arial" w:cs="Arial"/>
                <w:sz w:val="22"/>
                <w:szCs w:val="22"/>
              </w:rPr>
              <w:t>to communicate science ideas for specific purposes.</w:t>
            </w:r>
          </w:p>
        </w:tc>
      </w:tr>
      <w:tr w:rsidR="004C0D88" w:rsidRPr="004969F8" w14:paraId="41822552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636A98CC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been able to link evidence to any modifications to the</w:t>
            </w:r>
          </w:p>
          <w:p w14:paraId="6283831D" w14:textId="00530A7E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theory each time a new piece of evidence has been proposed.</w:t>
            </w:r>
          </w:p>
        </w:tc>
        <w:tc>
          <w:tcPr>
            <w:tcW w:w="672" w:type="dxa"/>
          </w:tcPr>
          <w:p w14:paraId="6A49D6A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DBC02A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0BEBFE6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50D49E5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07CC3E64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4F330685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38DE8DF6" w14:textId="1C7D5490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used words appropriate to a general audience.</w:t>
            </w:r>
          </w:p>
        </w:tc>
        <w:tc>
          <w:tcPr>
            <w:tcW w:w="672" w:type="dxa"/>
          </w:tcPr>
          <w:p w14:paraId="4CF8E1A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02F64C05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3DCF08B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A8D8D4D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33729E6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3801743B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738DEBE3" w14:textId="1FEB4D96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referenced all my sources of information.</w:t>
            </w:r>
          </w:p>
        </w:tc>
        <w:tc>
          <w:tcPr>
            <w:tcW w:w="672" w:type="dxa"/>
          </w:tcPr>
          <w:p w14:paraId="269F5FEC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4B2FAF55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7F663E78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07785B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5450BA21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C0D88" w:rsidRPr="004969F8" w14:paraId="675043CD" w14:textId="77777777" w:rsidTr="000436F5">
        <w:trPr>
          <w:trHeight w:val="567"/>
        </w:trPr>
        <w:tc>
          <w:tcPr>
            <w:tcW w:w="6487" w:type="dxa"/>
            <w:vAlign w:val="center"/>
          </w:tcPr>
          <w:p w14:paraId="2B127DA2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I have made all information that I have given easy to read and</w:t>
            </w:r>
          </w:p>
          <w:p w14:paraId="7F6A89B0" w14:textId="77777777" w:rsidR="00FE5A61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understand by making sure I have explained all scientific terms</w:t>
            </w:r>
          </w:p>
          <w:p w14:paraId="2AD4D905" w14:textId="35311CF9" w:rsidR="004C0D88" w:rsidRPr="004969F8" w:rsidRDefault="00FE5A61" w:rsidP="00FE5A61">
            <w:pPr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that I have used.</w:t>
            </w:r>
          </w:p>
        </w:tc>
        <w:tc>
          <w:tcPr>
            <w:tcW w:w="672" w:type="dxa"/>
          </w:tcPr>
          <w:p w14:paraId="429669A3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1F5F5D5F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288DC01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2" w:type="dxa"/>
          </w:tcPr>
          <w:p w14:paraId="610FA74B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73" w:type="dxa"/>
          </w:tcPr>
          <w:p w14:paraId="3091E022" w14:textId="77777777" w:rsidR="004C0D88" w:rsidRPr="004969F8" w:rsidRDefault="004C0D88" w:rsidP="00D465E1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E5A61" w:rsidRPr="004969F8" w14:paraId="74AEBA0B" w14:textId="77777777" w:rsidTr="000436F5">
        <w:trPr>
          <w:trHeight w:val="851"/>
        </w:trPr>
        <w:tc>
          <w:tcPr>
            <w:tcW w:w="6487" w:type="dxa"/>
            <w:shd w:val="clear" w:color="auto" w:fill="CCFFCC"/>
            <w:vAlign w:val="center"/>
          </w:tcPr>
          <w:p w14:paraId="0EA1C270" w14:textId="6E2435F3" w:rsidR="00FE5A61" w:rsidRPr="004969F8" w:rsidRDefault="00FE5A61" w:rsidP="000436F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sz w:val="22"/>
                <w:szCs w:val="22"/>
              </w:rPr>
              <w:t>TOTAL</w:t>
            </w:r>
          </w:p>
        </w:tc>
        <w:tc>
          <w:tcPr>
            <w:tcW w:w="3361" w:type="dxa"/>
            <w:gridSpan w:val="5"/>
            <w:shd w:val="clear" w:color="auto" w:fill="CCFFCC"/>
          </w:tcPr>
          <w:p w14:paraId="7AD5BC88" w14:textId="0D1C03A7" w:rsidR="00FE5A61" w:rsidRPr="004969F8" w:rsidRDefault="00FE5A61" w:rsidP="000436F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969F8">
              <w:rPr>
                <w:rFonts w:ascii="Arial" w:hAnsi="Arial" w:cs="Arial"/>
                <w:position w:val="-4"/>
                <w:sz w:val="22"/>
                <w:szCs w:val="22"/>
              </w:rPr>
              <w:object w:dxaOrig="180" w:dyaOrig="260" w14:anchorId="1769DB1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13pt" o:ole="">
                  <v:imagedata r:id="rId6" o:title=""/>
                </v:shape>
                <o:OLEObject Type="Embed" ProgID="Equation.3" ShapeID="_x0000_i1025" DrawAspect="Content" ObjectID="_1381410522" r:id="rId7"/>
              </w:object>
            </w:r>
            <w:r w:rsidRPr="004969F8">
              <w:rPr>
                <w:rFonts w:ascii="Arial" w:hAnsi="Arial" w:cs="Arial"/>
                <w:position w:val="-4"/>
                <w:sz w:val="22"/>
                <w:szCs w:val="22"/>
              </w:rPr>
              <w:object w:dxaOrig="180" w:dyaOrig="260" w14:anchorId="0D5C6A32">
                <v:shape id="_x0000_i1026" type="#_x0000_t75" style="width:9pt;height:13pt" o:ole="">
                  <v:imagedata r:id="rId8" o:title=""/>
                </v:shape>
                <o:OLEObject Type="Embed" ProgID="Equation.3" ShapeID="_x0000_i1026" DrawAspect="Content" ObjectID="_1381410523" r:id="rId9"/>
              </w:object>
            </w:r>
            <w:r w:rsidR="000436F5" w:rsidRPr="004969F8">
              <w:rPr>
                <w:rFonts w:ascii="Arial" w:hAnsi="Arial"/>
                <w:position w:val="-24"/>
              </w:rPr>
              <w:object w:dxaOrig="360" w:dyaOrig="620" w14:anchorId="0A5C2C4C">
                <v:shape id="_x0000_i1027" type="#_x0000_t75" style="width:18pt;height:31pt" o:ole="">
                  <v:imagedata r:id="rId10" o:title=""/>
                </v:shape>
                <o:OLEObject Type="Embed" ProgID="Equation.3" ShapeID="_x0000_i1027" DrawAspect="Content" ObjectID="_1381410524" r:id="rId11"/>
              </w:object>
            </w:r>
          </w:p>
        </w:tc>
      </w:tr>
    </w:tbl>
    <w:p w14:paraId="468856E6" w14:textId="77777777" w:rsidR="004C0D88" w:rsidRPr="004969F8" w:rsidRDefault="004C0D88" w:rsidP="00D465E1">
      <w:pPr>
        <w:rPr>
          <w:rFonts w:ascii="Arial" w:hAnsi="Arial"/>
        </w:rPr>
      </w:pPr>
    </w:p>
    <w:p w14:paraId="4D6F555F" w14:textId="77777777" w:rsidR="00FE5A61" w:rsidRPr="004969F8" w:rsidRDefault="00FE5A61" w:rsidP="00D465E1">
      <w:pPr>
        <w:rPr>
          <w:rFonts w:ascii="Arial" w:hAnsi="Arial"/>
        </w:rPr>
      </w:pPr>
    </w:p>
    <w:p w14:paraId="432B08BC" w14:textId="09242B2D" w:rsidR="00FE5A61" w:rsidRPr="004969F8" w:rsidRDefault="00FE5A61" w:rsidP="00D465E1">
      <w:pPr>
        <w:rPr>
          <w:rFonts w:ascii="Arial" w:hAnsi="Arial"/>
        </w:rPr>
      </w:pPr>
      <w:r w:rsidRPr="004969F8">
        <w:rPr>
          <w:rFonts w:ascii="Arial" w:hAnsi="Arial"/>
        </w:rPr>
        <w:t>COMMENT</w:t>
      </w:r>
    </w:p>
    <w:p w14:paraId="64FAEB5D" w14:textId="77777777" w:rsidR="00FE5A61" w:rsidRPr="004969F8" w:rsidRDefault="00FE5A61" w:rsidP="00D465E1">
      <w:pPr>
        <w:rPr>
          <w:rFonts w:ascii="Arial" w:hAnsi="Arial"/>
        </w:rPr>
      </w:pPr>
    </w:p>
    <w:p w14:paraId="4B990F66" w14:textId="4227C277" w:rsidR="00FE5A61" w:rsidRPr="004969F8" w:rsidRDefault="00FE5A61" w:rsidP="00D465E1">
      <w:pPr>
        <w:rPr>
          <w:rFonts w:ascii="Arial" w:hAnsi="Arial"/>
        </w:rPr>
      </w:pPr>
    </w:p>
    <w:sectPr w:rsidR="00FE5A61" w:rsidRPr="004969F8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dobe Caslon Pro">
    <w:panose1 w:val="0205050205050A020403"/>
    <w:charset w:val="00"/>
    <w:family w:val="auto"/>
    <w:pitch w:val="variable"/>
    <w:sig w:usb0="00000007" w:usb1="00000001" w:usb2="00000000" w:usb3="00000000" w:csb0="00000093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US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01DB"/>
    <w:rsid w:val="000436F5"/>
    <w:rsid w:val="000C4237"/>
    <w:rsid w:val="00222BC9"/>
    <w:rsid w:val="003D11C3"/>
    <w:rsid w:val="004969F8"/>
    <w:rsid w:val="004C0D88"/>
    <w:rsid w:val="004E4F29"/>
    <w:rsid w:val="005872A5"/>
    <w:rsid w:val="008D3BFF"/>
    <w:rsid w:val="00967719"/>
    <w:rsid w:val="00C901DB"/>
    <w:rsid w:val="00D465E1"/>
    <w:rsid w:val="00DA5783"/>
    <w:rsid w:val="00ED1E18"/>
    <w:rsid w:val="00FE5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8"/>
    <o:shapelayout v:ext="edit">
      <o:idmap v:ext="edit" data="1"/>
    </o:shapelayout>
  </w:shapeDefaults>
  <w:decimalSymbol w:val="."/>
  <w:listSeparator w:val=","/>
  <w14:docId w14:val="77CA6E1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5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5E1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C0D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Microsoft_Equation3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emf"/><Relationship Id="rId7" Type="http://schemas.openxmlformats.org/officeDocument/2006/relationships/oleObject" Target="embeddings/Microsoft_Equation1.bin"/><Relationship Id="rId8" Type="http://schemas.openxmlformats.org/officeDocument/2006/relationships/image" Target="media/image3.emf"/><Relationship Id="rId9" Type="http://schemas.openxmlformats.org/officeDocument/2006/relationships/oleObject" Target="embeddings/Microsoft_Equation2.bin"/><Relationship Id="rId10" Type="http://schemas.openxmlformats.org/officeDocument/2006/relationships/image" Target="media/image4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1</TotalTime>
  <Pages>2</Pages>
  <Words>378</Words>
  <Characters>2161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2</cp:revision>
  <dcterms:created xsi:type="dcterms:W3CDTF">2015-10-28T08:04:00Z</dcterms:created>
  <dcterms:modified xsi:type="dcterms:W3CDTF">2015-10-28T08:04:00Z</dcterms:modified>
</cp:coreProperties>
</file>