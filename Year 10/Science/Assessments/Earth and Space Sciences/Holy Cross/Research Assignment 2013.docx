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76DBF" w14:textId="2D3DDD8D" w:rsidR="005872A5" w:rsidRPr="004969F8" w:rsidRDefault="000C4237" w:rsidP="00C901DB">
      <w:pPr>
        <w:jc w:val="right"/>
        <w:rPr>
          <w:rFonts w:ascii="Arial" w:hAnsi="Arial"/>
        </w:rPr>
      </w:pPr>
      <w:r>
        <w:rPr>
          <w:rFonts w:ascii="Arial" w:hAnsi="Arial"/>
        </w:rPr>
        <w:t>IW-16</w:t>
      </w:r>
      <w:bookmarkStart w:id="0" w:name="_GoBack"/>
      <w:bookmarkEnd w:id="0"/>
    </w:p>
    <w:p w14:paraId="4639D981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YEAR 10 SCIENCE</w:t>
      </w:r>
    </w:p>
    <w:p w14:paraId="345A0EA5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7DF08F2D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ASSIGNMENT - ORIGIN OF THE UNIVERSE</w:t>
      </w:r>
    </w:p>
    <w:p w14:paraId="10B1BD3E" w14:textId="77777777" w:rsidR="00C901DB" w:rsidRPr="004969F8" w:rsidRDefault="00C901DB" w:rsidP="00222BC9">
      <w:pPr>
        <w:rPr>
          <w:rFonts w:ascii="Arial" w:hAnsi="Arial"/>
        </w:rPr>
      </w:pPr>
    </w:p>
    <w:p w14:paraId="0DB5ABCC" w14:textId="77777777" w:rsidR="00C901DB" w:rsidRPr="004969F8" w:rsidRDefault="00D465E1" w:rsidP="00D465E1">
      <w:pPr>
        <w:jc w:val="center"/>
        <w:rPr>
          <w:rFonts w:ascii="Arial" w:hAnsi="Arial"/>
        </w:rPr>
      </w:pPr>
      <w:r w:rsidRPr="004969F8">
        <w:rPr>
          <w:rFonts w:ascii="Arial" w:hAnsi="Arial"/>
          <w:noProof/>
          <w:lang w:val="en-US"/>
        </w:rPr>
        <w:drawing>
          <wp:inline distT="0" distB="0" distL="0" distR="0" wp14:anchorId="32291F80" wp14:editId="30603D8E">
            <wp:extent cx="5599430" cy="350344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925" cy="35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7466" w14:textId="77777777" w:rsidR="00D465E1" w:rsidRPr="004969F8" w:rsidRDefault="00D465E1" w:rsidP="00222BC9">
      <w:pPr>
        <w:rPr>
          <w:rFonts w:ascii="Arial" w:hAnsi="Arial"/>
        </w:rPr>
      </w:pPr>
    </w:p>
    <w:p w14:paraId="605A24E0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The research that you need to do for this assignment is divided into two main parts. </w:t>
      </w:r>
    </w:p>
    <w:p w14:paraId="7D458B93" w14:textId="77777777" w:rsidR="00D465E1" w:rsidRPr="004969F8" w:rsidRDefault="00D465E1" w:rsidP="00D465E1">
      <w:pPr>
        <w:rPr>
          <w:rFonts w:ascii="Arial" w:hAnsi="Arial"/>
        </w:rPr>
      </w:pPr>
    </w:p>
    <w:p w14:paraId="70087D50" w14:textId="0175356E" w:rsidR="00D465E1" w:rsidRPr="004969F8" w:rsidRDefault="004969F8" w:rsidP="00D465E1">
      <w:pPr>
        <w:rPr>
          <w:rFonts w:ascii="Arial" w:hAnsi="Arial"/>
        </w:rPr>
      </w:pPr>
      <w:r w:rsidRPr="004969F8">
        <w:rPr>
          <w:rFonts w:ascii="Arial" w:hAnsi="Arial"/>
        </w:rPr>
        <w:t>Either you can</w:t>
      </w:r>
      <w:r w:rsidR="00D465E1" w:rsidRPr="004969F8">
        <w:rPr>
          <w:rFonts w:ascii="Arial" w:hAnsi="Arial"/>
        </w:rPr>
        <w:t xml:space="preserve"> decide to deal with these as separate parts of your discussion or you can</w:t>
      </w:r>
    </w:p>
    <w:p w14:paraId="10BC4A1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mention both aspects throughout your discussion. </w:t>
      </w:r>
    </w:p>
    <w:p w14:paraId="22734114" w14:textId="77777777" w:rsidR="00D465E1" w:rsidRPr="004969F8" w:rsidRDefault="00D465E1" w:rsidP="00D465E1">
      <w:pPr>
        <w:rPr>
          <w:rFonts w:ascii="Arial" w:hAnsi="Arial"/>
        </w:rPr>
      </w:pPr>
    </w:p>
    <w:p w14:paraId="3A94653F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You MUST provide: </w:t>
      </w:r>
    </w:p>
    <w:p w14:paraId="69FCF894" w14:textId="77777777" w:rsidR="00D465E1" w:rsidRPr="004969F8" w:rsidRDefault="00D465E1" w:rsidP="00D465E1">
      <w:pPr>
        <w:rPr>
          <w:rFonts w:ascii="Arial" w:hAnsi="Arial"/>
        </w:rPr>
      </w:pPr>
    </w:p>
    <w:p w14:paraId="28D925AD" w14:textId="0AF733B6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</w:r>
      <w:r w:rsidR="004969F8" w:rsidRPr="004969F8">
        <w:rPr>
          <w:rFonts w:ascii="Arial" w:hAnsi="Arial"/>
        </w:rPr>
        <w:t>Your</w:t>
      </w:r>
      <w:r w:rsidRPr="004969F8">
        <w:rPr>
          <w:rFonts w:ascii="Arial" w:hAnsi="Arial"/>
        </w:rPr>
        <w:t xml:space="preserve"> research notes.</w:t>
      </w:r>
    </w:p>
    <w:p w14:paraId="2D872482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Your written report.</w:t>
      </w:r>
    </w:p>
    <w:p w14:paraId="34904DB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A reference list.</w:t>
      </w:r>
    </w:p>
    <w:p w14:paraId="1F02520E" w14:textId="77777777" w:rsidR="00D465E1" w:rsidRPr="004969F8" w:rsidRDefault="00D465E1" w:rsidP="00D465E1">
      <w:pPr>
        <w:rPr>
          <w:rFonts w:ascii="Arial" w:hAnsi="Arial"/>
        </w:rPr>
      </w:pPr>
    </w:p>
    <w:p w14:paraId="37129E21" w14:textId="77777777" w:rsidR="00D465E1" w:rsidRPr="004969F8" w:rsidRDefault="00D465E1" w:rsidP="00D465E1">
      <w:pPr>
        <w:rPr>
          <w:rFonts w:ascii="Arial" w:hAnsi="Arial"/>
          <w:b/>
          <w:i/>
        </w:rPr>
      </w:pPr>
      <w:r w:rsidRPr="004969F8">
        <w:rPr>
          <w:rFonts w:ascii="Arial" w:hAnsi="Arial"/>
          <w:b/>
          <w:i/>
        </w:rPr>
        <w:t>Task</w:t>
      </w:r>
    </w:p>
    <w:p w14:paraId="604936EC" w14:textId="77777777" w:rsidR="00D465E1" w:rsidRPr="004969F8" w:rsidRDefault="00D465E1" w:rsidP="00D465E1">
      <w:pPr>
        <w:rPr>
          <w:rFonts w:ascii="Arial" w:hAnsi="Arial"/>
        </w:rPr>
      </w:pPr>
    </w:p>
    <w:p w14:paraId="73CCDAE4" w14:textId="53A0FCF2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rep</w:t>
      </w:r>
      <w:r w:rsidR="00ED1E18" w:rsidRPr="004969F8">
        <w:rPr>
          <w:rFonts w:ascii="Arial" w:hAnsi="Arial"/>
        </w:rPr>
        <w:t>ort shall:</w:t>
      </w:r>
    </w:p>
    <w:p w14:paraId="4B388DB4" w14:textId="77777777" w:rsidR="00ED1E18" w:rsidRPr="004969F8" w:rsidRDefault="00ED1E18" w:rsidP="00D465E1">
      <w:pPr>
        <w:rPr>
          <w:rFonts w:ascii="Arial" w:hAnsi="Arial"/>
        </w:rPr>
      </w:pPr>
    </w:p>
    <w:p w14:paraId="14F650E5" w14:textId="01B1A764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1.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>give an explanation of the Big Bang Theory as it stands today and show how</w:t>
      </w:r>
    </w:p>
    <w:p w14:paraId="488A229B" w14:textId="1176F7BB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4969F8">
        <w:rPr>
          <w:rFonts w:ascii="Arial" w:hAnsi="Arial"/>
        </w:rPr>
        <w:t>the theory ca</w:t>
      </w:r>
      <w:r w:rsidR="004969F8" w:rsidRPr="004969F8">
        <w:rPr>
          <w:rFonts w:ascii="Arial" w:hAnsi="Arial"/>
        </w:rPr>
        <w:t>me about.</w:t>
      </w:r>
    </w:p>
    <w:p w14:paraId="765E5DBC" w14:textId="72C5B25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2.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give the names and some history of the </w:t>
      </w:r>
      <w:r w:rsidRPr="004969F8">
        <w:rPr>
          <w:rFonts w:ascii="Arial" w:hAnsi="Arial"/>
        </w:rPr>
        <w:t xml:space="preserve">important people who helped to </w:t>
      </w:r>
    </w:p>
    <w:p w14:paraId="1D3EF5CD" w14:textId="7734AD9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develop the theory. </w:t>
      </w:r>
      <w:r w:rsidRPr="004969F8">
        <w:rPr>
          <w:rFonts w:ascii="Arial" w:hAnsi="Arial"/>
        </w:rPr>
        <w:t xml:space="preserve"> </w:t>
      </w:r>
      <w:r w:rsidR="00D465E1" w:rsidRPr="004969F8">
        <w:rPr>
          <w:rFonts w:ascii="Arial" w:hAnsi="Arial"/>
        </w:rPr>
        <w:t>Are there any Australians who ha</w:t>
      </w:r>
      <w:r w:rsidRPr="004969F8">
        <w:rPr>
          <w:rFonts w:ascii="Arial" w:hAnsi="Arial"/>
        </w:rPr>
        <w:t>ve played a part?</w:t>
      </w:r>
    </w:p>
    <w:p w14:paraId="6B31F945" w14:textId="77777777" w:rsidR="00ED1E18" w:rsidRPr="004969F8" w:rsidRDefault="00ED1E18" w:rsidP="00D465E1">
      <w:pPr>
        <w:rPr>
          <w:rFonts w:ascii="Arial" w:hAnsi="Arial"/>
        </w:rPr>
      </w:pPr>
    </w:p>
    <w:p w14:paraId="10DCFB68" w14:textId="77777777" w:rsidR="004E4F29" w:rsidRPr="004969F8" w:rsidRDefault="004E4F29" w:rsidP="00D465E1">
      <w:pPr>
        <w:rPr>
          <w:rFonts w:ascii="Arial" w:hAnsi="Arial"/>
        </w:rPr>
      </w:pPr>
    </w:p>
    <w:p w14:paraId="136880BC" w14:textId="1A4DB1AC" w:rsidR="00ED1E18" w:rsidRPr="004969F8" w:rsidRDefault="00D465E1" w:rsidP="00ED1E18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 xml:space="preserve">CHECK THE RUBRIC TO MAKE SURE YOU HAVE HIT EACH OF THE CRITERIA </w:t>
      </w:r>
    </w:p>
    <w:p w14:paraId="2B1F55CF" w14:textId="219F3CC7" w:rsidR="00D465E1" w:rsidRPr="004969F8" w:rsidRDefault="00ED1E18" w:rsidP="00D465E1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>INCLUDED FOR MARKING.</w:t>
      </w:r>
    </w:p>
    <w:p w14:paraId="74EB5822" w14:textId="77777777" w:rsidR="00ED1E18" w:rsidRPr="004969F8" w:rsidRDefault="00ED1E18" w:rsidP="00D465E1">
      <w:pPr>
        <w:rPr>
          <w:rFonts w:ascii="Arial" w:hAnsi="Arial"/>
        </w:rPr>
      </w:pPr>
    </w:p>
    <w:p w14:paraId="6C2BB1CD" w14:textId="3B4913AF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(Hint: Einstein and Stephen Haw</w:t>
      </w:r>
      <w:r w:rsidR="00ED1E18" w:rsidRPr="004969F8">
        <w:rPr>
          <w:rFonts w:ascii="Arial" w:hAnsi="Arial"/>
        </w:rPr>
        <w:t xml:space="preserve">king are two scientists </w:t>
      </w:r>
      <w:r w:rsidRPr="004969F8">
        <w:rPr>
          <w:rFonts w:ascii="Arial" w:hAnsi="Arial"/>
        </w:rPr>
        <w:t>expect</w:t>
      </w:r>
      <w:r w:rsidR="00ED1E18" w:rsidRPr="004969F8">
        <w:rPr>
          <w:rFonts w:ascii="Arial" w:hAnsi="Arial"/>
        </w:rPr>
        <w:t>ed</w:t>
      </w:r>
      <w:r w:rsidRPr="004969F8">
        <w:rPr>
          <w:rFonts w:ascii="Arial" w:hAnsi="Arial"/>
        </w:rPr>
        <w:t xml:space="preserve"> to </w:t>
      </w:r>
      <w:r w:rsidR="00ED1E18" w:rsidRPr="004969F8">
        <w:rPr>
          <w:rFonts w:ascii="Arial" w:hAnsi="Arial"/>
        </w:rPr>
        <w:t>be</w:t>
      </w:r>
      <w:r w:rsidRPr="004969F8">
        <w:rPr>
          <w:rFonts w:ascii="Arial" w:hAnsi="Arial"/>
        </w:rPr>
        <w:t xml:space="preserve"> mentioned in</w:t>
      </w:r>
    </w:p>
    <w:p w14:paraId="36326639" w14:textId="08A57EEE" w:rsidR="004C0D88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- they are NOT Austr</w:t>
      </w:r>
      <w:r w:rsidR="00ED1E18" w:rsidRPr="004969F8">
        <w:rPr>
          <w:rFonts w:ascii="Arial" w:hAnsi="Arial"/>
        </w:rPr>
        <w:t xml:space="preserve">alian, nor the </w:t>
      </w:r>
      <w:r w:rsidR="004C0D88" w:rsidRPr="004969F8">
        <w:rPr>
          <w:rFonts w:ascii="Arial" w:hAnsi="Arial"/>
        </w:rPr>
        <w:t>only scientists involved.</w:t>
      </w:r>
      <w:r w:rsidR="00ED1E18" w:rsidRPr="004969F8">
        <w:rPr>
          <w:rFonts w:ascii="Arial" w:hAnsi="Arial"/>
        </w:rPr>
        <w:t>)</w:t>
      </w:r>
    </w:p>
    <w:p w14:paraId="698E6023" w14:textId="77777777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lastRenderedPageBreak/>
        <w:t>YEAR 10 SCIENCE</w:t>
      </w:r>
    </w:p>
    <w:p w14:paraId="160AFEED" w14:textId="77777777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3EE28644" w14:textId="73F3A79B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 xml:space="preserve">ASSIGNMENT - ORIGIN OF THE UNIVERSE </w:t>
      </w:r>
    </w:p>
    <w:p w14:paraId="1345B313" w14:textId="64827B3D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MARKING RUBRIC</w:t>
      </w:r>
    </w:p>
    <w:p w14:paraId="7CBECD84" w14:textId="77777777" w:rsidR="004C0D88" w:rsidRPr="004969F8" w:rsidRDefault="004C0D88" w:rsidP="004C0D88">
      <w:pPr>
        <w:jc w:val="center"/>
        <w:rPr>
          <w:rFonts w:ascii="Arial" w:hAnsi="Arial"/>
        </w:rPr>
      </w:pPr>
    </w:p>
    <w:p w14:paraId="225C4143" w14:textId="77777777" w:rsidR="000436F5" w:rsidRPr="004969F8" w:rsidRDefault="000436F5" w:rsidP="004C0D88">
      <w:pPr>
        <w:jc w:val="center"/>
        <w:rPr>
          <w:rFonts w:ascii="Arial" w:hAnsi="Arial"/>
        </w:rPr>
      </w:pPr>
    </w:p>
    <w:p w14:paraId="3EDF328B" w14:textId="0C47A9D8" w:rsidR="004C0D88" w:rsidRPr="004969F8" w:rsidRDefault="004C0D88" w:rsidP="004C0D88">
      <w:pPr>
        <w:rPr>
          <w:rFonts w:ascii="Arial" w:hAnsi="Arial"/>
        </w:rPr>
      </w:pPr>
      <w:r w:rsidRPr="004969F8">
        <w:rPr>
          <w:rFonts w:ascii="Arial" w:hAnsi="Arial"/>
        </w:rPr>
        <w:t xml:space="preserve">Name:  </w:t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</w:rPr>
        <w:t xml:space="preserve">  </w:t>
      </w:r>
      <w:r w:rsidRPr="004969F8">
        <w:rPr>
          <w:rFonts w:ascii="Arial" w:hAnsi="Arial"/>
        </w:rPr>
        <w:tab/>
      </w:r>
    </w:p>
    <w:p w14:paraId="344B8B7A" w14:textId="77777777" w:rsidR="004C0D88" w:rsidRPr="004969F8" w:rsidRDefault="004C0D88" w:rsidP="004C0D88">
      <w:pPr>
        <w:rPr>
          <w:rFonts w:ascii="Arial" w:hAnsi="Arial"/>
        </w:rPr>
      </w:pPr>
    </w:p>
    <w:p w14:paraId="06C4DF4F" w14:textId="77777777" w:rsidR="000436F5" w:rsidRPr="004969F8" w:rsidRDefault="000436F5" w:rsidP="004C0D88">
      <w:pPr>
        <w:rPr>
          <w:rFonts w:ascii="Arial" w:hAnsi="Arial"/>
        </w:rPr>
      </w:pPr>
    </w:p>
    <w:p w14:paraId="49B791AC" w14:textId="77777777" w:rsidR="000436F5" w:rsidRPr="004969F8" w:rsidRDefault="000436F5" w:rsidP="004C0D88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7"/>
        <w:gridCol w:w="672"/>
        <w:gridCol w:w="672"/>
        <w:gridCol w:w="672"/>
        <w:gridCol w:w="672"/>
        <w:gridCol w:w="673"/>
      </w:tblGrid>
      <w:tr w:rsidR="004C0D88" w:rsidRPr="004969F8" w14:paraId="442A2561" w14:textId="77777777" w:rsidTr="000436F5">
        <w:trPr>
          <w:trHeight w:val="567"/>
        </w:trPr>
        <w:tc>
          <w:tcPr>
            <w:tcW w:w="6487" w:type="dxa"/>
            <w:shd w:val="clear" w:color="auto" w:fill="CCFFCC"/>
            <w:vAlign w:val="center"/>
          </w:tcPr>
          <w:p w14:paraId="5ED702B5" w14:textId="4F50F945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Achievement Standard (Science)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798FC5A6" w14:textId="1B94546C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1B9E60BA" w14:textId="247777F2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25F176F2" w14:textId="1641480C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3B6CDE4F" w14:textId="6175B2A0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673" w:type="dxa"/>
            <w:shd w:val="clear" w:color="auto" w:fill="CCFFCC"/>
            <w:vAlign w:val="center"/>
          </w:tcPr>
          <w:p w14:paraId="5A993F9C" w14:textId="7B527BCA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4C0D88" w:rsidRPr="004969F8" w14:paraId="766DF313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407C2A42" w14:textId="13CC3184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Students evaluate the evidence for scientific theories that explain the origin of the universe.</w:t>
            </w:r>
          </w:p>
        </w:tc>
      </w:tr>
      <w:tr w:rsidR="004C0D88" w:rsidRPr="004969F8" w14:paraId="129FAAFF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05A9247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give a clear explanation for the Big Bang Theory of the</w:t>
            </w:r>
          </w:p>
          <w:p w14:paraId="73131C95" w14:textId="3E9AC5F8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origin of the universe.</w:t>
            </w:r>
          </w:p>
        </w:tc>
        <w:tc>
          <w:tcPr>
            <w:tcW w:w="672" w:type="dxa"/>
          </w:tcPr>
          <w:p w14:paraId="3F3C638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AC4404A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5E31A7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47B414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784899A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405D5EA2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5555C5B4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present a range of evidence that led to the development of</w:t>
            </w:r>
          </w:p>
          <w:p w14:paraId="126FA825" w14:textId="4868B73C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 Big Bang theory.</w:t>
            </w:r>
          </w:p>
        </w:tc>
        <w:tc>
          <w:tcPr>
            <w:tcW w:w="672" w:type="dxa"/>
          </w:tcPr>
          <w:p w14:paraId="60924D0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7A32C70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9ECA5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692E6D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4CADBDF6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61803D5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401C4852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clearly explain how the evidence supports the Big Bang</w:t>
            </w:r>
          </w:p>
          <w:p w14:paraId="590445A4" w14:textId="48406FA5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Theory</w:t>
            </w:r>
            <w:r w:rsidR="000436F5" w:rsidRPr="004969F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72" w:type="dxa"/>
          </w:tcPr>
          <w:p w14:paraId="13F087C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D95F061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C33823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F17750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71F1BA2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93A1FD0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5BB49161" w14:textId="52E8C7F9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Students analyse how the models and theories they use have developed over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ti</w:t>
            </w:r>
            <w:r w:rsidRPr="004969F8">
              <w:rPr>
                <w:rFonts w:ascii="Arial" w:hAnsi="Arial" w:cs="Arial"/>
                <w:sz w:val="22"/>
                <w:szCs w:val="22"/>
              </w:rPr>
              <w:t>me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and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discuss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the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factors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that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prompted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their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review.</w:t>
            </w:r>
          </w:p>
        </w:tc>
      </w:tr>
      <w:tr w:rsidR="004C0D88" w:rsidRPr="004969F8" w14:paraId="4E1E254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05E345C8" w14:textId="18C4F3E5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explain how theories are developed.</w:t>
            </w:r>
          </w:p>
        </w:tc>
        <w:tc>
          <w:tcPr>
            <w:tcW w:w="672" w:type="dxa"/>
          </w:tcPr>
          <w:p w14:paraId="7AF8CD9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5F4F69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1A426A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16C299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0D854E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350B9F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6EFE935F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explain how new evidence can change or make scientists</w:t>
            </w:r>
          </w:p>
          <w:p w14:paraId="7589F148" w14:textId="60466D2D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review a theory (related to the Big Bang Theory).</w:t>
            </w:r>
          </w:p>
        </w:tc>
        <w:tc>
          <w:tcPr>
            <w:tcW w:w="672" w:type="dxa"/>
          </w:tcPr>
          <w:p w14:paraId="47FA5017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8DF62C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CDDB07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FC7408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A02AA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8C5B07F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E72BE84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acknowledged the discovery of recent evidence by an</w:t>
            </w:r>
          </w:p>
          <w:p w14:paraId="53039E80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Australian scientist that prompted further review and</w:t>
            </w:r>
          </w:p>
          <w:p w14:paraId="3AFC0710" w14:textId="4CE47874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modification of the Big Bang Theory.</w:t>
            </w:r>
          </w:p>
        </w:tc>
        <w:tc>
          <w:tcPr>
            <w:tcW w:w="672" w:type="dxa"/>
          </w:tcPr>
          <w:p w14:paraId="71A7B6B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A199CB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39EEE1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32052EE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A1A29E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5A61" w:rsidRPr="004969F8" w14:paraId="161298FB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5800142B" w14:textId="45274231" w:rsidR="00FE5A61" w:rsidRPr="004969F8" w:rsidRDefault="000436F5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 xml:space="preserve">Students 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construct evidence</w:t>
            </w:r>
            <w:r w:rsidR="00FE5A61" w:rsidRPr="004969F8">
              <w:rPr>
                <w:rFonts w:ascii="Adobe Caslon Pro" w:hAnsi="Adobe Caslon Pro" w:cs="Adobe Caslon Pro"/>
                <w:sz w:val="22"/>
                <w:szCs w:val="22"/>
              </w:rPr>
              <w:t>‐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based arguments and select appropriate representations and text types</w:t>
            </w:r>
            <w:r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to communicate science ideas for specific purposes.</w:t>
            </w:r>
          </w:p>
        </w:tc>
      </w:tr>
      <w:tr w:rsidR="004C0D88" w:rsidRPr="004969F8" w14:paraId="41822552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636A98CC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been able to link evidence to any modifications to the</w:t>
            </w:r>
          </w:p>
          <w:p w14:paraId="6283831D" w14:textId="00530A7E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theory each time a new piece of evidence has been proposed.</w:t>
            </w:r>
          </w:p>
        </w:tc>
        <w:tc>
          <w:tcPr>
            <w:tcW w:w="672" w:type="dxa"/>
          </w:tcPr>
          <w:p w14:paraId="6A49D6A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DBC02A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0BEBFE6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0D49E5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07CC3E6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4F330685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8DE8DF6" w14:textId="1C7D5490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used words appropriate to a general audience.</w:t>
            </w:r>
          </w:p>
        </w:tc>
        <w:tc>
          <w:tcPr>
            <w:tcW w:w="672" w:type="dxa"/>
          </w:tcPr>
          <w:p w14:paraId="4CF8E1A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2F64C05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DCF08B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A8D8D4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33729E6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801743B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738DEBE3" w14:textId="1FEB4D96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referenced all my sources of information.</w:t>
            </w:r>
          </w:p>
        </w:tc>
        <w:tc>
          <w:tcPr>
            <w:tcW w:w="672" w:type="dxa"/>
          </w:tcPr>
          <w:p w14:paraId="269F5FEC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B2FAF55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F663E7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07785B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450BA21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675043CD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2B127DA2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made all information that I have given easy to read and</w:t>
            </w:r>
          </w:p>
          <w:p w14:paraId="7F6A89B0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understand by making sure I have explained all scientific terms</w:t>
            </w:r>
          </w:p>
          <w:p w14:paraId="2AD4D905" w14:textId="35311CF9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that I have used.</w:t>
            </w:r>
          </w:p>
        </w:tc>
        <w:tc>
          <w:tcPr>
            <w:tcW w:w="672" w:type="dxa"/>
          </w:tcPr>
          <w:p w14:paraId="429669A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F5F5D5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88DC01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10FA74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3091E02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5A61" w:rsidRPr="004969F8" w14:paraId="74AEBA0B" w14:textId="77777777" w:rsidTr="000436F5">
        <w:trPr>
          <w:trHeight w:val="851"/>
        </w:trPr>
        <w:tc>
          <w:tcPr>
            <w:tcW w:w="6487" w:type="dxa"/>
            <w:shd w:val="clear" w:color="auto" w:fill="CCFFCC"/>
            <w:vAlign w:val="center"/>
          </w:tcPr>
          <w:p w14:paraId="0EA1C270" w14:textId="6E2435F3" w:rsidR="00FE5A61" w:rsidRPr="004969F8" w:rsidRDefault="00FE5A61" w:rsidP="000436F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3361" w:type="dxa"/>
            <w:gridSpan w:val="5"/>
            <w:shd w:val="clear" w:color="auto" w:fill="CCFFCC"/>
          </w:tcPr>
          <w:p w14:paraId="7AD5BC88" w14:textId="0D1C03A7" w:rsidR="00FE5A61" w:rsidRPr="004969F8" w:rsidRDefault="00FE5A61" w:rsidP="000436F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position w:val="-4"/>
                <w:sz w:val="22"/>
                <w:szCs w:val="22"/>
              </w:rPr>
              <w:object w:dxaOrig="180" w:dyaOrig="260" w14:anchorId="1769DB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3pt" o:ole="">
                  <v:imagedata r:id="rId6" o:title=""/>
                </v:shape>
                <o:OLEObject Type="Embed" ProgID="Equation.3" ShapeID="_x0000_i1025" DrawAspect="Content" ObjectID="_1381410498" r:id="rId7"/>
              </w:object>
            </w:r>
            <w:r w:rsidRPr="004969F8">
              <w:rPr>
                <w:rFonts w:ascii="Arial" w:hAnsi="Arial" w:cs="Arial"/>
                <w:position w:val="-4"/>
                <w:sz w:val="22"/>
                <w:szCs w:val="22"/>
              </w:rPr>
              <w:object w:dxaOrig="180" w:dyaOrig="260" w14:anchorId="0D5C6A32">
                <v:shape id="_x0000_i1026" type="#_x0000_t75" style="width:9pt;height:13pt" o:ole="">
                  <v:imagedata r:id="rId8" o:title=""/>
                </v:shape>
                <o:OLEObject Type="Embed" ProgID="Equation.3" ShapeID="_x0000_i1026" DrawAspect="Content" ObjectID="_1381410499" r:id="rId9"/>
              </w:object>
            </w:r>
            <w:r w:rsidR="000436F5" w:rsidRPr="004969F8">
              <w:rPr>
                <w:rFonts w:ascii="Arial" w:hAnsi="Arial"/>
                <w:position w:val="-24"/>
              </w:rPr>
              <w:object w:dxaOrig="360" w:dyaOrig="620" w14:anchorId="0A5C2C4C">
                <v:shape id="_x0000_i1027" type="#_x0000_t75" style="width:18pt;height:31pt" o:ole="">
                  <v:imagedata r:id="rId10" o:title=""/>
                </v:shape>
                <o:OLEObject Type="Embed" ProgID="Equation.3" ShapeID="_x0000_i1027" DrawAspect="Content" ObjectID="_1381410500" r:id="rId11"/>
              </w:object>
            </w:r>
          </w:p>
        </w:tc>
      </w:tr>
    </w:tbl>
    <w:p w14:paraId="468856E6" w14:textId="77777777" w:rsidR="004C0D88" w:rsidRPr="004969F8" w:rsidRDefault="004C0D88" w:rsidP="00D465E1">
      <w:pPr>
        <w:rPr>
          <w:rFonts w:ascii="Arial" w:hAnsi="Arial"/>
        </w:rPr>
      </w:pPr>
    </w:p>
    <w:p w14:paraId="4D6F555F" w14:textId="77777777" w:rsidR="00FE5A61" w:rsidRPr="004969F8" w:rsidRDefault="00FE5A61" w:rsidP="00D465E1">
      <w:pPr>
        <w:rPr>
          <w:rFonts w:ascii="Arial" w:hAnsi="Arial"/>
        </w:rPr>
      </w:pPr>
    </w:p>
    <w:p w14:paraId="432B08BC" w14:textId="09242B2D" w:rsidR="00FE5A61" w:rsidRPr="004969F8" w:rsidRDefault="00FE5A61" w:rsidP="00D465E1">
      <w:pPr>
        <w:rPr>
          <w:rFonts w:ascii="Arial" w:hAnsi="Arial"/>
        </w:rPr>
      </w:pPr>
      <w:r w:rsidRPr="004969F8">
        <w:rPr>
          <w:rFonts w:ascii="Arial" w:hAnsi="Arial"/>
        </w:rPr>
        <w:t>COMMENT</w:t>
      </w:r>
    </w:p>
    <w:p w14:paraId="64FAEB5D" w14:textId="77777777" w:rsidR="00FE5A61" w:rsidRPr="004969F8" w:rsidRDefault="00FE5A61" w:rsidP="00D465E1">
      <w:pPr>
        <w:rPr>
          <w:rFonts w:ascii="Arial" w:hAnsi="Arial"/>
        </w:rPr>
      </w:pPr>
    </w:p>
    <w:p w14:paraId="4B990F66" w14:textId="4227C277" w:rsidR="00FE5A61" w:rsidRPr="004969F8" w:rsidRDefault="00FE5A61" w:rsidP="00D465E1">
      <w:pPr>
        <w:rPr>
          <w:rFonts w:ascii="Arial" w:hAnsi="Arial"/>
        </w:rPr>
      </w:pPr>
    </w:p>
    <w:sectPr w:rsidR="00FE5A61" w:rsidRPr="004969F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dobe Caslon Pro">
    <w:panose1 w:val="0205050205050A020403"/>
    <w:charset w:val="00"/>
    <w:family w:val="auto"/>
    <w:pitch w:val="variable"/>
    <w:sig w:usb0="00000007" w:usb1="00000001" w:usb2="00000000" w:usb3="00000000" w:csb0="0000009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1DB"/>
    <w:rsid w:val="000436F5"/>
    <w:rsid w:val="000C4237"/>
    <w:rsid w:val="00222BC9"/>
    <w:rsid w:val="003D11C3"/>
    <w:rsid w:val="004969F8"/>
    <w:rsid w:val="004C0D88"/>
    <w:rsid w:val="004E4F29"/>
    <w:rsid w:val="005872A5"/>
    <w:rsid w:val="008D3BFF"/>
    <w:rsid w:val="00967719"/>
    <w:rsid w:val="00C901DB"/>
    <w:rsid w:val="00D465E1"/>
    <w:rsid w:val="00DA5783"/>
    <w:rsid w:val="00ED1E18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77CA6E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Microsoft_Equation3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emf"/><Relationship Id="rId7" Type="http://schemas.openxmlformats.org/officeDocument/2006/relationships/oleObject" Target="embeddings/Microsoft_Equation1.bin"/><Relationship Id="rId8" Type="http://schemas.openxmlformats.org/officeDocument/2006/relationships/image" Target="media/image3.emf"/><Relationship Id="rId9" Type="http://schemas.openxmlformats.org/officeDocument/2006/relationships/oleObject" Target="embeddings/Microsoft_Equation2.bin"/><Relationship Id="rId10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28</TotalTime>
  <Pages>2</Pages>
  <Words>378</Words>
  <Characters>2161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8</cp:revision>
  <dcterms:created xsi:type="dcterms:W3CDTF">2014-11-04T09:12:00Z</dcterms:created>
  <dcterms:modified xsi:type="dcterms:W3CDTF">2015-10-28T08:03:00Z</dcterms:modified>
</cp:coreProperties>
</file>