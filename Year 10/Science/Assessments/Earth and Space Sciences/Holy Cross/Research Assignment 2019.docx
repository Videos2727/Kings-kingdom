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76DBF" w14:textId="4B079FF7" w:rsidR="005872A5" w:rsidRPr="004969F8" w:rsidRDefault="00CB359A" w:rsidP="00C901DB">
      <w:pPr>
        <w:jc w:val="right"/>
        <w:rPr>
          <w:rFonts w:ascii="Arial" w:hAnsi="Arial"/>
        </w:rPr>
      </w:pPr>
      <w:r>
        <w:rPr>
          <w:rFonts w:ascii="Arial" w:hAnsi="Arial"/>
        </w:rPr>
        <w:t>IW-1</w:t>
      </w:r>
      <w:r w:rsidR="00B73F57">
        <w:rPr>
          <w:rFonts w:ascii="Arial" w:hAnsi="Arial"/>
        </w:rPr>
        <w:t>9</w:t>
      </w:r>
    </w:p>
    <w:p w14:paraId="4639D981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YEAR 10 SCIENCE</w:t>
      </w:r>
    </w:p>
    <w:p w14:paraId="345A0EA5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7DF08F2D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ASSIGNMENT - ORIGIN OF THE UNIVERSE</w:t>
      </w:r>
    </w:p>
    <w:p w14:paraId="10B1BD3E" w14:textId="77777777" w:rsidR="00C901DB" w:rsidRPr="004969F8" w:rsidRDefault="00C901DB" w:rsidP="00222BC9">
      <w:pPr>
        <w:rPr>
          <w:rFonts w:ascii="Arial" w:hAnsi="Arial"/>
        </w:rPr>
      </w:pPr>
    </w:p>
    <w:p w14:paraId="0DB5ABCC" w14:textId="77777777" w:rsidR="00C901DB" w:rsidRPr="004969F8" w:rsidRDefault="00D465E1" w:rsidP="00D465E1">
      <w:pPr>
        <w:jc w:val="center"/>
        <w:rPr>
          <w:rFonts w:ascii="Arial" w:hAnsi="Arial"/>
        </w:rPr>
      </w:pPr>
      <w:r w:rsidRPr="004969F8">
        <w:rPr>
          <w:rFonts w:ascii="Arial" w:hAnsi="Arial"/>
          <w:noProof/>
          <w:lang w:val="en-US"/>
        </w:rPr>
        <w:drawing>
          <wp:inline distT="0" distB="0" distL="0" distR="0" wp14:anchorId="32291F80" wp14:editId="47EFD241">
            <wp:extent cx="5190067" cy="324731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741" cy="324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7466" w14:textId="77777777" w:rsidR="00D465E1" w:rsidRPr="004969F8" w:rsidRDefault="00D465E1" w:rsidP="00222BC9">
      <w:pPr>
        <w:rPr>
          <w:rFonts w:ascii="Arial" w:hAnsi="Arial"/>
        </w:rPr>
      </w:pPr>
    </w:p>
    <w:p w14:paraId="605A24E0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The research that you need to do for this assignment is divided into two main parts. </w:t>
      </w:r>
    </w:p>
    <w:p w14:paraId="7D458B93" w14:textId="77777777" w:rsidR="00D465E1" w:rsidRPr="004969F8" w:rsidRDefault="00D465E1" w:rsidP="00D465E1">
      <w:pPr>
        <w:rPr>
          <w:rFonts w:ascii="Arial" w:hAnsi="Arial"/>
        </w:rPr>
      </w:pPr>
    </w:p>
    <w:p w14:paraId="70087D50" w14:textId="0175356E" w:rsidR="00D465E1" w:rsidRPr="004969F8" w:rsidRDefault="004969F8" w:rsidP="00D465E1">
      <w:pPr>
        <w:rPr>
          <w:rFonts w:ascii="Arial" w:hAnsi="Arial"/>
        </w:rPr>
      </w:pPr>
      <w:r w:rsidRPr="004969F8">
        <w:rPr>
          <w:rFonts w:ascii="Arial" w:hAnsi="Arial"/>
        </w:rPr>
        <w:t>Either you can</w:t>
      </w:r>
      <w:r w:rsidR="00D465E1" w:rsidRPr="004969F8">
        <w:rPr>
          <w:rFonts w:ascii="Arial" w:hAnsi="Arial"/>
        </w:rPr>
        <w:t xml:space="preserve"> decide to deal with these as separate parts of your discussion or you can</w:t>
      </w:r>
    </w:p>
    <w:p w14:paraId="10BC4A1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mention both aspects throughout your discussion. </w:t>
      </w:r>
    </w:p>
    <w:p w14:paraId="22734114" w14:textId="77777777" w:rsidR="00D465E1" w:rsidRPr="004969F8" w:rsidRDefault="00D465E1" w:rsidP="00D465E1">
      <w:pPr>
        <w:rPr>
          <w:rFonts w:ascii="Arial" w:hAnsi="Arial"/>
        </w:rPr>
      </w:pPr>
    </w:p>
    <w:p w14:paraId="3A94653F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You MUST provide: </w:t>
      </w:r>
    </w:p>
    <w:p w14:paraId="28D925AD" w14:textId="06493757" w:rsidR="00D465E1" w:rsidRPr="004969F8" w:rsidRDefault="00D465E1" w:rsidP="00D465E1">
      <w:pPr>
        <w:rPr>
          <w:rFonts w:ascii="Arial" w:hAnsi="Arial"/>
        </w:rPr>
      </w:pPr>
    </w:p>
    <w:p w14:paraId="2D872482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Your written report.</w:t>
      </w:r>
    </w:p>
    <w:p w14:paraId="34904DB8" w14:textId="15B9E8D3" w:rsidR="00D465E1" w:rsidRPr="004969F8" w:rsidRDefault="00CB359A" w:rsidP="00D465E1">
      <w:pPr>
        <w:rPr>
          <w:rFonts w:ascii="Arial" w:hAnsi="Arial"/>
        </w:rPr>
      </w:pPr>
      <w:r>
        <w:rPr>
          <w:rFonts w:ascii="Arial" w:hAnsi="Arial"/>
        </w:rPr>
        <w:tab/>
        <w:t xml:space="preserve">• </w:t>
      </w:r>
      <w:r>
        <w:rPr>
          <w:rFonts w:ascii="Arial" w:hAnsi="Arial"/>
        </w:rPr>
        <w:tab/>
        <w:t>A reference list that is correctly formatted.</w:t>
      </w:r>
    </w:p>
    <w:p w14:paraId="1F02520E" w14:textId="77777777" w:rsidR="00D465E1" w:rsidRPr="004969F8" w:rsidRDefault="00D465E1" w:rsidP="00D465E1">
      <w:pPr>
        <w:rPr>
          <w:rFonts w:ascii="Arial" w:hAnsi="Arial"/>
        </w:rPr>
      </w:pPr>
    </w:p>
    <w:p w14:paraId="37129E21" w14:textId="77777777" w:rsidR="00D465E1" w:rsidRPr="004969F8" w:rsidRDefault="00D465E1" w:rsidP="00D465E1">
      <w:pPr>
        <w:rPr>
          <w:rFonts w:ascii="Arial" w:hAnsi="Arial"/>
          <w:b/>
          <w:i/>
        </w:rPr>
      </w:pPr>
      <w:r w:rsidRPr="004969F8">
        <w:rPr>
          <w:rFonts w:ascii="Arial" w:hAnsi="Arial"/>
          <w:b/>
          <w:i/>
        </w:rPr>
        <w:t>Task</w:t>
      </w:r>
    </w:p>
    <w:p w14:paraId="604936EC" w14:textId="77777777" w:rsidR="00D465E1" w:rsidRPr="004969F8" w:rsidRDefault="00D465E1" w:rsidP="00D465E1">
      <w:pPr>
        <w:rPr>
          <w:rFonts w:ascii="Arial" w:hAnsi="Arial"/>
        </w:rPr>
      </w:pPr>
    </w:p>
    <w:p w14:paraId="73CCDAE4" w14:textId="53A0FCF2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rep</w:t>
      </w:r>
      <w:r w:rsidR="00ED1E18" w:rsidRPr="004969F8">
        <w:rPr>
          <w:rFonts w:ascii="Arial" w:hAnsi="Arial"/>
        </w:rPr>
        <w:t>ort shall:</w:t>
      </w:r>
    </w:p>
    <w:p w14:paraId="4B388DB4" w14:textId="77777777" w:rsidR="00ED1E18" w:rsidRPr="004969F8" w:rsidRDefault="00ED1E18" w:rsidP="00D465E1">
      <w:pPr>
        <w:rPr>
          <w:rFonts w:ascii="Arial" w:hAnsi="Arial"/>
        </w:rPr>
      </w:pPr>
    </w:p>
    <w:p w14:paraId="14F650E5" w14:textId="01B1A764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1.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>give an explanation of the Big Bang Theory as it stands today and show how</w:t>
      </w:r>
    </w:p>
    <w:p w14:paraId="488A229B" w14:textId="1176F7BB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4969F8">
        <w:rPr>
          <w:rFonts w:ascii="Arial" w:hAnsi="Arial"/>
        </w:rPr>
        <w:t>the theory ca</w:t>
      </w:r>
      <w:r w:rsidR="004969F8" w:rsidRPr="004969F8">
        <w:rPr>
          <w:rFonts w:ascii="Arial" w:hAnsi="Arial"/>
        </w:rPr>
        <w:t>me about.</w:t>
      </w:r>
    </w:p>
    <w:p w14:paraId="765E5DBC" w14:textId="72C5B25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2.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give the names and some history of the </w:t>
      </w:r>
      <w:r w:rsidRPr="004969F8">
        <w:rPr>
          <w:rFonts w:ascii="Arial" w:hAnsi="Arial"/>
        </w:rPr>
        <w:t xml:space="preserve">important people who helped to </w:t>
      </w:r>
    </w:p>
    <w:p w14:paraId="1D3EF5CD" w14:textId="7734AD9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develop the theory. </w:t>
      </w:r>
      <w:r w:rsidRPr="004969F8">
        <w:rPr>
          <w:rFonts w:ascii="Arial" w:hAnsi="Arial"/>
        </w:rPr>
        <w:t xml:space="preserve"> </w:t>
      </w:r>
      <w:r w:rsidR="00D465E1" w:rsidRPr="004969F8">
        <w:rPr>
          <w:rFonts w:ascii="Arial" w:hAnsi="Arial"/>
        </w:rPr>
        <w:t>Are there any Australians who ha</w:t>
      </w:r>
      <w:r w:rsidRPr="004969F8">
        <w:rPr>
          <w:rFonts w:ascii="Arial" w:hAnsi="Arial"/>
        </w:rPr>
        <w:t>ve played a part?</w:t>
      </w:r>
    </w:p>
    <w:p w14:paraId="6B31F945" w14:textId="77777777" w:rsidR="00ED1E18" w:rsidRPr="004969F8" w:rsidRDefault="00ED1E18" w:rsidP="00D465E1">
      <w:pPr>
        <w:rPr>
          <w:rFonts w:ascii="Arial" w:hAnsi="Arial"/>
        </w:rPr>
      </w:pPr>
    </w:p>
    <w:p w14:paraId="10DCFB68" w14:textId="77777777" w:rsidR="004E4F29" w:rsidRPr="004969F8" w:rsidRDefault="004E4F29" w:rsidP="00D465E1">
      <w:pPr>
        <w:rPr>
          <w:rFonts w:ascii="Arial" w:hAnsi="Arial"/>
        </w:rPr>
      </w:pPr>
    </w:p>
    <w:p w14:paraId="136880BC" w14:textId="1A4DB1AC" w:rsidR="00ED1E18" w:rsidRPr="004969F8" w:rsidRDefault="00D465E1" w:rsidP="00ED1E18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 xml:space="preserve">CHECK THE RUBRIC TO MAKE SURE YOU HAVE HIT EACH OF THE CRITERIA </w:t>
      </w:r>
    </w:p>
    <w:p w14:paraId="2B1F55CF" w14:textId="219F3CC7" w:rsidR="00D465E1" w:rsidRPr="004969F8" w:rsidRDefault="00ED1E18" w:rsidP="00D465E1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>INCLUDED FOR MARKING.</w:t>
      </w:r>
    </w:p>
    <w:p w14:paraId="74EB5822" w14:textId="77777777" w:rsidR="00ED1E18" w:rsidRPr="004969F8" w:rsidRDefault="00ED1E18" w:rsidP="00D465E1">
      <w:pPr>
        <w:rPr>
          <w:rFonts w:ascii="Arial" w:hAnsi="Arial"/>
        </w:rPr>
      </w:pPr>
    </w:p>
    <w:p w14:paraId="6C2BB1CD" w14:textId="637ACE42" w:rsidR="00D465E1" w:rsidRPr="004969F8" w:rsidRDefault="00F33A0D" w:rsidP="00D465E1">
      <w:pPr>
        <w:rPr>
          <w:rFonts w:ascii="Arial" w:hAnsi="Arial"/>
        </w:rPr>
      </w:pPr>
      <w:r>
        <w:rPr>
          <w:rFonts w:ascii="Arial" w:hAnsi="Arial"/>
        </w:rPr>
        <w:t xml:space="preserve">(Hint: Einstein, Lemaitre and Hoyle </w:t>
      </w:r>
      <w:r w:rsidR="00ED1E18" w:rsidRPr="004969F8">
        <w:rPr>
          <w:rFonts w:ascii="Arial" w:hAnsi="Arial"/>
        </w:rPr>
        <w:t xml:space="preserve">are </w:t>
      </w:r>
      <w:r>
        <w:rPr>
          <w:rFonts w:ascii="Arial" w:hAnsi="Arial"/>
        </w:rPr>
        <w:t>three</w:t>
      </w:r>
      <w:r w:rsidR="00ED1E18" w:rsidRPr="004969F8">
        <w:rPr>
          <w:rFonts w:ascii="Arial" w:hAnsi="Arial"/>
        </w:rPr>
        <w:t xml:space="preserve"> scientists </w:t>
      </w:r>
      <w:r w:rsidR="00D465E1" w:rsidRPr="004969F8">
        <w:rPr>
          <w:rFonts w:ascii="Arial" w:hAnsi="Arial"/>
        </w:rPr>
        <w:t>expect</w:t>
      </w:r>
      <w:r w:rsidR="00ED1E18" w:rsidRPr="004969F8">
        <w:rPr>
          <w:rFonts w:ascii="Arial" w:hAnsi="Arial"/>
        </w:rPr>
        <w:t>ed</w:t>
      </w:r>
      <w:r w:rsidR="00D465E1" w:rsidRPr="004969F8">
        <w:rPr>
          <w:rFonts w:ascii="Arial" w:hAnsi="Arial"/>
        </w:rPr>
        <w:t xml:space="preserve"> to </w:t>
      </w:r>
      <w:r w:rsidR="00ED1E18" w:rsidRPr="004969F8">
        <w:rPr>
          <w:rFonts w:ascii="Arial" w:hAnsi="Arial"/>
        </w:rPr>
        <w:t>be</w:t>
      </w:r>
      <w:r w:rsidR="00D465E1" w:rsidRPr="004969F8">
        <w:rPr>
          <w:rFonts w:ascii="Arial" w:hAnsi="Arial"/>
        </w:rPr>
        <w:t xml:space="preserve"> mentioned in</w:t>
      </w:r>
    </w:p>
    <w:p w14:paraId="36326639" w14:textId="234D66C1" w:rsidR="004C0D88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- they are NOT Austr</w:t>
      </w:r>
      <w:r w:rsidR="00ED1E18" w:rsidRPr="004969F8">
        <w:rPr>
          <w:rFonts w:ascii="Arial" w:hAnsi="Arial"/>
        </w:rPr>
        <w:t xml:space="preserve">alian, nor the </w:t>
      </w:r>
      <w:r w:rsidR="004C0D88" w:rsidRPr="004969F8">
        <w:rPr>
          <w:rFonts w:ascii="Arial" w:hAnsi="Arial"/>
        </w:rPr>
        <w:t>only scientists involved.</w:t>
      </w:r>
      <w:r w:rsidR="00464BE0">
        <w:rPr>
          <w:rFonts w:ascii="Arial" w:hAnsi="Arial"/>
        </w:rPr>
        <w:t xml:space="preserve"> You will find more if you look!</w:t>
      </w:r>
      <w:r w:rsidR="00ED1E18" w:rsidRPr="004969F8">
        <w:rPr>
          <w:rFonts w:ascii="Arial" w:hAnsi="Arial"/>
        </w:rPr>
        <w:t>)</w:t>
      </w:r>
    </w:p>
    <w:p w14:paraId="20976B69" w14:textId="77777777" w:rsidR="008A5CAA" w:rsidRDefault="008A5CAA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D3A65D3" w14:textId="77777777" w:rsidR="008A5CAA" w:rsidRPr="00432479" w:rsidRDefault="008A5CAA" w:rsidP="008A5CAA">
      <w:pPr>
        <w:jc w:val="center"/>
        <w:rPr>
          <w:rFonts w:ascii="Arial" w:hAnsi="Arial"/>
          <w:b/>
        </w:rPr>
      </w:pPr>
      <w:r w:rsidRPr="00432479">
        <w:rPr>
          <w:rFonts w:ascii="Arial" w:hAnsi="Arial"/>
          <w:b/>
        </w:rPr>
        <w:lastRenderedPageBreak/>
        <w:t>TIMELINE OF THE DEVELOPMENT OF THE BIG BANG THEORY</w:t>
      </w:r>
    </w:p>
    <w:p w14:paraId="44614D9B" w14:textId="77777777" w:rsidR="008A5CAA" w:rsidRDefault="008A5CAA" w:rsidP="008A5CAA">
      <w:pPr>
        <w:rPr>
          <w:rFonts w:ascii="Arial" w:hAnsi="Arial"/>
        </w:rPr>
      </w:pPr>
    </w:p>
    <w:p w14:paraId="63EB1A2F" w14:textId="77777777" w:rsidR="008A5CAA" w:rsidRDefault="008A5CAA" w:rsidP="008A5CAA">
      <w:pPr>
        <w:rPr>
          <w:rFonts w:ascii="Arial" w:hAnsi="Arial"/>
        </w:rPr>
      </w:pPr>
      <w:r>
        <w:rPr>
          <w:rFonts w:ascii="Arial" w:hAnsi="Arial"/>
        </w:rPr>
        <w:t>This timeline gives some of the major scientists and activities in the development of the Big Bang Theory, but it is not exhaustive.  There are others who have contributed.</w:t>
      </w:r>
    </w:p>
    <w:p w14:paraId="4D5865F9" w14:textId="77777777" w:rsidR="008A5CAA" w:rsidRDefault="008A5CAA" w:rsidP="008A5CAA">
      <w:pPr>
        <w:rPr>
          <w:rFonts w:ascii="Arial" w:hAnsi="Arial"/>
        </w:rPr>
      </w:pPr>
    </w:p>
    <w:p w14:paraId="534CE6AF" w14:textId="76517D62" w:rsidR="008A5CAA" w:rsidRDefault="004837F8" w:rsidP="008A5CAA">
      <w:pPr>
        <w:rPr>
          <w:rFonts w:ascii="Arial" w:hAnsi="Arial"/>
        </w:rPr>
      </w:pPr>
      <w:r>
        <w:rPr>
          <w:rFonts w:ascii="Arial" w:hAnsi="Arial"/>
        </w:rPr>
        <w:t>Use this as the basis for your research.</w:t>
      </w:r>
    </w:p>
    <w:p w14:paraId="483AB0A0" w14:textId="77777777" w:rsidR="008A5CAA" w:rsidRPr="003D11C3" w:rsidRDefault="008A5CAA" w:rsidP="008A5CAA">
      <w:pPr>
        <w:rPr>
          <w:rFonts w:ascii="Arial" w:hAnsi="Arial"/>
        </w:rPr>
      </w:pPr>
      <w:r w:rsidRPr="004C1111">
        <w:rPr>
          <w:rFonts w:ascii="Arial" w:hAnsi="Arial"/>
          <w:noProof/>
          <w:lang w:val="en-US"/>
        </w:rPr>
        <w:drawing>
          <wp:inline distT="0" distB="0" distL="0" distR="0" wp14:anchorId="0E96B6EE" wp14:editId="099F1DF3">
            <wp:extent cx="5892800" cy="7450667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A8EFACF" w14:textId="42CBD42C" w:rsidR="00464BE0" w:rsidRDefault="00464BE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98E6023" w14:textId="41DCB16A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lastRenderedPageBreak/>
        <w:t>YEAR 10 SCIENCE</w:t>
      </w:r>
    </w:p>
    <w:p w14:paraId="160AFEED" w14:textId="77777777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EARTH AND SPACE SCIENCE</w:t>
      </w:r>
    </w:p>
    <w:p w14:paraId="3EE28644" w14:textId="73F3A79B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 xml:space="preserve">ASSIGNMENT - ORIGIN OF THE UNIVERSE </w:t>
      </w:r>
    </w:p>
    <w:p w14:paraId="1345B313" w14:textId="64827B3D" w:rsidR="004C0D88" w:rsidRPr="002658F9" w:rsidRDefault="004C0D88" w:rsidP="004C0D8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MARKING RUBRIC</w:t>
      </w:r>
    </w:p>
    <w:p w14:paraId="7CBECD84" w14:textId="77777777" w:rsidR="004C0D88" w:rsidRPr="004969F8" w:rsidRDefault="004C0D88" w:rsidP="004C0D88">
      <w:pPr>
        <w:jc w:val="center"/>
        <w:rPr>
          <w:rFonts w:ascii="Arial" w:hAnsi="Arial"/>
        </w:rPr>
      </w:pPr>
    </w:p>
    <w:p w14:paraId="225C4143" w14:textId="77777777" w:rsidR="000436F5" w:rsidRPr="004969F8" w:rsidRDefault="000436F5" w:rsidP="004C0D88">
      <w:pPr>
        <w:jc w:val="center"/>
        <w:rPr>
          <w:rFonts w:ascii="Arial" w:hAnsi="Arial"/>
        </w:rPr>
      </w:pPr>
    </w:p>
    <w:p w14:paraId="06C4DF4F" w14:textId="0BF7EB6D" w:rsidR="000436F5" w:rsidRPr="004969F8" w:rsidRDefault="004C0D88" w:rsidP="004C0D88">
      <w:pPr>
        <w:rPr>
          <w:rFonts w:ascii="Arial" w:hAnsi="Arial"/>
        </w:rPr>
      </w:pPr>
      <w:r w:rsidRPr="004969F8">
        <w:rPr>
          <w:rFonts w:ascii="Arial" w:hAnsi="Arial"/>
        </w:rPr>
        <w:t xml:space="preserve">Name:  </w:t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</w:rPr>
        <w:t xml:space="preserve">  </w:t>
      </w:r>
      <w:r w:rsidRPr="004969F8">
        <w:rPr>
          <w:rFonts w:ascii="Arial" w:hAnsi="Arial"/>
        </w:rPr>
        <w:tab/>
      </w:r>
    </w:p>
    <w:p w14:paraId="49B791AC" w14:textId="77777777" w:rsidR="000436F5" w:rsidRPr="004969F8" w:rsidRDefault="000436F5" w:rsidP="004C0D88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4"/>
        <w:gridCol w:w="689"/>
        <w:gridCol w:w="653"/>
        <w:gridCol w:w="653"/>
        <w:gridCol w:w="653"/>
        <w:gridCol w:w="650"/>
      </w:tblGrid>
      <w:tr w:rsidR="00B73F57" w:rsidRPr="004969F8" w14:paraId="7929770F" w14:textId="764211FE" w:rsidTr="00B73F57">
        <w:trPr>
          <w:trHeight w:val="331"/>
        </w:trPr>
        <w:tc>
          <w:tcPr>
            <w:tcW w:w="632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CC"/>
            <w:vAlign w:val="center"/>
          </w:tcPr>
          <w:p w14:paraId="27C71B27" w14:textId="0F190D76" w:rsidR="00B73F57" w:rsidRDefault="00B73F57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Marking Criteria</w:t>
            </w:r>
          </w:p>
        </w:tc>
        <w:tc>
          <w:tcPr>
            <w:tcW w:w="3298" w:type="dxa"/>
            <w:gridSpan w:val="5"/>
            <w:shd w:val="clear" w:color="auto" w:fill="CCFFCC"/>
            <w:vAlign w:val="center"/>
          </w:tcPr>
          <w:p w14:paraId="5FB92BDE" w14:textId="267C06F0" w:rsidR="00B73F57" w:rsidRDefault="00B73F57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1E3B1E" w:rsidRPr="004969F8" w14:paraId="442A2561" w14:textId="5DD4C162" w:rsidTr="00B73F57">
        <w:trPr>
          <w:trHeight w:val="325"/>
        </w:trPr>
        <w:tc>
          <w:tcPr>
            <w:tcW w:w="6324" w:type="dxa"/>
            <w:vMerge/>
            <w:tcBorders>
              <w:left w:val="single" w:sz="4" w:space="0" w:color="auto"/>
            </w:tcBorders>
            <w:shd w:val="clear" w:color="auto" w:fill="CCFFCC"/>
            <w:vAlign w:val="center"/>
          </w:tcPr>
          <w:p w14:paraId="5ED702B5" w14:textId="3175CBD2" w:rsidR="001E3B1E" w:rsidRPr="004969F8" w:rsidRDefault="001E3B1E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89" w:type="dxa"/>
            <w:shd w:val="clear" w:color="auto" w:fill="CCFFCC"/>
            <w:vAlign w:val="center"/>
          </w:tcPr>
          <w:p w14:paraId="798FC5A6" w14:textId="1B94546C" w:rsidR="001E3B1E" w:rsidRPr="004969F8" w:rsidRDefault="001E3B1E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653" w:type="dxa"/>
            <w:shd w:val="clear" w:color="auto" w:fill="CCFFCC"/>
            <w:vAlign w:val="center"/>
          </w:tcPr>
          <w:p w14:paraId="1B9E60BA" w14:textId="247777F2" w:rsidR="001E3B1E" w:rsidRPr="004969F8" w:rsidRDefault="001E3B1E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653" w:type="dxa"/>
            <w:shd w:val="clear" w:color="auto" w:fill="CCFFCC"/>
            <w:vAlign w:val="center"/>
          </w:tcPr>
          <w:p w14:paraId="25F176F2" w14:textId="1641480C" w:rsidR="001E3B1E" w:rsidRPr="004969F8" w:rsidRDefault="001E3B1E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653" w:type="dxa"/>
            <w:shd w:val="clear" w:color="auto" w:fill="CCFFCC"/>
            <w:vAlign w:val="center"/>
          </w:tcPr>
          <w:p w14:paraId="3B6CDE4F" w14:textId="6175B2A0" w:rsidR="001E3B1E" w:rsidRPr="004969F8" w:rsidRDefault="001E3B1E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650" w:type="dxa"/>
            <w:shd w:val="clear" w:color="auto" w:fill="CCFFCC"/>
            <w:vAlign w:val="center"/>
          </w:tcPr>
          <w:p w14:paraId="460BAF5B" w14:textId="731BA7C8" w:rsidR="001E3B1E" w:rsidRPr="004969F8" w:rsidRDefault="00B73F57" w:rsidP="00B73F5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1E3B1E" w:rsidRPr="004969F8" w14:paraId="573F8AC0" w14:textId="49531F55" w:rsidTr="00B73F57">
        <w:trPr>
          <w:trHeight w:val="510"/>
        </w:trPr>
        <w:tc>
          <w:tcPr>
            <w:tcW w:w="8972" w:type="dxa"/>
            <w:gridSpan w:val="5"/>
            <w:shd w:val="clear" w:color="auto" w:fill="CCFFCC"/>
            <w:vAlign w:val="center"/>
          </w:tcPr>
          <w:p w14:paraId="135BE853" w14:textId="29CF3533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  <w:r w:rsidRPr="00CB359A">
              <w:rPr>
                <w:rFonts w:ascii="Arial" w:hAnsi="Arial" w:cs="Arial"/>
                <w:b/>
                <w:sz w:val="22"/>
                <w:szCs w:val="22"/>
              </w:rPr>
              <w:t>Big Bang Theory</w:t>
            </w:r>
          </w:p>
        </w:tc>
        <w:tc>
          <w:tcPr>
            <w:tcW w:w="650" w:type="dxa"/>
            <w:shd w:val="clear" w:color="auto" w:fill="CCFFCC"/>
          </w:tcPr>
          <w:p w14:paraId="14E5E197" w14:textId="77777777" w:rsidR="001E3B1E" w:rsidRPr="00CB359A" w:rsidRDefault="001E3B1E" w:rsidP="00D465E1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E3B1E" w:rsidRPr="004969F8" w14:paraId="129FAAFF" w14:textId="520C0BF0" w:rsidTr="00B73F57">
        <w:trPr>
          <w:trHeight w:val="510"/>
        </w:trPr>
        <w:tc>
          <w:tcPr>
            <w:tcW w:w="6324" w:type="dxa"/>
            <w:vAlign w:val="center"/>
          </w:tcPr>
          <w:p w14:paraId="73131C95" w14:textId="04DFD0BC" w:rsidR="001E3B1E" w:rsidRPr="004969F8" w:rsidRDefault="001E3B1E" w:rsidP="00CB35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 of a singularity given.</w:t>
            </w:r>
          </w:p>
        </w:tc>
        <w:tc>
          <w:tcPr>
            <w:tcW w:w="689" w:type="dxa"/>
          </w:tcPr>
          <w:p w14:paraId="3F3C638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AC4404A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25E31A78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147B414B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3332C4D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1FE25B06" w14:textId="3DB7217C" w:rsidTr="00B73F57">
        <w:trPr>
          <w:trHeight w:val="510"/>
        </w:trPr>
        <w:tc>
          <w:tcPr>
            <w:tcW w:w="6324" w:type="dxa"/>
            <w:vAlign w:val="center"/>
          </w:tcPr>
          <w:p w14:paraId="7D76FC4B" w14:textId="2FC6A7AF" w:rsidR="001E3B1E" w:rsidRDefault="00B73F57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Presents a range of evidence that led to the development of the Big Bang Theory.</w:t>
            </w:r>
          </w:p>
        </w:tc>
        <w:tc>
          <w:tcPr>
            <w:tcW w:w="689" w:type="dxa"/>
          </w:tcPr>
          <w:p w14:paraId="58B9D3D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6C01A09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157BDDB7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4BF562F6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</w:tcPr>
          <w:p w14:paraId="358C6BA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405D5EA2" w14:textId="670B1586" w:rsidTr="00B73F57">
        <w:trPr>
          <w:trHeight w:val="510"/>
        </w:trPr>
        <w:tc>
          <w:tcPr>
            <w:tcW w:w="6324" w:type="dxa"/>
            <w:vAlign w:val="center"/>
          </w:tcPr>
          <w:p w14:paraId="126FA825" w14:textId="27E2D9AD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Explanation of how the expansion occurs and what takes place after it begins.</w:t>
            </w:r>
          </w:p>
        </w:tc>
        <w:tc>
          <w:tcPr>
            <w:tcW w:w="689" w:type="dxa"/>
          </w:tcPr>
          <w:p w14:paraId="60924D0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67A32C70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79ECA56B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692E6D2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</w:tcPr>
          <w:p w14:paraId="2F459B6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4E53FE1D" w14:textId="1C68BE6E" w:rsidTr="00B73F57">
        <w:trPr>
          <w:trHeight w:val="510"/>
        </w:trPr>
        <w:tc>
          <w:tcPr>
            <w:tcW w:w="8972" w:type="dxa"/>
            <w:gridSpan w:val="5"/>
            <w:shd w:val="clear" w:color="auto" w:fill="CCFFCC"/>
            <w:vAlign w:val="center"/>
          </w:tcPr>
          <w:p w14:paraId="58EE006C" w14:textId="5BB94F11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  <w:r w:rsidRPr="002658F9">
              <w:rPr>
                <w:rFonts w:ascii="Arial" w:hAnsi="Arial" w:cs="Arial"/>
                <w:b/>
                <w:sz w:val="22"/>
                <w:szCs w:val="22"/>
              </w:rPr>
              <w:t>Contributing Scientists</w:t>
            </w:r>
          </w:p>
        </w:tc>
        <w:tc>
          <w:tcPr>
            <w:tcW w:w="650" w:type="dxa"/>
            <w:shd w:val="clear" w:color="auto" w:fill="CCFFCC"/>
          </w:tcPr>
          <w:p w14:paraId="795E31E9" w14:textId="77777777" w:rsidR="001E3B1E" w:rsidRPr="002658F9" w:rsidRDefault="001E3B1E" w:rsidP="00D465E1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E3B1E" w:rsidRPr="004969F8" w14:paraId="61803D5E" w14:textId="2DADC170" w:rsidTr="00B73F57">
        <w:trPr>
          <w:trHeight w:val="510"/>
        </w:trPr>
        <w:tc>
          <w:tcPr>
            <w:tcW w:w="6324" w:type="dxa"/>
            <w:vAlign w:val="center"/>
          </w:tcPr>
          <w:p w14:paraId="590445A4" w14:textId="666F8059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Einstein - his contribution to the theory.  </w:t>
            </w:r>
          </w:p>
        </w:tc>
        <w:tc>
          <w:tcPr>
            <w:tcW w:w="689" w:type="dxa"/>
          </w:tcPr>
          <w:p w14:paraId="13F087C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D95F061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4C338238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6F17750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7DE2C106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4E1E254E" w14:textId="7F13ED20" w:rsidTr="00B73F57">
        <w:trPr>
          <w:trHeight w:val="510"/>
        </w:trPr>
        <w:tc>
          <w:tcPr>
            <w:tcW w:w="6324" w:type="dxa"/>
            <w:vAlign w:val="center"/>
          </w:tcPr>
          <w:p w14:paraId="05E345C8" w14:textId="16D08D81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Lemaitre - how did he formulate his theory.</w:t>
            </w:r>
          </w:p>
        </w:tc>
        <w:tc>
          <w:tcPr>
            <w:tcW w:w="689" w:type="dxa"/>
          </w:tcPr>
          <w:p w14:paraId="7AF8CD9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35F4F69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11A426AB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616C299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3A7CDED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3350B9FE" w14:textId="637D751B" w:rsidTr="00B73F57">
        <w:trPr>
          <w:trHeight w:val="510"/>
        </w:trPr>
        <w:tc>
          <w:tcPr>
            <w:tcW w:w="6324" w:type="dxa"/>
            <w:vAlign w:val="center"/>
          </w:tcPr>
          <w:p w14:paraId="7589F148" w14:textId="4B237F85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Hubble - what evidence did he present? Explain red-shift and how that applies to the theory.</w:t>
            </w:r>
          </w:p>
        </w:tc>
        <w:tc>
          <w:tcPr>
            <w:tcW w:w="689" w:type="dxa"/>
          </w:tcPr>
          <w:p w14:paraId="47FA5017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68DF62C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5CDDB07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3FC7408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5F0283F1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38C5B07F" w14:textId="7E8CAD68" w:rsidTr="00B73F57">
        <w:trPr>
          <w:trHeight w:val="510"/>
        </w:trPr>
        <w:tc>
          <w:tcPr>
            <w:tcW w:w="6324" w:type="dxa"/>
            <w:vAlign w:val="center"/>
          </w:tcPr>
          <w:p w14:paraId="3AFC0710" w14:textId="5C98F28E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Hoyle - explanation of the Steady State Theory.</w:t>
            </w:r>
          </w:p>
        </w:tc>
        <w:tc>
          <w:tcPr>
            <w:tcW w:w="689" w:type="dxa"/>
          </w:tcPr>
          <w:p w14:paraId="71A7B6B8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4A199CB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539EEE1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132052EE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75E56E7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41822552" w14:textId="7DCB6C1F" w:rsidTr="00B73F57">
        <w:trPr>
          <w:trHeight w:val="510"/>
        </w:trPr>
        <w:tc>
          <w:tcPr>
            <w:tcW w:w="6324" w:type="dxa"/>
            <w:vAlign w:val="center"/>
          </w:tcPr>
          <w:p w14:paraId="6283831D" w14:textId="59D4B3C9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Other scientists involved in developing the theory.</w:t>
            </w:r>
          </w:p>
        </w:tc>
        <w:tc>
          <w:tcPr>
            <w:tcW w:w="689" w:type="dxa"/>
          </w:tcPr>
          <w:p w14:paraId="6A49D6A2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2DBC02A8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20BEBFE6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50D49E5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7FFFD792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631A61D0" w14:textId="14FDF50D" w:rsidTr="00B73F57">
        <w:trPr>
          <w:trHeight w:val="510"/>
        </w:trPr>
        <w:tc>
          <w:tcPr>
            <w:tcW w:w="6324" w:type="dxa"/>
            <w:vAlign w:val="center"/>
          </w:tcPr>
          <w:p w14:paraId="0F551B93" w14:textId="39003952" w:rsidR="001E3B1E" w:rsidRDefault="001E3B1E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evidence that supports the theory.</w:t>
            </w:r>
          </w:p>
        </w:tc>
        <w:tc>
          <w:tcPr>
            <w:tcW w:w="689" w:type="dxa"/>
          </w:tcPr>
          <w:p w14:paraId="4F0F8D7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22B3483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52E5C64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53F4BEBA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6DAEB4A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62C7A99D" w14:textId="625689EB" w:rsidTr="00B73F57">
        <w:trPr>
          <w:trHeight w:val="510"/>
        </w:trPr>
        <w:tc>
          <w:tcPr>
            <w:tcW w:w="6324" w:type="dxa"/>
            <w:vAlign w:val="center"/>
          </w:tcPr>
          <w:p w14:paraId="7124B875" w14:textId="20C2C9F6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Schmidt - what theory has evolved from his work?</w:t>
            </w:r>
          </w:p>
        </w:tc>
        <w:tc>
          <w:tcPr>
            <w:tcW w:w="689" w:type="dxa"/>
          </w:tcPr>
          <w:p w14:paraId="28C5422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3287064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108387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336B1E4C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2CF5EF6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512386E6" w14:textId="71ED7BD5" w:rsidTr="00B73F57">
        <w:trPr>
          <w:trHeight w:val="510"/>
        </w:trPr>
        <w:tc>
          <w:tcPr>
            <w:tcW w:w="6324" w:type="dxa"/>
            <w:shd w:val="clear" w:color="auto" w:fill="CCFFCC"/>
            <w:vAlign w:val="center"/>
          </w:tcPr>
          <w:p w14:paraId="0C4B52A6" w14:textId="5AFB0011" w:rsidR="001E3B1E" w:rsidRPr="002658F9" w:rsidRDefault="001E3B1E" w:rsidP="00FE5A6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658F9">
              <w:rPr>
                <w:rFonts w:ascii="Arial" w:hAnsi="Arial" w:cs="Arial"/>
                <w:b/>
                <w:sz w:val="22"/>
                <w:szCs w:val="22"/>
              </w:rPr>
              <w:t>Literacy</w:t>
            </w:r>
          </w:p>
        </w:tc>
        <w:tc>
          <w:tcPr>
            <w:tcW w:w="2648" w:type="dxa"/>
            <w:gridSpan w:val="4"/>
            <w:shd w:val="clear" w:color="auto" w:fill="CCFFCC"/>
          </w:tcPr>
          <w:p w14:paraId="4534549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3EB49689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4F330685" w14:textId="30FFDEDC" w:rsidTr="00B73F57">
        <w:trPr>
          <w:trHeight w:val="510"/>
        </w:trPr>
        <w:tc>
          <w:tcPr>
            <w:tcW w:w="6324" w:type="dxa"/>
            <w:vAlign w:val="center"/>
          </w:tcPr>
          <w:p w14:paraId="38DE8DF6" w14:textId="36C8058D" w:rsidR="001E3B1E" w:rsidRPr="004969F8" w:rsidRDefault="001E3B1E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Used words appropriate to a general audience.</w:t>
            </w:r>
          </w:p>
        </w:tc>
        <w:tc>
          <w:tcPr>
            <w:tcW w:w="689" w:type="dxa"/>
          </w:tcPr>
          <w:p w14:paraId="4CF8E1AB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2F64C0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3DCF08B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4A8D8D4D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631576A3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5B52434C" w14:textId="49752774" w:rsidTr="00B73F57">
        <w:trPr>
          <w:trHeight w:val="510"/>
        </w:trPr>
        <w:tc>
          <w:tcPr>
            <w:tcW w:w="6324" w:type="dxa"/>
            <w:vAlign w:val="center"/>
          </w:tcPr>
          <w:p w14:paraId="6AF296A5" w14:textId="7DEC92F2" w:rsidR="001E3B1E" w:rsidRDefault="001E3B1E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Grammar and spelling.</w:t>
            </w:r>
          </w:p>
        </w:tc>
        <w:tc>
          <w:tcPr>
            <w:tcW w:w="689" w:type="dxa"/>
          </w:tcPr>
          <w:p w14:paraId="778A2AF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A9ECBF4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0903061E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540E626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2E77579F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4969F8" w14:paraId="3801743B" w14:textId="3369375E" w:rsidTr="00B73F57">
        <w:trPr>
          <w:trHeight w:val="510"/>
        </w:trPr>
        <w:tc>
          <w:tcPr>
            <w:tcW w:w="6324" w:type="dxa"/>
            <w:vAlign w:val="center"/>
          </w:tcPr>
          <w:p w14:paraId="738DEBE3" w14:textId="086A4158" w:rsidR="001E3B1E" w:rsidRPr="004969F8" w:rsidRDefault="001E3B1E" w:rsidP="002658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Correctly </w:t>
            </w:r>
            <w:r w:rsidRPr="004969F8">
              <w:rPr>
                <w:rFonts w:ascii="Arial" w:hAnsi="Arial" w:cs="Arial"/>
                <w:sz w:val="22"/>
                <w:szCs w:val="22"/>
              </w:rPr>
              <w:t>referenced sources of information.</w:t>
            </w:r>
          </w:p>
        </w:tc>
        <w:tc>
          <w:tcPr>
            <w:tcW w:w="689" w:type="dxa"/>
          </w:tcPr>
          <w:p w14:paraId="269F5FEC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4B2FAF55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14:paraId="7F663E78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14:paraId="107785B2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0" w:type="dxa"/>
            <w:shd w:val="clear" w:color="auto" w:fill="CCFFCC"/>
          </w:tcPr>
          <w:p w14:paraId="667DEB5C" w14:textId="77777777" w:rsidR="001E3B1E" w:rsidRPr="004969F8" w:rsidRDefault="001E3B1E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B1E" w:rsidRPr="00E7397B" w14:paraId="74AEBA0B" w14:textId="07BB1CF0" w:rsidTr="00B73F57">
        <w:trPr>
          <w:trHeight w:val="747"/>
        </w:trPr>
        <w:tc>
          <w:tcPr>
            <w:tcW w:w="6324" w:type="dxa"/>
            <w:shd w:val="clear" w:color="auto" w:fill="CCFFCC"/>
            <w:vAlign w:val="center"/>
          </w:tcPr>
          <w:p w14:paraId="0EA1C270" w14:textId="6E2435F3" w:rsidR="001E3B1E" w:rsidRPr="00E7397B" w:rsidRDefault="001E3B1E" w:rsidP="000436F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7397B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2648" w:type="dxa"/>
            <w:gridSpan w:val="4"/>
            <w:shd w:val="clear" w:color="auto" w:fill="CCFFCC"/>
            <w:vAlign w:val="center"/>
          </w:tcPr>
          <w:p w14:paraId="7AD5BC88" w14:textId="0CA0198F" w:rsidR="001E3B1E" w:rsidRPr="00E7397B" w:rsidRDefault="001E3B1E" w:rsidP="00E739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b/>
                      <w:i/>
                      <w:sz w:val="32"/>
                      <w:szCs w:val="22"/>
                    </w:rPr>
                  </m:ctrlPr>
                </m:fPr>
                <m:num/>
                <m:den>
                  <m:r>
                    <m:rPr>
                      <m:nor/>
                    </m:rPr>
                    <w:rPr>
                      <w:rFonts w:ascii="Arial" w:hAnsi="Arial" w:cs="Arial"/>
                      <w:sz w:val="32"/>
                      <w:szCs w:val="22"/>
                    </w:rPr>
                    <m:t>34</m:t>
                  </m:r>
                </m:den>
              </m:f>
            </m:oMath>
            <w:r w:rsidR="00442C3C" w:rsidRPr="00E7397B">
              <w:rPr>
                <w:rFonts w:ascii="Arial" w:hAnsi="Arial" w:cs="Arial"/>
                <w:b/>
                <w:noProof/>
                <w:position w:val="-4"/>
                <w:sz w:val="22"/>
                <w:szCs w:val="22"/>
              </w:rPr>
              <w:object w:dxaOrig="180" w:dyaOrig="260" w14:anchorId="0D5C6A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.85pt;height:12.65pt;mso-width-percent:0;mso-height-percent:0;mso-width-percent:0;mso-height-percent:0" o:ole="">
                  <v:imagedata r:id="rId10" o:title=""/>
                </v:shape>
                <o:OLEObject Type="Embed" ProgID="Equation.3" ShapeID="_x0000_i1025" DrawAspect="Content" ObjectID="_1634301903" r:id="rId11"/>
              </w:object>
            </w:r>
          </w:p>
        </w:tc>
        <w:tc>
          <w:tcPr>
            <w:tcW w:w="650" w:type="dxa"/>
            <w:shd w:val="clear" w:color="auto" w:fill="CCFFCC"/>
          </w:tcPr>
          <w:p w14:paraId="3051E7F9" w14:textId="77777777" w:rsidR="001E3B1E" w:rsidRDefault="001E3B1E" w:rsidP="00E7397B">
            <w:pPr>
              <w:jc w:val="center"/>
              <w:rPr>
                <w:rFonts w:ascii="Arial" w:hAnsi="Arial"/>
                <w:b/>
                <w:sz w:val="32"/>
                <w:szCs w:val="22"/>
              </w:rPr>
            </w:pPr>
          </w:p>
        </w:tc>
      </w:tr>
    </w:tbl>
    <w:p w14:paraId="468856E6" w14:textId="77777777" w:rsidR="004C0D88" w:rsidRPr="004969F8" w:rsidRDefault="004C0D88" w:rsidP="00D465E1">
      <w:pPr>
        <w:rPr>
          <w:rFonts w:ascii="Arial" w:hAnsi="Arial"/>
        </w:rPr>
      </w:pPr>
    </w:p>
    <w:p w14:paraId="432B08BC" w14:textId="2D59ECE9" w:rsidR="00FE5A61" w:rsidRPr="004969F8" w:rsidRDefault="00137A86" w:rsidP="00D465E1">
      <w:pPr>
        <w:rPr>
          <w:rFonts w:ascii="Arial" w:hAnsi="Arial"/>
        </w:rPr>
      </w:pPr>
      <w:r w:rsidRPr="004969F8">
        <w:rPr>
          <w:rFonts w:ascii="Arial" w:hAnsi="Arial"/>
        </w:rPr>
        <w:t>Comment</w:t>
      </w:r>
    </w:p>
    <w:p w14:paraId="64FAEB5D" w14:textId="02FB1FDE" w:rsidR="00FE5A61" w:rsidRPr="004969F8" w:rsidRDefault="00FE5A61" w:rsidP="00D465E1">
      <w:pPr>
        <w:rPr>
          <w:rFonts w:ascii="Arial" w:hAnsi="Arial"/>
        </w:rPr>
      </w:pPr>
    </w:p>
    <w:p w14:paraId="637ED409" w14:textId="0C95EDBE" w:rsidR="00CB359A" w:rsidRPr="004969F8" w:rsidRDefault="00CB359A" w:rsidP="00D465E1">
      <w:pPr>
        <w:rPr>
          <w:rFonts w:ascii="Arial" w:hAnsi="Arial"/>
        </w:rPr>
      </w:pPr>
      <w:bookmarkStart w:id="0" w:name="_GoBack"/>
      <w:bookmarkEnd w:id="0"/>
    </w:p>
    <w:sectPr w:rsidR="00CB359A" w:rsidRPr="004969F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DB"/>
    <w:rsid w:val="000436F5"/>
    <w:rsid w:val="000C4237"/>
    <w:rsid w:val="00137A86"/>
    <w:rsid w:val="001E3B1E"/>
    <w:rsid w:val="001E7751"/>
    <w:rsid w:val="00220EB6"/>
    <w:rsid w:val="00222BC9"/>
    <w:rsid w:val="002658F9"/>
    <w:rsid w:val="002C1AC0"/>
    <w:rsid w:val="003D11C3"/>
    <w:rsid w:val="00442C3C"/>
    <w:rsid w:val="00451DFB"/>
    <w:rsid w:val="00464BE0"/>
    <w:rsid w:val="004837F8"/>
    <w:rsid w:val="004969F8"/>
    <w:rsid w:val="004C0D88"/>
    <w:rsid w:val="004C1111"/>
    <w:rsid w:val="004E4F29"/>
    <w:rsid w:val="00536BB9"/>
    <w:rsid w:val="005872A5"/>
    <w:rsid w:val="006308A4"/>
    <w:rsid w:val="006D4AF2"/>
    <w:rsid w:val="00725618"/>
    <w:rsid w:val="008A5CAA"/>
    <w:rsid w:val="008C60A8"/>
    <w:rsid w:val="008D3BFF"/>
    <w:rsid w:val="00967719"/>
    <w:rsid w:val="00B30473"/>
    <w:rsid w:val="00B73F57"/>
    <w:rsid w:val="00C901DB"/>
    <w:rsid w:val="00CB359A"/>
    <w:rsid w:val="00D465E1"/>
    <w:rsid w:val="00DA4888"/>
    <w:rsid w:val="00DA5783"/>
    <w:rsid w:val="00E7397B"/>
    <w:rsid w:val="00ED1E18"/>
    <w:rsid w:val="00F33A0D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A6E1C"/>
  <w14:defaultImageDpi w14:val="300"/>
  <w15:docId w15:val="{E186A835-6B03-3A4E-AADE-3C8DF033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56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oleObject" Target="embeddings/oleObject1.bin"/><Relationship Id="rId5" Type="http://schemas.openxmlformats.org/officeDocument/2006/relationships/diagramData" Target="diagrams/data1.xml"/><Relationship Id="rId10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microsoft.com/office/2007/relationships/diagramDrawing" Target="diagrams/drawing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E53E90-2688-DF4D-9589-F7EC377F207A}" type="doc">
      <dgm:prSet loTypeId="urn:microsoft.com/office/officeart/2005/8/layout/list1" loCatId="" qsTypeId="urn:microsoft.com/office/officeart/2005/8/quickstyle/simple4" qsCatId="simple" csTypeId="urn:microsoft.com/office/officeart/2005/8/colors/accent1_2" csCatId="accent1" phldr="1"/>
      <dgm:spPr/>
    </dgm:pt>
    <dgm:pt modelId="{2A5F3143-3A3E-B648-B17C-21BBDB20893C}">
      <dgm:prSet phldrT="[Text]" custT="1"/>
      <dgm:spPr/>
      <dgm:t>
        <a:bodyPr/>
        <a:lstStyle/>
        <a:p>
          <a:r>
            <a:rPr lang="en-US" sz="1200">
              <a:latin typeface="Arial"/>
            </a:rPr>
            <a:t>1915 Albert Einstein  E = mc</a:t>
          </a:r>
          <a:r>
            <a:rPr lang="en-US" sz="1200" baseline="30000">
              <a:latin typeface="Arial"/>
            </a:rPr>
            <a:t>2</a:t>
          </a:r>
          <a:r>
            <a:rPr lang="en-US" sz="1200">
              <a:latin typeface="Arial"/>
            </a:rPr>
            <a:t> and his field equations from general relativity.</a:t>
          </a:r>
          <a:endParaRPr lang="en-US" sz="1200" baseline="30000">
            <a:latin typeface="Arial"/>
          </a:endParaRPr>
        </a:p>
      </dgm:t>
    </dgm:pt>
    <dgm:pt modelId="{13242D42-3870-C04A-A26E-3F5ADF5ACD35}" type="parTrans" cxnId="{22AF7CDD-90B7-A548-BF51-3639B1D200CB}">
      <dgm:prSet/>
      <dgm:spPr/>
      <dgm:t>
        <a:bodyPr/>
        <a:lstStyle/>
        <a:p>
          <a:endParaRPr lang="en-US"/>
        </a:p>
      </dgm:t>
    </dgm:pt>
    <dgm:pt modelId="{3E676963-9ED3-5B46-B2FA-71188C94F9D9}" type="sibTrans" cxnId="{22AF7CDD-90B7-A548-BF51-3639B1D200CB}">
      <dgm:prSet/>
      <dgm:spPr/>
      <dgm:t>
        <a:bodyPr/>
        <a:lstStyle/>
        <a:p>
          <a:endParaRPr lang="en-US"/>
        </a:p>
      </dgm:t>
    </dgm:pt>
    <dgm:pt modelId="{AB94B973-DE58-9647-AA4C-FD56A418A74B}">
      <dgm:prSet phldrT="[Text]" custT="1"/>
      <dgm:spPr/>
      <dgm:t>
        <a:bodyPr/>
        <a:lstStyle/>
        <a:p>
          <a:r>
            <a:rPr lang="en-US" sz="1200">
              <a:latin typeface="Arial"/>
            </a:rPr>
            <a:t>1927 Lemaitre proposes Big Bang Theory.</a:t>
          </a:r>
        </a:p>
      </dgm:t>
    </dgm:pt>
    <dgm:pt modelId="{020DC780-42BC-DA43-BB4C-C84E7BA05A9E}" type="parTrans" cxnId="{4642B62D-B5AB-054B-9266-FEE428020F5A}">
      <dgm:prSet/>
      <dgm:spPr/>
      <dgm:t>
        <a:bodyPr/>
        <a:lstStyle/>
        <a:p>
          <a:endParaRPr lang="en-US"/>
        </a:p>
      </dgm:t>
    </dgm:pt>
    <dgm:pt modelId="{81415849-BC8F-6F43-BE86-1E59136F6A62}" type="sibTrans" cxnId="{4642B62D-B5AB-054B-9266-FEE428020F5A}">
      <dgm:prSet/>
      <dgm:spPr/>
      <dgm:t>
        <a:bodyPr/>
        <a:lstStyle/>
        <a:p>
          <a:endParaRPr lang="en-US"/>
        </a:p>
      </dgm:t>
    </dgm:pt>
    <dgm:pt modelId="{24C3A876-42BA-0549-AB2B-5E3DD14BC396}">
      <dgm:prSet phldrT="[Text]" custT="1"/>
      <dgm:spPr/>
      <dgm:t>
        <a:bodyPr/>
        <a:lstStyle/>
        <a:p>
          <a:r>
            <a:rPr lang="en-US" sz="1200">
              <a:latin typeface="Arial"/>
            </a:rPr>
            <a:t>1929 Edwin Hubble investigates distant galaxies and their movement - red-shift of light.</a:t>
          </a:r>
        </a:p>
      </dgm:t>
    </dgm:pt>
    <dgm:pt modelId="{F90BCD2B-0745-7449-941C-F5873D6FFD7F}" type="parTrans" cxnId="{DD33009C-C9DD-3949-986E-5063B557E14A}">
      <dgm:prSet/>
      <dgm:spPr/>
      <dgm:t>
        <a:bodyPr/>
        <a:lstStyle/>
        <a:p>
          <a:endParaRPr lang="en-US"/>
        </a:p>
      </dgm:t>
    </dgm:pt>
    <dgm:pt modelId="{9A6FC371-EC2B-0F44-B0AE-E7BF57466E01}" type="sibTrans" cxnId="{DD33009C-C9DD-3949-986E-5063B557E14A}">
      <dgm:prSet/>
      <dgm:spPr/>
      <dgm:t>
        <a:bodyPr/>
        <a:lstStyle/>
        <a:p>
          <a:endParaRPr lang="en-US"/>
        </a:p>
      </dgm:t>
    </dgm:pt>
    <dgm:pt modelId="{2825A977-B545-D644-A36B-F91BC64B0667}">
      <dgm:prSet custT="1"/>
      <dgm:spPr/>
      <dgm:t>
        <a:bodyPr/>
        <a:lstStyle/>
        <a:p>
          <a:r>
            <a:rPr lang="en-US" sz="1200">
              <a:latin typeface="Arial"/>
            </a:rPr>
            <a:t>1948 Fred Hoyle proposes Steady State Theory.</a:t>
          </a:r>
        </a:p>
        <a:p>
          <a:r>
            <a:rPr lang="en-US" sz="1200">
              <a:latin typeface="Arial"/>
            </a:rPr>
            <a:t>Gamow + Alpher propose their version of Big Bang Theory.</a:t>
          </a:r>
        </a:p>
      </dgm:t>
    </dgm:pt>
    <dgm:pt modelId="{5388395E-99C5-BD49-8DB1-CE0C32491F1F}" type="parTrans" cxnId="{E83A6144-7215-E24E-B7A3-414CB394645F}">
      <dgm:prSet/>
      <dgm:spPr/>
      <dgm:t>
        <a:bodyPr/>
        <a:lstStyle/>
        <a:p>
          <a:endParaRPr lang="en-US"/>
        </a:p>
      </dgm:t>
    </dgm:pt>
    <dgm:pt modelId="{16015E70-9FC9-5A46-882E-C8E357DD4EB1}" type="sibTrans" cxnId="{E83A6144-7215-E24E-B7A3-414CB394645F}">
      <dgm:prSet/>
      <dgm:spPr/>
      <dgm:t>
        <a:bodyPr/>
        <a:lstStyle/>
        <a:p>
          <a:endParaRPr lang="en-US"/>
        </a:p>
      </dgm:t>
    </dgm:pt>
    <dgm:pt modelId="{F28ABE01-AE9E-EB41-925F-9E76B1A57F66}">
      <dgm:prSet custT="1"/>
      <dgm:spPr/>
      <dgm:t>
        <a:bodyPr/>
        <a:lstStyle/>
        <a:p>
          <a:r>
            <a:rPr lang="en-US" sz="1200">
              <a:latin typeface="Arial"/>
            </a:rPr>
            <a:t>1965 Penzias + Wilson find the cosmic background radiation.</a:t>
          </a:r>
        </a:p>
        <a:p>
          <a:r>
            <a:rPr lang="en-US" sz="1200">
              <a:latin typeface="Arial"/>
            </a:rPr>
            <a:t>Hoyle admits defeat. </a:t>
          </a:r>
        </a:p>
      </dgm:t>
    </dgm:pt>
    <dgm:pt modelId="{136DDBFF-0556-5946-A079-E3DC7F2194EF}" type="parTrans" cxnId="{373AA79C-F412-F14E-91C9-1AD65B3841E6}">
      <dgm:prSet/>
      <dgm:spPr/>
      <dgm:t>
        <a:bodyPr/>
        <a:lstStyle/>
        <a:p>
          <a:endParaRPr lang="en-US"/>
        </a:p>
      </dgm:t>
    </dgm:pt>
    <dgm:pt modelId="{C6C9FBA8-E04B-B949-AB59-A84260FEB121}" type="sibTrans" cxnId="{373AA79C-F412-F14E-91C9-1AD65B3841E6}">
      <dgm:prSet/>
      <dgm:spPr/>
      <dgm:t>
        <a:bodyPr/>
        <a:lstStyle/>
        <a:p>
          <a:endParaRPr lang="en-US"/>
        </a:p>
      </dgm:t>
    </dgm:pt>
    <dgm:pt modelId="{789A0134-7097-814A-8BF0-04F1B338D11E}">
      <dgm:prSet custT="1"/>
      <dgm:spPr/>
      <dgm:t>
        <a:bodyPr/>
        <a:lstStyle/>
        <a:p>
          <a:r>
            <a:rPr lang="en-US" sz="1200">
              <a:latin typeface="Arial"/>
            </a:rPr>
            <a:t>1997 Brian Schmidt and team find the expansion of the universe is accelerating. Dark energy / matter involved.</a:t>
          </a:r>
        </a:p>
      </dgm:t>
    </dgm:pt>
    <dgm:pt modelId="{0096F6FC-C56D-EC4F-9E43-B6D2079B29B4}" type="parTrans" cxnId="{083D6691-7591-664D-BAD3-F9DB6EE03315}">
      <dgm:prSet/>
      <dgm:spPr/>
      <dgm:t>
        <a:bodyPr/>
        <a:lstStyle/>
        <a:p>
          <a:endParaRPr lang="en-US"/>
        </a:p>
      </dgm:t>
    </dgm:pt>
    <dgm:pt modelId="{423AAF39-98F5-944C-A5FE-6A0462226581}" type="sibTrans" cxnId="{083D6691-7591-664D-BAD3-F9DB6EE03315}">
      <dgm:prSet/>
      <dgm:spPr/>
      <dgm:t>
        <a:bodyPr/>
        <a:lstStyle/>
        <a:p>
          <a:endParaRPr lang="en-US"/>
        </a:p>
      </dgm:t>
    </dgm:pt>
    <dgm:pt modelId="{39F6B0BB-5BF2-9340-8E58-3BA7D762FB7D}">
      <dgm:prSet phldrT="[Text]" custT="1"/>
      <dgm:spPr/>
      <dgm:t>
        <a:bodyPr/>
        <a:lstStyle/>
        <a:p>
          <a:r>
            <a:rPr lang="en-US" sz="1200">
              <a:latin typeface="Arial"/>
            </a:rPr>
            <a:t>1933  Lemaitre publishes theory.</a:t>
          </a:r>
        </a:p>
      </dgm:t>
    </dgm:pt>
    <dgm:pt modelId="{ADB266A5-4518-E744-A9BE-2E63309C8D30}" type="parTrans" cxnId="{997E694C-7E99-7842-9F33-D04B2AEF25C8}">
      <dgm:prSet/>
      <dgm:spPr/>
      <dgm:t>
        <a:bodyPr/>
        <a:lstStyle/>
        <a:p>
          <a:endParaRPr lang="en-US"/>
        </a:p>
      </dgm:t>
    </dgm:pt>
    <dgm:pt modelId="{C46B8D6C-A57F-424C-A5C1-4EE7F107FC08}" type="sibTrans" cxnId="{997E694C-7E99-7842-9F33-D04B2AEF25C8}">
      <dgm:prSet/>
      <dgm:spPr/>
      <dgm:t>
        <a:bodyPr/>
        <a:lstStyle/>
        <a:p>
          <a:endParaRPr lang="en-US"/>
        </a:p>
      </dgm:t>
    </dgm:pt>
    <dgm:pt modelId="{A301FF0F-522F-1346-9709-91ACF8405504}" type="pres">
      <dgm:prSet presAssocID="{07E53E90-2688-DF4D-9589-F7EC377F207A}" presName="linear" presStyleCnt="0">
        <dgm:presLayoutVars>
          <dgm:dir/>
          <dgm:animLvl val="lvl"/>
          <dgm:resizeHandles val="exact"/>
        </dgm:presLayoutVars>
      </dgm:prSet>
      <dgm:spPr/>
    </dgm:pt>
    <dgm:pt modelId="{D44E35EC-140F-8846-8282-6DBE122DD5DB}" type="pres">
      <dgm:prSet presAssocID="{2A5F3143-3A3E-B648-B17C-21BBDB20893C}" presName="parentLin" presStyleCnt="0"/>
      <dgm:spPr/>
    </dgm:pt>
    <dgm:pt modelId="{D0DB7763-185A-D143-9071-2AAA1F5A6C8C}" type="pres">
      <dgm:prSet presAssocID="{2A5F3143-3A3E-B648-B17C-21BBDB20893C}" presName="parentLeftMargin" presStyleLbl="node1" presStyleIdx="0" presStyleCnt="7"/>
      <dgm:spPr/>
    </dgm:pt>
    <dgm:pt modelId="{EA0B2048-4B8C-E941-B4D0-BA16DCBB033B}" type="pres">
      <dgm:prSet presAssocID="{2A5F3143-3A3E-B648-B17C-21BBDB20893C}" presName="parentText" presStyleLbl="node1" presStyleIdx="0" presStyleCnt="7" custScaleX="104796" custScaleY="325360" custLinFactY="100000" custLinFactNeighborX="43104" custLinFactNeighborY="174382">
        <dgm:presLayoutVars>
          <dgm:chMax val="0"/>
          <dgm:bulletEnabled val="1"/>
        </dgm:presLayoutVars>
      </dgm:prSet>
      <dgm:spPr/>
    </dgm:pt>
    <dgm:pt modelId="{BC7F7CE6-DD39-B946-B08E-536816A9BFBA}" type="pres">
      <dgm:prSet presAssocID="{2A5F3143-3A3E-B648-B17C-21BBDB20893C}" presName="negativeSpace" presStyleCnt="0"/>
      <dgm:spPr/>
    </dgm:pt>
    <dgm:pt modelId="{B576CB8D-C805-774C-8BED-278D24405F95}" type="pres">
      <dgm:prSet presAssocID="{2A5F3143-3A3E-B648-B17C-21BBDB20893C}" presName="childText" presStyleLbl="conFgAcc1" presStyleIdx="0" presStyleCnt="7" custScaleX="99106" custScaleY="379608">
        <dgm:presLayoutVars>
          <dgm:bulletEnabled val="1"/>
        </dgm:presLayoutVars>
      </dgm:prSet>
      <dgm:spPr/>
    </dgm:pt>
    <dgm:pt modelId="{DA4C8368-45FA-5344-9F51-EA2A3C840744}" type="pres">
      <dgm:prSet presAssocID="{3E676963-9ED3-5B46-B2FA-71188C94F9D9}" presName="spaceBetweenRectangles" presStyleCnt="0"/>
      <dgm:spPr/>
    </dgm:pt>
    <dgm:pt modelId="{C55DF368-DF77-B54D-B53D-39B8622B91CB}" type="pres">
      <dgm:prSet presAssocID="{AB94B973-DE58-9647-AA4C-FD56A418A74B}" presName="parentLin" presStyleCnt="0"/>
      <dgm:spPr/>
    </dgm:pt>
    <dgm:pt modelId="{4B2B5CAE-9283-2C4C-8BF5-D2A99D3B8546}" type="pres">
      <dgm:prSet presAssocID="{AB94B973-DE58-9647-AA4C-FD56A418A74B}" presName="parentLeftMargin" presStyleLbl="node1" presStyleIdx="0" presStyleCnt="7"/>
      <dgm:spPr/>
    </dgm:pt>
    <dgm:pt modelId="{4967DBDA-5378-0D49-985E-96B64CE5BB45}" type="pres">
      <dgm:prSet presAssocID="{AB94B973-DE58-9647-AA4C-FD56A418A74B}" presName="parentText" presStyleLbl="node1" presStyleIdx="1" presStyleCnt="7" custScaleX="104893" custScaleY="289064" custLinFactY="100000" custLinFactNeighborX="17241" custLinFactNeighborY="123713">
        <dgm:presLayoutVars>
          <dgm:chMax val="0"/>
          <dgm:bulletEnabled val="1"/>
        </dgm:presLayoutVars>
      </dgm:prSet>
      <dgm:spPr/>
    </dgm:pt>
    <dgm:pt modelId="{A935E56B-2F3D-404B-8126-2F822B1D14E5}" type="pres">
      <dgm:prSet presAssocID="{AB94B973-DE58-9647-AA4C-FD56A418A74B}" presName="negativeSpace" presStyleCnt="0"/>
      <dgm:spPr/>
    </dgm:pt>
    <dgm:pt modelId="{85FB4C26-C323-BF41-91F0-49EEEEFC2810}" type="pres">
      <dgm:prSet presAssocID="{AB94B973-DE58-9647-AA4C-FD56A418A74B}" presName="childText" presStyleLbl="conFgAcc1" presStyleIdx="1" presStyleCnt="7" custScaleX="99489" custScaleY="350225">
        <dgm:presLayoutVars>
          <dgm:bulletEnabled val="1"/>
        </dgm:presLayoutVars>
      </dgm:prSet>
      <dgm:spPr/>
    </dgm:pt>
    <dgm:pt modelId="{64C1738C-4572-4D4E-B216-D438E8F53F33}" type="pres">
      <dgm:prSet presAssocID="{81415849-BC8F-6F43-BE86-1E59136F6A62}" presName="spaceBetweenRectangles" presStyleCnt="0"/>
      <dgm:spPr/>
    </dgm:pt>
    <dgm:pt modelId="{62AC5A57-80BE-D846-A561-392DD9E5EAE4}" type="pres">
      <dgm:prSet presAssocID="{24C3A876-42BA-0549-AB2B-5E3DD14BC396}" presName="parentLin" presStyleCnt="0"/>
      <dgm:spPr/>
    </dgm:pt>
    <dgm:pt modelId="{1D728104-2DEA-DE4E-B8BE-52B08EFA0ED2}" type="pres">
      <dgm:prSet presAssocID="{24C3A876-42BA-0549-AB2B-5E3DD14BC396}" presName="parentLeftMargin" presStyleLbl="node1" presStyleIdx="1" presStyleCnt="7"/>
      <dgm:spPr/>
    </dgm:pt>
    <dgm:pt modelId="{2F420673-B98C-EB45-9441-7F8A50486A13}" type="pres">
      <dgm:prSet presAssocID="{24C3A876-42BA-0549-AB2B-5E3DD14BC396}" presName="parentText" presStyleLbl="node1" presStyleIdx="2" presStyleCnt="7" custScaleX="103421" custScaleY="274132" custLinFactY="100000" custLinFactNeighborX="17241" custLinFactNeighborY="135185">
        <dgm:presLayoutVars>
          <dgm:chMax val="0"/>
          <dgm:bulletEnabled val="1"/>
        </dgm:presLayoutVars>
      </dgm:prSet>
      <dgm:spPr/>
    </dgm:pt>
    <dgm:pt modelId="{C4042540-6A85-BC47-85C2-677BCFBD34C4}" type="pres">
      <dgm:prSet presAssocID="{24C3A876-42BA-0549-AB2B-5E3DD14BC396}" presName="negativeSpace" presStyleCnt="0"/>
      <dgm:spPr/>
    </dgm:pt>
    <dgm:pt modelId="{D719AED9-D579-1642-AD2A-261253107536}" type="pres">
      <dgm:prSet presAssocID="{24C3A876-42BA-0549-AB2B-5E3DD14BC396}" presName="childText" presStyleLbl="conFgAcc1" presStyleIdx="2" presStyleCnt="7" custScaleX="98960" custScaleY="340063">
        <dgm:presLayoutVars>
          <dgm:bulletEnabled val="1"/>
        </dgm:presLayoutVars>
      </dgm:prSet>
      <dgm:spPr/>
    </dgm:pt>
    <dgm:pt modelId="{2380D6DB-6640-C64E-A4E1-1993C908A0D2}" type="pres">
      <dgm:prSet presAssocID="{9A6FC371-EC2B-0F44-B0AE-E7BF57466E01}" presName="spaceBetweenRectangles" presStyleCnt="0"/>
      <dgm:spPr/>
    </dgm:pt>
    <dgm:pt modelId="{AF43E391-123A-A14D-AB86-E0BE9DBF3481}" type="pres">
      <dgm:prSet presAssocID="{39F6B0BB-5BF2-9340-8E58-3BA7D762FB7D}" presName="parentLin" presStyleCnt="0"/>
      <dgm:spPr/>
    </dgm:pt>
    <dgm:pt modelId="{D6D28EC5-D64D-7B40-ACB6-0888DA3521DE}" type="pres">
      <dgm:prSet presAssocID="{39F6B0BB-5BF2-9340-8E58-3BA7D762FB7D}" presName="parentLeftMargin" presStyleLbl="node1" presStyleIdx="2" presStyleCnt="7"/>
      <dgm:spPr/>
    </dgm:pt>
    <dgm:pt modelId="{03576D29-8172-FD49-A801-97B3208F65F1}" type="pres">
      <dgm:prSet presAssocID="{39F6B0BB-5BF2-9340-8E58-3BA7D762FB7D}" presName="parentText" presStyleLbl="node1" presStyleIdx="3" presStyleCnt="7" custScaleX="106823" custScaleY="278285" custLinFactY="100000" custLinFactNeighborX="8621" custLinFactNeighborY="117977">
        <dgm:presLayoutVars>
          <dgm:chMax val="0"/>
          <dgm:bulletEnabled val="1"/>
        </dgm:presLayoutVars>
      </dgm:prSet>
      <dgm:spPr/>
    </dgm:pt>
    <dgm:pt modelId="{BA5FC22E-404F-AF44-8617-C9733C30883C}" type="pres">
      <dgm:prSet presAssocID="{39F6B0BB-5BF2-9340-8E58-3BA7D762FB7D}" presName="negativeSpace" presStyleCnt="0"/>
      <dgm:spPr/>
    </dgm:pt>
    <dgm:pt modelId="{E35AC050-411A-C04E-999D-132CE802B43C}" type="pres">
      <dgm:prSet presAssocID="{39F6B0BB-5BF2-9340-8E58-3BA7D762FB7D}" presName="childText" presStyleLbl="conFgAcc1" presStyleIdx="3" presStyleCnt="7" custScaleX="98577" custScaleY="312621">
        <dgm:presLayoutVars>
          <dgm:bulletEnabled val="1"/>
        </dgm:presLayoutVars>
      </dgm:prSet>
      <dgm:spPr/>
    </dgm:pt>
    <dgm:pt modelId="{80A3DB6B-B517-644C-84EB-7A452ED63795}" type="pres">
      <dgm:prSet presAssocID="{C46B8D6C-A57F-424C-A5C1-4EE7F107FC08}" presName="spaceBetweenRectangles" presStyleCnt="0"/>
      <dgm:spPr/>
    </dgm:pt>
    <dgm:pt modelId="{5B50A071-C383-E342-B72D-9FBDA7B19015}" type="pres">
      <dgm:prSet presAssocID="{2825A977-B545-D644-A36B-F91BC64B0667}" presName="parentLin" presStyleCnt="0"/>
      <dgm:spPr/>
    </dgm:pt>
    <dgm:pt modelId="{DEA327C1-0843-8F4B-827E-5F0DFD2709E0}" type="pres">
      <dgm:prSet presAssocID="{2825A977-B545-D644-A36B-F91BC64B0667}" presName="parentLeftMargin" presStyleLbl="node1" presStyleIdx="3" presStyleCnt="7"/>
      <dgm:spPr/>
    </dgm:pt>
    <dgm:pt modelId="{FFB4AD5E-8180-064D-BC41-330EE72772DB}" type="pres">
      <dgm:prSet presAssocID="{2825A977-B545-D644-A36B-F91BC64B0667}" presName="parentText" presStyleLbl="node1" presStyleIdx="4" presStyleCnt="7" custScaleX="112676" custScaleY="348974" custLinFactY="100000" custLinFactNeighborX="5753" custLinFactNeighborY="163867">
        <dgm:presLayoutVars>
          <dgm:chMax val="0"/>
          <dgm:bulletEnabled val="1"/>
        </dgm:presLayoutVars>
      </dgm:prSet>
      <dgm:spPr/>
    </dgm:pt>
    <dgm:pt modelId="{87ED91CB-F7B8-324C-BBA6-A3CCDF376B5A}" type="pres">
      <dgm:prSet presAssocID="{2825A977-B545-D644-A36B-F91BC64B0667}" presName="negativeSpace" presStyleCnt="0"/>
      <dgm:spPr/>
    </dgm:pt>
    <dgm:pt modelId="{81B2F1B2-3BB0-0246-AA33-C2D853DE8E0C}" type="pres">
      <dgm:prSet presAssocID="{2825A977-B545-D644-A36B-F91BC64B0667}" presName="childText" presStyleLbl="conFgAcc1" presStyleIdx="4" presStyleCnt="7" custScaleX="98577" custScaleY="324524">
        <dgm:presLayoutVars>
          <dgm:bulletEnabled val="1"/>
        </dgm:presLayoutVars>
      </dgm:prSet>
      <dgm:spPr/>
    </dgm:pt>
    <dgm:pt modelId="{924DFF53-CDB1-194D-971C-622DD11AC202}" type="pres">
      <dgm:prSet presAssocID="{16015E70-9FC9-5A46-882E-C8E357DD4EB1}" presName="spaceBetweenRectangles" presStyleCnt="0"/>
      <dgm:spPr/>
    </dgm:pt>
    <dgm:pt modelId="{E360376D-447F-BB4C-8E52-81709B13C5F3}" type="pres">
      <dgm:prSet presAssocID="{F28ABE01-AE9E-EB41-925F-9E76B1A57F66}" presName="parentLin" presStyleCnt="0"/>
      <dgm:spPr/>
    </dgm:pt>
    <dgm:pt modelId="{68A75F5C-6680-6E40-8A1B-5E9ADDE457B8}" type="pres">
      <dgm:prSet presAssocID="{F28ABE01-AE9E-EB41-925F-9E76B1A57F66}" presName="parentLeftMargin" presStyleLbl="node1" presStyleIdx="4" presStyleCnt="7"/>
      <dgm:spPr/>
    </dgm:pt>
    <dgm:pt modelId="{83CB7ACA-A335-C842-A97B-B5A6E08ABD77}" type="pres">
      <dgm:prSet presAssocID="{F28ABE01-AE9E-EB41-925F-9E76B1A57F66}" presName="parentText" presStyleLbl="node1" presStyleIdx="5" presStyleCnt="7" custScaleX="106950" custScaleY="354831" custLinFactY="100000" custLinFactNeighborY="163867">
        <dgm:presLayoutVars>
          <dgm:chMax val="0"/>
          <dgm:bulletEnabled val="1"/>
        </dgm:presLayoutVars>
      </dgm:prSet>
      <dgm:spPr/>
    </dgm:pt>
    <dgm:pt modelId="{F17E702E-4633-4647-A7CE-7EB0DF711FCA}" type="pres">
      <dgm:prSet presAssocID="{F28ABE01-AE9E-EB41-925F-9E76B1A57F66}" presName="negativeSpace" presStyleCnt="0"/>
      <dgm:spPr/>
    </dgm:pt>
    <dgm:pt modelId="{D40AA13A-858A-1843-8805-1DC1CF6386CD}" type="pres">
      <dgm:prSet presAssocID="{F28ABE01-AE9E-EB41-925F-9E76B1A57F66}" presName="childText" presStyleLbl="conFgAcc1" presStyleIdx="5" presStyleCnt="7" custScaleX="99439" custScaleY="365557">
        <dgm:presLayoutVars>
          <dgm:bulletEnabled val="1"/>
        </dgm:presLayoutVars>
      </dgm:prSet>
      <dgm:spPr/>
    </dgm:pt>
    <dgm:pt modelId="{D4142DEC-5B47-8F4B-8503-D800E9E25CB5}" type="pres">
      <dgm:prSet presAssocID="{C6C9FBA8-E04B-B949-AB59-A84260FEB121}" presName="spaceBetweenRectangles" presStyleCnt="0"/>
      <dgm:spPr/>
    </dgm:pt>
    <dgm:pt modelId="{5720C660-3AF8-EF48-A4B3-C7D7E3301A57}" type="pres">
      <dgm:prSet presAssocID="{789A0134-7097-814A-8BF0-04F1B338D11E}" presName="parentLin" presStyleCnt="0"/>
      <dgm:spPr/>
    </dgm:pt>
    <dgm:pt modelId="{7B8C1519-6099-444B-B400-8ADFE875E876}" type="pres">
      <dgm:prSet presAssocID="{789A0134-7097-814A-8BF0-04F1B338D11E}" presName="parentLeftMargin" presStyleLbl="node1" presStyleIdx="5" presStyleCnt="7"/>
      <dgm:spPr/>
    </dgm:pt>
    <dgm:pt modelId="{3F81F769-736B-9D4F-8285-0D52418D47D9}" type="pres">
      <dgm:prSet presAssocID="{789A0134-7097-814A-8BF0-04F1B338D11E}" presName="parentText" presStyleLbl="node1" presStyleIdx="6" presStyleCnt="7" custScaleX="104555" custScaleY="363320" custLinFactY="100000" custLinFactNeighborX="8621" custLinFactNeighborY="196372">
        <dgm:presLayoutVars>
          <dgm:chMax val="0"/>
          <dgm:bulletEnabled val="1"/>
        </dgm:presLayoutVars>
      </dgm:prSet>
      <dgm:spPr/>
    </dgm:pt>
    <dgm:pt modelId="{6D0004DC-C0E8-1647-A5FF-9D9921CC48C5}" type="pres">
      <dgm:prSet presAssocID="{789A0134-7097-814A-8BF0-04F1B338D11E}" presName="negativeSpace" presStyleCnt="0"/>
      <dgm:spPr/>
    </dgm:pt>
    <dgm:pt modelId="{51492F9B-3E1D-3748-8D98-729B1BA3BAA9}" type="pres">
      <dgm:prSet presAssocID="{789A0134-7097-814A-8BF0-04F1B338D11E}" presName="childText" presStyleLbl="conFgAcc1" presStyleIdx="6" presStyleCnt="7" custScaleX="95408" custScaleY="412054">
        <dgm:presLayoutVars>
          <dgm:bulletEnabled val="1"/>
        </dgm:presLayoutVars>
      </dgm:prSet>
      <dgm:spPr/>
    </dgm:pt>
  </dgm:ptLst>
  <dgm:cxnLst>
    <dgm:cxn modelId="{A4622203-E10C-DD41-B8A6-09C60E61EDFF}" type="presOf" srcId="{789A0134-7097-814A-8BF0-04F1B338D11E}" destId="{7B8C1519-6099-444B-B400-8ADFE875E876}" srcOrd="0" destOrd="0" presId="urn:microsoft.com/office/officeart/2005/8/layout/list1"/>
    <dgm:cxn modelId="{B085FE09-32A6-6A4D-8C46-F91E1B248110}" type="presOf" srcId="{07E53E90-2688-DF4D-9589-F7EC377F207A}" destId="{A301FF0F-522F-1346-9709-91ACF8405504}" srcOrd="0" destOrd="0" presId="urn:microsoft.com/office/officeart/2005/8/layout/list1"/>
    <dgm:cxn modelId="{C083120A-1CFE-5B4C-8BDC-D300A9002E16}" type="presOf" srcId="{2A5F3143-3A3E-B648-B17C-21BBDB20893C}" destId="{EA0B2048-4B8C-E941-B4D0-BA16DCBB033B}" srcOrd="1" destOrd="0" presId="urn:microsoft.com/office/officeart/2005/8/layout/list1"/>
    <dgm:cxn modelId="{A51F020D-E088-C444-8E48-564BBB971FC1}" type="presOf" srcId="{F28ABE01-AE9E-EB41-925F-9E76B1A57F66}" destId="{83CB7ACA-A335-C842-A97B-B5A6E08ABD77}" srcOrd="1" destOrd="0" presId="urn:microsoft.com/office/officeart/2005/8/layout/list1"/>
    <dgm:cxn modelId="{4642B62D-B5AB-054B-9266-FEE428020F5A}" srcId="{07E53E90-2688-DF4D-9589-F7EC377F207A}" destId="{AB94B973-DE58-9647-AA4C-FD56A418A74B}" srcOrd="1" destOrd="0" parTransId="{020DC780-42BC-DA43-BB4C-C84E7BA05A9E}" sibTransId="{81415849-BC8F-6F43-BE86-1E59136F6A62}"/>
    <dgm:cxn modelId="{D5C48831-2725-E945-8701-49EF1B559A01}" type="presOf" srcId="{AB94B973-DE58-9647-AA4C-FD56A418A74B}" destId="{4B2B5CAE-9283-2C4C-8BF5-D2A99D3B8546}" srcOrd="0" destOrd="0" presId="urn:microsoft.com/office/officeart/2005/8/layout/list1"/>
    <dgm:cxn modelId="{9F5CAA43-E372-8D4D-BF1D-C9BBC170E567}" type="presOf" srcId="{39F6B0BB-5BF2-9340-8E58-3BA7D762FB7D}" destId="{D6D28EC5-D64D-7B40-ACB6-0888DA3521DE}" srcOrd="0" destOrd="0" presId="urn:microsoft.com/office/officeart/2005/8/layout/list1"/>
    <dgm:cxn modelId="{E83A6144-7215-E24E-B7A3-414CB394645F}" srcId="{07E53E90-2688-DF4D-9589-F7EC377F207A}" destId="{2825A977-B545-D644-A36B-F91BC64B0667}" srcOrd="4" destOrd="0" parTransId="{5388395E-99C5-BD49-8DB1-CE0C32491F1F}" sibTransId="{16015E70-9FC9-5A46-882E-C8E357DD4EB1}"/>
    <dgm:cxn modelId="{949FDC48-FE80-994C-BC93-9D6B1A345623}" type="presOf" srcId="{24C3A876-42BA-0549-AB2B-5E3DD14BC396}" destId="{2F420673-B98C-EB45-9441-7F8A50486A13}" srcOrd="1" destOrd="0" presId="urn:microsoft.com/office/officeart/2005/8/layout/list1"/>
    <dgm:cxn modelId="{997E694C-7E99-7842-9F33-D04B2AEF25C8}" srcId="{07E53E90-2688-DF4D-9589-F7EC377F207A}" destId="{39F6B0BB-5BF2-9340-8E58-3BA7D762FB7D}" srcOrd="3" destOrd="0" parTransId="{ADB266A5-4518-E744-A9BE-2E63309C8D30}" sibTransId="{C46B8D6C-A57F-424C-A5C1-4EE7F107FC08}"/>
    <dgm:cxn modelId="{07693C58-88A0-4E4C-8817-F26670293426}" type="presOf" srcId="{2825A977-B545-D644-A36B-F91BC64B0667}" destId="{DEA327C1-0843-8F4B-827E-5F0DFD2709E0}" srcOrd="0" destOrd="0" presId="urn:microsoft.com/office/officeart/2005/8/layout/list1"/>
    <dgm:cxn modelId="{30B20565-4B71-7A47-93E8-509C10FF167A}" type="presOf" srcId="{2825A977-B545-D644-A36B-F91BC64B0667}" destId="{FFB4AD5E-8180-064D-BC41-330EE72772DB}" srcOrd="1" destOrd="0" presId="urn:microsoft.com/office/officeart/2005/8/layout/list1"/>
    <dgm:cxn modelId="{71A8B672-2C50-D74B-BD44-A2D421C841A1}" type="presOf" srcId="{39F6B0BB-5BF2-9340-8E58-3BA7D762FB7D}" destId="{03576D29-8172-FD49-A801-97B3208F65F1}" srcOrd="1" destOrd="0" presId="urn:microsoft.com/office/officeart/2005/8/layout/list1"/>
    <dgm:cxn modelId="{083D6691-7591-664D-BAD3-F9DB6EE03315}" srcId="{07E53E90-2688-DF4D-9589-F7EC377F207A}" destId="{789A0134-7097-814A-8BF0-04F1B338D11E}" srcOrd="6" destOrd="0" parTransId="{0096F6FC-C56D-EC4F-9E43-B6D2079B29B4}" sibTransId="{423AAF39-98F5-944C-A5FE-6A0462226581}"/>
    <dgm:cxn modelId="{DD33009C-C9DD-3949-986E-5063B557E14A}" srcId="{07E53E90-2688-DF4D-9589-F7EC377F207A}" destId="{24C3A876-42BA-0549-AB2B-5E3DD14BC396}" srcOrd="2" destOrd="0" parTransId="{F90BCD2B-0745-7449-941C-F5873D6FFD7F}" sibTransId="{9A6FC371-EC2B-0F44-B0AE-E7BF57466E01}"/>
    <dgm:cxn modelId="{373AA79C-F412-F14E-91C9-1AD65B3841E6}" srcId="{07E53E90-2688-DF4D-9589-F7EC377F207A}" destId="{F28ABE01-AE9E-EB41-925F-9E76B1A57F66}" srcOrd="5" destOrd="0" parTransId="{136DDBFF-0556-5946-A079-E3DC7F2194EF}" sibTransId="{C6C9FBA8-E04B-B949-AB59-A84260FEB121}"/>
    <dgm:cxn modelId="{856905A2-0DEB-964F-A1BA-E50D08940B41}" type="presOf" srcId="{2A5F3143-3A3E-B648-B17C-21BBDB20893C}" destId="{D0DB7763-185A-D143-9071-2AAA1F5A6C8C}" srcOrd="0" destOrd="0" presId="urn:microsoft.com/office/officeart/2005/8/layout/list1"/>
    <dgm:cxn modelId="{2B81FFA8-5805-4B47-BDA9-E7392BE1A724}" type="presOf" srcId="{789A0134-7097-814A-8BF0-04F1B338D11E}" destId="{3F81F769-736B-9D4F-8285-0D52418D47D9}" srcOrd="1" destOrd="0" presId="urn:microsoft.com/office/officeart/2005/8/layout/list1"/>
    <dgm:cxn modelId="{320ADEB4-99FF-F84E-BC5F-870A763A8558}" type="presOf" srcId="{24C3A876-42BA-0549-AB2B-5E3DD14BC396}" destId="{1D728104-2DEA-DE4E-B8BE-52B08EFA0ED2}" srcOrd="0" destOrd="0" presId="urn:microsoft.com/office/officeart/2005/8/layout/list1"/>
    <dgm:cxn modelId="{3E3806B5-983F-EE4D-A9C8-E696C456FFB7}" type="presOf" srcId="{F28ABE01-AE9E-EB41-925F-9E76B1A57F66}" destId="{68A75F5C-6680-6E40-8A1B-5E9ADDE457B8}" srcOrd="0" destOrd="0" presId="urn:microsoft.com/office/officeart/2005/8/layout/list1"/>
    <dgm:cxn modelId="{22AF7CDD-90B7-A548-BF51-3639B1D200CB}" srcId="{07E53E90-2688-DF4D-9589-F7EC377F207A}" destId="{2A5F3143-3A3E-B648-B17C-21BBDB20893C}" srcOrd="0" destOrd="0" parTransId="{13242D42-3870-C04A-A26E-3F5ADF5ACD35}" sibTransId="{3E676963-9ED3-5B46-B2FA-71188C94F9D9}"/>
    <dgm:cxn modelId="{01DEAFEB-5C87-2940-BDC6-24E7C55F751E}" type="presOf" srcId="{AB94B973-DE58-9647-AA4C-FD56A418A74B}" destId="{4967DBDA-5378-0D49-985E-96B64CE5BB45}" srcOrd="1" destOrd="0" presId="urn:microsoft.com/office/officeart/2005/8/layout/list1"/>
    <dgm:cxn modelId="{D45076E1-D261-604B-9EE0-9D9675878E80}" type="presParOf" srcId="{A301FF0F-522F-1346-9709-91ACF8405504}" destId="{D44E35EC-140F-8846-8282-6DBE122DD5DB}" srcOrd="0" destOrd="0" presId="urn:microsoft.com/office/officeart/2005/8/layout/list1"/>
    <dgm:cxn modelId="{3EAEEF0F-4C48-004B-8AE7-C754AB8C5BD7}" type="presParOf" srcId="{D44E35EC-140F-8846-8282-6DBE122DD5DB}" destId="{D0DB7763-185A-D143-9071-2AAA1F5A6C8C}" srcOrd="0" destOrd="0" presId="urn:microsoft.com/office/officeart/2005/8/layout/list1"/>
    <dgm:cxn modelId="{560ED9F3-6473-C842-911A-0B288D8A5B39}" type="presParOf" srcId="{D44E35EC-140F-8846-8282-6DBE122DD5DB}" destId="{EA0B2048-4B8C-E941-B4D0-BA16DCBB033B}" srcOrd="1" destOrd="0" presId="urn:microsoft.com/office/officeart/2005/8/layout/list1"/>
    <dgm:cxn modelId="{2E13254C-0929-7F46-85C8-86163BD9BBF0}" type="presParOf" srcId="{A301FF0F-522F-1346-9709-91ACF8405504}" destId="{BC7F7CE6-DD39-B946-B08E-536816A9BFBA}" srcOrd="1" destOrd="0" presId="urn:microsoft.com/office/officeart/2005/8/layout/list1"/>
    <dgm:cxn modelId="{6F324FA3-FBAF-9541-AC0C-3E75FF8CED7B}" type="presParOf" srcId="{A301FF0F-522F-1346-9709-91ACF8405504}" destId="{B576CB8D-C805-774C-8BED-278D24405F95}" srcOrd="2" destOrd="0" presId="urn:microsoft.com/office/officeart/2005/8/layout/list1"/>
    <dgm:cxn modelId="{2BDA5FC2-123F-5347-BDDC-6CA82F94E6DD}" type="presParOf" srcId="{A301FF0F-522F-1346-9709-91ACF8405504}" destId="{DA4C8368-45FA-5344-9F51-EA2A3C840744}" srcOrd="3" destOrd="0" presId="urn:microsoft.com/office/officeart/2005/8/layout/list1"/>
    <dgm:cxn modelId="{E100E820-2C45-0444-AABF-68F95E8CC2CD}" type="presParOf" srcId="{A301FF0F-522F-1346-9709-91ACF8405504}" destId="{C55DF368-DF77-B54D-B53D-39B8622B91CB}" srcOrd="4" destOrd="0" presId="urn:microsoft.com/office/officeart/2005/8/layout/list1"/>
    <dgm:cxn modelId="{4B4FA27B-5F11-1C4F-B5DD-3D8C64701C93}" type="presParOf" srcId="{C55DF368-DF77-B54D-B53D-39B8622B91CB}" destId="{4B2B5CAE-9283-2C4C-8BF5-D2A99D3B8546}" srcOrd="0" destOrd="0" presId="urn:microsoft.com/office/officeart/2005/8/layout/list1"/>
    <dgm:cxn modelId="{E1EA81E4-4CE7-A545-AEB3-F9D37D37E557}" type="presParOf" srcId="{C55DF368-DF77-B54D-B53D-39B8622B91CB}" destId="{4967DBDA-5378-0D49-985E-96B64CE5BB45}" srcOrd="1" destOrd="0" presId="urn:microsoft.com/office/officeart/2005/8/layout/list1"/>
    <dgm:cxn modelId="{AC674966-B953-634D-9733-B2A865589C33}" type="presParOf" srcId="{A301FF0F-522F-1346-9709-91ACF8405504}" destId="{A935E56B-2F3D-404B-8126-2F822B1D14E5}" srcOrd="5" destOrd="0" presId="urn:microsoft.com/office/officeart/2005/8/layout/list1"/>
    <dgm:cxn modelId="{A5C56B95-2A65-B24B-9285-C9A17EDDD0D6}" type="presParOf" srcId="{A301FF0F-522F-1346-9709-91ACF8405504}" destId="{85FB4C26-C323-BF41-91F0-49EEEEFC2810}" srcOrd="6" destOrd="0" presId="urn:microsoft.com/office/officeart/2005/8/layout/list1"/>
    <dgm:cxn modelId="{A763C683-868D-F448-B313-B4D91ED446F4}" type="presParOf" srcId="{A301FF0F-522F-1346-9709-91ACF8405504}" destId="{64C1738C-4572-4D4E-B216-D438E8F53F33}" srcOrd="7" destOrd="0" presId="urn:microsoft.com/office/officeart/2005/8/layout/list1"/>
    <dgm:cxn modelId="{D19B475B-4390-4D48-9369-DDB8363CED22}" type="presParOf" srcId="{A301FF0F-522F-1346-9709-91ACF8405504}" destId="{62AC5A57-80BE-D846-A561-392DD9E5EAE4}" srcOrd="8" destOrd="0" presId="urn:microsoft.com/office/officeart/2005/8/layout/list1"/>
    <dgm:cxn modelId="{0243CF92-A14A-2241-A774-B9735CBD8356}" type="presParOf" srcId="{62AC5A57-80BE-D846-A561-392DD9E5EAE4}" destId="{1D728104-2DEA-DE4E-B8BE-52B08EFA0ED2}" srcOrd="0" destOrd="0" presId="urn:microsoft.com/office/officeart/2005/8/layout/list1"/>
    <dgm:cxn modelId="{D766EDFC-C586-6E4C-AF62-22EF66DED11B}" type="presParOf" srcId="{62AC5A57-80BE-D846-A561-392DD9E5EAE4}" destId="{2F420673-B98C-EB45-9441-7F8A50486A13}" srcOrd="1" destOrd="0" presId="urn:microsoft.com/office/officeart/2005/8/layout/list1"/>
    <dgm:cxn modelId="{F70D26F3-8592-8947-B80F-C6F8DA56A072}" type="presParOf" srcId="{A301FF0F-522F-1346-9709-91ACF8405504}" destId="{C4042540-6A85-BC47-85C2-677BCFBD34C4}" srcOrd="9" destOrd="0" presId="urn:microsoft.com/office/officeart/2005/8/layout/list1"/>
    <dgm:cxn modelId="{5EC68CA4-E3B7-C846-B901-DB864AFC0607}" type="presParOf" srcId="{A301FF0F-522F-1346-9709-91ACF8405504}" destId="{D719AED9-D579-1642-AD2A-261253107536}" srcOrd="10" destOrd="0" presId="urn:microsoft.com/office/officeart/2005/8/layout/list1"/>
    <dgm:cxn modelId="{6CC082C1-C35B-7C48-8FDD-EBA458B33461}" type="presParOf" srcId="{A301FF0F-522F-1346-9709-91ACF8405504}" destId="{2380D6DB-6640-C64E-A4E1-1993C908A0D2}" srcOrd="11" destOrd="0" presId="urn:microsoft.com/office/officeart/2005/8/layout/list1"/>
    <dgm:cxn modelId="{47DEA9F8-F6EF-F74E-AF3A-22385E01B7DE}" type="presParOf" srcId="{A301FF0F-522F-1346-9709-91ACF8405504}" destId="{AF43E391-123A-A14D-AB86-E0BE9DBF3481}" srcOrd="12" destOrd="0" presId="urn:microsoft.com/office/officeart/2005/8/layout/list1"/>
    <dgm:cxn modelId="{5AD4DCC3-20C7-D349-A559-D00B458E3701}" type="presParOf" srcId="{AF43E391-123A-A14D-AB86-E0BE9DBF3481}" destId="{D6D28EC5-D64D-7B40-ACB6-0888DA3521DE}" srcOrd="0" destOrd="0" presId="urn:microsoft.com/office/officeart/2005/8/layout/list1"/>
    <dgm:cxn modelId="{6DE0EF1D-E769-4346-8AA1-3CE2BFB26C7E}" type="presParOf" srcId="{AF43E391-123A-A14D-AB86-E0BE9DBF3481}" destId="{03576D29-8172-FD49-A801-97B3208F65F1}" srcOrd="1" destOrd="0" presId="urn:microsoft.com/office/officeart/2005/8/layout/list1"/>
    <dgm:cxn modelId="{57DC2B6C-353F-9B40-BDCD-80316FBCCCEA}" type="presParOf" srcId="{A301FF0F-522F-1346-9709-91ACF8405504}" destId="{BA5FC22E-404F-AF44-8617-C9733C30883C}" srcOrd="13" destOrd="0" presId="urn:microsoft.com/office/officeart/2005/8/layout/list1"/>
    <dgm:cxn modelId="{07D714CC-1CF9-A047-9B8D-600232CA64C1}" type="presParOf" srcId="{A301FF0F-522F-1346-9709-91ACF8405504}" destId="{E35AC050-411A-C04E-999D-132CE802B43C}" srcOrd="14" destOrd="0" presId="urn:microsoft.com/office/officeart/2005/8/layout/list1"/>
    <dgm:cxn modelId="{EEA28E23-8FEC-664C-AB69-EFCA6F72E7A2}" type="presParOf" srcId="{A301FF0F-522F-1346-9709-91ACF8405504}" destId="{80A3DB6B-B517-644C-84EB-7A452ED63795}" srcOrd="15" destOrd="0" presId="urn:microsoft.com/office/officeart/2005/8/layout/list1"/>
    <dgm:cxn modelId="{F34DBF0F-F92C-F141-A479-D88CC5383592}" type="presParOf" srcId="{A301FF0F-522F-1346-9709-91ACF8405504}" destId="{5B50A071-C383-E342-B72D-9FBDA7B19015}" srcOrd="16" destOrd="0" presId="urn:microsoft.com/office/officeart/2005/8/layout/list1"/>
    <dgm:cxn modelId="{BA23C13D-35D9-924B-9238-C41E22541517}" type="presParOf" srcId="{5B50A071-C383-E342-B72D-9FBDA7B19015}" destId="{DEA327C1-0843-8F4B-827E-5F0DFD2709E0}" srcOrd="0" destOrd="0" presId="urn:microsoft.com/office/officeart/2005/8/layout/list1"/>
    <dgm:cxn modelId="{277CBED9-910B-1140-8C08-EB05C23D758D}" type="presParOf" srcId="{5B50A071-C383-E342-B72D-9FBDA7B19015}" destId="{FFB4AD5E-8180-064D-BC41-330EE72772DB}" srcOrd="1" destOrd="0" presId="urn:microsoft.com/office/officeart/2005/8/layout/list1"/>
    <dgm:cxn modelId="{16630740-B442-9240-ADF1-5110B093D6BA}" type="presParOf" srcId="{A301FF0F-522F-1346-9709-91ACF8405504}" destId="{87ED91CB-F7B8-324C-BBA6-A3CCDF376B5A}" srcOrd="17" destOrd="0" presId="urn:microsoft.com/office/officeart/2005/8/layout/list1"/>
    <dgm:cxn modelId="{9A049999-0863-F84E-AE58-0D556E80B2CE}" type="presParOf" srcId="{A301FF0F-522F-1346-9709-91ACF8405504}" destId="{81B2F1B2-3BB0-0246-AA33-C2D853DE8E0C}" srcOrd="18" destOrd="0" presId="urn:microsoft.com/office/officeart/2005/8/layout/list1"/>
    <dgm:cxn modelId="{2B41DC14-2487-5645-9063-83CFA8BAAAE4}" type="presParOf" srcId="{A301FF0F-522F-1346-9709-91ACF8405504}" destId="{924DFF53-CDB1-194D-971C-622DD11AC202}" srcOrd="19" destOrd="0" presId="urn:microsoft.com/office/officeart/2005/8/layout/list1"/>
    <dgm:cxn modelId="{ED227E13-89AD-954C-AAE4-95B2C8DDA3D8}" type="presParOf" srcId="{A301FF0F-522F-1346-9709-91ACF8405504}" destId="{E360376D-447F-BB4C-8E52-81709B13C5F3}" srcOrd="20" destOrd="0" presId="urn:microsoft.com/office/officeart/2005/8/layout/list1"/>
    <dgm:cxn modelId="{FC0F5757-F85A-8844-9C9D-B4FAA9D118B8}" type="presParOf" srcId="{E360376D-447F-BB4C-8E52-81709B13C5F3}" destId="{68A75F5C-6680-6E40-8A1B-5E9ADDE457B8}" srcOrd="0" destOrd="0" presId="urn:microsoft.com/office/officeart/2005/8/layout/list1"/>
    <dgm:cxn modelId="{EF482643-D828-A345-848C-9B046811FF34}" type="presParOf" srcId="{E360376D-447F-BB4C-8E52-81709B13C5F3}" destId="{83CB7ACA-A335-C842-A97B-B5A6E08ABD77}" srcOrd="1" destOrd="0" presId="urn:microsoft.com/office/officeart/2005/8/layout/list1"/>
    <dgm:cxn modelId="{1EEC91C9-5FD9-B043-8E50-34D3B7107010}" type="presParOf" srcId="{A301FF0F-522F-1346-9709-91ACF8405504}" destId="{F17E702E-4633-4647-A7CE-7EB0DF711FCA}" srcOrd="21" destOrd="0" presId="urn:microsoft.com/office/officeart/2005/8/layout/list1"/>
    <dgm:cxn modelId="{8E4869B8-AFB0-0D40-898A-2261BA3C357B}" type="presParOf" srcId="{A301FF0F-522F-1346-9709-91ACF8405504}" destId="{D40AA13A-858A-1843-8805-1DC1CF6386CD}" srcOrd="22" destOrd="0" presId="urn:microsoft.com/office/officeart/2005/8/layout/list1"/>
    <dgm:cxn modelId="{265394AD-CE59-4447-A70C-5F5C389A6B1F}" type="presParOf" srcId="{A301FF0F-522F-1346-9709-91ACF8405504}" destId="{D4142DEC-5B47-8F4B-8503-D800E9E25CB5}" srcOrd="23" destOrd="0" presId="urn:microsoft.com/office/officeart/2005/8/layout/list1"/>
    <dgm:cxn modelId="{505358FC-10B3-944E-85F1-F7A0B63D4704}" type="presParOf" srcId="{A301FF0F-522F-1346-9709-91ACF8405504}" destId="{5720C660-3AF8-EF48-A4B3-C7D7E3301A57}" srcOrd="24" destOrd="0" presId="urn:microsoft.com/office/officeart/2005/8/layout/list1"/>
    <dgm:cxn modelId="{C56978C8-1944-0146-A3C5-F3B7551D7FF2}" type="presParOf" srcId="{5720C660-3AF8-EF48-A4B3-C7D7E3301A57}" destId="{7B8C1519-6099-444B-B400-8ADFE875E876}" srcOrd="0" destOrd="0" presId="urn:microsoft.com/office/officeart/2005/8/layout/list1"/>
    <dgm:cxn modelId="{DAAEBA16-D960-FC40-9064-0CE80EADC791}" type="presParOf" srcId="{5720C660-3AF8-EF48-A4B3-C7D7E3301A57}" destId="{3F81F769-736B-9D4F-8285-0D52418D47D9}" srcOrd="1" destOrd="0" presId="urn:microsoft.com/office/officeart/2005/8/layout/list1"/>
    <dgm:cxn modelId="{DF8EDA7A-09EA-994C-9A81-C21B9AFE893D}" type="presParOf" srcId="{A301FF0F-522F-1346-9709-91ACF8405504}" destId="{6D0004DC-C0E8-1647-A5FF-9D9921CC48C5}" srcOrd="25" destOrd="0" presId="urn:microsoft.com/office/officeart/2005/8/layout/list1"/>
    <dgm:cxn modelId="{C6AE0DDC-B6A0-644E-82AD-72695D711779}" type="presParOf" srcId="{A301FF0F-522F-1346-9709-91ACF8405504}" destId="{51492F9B-3E1D-3748-8D98-729B1BA3BAA9}" srcOrd="2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76CB8D-C805-774C-8BED-278D24405F95}">
      <dsp:nvSpPr>
        <dsp:cNvPr id="0" name=""/>
        <dsp:cNvSpPr/>
      </dsp:nvSpPr>
      <dsp:spPr>
        <a:xfrm>
          <a:off x="0" y="569013"/>
          <a:ext cx="5840118" cy="57396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A0B2048-4B8C-E941-B4D0-BA16DCBB033B}">
      <dsp:nvSpPr>
        <dsp:cNvPr id="0" name=""/>
        <dsp:cNvSpPr/>
      </dsp:nvSpPr>
      <dsp:spPr>
        <a:xfrm>
          <a:off x="421641" y="567281"/>
          <a:ext cx="4322793" cy="576277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1915 Albert Einstein  E = mc</a:t>
          </a:r>
          <a:r>
            <a:rPr lang="en-US" sz="1200" kern="1200" baseline="30000">
              <a:latin typeface="Arial"/>
            </a:rPr>
            <a:t>2</a:t>
          </a:r>
          <a:r>
            <a:rPr lang="en-US" sz="1200" kern="1200">
              <a:latin typeface="Arial"/>
            </a:rPr>
            <a:t> and his field equations from general relativity.</a:t>
          </a:r>
          <a:endParaRPr lang="en-US" sz="1200" kern="1200" baseline="30000">
            <a:latin typeface="Arial"/>
          </a:endParaRPr>
        </a:p>
      </dsp:txBody>
      <dsp:txXfrm>
        <a:off x="449773" y="595413"/>
        <a:ext cx="4266529" cy="520013"/>
      </dsp:txXfrm>
    </dsp:sp>
    <dsp:sp modelId="{85FB4C26-C323-BF41-91F0-49EEEEFC2810}">
      <dsp:nvSpPr>
        <dsp:cNvPr id="0" name=""/>
        <dsp:cNvSpPr/>
      </dsp:nvSpPr>
      <dsp:spPr>
        <a:xfrm>
          <a:off x="0" y="1598811"/>
          <a:ext cx="5862687" cy="52954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967DBDA-5378-0D49-985E-96B64CE5BB45}">
      <dsp:nvSpPr>
        <dsp:cNvPr id="0" name=""/>
        <dsp:cNvSpPr/>
      </dsp:nvSpPr>
      <dsp:spPr>
        <a:xfrm>
          <a:off x="345438" y="1571621"/>
          <a:ext cx="4326794" cy="51199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1927 Lemaitre proposes Big Bang Theory.</a:t>
          </a:r>
        </a:p>
      </dsp:txBody>
      <dsp:txXfrm>
        <a:off x="370431" y="1596614"/>
        <a:ext cx="4276808" cy="462004"/>
      </dsp:txXfrm>
    </dsp:sp>
    <dsp:sp modelId="{D719AED9-D579-1642-AD2A-261253107536}">
      <dsp:nvSpPr>
        <dsp:cNvPr id="0" name=""/>
        <dsp:cNvSpPr/>
      </dsp:nvSpPr>
      <dsp:spPr>
        <a:xfrm>
          <a:off x="0" y="2557734"/>
          <a:ext cx="5831514" cy="5141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F420673-B98C-EB45-9441-7F8A50486A13}">
      <dsp:nvSpPr>
        <dsp:cNvPr id="0" name=""/>
        <dsp:cNvSpPr/>
      </dsp:nvSpPr>
      <dsp:spPr>
        <a:xfrm>
          <a:off x="345438" y="2577311"/>
          <a:ext cx="4266074" cy="48554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1929 Edwin Hubble investigates distant galaxies and their movement - red-shift of light.</a:t>
          </a:r>
        </a:p>
      </dsp:txBody>
      <dsp:txXfrm>
        <a:off x="369140" y="2601013"/>
        <a:ext cx="4218670" cy="438138"/>
      </dsp:txXfrm>
    </dsp:sp>
    <dsp:sp modelId="{E35AC050-411A-C04E-999D-132CE802B43C}">
      <dsp:nvSpPr>
        <dsp:cNvPr id="0" name=""/>
        <dsp:cNvSpPr/>
      </dsp:nvSpPr>
      <dsp:spPr>
        <a:xfrm>
          <a:off x="0" y="3508647"/>
          <a:ext cx="5808945" cy="47268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76D29-8172-FD49-A801-97B3208F65F1}">
      <dsp:nvSpPr>
        <dsp:cNvPr id="0" name=""/>
        <dsp:cNvSpPr/>
      </dsp:nvSpPr>
      <dsp:spPr>
        <a:xfrm>
          <a:off x="320040" y="3490390"/>
          <a:ext cx="4406406" cy="492898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1933  Lemaitre publishes theory.</a:t>
          </a:r>
        </a:p>
      </dsp:txBody>
      <dsp:txXfrm>
        <a:off x="344101" y="3514451"/>
        <a:ext cx="4358284" cy="444776"/>
      </dsp:txXfrm>
    </dsp:sp>
    <dsp:sp modelId="{81B2F1B2-3BB0-0246-AA33-C2D853DE8E0C}">
      <dsp:nvSpPr>
        <dsp:cNvPr id="0" name=""/>
        <dsp:cNvSpPr/>
      </dsp:nvSpPr>
      <dsp:spPr>
        <a:xfrm>
          <a:off x="0" y="4543273"/>
          <a:ext cx="5808945" cy="49068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B4AD5E-8180-064D-BC41-330EE72772DB}">
      <dsp:nvSpPr>
        <dsp:cNvPr id="0" name=""/>
        <dsp:cNvSpPr/>
      </dsp:nvSpPr>
      <dsp:spPr>
        <a:xfrm>
          <a:off x="311590" y="4481092"/>
          <a:ext cx="4647839" cy="6181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1948 Fred Hoyle proposes Steady State Theory.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Gamow + Alpher propose their version of Big Bang Theory.</a:t>
          </a:r>
        </a:p>
      </dsp:txBody>
      <dsp:txXfrm>
        <a:off x="341763" y="4511265"/>
        <a:ext cx="4587493" cy="557756"/>
      </dsp:txXfrm>
    </dsp:sp>
    <dsp:sp modelId="{D40AA13A-858A-1843-8805-1DC1CF6386CD}">
      <dsp:nvSpPr>
        <dsp:cNvPr id="0" name=""/>
        <dsp:cNvSpPr/>
      </dsp:nvSpPr>
      <dsp:spPr>
        <a:xfrm>
          <a:off x="0" y="5606270"/>
          <a:ext cx="5859741" cy="55272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CB7ACA-A335-C842-A97B-B5A6E08ABD77}">
      <dsp:nvSpPr>
        <dsp:cNvPr id="0" name=""/>
        <dsp:cNvSpPr/>
      </dsp:nvSpPr>
      <dsp:spPr>
        <a:xfrm>
          <a:off x="294640" y="5533715"/>
          <a:ext cx="4411644" cy="628476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1965 Penzias + Wilson find the cosmic background radiation.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Hoyle admits defeat. </a:t>
          </a:r>
        </a:p>
      </dsp:txBody>
      <dsp:txXfrm>
        <a:off x="325320" y="5564395"/>
        <a:ext cx="4350284" cy="567116"/>
      </dsp:txXfrm>
    </dsp:sp>
    <dsp:sp modelId="{51492F9B-3E1D-3748-8D98-729B1BA3BAA9}">
      <dsp:nvSpPr>
        <dsp:cNvPr id="0" name=""/>
        <dsp:cNvSpPr/>
      </dsp:nvSpPr>
      <dsp:spPr>
        <a:xfrm>
          <a:off x="0" y="6746345"/>
          <a:ext cx="5622202" cy="6230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81F769-736B-9D4F-8285-0D52418D47D9}">
      <dsp:nvSpPr>
        <dsp:cNvPr id="0" name=""/>
        <dsp:cNvSpPr/>
      </dsp:nvSpPr>
      <dsp:spPr>
        <a:xfrm>
          <a:off x="320040" y="6716326"/>
          <a:ext cx="4312851" cy="64351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5914" tIns="0" rIns="155914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/>
            </a:rPr>
            <a:t>1997 Brian Schmidt and team find the expansion of the universe is accelerating. Dark energy / matter involved.</a:t>
          </a:r>
        </a:p>
      </dsp:txBody>
      <dsp:txXfrm>
        <a:off x="351454" y="6747740"/>
        <a:ext cx="4250023" cy="5806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Macintosh%20HDD:Users:wilson.ian:Library:Application%20Support:Microsoft:Office:User%20Templates:My%20Templates:My%20Templates:Word%20Processing.dot</Template>
  <TotalTime>14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cp:lastPrinted>2016-12-12T07:05:00Z</cp:lastPrinted>
  <dcterms:created xsi:type="dcterms:W3CDTF">2019-11-03T07:49:00Z</dcterms:created>
  <dcterms:modified xsi:type="dcterms:W3CDTF">2019-11-03T07:59:00Z</dcterms:modified>
</cp:coreProperties>
</file>