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1462062" w14:textId="77777777" w:rsidR="005872A5" w:rsidRPr="0067504F" w:rsidRDefault="0067504F" w:rsidP="0067504F">
      <w:pPr>
        <w:jc w:val="center"/>
        <w:rPr>
          <w:rFonts w:ascii="Arial" w:hAnsi="Arial"/>
          <w:b/>
        </w:rPr>
      </w:pPr>
      <w:r w:rsidRPr="0067504F">
        <w:rPr>
          <w:rFonts w:ascii="Arial" w:hAnsi="Arial"/>
          <w:b/>
        </w:rPr>
        <w:t>Beginning of the Universe</w:t>
      </w:r>
    </w:p>
    <w:p w14:paraId="7A54F3CA" w14:textId="77777777" w:rsidR="0067504F" w:rsidRPr="0067504F" w:rsidRDefault="002F5A61" w:rsidP="0067504F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Adjusted A</w:t>
      </w:r>
      <w:r w:rsidR="0067504F" w:rsidRPr="0067504F">
        <w:rPr>
          <w:rFonts w:ascii="Arial" w:hAnsi="Arial"/>
          <w:b/>
        </w:rPr>
        <w:t>ssessment</w:t>
      </w:r>
    </w:p>
    <w:p w14:paraId="28198253" w14:textId="77777777" w:rsidR="0067504F" w:rsidRDefault="0067504F" w:rsidP="00222BC9">
      <w:pPr>
        <w:rPr>
          <w:rFonts w:ascii="Arial" w:hAnsi="Arial"/>
        </w:rPr>
      </w:pPr>
    </w:p>
    <w:p w14:paraId="75A9656B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31A14205" wp14:editId="126E784F">
            <wp:extent cx="6116320" cy="7909427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79094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4ADB5" w14:textId="77777777" w:rsidR="0067504F" w:rsidRDefault="0067504F" w:rsidP="00222BC9">
      <w:pPr>
        <w:rPr>
          <w:rFonts w:ascii="Arial" w:hAnsi="Arial"/>
        </w:rPr>
      </w:pPr>
    </w:p>
    <w:p w14:paraId="0EA8F211" w14:textId="77777777" w:rsidR="0067504F" w:rsidRDefault="0067504F" w:rsidP="00222BC9">
      <w:pPr>
        <w:rPr>
          <w:rFonts w:ascii="Arial" w:hAnsi="Arial"/>
        </w:rPr>
      </w:pPr>
    </w:p>
    <w:p w14:paraId="025B2CA7" w14:textId="77777777" w:rsidR="0067504F" w:rsidRDefault="0067504F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7ECCB82A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lastRenderedPageBreak/>
        <w:drawing>
          <wp:inline distT="0" distB="0" distL="0" distR="0" wp14:anchorId="330A34E8" wp14:editId="299C89B1">
            <wp:extent cx="6116320" cy="7755746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7755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217A1" w14:textId="77777777" w:rsidR="0067504F" w:rsidRDefault="0067504F" w:rsidP="00222BC9">
      <w:pPr>
        <w:rPr>
          <w:rFonts w:ascii="Arial" w:hAnsi="Arial"/>
        </w:rPr>
      </w:pPr>
    </w:p>
    <w:p w14:paraId="471122FA" w14:textId="77777777" w:rsidR="0067504F" w:rsidRDefault="0067504F">
      <w:pPr>
        <w:rPr>
          <w:rFonts w:ascii="Arial" w:hAnsi="Arial"/>
        </w:rPr>
      </w:pPr>
      <w:r>
        <w:rPr>
          <w:rFonts w:ascii="Arial" w:hAnsi="Arial"/>
        </w:rPr>
        <w:br w:type="page"/>
      </w:r>
    </w:p>
    <w:p w14:paraId="1CDF9183" w14:textId="648108FA" w:rsidR="005E7E17" w:rsidRDefault="005E7E17" w:rsidP="00222BC9">
      <w:pPr>
        <w:rPr>
          <w:rFonts w:ascii="Arial" w:hAnsi="Arial"/>
        </w:rPr>
      </w:pPr>
      <w:r>
        <w:rPr>
          <w:rFonts w:ascii="Arial" w:hAnsi="Arial"/>
          <w:noProof/>
          <w:lang w:val="en-US"/>
        </w:rPr>
        <w:drawing>
          <wp:inline distT="0" distB="0" distL="0" distR="0" wp14:anchorId="36D1657E" wp14:editId="03ACA4B2">
            <wp:extent cx="6116320" cy="2579946"/>
            <wp:effectExtent l="0" t="0" r="5080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320" cy="257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E1699" w14:textId="77777777" w:rsidR="005E7E17" w:rsidRDefault="005E7E17" w:rsidP="00222BC9">
      <w:pPr>
        <w:rPr>
          <w:rFonts w:ascii="Arial" w:hAnsi="Arial"/>
        </w:rPr>
      </w:pPr>
    </w:p>
    <w:p w14:paraId="7777A017" w14:textId="77777777" w:rsidR="0067504F" w:rsidRDefault="002F5A61" w:rsidP="00222BC9">
      <w:pPr>
        <w:rPr>
          <w:rFonts w:ascii="Arial" w:hAnsi="Arial"/>
        </w:rPr>
      </w:pPr>
      <w:r>
        <w:rPr>
          <w:rFonts w:ascii="Arial" w:hAnsi="Arial"/>
        </w:rPr>
        <w:t>As you complete these questions, highlight the answers in the text above.  Use Notability.</w:t>
      </w:r>
    </w:p>
    <w:p w14:paraId="4345994D" w14:textId="77777777" w:rsidR="0067504F" w:rsidRDefault="0067504F" w:rsidP="00222BC9">
      <w:pPr>
        <w:rPr>
          <w:rFonts w:ascii="Arial" w:hAnsi="Arial"/>
        </w:rPr>
      </w:pPr>
    </w:p>
    <w:p w14:paraId="6016FE0E" w14:textId="77777777" w:rsidR="0067504F" w:rsidRPr="002F5A61" w:rsidRDefault="0067504F" w:rsidP="00222BC9">
      <w:pPr>
        <w:rPr>
          <w:rFonts w:ascii="Arial" w:hAnsi="Arial"/>
          <w:b/>
        </w:rPr>
      </w:pPr>
      <w:r w:rsidRPr="002F5A61">
        <w:rPr>
          <w:rFonts w:ascii="Arial" w:hAnsi="Arial"/>
          <w:b/>
        </w:rPr>
        <w:t>Questions</w:t>
      </w:r>
    </w:p>
    <w:p w14:paraId="6D1D4C2E" w14:textId="77777777" w:rsidR="0067504F" w:rsidRDefault="0067504F" w:rsidP="00222BC9">
      <w:pPr>
        <w:rPr>
          <w:rFonts w:ascii="Arial" w:hAnsi="Arial"/>
        </w:rPr>
      </w:pPr>
    </w:p>
    <w:p w14:paraId="18006C89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>1.</w:t>
      </w:r>
      <w:r>
        <w:rPr>
          <w:rFonts w:ascii="Arial" w:hAnsi="Arial"/>
        </w:rPr>
        <w:tab/>
        <w:t>How old is the universe thought to be?</w:t>
      </w:r>
    </w:p>
    <w:p w14:paraId="635085EE" w14:textId="77777777" w:rsidR="0067504F" w:rsidRDefault="0067504F" w:rsidP="00222BC9">
      <w:pPr>
        <w:rPr>
          <w:rFonts w:ascii="Arial" w:hAnsi="Arial"/>
        </w:rPr>
      </w:pPr>
    </w:p>
    <w:p w14:paraId="232EE436" w14:textId="77777777" w:rsidR="0067504F" w:rsidRDefault="0067504F" w:rsidP="00222BC9">
      <w:pPr>
        <w:rPr>
          <w:rFonts w:ascii="Arial" w:hAnsi="Arial"/>
        </w:rPr>
      </w:pPr>
    </w:p>
    <w:p w14:paraId="58F5C2E8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(1)</w:t>
      </w:r>
    </w:p>
    <w:p w14:paraId="67432F92" w14:textId="77777777" w:rsidR="0067504F" w:rsidRDefault="0067504F" w:rsidP="00222BC9">
      <w:pPr>
        <w:rPr>
          <w:rFonts w:ascii="Arial" w:hAnsi="Arial"/>
        </w:rPr>
      </w:pPr>
    </w:p>
    <w:p w14:paraId="1784E675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>2.</w:t>
      </w:r>
      <w:r>
        <w:rPr>
          <w:rFonts w:ascii="Arial" w:hAnsi="Arial"/>
        </w:rPr>
        <w:tab/>
        <w:t xml:space="preserve">According to the Big Bang Theory, what was there at the time of the universe </w:t>
      </w:r>
    </w:p>
    <w:p w14:paraId="6089D7FD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  <w:t>starting?</w:t>
      </w:r>
    </w:p>
    <w:p w14:paraId="232FFBAC" w14:textId="77777777" w:rsidR="0067504F" w:rsidRDefault="0067504F" w:rsidP="00222BC9">
      <w:pPr>
        <w:rPr>
          <w:rFonts w:ascii="Arial" w:hAnsi="Arial"/>
        </w:rPr>
      </w:pPr>
    </w:p>
    <w:p w14:paraId="02D6CB82" w14:textId="77777777" w:rsidR="0067504F" w:rsidRDefault="0067504F" w:rsidP="00222BC9">
      <w:pPr>
        <w:rPr>
          <w:rFonts w:ascii="Arial" w:hAnsi="Arial"/>
        </w:rPr>
      </w:pPr>
    </w:p>
    <w:p w14:paraId="0549DB6C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(1)</w:t>
      </w:r>
    </w:p>
    <w:p w14:paraId="7D73839E" w14:textId="77777777" w:rsidR="0067504F" w:rsidRDefault="0067504F" w:rsidP="00222BC9">
      <w:pPr>
        <w:rPr>
          <w:rFonts w:ascii="Arial" w:hAnsi="Arial"/>
        </w:rPr>
      </w:pPr>
    </w:p>
    <w:p w14:paraId="538D3CDF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>3.</w:t>
      </w:r>
      <w:r>
        <w:rPr>
          <w:rFonts w:ascii="Arial" w:hAnsi="Arial"/>
        </w:rPr>
        <w:tab/>
        <w:t>What does Einstein's equation (E = mc</w:t>
      </w:r>
      <w:r w:rsidRPr="0067504F">
        <w:rPr>
          <w:rFonts w:ascii="Arial" w:hAnsi="Arial"/>
          <w:vertAlign w:val="superscript"/>
        </w:rPr>
        <w:t>2</w:t>
      </w:r>
      <w:r>
        <w:rPr>
          <w:rFonts w:ascii="Arial" w:hAnsi="Arial"/>
        </w:rPr>
        <w:t>) have to do with the Big Bang Theory?</w:t>
      </w:r>
    </w:p>
    <w:p w14:paraId="6C652B13" w14:textId="77777777" w:rsidR="0067504F" w:rsidRDefault="0067504F" w:rsidP="00222BC9">
      <w:pPr>
        <w:rPr>
          <w:rFonts w:ascii="Arial" w:hAnsi="Arial"/>
        </w:rPr>
      </w:pPr>
    </w:p>
    <w:p w14:paraId="00325F9B" w14:textId="77777777" w:rsidR="0067504F" w:rsidRDefault="0067504F" w:rsidP="00222BC9">
      <w:pPr>
        <w:rPr>
          <w:rFonts w:ascii="Arial" w:hAnsi="Arial"/>
        </w:rPr>
      </w:pPr>
    </w:p>
    <w:p w14:paraId="278A7FC6" w14:textId="77777777" w:rsidR="0067504F" w:rsidRDefault="0067504F" w:rsidP="00222BC9">
      <w:pPr>
        <w:rPr>
          <w:rFonts w:ascii="Arial" w:hAnsi="Arial"/>
        </w:rPr>
      </w:pPr>
    </w:p>
    <w:p w14:paraId="075486D5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(1)</w:t>
      </w:r>
    </w:p>
    <w:p w14:paraId="50C54835" w14:textId="77777777" w:rsidR="0067504F" w:rsidRDefault="0067504F" w:rsidP="00222BC9">
      <w:pPr>
        <w:rPr>
          <w:rFonts w:ascii="Arial" w:hAnsi="Arial"/>
        </w:rPr>
      </w:pPr>
    </w:p>
    <w:p w14:paraId="3B700740" w14:textId="77777777" w:rsidR="0067504F" w:rsidRDefault="0067504F" w:rsidP="00222BC9">
      <w:pPr>
        <w:rPr>
          <w:rFonts w:ascii="Arial" w:hAnsi="Arial"/>
        </w:rPr>
      </w:pPr>
    </w:p>
    <w:p w14:paraId="53D2EE9A" w14:textId="77777777" w:rsidR="0067504F" w:rsidRDefault="0067504F" w:rsidP="00222BC9">
      <w:pPr>
        <w:rPr>
          <w:rFonts w:ascii="Arial" w:hAnsi="Arial"/>
        </w:rPr>
      </w:pPr>
    </w:p>
    <w:p w14:paraId="5E18674E" w14:textId="77777777" w:rsidR="0067504F" w:rsidRDefault="0067504F" w:rsidP="00222BC9">
      <w:pPr>
        <w:rPr>
          <w:rFonts w:ascii="Arial" w:hAnsi="Arial"/>
        </w:rPr>
      </w:pPr>
    </w:p>
    <w:p w14:paraId="6940019C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>4.</w:t>
      </w:r>
      <w:r>
        <w:rPr>
          <w:rFonts w:ascii="Arial" w:hAnsi="Arial"/>
        </w:rPr>
        <w:tab/>
        <w:t>Who proposed the Big Bang Theory?</w:t>
      </w:r>
    </w:p>
    <w:p w14:paraId="578ABB8D" w14:textId="77777777" w:rsidR="0067504F" w:rsidRDefault="0067504F" w:rsidP="00222BC9">
      <w:pPr>
        <w:rPr>
          <w:rFonts w:ascii="Arial" w:hAnsi="Arial"/>
        </w:rPr>
      </w:pPr>
    </w:p>
    <w:p w14:paraId="0049F00F" w14:textId="77777777" w:rsidR="0067504F" w:rsidRDefault="0067504F" w:rsidP="00222BC9">
      <w:pPr>
        <w:rPr>
          <w:rFonts w:ascii="Arial" w:hAnsi="Arial"/>
        </w:rPr>
      </w:pPr>
    </w:p>
    <w:p w14:paraId="2F8B2F24" w14:textId="77777777" w:rsidR="0067504F" w:rsidRDefault="0067504F" w:rsidP="00222BC9">
      <w:pPr>
        <w:rPr>
          <w:rFonts w:ascii="Arial" w:hAnsi="Arial"/>
        </w:rPr>
      </w:pPr>
    </w:p>
    <w:p w14:paraId="099C3AB2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(1)</w:t>
      </w:r>
    </w:p>
    <w:p w14:paraId="49846C85" w14:textId="77777777" w:rsidR="0067504F" w:rsidRDefault="0067504F" w:rsidP="00222BC9">
      <w:pPr>
        <w:rPr>
          <w:rFonts w:ascii="Arial" w:hAnsi="Arial"/>
        </w:rPr>
      </w:pPr>
    </w:p>
    <w:p w14:paraId="78440A72" w14:textId="591591B8" w:rsidR="0067504F" w:rsidRDefault="00C649BD" w:rsidP="00222BC9">
      <w:pPr>
        <w:rPr>
          <w:rFonts w:ascii="Arial" w:hAnsi="Arial"/>
        </w:rPr>
      </w:pPr>
      <w:r>
        <w:rPr>
          <w:rFonts w:ascii="Arial" w:hAnsi="Arial"/>
        </w:rPr>
        <w:t>5</w:t>
      </w:r>
      <w:r w:rsidR="0067504F">
        <w:rPr>
          <w:rFonts w:ascii="Arial" w:hAnsi="Arial"/>
        </w:rPr>
        <w:t>.</w:t>
      </w:r>
      <w:r w:rsidR="0067504F">
        <w:rPr>
          <w:rFonts w:ascii="Arial" w:hAnsi="Arial"/>
        </w:rPr>
        <w:tab/>
        <w:t xml:space="preserve">Which of the </w:t>
      </w:r>
      <w:r w:rsidR="0067504F" w:rsidRPr="0067504F">
        <w:rPr>
          <w:rFonts w:ascii="Arial" w:hAnsi="Arial"/>
          <w:b/>
          <w:i/>
        </w:rPr>
        <w:t>two theories</w:t>
      </w:r>
      <w:r w:rsidR="0067504F">
        <w:rPr>
          <w:rFonts w:ascii="Arial" w:hAnsi="Arial"/>
        </w:rPr>
        <w:t xml:space="preserve"> about the "beginning" of the universe proposed that there </w:t>
      </w:r>
    </w:p>
    <w:p w14:paraId="6551B956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  <w:t>was no beginning?</w:t>
      </w:r>
    </w:p>
    <w:p w14:paraId="0B401740" w14:textId="77777777" w:rsidR="0067504F" w:rsidRDefault="0067504F" w:rsidP="00222BC9">
      <w:pPr>
        <w:rPr>
          <w:rFonts w:ascii="Arial" w:hAnsi="Arial"/>
        </w:rPr>
      </w:pPr>
    </w:p>
    <w:p w14:paraId="34C8A128" w14:textId="77777777" w:rsidR="0067504F" w:rsidRDefault="0067504F" w:rsidP="00222BC9">
      <w:pPr>
        <w:rPr>
          <w:rFonts w:ascii="Arial" w:hAnsi="Arial"/>
        </w:rPr>
      </w:pPr>
    </w:p>
    <w:p w14:paraId="0FDB4A22" w14:textId="77777777" w:rsidR="0067504F" w:rsidRDefault="0067504F" w:rsidP="00222BC9">
      <w:pPr>
        <w:rPr>
          <w:rFonts w:ascii="Arial" w:hAnsi="Arial"/>
        </w:rPr>
      </w:pPr>
    </w:p>
    <w:p w14:paraId="6AB7C295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(1)</w:t>
      </w:r>
    </w:p>
    <w:p w14:paraId="26B0ABDE" w14:textId="77777777" w:rsidR="0067504F" w:rsidRDefault="0067504F" w:rsidP="00222BC9">
      <w:pPr>
        <w:rPr>
          <w:rFonts w:ascii="Arial" w:hAnsi="Arial"/>
        </w:rPr>
      </w:pPr>
    </w:p>
    <w:p w14:paraId="62BE200A" w14:textId="06EE13D6" w:rsidR="0067504F" w:rsidRDefault="00C649BD" w:rsidP="00222BC9">
      <w:pPr>
        <w:rPr>
          <w:rFonts w:ascii="Arial" w:hAnsi="Arial"/>
        </w:rPr>
      </w:pPr>
      <w:r>
        <w:rPr>
          <w:rFonts w:ascii="Arial" w:hAnsi="Arial"/>
        </w:rPr>
        <w:t>6</w:t>
      </w:r>
      <w:r w:rsidR="0067504F">
        <w:rPr>
          <w:rFonts w:ascii="Arial" w:hAnsi="Arial"/>
        </w:rPr>
        <w:t>.</w:t>
      </w:r>
      <w:r w:rsidR="0067504F">
        <w:rPr>
          <w:rFonts w:ascii="Arial" w:hAnsi="Arial"/>
        </w:rPr>
        <w:tab/>
        <w:t xml:space="preserve">How did the Steady State Theory explain that the universe was expanding, yet </w:t>
      </w:r>
    </w:p>
    <w:p w14:paraId="32E008E8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  <w:t>the universe looked the same?</w:t>
      </w:r>
    </w:p>
    <w:p w14:paraId="57C28DFD" w14:textId="77777777" w:rsidR="0067504F" w:rsidRDefault="0067504F" w:rsidP="00222BC9">
      <w:pPr>
        <w:rPr>
          <w:rFonts w:ascii="Arial" w:hAnsi="Arial"/>
        </w:rPr>
      </w:pPr>
    </w:p>
    <w:p w14:paraId="5DCDF75A" w14:textId="77777777" w:rsidR="0067504F" w:rsidRDefault="0067504F" w:rsidP="00222BC9">
      <w:pPr>
        <w:rPr>
          <w:rFonts w:ascii="Arial" w:hAnsi="Arial"/>
        </w:rPr>
      </w:pPr>
    </w:p>
    <w:p w14:paraId="41972CBC" w14:textId="77777777" w:rsidR="0067504F" w:rsidRDefault="0067504F" w:rsidP="00222BC9">
      <w:pPr>
        <w:rPr>
          <w:rFonts w:ascii="Arial" w:hAnsi="Arial"/>
        </w:rPr>
      </w:pPr>
    </w:p>
    <w:p w14:paraId="5F9BF77F" w14:textId="77777777" w:rsidR="0067504F" w:rsidRDefault="0067504F" w:rsidP="00222BC9">
      <w:pPr>
        <w:rPr>
          <w:rFonts w:ascii="Arial" w:hAnsi="Arial"/>
        </w:rPr>
      </w:pPr>
    </w:p>
    <w:p w14:paraId="7D729CBF" w14:textId="77777777" w:rsidR="0067504F" w:rsidRDefault="0067504F" w:rsidP="00222BC9">
      <w:pPr>
        <w:rPr>
          <w:rFonts w:ascii="Arial" w:hAnsi="Arial"/>
        </w:rPr>
      </w:pPr>
    </w:p>
    <w:p w14:paraId="30F454E2" w14:textId="77777777" w:rsidR="0067504F" w:rsidRDefault="0067504F" w:rsidP="00222BC9">
      <w:pPr>
        <w:rPr>
          <w:rFonts w:ascii="Arial" w:hAnsi="Arial"/>
        </w:rPr>
      </w:pPr>
    </w:p>
    <w:p w14:paraId="28692191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(1)</w:t>
      </w:r>
    </w:p>
    <w:p w14:paraId="64398BBE" w14:textId="77777777" w:rsidR="0067504F" w:rsidRDefault="0067504F" w:rsidP="00222BC9">
      <w:pPr>
        <w:rPr>
          <w:rFonts w:ascii="Arial" w:hAnsi="Arial"/>
        </w:rPr>
      </w:pPr>
    </w:p>
    <w:p w14:paraId="0EB2F096" w14:textId="77777777" w:rsidR="0067504F" w:rsidRDefault="0067504F" w:rsidP="00222BC9">
      <w:pPr>
        <w:rPr>
          <w:rFonts w:ascii="Arial" w:hAnsi="Arial"/>
        </w:rPr>
      </w:pPr>
    </w:p>
    <w:p w14:paraId="70FF700D" w14:textId="0D680D05" w:rsidR="0067504F" w:rsidRDefault="00C649BD" w:rsidP="00222BC9">
      <w:pPr>
        <w:rPr>
          <w:rFonts w:ascii="Arial" w:hAnsi="Arial"/>
        </w:rPr>
      </w:pPr>
      <w:r>
        <w:rPr>
          <w:rFonts w:ascii="Arial" w:hAnsi="Arial"/>
        </w:rPr>
        <w:t>7</w:t>
      </w:r>
      <w:r w:rsidR="0067504F">
        <w:rPr>
          <w:rFonts w:ascii="Arial" w:hAnsi="Arial"/>
        </w:rPr>
        <w:t>.</w:t>
      </w:r>
      <w:r w:rsidR="0067504F">
        <w:rPr>
          <w:rFonts w:ascii="Arial" w:hAnsi="Arial"/>
        </w:rPr>
        <w:tab/>
        <w:t xml:space="preserve">What piece of evidence </w:t>
      </w:r>
      <w:r w:rsidR="000E014A">
        <w:rPr>
          <w:rFonts w:ascii="Arial" w:hAnsi="Arial"/>
        </w:rPr>
        <w:t>discovered</w:t>
      </w:r>
      <w:r w:rsidR="0067504F">
        <w:rPr>
          <w:rFonts w:ascii="Arial" w:hAnsi="Arial"/>
        </w:rPr>
        <w:t xml:space="preserve"> in 1965 put an end to the Steady State theory?</w:t>
      </w:r>
    </w:p>
    <w:p w14:paraId="127A936B" w14:textId="77777777" w:rsidR="0067504F" w:rsidRDefault="0067504F" w:rsidP="00222BC9">
      <w:pPr>
        <w:rPr>
          <w:rFonts w:ascii="Arial" w:hAnsi="Arial"/>
        </w:rPr>
      </w:pPr>
    </w:p>
    <w:p w14:paraId="03762A8B" w14:textId="77777777" w:rsidR="0067504F" w:rsidRDefault="0067504F" w:rsidP="00222BC9">
      <w:pPr>
        <w:rPr>
          <w:rFonts w:ascii="Arial" w:hAnsi="Arial"/>
        </w:rPr>
      </w:pPr>
    </w:p>
    <w:p w14:paraId="674AD296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(1)</w:t>
      </w:r>
    </w:p>
    <w:p w14:paraId="1136E30F" w14:textId="77777777" w:rsidR="005E7E17" w:rsidRDefault="005E7E17" w:rsidP="00222BC9">
      <w:pPr>
        <w:rPr>
          <w:rFonts w:ascii="Arial" w:hAnsi="Arial"/>
        </w:rPr>
      </w:pPr>
    </w:p>
    <w:p w14:paraId="3C7DB842" w14:textId="33CF571C" w:rsidR="0067504F" w:rsidRDefault="00C649BD" w:rsidP="00222BC9">
      <w:pPr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8</w:t>
      </w:r>
      <w:r w:rsidR="0067504F">
        <w:rPr>
          <w:rFonts w:ascii="Arial" w:hAnsi="Arial"/>
        </w:rPr>
        <w:t>.</w:t>
      </w:r>
      <w:r w:rsidR="0067504F">
        <w:rPr>
          <w:rFonts w:ascii="Arial" w:hAnsi="Arial"/>
        </w:rPr>
        <w:tab/>
        <w:t xml:space="preserve">Give </w:t>
      </w:r>
      <w:r w:rsidR="0067504F" w:rsidRPr="0067504F">
        <w:rPr>
          <w:rFonts w:ascii="Arial" w:hAnsi="Arial"/>
          <w:b/>
          <w:i/>
        </w:rPr>
        <w:t>one piece</w:t>
      </w:r>
      <w:r w:rsidR="0067504F">
        <w:rPr>
          <w:rFonts w:ascii="Arial" w:hAnsi="Arial"/>
        </w:rPr>
        <w:t xml:space="preserve"> of evidence that supported the Big Bang Theory.</w:t>
      </w:r>
    </w:p>
    <w:p w14:paraId="3E1287CE" w14:textId="77777777" w:rsidR="0067504F" w:rsidRDefault="0067504F" w:rsidP="00222BC9">
      <w:pPr>
        <w:rPr>
          <w:rFonts w:ascii="Arial" w:hAnsi="Arial"/>
        </w:rPr>
      </w:pPr>
    </w:p>
    <w:p w14:paraId="67F0BCC8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</w:r>
    </w:p>
    <w:p w14:paraId="1987216C" w14:textId="77777777" w:rsidR="0067504F" w:rsidRDefault="0067504F" w:rsidP="00222BC9">
      <w:pPr>
        <w:rPr>
          <w:rFonts w:ascii="Arial" w:hAnsi="Arial"/>
        </w:rPr>
      </w:pPr>
    </w:p>
    <w:p w14:paraId="7019DAC3" w14:textId="77777777" w:rsidR="0067504F" w:rsidRDefault="0067504F" w:rsidP="00222BC9">
      <w:pPr>
        <w:rPr>
          <w:rFonts w:ascii="Arial" w:hAnsi="Arial"/>
        </w:rPr>
      </w:pPr>
    </w:p>
    <w:p w14:paraId="2AEA6353" w14:textId="77777777" w:rsidR="0067504F" w:rsidRDefault="0067504F" w:rsidP="00222BC9">
      <w:pPr>
        <w:rPr>
          <w:rFonts w:ascii="Arial" w:hAnsi="Arial"/>
        </w:rPr>
      </w:pPr>
    </w:p>
    <w:p w14:paraId="7CF143FC" w14:textId="77777777" w:rsidR="0067504F" w:rsidRDefault="0067504F" w:rsidP="00222BC9">
      <w:pPr>
        <w:rPr>
          <w:rFonts w:ascii="Arial" w:hAnsi="Arial"/>
        </w:rPr>
      </w:pPr>
    </w:p>
    <w:p w14:paraId="4ECA1CC6" w14:textId="77777777" w:rsidR="0067504F" w:rsidRDefault="0067504F" w:rsidP="00222BC9">
      <w:pPr>
        <w:rPr>
          <w:rFonts w:ascii="Arial" w:hAnsi="Arial"/>
        </w:rPr>
      </w:pPr>
    </w:p>
    <w:p w14:paraId="3ABEA615" w14:textId="77777777" w:rsidR="0067504F" w:rsidRDefault="0067504F" w:rsidP="00222BC9">
      <w:pPr>
        <w:rPr>
          <w:rFonts w:ascii="Arial" w:hAnsi="Arial"/>
        </w:rPr>
      </w:pPr>
    </w:p>
    <w:p w14:paraId="3EF6386A" w14:textId="77777777" w:rsidR="0067504F" w:rsidRDefault="0067504F" w:rsidP="00222BC9">
      <w:pPr>
        <w:rPr>
          <w:rFonts w:ascii="Arial" w:hAnsi="Arial"/>
        </w:rPr>
      </w:pPr>
    </w:p>
    <w:p w14:paraId="06DF0A9C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(1)</w:t>
      </w:r>
    </w:p>
    <w:p w14:paraId="35A6BCD1" w14:textId="77777777" w:rsidR="0067504F" w:rsidRDefault="0067504F" w:rsidP="00222BC9">
      <w:pPr>
        <w:rPr>
          <w:rFonts w:ascii="Arial" w:hAnsi="Arial"/>
        </w:rPr>
      </w:pPr>
    </w:p>
    <w:p w14:paraId="58A675F7" w14:textId="02DA0BCA" w:rsidR="0067504F" w:rsidRDefault="00C649BD" w:rsidP="00222BC9">
      <w:pPr>
        <w:rPr>
          <w:rFonts w:ascii="Arial" w:hAnsi="Arial"/>
        </w:rPr>
      </w:pPr>
      <w:r>
        <w:rPr>
          <w:rFonts w:ascii="Arial" w:hAnsi="Arial"/>
        </w:rPr>
        <w:t>9</w:t>
      </w:r>
      <w:r w:rsidR="0067504F">
        <w:rPr>
          <w:rFonts w:ascii="Arial" w:hAnsi="Arial"/>
        </w:rPr>
        <w:t>.</w:t>
      </w:r>
      <w:r w:rsidR="0067504F">
        <w:rPr>
          <w:rFonts w:ascii="Arial" w:hAnsi="Arial"/>
        </w:rPr>
        <w:tab/>
        <w:t xml:space="preserve">Name and describe </w:t>
      </w:r>
      <w:r w:rsidR="0067504F" w:rsidRPr="0067504F">
        <w:rPr>
          <w:rFonts w:ascii="Arial" w:hAnsi="Arial"/>
          <w:b/>
          <w:i/>
        </w:rPr>
        <w:t>three theories</w:t>
      </w:r>
      <w:r w:rsidR="0067504F">
        <w:rPr>
          <w:rFonts w:ascii="Arial" w:hAnsi="Arial"/>
        </w:rPr>
        <w:t xml:space="preserve"> about how the universe might end.</w:t>
      </w:r>
    </w:p>
    <w:p w14:paraId="05086EFC" w14:textId="77777777" w:rsidR="0067504F" w:rsidRDefault="0067504F" w:rsidP="00222BC9">
      <w:pPr>
        <w:rPr>
          <w:rFonts w:ascii="Arial" w:hAnsi="Arial"/>
        </w:rPr>
      </w:pPr>
    </w:p>
    <w:p w14:paraId="2F965C64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</w:p>
    <w:p w14:paraId="36632D90" w14:textId="77777777" w:rsidR="0067504F" w:rsidRDefault="0067504F" w:rsidP="00222BC9">
      <w:pPr>
        <w:rPr>
          <w:rFonts w:ascii="Arial" w:hAnsi="Arial"/>
        </w:rPr>
      </w:pPr>
    </w:p>
    <w:p w14:paraId="15D7C0DC" w14:textId="77777777" w:rsidR="0067504F" w:rsidRDefault="0067504F" w:rsidP="00222BC9">
      <w:pPr>
        <w:rPr>
          <w:rFonts w:ascii="Arial" w:hAnsi="Arial"/>
        </w:rPr>
      </w:pPr>
    </w:p>
    <w:p w14:paraId="110E7FB5" w14:textId="77777777" w:rsidR="0067504F" w:rsidRDefault="0067504F" w:rsidP="00222BC9">
      <w:pPr>
        <w:rPr>
          <w:rFonts w:ascii="Arial" w:hAnsi="Arial"/>
        </w:rPr>
      </w:pPr>
    </w:p>
    <w:p w14:paraId="7445F6AD" w14:textId="77777777" w:rsidR="0067504F" w:rsidRDefault="0067504F" w:rsidP="00222BC9">
      <w:pPr>
        <w:rPr>
          <w:rFonts w:ascii="Arial" w:hAnsi="Arial"/>
        </w:rPr>
      </w:pPr>
    </w:p>
    <w:p w14:paraId="3B154655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</w:p>
    <w:p w14:paraId="3A37EB8B" w14:textId="77777777" w:rsidR="0067504F" w:rsidRDefault="0067504F" w:rsidP="00222BC9">
      <w:pPr>
        <w:rPr>
          <w:rFonts w:ascii="Arial" w:hAnsi="Arial"/>
        </w:rPr>
      </w:pPr>
    </w:p>
    <w:p w14:paraId="0E5403F9" w14:textId="77777777" w:rsidR="0067504F" w:rsidRDefault="0067504F" w:rsidP="00222BC9">
      <w:pPr>
        <w:rPr>
          <w:rFonts w:ascii="Arial" w:hAnsi="Arial"/>
        </w:rPr>
      </w:pPr>
    </w:p>
    <w:p w14:paraId="48291E14" w14:textId="77777777" w:rsidR="0067504F" w:rsidRDefault="0067504F" w:rsidP="00222BC9">
      <w:pPr>
        <w:rPr>
          <w:rFonts w:ascii="Arial" w:hAnsi="Arial"/>
        </w:rPr>
      </w:pPr>
    </w:p>
    <w:p w14:paraId="6C73CF10" w14:textId="77777777" w:rsidR="0067504F" w:rsidRDefault="0067504F" w:rsidP="00222BC9">
      <w:pPr>
        <w:rPr>
          <w:rFonts w:ascii="Arial" w:hAnsi="Arial"/>
        </w:rPr>
      </w:pPr>
    </w:p>
    <w:p w14:paraId="31DB84EF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  <w:t>•</w:t>
      </w:r>
    </w:p>
    <w:p w14:paraId="4D87A2DC" w14:textId="77777777" w:rsidR="0067504F" w:rsidRDefault="0067504F" w:rsidP="00222BC9">
      <w:pPr>
        <w:rPr>
          <w:rFonts w:ascii="Arial" w:hAnsi="Arial"/>
        </w:rPr>
      </w:pPr>
    </w:p>
    <w:p w14:paraId="677FAA2F" w14:textId="77777777" w:rsidR="0067504F" w:rsidRDefault="0067504F" w:rsidP="00222BC9">
      <w:pPr>
        <w:rPr>
          <w:rFonts w:ascii="Arial" w:hAnsi="Arial"/>
        </w:rPr>
      </w:pPr>
    </w:p>
    <w:p w14:paraId="27B0CC3B" w14:textId="77777777" w:rsidR="0067504F" w:rsidRDefault="0067504F" w:rsidP="00222BC9">
      <w:pPr>
        <w:rPr>
          <w:rFonts w:ascii="Arial" w:hAnsi="Arial"/>
        </w:rPr>
      </w:pPr>
    </w:p>
    <w:p w14:paraId="4497B047" w14:textId="77777777" w:rsidR="0067504F" w:rsidRDefault="0067504F" w:rsidP="00222BC9">
      <w:pPr>
        <w:rPr>
          <w:rFonts w:ascii="Arial" w:hAnsi="Arial"/>
        </w:rPr>
      </w:pPr>
    </w:p>
    <w:p w14:paraId="0A525A27" w14:textId="77777777" w:rsidR="0067504F" w:rsidRDefault="0067504F" w:rsidP="00222BC9">
      <w:pPr>
        <w:rPr>
          <w:rFonts w:ascii="Arial" w:hAnsi="Arial"/>
        </w:rPr>
      </w:pPr>
    </w:p>
    <w:p w14:paraId="14595327" w14:textId="77777777" w:rsidR="0067504F" w:rsidRDefault="0067504F" w:rsidP="00222BC9">
      <w:pPr>
        <w:rPr>
          <w:rFonts w:ascii="Arial" w:hAnsi="Arial"/>
        </w:rPr>
      </w:pP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</w:r>
      <w:r>
        <w:rPr>
          <w:rFonts w:ascii="Arial" w:hAnsi="Arial"/>
        </w:rPr>
        <w:tab/>
        <w:t>(3)</w:t>
      </w:r>
    </w:p>
    <w:p w14:paraId="41D7AF7F" w14:textId="77777777" w:rsidR="002F5A61" w:rsidRDefault="002F5A61" w:rsidP="00222BC9">
      <w:pPr>
        <w:rPr>
          <w:rFonts w:ascii="Arial" w:hAnsi="Arial"/>
        </w:rPr>
      </w:pPr>
    </w:p>
    <w:p w14:paraId="0A747B0C" w14:textId="77777777" w:rsidR="002F5A61" w:rsidRPr="003D11C3" w:rsidRDefault="002F5A61" w:rsidP="00222BC9">
      <w:pPr>
        <w:rPr>
          <w:rFonts w:ascii="Arial" w:hAnsi="Arial"/>
        </w:rPr>
      </w:pPr>
    </w:p>
    <w:sectPr w:rsidR="002F5A61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504F"/>
    <w:rsid w:val="000E014A"/>
    <w:rsid w:val="00222BC9"/>
    <w:rsid w:val="002F5A61"/>
    <w:rsid w:val="003D11C3"/>
    <w:rsid w:val="005872A5"/>
    <w:rsid w:val="005E7E17"/>
    <w:rsid w:val="0067504F"/>
    <w:rsid w:val="00967719"/>
    <w:rsid w:val="00BF67FC"/>
    <w:rsid w:val="00C649BD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FB0612C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04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04F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504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504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2</TotalTime>
  <Pages>4</Pages>
  <Words>164</Words>
  <Characters>938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cp:lastPrinted>2015-03-17T03:56:00Z</cp:lastPrinted>
  <dcterms:created xsi:type="dcterms:W3CDTF">2015-03-17T03:55:00Z</dcterms:created>
  <dcterms:modified xsi:type="dcterms:W3CDTF">2015-03-17T04:16:00Z</dcterms:modified>
</cp:coreProperties>
</file>