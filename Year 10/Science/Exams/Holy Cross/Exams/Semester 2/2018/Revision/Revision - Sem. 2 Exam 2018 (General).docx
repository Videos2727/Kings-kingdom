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90590" w14:textId="77777777" w:rsidR="005872A5" w:rsidRPr="009B647A" w:rsidRDefault="009B647A" w:rsidP="009B647A">
      <w:pPr>
        <w:jc w:val="center"/>
        <w:rPr>
          <w:rFonts w:ascii="Arial" w:hAnsi="Arial"/>
          <w:b/>
        </w:rPr>
      </w:pPr>
      <w:r w:rsidRPr="009B647A">
        <w:rPr>
          <w:rFonts w:ascii="Arial" w:hAnsi="Arial"/>
          <w:b/>
        </w:rPr>
        <w:t>Year 10 Science</w:t>
      </w:r>
    </w:p>
    <w:p w14:paraId="47172826" w14:textId="101247DF" w:rsidR="009B647A" w:rsidRPr="009B647A" w:rsidRDefault="00E2361B" w:rsidP="009B647A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Semester </w:t>
      </w:r>
      <w:r w:rsidR="00D9103F">
        <w:rPr>
          <w:rFonts w:ascii="Arial" w:hAnsi="Arial"/>
          <w:b/>
        </w:rPr>
        <w:t>2</w:t>
      </w:r>
      <w:r>
        <w:rPr>
          <w:rFonts w:ascii="Arial" w:hAnsi="Arial"/>
          <w:b/>
        </w:rPr>
        <w:t xml:space="preserve"> Examination 201</w:t>
      </w:r>
      <w:r w:rsidR="00C90576">
        <w:rPr>
          <w:rFonts w:ascii="Arial" w:hAnsi="Arial"/>
          <w:b/>
        </w:rPr>
        <w:t>8</w:t>
      </w:r>
      <w:r w:rsidR="009B647A" w:rsidRPr="009B647A">
        <w:rPr>
          <w:rFonts w:ascii="Arial" w:hAnsi="Arial"/>
          <w:b/>
        </w:rPr>
        <w:t xml:space="preserve"> - Revision</w:t>
      </w:r>
    </w:p>
    <w:p w14:paraId="5E6C148B" w14:textId="77777777" w:rsidR="009B647A" w:rsidRDefault="009B647A" w:rsidP="00222BC9">
      <w:pPr>
        <w:rPr>
          <w:rFonts w:ascii="Arial" w:hAnsi="Arial"/>
        </w:rPr>
      </w:pPr>
    </w:p>
    <w:p w14:paraId="735CF10F" w14:textId="77777777" w:rsidR="009B647A" w:rsidRPr="009B647A" w:rsidRDefault="009B647A" w:rsidP="00222BC9">
      <w:pPr>
        <w:rPr>
          <w:rFonts w:ascii="Arial" w:hAnsi="Arial"/>
          <w:b/>
        </w:rPr>
      </w:pPr>
      <w:r w:rsidRPr="009B647A">
        <w:rPr>
          <w:rFonts w:ascii="Arial" w:hAnsi="Arial"/>
          <w:b/>
        </w:rPr>
        <w:t>Astronomy</w:t>
      </w:r>
    </w:p>
    <w:p w14:paraId="4F98C11D" w14:textId="77777777" w:rsidR="009B647A" w:rsidRDefault="009B647A" w:rsidP="00222BC9">
      <w:pPr>
        <w:rPr>
          <w:rFonts w:ascii="Arial" w:hAnsi="Arial"/>
        </w:rPr>
      </w:pPr>
    </w:p>
    <w:p w14:paraId="32354855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1.</w:t>
      </w:r>
      <w:r w:rsidRPr="0001647B">
        <w:rPr>
          <w:rFonts w:ascii="Arial" w:hAnsi="Arial"/>
        </w:rPr>
        <w:tab/>
        <w:t>Complete the following table.</w:t>
      </w:r>
    </w:p>
    <w:p w14:paraId="4124B3B4" w14:textId="77777777" w:rsidR="0001647B" w:rsidRPr="0001647B" w:rsidRDefault="0001647B" w:rsidP="0001647B">
      <w:pPr>
        <w:rPr>
          <w:rFonts w:ascii="Arial" w:hAnsi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1"/>
        <w:gridCol w:w="8071"/>
      </w:tblGrid>
      <w:tr w:rsidR="0001647B" w:rsidRPr="0001647B" w14:paraId="3DBAA763" w14:textId="77777777" w:rsidTr="0001647B">
        <w:trPr>
          <w:trHeight w:val="284"/>
        </w:trPr>
        <w:tc>
          <w:tcPr>
            <w:tcW w:w="1242" w:type="dxa"/>
            <w:vAlign w:val="center"/>
          </w:tcPr>
          <w:p w14:paraId="380EDD87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TERM</w:t>
            </w:r>
          </w:p>
        </w:tc>
        <w:tc>
          <w:tcPr>
            <w:tcW w:w="8607" w:type="dxa"/>
            <w:vAlign w:val="center"/>
          </w:tcPr>
          <w:p w14:paraId="2D55556B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DEFINITION</w:t>
            </w:r>
          </w:p>
        </w:tc>
      </w:tr>
      <w:tr w:rsidR="0001647B" w:rsidRPr="0001647B" w14:paraId="6C0CD18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3CB45FAD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light year</w:t>
            </w:r>
          </w:p>
        </w:tc>
        <w:tc>
          <w:tcPr>
            <w:tcW w:w="8607" w:type="dxa"/>
            <w:vAlign w:val="center"/>
          </w:tcPr>
          <w:p w14:paraId="6EC73A19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478DFE49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42CE4EF4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constellation</w:t>
            </w:r>
          </w:p>
        </w:tc>
        <w:tc>
          <w:tcPr>
            <w:tcW w:w="8607" w:type="dxa"/>
            <w:vAlign w:val="center"/>
          </w:tcPr>
          <w:p w14:paraId="7FB7C1AD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6F4439CC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D611ADA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galaxy</w:t>
            </w:r>
          </w:p>
        </w:tc>
        <w:tc>
          <w:tcPr>
            <w:tcW w:w="8607" w:type="dxa"/>
            <w:vAlign w:val="center"/>
          </w:tcPr>
          <w:p w14:paraId="014FD8FE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3C6AED2A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76A49CA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nebula</w:t>
            </w:r>
          </w:p>
        </w:tc>
        <w:tc>
          <w:tcPr>
            <w:tcW w:w="8607" w:type="dxa"/>
            <w:vAlign w:val="center"/>
          </w:tcPr>
          <w:p w14:paraId="339D8102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016EE8F6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6D192A03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supernova</w:t>
            </w:r>
          </w:p>
        </w:tc>
        <w:tc>
          <w:tcPr>
            <w:tcW w:w="8607" w:type="dxa"/>
            <w:vAlign w:val="center"/>
          </w:tcPr>
          <w:p w14:paraId="796DB969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F23D906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16EBC391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red giant</w:t>
            </w:r>
          </w:p>
        </w:tc>
        <w:tc>
          <w:tcPr>
            <w:tcW w:w="8607" w:type="dxa"/>
            <w:vAlign w:val="center"/>
          </w:tcPr>
          <w:p w14:paraId="6DBA4CDE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1FBD18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3D497A7F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black hole</w:t>
            </w:r>
          </w:p>
        </w:tc>
        <w:tc>
          <w:tcPr>
            <w:tcW w:w="8607" w:type="dxa"/>
            <w:vAlign w:val="center"/>
          </w:tcPr>
          <w:p w14:paraId="46ED204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14E811C2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04A124EC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sunspot</w:t>
            </w:r>
          </w:p>
        </w:tc>
        <w:tc>
          <w:tcPr>
            <w:tcW w:w="8607" w:type="dxa"/>
            <w:vAlign w:val="center"/>
          </w:tcPr>
          <w:p w14:paraId="35122A28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4854F023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25FDEF0F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corona</w:t>
            </w:r>
          </w:p>
        </w:tc>
        <w:tc>
          <w:tcPr>
            <w:tcW w:w="8607" w:type="dxa"/>
            <w:vAlign w:val="center"/>
          </w:tcPr>
          <w:p w14:paraId="19C8D30A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  <w:tr w:rsidR="0001647B" w:rsidRPr="0001647B" w14:paraId="68F379D5" w14:textId="77777777" w:rsidTr="0001647B">
        <w:trPr>
          <w:trHeight w:val="680"/>
        </w:trPr>
        <w:tc>
          <w:tcPr>
            <w:tcW w:w="1242" w:type="dxa"/>
            <w:vAlign w:val="center"/>
          </w:tcPr>
          <w:p w14:paraId="7D8D4FD2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fusion</w:t>
            </w:r>
          </w:p>
        </w:tc>
        <w:tc>
          <w:tcPr>
            <w:tcW w:w="8607" w:type="dxa"/>
            <w:vAlign w:val="center"/>
          </w:tcPr>
          <w:p w14:paraId="313C14B7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</w:tr>
    </w:tbl>
    <w:p w14:paraId="5F95D9E9" w14:textId="77777777" w:rsidR="0001647B" w:rsidRPr="0001647B" w:rsidRDefault="0001647B" w:rsidP="0001647B">
      <w:pPr>
        <w:rPr>
          <w:rFonts w:ascii="Arial" w:hAnsi="Arial"/>
        </w:rPr>
      </w:pPr>
    </w:p>
    <w:p w14:paraId="12D5B150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2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 xml:space="preserve">Light travels at 300,000 km/sec.  </w:t>
      </w:r>
      <w:r>
        <w:rPr>
          <w:rFonts w:ascii="Arial" w:hAnsi="Arial"/>
        </w:rPr>
        <w:t>A</w:t>
      </w:r>
      <w:r w:rsidRPr="0001647B">
        <w:rPr>
          <w:rFonts w:ascii="Arial" w:hAnsi="Arial"/>
        </w:rPr>
        <w:t xml:space="preserve"> star is </w:t>
      </w:r>
      <w:r>
        <w:rPr>
          <w:rFonts w:ascii="Arial" w:hAnsi="Arial"/>
        </w:rPr>
        <w:t>97.6</w:t>
      </w:r>
      <w:r w:rsidRPr="0001647B">
        <w:rPr>
          <w:rFonts w:ascii="Arial" w:hAnsi="Arial"/>
        </w:rPr>
        <w:t xml:space="preserve"> light years away.  We can only travel </w:t>
      </w:r>
      <w:r>
        <w:rPr>
          <w:rFonts w:ascii="Arial" w:hAnsi="Arial"/>
        </w:rPr>
        <w:tab/>
      </w:r>
      <w:r w:rsidRPr="0001647B">
        <w:rPr>
          <w:rFonts w:ascii="Arial" w:hAnsi="Arial"/>
        </w:rPr>
        <w:t>at about 15 - 20 km/second with our best rockets.</w:t>
      </w:r>
    </w:p>
    <w:p w14:paraId="2B001298" w14:textId="77777777" w:rsidR="0001647B" w:rsidRPr="0001647B" w:rsidRDefault="0001647B" w:rsidP="0001647B">
      <w:pPr>
        <w:rPr>
          <w:rFonts w:ascii="Arial" w:hAnsi="Arial"/>
        </w:rPr>
      </w:pPr>
    </w:p>
    <w:p w14:paraId="3CD62477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With our current technology, are we likely to be able to travel to this star in the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near future?  Give a few reasons for your answer.</w:t>
      </w:r>
    </w:p>
    <w:p w14:paraId="7E41BB80" w14:textId="77777777" w:rsidR="0001647B" w:rsidRPr="0001647B" w:rsidRDefault="0001647B" w:rsidP="0001647B">
      <w:pPr>
        <w:rPr>
          <w:rFonts w:ascii="Arial" w:hAnsi="Arial"/>
        </w:rPr>
      </w:pPr>
    </w:p>
    <w:p w14:paraId="3AC30846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YES  /  NO       (Circle your answer.)</w:t>
      </w:r>
    </w:p>
    <w:p w14:paraId="6721391F" w14:textId="77777777" w:rsidR="0001647B" w:rsidRPr="0001647B" w:rsidRDefault="0001647B" w:rsidP="0001647B">
      <w:pPr>
        <w:rPr>
          <w:rFonts w:ascii="Arial" w:hAnsi="Arial"/>
        </w:rPr>
      </w:pPr>
    </w:p>
    <w:p w14:paraId="00995659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 xml:space="preserve">Reasons:      </w:t>
      </w:r>
      <w:r w:rsidRPr="0001647B">
        <w:rPr>
          <w:rFonts w:ascii="Arial" w:hAnsi="Arial"/>
        </w:rPr>
        <w:tab/>
        <w:t>•</w:t>
      </w:r>
    </w:p>
    <w:p w14:paraId="15924005" w14:textId="77777777" w:rsidR="0001647B" w:rsidRPr="0001647B" w:rsidRDefault="0001647B" w:rsidP="0001647B">
      <w:pPr>
        <w:rPr>
          <w:rFonts w:ascii="Arial" w:hAnsi="Arial"/>
        </w:rPr>
      </w:pPr>
    </w:p>
    <w:p w14:paraId="26AEAF53" w14:textId="77777777" w:rsidR="0001647B" w:rsidRPr="0001647B" w:rsidRDefault="0001647B" w:rsidP="0001647B">
      <w:pPr>
        <w:rPr>
          <w:rFonts w:ascii="Arial" w:hAnsi="Arial"/>
        </w:rPr>
      </w:pPr>
    </w:p>
    <w:p w14:paraId="1688C847" w14:textId="14F7A895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="008474CC">
        <w:rPr>
          <w:rFonts w:ascii="Arial" w:hAnsi="Arial"/>
        </w:rPr>
        <w:tab/>
      </w:r>
      <w:r w:rsidRPr="0001647B">
        <w:rPr>
          <w:rFonts w:ascii="Arial" w:hAnsi="Arial"/>
        </w:rPr>
        <w:t>•</w:t>
      </w:r>
    </w:p>
    <w:p w14:paraId="187801B5" w14:textId="77777777" w:rsidR="0001647B" w:rsidRPr="0001647B" w:rsidRDefault="0001647B" w:rsidP="0001647B">
      <w:pPr>
        <w:rPr>
          <w:rFonts w:ascii="Arial" w:hAnsi="Arial"/>
        </w:rPr>
      </w:pPr>
    </w:p>
    <w:p w14:paraId="4EE63789" w14:textId="77777777" w:rsidR="0001647B" w:rsidRPr="0001647B" w:rsidRDefault="0001647B" w:rsidP="0001647B">
      <w:pPr>
        <w:rPr>
          <w:rFonts w:ascii="Arial" w:hAnsi="Arial"/>
        </w:rPr>
      </w:pPr>
    </w:p>
    <w:p w14:paraId="70ED5C7E" w14:textId="7C0B2661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="008474CC">
        <w:rPr>
          <w:rFonts w:ascii="Arial" w:hAnsi="Arial"/>
        </w:rPr>
        <w:tab/>
      </w:r>
      <w:r w:rsidRPr="0001647B">
        <w:rPr>
          <w:rFonts w:ascii="Arial" w:hAnsi="Arial"/>
        </w:rPr>
        <w:t>•</w:t>
      </w:r>
    </w:p>
    <w:p w14:paraId="5D024E80" w14:textId="77777777" w:rsidR="0001647B" w:rsidRPr="0001647B" w:rsidRDefault="0001647B" w:rsidP="0001647B">
      <w:pPr>
        <w:rPr>
          <w:rFonts w:ascii="Arial" w:hAnsi="Arial"/>
        </w:rPr>
      </w:pPr>
    </w:p>
    <w:p w14:paraId="3C8A60BD" w14:textId="77777777" w:rsidR="0001647B" w:rsidRPr="0001647B" w:rsidRDefault="0001647B" w:rsidP="0001647B">
      <w:pPr>
        <w:rPr>
          <w:rFonts w:ascii="Arial" w:hAnsi="Arial"/>
        </w:rPr>
      </w:pPr>
    </w:p>
    <w:p w14:paraId="23ADFD24" w14:textId="242DC204" w:rsid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br w:type="page"/>
      </w:r>
      <w:r w:rsidRPr="0001647B">
        <w:rPr>
          <w:rFonts w:ascii="Arial" w:hAnsi="Arial"/>
        </w:rPr>
        <w:lastRenderedPageBreak/>
        <w:tab/>
        <w:t>(b)</w:t>
      </w:r>
      <w:r w:rsidRPr="0001647B">
        <w:rPr>
          <w:rFonts w:ascii="Arial" w:hAnsi="Arial"/>
        </w:rPr>
        <w:tab/>
      </w:r>
      <w:r w:rsidR="008474CC">
        <w:rPr>
          <w:rFonts w:ascii="Arial" w:hAnsi="Arial"/>
        </w:rPr>
        <w:t xml:space="preserve">Suggest </w:t>
      </w:r>
      <w:r w:rsidR="008474CC" w:rsidRPr="008474CC">
        <w:rPr>
          <w:rFonts w:ascii="Arial" w:hAnsi="Arial"/>
          <w:b/>
          <w:i/>
        </w:rPr>
        <w:t>one way</w:t>
      </w:r>
      <w:r w:rsidR="008474CC">
        <w:rPr>
          <w:rFonts w:ascii="Arial" w:hAnsi="Arial"/>
        </w:rPr>
        <w:t xml:space="preserve"> we might be able to overcome the time factor of travelling to </w:t>
      </w:r>
      <w:r w:rsidR="008474CC">
        <w:rPr>
          <w:rFonts w:ascii="Arial" w:hAnsi="Arial"/>
        </w:rPr>
        <w:tab/>
      </w:r>
      <w:r w:rsidR="008474CC">
        <w:rPr>
          <w:rFonts w:ascii="Arial" w:hAnsi="Arial"/>
        </w:rPr>
        <w:tab/>
        <w:t xml:space="preserve">other galaxies, given it could be </w:t>
      </w:r>
      <w:r w:rsidR="000E7B5C">
        <w:rPr>
          <w:rFonts w:ascii="Arial" w:hAnsi="Arial"/>
        </w:rPr>
        <w:t>hundreds</w:t>
      </w:r>
      <w:r w:rsidR="008474CC">
        <w:rPr>
          <w:rFonts w:ascii="Arial" w:hAnsi="Arial"/>
        </w:rPr>
        <w:t xml:space="preserve"> of years.</w:t>
      </w:r>
    </w:p>
    <w:p w14:paraId="64D516AF" w14:textId="52CC57AA" w:rsidR="0001647B" w:rsidRDefault="0001647B" w:rsidP="0001647B">
      <w:pPr>
        <w:rPr>
          <w:rFonts w:ascii="Arial" w:hAnsi="Arial"/>
        </w:rPr>
      </w:pPr>
    </w:p>
    <w:p w14:paraId="5DD411C9" w14:textId="77777777" w:rsidR="0001647B" w:rsidRDefault="0001647B" w:rsidP="0001647B">
      <w:pPr>
        <w:rPr>
          <w:rFonts w:ascii="Arial" w:hAnsi="Arial"/>
        </w:rPr>
      </w:pPr>
    </w:p>
    <w:p w14:paraId="2BBB4089" w14:textId="77777777" w:rsidR="0001647B" w:rsidRDefault="0001647B" w:rsidP="0001647B">
      <w:pPr>
        <w:rPr>
          <w:rFonts w:ascii="Arial" w:hAnsi="Arial"/>
        </w:rPr>
      </w:pPr>
    </w:p>
    <w:p w14:paraId="49A78C8E" w14:textId="77777777" w:rsidR="0001647B" w:rsidRDefault="0001647B" w:rsidP="0001647B">
      <w:pPr>
        <w:rPr>
          <w:rFonts w:ascii="Arial" w:hAnsi="Arial"/>
        </w:rPr>
      </w:pPr>
    </w:p>
    <w:p w14:paraId="3BC7F3AF" w14:textId="77777777" w:rsidR="0001647B" w:rsidRDefault="0001647B" w:rsidP="0001647B">
      <w:pPr>
        <w:rPr>
          <w:rFonts w:ascii="Arial" w:hAnsi="Arial"/>
        </w:rPr>
      </w:pPr>
    </w:p>
    <w:p w14:paraId="00DC6116" w14:textId="77777777" w:rsidR="0001647B" w:rsidRDefault="0001647B" w:rsidP="0001647B">
      <w:pPr>
        <w:rPr>
          <w:rFonts w:ascii="Arial" w:hAnsi="Arial"/>
        </w:rPr>
      </w:pPr>
    </w:p>
    <w:p w14:paraId="21853AAC" w14:textId="77777777" w:rsidR="0001647B" w:rsidRDefault="0001647B" w:rsidP="0001647B">
      <w:pPr>
        <w:rPr>
          <w:rFonts w:ascii="Arial" w:hAnsi="Arial"/>
        </w:rPr>
      </w:pPr>
    </w:p>
    <w:p w14:paraId="0F289C60" w14:textId="77777777" w:rsidR="0001647B" w:rsidRDefault="0001647B" w:rsidP="0001647B">
      <w:pPr>
        <w:rPr>
          <w:rFonts w:ascii="Arial" w:hAnsi="Arial"/>
        </w:rPr>
      </w:pPr>
    </w:p>
    <w:p w14:paraId="2403BD38" w14:textId="77777777" w:rsidR="0001647B" w:rsidRDefault="0001647B" w:rsidP="0001647B">
      <w:pPr>
        <w:rPr>
          <w:rFonts w:ascii="Arial" w:hAnsi="Arial"/>
        </w:rPr>
      </w:pPr>
    </w:p>
    <w:p w14:paraId="3E7EE13A" w14:textId="77777777" w:rsidR="0001647B" w:rsidRDefault="0001647B" w:rsidP="0001647B">
      <w:pPr>
        <w:rPr>
          <w:rFonts w:ascii="Arial" w:hAnsi="Arial"/>
        </w:rPr>
      </w:pPr>
    </w:p>
    <w:p w14:paraId="24934208" w14:textId="77777777" w:rsidR="0001647B" w:rsidRPr="0001647B" w:rsidRDefault="0001647B" w:rsidP="0001647B">
      <w:pPr>
        <w:rPr>
          <w:rFonts w:ascii="Arial" w:hAnsi="Arial"/>
        </w:rPr>
      </w:pPr>
    </w:p>
    <w:p w14:paraId="4058E182" w14:textId="77777777" w:rsidR="0001647B" w:rsidRPr="0001647B" w:rsidRDefault="0001647B" w:rsidP="0001647B">
      <w:pPr>
        <w:rPr>
          <w:rFonts w:ascii="Arial" w:hAnsi="Arial"/>
        </w:rPr>
      </w:pPr>
    </w:p>
    <w:p w14:paraId="2CCFFF56" w14:textId="77777777" w:rsidR="0001647B" w:rsidRPr="0001647B" w:rsidRDefault="0001647B" w:rsidP="0001647B">
      <w:pPr>
        <w:rPr>
          <w:rFonts w:ascii="Arial" w:hAnsi="Arial"/>
        </w:rPr>
      </w:pPr>
    </w:p>
    <w:p w14:paraId="4283482E" w14:textId="77777777" w:rsidR="0001647B" w:rsidRPr="0001647B" w:rsidRDefault="0001647B" w:rsidP="0001647B">
      <w:pPr>
        <w:rPr>
          <w:rFonts w:ascii="Arial" w:hAnsi="Arial"/>
          <w:u w:val="single"/>
        </w:rPr>
      </w:pPr>
      <w:r>
        <w:rPr>
          <w:rFonts w:ascii="Arial" w:hAnsi="Arial"/>
        </w:rPr>
        <w:t>3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What is the major element found in the Sun?   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</w:p>
    <w:p w14:paraId="4174E08E" w14:textId="77777777" w:rsidR="0001647B" w:rsidRPr="0001647B" w:rsidRDefault="0001647B" w:rsidP="0001647B">
      <w:pPr>
        <w:rPr>
          <w:rFonts w:ascii="Arial" w:hAnsi="Arial"/>
          <w:u w:val="single"/>
        </w:rPr>
      </w:pPr>
    </w:p>
    <w:p w14:paraId="3BD78B3E" w14:textId="77777777" w:rsidR="0001647B" w:rsidRPr="0001647B" w:rsidRDefault="0001647B" w:rsidP="0001647B">
      <w:pPr>
        <w:rPr>
          <w:rFonts w:ascii="Arial" w:hAnsi="Arial"/>
          <w:u w:val="single"/>
        </w:rPr>
      </w:pPr>
    </w:p>
    <w:p w14:paraId="57059354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What happens to this element so that the Sun produces its energy?</w:t>
      </w:r>
    </w:p>
    <w:p w14:paraId="0BF1D423" w14:textId="77777777" w:rsidR="0001647B" w:rsidRPr="0001647B" w:rsidRDefault="0001647B" w:rsidP="0001647B">
      <w:pPr>
        <w:rPr>
          <w:rFonts w:ascii="Arial" w:hAnsi="Arial"/>
        </w:rPr>
      </w:pPr>
    </w:p>
    <w:p w14:paraId="5763F54A" w14:textId="77777777" w:rsidR="0001647B" w:rsidRPr="0001647B" w:rsidRDefault="0001647B" w:rsidP="0001647B">
      <w:pPr>
        <w:rPr>
          <w:rFonts w:ascii="Arial" w:hAnsi="Arial"/>
        </w:rPr>
      </w:pPr>
    </w:p>
    <w:p w14:paraId="30C60907" w14:textId="77777777" w:rsidR="0001647B" w:rsidRPr="0001647B" w:rsidRDefault="0001647B" w:rsidP="0001647B">
      <w:pPr>
        <w:rPr>
          <w:rFonts w:ascii="Arial" w:hAnsi="Arial"/>
        </w:rPr>
      </w:pPr>
    </w:p>
    <w:p w14:paraId="38550FA9" w14:textId="77777777" w:rsidR="0001647B" w:rsidRPr="0001647B" w:rsidRDefault="0001647B" w:rsidP="0001647B">
      <w:pPr>
        <w:rPr>
          <w:rFonts w:ascii="Arial" w:hAnsi="Arial"/>
        </w:rPr>
      </w:pPr>
    </w:p>
    <w:p w14:paraId="32469020" w14:textId="77777777" w:rsidR="0001647B" w:rsidRPr="0001647B" w:rsidRDefault="0001647B" w:rsidP="0001647B">
      <w:pPr>
        <w:rPr>
          <w:rFonts w:ascii="Arial" w:hAnsi="Arial"/>
        </w:rPr>
      </w:pPr>
    </w:p>
    <w:p w14:paraId="5813EB46" w14:textId="571E0280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(c)</w:t>
      </w:r>
      <w:r w:rsidRPr="0001647B">
        <w:rPr>
          <w:rFonts w:ascii="Arial" w:hAnsi="Arial"/>
        </w:rPr>
        <w:tab/>
        <w:t xml:space="preserve">The Sun loses 5 million tonnes of mass per second.  According to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Einstein's equation (E = mc</w:t>
      </w:r>
      <w:r w:rsidRPr="0001647B">
        <w:rPr>
          <w:rFonts w:ascii="Arial" w:hAnsi="Arial"/>
          <w:vertAlign w:val="superscript"/>
        </w:rPr>
        <w:t>2</w:t>
      </w:r>
      <w:r w:rsidRPr="0001647B">
        <w:rPr>
          <w:rFonts w:ascii="Arial" w:hAnsi="Arial"/>
        </w:rPr>
        <w:t xml:space="preserve">), </w:t>
      </w:r>
      <w:r w:rsidR="000E7B5C">
        <w:rPr>
          <w:rFonts w:ascii="Arial" w:hAnsi="Arial"/>
        </w:rPr>
        <w:t>what</w:t>
      </w:r>
      <w:r>
        <w:rPr>
          <w:rFonts w:ascii="Arial" w:hAnsi="Arial"/>
        </w:rPr>
        <w:t xml:space="preserve"> </w:t>
      </w:r>
      <w:r w:rsidRPr="0001647B">
        <w:rPr>
          <w:rFonts w:ascii="Arial" w:hAnsi="Arial"/>
        </w:rPr>
        <w:t>does this mass become?</w:t>
      </w:r>
    </w:p>
    <w:p w14:paraId="0F35B97E" w14:textId="77777777" w:rsidR="0001647B" w:rsidRPr="0001647B" w:rsidRDefault="0001647B" w:rsidP="0001647B">
      <w:pPr>
        <w:rPr>
          <w:rFonts w:ascii="Arial" w:hAnsi="Arial"/>
        </w:rPr>
      </w:pPr>
    </w:p>
    <w:p w14:paraId="1B19E12E" w14:textId="77777777" w:rsidR="0001647B" w:rsidRPr="0001647B" w:rsidRDefault="0001647B" w:rsidP="0001647B">
      <w:pPr>
        <w:rPr>
          <w:rFonts w:ascii="Arial" w:hAnsi="Arial"/>
        </w:rPr>
      </w:pPr>
    </w:p>
    <w:p w14:paraId="4AE06359" w14:textId="77777777" w:rsidR="0001647B" w:rsidRPr="0001647B" w:rsidRDefault="0001647B" w:rsidP="0001647B">
      <w:pPr>
        <w:rPr>
          <w:rFonts w:ascii="Arial" w:hAnsi="Arial"/>
        </w:rPr>
      </w:pPr>
    </w:p>
    <w:p w14:paraId="1D502BAB" w14:textId="77777777" w:rsidR="0001647B" w:rsidRPr="0001647B" w:rsidRDefault="0001647B" w:rsidP="0001647B">
      <w:pPr>
        <w:rPr>
          <w:rFonts w:ascii="Arial" w:hAnsi="Arial"/>
        </w:rPr>
      </w:pPr>
    </w:p>
    <w:p w14:paraId="27A80CE6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4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How is the surface temperature of a star related to its colour?</w:t>
      </w:r>
    </w:p>
    <w:p w14:paraId="75039BDC" w14:textId="77777777" w:rsidR="0001647B" w:rsidRPr="0001647B" w:rsidRDefault="0001647B" w:rsidP="0001647B">
      <w:pPr>
        <w:rPr>
          <w:rFonts w:ascii="Arial" w:hAnsi="Arial"/>
        </w:rPr>
      </w:pPr>
    </w:p>
    <w:tbl>
      <w:tblPr>
        <w:tblW w:w="0" w:type="auto"/>
        <w:tblInd w:w="2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79"/>
        <w:gridCol w:w="2179"/>
      </w:tblGrid>
      <w:tr w:rsidR="0001647B" w:rsidRPr="0001647B" w14:paraId="21343721" w14:textId="77777777" w:rsidTr="0001647B">
        <w:trPr>
          <w:trHeight w:val="284"/>
        </w:trPr>
        <w:tc>
          <w:tcPr>
            <w:tcW w:w="2179" w:type="dxa"/>
            <w:vAlign w:val="center"/>
          </w:tcPr>
          <w:p w14:paraId="267F2BA1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TEMPERATURE</w:t>
            </w:r>
          </w:p>
        </w:tc>
        <w:tc>
          <w:tcPr>
            <w:tcW w:w="2179" w:type="dxa"/>
            <w:vAlign w:val="center"/>
          </w:tcPr>
          <w:p w14:paraId="77B977C2" w14:textId="77777777" w:rsidR="0001647B" w:rsidRPr="0001647B" w:rsidRDefault="0001647B" w:rsidP="0001647B">
            <w:pPr>
              <w:rPr>
                <w:rFonts w:ascii="Arial" w:hAnsi="Arial"/>
                <w:b/>
              </w:rPr>
            </w:pPr>
            <w:r w:rsidRPr="0001647B">
              <w:rPr>
                <w:rFonts w:ascii="Arial" w:hAnsi="Arial"/>
                <w:b/>
              </w:rPr>
              <w:t>COLOUR</w:t>
            </w:r>
          </w:p>
        </w:tc>
      </w:tr>
      <w:tr w:rsidR="0001647B" w:rsidRPr="0001647B" w14:paraId="031F36E7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6B33A4F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374C3F25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blue</w:t>
            </w:r>
          </w:p>
        </w:tc>
      </w:tr>
      <w:tr w:rsidR="0001647B" w:rsidRPr="0001647B" w14:paraId="4C714CF8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5F89E1D5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47A97EC6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red</w:t>
            </w:r>
          </w:p>
        </w:tc>
      </w:tr>
      <w:tr w:rsidR="0001647B" w:rsidRPr="0001647B" w14:paraId="3BB9A1B1" w14:textId="77777777" w:rsidTr="0001647B">
        <w:trPr>
          <w:trHeight w:val="454"/>
        </w:trPr>
        <w:tc>
          <w:tcPr>
            <w:tcW w:w="2179" w:type="dxa"/>
            <w:vAlign w:val="center"/>
          </w:tcPr>
          <w:p w14:paraId="31A2942C" w14:textId="77777777" w:rsidR="0001647B" w:rsidRPr="0001647B" w:rsidRDefault="0001647B" w:rsidP="0001647B">
            <w:pPr>
              <w:rPr>
                <w:rFonts w:ascii="Arial" w:hAnsi="Arial"/>
              </w:rPr>
            </w:pPr>
          </w:p>
        </w:tc>
        <w:tc>
          <w:tcPr>
            <w:tcW w:w="2179" w:type="dxa"/>
            <w:vAlign w:val="center"/>
          </w:tcPr>
          <w:p w14:paraId="451B19CD" w14:textId="77777777" w:rsidR="0001647B" w:rsidRPr="0001647B" w:rsidRDefault="0001647B" w:rsidP="0001647B">
            <w:pPr>
              <w:rPr>
                <w:rFonts w:ascii="Arial" w:hAnsi="Arial"/>
              </w:rPr>
            </w:pPr>
            <w:r w:rsidRPr="0001647B">
              <w:rPr>
                <w:rFonts w:ascii="Arial" w:hAnsi="Arial"/>
              </w:rPr>
              <w:t>yellow</w:t>
            </w:r>
          </w:p>
        </w:tc>
      </w:tr>
    </w:tbl>
    <w:p w14:paraId="5B7CE36F" w14:textId="77777777" w:rsidR="0001647B" w:rsidRPr="0001647B" w:rsidRDefault="0001647B" w:rsidP="0001647B">
      <w:pPr>
        <w:rPr>
          <w:rFonts w:ascii="Arial" w:hAnsi="Arial"/>
        </w:rPr>
      </w:pPr>
    </w:p>
    <w:p w14:paraId="612DF4E3" w14:textId="77777777" w:rsidR="0001647B" w:rsidRPr="0001647B" w:rsidRDefault="0001647B" w:rsidP="0001647B">
      <w:pPr>
        <w:rPr>
          <w:rFonts w:ascii="Arial" w:hAnsi="Arial"/>
        </w:rPr>
      </w:pPr>
    </w:p>
    <w:p w14:paraId="3B1880F5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5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>About how old is our Sun (in millions of years)?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</w:rPr>
        <w:t xml:space="preserve">  million years</w:t>
      </w:r>
    </w:p>
    <w:p w14:paraId="3617FE56" w14:textId="77777777" w:rsidR="0001647B" w:rsidRPr="0001647B" w:rsidRDefault="0001647B" w:rsidP="0001647B">
      <w:pPr>
        <w:rPr>
          <w:rFonts w:ascii="Arial" w:hAnsi="Arial"/>
        </w:rPr>
      </w:pPr>
    </w:p>
    <w:p w14:paraId="51850015" w14:textId="77777777" w:rsidR="0001647B" w:rsidRPr="0001647B" w:rsidRDefault="0001647B" w:rsidP="0001647B">
      <w:pPr>
        <w:rPr>
          <w:rFonts w:ascii="Arial" w:hAnsi="Arial"/>
        </w:rPr>
      </w:pPr>
    </w:p>
    <w:p w14:paraId="76611379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How much longer will it "live"?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  <w:u w:val="single"/>
        </w:rPr>
        <w:tab/>
      </w:r>
      <w:r w:rsidRPr="0001647B">
        <w:rPr>
          <w:rFonts w:ascii="Arial" w:hAnsi="Arial"/>
        </w:rPr>
        <w:t xml:space="preserve">  million years</w:t>
      </w:r>
    </w:p>
    <w:p w14:paraId="0534EDBD" w14:textId="77777777" w:rsidR="0001647B" w:rsidRPr="0001647B" w:rsidRDefault="0001647B" w:rsidP="0001647B">
      <w:pPr>
        <w:rPr>
          <w:rFonts w:ascii="Arial" w:hAnsi="Arial"/>
        </w:rPr>
      </w:pPr>
    </w:p>
    <w:p w14:paraId="5A912AF9" w14:textId="77777777" w:rsidR="0001647B" w:rsidRPr="0001647B" w:rsidRDefault="0001647B" w:rsidP="0001647B">
      <w:pPr>
        <w:rPr>
          <w:rFonts w:ascii="Arial" w:hAnsi="Arial"/>
        </w:rPr>
      </w:pPr>
    </w:p>
    <w:p w14:paraId="0E2A7EF5" w14:textId="77777777" w:rsidR="0001647B" w:rsidRPr="0001647B" w:rsidRDefault="0001647B" w:rsidP="0001647B">
      <w:pPr>
        <w:rPr>
          <w:rFonts w:ascii="Arial" w:hAnsi="Arial"/>
        </w:rPr>
      </w:pPr>
      <w:r>
        <w:rPr>
          <w:rFonts w:ascii="Arial" w:hAnsi="Arial"/>
        </w:rPr>
        <w:t>6</w:t>
      </w:r>
      <w:r w:rsidRPr="0001647B">
        <w:rPr>
          <w:rFonts w:ascii="Arial" w:hAnsi="Arial"/>
        </w:rPr>
        <w:t>.</w:t>
      </w:r>
      <w:r w:rsidRPr="0001647B">
        <w:rPr>
          <w:rFonts w:ascii="Arial" w:hAnsi="Arial"/>
        </w:rPr>
        <w:tab/>
        <w:t>(a)</w:t>
      </w:r>
      <w:r w:rsidRPr="0001647B">
        <w:rPr>
          <w:rFonts w:ascii="Arial" w:hAnsi="Arial"/>
        </w:rPr>
        <w:tab/>
        <w:t xml:space="preserve">Draw a flow diagram (with arrows) to show the stages of our Sun's  remaining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01647B">
        <w:rPr>
          <w:rFonts w:ascii="Arial" w:hAnsi="Arial"/>
        </w:rPr>
        <w:t>life as it runs out of fuel.</w:t>
      </w:r>
    </w:p>
    <w:p w14:paraId="0F553115" w14:textId="77777777" w:rsidR="0001647B" w:rsidRPr="0001647B" w:rsidRDefault="0001647B" w:rsidP="0001647B">
      <w:pPr>
        <w:rPr>
          <w:rFonts w:ascii="Arial" w:hAnsi="Arial"/>
        </w:rPr>
      </w:pPr>
    </w:p>
    <w:p w14:paraId="5248AF52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Sun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497ABB93" w14:textId="77777777" w:rsidR="0001647B" w:rsidRPr="0001647B" w:rsidRDefault="0001647B" w:rsidP="0001647B">
      <w:pPr>
        <w:rPr>
          <w:rFonts w:ascii="Arial" w:hAnsi="Arial"/>
        </w:rPr>
      </w:pPr>
    </w:p>
    <w:p w14:paraId="047AC7A1" w14:textId="77777777" w:rsid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lastRenderedPageBreak/>
        <w:tab/>
      </w:r>
    </w:p>
    <w:p w14:paraId="75491B11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(b)</w:t>
      </w:r>
      <w:r w:rsidRPr="0001647B">
        <w:rPr>
          <w:rFonts w:ascii="Arial" w:hAnsi="Arial"/>
        </w:rPr>
        <w:tab/>
        <w:t>Do similar flow diagrams for the following types of stars.</w:t>
      </w:r>
    </w:p>
    <w:p w14:paraId="10A04221" w14:textId="77777777" w:rsidR="0001647B" w:rsidRPr="0001647B" w:rsidRDefault="0001647B" w:rsidP="0001647B">
      <w:pPr>
        <w:rPr>
          <w:rFonts w:ascii="Arial" w:hAnsi="Arial"/>
        </w:rPr>
      </w:pPr>
    </w:p>
    <w:p w14:paraId="6F15B5A4" w14:textId="77777777" w:rsidR="0001647B" w:rsidRPr="0001647B" w:rsidRDefault="0001647B" w:rsidP="0001647B">
      <w:pPr>
        <w:rPr>
          <w:rFonts w:ascii="Arial" w:hAnsi="Arial"/>
        </w:rPr>
      </w:pPr>
    </w:p>
    <w:p w14:paraId="2EE643A0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  <w:t>Huge star</w:t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sym w:font="Wingdings 3" w:char="F022"/>
      </w: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52BD0C18" w14:textId="77777777" w:rsidR="0001647B" w:rsidRPr="0001647B" w:rsidRDefault="0001647B" w:rsidP="0001647B">
      <w:pPr>
        <w:rPr>
          <w:rFonts w:ascii="Arial" w:hAnsi="Arial"/>
        </w:rPr>
      </w:pPr>
    </w:p>
    <w:p w14:paraId="3985CCAF" w14:textId="77777777" w:rsidR="0001647B" w:rsidRPr="0001647B" w:rsidRDefault="0001647B" w:rsidP="0001647B">
      <w:pPr>
        <w:rPr>
          <w:rFonts w:ascii="Arial" w:hAnsi="Arial"/>
        </w:rPr>
      </w:pPr>
    </w:p>
    <w:p w14:paraId="5D0A38DA" w14:textId="77777777" w:rsidR="0001647B" w:rsidRPr="0001647B" w:rsidRDefault="00A53FA3" w:rsidP="0001647B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01647B" w:rsidRPr="0001647B">
        <w:rPr>
          <w:rFonts w:ascii="Arial" w:hAnsi="Arial"/>
        </w:rPr>
        <w:t>Giant star</w:t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tab/>
      </w:r>
      <w:r w:rsidR="0001647B" w:rsidRPr="0001647B">
        <w:rPr>
          <w:rFonts w:ascii="Arial" w:hAnsi="Arial"/>
        </w:rPr>
        <w:sym w:font="Wingdings 3" w:char="F022"/>
      </w:r>
    </w:p>
    <w:p w14:paraId="6C33F6E2" w14:textId="77777777" w:rsidR="0001647B" w:rsidRPr="0001647B" w:rsidRDefault="0001647B" w:rsidP="0001647B">
      <w:pPr>
        <w:rPr>
          <w:rFonts w:ascii="Arial" w:hAnsi="Arial"/>
        </w:rPr>
      </w:pPr>
    </w:p>
    <w:p w14:paraId="20932754" w14:textId="77777777" w:rsidR="0001647B" w:rsidRPr="0001647B" w:rsidRDefault="0001647B" w:rsidP="0001647B">
      <w:pPr>
        <w:rPr>
          <w:rFonts w:ascii="Arial" w:hAnsi="Arial"/>
        </w:rPr>
      </w:pPr>
    </w:p>
    <w:p w14:paraId="4858724B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>(c)</w:t>
      </w:r>
      <w:r w:rsidRPr="0001647B">
        <w:rPr>
          <w:rFonts w:ascii="Arial" w:hAnsi="Arial"/>
        </w:rPr>
        <w:tab/>
        <w:t xml:space="preserve">The difference between a </w:t>
      </w:r>
      <w:r w:rsidRPr="0001647B">
        <w:rPr>
          <w:rFonts w:ascii="Arial" w:hAnsi="Arial"/>
          <w:b/>
          <w:i/>
        </w:rPr>
        <w:t>nova</w:t>
      </w:r>
      <w:r w:rsidRPr="0001647B">
        <w:rPr>
          <w:rFonts w:ascii="Arial" w:hAnsi="Arial"/>
        </w:rPr>
        <w:t xml:space="preserve"> and a </w:t>
      </w:r>
      <w:r w:rsidRPr="0001647B">
        <w:rPr>
          <w:rFonts w:ascii="Arial" w:hAnsi="Arial"/>
          <w:b/>
          <w:i/>
        </w:rPr>
        <w:t>supernova</w:t>
      </w:r>
      <w:r w:rsidRPr="0001647B">
        <w:rPr>
          <w:rFonts w:ascii="Arial" w:hAnsi="Arial"/>
        </w:rPr>
        <w:t xml:space="preserve"> is the size of the explosion that </w:t>
      </w:r>
      <w:r w:rsidR="00A53FA3">
        <w:rPr>
          <w:rFonts w:ascii="Arial" w:hAnsi="Arial"/>
        </w:rPr>
        <w:tab/>
      </w:r>
      <w:r w:rsidRPr="0001647B">
        <w:rPr>
          <w:rFonts w:ascii="Arial" w:hAnsi="Arial"/>
        </w:rPr>
        <w:t>takes place.  What happens to a star to cause it to explode?</w:t>
      </w:r>
    </w:p>
    <w:p w14:paraId="04258A9B" w14:textId="77777777" w:rsidR="0001647B" w:rsidRPr="0001647B" w:rsidRDefault="0001647B" w:rsidP="0001647B">
      <w:pPr>
        <w:rPr>
          <w:rFonts w:ascii="Arial" w:hAnsi="Arial"/>
        </w:rPr>
      </w:pPr>
    </w:p>
    <w:p w14:paraId="2F430A3E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39ECAD43" w14:textId="77777777" w:rsidR="0001647B" w:rsidRPr="0001647B" w:rsidRDefault="0001647B" w:rsidP="0001647B">
      <w:pPr>
        <w:rPr>
          <w:rFonts w:ascii="Arial" w:hAnsi="Arial"/>
        </w:rPr>
      </w:pPr>
    </w:p>
    <w:p w14:paraId="47BFBAC8" w14:textId="77777777" w:rsidR="0001647B" w:rsidRPr="0001647B" w:rsidRDefault="0001647B" w:rsidP="0001647B">
      <w:pPr>
        <w:rPr>
          <w:rFonts w:ascii="Arial" w:hAnsi="Arial"/>
        </w:rPr>
      </w:pPr>
    </w:p>
    <w:p w14:paraId="216D6386" w14:textId="77777777" w:rsidR="0001647B" w:rsidRPr="0001647B" w:rsidRDefault="0001647B" w:rsidP="0001647B">
      <w:pPr>
        <w:rPr>
          <w:rFonts w:ascii="Arial" w:hAnsi="Arial"/>
        </w:rPr>
      </w:pPr>
    </w:p>
    <w:p w14:paraId="7C8FCF7D" w14:textId="77777777" w:rsidR="0001647B" w:rsidRPr="0001647B" w:rsidRDefault="0001647B" w:rsidP="0001647B">
      <w:pPr>
        <w:rPr>
          <w:rFonts w:ascii="Arial" w:hAnsi="Arial"/>
        </w:rPr>
      </w:pPr>
    </w:p>
    <w:p w14:paraId="3417D703" w14:textId="77777777" w:rsidR="0001647B" w:rsidRPr="0001647B" w:rsidRDefault="00A53FA3" w:rsidP="0001647B">
      <w:pPr>
        <w:rPr>
          <w:rFonts w:ascii="Arial" w:hAnsi="Arial"/>
          <w:u w:val="single"/>
        </w:rPr>
      </w:pPr>
      <w:r>
        <w:rPr>
          <w:rFonts w:ascii="Arial" w:hAnsi="Arial"/>
        </w:rPr>
        <w:t>7</w:t>
      </w:r>
      <w:r w:rsidR="0001647B" w:rsidRPr="0001647B">
        <w:rPr>
          <w:rFonts w:ascii="Arial" w:hAnsi="Arial"/>
        </w:rPr>
        <w:t>.</w:t>
      </w:r>
      <w:r w:rsidR="0001647B" w:rsidRPr="0001647B">
        <w:rPr>
          <w:rFonts w:ascii="Arial" w:hAnsi="Arial"/>
        </w:rPr>
        <w:tab/>
        <w:t>(a)</w:t>
      </w:r>
      <w:r w:rsidR="0001647B" w:rsidRPr="0001647B">
        <w:rPr>
          <w:rFonts w:ascii="Arial" w:hAnsi="Arial"/>
        </w:rPr>
        <w:tab/>
        <w:t>Describe the size of the gravity near a black hole.</w:t>
      </w:r>
      <w:r w:rsidR="0001647B" w:rsidRPr="0001647B">
        <w:rPr>
          <w:rFonts w:ascii="Arial" w:hAnsi="Arial"/>
        </w:rPr>
        <w:tab/>
      </w:r>
    </w:p>
    <w:p w14:paraId="11A05773" w14:textId="77777777" w:rsidR="0001647B" w:rsidRPr="0001647B" w:rsidRDefault="0001647B" w:rsidP="0001647B">
      <w:pPr>
        <w:rPr>
          <w:rFonts w:ascii="Arial" w:hAnsi="Arial"/>
        </w:rPr>
      </w:pPr>
    </w:p>
    <w:p w14:paraId="4F478395" w14:textId="77777777" w:rsidR="0001647B" w:rsidRPr="0001647B" w:rsidRDefault="0001647B" w:rsidP="0001647B">
      <w:pPr>
        <w:rPr>
          <w:rFonts w:ascii="Arial" w:hAnsi="Arial"/>
        </w:rPr>
      </w:pPr>
    </w:p>
    <w:p w14:paraId="058FDCCD" w14:textId="77777777" w:rsidR="0001647B" w:rsidRPr="0001647B" w:rsidRDefault="0001647B" w:rsidP="0001647B">
      <w:pPr>
        <w:rPr>
          <w:rFonts w:ascii="Arial" w:hAnsi="Arial"/>
        </w:rPr>
      </w:pPr>
    </w:p>
    <w:p w14:paraId="7B1646A3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  <w:t>(b)</w:t>
      </w:r>
      <w:r w:rsidRPr="0001647B">
        <w:rPr>
          <w:rFonts w:ascii="Arial" w:hAnsi="Arial"/>
        </w:rPr>
        <w:tab/>
        <w:t>Why does a black hole appear black?</w:t>
      </w:r>
    </w:p>
    <w:p w14:paraId="20A0D4D3" w14:textId="77777777" w:rsidR="0001647B" w:rsidRPr="0001647B" w:rsidRDefault="0001647B" w:rsidP="0001647B">
      <w:pPr>
        <w:rPr>
          <w:rFonts w:ascii="Arial" w:hAnsi="Arial"/>
        </w:rPr>
      </w:pPr>
      <w:r w:rsidRPr="0001647B">
        <w:rPr>
          <w:rFonts w:ascii="Arial" w:hAnsi="Arial"/>
        </w:rPr>
        <w:tab/>
      </w:r>
      <w:r w:rsidRPr="0001647B">
        <w:rPr>
          <w:rFonts w:ascii="Arial" w:hAnsi="Arial"/>
        </w:rPr>
        <w:tab/>
      </w:r>
    </w:p>
    <w:p w14:paraId="551174FF" w14:textId="77777777" w:rsidR="0001647B" w:rsidRDefault="0001647B" w:rsidP="0001647B">
      <w:pPr>
        <w:rPr>
          <w:rFonts w:ascii="Arial" w:hAnsi="Arial"/>
        </w:rPr>
      </w:pPr>
    </w:p>
    <w:p w14:paraId="19C24C61" w14:textId="77777777" w:rsidR="00A53FA3" w:rsidRDefault="00A53FA3" w:rsidP="0001647B">
      <w:pPr>
        <w:rPr>
          <w:rFonts w:ascii="Arial" w:hAnsi="Arial"/>
        </w:rPr>
      </w:pPr>
    </w:p>
    <w:p w14:paraId="4DF8F4BD" w14:textId="77777777" w:rsidR="00A53FA3" w:rsidRPr="0001647B" w:rsidRDefault="00A53FA3" w:rsidP="0001647B">
      <w:pPr>
        <w:rPr>
          <w:rFonts w:ascii="Arial" w:hAnsi="Arial"/>
        </w:rPr>
      </w:pPr>
    </w:p>
    <w:p w14:paraId="62D1C5C8" w14:textId="77777777" w:rsidR="00A53FA3" w:rsidRDefault="00A53FA3" w:rsidP="00A53FA3">
      <w:pPr>
        <w:rPr>
          <w:rFonts w:ascii="Arial" w:hAnsi="Arial"/>
        </w:rPr>
      </w:pPr>
      <w:r>
        <w:rPr>
          <w:rFonts w:ascii="Arial" w:hAnsi="Arial"/>
        </w:rPr>
        <w:t>8.</w:t>
      </w:r>
      <w:r>
        <w:rPr>
          <w:rFonts w:ascii="Arial" w:hAnsi="Arial"/>
        </w:rPr>
        <w:tab/>
        <w:t xml:space="preserve">Complete the following matrix to compare the Big Bang and Steady State Theories, </w:t>
      </w:r>
      <w:r>
        <w:rPr>
          <w:rFonts w:ascii="Arial" w:hAnsi="Arial"/>
        </w:rPr>
        <w:tab/>
        <w:t>using ticks to show which statements apply to one, both or neither theory.</w:t>
      </w:r>
    </w:p>
    <w:p w14:paraId="249D82AB" w14:textId="77777777" w:rsidR="00A53FA3" w:rsidRDefault="00A53FA3" w:rsidP="00A53FA3">
      <w:pPr>
        <w:rPr>
          <w:rFonts w:ascii="Arial" w:hAnsi="Arial"/>
        </w:rPr>
      </w:pPr>
    </w:p>
    <w:p w14:paraId="49AA9B02" w14:textId="77777777" w:rsidR="00A53FA3" w:rsidRDefault="00A53FA3" w:rsidP="00451B19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0C94FCCA" wp14:editId="630FF0B8">
            <wp:extent cx="6790424" cy="377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43" cy="377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811B" w14:textId="77777777" w:rsidR="00A53FA3" w:rsidRDefault="00A53FA3" w:rsidP="00A53FA3">
      <w:pPr>
        <w:rPr>
          <w:rFonts w:ascii="Arial" w:hAnsi="Arial"/>
        </w:rPr>
      </w:pPr>
    </w:p>
    <w:p w14:paraId="34989BE2" w14:textId="2AFD3687" w:rsidR="00A53FA3" w:rsidRPr="00451B19" w:rsidRDefault="00A53FA3" w:rsidP="00451B1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r>
        <w:rPr>
          <w:rFonts w:ascii="Arial" w:hAnsi="Arial" w:cs="Arial"/>
        </w:rPr>
        <w:lastRenderedPageBreak/>
        <w:t>9</w:t>
      </w:r>
      <w:r w:rsidRPr="00A53FA3">
        <w:rPr>
          <w:rFonts w:ascii="Arial" w:hAnsi="Arial" w:cs="Arial"/>
        </w:rPr>
        <w:t>.</w:t>
      </w:r>
      <w:r w:rsidRPr="00A53FA3">
        <w:rPr>
          <w:rFonts w:ascii="Arial" w:hAnsi="Arial" w:cs="Arial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Why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are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constellations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see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now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so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different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from the way they were </w:t>
      </w:r>
      <w:r>
        <w:rPr>
          <w:rFonts w:ascii="Arial" w:hAnsi="Arial" w:cs="Arial"/>
          <w:sz w:val="26"/>
          <w:szCs w:val="26"/>
          <w:lang w:val="en-US"/>
        </w:rPr>
        <w:t xml:space="preserve"> 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many centuries ago?</w:t>
      </w:r>
    </w:p>
    <w:p w14:paraId="5DA10EA8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06BC2FE8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C8687D5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5015EB31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3EC9788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67E295A" w14:textId="49714F8A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10.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How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have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scientists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gained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their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knowledge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of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life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and death of stars if the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processes involved take millions of years to occur?</w:t>
      </w:r>
    </w:p>
    <w:p w14:paraId="41053FBB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016AC134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77829A50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866F8A1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515D30BF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11.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difference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between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neutron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star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 black hole?</w:t>
      </w:r>
    </w:p>
    <w:p w14:paraId="7F23FDAD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22C7E470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99369A3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574880F5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138822AE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12.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makes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stars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group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together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to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form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galaxies?</w:t>
      </w:r>
    </w:p>
    <w:p w14:paraId="68A7215C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6EB7B071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17F8E015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</w:p>
    <w:p w14:paraId="41B93103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t>13.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The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Doppler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effect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most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commonly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associated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with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 xml:space="preserve">the changing pitch of a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sound as its source moves past you. For example, the pitch of the noise made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by a speeding train increases as it approaches you and decreases as it moves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 xml:space="preserve">away from you. Explain how the Doppler effect is relevant to the study of the 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universe.</w:t>
      </w:r>
    </w:p>
    <w:p w14:paraId="789A207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4BDBA5E2" w14:textId="77777777" w:rsid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6"/>
          <w:szCs w:val="26"/>
          <w:lang w:val="en-US"/>
        </w:rPr>
      </w:pPr>
    </w:p>
    <w:p w14:paraId="44779B4E" w14:textId="77777777" w:rsidR="00A53FA3" w:rsidRDefault="00A53FA3">
      <w:pPr>
        <w:rPr>
          <w:rFonts w:ascii="Arial" w:hAnsi="Arial" w:cs="Arial"/>
          <w:sz w:val="26"/>
          <w:szCs w:val="26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br w:type="page"/>
      </w:r>
    </w:p>
    <w:p w14:paraId="3B8DCEC3" w14:textId="77777777" w:rsidR="00A53FA3" w:rsidRPr="00A53FA3" w:rsidRDefault="00A53FA3" w:rsidP="00A53FA3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lang w:val="en-US"/>
        </w:rPr>
      </w:pPr>
      <w:r>
        <w:rPr>
          <w:rFonts w:ascii="Arial" w:hAnsi="Arial" w:cs="Arial"/>
          <w:sz w:val="26"/>
          <w:szCs w:val="26"/>
          <w:lang w:val="en-US"/>
        </w:rPr>
        <w:lastRenderedPageBreak/>
        <w:t>14.</w:t>
      </w:r>
      <w:r>
        <w:rPr>
          <w:rFonts w:ascii="Arial" w:hAnsi="Arial" w:cs="Arial"/>
          <w:sz w:val="26"/>
          <w:szCs w:val="26"/>
          <w:lang w:val="en-US"/>
        </w:rPr>
        <w:tab/>
      </w:r>
      <w:r w:rsidRPr="00A53FA3">
        <w:rPr>
          <w:rFonts w:ascii="Arial" w:hAnsi="Arial" w:cs="Arial"/>
          <w:sz w:val="26"/>
          <w:szCs w:val="26"/>
          <w:lang w:val="en-US"/>
        </w:rPr>
        <w:t>What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is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cosmic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microwave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background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radiation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and</w:t>
      </w:r>
      <w:r>
        <w:rPr>
          <w:rFonts w:ascii="Arial" w:hAnsi="Arial" w:cs="Arial"/>
          <w:sz w:val="26"/>
          <w:szCs w:val="26"/>
          <w:lang w:val="en-US"/>
        </w:rPr>
        <w:t xml:space="preserve"> </w:t>
      </w:r>
      <w:r w:rsidRPr="00A53FA3">
        <w:rPr>
          <w:rFonts w:ascii="Arial" w:hAnsi="Arial" w:cs="Arial"/>
          <w:sz w:val="26"/>
          <w:szCs w:val="26"/>
          <w:lang w:val="en-US"/>
        </w:rPr>
        <w:t>why does it exist?</w:t>
      </w:r>
    </w:p>
    <w:p w14:paraId="4A41D6FF" w14:textId="77777777" w:rsidR="0001647B" w:rsidRPr="0001647B" w:rsidRDefault="0001647B" w:rsidP="0001647B">
      <w:pPr>
        <w:rPr>
          <w:rFonts w:ascii="Arial" w:hAnsi="Arial"/>
        </w:rPr>
      </w:pPr>
    </w:p>
    <w:p w14:paraId="5AE1CB67" w14:textId="77777777" w:rsidR="009B647A" w:rsidRDefault="009B647A" w:rsidP="00222BC9">
      <w:pPr>
        <w:rPr>
          <w:rFonts w:ascii="Arial" w:hAnsi="Arial"/>
        </w:rPr>
      </w:pPr>
    </w:p>
    <w:p w14:paraId="5FD40FF4" w14:textId="77777777" w:rsidR="008474CC" w:rsidRDefault="008474CC" w:rsidP="00222BC9">
      <w:pPr>
        <w:rPr>
          <w:rFonts w:ascii="Arial" w:hAnsi="Arial"/>
        </w:rPr>
      </w:pPr>
    </w:p>
    <w:p w14:paraId="2345154C" w14:textId="77777777" w:rsidR="00A53FA3" w:rsidRDefault="00A53FA3" w:rsidP="00222BC9">
      <w:pPr>
        <w:rPr>
          <w:rFonts w:ascii="Arial" w:hAnsi="Arial"/>
        </w:rPr>
      </w:pPr>
    </w:p>
    <w:p w14:paraId="6AFA0389" w14:textId="77777777" w:rsidR="003D3DBA" w:rsidRDefault="003D3DBA" w:rsidP="00222BC9">
      <w:pPr>
        <w:rPr>
          <w:rFonts w:ascii="Arial" w:hAnsi="Arial"/>
          <w:b/>
        </w:rPr>
      </w:pPr>
    </w:p>
    <w:p w14:paraId="1466A02C" w14:textId="77777777" w:rsidR="003D3DBA" w:rsidRDefault="003D3DBA" w:rsidP="00222BC9">
      <w:pPr>
        <w:rPr>
          <w:rFonts w:ascii="Arial" w:hAnsi="Arial"/>
          <w:b/>
        </w:rPr>
      </w:pPr>
    </w:p>
    <w:p w14:paraId="2C4EC726" w14:textId="32D99273" w:rsidR="00A53FA3" w:rsidRPr="008474CC" w:rsidRDefault="008474CC" w:rsidP="00222BC9">
      <w:pPr>
        <w:rPr>
          <w:rFonts w:ascii="Arial" w:hAnsi="Arial"/>
          <w:b/>
        </w:rPr>
      </w:pPr>
      <w:r w:rsidRPr="008474CC">
        <w:rPr>
          <w:rFonts w:ascii="Arial" w:hAnsi="Arial"/>
          <w:b/>
        </w:rPr>
        <w:t>Human Biology</w:t>
      </w:r>
    </w:p>
    <w:p w14:paraId="1B053BF3" w14:textId="77777777" w:rsidR="008474CC" w:rsidRDefault="008474CC" w:rsidP="00222BC9">
      <w:pPr>
        <w:rPr>
          <w:rFonts w:ascii="Arial" w:hAnsi="Arial"/>
        </w:rPr>
      </w:pPr>
    </w:p>
    <w:p w14:paraId="47A3312A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>1.</w:t>
      </w: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What are the male and female gametes in animals called?</w:t>
      </w:r>
    </w:p>
    <w:p w14:paraId="401B8623" w14:textId="77777777" w:rsidR="003D3DBA" w:rsidRDefault="003D3DBA" w:rsidP="0037248A">
      <w:pPr>
        <w:rPr>
          <w:rFonts w:ascii="Arial" w:hAnsi="Arial"/>
        </w:rPr>
      </w:pPr>
    </w:p>
    <w:p w14:paraId="547A231F" w14:textId="77777777" w:rsidR="0037248A" w:rsidRPr="0037248A" w:rsidRDefault="0037248A" w:rsidP="0037248A">
      <w:pPr>
        <w:rPr>
          <w:rFonts w:ascii="Arial" w:hAnsi="Arial"/>
        </w:rPr>
      </w:pPr>
    </w:p>
    <w:p w14:paraId="5AA1FB63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 xml:space="preserve">What are the </w:t>
      </w:r>
      <w:r w:rsidRPr="0037248A">
        <w:rPr>
          <w:rFonts w:ascii="Arial" w:hAnsi="Arial"/>
          <w:b/>
          <w:i/>
        </w:rPr>
        <w:t>genotypes</w:t>
      </w:r>
      <w:r w:rsidRPr="0037248A">
        <w:rPr>
          <w:rFonts w:ascii="Arial" w:hAnsi="Arial"/>
        </w:rPr>
        <w:t xml:space="preserve"> for a male and a female?</w:t>
      </w:r>
    </w:p>
    <w:p w14:paraId="7AF5B17F" w14:textId="77777777" w:rsidR="003D3DBA" w:rsidRDefault="003D3DBA" w:rsidP="0037248A">
      <w:pPr>
        <w:rPr>
          <w:rFonts w:ascii="Arial" w:hAnsi="Arial"/>
        </w:rPr>
      </w:pPr>
    </w:p>
    <w:p w14:paraId="6CA24861" w14:textId="77777777" w:rsidR="0037248A" w:rsidRPr="0037248A" w:rsidRDefault="0037248A" w:rsidP="0037248A">
      <w:pPr>
        <w:rPr>
          <w:rFonts w:ascii="Arial" w:hAnsi="Arial"/>
        </w:rPr>
      </w:pPr>
    </w:p>
    <w:p w14:paraId="1335EAB8" w14:textId="77777777" w:rsidR="0037248A" w:rsidRPr="0037248A" w:rsidRDefault="0037248A" w:rsidP="0037248A">
      <w:pPr>
        <w:rPr>
          <w:rFonts w:ascii="Arial" w:hAnsi="Arial"/>
        </w:rPr>
      </w:pPr>
    </w:p>
    <w:p w14:paraId="6171D6DF" w14:textId="67816BFB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>2.</w:t>
      </w:r>
      <w:r w:rsidRPr="0037248A">
        <w:rPr>
          <w:rFonts w:ascii="Arial" w:hAnsi="Arial"/>
        </w:rPr>
        <w:tab/>
        <w:t xml:space="preserve">DNA is thought to be a twisted ladder structure called a double helix.  There are a </w:t>
      </w:r>
      <w:r w:rsidR="00F03E12">
        <w:rPr>
          <w:rFonts w:ascii="Arial" w:hAnsi="Arial"/>
        </w:rPr>
        <w:tab/>
      </w:r>
      <w:r w:rsidRPr="0037248A">
        <w:rPr>
          <w:rFonts w:ascii="Arial" w:hAnsi="Arial"/>
        </w:rPr>
        <w:t>series of bases located between the two strands of the helix.</w:t>
      </w:r>
    </w:p>
    <w:p w14:paraId="674D0A57" w14:textId="77777777" w:rsidR="0037248A" w:rsidRPr="0037248A" w:rsidRDefault="0037248A" w:rsidP="0037248A">
      <w:pPr>
        <w:rPr>
          <w:rFonts w:ascii="Arial" w:hAnsi="Arial"/>
        </w:rPr>
      </w:pPr>
    </w:p>
    <w:p w14:paraId="1192A9F0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Name the four bases.</w:t>
      </w:r>
    </w:p>
    <w:p w14:paraId="2AF3ADF6" w14:textId="77777777" w:rsidR="00F03E12" w:rsidRDefault="00F03E12" w:rsidP="0037248A">
      <w:pPr>
        <w:rPr>
          <w:rFonts w:ascii="Arial" w:hAnsi="Arial"/>
        </w:rPr>
      </w:pPr>
    </w:p>
    <w:p w14:paraId="3C470139" w14:textId="77777777" w:rsidR="003D5758" w:rsidRDefault="003D5758" w:rsidP="0037248A">
      <w:pPr>
        <w:rPr>
          <w:rFonts w:ascii="Arial" w:hAnsi="Arial"/>
        </w:rPr>
      </w:pPr>
    </w:p>
    <w:p w14:paraId="0B06AFB7" w14:textId="77777777" w:rsidR="003D5758" w:rsidRDefault="003D5758" w:rsidP="0037248A">
      <w:pPr>
        <w:rPr>
          <w:rFonts w:ascii="Arial" w:hAnsi="Arial"/>
        </w:rPr>
      </w:pPr>
    </w:p>
    <w:p w14:paraId="1A8FC850" w14:textId="77777777" w:rsidR="003D5758" w:rsidRDefault="003D5758" w:rsidP="0037248A">
      <w:pPr>
        <w:rPr>
          <w:rFonts w:ascii="Arial" w:hAnsi="Arial"/>
        </w:rPr>
      </w:pPr>
    </w:p>
    <w:p w14:paraId="616580FE" w14:textId="77777777" w:rsidR="00F03E12" w:rsidRPr="0037248A" w:rsidRDefault="00F03E12" w:rsidP="0037248A">
      <w:pPr>
        <w:rPr>
          <w:rFonts w:ascii="Arial" w:hAnsi="Arial"/>
        </w:rPr>
      </w:pPr>
    </w:p>
    <w:p w14:paraId="428E191B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Which bases are paired together?</w:t>
      </w:r>
    </w:p>
    <w:p w14:paraId="0E128D2F" w14:textId="77777777" w:rsidR="00F03E12" w:rsidRDefault="00F03E12" w:rsidP="0037248A">
      <w:pPr>
        <w:rPr>
          <w:rFonts w:ascii="Arial" w:hAnsi="Arial"/>
        </w:rPr>
      </w:pPr>
    </w:p>
    <w:p w14:paraId="78BEEFAE" w14:textId="77777777" w:rsidR="00F03E12" w:rsidRDefault="00F03E12" w:rsidP="0037248A">
      <w:pPr>
        <w:rPr>
          <w:rFonts w:ascii="Arial" w:hAnsi="Arial"/>
        </w:rPr>
      </w:pPr>
    </w:p>
    <w:p w14:paraId="19046DD2" w14:textId="77777777" w:rsidR="003D5758" w:rsidRDefault="003D5758" w:rsidP="0037248A">
      <w:pPr>
        <w:rPr>
          <w:rFonts w:ascii="Arial" w:hAnsi="Arial"/>
        </w:rPr>
      </w:pPr>
    </w:p>
    <w:p w14:paraId="59F5D313" w14:textId="77777777" w:rsidR="003D5758" w:rsidRDefault="003D5758" w:rsidP="0037248A">
      <w:pPr>
        <w:rPr>
          <w:rFonts w:ascii="Arial" w:hAnsi="Arial"/>
        </w:rPr>
      </w:pPr>
    </w:p>
    <w:p w14:paraId="4FFDDB79" w14:textId="77777777" w:rsidR="00F03E12" w:rsidRPr="0037248A" w:rsidRDefault="00F03E12" w:rsidP="0037248A">
      <w:pPr>
        <w:rPr>
          <w:rFonts w:ascii="Arial" w:hAnsi="Arial"/>
        </w:rPr>
      </w:pPr>
    </w:p>
    <w:p w14:paraId="6065EE22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What are the bases made of?</w:t>
      </w:r>
    </w:p>
    <w:p w14:paraId="58D99523" w14:textId="77777777" w:rsidR="00F03E12" w:rsidRPr="0037248A" w:rsidRDefault="00F03E12" w:rsidP="0037248A">
      <w:pPr>
        <w:rPr>
          <w:rFonts w:ascii="Arial" w:hAnsi="Arial"/>
        </w:rPr>
      </w:pPr>
    </w:p>
    <w:p w14:paraId="416D7993" w14:textId="77777777" w:rsidR="0037248A" w:rsidRPr="0037248A" w:rsidRDefault="0037248A" w:rsidP="0037248A">
      <w:pPr>
        <w:rPr>
          <w:rFonts w:ascii="Arial" w:hAnsi="Arial"/>
        </w:rPr>
      </w:pPr>
    </w:p>
    <w:p w14:paraId="1FDDD379" w14:textId="77777777" w:rsidR="0037248A" w:rsidRPr="0037248A" w:rsidRDefault="0037248A" w:rsidP="0037248A">
      <w:pPr>
        <w:rPr>
          <w:rFonts w:ascii="Arial" w:hAnsi="Arial"/>
        </w:rPr>
      </w:pPr>
    </w:p>
    <w:p w14:paraId="6CFA3158" w14:textId="77777777" w:rsidR="00451B19" w:rsidRDefault="00451B19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C067EFC" w14:textId="3D367383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lastRenderedPageBreak/>
        <w:t>3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Define the following terms.</w:t>
      </w:r>
    </w:p>
    <w:p w14:paraId="272408AA" w14:textId="77777777" w:rsidR="0037248A" w:rsidRPr="0037248A" w:rsidRDefault="0037248A" w:rsidP="0037248A">
      <w:pPr>
        <w:rPr>
          <w:rFonts w:ascii="Arial" w:hAnsi="Arial"/>
        </w:rPr>
      </w:pPr>
    </w:p>
    <w:tbl>
      <w:tblPr>
        <w:tblStyle w:val="TableGrid"/>
        <w:tblW w:w="9848" w:type="dxa"/>
        <w:tblInd w:w="108" w:type="dxa"/>
        <w:tblLook w:val="04A0" w:firstRow="1" w:lastRow="0" w:firstColumn="1" w:lastColumn="0" w:noHBand="0" w:noVBand="1"/>
      </w:tblPr>
      <w:tblGrid>
        <w:gridCol w:w="3085"/>
        <w:gridCol w:w="6763"/>
      </w:tblGrid>
      <w:tr w:rsidR="00F03E12" w14:paraId="67599FDD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3893C14" w14:textId="50C2D168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allele</w:t>
            </w:r>
          </w:p>
        </w:tc>
        <w:tc>
          <w:tcPr>
            <w:tcW w:w="6763" w:type="dxa"/>
          </w:tcPr>
          <w:p w14:paraId="02D2AD93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580C7FB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456DBB8" w14:textId="06B14B9D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pure-bred</w:t>
            </w:r>
          </w:p>
        </w:tc>
        <w:tc>
          <w:tcPr>
            <w:tcW w:w="6763" w:type="dxa"/>
          </w:tcPr>
          <w:p w14:paraId="43380B0B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0B78A84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728D27DC" w14:textId="343C836B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hybrid</w:t>
            </w:r>
          </w:p>
        </w:tc>
        <w:tc>
          <w:tcPr>
            <w:tcW w:w="6763" w:type="dxa"/>
          </w:tcPr>
          <w:p w14:paraId="2C3F1796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218C9D34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EDCEDB5" w14:textId="096609BA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homozygous</w:t>
            </w:r>
          </w:p>
        </w:tc>
        <w:tc>
          <w:tcPr>
            <w:tcW w:w="6763" w:type="dxa"/>
          </w:tcPr>
          <w:p w14:paraId="6C9815E3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57287CCF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2A77918F" w14:textId="6D1F3841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heterozygous</w:t>
            </w:r>
          </w:p>
        </w:tc>
        <w:tc>
          <w:tcPr>
            <w:tcW w:w="6763" w:type="dxa"/>
          </w:tcPr>
          <w:p w14:paraId="4817E13B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4BA4DA4E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748EC03" w14:textId="3B5B26BD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genotype</w:t>
            </w:r>
          </w:p>
        </w:tc>
        <w:tc>
          <w:tcPr>
            <w:tcW w:w="6763" w:type="dxa"/>
          </w:tcPr>
          <w:p w14:paraId="53930E9F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60764B0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0E57B56F" w14:textId="7B84BE16" w:rsidR="00F03E12" w:rsidRDefault="00F03E12" w:rsidP="00F03E1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phenotype</w:t>
            </w:r>
          </w:p>
        </w:tc>
        <w:tc>
          <w:tcPr>
            <w:tcW w:w="6763" w:type="dxa"/>
          </w:tcPr>
          <w:p w14:paraId="55D827A8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7268B115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29DE3B" w14:textId="36A8D59A" w:rsidR="00F03E12" w:rsidRDefault="00F03E12" w:rsidP="00F03E1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sex-linked</w:t>
            </w:r>
          </w:p>
        </w:tc>
        <w:tc>
          <w:tcPr>
            <w:tcW w:w="6763" w:type="dxa"/>
          </w:tcPr>
          <w:p w14:paraId="223F533B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47FD2AC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55E6ABD" w14:textId="4DF3B2BE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dominant</w:t>
            </w:r>
          </w:p>
        </w:tc>
        <w:tc>
          <w:tcPr>
            <w:tcW w:w="6763" w:type="dxa"/>
          </w:tcPr>
          <w:p w14:paraId="0231B519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42D5C5F7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565F75C1" w14:textId="42BE241F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recessive</w:t>
            </w:r>
          </w:p>
        </w:tc>
        <w:tc>
          <w:tcPr>
            <w:tcW w:w="6763" w:type="dxa"/>
          </w:tcPr>
          <w:p w14:paraId="27354CF3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5D22B56B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E187DB5" w14:textId="79E8CB74" w:rsidR="00F03E12" w:rsidRDefault="00F03E12" w:rsidP="00F03E12">
            <w:pPr>
              <w:jc w:val="center"/>
              <w:rPr>
                <w:rFonts w:ascii="Arial" w:hAnsi="Arial"/>
              </w:rPr>
            </w:pPr>
            <w:r w:rsidRPr="0037248A">
              <w:rPr>
                <w:rFonts w:ascii="Arial" w:hAnsi="Arial"/>
                <w:b/>
              </w:rPr>
              <w:t>co-dominant</w:t>
            </w:r>
          </w:p>
        </w:tc>
        <w:tc>
          <w:tcPr>
            <w:tcW w:w="6763" w:type="dxa"/>
          </w:tcPr>
          <w:p w14:paraId="2C9B4E97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051A5546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1796BD6A" w14:textId="79E3E1DC" w:rsidR="00F03E12" w:rsidRDefault="00F03E12" w:rsidP="00F03E1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 xml:space="preserve">incomplete </w:t>
            </w:r>
            <w:r w:rsidRPr="0037248A">
              <w:rPr>
                <w:rFonts w:ascii="Arial" w:hAnsi="Arial"/>
                <w:b/>
              </w:rPr>
              <w:t>dominance</w:t>
            </w:r>
          </w:p>
        </w:tc>
        <w:tc>
          <w:tcPr>
            <w:tcW w:w="6763" w:type="dxa"/>
          </w:tcPr>
          <w:p w14:paraId="0CED426F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054EC73A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4152478E" w14:textId="3410C10D" w:rsidR="00F03E12" w:rsidRDefault="00F03E12" w:rsidP="00F03E12">
            <w:pPr>
              <w:jc w:val="center"/>
              <w:rPr>
                <w:rFonts w:ascii="Arial" w:hAnsi="Arial"/>
                <w:b/>
              </w:rPr>
            </w:pPr>
            <w:r w:rsidRPr="0037248A">
              <w:rPr>
                <w:rFonts w:ascii="Arial" w:hAnsi="Arial"/>
                <w:b/>
              </w:rPr>
              <w:t>haploid</w:t>
            </w:r>
          </w:p>
        </w:tc>
        <w:tc>
          <w:tcPr>
            <w:tcW w:w="6763" w:type="dxa"/>
          </w:tcPr>
          <w:p w14:paraId="0C8FD799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  <w:tr w:rsidR="00F03E12" w14:paraId="136A4E1C" w14:textId="77777777" w:rsidTr="00F03E12">
        <w:trPr>
          <w:trHeight w:val="851"/>
        </w:trPr>
        <w:tc>
          <w:tcPr>
            <w:tcW w:w="3085" w:type="dxa"/>
            <w:vAlign w:val="center"/>
          </w:tcPr>
          <w:p w14:paraId="3A3DA9DA" w14:textId="4872BD1B" w:rsidR="00F03E12" w:rsidRDefault="00F03E12" w:rsidP="00F03E12">
            <w:pPr>
              <w:jc w:val="center"/>
              <w:rPr>
                <w:rFonts w:ascii="Arial" w:hAnsi="Arial"/>
                <w:b/>
              </w:rPr>
            </w:pPr>
            <w:r w:rsidRPr="0037248A">
              <w:rPr>
                <w:rFonts w:ascii="Arial" w:hAnsi="Arial"/>
                <w:b/>
              </w:rPr>
              <w:t>gene</w:t>
            </w:r>
          </w:p>
        </w:tc>
        <w:tc>
          <w:tcPr>
            <w:tcW w:w="6763" w:type="dxa"/>
          </w:tcPr>
          <w:p w14:paraId="6AA9E95C" w14:textId="77777777" w:rsidR="00F03E12" w:rsidRDefault="00F03E12" w:rsidP="0037248A">
            <w:pPr>
              <w:rPr>
                <w:rFonts w:ascii="Arial" w:hAnsi="Arial"/>
              </w:rPr>
            </w:pPr>
          </w:p>
        </w:tc>
      </w:tr>
    </w:tbl>
    <w:p w14:paraId="4E10BB87" w14:textId="77777777" w:rsidR="00F03E12" w:rsidRDefault="00F03E12" w:rsidP="0037248A">
      <w:pPr>
        <w:rPr>
          <w:rFonts w:ascii="Arial" w:hAnsi="Arial"/>
        </w:rPr>
      </w:pPr>
    </w:p>
    <w:p w14:paraId="0B0073E5" w14:textId="77777777" w:rsidR="00F03E12" w:rsidRDefault="00F03E12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2C6D28DE" w14:textId="28B99C52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lastRenderedPageBreak/>
        <w:t>4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Below is a diagram showing a cell division process.</w:t>
      </w:r>
    </w:p>
    <w:p w14:paraId="72C58E95" w14:textId="112E5AFA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24C1FE9F" wp14:editId="72C52BCD">
            <wp:simplePos x="0" y="0"/>
            <wp:positionH relativeFrom="column">
              <wp:posOffset>302895</wp:posOffset>
            </wp:positionH>
            <wp:positionV relativeFrom="paragraph">
              <wp:posOffset>52070</wp:posOffset>
            </wp:positionV>
            <wp:extent cx="6085840" cy="2409190"/>
            <wp:effectExtent l="0" t="0" r="10160" b="3810"/>
            <wp:wrapSquare wrapText="bothSides"/>
            <wp:docPr id="9" name="Picture 9" descr="Mitosis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itosis0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contrast="18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84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BE457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Is this meiosis or mitosis?</w:t>
      </w:r>
    </w:p>
    <w:p w14:paraId="40A57E31" w14:textId="77777777" w:rsidR="00AE52D5" w:rsidRDefault="00AE52D5" w:rsidP="0037248A">
      <w:pPr>
        <w:rPr>
          <w:rFonts w:ascii="Arial" w:hAnsi="Arial"/>
        </w:rPr>
      </w:pPr>
    </w:p>
    <w:p w14:paraId="6D2F0A27" w14:textId="77777777" w:rsidR="00AE52D5" w:rsidRDefault="00AE52D5" w:rsidP="0037248A">
      <w:pPr>
        <w:rPr>
          <w:rFonts w:ascii="Arial" w:hAnsi="Arial"/>
        </w:rPr>
      </w:pPr>
    </w:p>
    <w:p w14:paraId="73AEC942" w14:textId="77777777" w:rsidR="00451B19" w:rsidRPr="0037248A" w:rsidRDefault="00451B19" w:rsidP="0037248A">
      <w:pPr>
        <w:rPr>
          <w:rFonts w:ascii="Arial" w:hAnsi="Arial"/>
        </w:rPr>
      </w:pPr>
    </w:p>
    <w:p w14:paraId="1D739AF9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Describe what is happening at each stage to the chromosomes.</w:t>
      </w:r>
    </w:p>
    <w:p w14:paraId="27E6F9BD" w14:textId="77777777" w:rsidR="00AE52D5" w:rsidRDefault="00AE52D5" w:rsidP="0037248A">
      <w:pPr>
        <w:rPr>
          <w:rFonts w:ascii="Arial" w:hAnsi="Arial"/>
        </w:rPr>
      </w:pPr>
    </w:p>
    <w:p w14:paraId="63079CA1" w14:textId="77777777" w:rsidR="00AE52D5" w:rsidRDefault="00AE52D5" w:rsidP="0037248A">
      <w:pPr>
        <w:rPr>
          <w:rFonts w:ascii="Arial" w:hAnsi="Arial"/>
        </w:rPr>
      </w:pPr>
    </w:p>
    <w:p w14:paraId="3610A594" w14:textId="77777777" w:rsidR="00AE52D5" w:rsidRDefault="00AE52D5" w:rsidP="0037248A">
      <w:pPr>
        <w:rPr>
          <w:rFonts w:ascii="Arial" w:hAnsi="Arial"/>
        </w:rPr>
      </w:pPr>
    </w:p>
    <w:p w14:paraId="37ACF77B" w14:textId="77777777" w:rsidR="00AE52D5" w:rsidRDefault="00AE52D5" w:rsidP="0037248A">
      <w:pPr>
        <w:rPr>
          <w:rFonts w:ascii="Arial" w:hAnsi="Arial"/>
        </w:rPr>
      </w:pPr>
    </w:p>
    <w:p w14:paraId="090F7B97" w14:textId="77777777" w:rsidR="00AE52D5" w:rsidRDefault="00AE52D5" w:rsidP="0037248A">
      <w:pPr>
        <w:rPr>
          <w:rFonts w:ascii="Arial" w:hAnsi="Arial"/>
        </w:rPr>
      </w:pPr>
    </w:p>
    <w:p w14:paraId="32050F2C" w14:textId="77777777" w:rsidR="00AE52D5" w:rsidRDefault="00AE52D5" w:rsidP="0037248A">
      <w:pPr>
        <w:rPr>
          <w:rFonts w:ascii="Arial" w:hAnsi="Arial"/>
        </w:rPr>
      </w:pPr>
    </w:p>
    <w:p w14:paraId="0723D11F" w14:textId="77777777" w:rsidR="00AE52D5" w:rsidRDefault="00AE52D5" w:rsidP="0037248A">
      <w:pPr>
        <w:rPr>
          <w:rFonts w:ascii="Arial" w:hAnsi="Arial"/>
        </w:rPr>
      </w:pPr>
    </w:p>
    <w:p w14:paraId="041A4657" w14:textId="77777777" w:rsidR="00AE52D5" w:rsidRDefault="00AE52D5" w:rsidP="0037248A">
      <w:pPr>
        <w:rPr>
          <w:rFonts w:ascii="Arial" w:hAnsi="Arial"/>
        </w:rPr>
      </w:pPr>
    </w:p>
    <w:p w14:paraId="7F09344B" w14:textId="77777777" w:rsidR="00AE52D5" w:rsidRDefault="00AE52D5" w:rsidP="0037248A">
      <w:pPr>
        <w:rPr>
          <w:rFonts w:ascii="Arial" w:hAnsi="Arial"/>
        </w:rPr>
      </w:pPr>
    </w:p>
    <w:p w14:paraId="1F282665" w14:textId="77777777" w:rsidR="00AE52D5" w:rsidRDefault="00AE52D5" w:rsidP="0037248A">
      <w:pPr>
        <w:rPr>
          <w:rFonts w:ascii="Arial" w:hAnsi="Arial"/>
        </w:rPr>
      </w:pPr>
    </w:p>
    <w:p w14:paraId="019F05ED" w14:textId="77777777" w:rsidR="00AE52D5" w:rsidRDefault="00AE52D5" w:rsidP="0037248A">
      <w:pPr>
        <w:rPr>
          <w:rFonts w:ascii="Arial" w:hAnsi="Arial"/>
        </w:rPr>
      </w:pPr>
    </w:p>
    <w:p w14:paraId="4CB2F936" w14:textId="77777777" w:rsidR="00AE52D5" w:rsidRPr="0037248A" w:rsidRDefault="00AE52D5" w:rsidP="0037248A">
      <w:pPr>
        <w:rPr>
          <w:rFonts w:ascii="Arial" w:hAnsi="Arial"/>
        </w:rPr>
      </w:pPr>
    </w:p>
    <w:p w14:paraId="770D133A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If possible, name each stage.</w:t>
      </w:r>
    </w:p>
    <w:p w14:paraId="6255C1FD" w14:textId="77777777" w:rsidR="00AE52D5" w:rsidRDefault="00AE52D5" w:rsidP="0037248A">
      <w:pPr>
        <w:rPr>
          <w:rFonts w:ascii="Arial" w:hAnsi="Arial"/>
        </w:rPr>
      </w:pPr>
    </w:p>
    <w:p w14:paraId="0EFFE3D3" w14:textId="77777777" w:rsidR="00AE52D5" w:rsidRDefault="00AE52D5" w:rsidP="0037248A">
      <w:pPr>
        <w:rPr>
          <w:rFonts w:ascii="Arial" w:hAnsi="Arial"/>
        </w:rPr>
      </w:pPr>
    </w:p>
    <w:p w14:paraId="09D3D220" w14:textId="77777777" w:rsidR="00AE52D5" w:rsidRDefault="00AE52D5" w:rsidP="0037248A">
      <w:pPr>
        <w:rPr>
          <w:rFonts w:ascii="Arial" w:hAnsi="Arial"/>
        </w:rPr>
      </w:pPr>
    </w:p>
    <w:p w14:paraId="1E30B925" w14:textId="77777777" w:rsidR="00AE52D5" w:rsidRDefault="00AE52D5" w:rsidP="0037248A">
      <w:pPr>
        <w:rPr>
          <w:rFonts w:ascii="Arial" w:hAnsi="Arial"/>
        </w:rPr>
      </w:pPr>
    </w:p>
    <w:p w14:paraId="442CBDEB" w14:textId="77777777" w:rsidR="00AE52D5" w:rsidRDefault="00AE52D5" w:rsidP="0037248A">
      <w:pPr>
        <w:rPr>
          <w:rFonts w:ascii="Arial" w:hAnsi="Arial"/>
        </w:rPr>
      </w:pPr>
    </w:p>
    <w:p w14:paraId="037EC155" w14:textId="77777777" w:rsidR="00AE52D5" w:rsidRDefault="00AE52D5" w:rsidP="0037248A">
      <w:pPr>
        <w:rPr>
          <w:rFonts w:ascii="Arial" w:hAnsi="Arial"/>
        </w:rPr>
      </w:pPr>
    </w:p>
    <w:p w14:paraId="30CB8F01" w14:textId="77777777" w:rsidR="00AE52D5" w:rsidRDefault="00AE52D5" w:rsidP="0037248A">
      <w:pPr>
        <w:rPr>
          <w:rFonts w:ascii="Arial" w:hAnsi="Arial"/>
        </w:rPr>
      </w:pPr>
    </w:p>
    <w:p w14:paraId="4E3B77AA" w14:textId="77777777" w:rsidR="00AE52D5" w:rsidRDefault="00AE52D5" w:rsidP="0037248A">
      <w:pPr>
        <w:rPr>
          <w:rFonts w:ascii="Arial" w:hAnsi="Arial"/>
        </w:rPr>
      </w:pPr>
    </w:p>
    <w:p w14:paraId="5A6A8993" w14:textId="77777777" w:rsidR="00AE52D5" w:rsidRPr="0037248A" w:rsidRDefault="00AE52D5" w:rsidP="0037248A">
      <w:pPr>
        <w:rPr>
          <w:rFonts w:ascii="Arial" w:hAnsi="Arial"/>
        </w:rPr>
      </w:pPr>
    </w:p>
    <w:p w14:paraId="4BA790EE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(d)</w:t>
      </w:r>
      <w:r w:rsidRPr="0037248A">
        <w:rPr>
          <w:rFonts w:ascii="Arial" w:hAnsi="Arial"/>
        </w:rPr>
        <w:tab/>
        <w:t>In which cells does this process occur?</w:t>
      </w:r>
    </w:p>
    <w:p w14:paraId="0C39EAE4" w14:textId="77777777" w:rsidR="00AE52D5" w:rsidRDefault="00AE52D5" w:rsidP="0037248A">
      <w:pPr>
        <w:rPr>
          <w:rFonts w:ascii="Arial" w:hAnsi="Arial"/>
        </w:rPr>
      </w:pPr>
    </w:p>
    <w:p w14:paraId="24F4D1EB" w14:textId="77777777" w:rsidR="00AE52D5" w:rsidRDefault="00AE52D5" w:rsidP="0037248A">
      <w:pPr>
        <w:rPr>
          <w:rFonts w:ascii="Arial" w:hAnsi="Arial"/>
        </w:rPr>
      </w:pPr>
    </w:p>
    <w:p w14:paraId="6D406631" w14:textId="77777777" w:rsidR="00AE52D5" w:rsidRPr="0037248A" w:rsidRDefault="00AE52D5" w:rsidP="0037248A">
      <w:pPr>
        <w:rPr>
          <w:rFonts w:ascii="Arial" w:hAnsi="Arial"/>
        </w:rPr>
      </w:pPr>
    </w:p>
    <w:p w14:paraId="766FD3D9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(e)</w:t>
      </w:r>
      <w:r w:rsidRPr="0037248A">
        <w:rPr>
          <w:rFonts w:ascii="Arial" w:hAnsi="Arial"/>
        </w:rPr>
        <w:tab/>
        <w:t xml:space="preserve">Draw a diagram to show the stages in the process </w:t>
      </w:r>
      <w:r w:rsidRPr="0037248A">
        <w:rPr>
          <w:rFonts w:ascii="Arial" w:hAnsi="Arial"/>
          <w:b/>
          <w:i/>
        </w:rPr>
        <w:t>not</w:t>
      </w:r>
      <w:r w:rsidRPr="0037248A">
        <w:rPr>
          <w:rFonts w:ascii="Arial" w:hAnsi="Arial"/>
        </w:rPr>
        <w:t xml:space="preserve"> shown above.</w:t>
      </w:r>
    </w:p>
    <w:p w14:paraId="3B1F206C" w14:textId="77777777" w:rsidR="0037248A" w:rsidRPr="0037248A" w:rsidRDefault="0037248A" w:rsidP="0037248A">
      <w:pPr>
        <w:rPr>
          <w:rFonts w:ascii="Arial" w:hAnsi="Arial"/>
        </w:rPr>
      </w:pPr>
    </w:p>
    <w:p w14:paraId="5F1AB741" w14:textId="77777777" w:rsidR="00AE52D5" w:rsidRDefault="00AE52D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42B9AFD" w14:textId="2A1D46A7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lastRenderedPageBreak/>
        <w:t>5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(a)</w:t>
      </w:r>
      <w:r w:rsidR="0037248A" w:rsidRPr="0037248A">
        <w:rPr>
          <w:rFonts w:ascii="Arial" w:hAnsi="Arial"/>
        </w:rPr>
        <w:tab/>
        <w:t>Why do cells undergo mitosis?</w:t>
      </w:r>
    </w:p>
    <w:p w14:paraId="1EF51214" w14:textId="77777777" w:rsidR="00AE52D5" w:rsidRDefault="00AE52D5" w:rsidP="0037248A">
      <w:pPr>
        <w:rPr>
          <w:rFonts w:ascii="Arial" w:hAnsi="Arial"/>
        </w:rPr>
      </w:pPr>
    </w:p>
    <w:p w14:paraId="3AC35E76" w14:textId="77777777" w:rsidR="00AE52D5" w:rsidRDefault="00AE52D5" w:rsidP="0037248A">
      <w:pPr>
        <w:rPr>
          <w:rFonts w:ascii="Arial" w:hAnsi="Arial"/>
        </w:rPr>
      </w:pPr>
    </w:p>
    <w:p w14:paraId="740B9C7F" w14:textId="77777777" w:rsidR="00AE52D5" w:rsidRDefault="00AE52D5" w:rsidP="0037248A">
      <w:pPr>
        <w:rPr>
          <w:rFonts w:ascii="Arial" w:hAnsi="Arial"/>
        </w:rPr>
      </w:pPr>
    </w:p>
    <w:p w14:paraId="7C7FA6D9" w14:textId="77777777" w:rsidR="00AE52D5" w:rsidRDefault="00AE52D5" w:rsidP="0037248A">
      <w:pPr>
        <w:rPr>
          <w:rFonts w:ascii="Arial" w:hAnsi="Arial"/>
        </w:rPr>
      </w:pPr>
    </w:p>
    <w:p w14:paraId="4830D6A1" w14:textId="77777777" w:rsidR="00AE52D5" w:rsidRPr="0037248A" w:rsidRDefault="00AE52D5" w:rsidP="0037248A">
      <w:pPr>
        <w:rPr>
          <w:rFonts w:ascii="Arial" w:hAnsi="Arial"/>
        </w:rPr>
      </w:pPr>
    </w:p>
    <w:p w14:paraId="07E5A7E4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Why do cells undergo meiosis?</w:t>
      </w:r>
    </w:p>
    <w:p w14:paraId="14A6CBD0" w14:textId="77777777" w:rsidR="00AE52D5" w:rsidRDefault="00AE52D5" w:rsidP="0037248A">
      <w:pPr>
        <w:rPr>
          <w:rFonts w:ascii="Arial" w:hAnsi="Arial"/>
        </w:rPr>
      </w:pPr>
    </w:p>
    <w:p w14:paraId="5DE59E90" w14:textId="77777777" w:rsidR="00AE52D5" w:rsidRDefault="00AE52D5" w:rsidP="0037248A">
      <w:pPr>
        <w:rPr>
          <w:rFonts w:ascii="Arial" w:hAnsi="Arial"/>
        </w:rPr>
      </w:pPr>
    </w:p>
    <w:p w14:paraId="4D00D666" w14:textId="77777777" w:rsidR="00AE52D5" w:rsidRDefault="00AE52D5" w:rsidP="0037248A">
      <w:pPr>
        <w:rPr>
          <w:rFonts w:ascii="Arial" w:hAnsi="Arial"/>
        </w:rPr>
      </w:pPr>
    </w:p>
    <w:p w14:paraId="342DE9F6" w14:textId="77777777" w:rsidR="00AE52D5" w:rsidRDefault="00AE52D5" w:rsidP="0037248A">
      <w:pPr>
        <w:rPr>
          <w:rFonts w:ascii="Arial" w:hAnsi="Arial"/>
        </w:rPr>
      </w:pPr>
    </w:p>
    <w:p w14:paraId="60755337" w14:textId="77777777" w:rsidR="00AE52D5" w:rsidRDefault="00AE52D5" w:rsidP="0037248A">
      <w:pPr>
        <w:rPr>
          <w:rFonts w:ascii="Arial" w:hAnsi="Arial"/>
        </w:rPr>
      </w:pPr>
    </w:p>
    <w:p w14:paraId="10063E73" w14:textId="77777777" w:rsidR="00AE52D5" w:rsidRPr="0037248A" w:rsidRDefault="00AE52D5" w:rsidP="0037248A">
      <w:pPr>
        <w:rPr>
          <w:rFonts w:ascii="Arial" w:hAnsi="Arial"/>
        </w:rPr>
      </w:pPr>
    </w:p>
    <w:p w14:paraId="1066905A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In what way do the cells produced by these two processes differ?</w:t>
      </w:r>
    </w:p>
    <w:p w14:paraId="5A96709B" w14:textId="77777777" w:rsidR="00AE52D5" w:rsidRDefault="00AE52D5" w:rsidP="0037248A">
      <w:pPr>
        <w:rPr>
          <w:rFonts w:ascii="Arial" w:hAnsi="Arial"/>
        </w:rPr>
      </w:pPr>
    </w:p>
    <w:p w14:paraId="586AD84D" w14:textId="77777777" w:rsidR="00AE52D5" w:rsidRDefault="00AE52D5" w:rsidP="0037248A">
      <w:pPr>
        <w:rPr>
          <w:rFonts w:ascii="Arial" w:hAnsi="Arial"/>
        </w:rPr>
      </w:pPr>
    </w:p>
    <w:p w14:paraId="15F8F4B1" w14:textId="77777777" w:rsidR="00AE52D5" w:rsidRDefault="00AE52D5" w:rsidP="0037248A">
      <w:pPr>
        <w:rPr>
          <w:rFonts w:ascii="Arial" w:hAnsi="Arial"/>
        </w:rPr>
      </w:pPr>
    </w:p>
    <w:p w14:paraId="0ACFE14D" w14:textId="77777777" w:rsidR="00AE52D5" w:rsidRDefault="00AE52D5" w:rsidP="0037248A">
      <w:pPr>
        <w:rPr>
          <w:rFonts w:ascii="Arial" w:hAnsi="Arial"/>
        </w:rPr>
      </w:pPr>
    </w:p>
    <w:p w14:paraId="640306E2" w14:textId="77777777" w:rsidR="00AE52D5" w:rsidRDefault="00AE52D5" w:rsidP="0037248A">
      <w:pPr>
        <w:rPr>
          <w:rFonts w:ascii="Arial" w:hAnsi="Arial"/>
        </w:rPr>
      </w:pPr>
    </w:p>
    <w:p w14:paraId="632C09FB" w14:textId="77777777" w:rsidR="00AE52D5" w:rsidRPr="0037248A" w:rsidRDefault="00AE52D5" w:rsidP="0037248A">
      <w:pPr>
        <w:rPr>
          <w:rFonts w:ascii="Arial" w:hAnsi="Arial"/>
        </w:rPr>
      </w:pPr>
    </w:p>
    <w:p w14:paraId="49BC7ADA" w14:textId="77777777" w:rsidR="0037248A" w:rsidRPr="0037248A" w:rsidRDefault="0037248A" w:rsidP="0037248A">
      <w:pPr>
        <w:rPr>
          <w:rFonts w:ascii="Arial" w:hAnsi="Arial"/>
        </w:rPr>
      </w:pPr>
    </w:p>
    <w:p w14:paraId="4CC24D2F" w14:textId="7F147FA9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6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 xml:space="preserve">Polled cattle do not have horns.  This is a dominant phenotype arising from the action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of an autosomal gene </w:t>
      </w:r>
      <w:r w:rsidR="0037248A" w:rsidRPr="0037248A">
        <w:rPr>
          <w:rFonts w:ascii="Arial" w:hAnsi="Arial"/>
          <w:b/>
        </w:rPr>
        <w:t>P</w:t>
      </w:r>
      <w:r w:rsidR="0037248A" w:rsidRPr="0037248A">
        <w:rPr>
          <w:rFonts w:ascii="Arial" w:hAnsi="Arial"/>
        </w:rPr>
        <w:t xml:space="preserve">. Horned cattle are therefore </w:t>
      </w:r>
      <w:r w:rsidR="0037248A" w:rsidRPr="0037248A">
        <w:rPr>
          <w:rFonts w:ascii="Arial" w:hAnsi="Arial"/>
          <w:b/>
        </w:rPr>
        <w:t>pp</w:t>
      </w:r>
      <w:r w:rsidR="0037248A" w:rsidRPr="0037248A">
        <w:rPr>
          <w:rFonts w:ascii="Arial" w:hAnsi="Arial"/>
        </w:rPr>
        <w:t xml:space="preserve"> homozygotes.</w:t>
      </w:r>
    </w:p>
    <w:p w14:paraId="5517DE10" w14:textId="77777777" w:rsidR="0037248A" w:rsidRPr="0037248A" w:rsidRDefault="0037248A" w:rsidP="0037248A">
      <w:pPr>
        <w:rPr>
          <w:rFonts w:ascii="Arial" w:hAnsi="Arial"/>
        </w:rPr>
      </w:pPr>
    </w:p>
    <w:p w14:paraId="0FAEEB6D" w14:textId="0383A7F1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 xml:space="preserve">(a) </w:t>
      </w:r>
      <w:r w:rsidRPr="0037248A">
        <w:rPr>
          <w:rFonts w:ascii="Arial" w:hAnsi="Arial"/>
        </w:rPr>
        <w:tab/>
        <w:t xml:space="preserve">If a polled bull and a polled cow have a horned calf, what are the genotypes of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the parents?</w:t>
      </w:r>
    </w:p>
    <w:p w14:paraId="6CCE871D" w14:textId="77777777" w:rsidR="00AE52D5" w:rsidRDefault="00AE52D5" w:rsidP="0037248A">
      <w:pPr>
        <w:rPr>
          <w:rFonts w:ascii="Arial" w:hAnsi="Arial"/>
        </w:rPr>
      </w:pPr>
    </w:p>
    <w:p w14:paraId="4A225713" w14:textId="77777777" w:rsidR="00AE52D5" w:rsidRDefault="00AE52D5" w:rsidP="0037248A">
      <w:pPr>
        <w:rPr>
          <w:rFonts w:ascii="Arial" w:hAnsi="Arial"/>
        </w:rPr>
      </w:pPr>
    </w:p>
    <w:p w14:paraId="154B2774" w14:textId="77777777" w:rsidR="00AE52D5" w:rsidRDefault="00AE52D5" w:rsidP="0037248A">
      <w:pPr>
        <w:rPr>
          <w:rFonts w:ascii="Arial" w:hAnsi="Arial"/>
        </w:rPr>
      </w:pPr>
    </w:p>
    <w:p w14:paraId="7F353F90" w14:textId="77777777" w:rsidR="00AE52D5" w:rsidRDefault="00AE52D5" w:rsidP="0037248A">
      <w:pPr>
        <w:rPr>
          <w:rFonts w:ascii="Arial" w:hAnsi="Arial"/>
        </w:rPr>
      </w:pPr>
    </w:p>
    <w:p w14:paraId="22735157" w14:textId="77777777" w:rsidR="00AE52D5" w:rsidRPr="0037248A" w:rsidRDefault="00AE52D5" w:rsidP="0037248A">
      <w:pPr>
        <w:rPr>
          <w:rFonts w:ascii="Arial" w:hAnsi="Arial"/>
        </w:rPr>
      </w:pPr>
    </w:p>
    <w:p w14:paraId="0B7A0194" w14:textId="38D480E2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 xml:space="preserve">(b) </w:t>
      </w:r>
      <w:r w:rsidRPr="0037248A">
        <w:rPr>
          <w:rFonts w:ascii="Arial" w:hAnsi="Arial"/>
        </w:rPr>
        <w:tab/>
        <w:t xml:space="preserve">If the same bull was bred with many horned cows, what would the proportions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of polled and horned</w:t>
      </w:r>
      <w:r w:rsidR="00AE52D5">
        <w:rPr>
          <w:rFonts w:ascii="Arial" w:hAnsi="Arial"/>
        </w:rPr>
        <w:t xml:space="preserve"> </w:t>
      </w:r>
      <w:r w:rsidRPr="0037248A">
        <w:rPr>
          <w:rFonts w:ascii="Arial" w:hAnsi="Arial"/>
        </w:rPr>
        <w:t xml:space="preserve">offspring overall be?  </w:t>
      </w:r>
      <w:r w:rsidRPr="0037248A">
        <w:rPr>
          <w:rFonts w:ascii="Arial" w:hAnsi="Arial"/>
          <w:b/>
          <w:i/>
        </w:rPr>
        <w:t>Show full working</w:t>
      </w:r>
      <w:r w:rsidRPr="0037248A">
        <w:rPr>
          <w:rFonts w:ascii="Arial" w:hAnsi="Arial"/>
        </w:rPr>
        <w:t>.</w:t>
      </w:r>
    </w:p>
    <w:p w14:paraId="629B4F79" w14:textId="77777777" w:rsidR="0037248A" w:rsidRDefault="0037248A" w:rsidP="0037248A">
      <w:pPr>
        <w:rPr>
          <w:rFonts w:ascii="Arial" w:hAnsi="Arial"/>
        </w:rPr>
      </w:pPr>
    </w:p>
    <w:p w14:paraId="1783016A" w14:textId="77777777" w:rsidR="00AE52D5" w:rsidRDefault="00AE52D5" w:rsidP="0037248A">
      <w:pPr>
        <w:rPr>
          <w:rFonts w:ascii="Arial" w:hAnsi="Arial"/>
        </w:rPr>
      </w:pPr>
    </w:p>
    <w:p w14:paraId="17DA0738" w14:textId="77777777" w:rsidR="00AE52D5" w:rsidRDefault="00AE52D5" w:rsidP="0037248A">
      <w:pPr>
        <w:rPr>
          <w:rFonts w:ascii="Arial" w:hAnsi="Arial"/>
        </w:rPr>
      </w:pPr>
    </w:p>
    <w:p w14:paraId="22539C4E" w14:textId="77777777" w:rsidR="00AE52D5" w:rsidRDefault="00AE52D5" w:rsidP="0037248A">
      <w:pPr>
        <w:rPr>
          <w:rFonts w:ascii="Arial" w:hAnsi="Arial"/>
        </w:rPr>
      </w:pPr>
    </w:p>
    <w:p w14:paraId="7CA00F35" w14:textId="77777777" w:rsidR="00AE52D5" w:rsidRDefault="00AE52D5" w:rsidP="0037248A">
      <w:pPr>
        <w:rPr>
          <w:rFonts w:ascii="Arial" w:hAnsi="Arial"/>
        </w:rPr>
      </w:pPr>
    </w:p>
    <w:p w14:paraId="23747145" w14:textId="77777777" w:rsidR="00AE52D5" w:rsidRDefault="00AE52D5" w:rsidP="0037248A">
      <w:pPr>
        <w:rPr>
          <w:rFonts w:ascii="Arial" w:hAnsi="Arial"/>
        </w:rPr>
      </w:pPr>
    </w:p>
    <w:p w14:paraId="452A3836" w14:textId="77777777" w:rsidR="00AE52D5" w:rsidRDefault="00AE52D5" w:rsidP="0037248A">
      <w:pPr>
        <w:rPr>
          <w:rFonts w:ascii="Arial" w:hAnsi="Arial"/>
        </w:rPr>
      </w:pPr>
    </w:p>
    <w:p w14:paraId="7FBB48C7" w14:textId="77777777" w:rsidR="00AE52D5" w:rsidRDefault="00AE52D5" w:rsidP="0037248A">
      <w:pPr>
        <w:rPr>
          <w:rFonts w:ascii="Arial" w:hAnsi="Arial"/>
        </w:rPr>
      </w:pPr>
    </w:p>
    <w:p w14:paraId="4EE40057" w14:textId="77777777" w:rsidR="00AE52D5" w:rsidRDefault="00AE52D5" w:rsidP="0037248A">
      <w:pPr>
        <w:rPr>
          <w:rFonts w:ascii="Arial" w:hAnsi="Arial"/>
        </w:rPr>
      </w:pPr>
    </w:p>
    <w:p w14:paraId="1BEDE1CC" w14:textId="77777777" w:rsidR="00AE52D5" w:rsidRDefault="00AE52D5" w:rsidP="0037248A">
      <w:pPr>
        <w:rPr>
          <w:rFonts w:ascii="Arial" w:hAnsi="Arial"/>
        </w:rPr>
      </w:pPr>
    </w:p>
    <w:p w14:paraId="0FFC20EF" w14:textId="77777777" w:rsidR="00AE52D5" w:rsidRDefault="00AE52D5" w:rsidP="0037248A">
      <w:pPr>
        <w:rPr>
          <w:rFonts w:ascii="Arial" w:hAnsi="Arial"/>
        </w:rPr>
      </w:pPr>
    </w:p>
    <w:p w14:paraId="568831C9" w14:textId="77777777" w:rsidR="00AE52D5" w:rsidRDefault="00AE52D5" w:rsidP="0037248A">
      <w:pPr>
        <w:rPr>
          <w:rFonts w:ascii="Arial" w:hAnsi="Arial"/>
        </w:rPr>
      </w:pPr>
    </w:p>
    <w:p w14:paraId="41EAD85E" w14:textId="77777777" w:rsidR="00AE52D5" w:rsidRDefault="00AE52D5" w:rsidP="0037248A">
      <w:pPr>
        <w:rPr>
          <w:rFonts w:ascii="Arial" w:hAnsi="Arial"/>
        </w:rPr>
      </w:pPr>
    </w:p>
    <w:p w14:paraId="697B5AA6" w14:textId="77777777" w:rsidR="00AE52D5" w:rsidRDefault="00AE52D5" w:rsidP="0037248A">
      <w:pPr>
        <w:rPr>
          <w:rFonts w:ascii="Arial" w:hAnsi="Arial"/>
        </w:rPr>
      </w:pPr>
    </w:p>
    <w:p w14:paraId="3C517D9A" w14:textId="77777777" w:rsidR="00AE52D5" w:rsidRDefault="00AE52D5" w:rsidP="0037248A">
      <w:pPr>
        <w:rPr>
          <w:rFonts w:ascii="Arial" w:hAnsi="Arial"/>
        </w:rPr>
      </w:pPr>
    </w:p>
    <w:p w14:paraId="1D4C5AFC" w14:textId="77777777" w:rsidR="00AE52D5" w:rsidRPr="0037248A" w:rsidRDefault="00AE52D5" w:rsidP="0037248A">
      <w:pPr>
        <w:rPr>
          <w:rFonts w:ascii="Arial" w:hAnsi="Arial"/>
        </w:rPr>
      </w:pPr>
    </w:p>
    <w:p w14:paraId="68C08BD8" w14:textId="77777777" w:rsidR="00AE52D5" w:rsidRDefault="00AE52D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8315469" w14:textId="53FA295B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lastRenderedPageBreak/>
        <w:t>7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 xml:space="preserve">In Andalusian chickens, the black characteristic is </w:t>
      </w:r>
      <w:r w:rsidR="0037248A" w:rsidRPr="0037248A">
        <w:rPr>
          <w:rFonts w:ascii="Arial" w:hAnsi="Arial"/>
          <w:b/>
          <w:i/>
        </w:rPr>
        <w:t>incompletely dominant</w:t>
      </w:r>
      <w:r w:rsidR="0037248A" w:rsidRPr="0037248A">
        <w:rPr>
          <w:rFonts w:ascii="Arial" w:hAnsi="Arial"/>
        </w:rPr>
        <w:t xml:space="preserve"> to the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white-splashed characteristic.  The heterozygous (hybrid) condition produces blue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chickens.  </w:t>
      </w:r>
    </w:p>
    <w:p w14:paraId="377FF186" w14:textId="77777777" w:rsidR="0037248A" w:rsidRPr="0037248A" w:rsidRDefault="0037248A" w:rsidP="0037248A">
      <w:pPr>
        <w:rPr>
          <w:rFonts w:ascii="Arial" w:hAnsi="Arial"/>
        </w:rPr>
      </w:pPr>
    </w:p>
    <w:p w14:paraId="4261700E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 xml:space="preserve">How is incomplete dominance different to </w:t>
      </w:r>
      <w:r w:rsidRPr="0037248A">
        <w:rPr>
          <w:rFonts w:ascii="Arial" w:hAnsi="Arial"/>
          <w:b/>
          <w:i/>
        </w:rPr>
        <w:t>co-dominance</w:t>
      </w:r>
      <w:r w:rsidRPr="0037248A">
        <w:rPr>
          <w:rFonts w:ascii="Arial" w:hAnsi="Arial"/>
        </w:rPr>
        <w:t>?</w:t>
      </w:r>
    </w:p>
    <w:p w14:paraId="20E726A0" w14:textId="77777777" w:rsidR="00AE52D5" w:rsidRDefault="00AE52D5" w:rsidP="0037248A">
      <w:pPr>
        <w:rPr>
          <w:rFonts w:ascii="Arial" w:hAnsi="Arial"/>
        </w:rPr>
      </w:pPr>
    </w:p>
    <w:p w14:paraId="5EC1832B" w14:textId="77777777" w:rsidR="00AE52D5" w:rsidRDefault="00AE52D5" w:rsidP="0037248A">
      <w:pPr>
        <w:rPr>
          <w:rFonts w:ascii="Arial" w:hAnsi="Arial"/>
        </w:rPr>
      </w:pPr>
    </w:p>
    <w:p w14:paraId="40D1E78E" w14:textId="77777777" w:rsidR="00AE52D5" w:rsidRDefault="00AE52D5" w:rsidP="0037248A">
      <w:pPr>
        <w:rPr>
          <w:rFonts w:ascii="Arial" w:hAnsi="Arial"/>
        </w:rPr>
      </w:pPr>
    </w:p>
    <w:p w14:paraId="4FAD11BF" w14:textId="77777777" w:rsidR="00AE52D5" w:rsidRDefault="00AE52D5" w:rsidP="0037248A">
      <w:pPr>
        <w:rPr>
          <w:rFonts w:ascii="Arial" w:hAnsi="Arial"/>
        </w:rPr>
      </w:pPr>
    </w:p>
    <w:p w14:paraId="3D8E9A16" w14:textId="77777777" w:rsidR="00AE52D5" w:rsidRPr="0037248A" w:rsidRDefault="00AE52D5" w:rsidP="0037248A">
      <w:pPr>
        <w:rPr>
          <w:rFonts w:ascii="Arial" w:hAnsi="Arial"/>
        </w:rPr>
      </w:pPr>
    </w:p>
    <w:p w14:paraId="45B57007" w14:textId="1F5709E3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 xml:space="preserve">Determine the genotype and phenotype of the F1 generation from a pure-bred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black Andalusian crossed with a blue Andalusian.</w:t>
      </w:r>
    </w:p>
    <w:p w14:paraId="5C979E2C" w14:textId="77777777" w:rsidR="0037248A" w:rsidRPr="0037248A" w:rsidRDefault="0037248A" w:rsidP="0037248A">
      <w:pPr>
        <w:rPr>
          <w:rFonts w:ascii="Arial" w:hAnsi="Arial"/>
        </w:rPr>
      </w:pPr>
    </w:p>
    <w:p w14:paraId="013419DC" w14:textId="77777777" w:rsidR="00AE52D5" w:rsidRDefault="00AE52D5" w:rsidP="0037248A">
      <w:pPr>
        <w:rPr>
          <w:rFonts w:ascii="Arial" w:hAnsi="Arial"/>
        </w:rPr>
      </w:pPr>
    </w:p>
    <w:p w14:paraId="46D0CAE3" w14:textId="77777777" w:rsidR="00AE52D5" w:rsidRDefault="00AE52D5" w:rsidP="0037248A">
      <w:pPr>
        <w:rPr>
          <w:rFonts w:ascii="Arial" w:hAnsi="Arial"/>
        </w:rPr>
      </w:pPr>
    </w:p>
    <w:p w14:paraId="5304489F" w14:textId="77777777" w:rsidR="00AE52D5" w:rsidRDefault="00AE52D5" w:rsidP="0037248A">
      <w:pPr>
        <w:rPr>
          <w:rFonts w:ascii="Arial" w:hAnsi="Arial"/>
        </w:rPr>
      </w:pPr>
    </w:p>
    <w:p w14:paraId="6662DF1D" w14:textId="77777777" w:rsidR="00AE52D5" w:rsidRDefault="00AE52D5" w:rsidP="0037248A">
      <w:pPr>
        <w:rPr>
          <w:rFonts w:ascii="Arial" w:hAnsi="Arial"/>
        </w:rPr>
      </w:pPr>
    </w:p>
    <w:p w14:paraId="7A165631" w14:textId="77777777" w:rsidR="00AE52D5" w:rsidRDefault="00AE52D5" w:rsidP="0037248A">
      <w:pPr>
        <w:rPr>
          <w:rFonts w:ascii="Arial" w:hAnsi="Arial"/>
        </w:rPr>
      </w:pPr>
    </w:p>
    <w:p w14:paraId="45F57CE7" w14:textId="77777777" w:rsidR="00AE52D5" w:rsidRDefault="00AE52D5" w:rsidP="0037248A">
      <w:pPr>
        <w:rPr>
          <w:rFonts w:ascii="Arial" w:hAnsi="Arial"/>
        </w:rPr>
      </w:pPr>
    </w:p>
    <w:p w14:paraId="75C5815B" w14:textId="77777777" w:rsidR="00AE52D5" w:rsidRDefault="00AE52D5" w:rsidP="0037248A">
      <w:pPr>
        <w:rPr>
          <w:rFonts w:ascii="Arial" w:hAnsi="Arial"/>
        </w:rPr>
      </w:pPr>
    </w:p>
    <w:p w14:paraId="35007F4A" w14:textId="77777777" w:rsidR="00AE52D5" w:rsidRDefault="00AE52D5" w:rsidP="0037248A">
      <w:pPr>
        <w:rPr>
          <w:rFonts w:ascii="Arial" w:hAnsi="Arial"/>
        </w:rPr>
      </w:pPr>
    </w:p>
    <w:p w14:paraId="6F1FFDD7" w14:textId="77777777" w:rsidR="00AE52D5" w:rsidRDefault="00AE52D5" w:rsidP="0037248A">
      <w:pPr>
        <w:rPr>
          <w:rFonts w:ascii="Arial" w:hAnsi="Arial"/>
        </w:rPr>
      </w:pPr>
    </w:p>
    <w:p w14:paraId="395A17A5" w14:textId="77777777" w:rsidR="00AE52D5" w:rsidRDefault="00AE52D5" w:rsidP="0037248A">
      <w:pPr>
        <w:rPr>
          <w:rFonts w:ascii="Arial" w:hAnsi="Arial"/>
        </w:rPr>
      </w:pPr>
    </w:p>
    <w:p w14:paraId="5049D634" w14:textId="77777777" w:rsidR="00AE52D5" w:rsidRDefault="00AE52D5" w:rsidP="0037248A">
      <w:pPr>
        <w:rPr>
          <w:rFonts w:ascii="Arial" w:hAnsi="Arial"/>
        </w:rPr>
      </w:pPr>
    </w:p>
    <w:p w14:paraId="3BAB6ABF" w14:textId="77777777" w:rsidR="00AE52D5" w:rsidRDefault="00AE52D5" w:rsidP="0037248A">
      <w:pPr>
        <w:rPr>
          <w:rFonts w:ascii="Arial" w:hAnsi="Arial"/>
        </w:rPr>
      </w:pPr>
    </w:p>
    <w:p w14:paraId="3A2B03C5" w14:textId="77777777" w:rsidR="00AE52D5" w:rsidRDefault="00AE52D5" w:rsidP="0037248A">
      <w:pPr>
        <w:rPr>
          <w:rFonts w:ascii="Arial" w:hAnsi="Arial"/>
        </w:rPr>
      </w:pPr>
    </w:p>
    <w:p w14:paraId="1F3C6300" w14:textId="77777777" w:rsidR="00AE52D5" w:rsidRDefault="00AE52D5" w:rsidP="0037248A">
      <w:pPr>
        <w:rPr>
          <w:rFonts w:ascii="Arial" w:hAnsi="Arial"/>
        </w:rPr>
      </w:pPr>
    </w:p>
    <w:p w14:paraId="6AAEC6F2" w14:textId="77777777" w:rsidR="00AE52D5" w:rsidRDefault="00AE52D5" w:rsidP="0037248A">
      <w:pPr>
        <w:rPr>
          <w:rFonts w:ascii="Arial" w:hAnsi="Arial"/>
        </w:rPr>
      </w:pPr>
    </w:p>
    <w:p w14:paraId="3F9BF1D3" w14:textId="1CED77CD" w:rsidR="0037248A" w:rsidRP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8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The following pedigree shows the occurrence of no ear lobes in a family.</w:t>
      </w:r>
    </w:p>
    <w:p w14:paraId="5C98FE72" w14:textId="77777777" w:rsidR="0037248A" w:rsidRPr="0037248A" w:rsidRDefault="0037248A" w:rsidP="0037248A">
      <w:pPr>
        <w:rPr>
          <w:rFonts w:ascii="Arial" w:hAnsi="Arial"/>
        </w:rPr>
      </w:pPr>
    </w:p>
    <w:p w14:paraId="74665099" w14:textId="629D76C3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  <w:noProof/>
          <w:lang w:val="en-US"/>
        </w:rPr>
        <w:drawing>
          <wp:inline distT="0" distB="0" distL="0" distR="0" wp14:anchorId="7BBF7D5F" wp14:editId="2D3B9A5C">
            <wp:extent cx="4429760" cy="2001520"/>
            <wp:effectExtent l="0" t="0" r="0" b="5080"/>
            <wp:docPr id="3" name="Picture 3" descr="Pedigree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digree0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0116" w14:textId="77777777" w:rsidR="0037248A" w:rsidRPr="0037248A" w:rsidRDefault="0037248A" w:rsidP="0037248A">
      <w:pPr>
        <w:rPr>
          <w:rFonts w:ascii="Arial" w:hAnsi="Arial"/>
        </w:rPr>
      </w:pPr>
    </w:p>
    <w:p w14:paraId="6A495413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(a)</w:t>
      </w:r>
      <w:r w:rsidRPr="0037248A">
        <w:rPr>
          <w:rFonts w:ascii="Arial" w:hAnsi="Arial"/>
        </w:rPr>
        <w:tab/>
        <w:t>Is the characteristic dominant or recessive (according to the pedigree)?</w:t>
      </w:r>
    </w:p>
    <w:p w14:paraId="4E132AD9" w14:textId="77777777" w:rsidR="00AE52D5" w:rsidRDefault="00AE52D5" w:rsidP="0037248A">
      <w:pPr>
        <w:rPr>
          <w:rFonts w:ascii="Arial" w:hAnsi="Arial"/>
        </w:rPr>
      </w:pPr>
    </w:p>
    <w:p w14:paraId="505FA71D" w14:textId="77777777" w:rsidR="00AE52D5" w:rsidRPr="0037248A" w:rsidRDefault="00AE52D5" w:rsidP="0037248A">
      <w:pPr>
        <w:rPr>
          <w:rFonts w:ascii="Arial" w:hAnsi="Arial"/>
        </w:rPr>
      </w:pPr>
    </w:p>
    <w:p w14:paraId="1A2B47C1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Explain why you made that determination.</w:t>
      </w:r>
    </w:p>
    <w:p w14:paraId="009AED0A" w14:textId="77777777" w:rsidR="00AE52D5" w:rsidRDefault="00AE52D5" w:rsidP="0037248A">
      <w:pPr>
        <w:rPr>
          <w:rFonts w:ascii="Arial" w:hAnsi="Arial"/>
        </w:rPr>
      </w:pPr>
    </w:p>
    <w:p w14:paraId="52844284" w14:textId="77777777" w:rsidR="00AE52D5" w:rsidRPr="0037248A" w:rsidRDefault="00AE52D5" w:rsidP="0037248A">
      <w:pPr>
        <w:rPr>
          <w:rFonts w:ascii="Arial" w:hAnsi="Arial"/>
        </w:rPr>
      </w:pPr>
    </w:p>
    <w:p w14:paraId="096C6B58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Determine the genotype of every individual in the pedigree.</w:t>
      </w:r>
    </w:p>
    <w:p w14:paraId="1F5EB33D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(d)</w:t>
      </w:r>
      <w:r w:rsidRPr="0037248A">
        <w:rPr>
          <w:rFonts w:ascii="Arial" w:hAnsi="Arial"/>
        </w:rPr>
        <w:tab/>
        <w:t>How many females have no ear lobes?</w:t>
      </w:r>
    </w:p>
    <w:p w14:paraId="0F0EDB58" w14:textId="77777777" w:rsidR="0037248A" w:rsidRPr="0037248A" w:rsidRDefault="0037248A" w:rsidP="0037248A">
      <w:pPr>
        <w:rPr>
          <w:rFonts w:ascii="Arial" w:hAnsi="Arial"/>
        </w:rPr>
      </w:pPr>
    </w:p>
    <w:p w14:paraId="48016A94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</w:r>
      <w:r w:rsidRPr="0037248A">
        <w:rPr>
          <w:rFonts w:ascii="Arial" w:hAnsi="Arial"/>
        </w:rPr>
        <w:tab/>
      </w:r>
    </w:p>
    <w:p w14:paraId="52A223DC" w14:textId="3E964DE3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lastRenderedPageBreak/>
        <w:t>9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 xml:space="preserve">Describe, with a simple diagram, the first stages of </w:t>
      </w:r>
      <w:r w:rsidR="0037248A" w:rsidRPr="0037248A">
        <w:rPr>
          <w:rFonts w:ascii="Arial" w:hAnsi="Arial"/>
          <w:b/>
          <w:i/>
        </w:rPr>
        <w:t>meiosis</w:t>
      </w:r>
      <w:r w:rsidR="0037248A" w:rsidRPr="0037248A">
        <w:rPr>
          <w:rFonts w:ascii="Arial" w:hAnsi="Arial"/>
        </w:rPr>
        <w:t xml:space="preserve">.  Label what is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 xml:space="preserve">happening at each stage.  In your diagrams, use 4 chromosomes as the normal </w:t>
      </w:r>
      <w:r w:rsidR="00AE52D5">
        <w:rPr>
          <w:rFonts w:ascii="Arial" w:hAnsi="Arial"/>
        </w:rPr>
        <w:tab/>
      </w:r>
      <w:r w:rsidR="0037248A" w:rsidRPr="0037248A">
        <w:rPr>
          <w:rFonts w:ascii="Arial" w:hAnsi="Arial"/>
        </w:rPr>
        <w:t>number.</w:t>
      </w:r>
    </w:p>
    <w:p w14:paraId="064055CD" w14:textId="77777777" w:rsidR="00AE52D5" w:rsidRDefault="00AE52D5" w:rsidP="0037248A">
      <w:pPr>
        <w:rPr>
          <w:rFonts w:ascii="Arial" w:hAnsi="Arial"/>
        </w:rPr>
      </w:pPr>
    </w:p>
    <w:p w14:paraId="6D28448E" w14:textId="77777777" w:rsidR="00AE52D5" w:rsidRDefault="00AE52D5" w:rsidP="0037248A">
      <w:pPr>
        <w:rPr>
          <w:rFonts w:ascii="Arial" w:hAnsi="Arial"/>
        </w:rPr>
      </w:pPr>
    </w:p>
    <w:p w14:paraId="3CDAFD6E" w14:textId="77777777" w:rsidR="00AE52D5" w:rsidRDefault="00AE52D5" w:rsidP="0037248A">
      <w:pPr>
        <w:rPr>
          <w:rFonts w:ascii="Arial" w:hAnsi="Arial"/>
        </w:rPr>
      </w:pPr>
    </w:p>
    <w:p w14:paraId="38392746" w14:textId="77777777" w:rsidR="00AE52D5" w:rsidRDefault="00AE52D5" w:rsidP="0037248A">
      <w:pPr>
        <w:rPr>
          <w:rFonts w:ascii="Arial" w:hAnsi="Arial"/>
        </w:rPr>
      </w:pPr>
    </w:p>
    <w:p w14:paraId="03A478C2" w14:textId="77777777" w:rsidR="00AE52D5" w:rsidRDefault="00AE52D5" w:rsidP="0037248A">
      <w:pPr>
        <w:rPr>
          <w:rFonts w:ascii="Arial" w:hAnsi="Arial"/>
        </w:rPr>
      </w:pPr>
    </w:p>
    <w:p w14:paraId="57B95329" w14:textId="77777777" w:rsidR="00AE52D5" w:rsidRDefault="00AE52D5" w:rsidP="0037248A">
      <w:pPr>
        <w:rPr>
          <w:rFonts w:ascii="Arial" w:hAnsi="Arial"/>
        </w:rPr>
      </w:pPr>
    </w:p>
    <w:p w14:paraId="7BB83DEF" w14:textId="77777777" w:rsidR="00AE52D5" w:rsidRDefault="00AE52D5" w:rsidP="0037248A">
      <w:pPr>
        <w:rPr>
          <w:rFonts w:ascii="Arial" w:hAnsi="Arial"/>
        </w:rPr>
      </w:pPr>
    </w:p>
    <w:p w14:paraId="662CE532" w14:textId="77777777" w:rsidR="00AE52D5" w:rsidRDefault="00AE52D5" w:rsidP="0037248A">
      <w:pPr>
        <w:rPr>
          <w:rFonts w:ascii="Arial" w:hAnsi="Arial"/>
        </w:rPr>
      </w:pPr>
    </w:p>
    <w:p w14:paraId="6361943E" w14:textId="77777777" w:rsidR="00AE52D5" w:rsidRDefault="00AE52D5" w:rsidP="0037248A">
      <w:pPr>
        <w:rPr>
          <w:rFonts w:ascii="Arial" w:hAnsi="Arial"/>
        </w:rPr>
      </w:pPr>
    </w:p>
    <w:p w14:paraId="3180E9A3" w14:textId="77777777" w:rsidR="00AE52D5" w:rsidRDefault="00AE52D5" w:rsidP="0037248A">
      <w:pPr>
        <w:rPr>
          <w:rFonts w:ascii="Arial" w:hAnsi="Arial"/>
        </w:rPr>
      </w:pPr>
    </w:p>
    <w:p w14:paraId="398FE742" w14:textId="77777777" w:rsidR="00AE52D5" w:rsidRDefault="00AE52D5" w:rsidP="0037248A">
      <w:pPr>
        <w:rPr>
          <w:rFonts w:ascii="Arial" w:hAnsi="Arial"/>
        </w:rPr>
      </w:pPr>
    </w:p>
    <w:p w14:paraId="60A7AF08" w14:textId="77777777" w:rsidR="00AE52D5" w:rsidRDefault="00AE52D5" w:rsidP="0037248A">
      <w:pPr>
        <w:rPr>
          <w:rFonts w:ascii="Arial" w:hAnsi="Arial"/>
        </w:rPr>
      </w:pPr>
    </w:p>
    <w:p w14:paraId="1BF2C0DE" w14:textId="77777777" w:rsidR="00AE52D5" w:rsidRDefault="00AE52D5" w:rsidP="0037248A">
      <w:pPr>
        <w:rPr>
          <w:rFonts w:ascii="Arial" w:hAnsi="Arial"/>
        </w:rPr>
      </w:pPr>
    </w:p>
    <w:p w14:paraId="4ADDBAE5" w14:textId="77777777" w:rsidR="00AE52D5" w:rsidRDefault="00AE52D5" w:rsidP="0037248A">
      <w:pPr>
        <w:rPr>
          <w:rFonts w:ascii="Arial" w:hAnsi="Arial"/>
        </w:rPr>
      </w:pPr>
    </w:p>
    <w:p w14:paraId="3757D083" w14:textId="77777777" w:rsidR="00AE52D5" w:rsidRDefault="00AE52D5" w:rsidP="0037248A">
      <w:pPr>
        <w:rPr>
          <w:rFonts w:ascii="Arial" w:hAnsi="Arial"/>
        </w:rPr>
      </w:pPr>
    </w:p>
    <w:p w14:paraId="3EE70BF4" w14:textId="77777777" w:rsidR="00AE52D5" w:rsidRDefault="00AE52D5" w:rsidP="0037248A">
      <w:pPr>
        <w:rPr>
          <w:rFonts w:ascii="Arial" w:hAnsi="Arial"/>
        </w:rPr>
      </w:pPr>
    </w:p>
    <w:p w14:paraId="40C26BBA" w14:textId="77777777" w:rsidR="00AE52D5" w:rsidRDefault="00AE52D5" w:rsidP="0037248A">
      <w:pPr>
        <w:rPr>
          <w:rFonts w:ascii="Arial" w:hAnsi="Arial"/>
        </w:rPr>
      </w:pPr>
    </w:p>
    <w:p w14:paraId="7DABA179" w14:textId="77777777" w:rsidR="00AE52D5" w:rsidRDefault="00AE52D5" w:rsidP="0037248A">
      <w:pPr>
        <w:rPr>
          <w:rFonts w:ascii="Arial" w:hAnsi="Arial"/>
        </w:rPr>
      </w:pPr>
    </w:p>
    <w:p w14:paraId="3C5E962B" w14:textId="77777777" w:rsidR="00AE52D5" w:rsidRDefault="00AE52D5" w:rsidP="0037248A">
      <w:pPr>
        <w:rPr>
          <w:rFonts w:ascii="Arial" w:hAnsi="Arial"/>
        </w:rPr>
      </w:pPr>
    </w:p>
    <w:p w14:paraId="13B3C92A" w14:textId="77777777" w:rsidR="00AE52D5" w:rsidRPr="0037248A" w:rsidRDefault="00AE52D5" w:rsidP="0037248A">
      <w:pPr>
        <w:rPr>
          <w:rFonts w:ascii="Arial" w:hAnsi="Arial"/>
        </w:rPr>
      </w:pPr>
    </w:p>
    <w:p w14:paraId="3146A28A" w14:textId="77777777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 xml:space="preserve"> </w:t>
      </w:r>
    </w:p>
    <w:p w14:paraId="7DD64605" w14:textId="7C145258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10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(a)</w:t>
      </w:r>
      <w:r w:rsidR="0037248A" w:rsidRPr="0037248A">
        <w:rPr>
          <w:rFonts w:ascii="Arial" w:hAnsi="Arial"/>
        </w:rPr>
        <w:tab/>
        <w:t>How many chromosomes are found in a human skin cell?</w:t>
      </w:r>
    </w:p>
    <w:p w14:paraId="7339060E" w14:textId="77777777" w:rsidR="00AE52D5" w:rsidRDefault="00AE52D5" w:rsidP="0037248A">
      <w:pPr>
        <w:rPr>
          <w:rFonts w:ascii="Arial" w:hAnsi="Arial"/>
        </w:rPr>
      </w:pPr>
    </w:p>
    <w:p w14:paraId="6DAA30F5" w14:textId="77777777" w:rsidR="00AE52D5" w:rsidRDefault="00AE52D5" w:rsidP="0037248A">
      <w:pPr>
        <w:rPr>
          <w:rFonts w:ascii="Arial" w:hAnsi="Arial"/>
        </w:rPr>
      </w:pPr>
    </w:p>
    <w:p w14:paraId="32A7EF28" w14:textId="77777777" w:rsidR="00451B19" w:rsidRPr="0037248A" w:rsidRDefault="00451B19" w:rsidP="0037248A">
      <w:pPr>
        <w:rPr>
          <w:rFonts w:ascii="Arial" w:hAnsi="Arial"/>
        </w:rPr>
      </w:pPr>
    </w:p>
    <w:p w14:paraId="20492F5F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How many chromosomes are found in the reproductive cells?</w:t>
      </w:r>
    </w:p>
    <w:p w14:paraId="35251A2B" w14:textId="77777777" w:rsidR="00AE52D5" w:rsidRDefault="00AE52D5" w:rsidP="0037248A">
      <w:pPr>
        <w:rPr>
          <w:rFonts w:ascii="Arial" w:hAnsi="Arial"/>
        </w:rPr>
      </w:pPr>
    </w:p>
    <w:p w14:paraId="6B69C480" w14:textId="77777777" w:rsidR="00AE52D5" w:rsidRDefault="00AE52D5" w:rsidP="0037248A">
      <w:pPr>
        <w:rPr>
          <w:rFonts w:ascii="Arial" w:hAnsi="Arial"/>
        </w:rPr>
      </w:pPr>
    </w:p>
    <w:p w14:paraId="53A45D62" w14:textId="77777777" w:rsidR="00AE52D5" w:rsidRPr="0037248A" w:rsidRDefault="00AE52D5" w:rsidP="0037248A">
      <w:pPr>
        <w:rPr>
          <w:rFonts w:ascii="Arial" w:hAnsi="Arial"/>
        </w:rPr>
      </w:pPr>
    </w:p>
    <w:p w14:paraId="32AB053D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(c)</w:t>
      </w:r>
      <w:r w:rsidRPr="0037248A">
        <w:rPr>
          <w:rFonts w:ascii="Arial" w:hAnsi="Arial"/>
        </w:rPr>
        <w:tab/>
        <w:t>Name the process used to make reproductive cells?</w:t>
      </w:r>
    </w:p>
    <w:p w14:paraId="639F4E3E" w14:textId="77777777" w:rsidR="00AE52D5" w:rsidRDefault="00AE52D5" w:rsidP="0037248A">
      <w:pPr>
        <w:rPr>
          <w:rFonts w:ascii="Arial" w:hAnsi="Arial"/>
        </w:rPr>
      </w:pPr>
    </w:p>
    <w:p w14:paraId="718991F6" w14:textId="77777777" w:rsidR="00AE52D5" w:rsidRDefault="00AE52D5" w:rsidP="0037248A">
      <w:pPr>
        <w:rPr>
          <w:rFonts w:ascii="Arial" w:hAnsi="Arial"/>
        </w:rPr>
      </w:pPr>
    </w:p>
    <w:p w14:paraId="45B18AB8" w14:textId="77777777" w:rsidR="00AE52D5" w:rsidRPr="0037248A" w:rsidRDefault="00AE52D5" w:rsidP="0037248A">
      <w:pPr>
        <w:rPr>
          <w:rFonts w:ascii="Arial" w:hAnsi="Arial"/>
        </w:rPr>
      </w:pPr>
    </w:p>
    <w:p w14:paraId="65F4B1B3" w14:textId="77777777" w:rsidR="0037248A" w:rsidRPr="0037248A" w:rsidRDefault="0037248A" w:rsidP="0037248A">
      <w:pPr>
        <w:rPr>
          <w:rFonts w:ascii="Arial" w:hAnsi="Arial"/>
        </w:rPr>
      </w:pPr>
    </w:p>
    <w:p w14:paraId="7752173C" w14:textId="4FCFA77E" w:rsidR="0037248A" w:rsidRDefault="00451B19" w:rsidP="0037248A">
      <w:pPr>
        <w:rPr>
          <w:rFonts w:ascii="Arial" w:hAnsi="Arial"/>
        </w:rPr>
      </w:pPr>
      <w:r>
        <w:rPr>
          <w:rFonts w:ascii="Arial" w:hAnsi="Arial"/>
        </w:rPr>
        <w:t>11</w:t>
      </w:r>
      <w:r w:rsidR="0037248A" w:rsidRPr="0037248A">
        <w:rPr>
          <w:rFonts w:ascii="Arial" w:hAnsi="Arial"/>
        </w:rPr>
        <w:t>.</w:t>
      </w:r>
      <w:r w:rsidR="0037248A" w:rsidRPr="0037248A">
        <w:rPr>
          <w:rFonts w:ascii="Arial" w:hAnsi="Arial"/>
        </w:rPr>
        <w:tab/>
        <w:t>(a)</w:t>
      </w:r>
      <w:r w:rsidR="0037248A" w:rsidRPr="0037248A">
        <w:rPr>
          <w:rFonts w:ascii="Arial" w:hAnsi="Arial"/>
        </w:rPr>
        <w:tab/>
        <w:t>What is the difference between the male and female sex chromosome pair?</w:t>
      </w:r>
    </w:p>
    <w:p w14:paraId="47239487" w14:textId="77777777" w:rsidR="00AE52D5" w:rsidRDefault="00AE52D5" w:rsidP="0037248A">
      <w:pPr>
        <w:rPr>
          <w:rFonts w:ascii="Arial" w:hAnsi="Arial"/>
        </w:rPr>
      </w:pPr>
    </w:p>
    <w:p w14:paraId="3B05D729" w14:textId="77777777" w:rsidR="00AE52D5" w:rsidRDefault="00AE52D5" w:rsidP="0037248A">
      <w:pPr>
        <w:rPr>
          <w:rFonts w:ascii="Arial" w:hAnsi="Arial"/>
        </w:rPr>
      </w:pPr>
    </w:p>
    <w:p w14:paraId="6A1C0ABF" w14:textId="77777777" w:rsidR="00AE52D5" w:rsidRPr="0037248A" w:rsidRDefault="00AE52D5" w:rsidP="0037248A">
      <w:pPr>
        <w:rPr>
          <w:rFonts w:ascii="Arial" w:hAnsi="Arial"/>
        </w:rPr>
      </w:pPr>
    </w:p>
    <w:p w14:paraId="235258A0" w14:textId="77777777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(b)</w:t>
      </w:r>
      <w:r w:rsidRPr="0037248A">
        <w:rPr>
          <w:rFonts w:ascii="Arial" w:hAnsi="Arial"/>
        </w:rPr>
        <w:tab/>
        <w:t>Who determines the sex of a child - the mother or father?  Explain.</w:t>
      </w:r>
    </w:p>
    <w:p w14:paraId="50D52CD5" w14:textId="77777777" w:rsidR="00AE52D5" w:rsidRDefault="00AE52D5" w:rsidP="0037248A">
      <w:pPr>
        <w:rPr>
          <w:rFonts w:ascii="Arial" w:hAnsi="Arial"/>
        </w:rPr>
      </w:pPr>
    </w:p>
    <w:p w14:paraId="1D25D35A" w14:textId="77777777" w:rsidR="00AE52D5" w:rsidRDefault="00AE52D5" w:rsidP="0037248A">
      <w:pPr>
        <w:rPr>
          <w:rFonts w:ascii="Arial" w:hAnsi="Arial"/>
        </w:rPr>
      </w:pPr>
    </w:p>
    <w:p w14:paraId="4F29F3B8" w14:textId="77777777" w:rsidR="00AE52D5" w:rsidRDefault="00AE52D5" w:rsidP="0037248A">
      <w:pPr>
        <w:rPr>
          <w:rFonts w:ascii="Arial" w:hAnsi="Arial"/>
        </w:rPr>
      </w:pPr>
    </w:p>
    <w:p w14:paraId="1777B363" w14:textId="77777777" w:rsidR="00AE52D5" w:rsidRDefault="00AE52D5" w:rsidP="0037248A">
      <w:pPr>
        <w:rPr>
          <w:rFonts w:ascii="Arial" w:hAnsi="Arial"/>
        </w:rPr>
      </w:pPr>
    </w:p>
    <w:p w14:paraId="662992C3" w14:textId="77777777" w:rsidR="00AE52D5" w:rsidRDefault="00AE52D5" w:rsidP="0037248A">
      <w:pPr>
        <w:rPr>
          <w:rFonts w:ascii="Arial" w:hAnsi="Arial"/>
        </w:rPr>
      </w:pPr>
    </w:p>
    <w:p w14:paraId="63F02CB6" w14:textId="77777777" w:rsidR="00AE52D5" w:rsidRDefault="00AE52D5" w:rsidP="0037248A">
      <w:pPr>
        <w:rPr>
          <w:rFonts w:ascii="Arial" w:hAnsi="Arial"/>
        </w:rPr>
      </w:pPr>
    </w:p>
    <w:p w14:paraId="0FF03536" w14:textId="77777777" w:rsidR="00AE52D5" w:rsidRPr="0037248A" w:rsidRDefault="00AE52D5" w:rsidP="0037248A">
      <w:pPr>
        <w:rPr>
          <w:rFonts w:ascii="Arial" w:hAnsi="Arial"/>
        </w:rPr>
      </w:pPr>
    </w:p>
    <w:p w14:paraId="6D7AC663" w14:textId="77777777" w:rsidR="00AE52D5" w:rsidRDefault="00AE52D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CD71C2A" w14:textId="46B38A36" w:rsid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lastRenderedPageBreak/>
        <w:tab/>
        <w:t>(c)</w:t>
      </w:r>
      <w:r w:rsidRPr="0037248A">
        <w:rPr>
          <w:rFonts w:ascii="Arial" w:hAnsi="Arial"/>
        </w:rPr>
        <w:tab/>
        <w:t xml:space="preserve">Show, by </w:t>
      </w:r>
      <w:r w:rsidR="000E7B5C" w:rsidRPr="0037248A">
        <w:rPr>
          <w:rFonts w:ascii="Arial" w:hAnsi="Arial"/>
        </w:rPr>
        <w:t>punnet</w:t>
      </w:r>
      <w:r w:rsidRPr="0037248A">
        <w:rPr>
          <w:rFonts w:ascii="Arial" w:hAnsi="Arial"/>
        </w:rPr>
        <w:t xml:space="preserve"> square, why half of any particular population would be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expected to be female.</w:t>
      </w:r>
    </w:p>
    <w:p w14:paraId="07DD311E" w14:textId="77777777" w:rsidR="00AE52D5" w:rsidRDefault="00AE52D5" w:rsidP="0037248A">
      <w:pPr>
        <w:rPr>
          <w:rFonts w:ascii="Arial" w:hAnsi="Arial"/>
        </w:rPr>
      </w:pPr>
    </w:p>
    <w:p w14:paraId="4BB206DE" w14:textId="77777777" w:rsidR="00AE52D5" w:rsidRDefault="00AE52D5" w:rsidP="0037248A">
      <w:pPr>
        <w:rPr>
          <w:rFonts w:ascii="Arial" w:hAnsi="Arial"/>
        </w:rPr>
      </w:pPr>
    </w:p>
    <w:p w14:paraId="6F1BEDD3" w14:textId="77777777" w:rsidR="00AE52D5" w:rsidRDefault="00AE52D5" w:rsidP="0037248A">
      <w:pPr>
        <w:rPr>
          <w:rFonts w:ascii="Arial" w:hAnsi="Arial"/>
        </w:rPr>
      </w:pPr>
    </w:p>
    <w:p w14:paraId="1D7F9FF4" w14:textId="77777777" w:rsidR="00AE52D5" w:rsidRDefault="00AE52D5" w:rsidP="0037248A">
      <w:pPr>
        <w:rPr>
          <w:rFonts w:ascii="Arial" w:hAnsi="Arial"/>
        </w:rPr>
      </w:pPr>
    </w:p>
    <w:p w14:paraId="4428277C" w14:textId="77777777" w:rsidR="00AE52D5" w:rsidRDefault="00AE52D5" w:rsidP="0037248A">
      <w:pPr>
        <w:rPr>
          <w:rFonts w:ascii="Arial" w:hAnsi="Arial"/>
        </w:rPr>
      </w:pPr>
    </w:p>
    <w:p w14:paraId="537FA3B3" w14:textId="77777777" w:rsidR="00AE52D5" w:rsidRDefault="00AE52D5" w:rsidP="0037248A">
      <w:pPr>
        <w:rPr>
          <w:rFonts w:ascii="Arial" w:hAnsi="Arial"/>
        </w:rPr>
      </w:pPr>
    </w:p>
    <w:p w14:paraId="62B7FA31" w14:textId="77777777" w:rsidR="00AE52D5" w:rsidRDefault="00AE52D5" w:rsidP="0037248A">
      <w:pPr>
        <w:rPr>
          <w:rFonts w:ascii="Arial" w:hAnsi="Arial"/>
        </w:rPr>
      </w:pPr>
    </w:p>
    <w:p w14:paraId="470626C8" w14:textId="77777777" w:rsidR="00AE52D5" w:rsidRDefault="00AE52D5" w:rsidP="0037248A">
      <w:pPr>
        <w:rPr>
          <w:rFonts w:ascii="Arial" w:hAnsi="Arial"/>
        </w:rPr>
      </w:pPr>
    </w:p>
    <w:p w14:paraId="520A9F98" w14:textId="77777777" w:rsidR="00AE52D5" w:rsidRDefault="00AE52D5" w:rsidP="0037248A">
      <w:pPr>
        <w:rPr>
          <w:rFonts w:ascii="Arial" w:hAnsi="Arial"/>
        </w:rPr>
      </w:pPr>
    </w:p>
    <w:p w14:paraId="7C997B5B" w14:textId="77777777" w:rsidR="00AE52D5" w:rsidRDefault="00AE52D5" w:rsidP="0037248A">
      <w:pPr>
        <w:rPr>
          <w:rFonts w:ascii="Arial" w:hAnsi="Arial"/>
        </w:rPr>
      </w:pPr>
    </w:p>
    <w:p w14:paraId="271E5CE7" w14:textId="77777777" w:rsidR="00AE52D5" w:rsidRDefault="00AE52D5" w:rsidP="0037248A">
      <w:pPr>
        <w:rPr>
          <w:rFonts w:ascii="Arial" w:hAnsi="Arial"/>
        </w:rPr>
      </w:pPr>
    </w:p>
    <w:p w14:paraId="52DED3B9" w14:textId="77777777" w:rsidR="00AE52D5" w:rsidRDefault="00AE52D5" w:rsidP="0037248A">
      <w:pPr>
        <w:rPr>
          <w:rFonts w:ascii="Arial" w:hAnsi="Arial"/>
        </w:rPr>
      </w:pPr>
    </w:p>
    <w:p w14:paraId="496D36D3" w14:textId="77777777" w:rsidR="00AE52D5" w:rsidRDefault="00AE52D5" w:rsidP="0037248A">
      <w:pPr>
        <w:rPr>
          <w:rFonts w:ascii="Arial" w:hAnsi="Arial"/>
        </w:rPr>
      </w:pPr>
    </w:p>
    <w:p w14:paraId="7DDD1597" w14:textId="77777777" w:rsidR="00AE52D5" w:rsidRDefault="00AE52D5" w:rsidP="0037248A">
      <w:pPr>
        <w:rPr>
          <w:rFonts w:ascii="Arial" w:hAnsi="Arial"/>
        </w:rPr>
      </w:pPr>
    </w:p>
    <w:p w14:paraId="07BE4A9E" w14:textId="77777777" w:rsidR="00AE52D5" w:rsidRPr="0037248A" w:rsidRDefault="00AE52D5" w:rsidP="0037248A">
      <w:pPr>
        <w:rPr>
          <w:rFonts w:ascii="Arial" w:hAnsi="Arial"/>
        </w:rPr>
      </w:pPr>
    </w:p>
    <w:p w14:paraId="1DD26343" w14:textId="36A4E618" w:rsidR="0037248A" w:rsidRPr="0037248A" w:rsidRDefault="0037248A" w:rsidP="0037248A">
      <w:pPr>
        <w:rPr>
          <w:rFonts w:ascii="Arial" w:hAnsi="Arial"/>
        </w:rPr>
      </w:pPr>
      <w:r w:rsidRPr="0037248A">
        <w:rPr>
          <w:rFonts w:ascii="Arial" w:hAnsi="Arial"/>
        </w:rPr>
        <w:tab/>
        <w:t>(d)</w:t>
      </w:r>
      <w:r w:rsidRPr="0037248A">
        <w:rPr>
          <w:rFonts w:ascii="Arial" w:hAnsi="Arial"/>
        </w:rPr>
        <w:tab/>
        <w:t xml:space="preserve">A family has had five boys born into it, and the mother is pregnant with the sixth </w:t>
      </w:r>
      <w:r w:rsidR="00AE52D5">
        <w:rPr>
          <w:rFonts w:ascii="Arial" w:hAnsi="Arial"/>
        </w:rPr>
        <w:tab/>
      </w:r>
      <w:r w:rsidR="00AE52D5">
        <w:rPr>
          <w:rFonts w:ascii="Arial" w:hAnsi="Arial"/>
        </w:rPr>
        <w:tab/>
      </w:r>
      <w:r w:rsidRPr="0037248A">
        <w:rPr>
          <w:rFonts w:ascii="Arial" w:hAnsi="Arial"/>
        </w:rPr>
        <w:t>child.  What is the chance that the child will be a girl?  Explain why.</w:t>
      </w:r>
    </w:p>
    <w:p w14:paraId="6574FD19" w14:textId="77777777" w:rsidR="008474CC" w:rsidRDefault="008474CC" w:rsidP="00222BC9">
      <w:pPr>
        <w:rPr>
          <w:rFonts w:ascii="Arial" w:hAnsi="Arial"/>
        </w:rPr>
      </w:pPr>
    </w:p>
    <w:p w14:paraId="6C5970CD" w14:textId="77777777" w:rsidR="00451B19" w:rsidRDefault="00451B19" w:rsidP="00222BC9">
      <w:pPr>
        <w:rPr>
          <w:rFonts w:ascii="Arial" w:hAnsi="Arial"/>
        </w:rPr>
      </w:pPr>
    </w:p>
    <w:p w14:paraId="0A19D0FE" w14:textId="77777777" w:rsidR="006B3B9B" w:rsidRDefault="006B3B9B" w:rsidP="00222BC9">
      <w:pPr>
        <w:rPr>
          <w:rFonts w:ascii="Arial" w:hAnsi="Arial"/>
        </w:rPr>
      </w:pPr>
    </w:p>
    <w:p w14:paraId="1B736223" w14:textId="77777777" w:rsidR="006B3B9B" w:rsidRDefault="006B3B9B" w:rsidP="00222BC9">
      <w:pPr>
        <w:rPr>
          <w:rFonts w:ascii="Arial" w:hAnsi="Arial"/>
        </w:rPr>
      </w:pPr>
    </w:p>
    <w:p w14:paraId="3488A598" w14:textId="77777777" w:rsidR="006B3B9B" w:rsidRDefault="006B3B9B" w:rsidP="00222BC9">
      <w:pPr>
        <w:rPr>
          <w:rFonts w:ascii="Arial" w:hAnsi="Arial"/>
        </w:rPr>
      </w:pPr>
    </w:p>
    <w:p w14:paraId="794579A1" w14:textId="77777777" w:rsidR="006B3B9B" w:rsidRDefault="006B3B9B" w:rsidP="00222BC9">
      <w:pPr>
        <w:rPr>
          <w:rFonts w:ascii="Arial" w:hAnsi="Arial"/>
        </w:rPr>
      </w:pPr>
    </w:p>
    <w:p w14:paraId="79580547" w14:textId="77777777" w:rsidR="006B3B9B" w:rsidRDefault="006B3B9B" w:rsidP="00222BC9">
      <w:pPr>
        <w:rPr>
          <w:rFonts w:ascii="Arial" w:hAnsi="Arial"/>
        </w:rPr>
      </w:pPr>
    </w:p>
    <w:p w14:paraId="40CF754C" w14:textId="77777777" w:rsidR="006B3B9B" w:rsidRDefault="006B3B9B" w:rsidP="00222BC9">
      <w:pPr>
        <w:rPr>
          <w:rFonts w:ascii="Arial" w:hAnsi="Arial"/>
        </w:rPr>
      </w:pPr>
    </w:p>
    <w:p w14:paraId="71D3ABDD" w14:textId="77777777" w:rsidR="006B3B9B" w:rsidRDefault="006B3B9B" w:rsidP="00222BC9">
      <w:pPr>
        <w:rPr>
          <w:rFonts w:ascii="Arial" w:hAnsi="Arial"/>
        </w:rPr>
      </w:pPr>
    </w:p>
    <w:p w14:paraId="60753385" w14:textId="77777777" w:rsidR="006B3B9B" w:rsidRDefault="006B3B9B" w:rsidP="00222BC9">
      <w:pPr>
        <w:rPr>
          <w:rFonts w:ascii="Arial" w:hAnsi="Arial"/>
        </w:rPr>
      </w:pPr>
    </w:p>
    <w:p w14:paraId="0B466770" w14:textId="77777777" w:rsidR="006B3B9B" w:rsidRDefault="006B3B9B" w:rsidP="00222BC9">
      <w:pPr>
        <w:rPr>
          <w:rFonts w:ascii="Arial" w:hAnsi="Arial"/>
        </w:rPr>
      </w:pPr>
    </w:p>
    <w:p w14:paraId="60B5FFC1" w14:textId="2F783FFD" w:rsidR="006B3B9B" w:rsidRDefault="006B3B9B" w:rsidP="006B3B9B">
      <w:pPr>
        <w:rPr>
          <w:rFonts w:ascii="Arial" w:hAnsi="Arial"/>
          <w:lang w:val="en-GB"/>
        </w:rPr>
      </w:pPr>
      <w:r>
        <w:rPr>
          <w:rFonts w:ascii="Arial" w:hAnsi="Arial"/>
        </w:rPr>
        <w:t>12.</w:t>
      </w:r>
      <w:r>
        <w:rPr>
          <w:rFonts w:ascii="Arial" w:hAnsi="Arial"/>
        </w:rPr>
        <w:tab/>
        <w:t>(a)</w:t>
      </w:r>
      <w:r>
        <w:rPr>
          <w:rFonts w:ascii="Arial" w:hAnsi="Arial"/>
        </w:rPr>
        <w:tab/>
      </w:r>
      <w:r w:rsidRPr="006B3B9B">
        <w:rPr>
          <w:rFonts w:ascii="Arial" w:hAnsi="Arial"/>
          <w:lang w:val="en-GB"/>
        </w:rPr>
        <w:t>Define the term ‘adaptation’.</w:t>
      </w:r>
    </w:p>
    <w:p w14:paraId="333B9B96" w14:textId="77777777" w:rsidR="006B3B9B" w:rsidRDefault="006B3B9B" w:rsidP="006B3B9B">
      <w:pPr>
        <w:rPr>
          <w:rFonts w:ascii="Arial" w:hAnsi="Arial"/>
          <w:lang w:val="en-GB"/>
        </w:rPr>
      </w:pPr>
    </w:p>
    <w:p w14:paraId="10CC98B2" w14:textId="77777777" w:rsidR="006B3B9B" w:rsidRDefault="006B3B9B" w:rsidP="006B3B9B">
      <w:pPr>
        <w:rPr>
          <w:rFonts w:ascii="Arial" w:hAnsi="Arial"/>
          <w:lang w:val="en-GB"/>
        </w:rPr>
      </w:pPr>
    </w:p>
    <w:p w14:paraId="140A97EB" w14:textId="77777777" w:rsidR="006B3B9B" w:rsidRDefault="006B3B9B" w:rsidP="006B3B9B">
      <w:pPr>
        <w:rPr>
          <w:rFonts w:ascii="Arial" w:hAnsi="Arial"/>
          <w:lang w:val="en-GB"/>
        </w:rPr>
      </w:pPr>
    </w:p>
    <w:p w14:paraId="7572CF23" w14:textId="77777777" w:rsidR="006B3B9B" w:rsidRDefault="006B3B9B" w:rsidP="006B3B9B">
      <w:pPr>
        <w:rPr>
          <w:rFonts w:ascii="Arial" w:hAnsi="Arial"/>
          <w:lang w:val="en-GB"/>
        </w:rPr>
      </w:pPr>
    </w:p>
    <w:p w14:paraId="0D0563D9" w14:textId="77777777" w:rsidR="006B3B9B" w:rsidRDefault="006B3B9B" w:rsidP="006B3B9B">
      <w:pPr>
        <w:rPr>
          <w:rFonts w:ascii="Arial" w:hAnsi="Arial"/>
          <w:lang w:val="en-GB"/>
        </w:rPr>
      </w:pPr>
    </w:p>
    <w:p w14:paraId="22D439BA" w14:textId="77777777" w:rsidR="006B3B9B" w:rsidRDefault="006B3B9B" w:rsidP="006B3B9B">
      <w:pPr>
        <w:rPr>
          <w:rFonts w:ascii="Arial" w:hAnsi="Arial"/>
          <w:lang w:val="en-GB"/>
        </w:rPr>
      </w:pPr>
    </w:p>
    <w:p w14:paraId="42B74965" w14:textId="77777777" w:rsidR="006B3B9B" w:rsidRDefault="006B3B9B" w:rsidP="006B3B9B">
      <w:pPr>
        <w:rPr>
          <w:rFonts w:ascii="Arial" w:hAnsi="Arial"/>
          <w:lang w:val="en-GB"/>
        </w:rPr>
      </w:pPr>
    </w:p>
    <w:p w14:paraId="4CB10CB2" w14:textId="62A0EEFC" w:rsidR="006B3B9B" w:rsidRPr="006B3B9B" w:rsidRDefault="006B3B9B" w:rsidP="006B3B9B">
      <w:pPr>
        <w:rPr>
          <w:rFonts w:ascii="Arial" w:hAnsi="Arial"/>
        </w:rPr>
      </w:pPr>
      <w:r>
        <w:rPr>
          <w:rFonts w:ascii="Arial" w:hAnsi="Arial"/>
          <w:lang w:val="en-GB"/>
        </w:rPr>
        <w:tab/>
        <w:t>(b)</w:t>
      </w:r>
      <w:r>
        <w:rPr>
          <w:rFonts w:ascii="Arial" w:hAnsi="Arial"/>
          <w:lang w:val="en-GB"/>
        </w:rPr>
        <w:tab/>
      </w:r>
      <w:r w:rsidRPr="006B3B9B">
        <w:rPr>
          <w:rFonts w:ascii="Arial" w:hAnsi="Arial"/>
        </w:rPr>
        <w:t>Explain how each of the following examples are adaptations for survival.</w:t>
      </w:r>
    </w:p>
    <w:p w14:paraId="52FD2598" w14:textId="77777777" w:rsidR="006B3B9B" w:rsidRDefault="006B3B9B" w:rsidP="006B3B9B">
      <w:pPr>
        <w:rPr>
          <w:rFonts w:ascii="Arial" w:hAnsi="Arial"/>
          <w:lang w:val="en-GB"/>
        </w:rPr>
      </w:pPr>
    </w:p>
    <w:p w14:paraId="3F40D863" w14:textId="153F1E13" w:rsidR="006B3B9B" w:rsidRPr="006B3B9B" w:rsidRDefault="006B3B9B" w:rsidP="006B3B9B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  <w:t>(</w:t>
      </w:r>
      <w:proofErr w:type="spellStart"/>
      <w:r>
        <w:rPr>
          <w:rFonts w:ascii="Arial" w:hAnsi="Arial"/>
          <w:lang w:val="en-GB"/>
        </w:rPr>
        <w:t>i</w:t>
      </w:r>
      <w:proofErr w:type="spellEnd"/>
      <w:r w:rsidRPr="006B3B9B">
        <w:rPr>
          <w:rFonts w:ascii="Arial" w:hAnsi="Arial"/>
          <w:lang w:val="en-GB"/>
        </w:rPr>
        <w:t>)</w:t>
      </w:r>
      <w:r w:rsidRPr="006B3B9B">
        <w:rPr>
          <w:rFonts w:ascii="Arial" w:hAnsi="Arial"/>
          <w:lang w:val="en-GB"/>
        </w:rPr>
        <w:tab/>
        <w:t>Desert marsupials excrete small quantities of very concentrated urine.</w:t>
      </w:r>
    </w:p>
    <w:p w14:paraId="35BA31FF" w14:textId="77777777" w:rsidR="006B3B9B" w:rsidRPr="006B3B9B" w:rsidRDefault="006B3B9B" w:rsidP="006B3B9B">
      <w:pPr>
        <w:rPr>
          <w:rFonts w:ascii="Arial" w:hAnsi="Arial"/>
          <w:lang w:val="en-GB"/>
        </w:rPr>
      </w:pPr>
      <w:r w:rsidRPr="006B3B9B">
        <w:rPr>
          <w:rFonts w:ascii="Arial" w:hAnsi="Arial"/>
          <w:lang w:val="en-GB"/>
        </w:rPr>
        <w:tab/>
      </w:r>
      <w:r w:rsidRPr="006B3B9B">
        <w:rPr>
          <w:rFonts w:ascii="Arial" w:hAnsi="Arial"/>
          <w:lang w:val="en-GB"/>
        </w:rPr>
        <w:tab/>
      </w:r>
    </w:p>
    <w:p w14:paraId="431CC9EB" w14:textId="77777777" w:rsidR="006B3B9B" w:rsidRPr="006B3B9B" w:rsidRDefault="006B3B9B" w:rsidP="006B3B9B">
      <w:pPr>
        <w:rPr>
          <w:rFonts w:ascii="Arial" w:hAnsi="Arial"/>
          <w:lang w:val="en-GB"/>
        </w:rPr>
      </w:pPr>
      <w:r w:rsidRPr="006B3B9B">
        <w:rPr>
          <w:rFonts w:ascii="Arial" w:hAnsi="Arial"/>
          <w:lang w:val="en-GB"/>
        </w:rPr>
        <w:tab/>
      </w:r>
      <w:r w:rsidRPr="006B3B9B">
        <w:rPr>
          <w:rFonts w:ascii="Arial" w:hAnsi="Arial"/>
          <w:lang w:val="en-GB"/>
        </w:rPr>
        <w:tab/>
      </w:r>
    </w:p>
    <w:p w14:paraId="427B24BF" w14:textId="77777777" w:rsidR="006B3B9B" w:rsidRDefault="006B3B9B" w:rsidP="006B3B9B">
      <w:pPr>
        <w:rPr>
          <w:rFonts w:ascii="Arial" w:hAnsi="Arial"/>
          <w:lang w:val="en-GB"/>
        </w:rPr>
      </w:pPr>
      <w:r w:rsidRPr="006B3B9B">
        <w:rPr>
          <w:rFonts w:ascii="Arial" w:hAnsi="Arial"/>
          <w:lang w:val="en-GB"/>
        </w:rPr>
        <w:tab/>
      </w:r>
      <w:r w:rsidRPr="006B3B9B">
        <w:rPr>
          <w:rFonts w:ascii="Arial" w:hAnsi="Arial"/>
          <w:lang w:val="en-GB"/>
        </w:rPr>
        <w:tab/>
      </w:r>
    </w:p>
    <w:p w14:paraId="4849555B" w14:textId="77777777" w:rsidR="006B3B9B" w:rsidRDefault="006B3B9B" w:rsidP="006B3B9B">
      <w:pPr>
        <w:rPr>
          <w:rFonts w:ascii="Arial" w:hAnsi="Arial"/>
          <w:lang w:val="en-GB"/>
        </w:rPr>
      </w:pPr>
    </w:p>
    <w:p w14:paraId="405C682A" w14:textId="77777777" w:rsidR="006B3B9B" w:rsidRPr="006B3B9B" w:rsidRDefault="006B3B9B" w:rsidP="006B3B9B">
      <w:pPr>
        <w:rPr>
          <w:rFonts w:ascii="Arial" w:hAnsi="Arial"/>
          <w:lang w:val="en-GB"/>
        </w:rPr>
      </w:pPr>
    </w:p>
    <w:p w14:paraId="093D8E34" w14:textId="77777777" w:rsidR="006B3B9B" w:rsidRPr="006B3B9B" w:rsidRDefault="006B3B9B" w:rsidP="006B3B9B">
      <w:pPr>
        <w:rPr>
          <w:rFonts w:ascii="Arial" w:hAnsi="Arial"/>
          <w:lang w:val="en-GB"/>
        </w:rPr>
      </w:pPr>
      <w:r w:rsidRPr="006B3B9B">
        <w:rPr>
          <w:rFonts w:ascii="Arial" w:hAnsi="Arial"/>
          <w:lang w:val="en-GB"/>
        </w:rPr>
        <w:tab/>
      </w:r>
      <w:r w:rsidRPr="006B3B9B">
        <w:rPr>
          <w:rFonts w:ascii="Arial" w:hAnsi="Arial"/>
          <w:lang w:val="en-GB"/>
        </w:rPr>
        <w:tab/>
      </w:r>
    </w:p>
    <w:p w14:paraId="19851A10" w14:textId="7E993A36" w:rsidR="006B3B9B" w:rsidRPr="006B3B9B" w:rsidRDefault="006B3B9B" w:rsidP="006B3B9B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  <w:t>(ii</w:t>
      </w:r>
      <w:r w:rsidRPr="006B3B9B">
        <w:rPr>
          <w:rFonts w:ascii="Arial" w:hAnsi="Arial"/>
          <w:lang w:val="en-GB"/>
        </w:rPr>
        <w:t>)</w:t>
      </w:r>
      <w:r w:rsidRPr="006B3B9B">
        <w:rPr>
          <w:rFonts w:ascii="Arial" w:hAnsi="Arial"/>
          <w:lang w:val="en-GB"/>
        </w:rPr>
        <w:tab/>
        <w:t>Polar bears have a thick fur coat.</w:t>
      </w:r>
    </w:p>
    <w:p w14:paraId="0C8783B5" w14:textId="45D46C54" w:rsidR="006B3B9B" w:rsidRPr="006B3B9B" w:rsidRDefault="006B3B9B" w:rsidP="006B3B9B">
      <w:pPr>
        <w:rPr>
          <w:rFonts w:ascii="Arial" w:hAnsi="Arial"/>
          <w:lang w:val="en-GB"/>
        </w:rPr>
      </w:pPr>
    </w:p>
    <w:p w14:paraId="26FAD94E" w14:textId="4420A33B" w:rsidR="006B3B9B" w:rsidRDefault="006B3B9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A94A59B" w14:textId="2DCF7451" w:rsidR="00CB3185" w:rsidRPr="00CB3185" w:rsidRDefault="006B3B9B" w:rsidP="00CB3185">
      <w:pPr>
        <w:rPr>
          <w:rFonts w:ascii="Arial" w:hAnsi="Arial"/>
          <w:lang w:val="en-GB"/>
        </w:rPr>
      </w:pPr>
      <w:r>
        <w:rPr>
          <w:rFonts w:ascii="Arial" w:hAnsi="Arial"/>
        </w:rPr>
        <w:lastRenderedPageBreak/>
        <w:t>13.</w:t>
      </w:r>
      <w:r>
        <w:rPr>
          <w:rFonts w:ascii="Arial" w:hAnsi="Arial"/>
        </w:rPr>
        <w:tab/>
      </w:r>
      <w:r w:rsidR="00CB3185" w:rsidRPr="00CB3185">
        <w:rPr>
          <w:rFonts w:ascii="Arial" w:hAnsi="Arial"/>
          <w:lang w:val="en-GB"/>
        </w:rPr>
        <w:t xml:space="preserve">The photo below shows the 150 million year old fossilised remains of an </w:t>
      </w:r>
      <w:r w:rsidR="00CB3185">
        <w:rPr>
          <w:rFonts w:ascii="Arial" w:hAnsi="Arial"/>
          <w:lang w:val="en-GB"/>
        </w:rPr>
        <w:tab/>
      </w:r>
      <w:r w:rsidR="00CB3185" w:rsidRPr="00CB3185">
        <w:rPr>
          <w:rFonts w:ascii="Arial" w:hAnsi="Arial"/>
          <w:i/>
          <w:lang w:val="en-GB"/>
        </w:rPr>
        <w:t>Archaeopteryx</w:t>
      </w:r>
      <w:r w:rsidR="00CB3185" w:rsidRPr="00CB3185">
        <w:rPr>
          <w:rFonts w:ascii="Arial" w:hAnsi="Arial"/>
          <w:lang w:val="en-GB"/>
        </w:rPr>
        <w:t>.</w:t>
      </w:r>
    </w:p>
    <w:p w14:paraId="43A20200" w14:textId="0DF628A1" w:rsidR="00CB3185" w:rsidRPr="00CB3185" w:rsidRDefault="00CB3185" w:rsidP="00CB3185">
      <w:pPr>
        <w:jc w:val="center"/>
        <w:rPr>
          <w:rFonts w:ascii="Arial" w:hAnsi="Arial"/>
        </w:rPr>
      </w:pPr>
      <w:r w:rsidRPr="00CB3185">
        <w:rPr>
          <w:rFonts w:ascii="Arial" w:hAnsi="Arial"/>
          <w:noProof/>
        </w:rPr>
        <w:drawing>
          <wp:inline distT="0" distB="0" distL="0" distR="0" wp14:anchorId="28072C85" wp14:editId="3781506D">
            <wp:extent cx="2675744" cy="2051234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4.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056" cy="20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99E9" w14:textId="1184C3E0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(a)</w:t>
      </w:r>
      <w:r w:rsidRPr="00CB3185">
        <w:rPr>
          <w:rFonts w:ascii="Arial" w:hAnsi="Arial"/>
          <w:lang w:val="en-GB"/>
        </w:rPr>
        <w:tab/>
        <w:t>Identify the features that survived the fossilisation process.</w:t>
      </w:r>
    </w:p>
    <w:p w14:paraId="0BA4464E" w14:textId="77777777" w:rsidR="00CB3185" w:rsidRP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76F73851" w14:textId="77777777" w:rsidR="00CB3185" w:rsidRDefault="00CB3185" w:rsidP="00CB3185">
      <w:pPr>
        <w:rPr>
          <w:rFonts w:ascii="Arial" w:hAnsi="Arial"/>
          <w:lang w:val="en-GB"/>
        </w:rPr>
      </w:pPr>
    </w:p>
    <w:p w14:paraId="053869A6" w14:textId="77777777" w:rsidR="00CB3185" w:rsidRDefault="00CB3185" w:rsidP="00CB3185">
      <w:pPr>
        <w:rPr>
          <w:rFonts w:ascii="Arial" w:hAnsi="Arial"/>
          <w:lang w:val="en-GB"/>
        </w:rPr>
      </w:pPr>
    </w:p>
    <w:p w14:paraId="6039C046" w14:textId="77777777" w:rsidR="00CB3185" w:rsidRDefault="00CB3185" w:rsidP="00CB3185">
      <w:pPr>
        <w:rPr>
          <w:rFonts w:ascii="Arial" w:hAnsi="Arial"/>
          <w:lang w:val="en-GB"/>
        </w:rPr>
      </w:pPr>
    </w:p>
    <w:p w14:paraId="22921566" w14:textId="77777777" w:rsidR="00CB3185" w:rsidRDefault="00CB3185" w:rsidP="00CB3185">
      <w:pPr>
        <w:rPr>
          <w:rFonts w:ascii="Arial" w:hAnsi="Arial"/>
          <w:lang w:val="en-GB"/>
        </w:rPr>
      </w:pPr>
    </w:p>
    <w:p w14:paraId="594BA6F8" w14:textId="77777777" w:rsidR="00CB3185" w:rsidRDefault="00CB3185" w:rsidP="00CB3185">
      <w:pPr>
        <w:rPr>
          <w:rFonts w:ascii="Arial" w:hAnsi="Arial"/>
          <w:lang w:val="en-GB"/>
        </w:rPr>
      </w:pPr>
    </w:p>
    <w:p w14:paraId="3829DCD4" w14:textId="46516BC8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(b)</w:t>
      </w:r>
      <w:r w:rsidRPr="00CB3185">
        <w:rPr>
          <w:rFonts w:ascii="Arial" w:hAnsi="Arial"/>
          <w:lang w:val="en-GB"/>
        </w:rPr>
        <w:tab/>
        <w:t>Explain why these features survived whereas others did not.</w:t>
      </w:r>
    </w:p>
    <w:p w14:paraId="39097739" w14:textId="77777777" w:rsidR="00CB3185" w:rsidRP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3B2FA71D" w14:textId="77777777" w:rsidR="00CB3185" w:rsidRP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2E2AE279" w14:textId="77777777" w:rsidR="00CB3185" w:rsidRP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3CA0C2E1" w14:textId="77777777" w:rsidR="00CB3185" w:rsidRDefault="00CB3185" w:rsidP="00CB3185">
      <w:pPr>
        <w:rPr>
          <w:rFonts w:ascii="Arial" w:hAnsi="Arial"/>
          <w:lang w:val="en-GB"/>
        </w:rPr>
      </w:pPr>
    </w:p>
    <w:p w14:paraId="7E6108CD" w14:textId="77777777" w:rsidR="00CB3185" w:rsidRDefault="00CB3185" w:rsidP="00CB3185">
      <w:pPr>
        <w:rPr>
          <w:rFonts w:ascii="Arial" w:hAnsi="Arial"/>
          <w:lang w:val="en-GB"/>
        </w:rPr>
      </w:pPr>
    </w:p>
    <w:p w14:paraId="6B9BA338" w14:textId="77777777" w:rsidR="00CB3185" w:rsidRDefault="00CB3185" w:rsidP="00CB3185">
      <w:pPr>
        <w:rPr>
          <w:rFonts w:ascii="Arial" w:hAnsi="Arial"/>
          <w:lang w:val="en-GB"/>
        </w:rPr>
      </w:pPr>
    </w:p>
    <w:p w14:paraId="3E3EF4C1" w14:textId="4CD19A32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10405DD1" w14:textId="20155DF0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(c)</w:t>
      </w:r>
      <w:r w:rsidRPr="00CB3185">
        <w:rPr>
          <w:rFonts w:ascii="Arial" w:hAnsi="Arial"/>
          <w:lang w:val="en-GB"/>
        </w:rPr>
        <w:tab/>
        <w:t>Explain the scientific importance of this fossil.</w:t>
      </w:r>
    </w:p>
    <w:p w14:paraId="3322D46B" w14:textId="4A892910" w:rsidR="006B3B9B" w:rsidRDefault="006B3B9B" w:rsidP="00222BC9">
      <w:pPr>
        <w:rPr>
          <w:rFonts w:ascii="Arial" w:hAnsi="Arial"/>
        </w:rPr>
      </w:pPr>
    </w:p>
    <w:p w14:paraId="6EC177A2" w14:textId="77777777" w:rsidR="00CB3185" w:rsidRDefault="00CB3185" w:rsidP="00222BC9">
      <w:pPr>
        <w:rPr>
          <w:rFonts w:ascii="Arial" w:hAnsi="Arial"/>
        </w:rPr>
      </w:pPr>
    </w:p>
    <w:p w14:paraId="1E3EC88A" w14:textId="77777777" w:rsidR="00CB3185" w:rsidRDefault="00CB3185" w:rsidP="00222BC9">
      <w:pPr>
        <w:rPr>
          <w:rFonts w:ascii="Arial" w:hAnsi="Arial"/>
        </w:rPr>
      </w:pPr>
    </w:p>
    <w:p w14:paraId="69A022EF" w14:textId="77777777" w:rsidR="00CB3185" w:rsidRDefault="00CB3185" w:rsidP="00222BC9">
      <w:pPr>
        <w:rPr>
          <w:rFonts w:ascii="Arial" w:hAnsi="Arial"/>
        </w:rPr>
      </w:pPr>
    </w:p>
    <w:p w14:paraId="3F690BA2" w14:textId="77777777" w:rsidR="00CB3185" w:rsidRDefault="00CB3185" w:rsidP="00222BC9">
      <w:pPr>
        <w:rPr>
          <w:rFonts w:ascii="Arial" w:hAnsi="Arial"/>
        </w:rPr>
      </w:pPr>
    </w:p>
    <w:p w14:paraId="3BF01367" w14:textId="77777777" w:rsidR="00CB3185" w:rsidRDefault="00CB3185" w:rsidP="00222BC9">
      <w:pPr>
        <w:rPr>
          <w:rFonts w:ascii="Arial" w:hAnsi="Arial"/>
        </w:rPr>
      </w:pPr>
    </w:p>
    <w:p w14:paraId="04253030" w14:textId="77777777" w:rsidR="00CB3185" w:rsidRDefault="00CB3185" w:rsidP="00222BC9">
      <w:pPr>
        <w:rPr>
          <w:rFonts w:ascii="Arial" w:hAnsi="Arial"/>
        </w:rPr>
      </w:pPr>
    </w:p>
    <w:p w14:paraId="21B645C8" w14:textId="77777777" w:rsidR="00CB3185" w:rsidRDefault="00CB3185" w:rsidP="00222BC9">
      <w:pPr>
        <w:rPr>
          <w:rFonts w:ascii="Arial" w:hAnsi="Arial"/>
        </w:rPr>
      </w:pPr>
    </w:p>
    <w:p w14:paraId="689FC0CD" w14:textId="3C29F5CB" w:rsidR="00CB3185" w:rsidRDefault="00CB318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A260B93" w14:textId="0410F8B1" w:rsid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lastRenderedPageBreak/>
        <w:t>14.</w:t>
      </w: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 xml:space="preserve">The absolute ages of recent carbonaceous fossils can be determined using </w:t>
      </w: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radiocarbon dating.</w:t>
      </w:r>
      <w:r>
        <w:rPr>
          <w:rFonts w:ascii="Arial" w:hAnsi="Arial"/>
          <w:lang w:val="en-GB"/>
        </w:rPr>
        <w:t xml:space="preserve">  </w:t>
      </w:r>
      <w:r w:rsidRPr="00CB3185">
        <w:rPr>
          <w:rFonts w:ascii="Arial" w:hAnsi="Arial"/>
          <w:lang w:val="en-GB"/>
        </w:rPr>
        <w:t xml:space="preserve">The half-life of carbon-14 (a radioactive isotope) is 5730 years. </w:t>
      </w: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 xml:space="preserve">The following table shows how the percentage of C-14 present in a fossil decreases </w:t>
      </w: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over time.</w:t>
      </w:r>
    </w:p>
    <w:p w14:paraId="1A21493D" w14:textId="77777777" w:rsidR="00CB3185" w:rsidRPr="00CB3185" w:rsidRDefault="00CB3185" w:rsidP="00CB3185">
      <w:pPr>
        <w:rPr>
          <w:rFonts w:ascii="Arial" w:hAnsi="Arial"/>
          <w:lang w:val="en-GB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3"/>
        <w:gridCol w:w="1204"/>
        <w:gridCol w:w="1211"/>
        <w:gridCol w:w="1204"/>
        <w:gridCol w:w="1207"/>
        <w:gridCol w:w="1207"/>
        <w:gridCol w:w="1110"/>
      </w:tblGrid>
      <w:tr w:rsidR="00CB3185" w:rsidRPr="00CB3185" w14:paraId="65B6619F" w14:textId="77777777" w:rsidTr="0023266E">
        <w:tc>
          <w:tcPr>
            <w:tcW w:w="1963" w:type="dxa"/>
            <w:tcBorders>
              <w:top w:val="nil"/>
              <w:bottom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6CD5C" w14:textId="77777777" w:rsidR="00CB3185" w:rsidRPr="00CB3185" w:rsidRDefault="00CB3185" w:rsidP="00CB3185">
            <w:pPr>
              <w:rPr>
                <w:rFonts w:ascii="Arial" w:hAnsi="Arial"/>
                <w:b/>
                <w:bCs/>
                <w:lang w:val="en-GB"/>
              </w:rPr>
            </w:pPr>
            <w:r w:rsidRPr="00CB3185">
              <w:rPr>
                <w:rFonts w:ascii="Arial" w:hAnsi="Arial"/>
                <w:b/>
                <w:bCs/>
                <w:lang w:val="en-GB"/>
              </w:rPr>
              <w:t>Time (years)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11CC8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0</w:t>
            </w:r>
          </w:p>
        </w:tc>
        <w:tc>
          <w:tcPr>
            <w:tcW w:w="12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CA271B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5730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B19C9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11 460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93234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17 190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7A3DF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22 920</w:t>
            </w:r>
          </w:p>
        </w:tc>
        <w:tc>
          <w:tcPr>
            <w:tcW w:w="11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67795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28 650</w:t>
            </w:r>
          </w:p>
        </w:tc>
      </w:tr>
      <w:tr w:rsidR="00CB3185" w:rsidRPr="00CB3185" w14:paraId="00FC1036" w14:textId="77777777" w:rsidTr="0023266E">
        <w:tc>
          <w:tcPr>
            <w:tcW w:w="1963" w:type="dxa"/>
            <w:tcBorders>
              <w:top w:val="single" w:sz="4" w:space="0" w:color="FFFFFF"/>
              <w:bottom w:val="nil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C1071" w14:textId="77777777" w:rsidR="00CB3185" w:rsidRPr="00CB3185" w:rsidRDefault="00CB3185" w:rsidP="00CB3185">
            <w:pPr>
              <w:rPr>
                <w:rFonts w:ascii="Arial" w:hAnsi="Arial"/>
                <w:b/>
                <w:bCs/>
                <w:lang w:val="en-GB"/>
              </w:rPr>
            </w:pPr>
            <w:r w:rsidRPr="00CB3185">
              <w:rPr>
                <w:rFonts w:ascii="Arial" w:hAnsi="Arial"/>
                <w:b/>
                <w:bCs/>
                <w:lang w:val="en-GB"/>
              </w:rPr>
              <w:t>% C-14 remaining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F864F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100</w:t>
            </w:r>
          </w:p>
        </w:tc>
        <w:tc>
          <w:tcPr>
            <w:tcW w:w="12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05493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50</w:t>
            </w:r>
          </w:p>
        </w:tc>
        <w:tc>
          <w:tcPr>
            <w:tcW w:w="12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95701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BA5C5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12.5</w:t>
            </w:r>
          </w:p>
        </w:tc>
        <w:tc>
          <w:tcPr>
            <w:tcW w:w="12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33954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6.25</w:t>
            </w:r>
          </w:p>
        </w:tc>
        <w:tc>
          <w:tcPr>
            <w:tcW w:w="11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B1F48" w14:textId="77777777" w:rsidR="00CB3185" w:rsidRPr="00CB3185" w:rsidRDefault="00CB3185" w:rsidP="00CB3185">
            <w:pPr>
              <w:rPr>
                <w:rFonts w:ascii="Arial" w:hAnsi="Arial"/>
                <w:lang w:val="en-GB"/>
              </w:rPr>
            </w:pPr>
            <w:r w:rsidRPr="00CB3185">
              <w:rPr>
                <w:rFonts w:ascii="Arial" w:hAnsi="Arial"/>
                <w:lang w:val="en-GB"/>
              </w:rPr>
              <w:t>3.125</w:t>
            </w:r>
          </w:p>
        </w:tc>
      </w:tr>
    </w:tbl>
    <w:p w14:paraId="0A035FB6" w14:textId="77777777" w:rsidR="00CB3185" w:rsidRDefault="00CB3185" w:rsidP="00CB3185">
      <w:pPr>
        <w:rPr>
          <w:rFonts w:ascii="Arial" w:hAnsi="Arial"/>
          <w:lang w:val="en-GB"/>
        </w:rPr>
      </w:pPr>
    </w:p>
    <w:p w14:paraId="61068F41" w14:textId="3E7B8596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(a)</w:t>
      </w:r>
      <w:r w:rsidRPr="00CB3185">
        <w:rPr>
          <w:rFonts w:ascii="Arial" w:hAnsi="Arial"/>
          <w:lang w:val="en-GB"/>
        </w:rPr>
        <w:tab/>
        <w:t>Complete the table.</w:t>
      </w:r>
    </w:p>
    <w:p w14:paraId="23C09560" w14:textId="77777777" w:rsidR="00CB3185" w:rsidRDefault="00CB3185" w:rsidP="00CB3185">
      <w:pPr>
        <w:rPr>
          <w:rFonts w:ascii="Arial" w:hAnsi="Arial"/>
          <w:lang w:val="en-GB"/>
        </w:rPr>
      </w:pPr>
    </w:p>
    <w:p w14:paraId="53B28DD3" w14:textId="2E2F3B19" w:rsid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(b)</w:t>
      </w:r>
      <w:r w:rsidRPr="00CB3185">
        <w:rPr>
          <w:rFonts w:ascii="Arial" w:hAnsi="Arial"/>
          <w:lang w:val="en-GB"/>
        </w:rPr>
        <w:tab/>
        <w:t>Plot a line graph of this data on the grid below.</w:t>
      </w:r>
    </w:p>
    <w:p w14:paraId="64FB02E6" w14:textId="77777777" w:rsidR="00CB3185" w:rsidRPr="00CB3185" w:rsidRDefault="00CB3185" w:rsidP="00CB3185">
      <w:pPr>
        <w:rPr>
          <w:rFonts w:ascii="Arial" w:hAnsi="Arial"/>
          <w:lang w:val="en-GB"/>
        </w:rPr>
      </w:pPr>
    </w:p>
    <w:p w14:paraId="03F7BB76" w14:textId="77777777" w:rsidR="00CB3185" w:rsidRPr="00CB3185" w:rsidRDefault="00CB3185" w:rsidP="00CB3185">
      <w:pPr>
        <w:jc w:val="center"/>
        <w:rPr>
          <w:rFonts w:ascii="Arial" w:hAnsi="Arial"/>
          <w:lang w:val="en-US"/>
        </w:rPr>
      </w:pPr>
      <w:r w:rsidRPr="00CB3185">
        <w:rPr>
          <w:rFonts w:ascii="Arial" w:hAnsi="Arial"/>
          <w:noProof/>
        </w:rPr>
        <w:drawing>
          <wp:inline distT="0" distB="0" distL="0" distR="0" wp14:anchorId="1045EF26" wp14:editId="65F44D55">
            <wp:extent cx="4654550" cy="2324100"/>
            <wp:effectExtent l="0" t="0" r="0" b="0"/>
            <wp:docPr id="11" name="Picture 1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2313" w14:textId="77777777" w:rsidR="00CB3185" w:rsidRDefault="00CB3185" w:rsidP="00CB3185">
      <w:pPr>
        <w:rPr>
          <w:rFonts w:ascii="Arial" w:hAnsi="Arial"/>
          <w:lang w:val="en-GB"/>
        </w:rPr>
      </w:pPr>
    </w:p>
    <w:p w14:paraId="27CFC5A0" w14:textId="77777777" w:rsidR="00CB3185" w:rsidRDefault="00CB3185" w:rsidP="00CB3185">
      <w:pPr>
        <w:rPr>
          <w:rFonts w:ascii="Arial" w:hAnsi="Arial"/>
          <w:lang w:val="en-GB"/>
        </w:rPr>
      </w:pPr>
    </w:p>
    <w:p w14:paraId="68DD5CA5" w14:textId="77777777" w:rsidR="00CB3185" w:rsidRDefault="00CB3185" w:rsidP="00CB3185">
      <w:pPr>
        <w:rPr>
          <w:rFonts w:ascii="Arial" w:hAnsi="Arial"/>
          <w:lang w:val="en-GB"/>
        </w:rPr>
      </w:pPr>
    </w:p>
    <w:p w14:paraId="51DF4F3F" w14:textId="36DF65EB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(c)</w:t>
      </w:r>
      <w:r w:rsidRPr="00CB3185">
        <w:rPr>
          <w:rFonts w:ascii="Arial" w:hAnsi="Arial"/>
          <w:lang w:val="en-GB"/>
        </w:rPr>
        <w:tab/>
        <w:t xml:space="preserve">The C-14 content of a fossil was found to have decreased by 36% since the </w:t>
      </w: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organism died. Determine the approximate age of the fossil.</w:t>
      </w:r>
    </w:p>
    <w:p w14:paraId="7B05AEED" w14:textId="1FD93270" w:rsid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2414AD1D" w14:textId="77777777" w:rsidR="00CB3185" w:rsidRDefault="00CB3185" w:rsidP="00CB3185">
      <w:pPr>
        <w:rPr>
          <w:rFonts w:ascii="Arial" w:hAnsi="Arial"/>
          <w:lang w:val="en-GB"/>
        </w:rPr>
      </w:pPr>
    </w:p>
    <w:p w14:paraId="4842047B" w14:textId="77777777" w:rsidR="00CB3185" w:rsidRDefault="00CB3185" w:rsidP="00CB3185">
      <w:pPr>
        <w:rPr>
          <w:rFonts w:ascii="Arial" w:hAnsi="Arial"/>
          <w:lang w:val="en-GB"/>
        </w:rPr>
      </w:pPr>
    </w:p>
    <w:p w14:paraId="27B2BF72" w14:textId="77777777" w:rsidR="00CB3185" w:rsidRDefault="00CB3185" w:rsidP="00CB3185">
      <w:pPr>
        <w:rPr>
          <w:rFonts w:ascii="Arial" w:hAnsi="Arial"/>
          <w:lang w:val="en-GB"/>
        </w:rPr>
      </w:pPr>
    </w:p>
    <w:p w14:paraId="0F674D50" w14:textId="77777777" w:rsidR="00CB3185" w:rsidRDefault="00CB3185" w:rsidP="00CB3185">
      <w:pPr>
        <w:rPr>
          <w:rFonts w:ascii="Arial" w:hAnsi="Arial"/>
          <w:lang w:val="en-GB"/>
        </w:rPr>
      </w:pPr>
    </w:p>
    <w:p w14:paraId="090DA1D3" w14:textId="77777777" w:rsidR="00CB3185" w:rsidRDefault="00CB3185" w:rsidP="00CB3185">
      <w:pPr>
        <w:rPr>
          <w:rFonts w:ascii="Arial" w:hAnsi="Arial"/>
          <w:lang w:val="en-GB"/>
        </w:rPr>
      </w:pPr>
    </w:p>
    <w:p w14:paraId="3645CCB8" w14:textId="3F415719" w:rsidR="00CB3185" w:rsidRPr="00CB3185" w:rsidRDefault="00CB3185" w:rsidP="00CB3185">
      <w:pPr>
        <w:rPr>
          <w:rFonts w:ascii="Arial" w:hAnsi="Arial"/>
          <w:lang w:val="en-GB"/>
        </w:rPr>
      </w:pP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(d)</w:t>
      </w:r>
      <w:r w:rsidRPr="00CB3185">
        <w:rPr>
          <w:rFonts w:ascii="Arial" w:hAnsi="Arial"/>
          <w:lang w:val="en-GB"/>
        </w:rPr>
        <w:tab/>
        <w:t xml:space="preserve">A fossil is approximately 10 000 years old. What percentage of C-14 still </w:t>
      </w: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</w:r>
      <w:r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>remains?</w:t>
      </w:r>
    </w:p>
    <w:p w14:paraId="2ECB7115" w14:textId="77777777" w:rsidR="00CB3185" w:rsidRP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  <w:r w:rsidRPr="00CB3185">
        <w:rPr>
          <w:rFonts w:ascii="Arial" w:hAnsi="Arial"/>
          <w:lang w:val="en-GB"/>
        </w:rPr>
        <w:tab/>
      </w:r>
    </w:p>
    <w:p w14:paraId="28F94637" w14:textId="77777777" w:rsid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</w:p>
    <w:p w14:paraId="4DBDFBFC" w14:textId="7E0773C2" w:rsidR="00CB3185" w:rsidRDefault="00CB3185" w:rsidP="00CB3185">
      <w:pPr>
        <w:rPr>
          <w:rFonts w:ascii="Arial" w:hAnsi="Arial"/>
          <w:lang w:val="en-GB"/>
        </w:rPr>
      </w:pPr>
      <w:r w:rsidRPr="00CB3185">
        <w:rPr>
          <w:rFonts w:ascii="Arial" w:hAnsi="Arial"/>
          <w:lang w:val="en-GB"/>
        </w:rPr>
        <w:tab/>
      </w:r>
    </w:p>
    <w:p w14:paraId="6A70C6AE" w14:textId="77777777" w:rsidR="00CB3185" w:rsidRPr="00CB3185" w:rsidRDefault="00CB3185" w:rsidP="00CB3185">
      <w:pPr>
        <w:rPr>
          <w:rFonts w:ascii="Arial" w:hAnsi="Arial"/>
          <w:lang w:val="en-GB"/>
        </w:rPr>
      </w:pPr>
    </w:p>
    <w:p w14:paraId="48B72A2E" w14:textId="77777777" w:rsidR="00CB3185" w:rsidRDefault="00CB3185" w:rsidP="00CB3185">
      <w:pPr>
        <w:rPr>
          <w:rFonts w:ascii="Arial" w:hAnsi="Arial"/>
          <w:lang w:val="en-US"/>
        </w:rPr>
      </w:pPr>
    </w:p>
    <w:p w14:paraId="30C74CCE" w14:textId="1114E4DA" w:rsidR="00CB3185" w:rsidRPr="003D11C3" w:rsidRDefault="00CB3185" w:rsidP="00CB3185">
      <w:pPr>
        <w:rPr>
          <w:rFonts w:ascii="Arial" w:hAnsi="Arial"/>
        </w:rPr>
      </w:pPr>
      <w:r>
        <w:rPr>
          <w:rFonts w:ascii="Arial" w:hAnsi="Arial"/>
          <w:lang w:val="en-US"/>
        </w:rPr>
        <w:tab/>
      </w:r>
      <w:r w:rsidRPr="00CB3185">
        <w:rPr>
          <w:rFonts w:ascii="Arial" w:hAnsi="Arial"/>
          <w:lang w:val="en-US"/>
        </w:rPr>
        <w:t>(e)</w:t>
      </w:r>
      <w:r w:rsidRPr="00CB3185">
        <w:rPr>
          <w:rFonts w:ascii="Arial" w:hAnsi="Arial"/>
          <w:lang w:val="en-US"/>
        </w:rPr>
        <w:tab/>
        <w:t xml:space="preserve">Explain why it is difficult to date fossils that are more than 60 000 years old 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ab/>
      </w:r>
      <w:r w:rsidRPr="00CB3185">
        <w:rPr>
          <w:rFonts w:ascii="Arial" w:hAnsi="Arial"/>
          <w:lang w:val="en-US"/>
        </w:rPr>
        <w:t>using radiocarbon dating.</w:t>
      </w:r>
    </w:p>
    <w:sectPr w:rsidR="00CB3185" w:rsidRPr="003D11C3" w:rsidSect="00DA5783">
      <w:footerReference w:type="even" r:id="rId11"/>
      <w:footerReference w:type="default" r:id="rId12"/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1A6FDB" w14:textId="77777777" w:rsidR="006B3B9B" w:rsidRDefault="006B3B9B" w:rsidP="006B3B9B">
      <w:r>
        <w:separator/>
      </w:r>
    </w:p>
  </w:endnote>
  <w:endnote w:type="continuationSeparator" w:id="0">
    <w:p w14:paraId="59042AE4" w14:textId="77777777" w:rsidR="006B3B9B" w:rsidRDefault="006B3B9B" w:rsidP="006B3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699965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A0FD701" w14:textId="0F2EDD99" w:rsidR="006B3B9B" w:rsidRDefault="006B3B9B" w:rsidP="00213D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0E0C5C5" w14:textId="77777777" w:rsidR="006B3B9B" w:rsidRDefault="006B3B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635519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AD0100" w14:textId="64203F13" w:rsidR="006B3B9B" w:rsidRDefault="006B3B9B" w:rsidP="00213D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438E0B" w14:textId="77777777" w:rsidR="006B3B9B" w:rsidRDefault="006B3B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B92C44" w14:textId="77777777" w:rsidR="006B3B9B" w:rsidRDefault="006B3B9B" w:rsidP="006B3B9B">
      <w:r>
        <w:separator/>
      </w:r>
    </w:p>
  </w:footnote>
  <w:footnote w:type="continuationSeparator" w:id="0">
    <w:p w14:paraId="4CD1EF33" w14:textId="77777777" w:rsidR="006B3B9B" w:rsidRDefault="006B3B9B" w:rsidP="006B3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7A"/>
    <w:rsid w:val="0001647B"/>
    <w:rsid w:val="000E7B5C"/>
    <w:rsid w:val="00222BC9"/>
    <w:rsid w:val="0037248A"/>
    <w:rsid w:val="003D11C3"/>
    <w:rsid w:val="003D3DBA"/>
    <w:rsid w:val="003D5758"/>
    <w:rsid w:val="00451B19"/>
    <w:rsid w:val="005872A5"/>
    <w:rsid w:val="006B3B9B"/>
    <w:rsid w:val="008474CC"/>
    <w:rsid w:val="00967719"/>
    <w:rsid w:val="009B647A"/>
    <w:rsid w:val="00A53FA3"/>
    <w:rsid w:val="00A957AC"/>
    <w:rsid w:val="00AE52D5"/>
    <w:rsid w:val="00BF67FC"/>
    <w:rsid w:val="00C90576"/>
    <w:rsid w:val="00CB3185"/>
    <w:rsid w:val="00D9103F"/>
    <w:rsid w:val="00DA5783"/>
    <w:rsid w:val="00E2361B"/>
    <w:rsid w:val="00F0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B19A88"/>
  <w14:defaultImageDpi w14:val="300"/>
  <w15:docId w15:val="{EA7F19C0-7A58-1E4E-873D-8ADB1EBB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647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47B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F03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B3B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3B9B"/>
    <w:rPr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6B3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Macintosh%20HDD:Users:wilson.ian:Library:Application%20Support:Microsoft:Office:User%20Templates:My%20Templates:My%20Templates:Word%20Processing%20(docx).dotx</Template>
  <TotalTime>11</TotalTime>
  <Pages>13</Pages>
  <Words>1075</Words>
  <Characters>6133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4</cp:revision>
  <dcterms:created xsi:type="dcterms:W3CDTF">2018-09-15T03:14:00Z</dcterms:created>
  <dcterms:modified xsi:type="dcterms:W3CDTF">2020-04-28T04:18:00Z</dcterms:modified>
</cp:coreProperties>
</file>