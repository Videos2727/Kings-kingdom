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jpg" ContentType="image/jpeg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3A8C01" w14:textId="77777777" w:rsidR="00E27492" w:rsidRPr="008C54BD" w:rsidRDefault="00CB2921">
      <w:pPr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ascii="Arial" w:hAnsi="Arial"/>
          <w:b/>
        </w:rPr>
      </w:pPr>
      <w:r>
        <w:rPr>
          <w:b/>
          <w:noProof/>
          <w:sz w:val="32"/>
          <w:lang w:val="en-US"/>
        </w:rPr>
        <w:drawing>
          <wp:anchor distT="0" distB="0" distL="114300" distR="114300" simplePos="0" relativeHeight="251657728" behindDoc="0" locked="0" layoutInCell="1" allowOverlap="1" wp14:anchorId="0AC7F610" wp14:editId="34376F92">
            <wp:simplePos x="0" y="0"/>
            <wp:positionH relativeFrom="column">
              <wp:posOffset>575945</wp:posOffset>
            </wp:positionH>
            <wp:positionV relativeFrom="paragraph">
              <wp:posOffset>87630</wp:posOffset>
            </wp:positionV>
            <wp:extent cx="1666240" cy="1684655"/>
            <wp:effectExtent l="0" t="0" r="10160" b="0"/>
            <wp:wrapNone/>
            <wp:docPr id="92" name="Picture 92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LIFE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0" w:type="dxa"/>
        <w:tblInd w:w="222" w:type="dxa"/>
        <w:tblLook w:val="0000" w:firstRow="0" w:lastRow="0" w:firstColumn="0" w:lastColumn="0" w:noHBand="0" w:noVBand="0"/>
      </w:tblPr>
      <w:tblGrid>
        <w:gridCol w:w="2721"/>
        <w:gridCol w:w="6879"/>
      </w:tblGrid>
      <w:tr w:rsidR="00E27492" w:rsidRPr="008C54BD" w14:paraId="53568385" w14:textId="77777777">
        <w:trPr>
          <w:trHeight w:val="1900"/>
        </w:trPr>
        <w:tc>
          <w:tcPr>
            <w:tcW w:w="2721" w:type="dxa"/>
          </w:tcPr>
          <w:p w14:paraId="6819D310" w14:textId="77777777" w:rsidR="00E27492" w:rsidRPr="008C54BD" w:rsidRDefault="00E27492">
            <w:pPr>
              <w:jc w:val="right"/>
              <w:rPr>
                <w:b/>
                <w:sz w:val="32"/>
              </w:rPr>
            </w:pPr>
          </w:p>
          <w:p w14:paraId="41C2EF58" w14:textId="77777777" w:rsidR="00E27492" w:rsidRPr="008C54BD" w:rsidRDefault="00E27492">
            <w:pPr>
              <w:jc w:val="right"/>
              <w:rPr>
                <w:b/>
                <w:sz w:val="30"/>
              </w:rPr>
            </w:pPr>
          </w:p>
          <w:p w14:paraId="6E64D756" w14:textId="77777777" w:rsidR="00E27492" w:rsidRPr="008C54BD" w:rsidRDefault="00E27492">
            <w:pPr>
              <w:tabs>
                <w:tab w:val="right" w:pos="9270"/>
              </w:tabs>
              <w:rPr>
                <w:b/>
                <w:sz w:val="32"/>
              </w:rPr>
            </w:pPr>
          </w:p>
        </w:tc>
        <w:tc>
          <w:tcPr>
            <w:tcW w:w="6879" w:type="dxa"/>
          </w:tcPr>
          <w:p w14:paraId="2DA5EC50" w14:textId="77777777" w:rsidR="00E27492" w:rsidRPr="008C54BD" w:rsidRDefault="00E27492">
            <w:pPr>
              <w:jc w:val="right"/>
              <w:rPr>
                <w:b/>
                <w:sz w:val="32"/>
              </w:rPr>
            </w:pPr>
          </w:p>
          <w:p w14:paraId="51678C75" w14:textId="77777777" w:rsidR="00E27492" w:rsidRPr="008C54BD" w:rsidRDefault="0039219C">
            <w:pPr>
              <w:jc w:val="right"/>
              <w:rPr>
                <w:b/>
                <w:sz w:val="32"/>
              </w:rPr>
            </w:pPr>
            <w:r w:rsidRPr="008C54BD">
              <w:rPr>
                <w:b/>
                <w:sz w:val="32"/>
              </w:rPr>
              <w:t xml:space="preserve">Holy Cross </w:t>
            </w:r>
            <w:r w:rsidR="00E27492" w:rsidRPr="008C54BD">
              <w:rPr>
                <w:b/>
                <w:sz w:val="32"/>
              </w:rPr>
              <w:t>College</w:t>
            </w:r>
          </w:p>
          <w:p w14:paraId="0C8444B7" w14:textId="77777777" w:rsidR="00E27492" w:rsidRPr="008C54BD" w:rsidRDefault="00E27492">
            <w:pPr>
              <w:jc w:val="right"/>
              <w:rPr>
                <w:b/>
                <w:sz w:val="32"/>
              </w:rPr>
            </w:pPr>
          </w:p>
          <w:p w14:paraId="494CDCA6" w14:textId="77777777" w:rsidR="00E27492" w:rsidRPr="008C54BD" w:rsidRDefault="00C60E2D">
            <w:pPr>
              <w:jc w:val="right"/>
              <w:rPr>
                <w:b/>
                <w:sz w:val="30"/>
              </w:rPr>
            </w:pPr>
            <w:r w:rsidRPr="008C54BD">
              <w:rPr>
                <w:b/>
                <w:sz w:val="30"/>
              </w:rPr>
              <w:t xml:space="preserve">Semester </w:t>
            </w:r>
            <w:r w:rsidR="003148BC" w:rsidRPr="008C54BD">
              <w:rPr>
                <w:b/>
                <w:sz w:val="30"/>
              </w:rPr>
              <w:t>2</w:t>
            </w:r>
            <w:r w:rsidR="00A03E48">
              <w:rPr>
                <w:b/>
                <w:sz w:val="30"/>
              </w:rPr>
              <w:t xml:space="preserve"> Examination 2016</w:t>
            </w:r>
          </w:p>
          <w:p w14:paraId="24B9A0AD" w14:textId="77777777" w:rsidR="00E27492" w:rsidRPr="008C54BD" w:rsidRDefault="00E27492">
            <w:pPr>
              <w:tabs>
                <w:tab w:val="right" w:pos="9270"/>
                <w:tab w:val="right" w:pos="9360"/>
              </w:tabs>
              <w:jc w:val="right"/>
              <w:rPr>
                <w:b/>
                <w:sz w:val="28"/>
              </w:rPr>
            </w:pPr>
          </w:p>
          <w:p w14:paraId="0055D48F" w14:textId="77777777" w:rsidR="00E27492" w:rsidRPr="008C54BD" w:rsidRDefault="00E27492">
            <w:pPr>
              <w:jc w:val="right"/>
              <w:rPr>
                <w:b/>
                <w:sz w:val="30"/>
              </w:rPr>
            </w:pPr>
            <w:r w:rsidRPr="008C54BD">
              <w:rPr>
                <w:b/>
                <w:sz w:val="30"/>
              </w:rPr>
              <w:t>Question/Answer Booklet</w:t>
            </w:r>
          </w:p>
          <w:p w14:paraId="77C81EE7" w14:textId="77777777" w:rsidR="00E27492" w:rsidRPr="008C54BD" w:rsidRDefault="00E27492">
            <w:pPr>
              <w:tabs>
                <w:tab w:val="right" w:pos="9270"/>
              </w:tabs>
              <w:rPr>
                <w:b/>
                <w:sz w:val="32"/>
              </w:rPr>
            </w:pPr>
          </w:p>
        </w:tc>
      </w:tr>
    </w:tbl>
    <w:p w14:paraId="39007A6E" w14:textId="77777777" w:rsidR="00E27492" w:rsidRPr="008C54BD" w:rsidRDefault="00E27492">
      <w:pPr>
        <w:tabs>
          <w:tab w:val="right" w:pos="9270"/>
        </w:tabs>
      </w:pPr>
    </w:p>
    <w:p w14:paraId="6265A420" w14:textId="77777777" w:rsidR="00E27492" w:rsidRPr="008C54BD" w:rsidRDefault="00CB2921">
      <w:pPr>
        <w:tabs>
          <w:tab w:val="right" w:pos="927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DC010E0" wp14:editId="5C543D3C">
                <wp:simplePos x="0" y="0"/>
                <wp:positionH relativeFrom="column">
                  <wp:posOffset>2572385</wp:posOffset>
                </wp:positionH>
                <wp:positionV relativeFrom="paragraph">
                  <wp:posOffset>159385</wp:posOffset>
                </wp:positionV>
                <wp:extent cx="3383915" cy="1006475"/>
                <wp:effectExtent l="0" t="0" r="12700" b="15240"/>
                <wp:wrapNone/>
                <wp:docPr id="5" name="Auto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3915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1" o:spid="_x0000_s1026" style="position:absolute;margin-left:202.55pt;margin-top:12.55pt;width:266.45pt;height:79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" filled="f" strokeweight="1pt"/>
            </w:pict>
          </mc:Fallback>
        </mc:AlternateContent>
      </w:r>
    </w:p>
    <w:p w14:paraId="70565B7B" w14:textId="77777777" w:rsidR="00E27492" w:rsidRPr="008C54BD" w:rsidRDefault="00E27492">
      <w:pPr>
        <w:tabs>
          <w:tab w:val="left" w:pos="7513"/>
          <w:tab w:val="right" w:pos="9270"/>
        </w:tabs>
      </w:pPr>
    </w:p>
    <w:p w14:paraId="3C006130" w14:textId="77777777" w:rsidR="00E27492" w:rsidRPr="008C54BD" w:rsidRDefault="00E27492">
      <w:pPr>
        <w:framePr w:w="5021" w:h="292" w:hSpace="180" w:wrap="around" w:vAnchor="text" w:hAnchor="page" w:x="5506" w:y="330"/>
        <w:jc w:val="center"/>
      </w:pPr>
      <w:r w:rsidRPr="008C54BD">
        <w:t>Please place your student identification label in this box</w:t>
      </w:r>
    </w:p>
    <w:p w14:paraId="759D50AA" w14:textId="77777777" w:rsidR="00E27492" w:rsidRPr="008C54BD" w:rsidRDefault="0039219C">
      <w:pPr>
        <w:tabs>
          <w:tab w:val="right" w:pos="9270"/>
        </w:tabs>
        <w:spacing w:before="120"/>
        <w:rPr>
          <w:b/>
          <w:sz w:val="32"/>
        </w:rPr>
      </w:pPr>
      <w:r w:rsidRPr="008C54BD">
        <w:rPr>
          <w:b/>
          <w:sz w:val="32"/>
        </w:rPr>
        <w:t xml:space="preserve">         </w:t>
      </w:r>
      <w:r w:rsidR="00E27492" w:rsidRPr="008C54BD">
        <w:rPr>
          <w:b/>
          <w:sz w:val="32"/>
        </w:rPr>
        <w:t xml:space="preserve">Year 10 Science </w:t>
      </w:r>
    </w:p>
    <w:p w14:paraId="4B4D3AE3" w14:textId="6CD8F47F" w:rsidR="00CF4540" w:rsidRPr="008C54BD" w:rsidRDefault="00C60E2D">
      <w:pPr>
        <w:tabs>
          <w:tab w:val="right" w:pos="9270"/>
        </w:tabs>
        <w:rPr>
          <w:b/>
          <w:sz w:val="32"/>
        </w:rPr>
      </w:pPr>
      <w:r w:rsidRPr="008C54BD">
        <w:rPr>
          <w:b/>
          <w:sz w:val="32"/>
        </w:rPr>
        <w:t xml:space="preserve">         </w:t>
      </w:r>
    </w:p>
    <w:p w14:paraId="5B760B86" w14:textId="77777777" w:rsidR="00E27492" w:rsidRPr="008C54BD" w:rsidRDefault="00E27492">
      <w:pPr>
        <w:tabs>
          <w:tab w:val="right" w:pos="9270"/>
        </w:tabs>
        <w:rPr>
          <w:b/>
        </w:rPr>
      </w:pPr>
    </w:p>
    <w:p w14:paraId="5AA4F370" w14:textId="77777777" w:rsidR="00E27492" w:rsidRPr="008C54BD" w:rsidRDefault="00E27492">
      <w:pPr>
        <w:tabs>
          <w:tab w:val="right" w:pos="9270"/>
        </w:tabs>
        <w:rPr>
          <w:b/>
        </w:rPr>
      </w:pPr>
    </w:p>
    <w:p w14:paraId="051BEEC7" w14:textId="77777777" w:rsidR="00E27492" w:rsidRPr="008C54BD" w:rsidRDefault="00E27492">
      <w:pPr>
        <w:tabs>
          <w:tab w:val="left" w:pos="4140"/>
        </w:tabs>
        <w:rPr>
          <w:sz w:val="24"/>
        </w:rPr>
      </w:pPr>
      <w:bookmarkStart w:id="0" w:name="OLE_LINK10"/>
      <w:bookmarkStart w:id="1" w:name="OLE_LINK9"/>
    </w:p>
    <w:p w14:paraId="1BA3E8AA" w14:textId="77777777" w:rsidR="00E27492" w:rsidRPr="008C54BD" w:rsidRDefault="00E27492">
      <w:pPr>
        <w:tabs>
          <w:tab w:val="left" w:pos="567"/>
        </w:tabs>
        <w:spacing w:line="480" w:lineRule="auto"/>
        <w:rPr>
          <w:sz w:val="24"/>
          <w:u w:val="single"/>
        </w:rPr>
      </w:pPr>
      <w:r w:rsidRPr="008C54BD">
        <w:rPr>
          <w:sz w:val="24"/>
        </w:rPr>
        <w:tab/>
      </w:r>
      <w:r w:rsidRPr="008C54BD">
        <w:rPr>
          <w:sz w:val="24"/>
        </w:rPr>
        <w:tab/>
      </w:r>
      <w:r w:rsidRPr="008C54BD">
        <w:rPr>
          <w:sz w:val="24"/>
        </w:rPr>
        <w:tab/>
        <w:t>Student Name</w:t>
      </w:r>
      <w:r w:rsidRPr="008C54BD">
        <w:rPr>
          <w:sz w:val="24"/>
        </w:rPr>
        <w:tab/>
      </w:r>
      <w:r w:rsidRPr="008C54BD">
        <w:rPr>
          <w:sz w:val="24"/>
        </w:rPr>
        <w:tab/>
      </w:r>
      <w:r w:rsidRPr="008C54BD">
        <w:rPr>
          <w:sz w:val="24"/>
          <w:u w:val="single"/>
        </w:rPr>
        <w:tab/>
      </w:r>
      <w:r w:rsidRPr="008C54BD">
        <w:rPr>
          <w:sz w:val="24"/>
          <w:u w:val="single"/>
        </w:rPr>
        <w:tab/>
      </w:r>
      <w:r w:rsidRPr="008C54BD">
        <w:rPr>
          <w:sz w:val="24"/>
          <w:u w:val="single"/>
        </w:rPr>
        <w:tab/>
      </w:r>
      <w:r w:rsidRPr="008C54BD">
        <w:rPr>
          <w:sz w:val="24"/>
          <w:u w:val="single"/>
        </w:rPr>
        <w:tab/>
      </w:r>
      <w:r w:rsidRPr="008C54BD">
        <w:rPr>
          <w:sz w:val="24"/>
          <w:u w:val="single"/>
        </w:rPr>
        <w:tab/>
      </w:r>
      <w:r w:rsidRPr="008C54BD">
        <w:rPr>
          <w:sz w:val="24"/>
          <w:u w:val="single"/>
        </w:rPr>
        <w:tab/>
      </w:r>
      <w:r w:rsidRPr="008C54BD">
        <w:rPr>
          <w:sz w:val="24"/>
          <w:u w:val="single"/>
        </w:rPr>
        <w:tab/>
      </w:r>
      <w:r w:rsidRPr="008C54BD">
        <w:rPr>
          <w:sz w:val="24"/>
          <w:u w:val="single"/>
        </w:rPr>
        <w:tab/>
      </w:r>
    </w:p>
    <w:p w14:paraId="7A218737" w14:textId="77777777" w:rsidR="00E27492" w:rsidRPr="008C54BD" w:rsidRDefault="00E27492">
      <w:pPr>
        <w:tabs>
          <w:tab w:val="left" w:pos="567"/>
        </w:tabs>
        <w:spacing w:line="360" w:lineRule="auto"/>
        <w:rPr>
          <w:u w:val="single"/>
        </w:rPr>
      </w:pPr>
      <w:r w:rsidRPr="008C54BD">
        <w:rPr>
          <w:sz w:val="24"/>
        </w:rPr>
        <w:tab/>
      </w:r>
      <w:r w:rsidRPr="008C54BD">
        <w:rPr>
          <w:sz w:val="24"/>
        </w:rPr>
        <w:tab/>
      </w:r>
      <w:r w:rsidRPr="008C54BD">
        <w:rPr>
          <w:sz w:val="24"/>
        </w:rPr>
        <w:tab/>
        <w:t>Student’s Teacher</w:t>
      </w:r>
      <w:r w:rsidRPr="008C54BD"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</w:p>
    <w:p w14:paraId="734D316D" w14:textId="77777777" w:rsidR="00E27492" w:rsidRPr="008C54BD" w:rsidRDefault="00E27492">
      <w:r w:rsidRPr="008C54BD">
        <w:tab/>
      </w:r>
      <w:bookmarkEnd w:id="0"/>
      <w:bookmarkEnd w:id="1"/>
    </w:p>
    <w:p w14:paraId="736E2AE4" w14:textId="77777777" w:rsidR="00E27492" w:rsidRPr="008C54BD" w:rsidRDefault="00E27492">
      <w:pPr>
        <w:tabs>
          <w:tab w:val="right" w:pos="9270"/>
        </w:tabs>
      </w:pPr>
    </w:p>
    <w:p w14:paraId="64705640" w14:textId="77777777" w:rsidR="00E27492" w:rsidRPr="008C54BD" w:rsidRDefault="00E27492">
      <w:pPr>
        <w:suppressAutoHyphens/>
        <w:rPr>
          <w:spacing w:val="-4"/>
        </w:rPr>
      </w:pPr>
    </w:p>
    <w:p w14:paraId="44A9C4F8" w14:textId="77777777" w:rsidR="00E27492" w:rsidRPr="008C54BD" w:rsidRDefault="00E27492">
      <w:pPr>
        <w:pStyle w:val="Heading4"/>
        <w:tabs>
          <w:tab w:val="clear" w:pos="627"/>
          <w:tab w:val="clear" w:pos="4513"/>
        </w:tabs>
        <w:jc w:val="left"/>
        <w:rPr>
          <w:rFonts w:ascii="Times New Roman" w:hAnsi="Times New Roman"/>
          <w:sz w:val="28"/>
        </w:rPr>
      </w:pPr>
      <w:r w:rsidRPr="008C54BD">
        <w:rPr>
          <w:rFonts w:ascii="Times New Roman" w:hAnsi="Times New Roman"/>
          <w:sz w:val="28"/>
        </w:rPr>
        <w:t>Time allowed for this paper</w:t>
      </w:r>
    </w:p>
    <w:p w14:paraId="3FF63144" w14:textId="77777777" w:rsidR="00E27492" w:rsidRPr="008C54BD" w:rsidRDefault="00E27492">
      <w:pPr>
        <w:rPr>
          <w:sz w:val="24"/>
        </w:rPr>
      </w:pPr>
    </w:p>
    <w:p w14:paraId="62CCC901" w14:textId="77777777" w:rsidR="00E27492" w:rsidRPr="008C54BD" w:rsidRDefault="00E27492">
      <w:pPr>
        <w:tabs>
          <w:tab w:val="left" w:pos="4140"/>
        </w:tabs>
        <w:rPr>
          <w:sz w:val="24"/>
        </w:rPr>
      </w:pPr>
      <w:r w:rsidRPr="008C54BD">
        <w:rPr>
          <w:sz w:val="24"/>
        </w:rPr>
        <w:t>Readin</w:t>
      </w:r>
      <w:r w:rsidR="0039219C" w:rsidRPr="008C54BD">
        <w:rPr>
          <w:sz w:val="24"/>
        </w:rPr>
        <w:t>g time before commencing work:</w:t>
      </w:r>
      <w:r w:rsidR="0039219C" w:rsidRPr="008C54BD">
        <w:rPr>
          <w:sz w:val="24"/>
        </w:rPr>
        <w:tab/>
        <w:t>10</w:t>
      </w:r>
      <w:r w:rsidRPr="008C54BD">
        <w:rPr>
          <w:sz w:val="24"/>
        </w:rPr>
        <w:t xml:space="preserve"> minutes</w:t>
      </w:r>
    </w:p>
    <w:p w14:paraId="65481A41" w14:textId="77777777" w:rsidR="00E27492" w:rsidRPr="008C54BD" w:rsidRDefault="00E27492">
      <w:pPr>
        <w:tabs>
          <w:tab w:val="left" w:pos="4140"/>
        </w:tabs>
        <w:rPr>
          <w:sz w:val="24"/>
        </w:rPr>
      </w:pPr>
      <w:r w:rsidRPr="008C54BD">
        <w:rPr>
          <w:sz w:val="24"/>
        </w:rPr>
        <w:t>Working time for paper:</w:t>
      </w:r>
      <w:r w:rsidRPr="008C54BD">
        <w:rPr>
          <w:sz w:val="24"/>
        </w:rPr>
        <w:tab/>
      </w:r>
      <w:r w:rsidR="00A03E48">
        <w:rPr>
          <w:sz w:val="24"/>
        </w:rPr>
        <w:t>11</w:t>
      </w:r>
      <w:r w:rsidR="003148BC" w:rsidRPr="008C54BD">
        <w:rPr>
          <w:sz w:val="24"/>
        </w:rPr>
        <w:t>0</w:t>
      </w:r>
      <w:r w:rsidRPr="008C54BD">
        <w:rPr>
          <w:sz w:val="24"/>
        </w:rPr>
        <w:t xml:space="preserve"> minutes</w:t>
      </w:r>
    </w:p>
    <w:p w14:paraId="1A242939" w14:textId="77777777" w:rsidR="00E27492" w:rsidRPr="008C54BD" w:rsidRDefault="00E27492">
      <w:pPr>
        <w:rPr>
          <w:sz w:val="24"/>
        </w:rPr>
      </w:pPr>
    </w:p>
    <w:p w14:paraId="784E41FA" w14:textId="77777777" w:rsidR="00E27492" w:rsidRPr="008C54BD" w:rsidRDefault="00E27492"/>
    <w:p w14:paraId="6D45FE97" w14:textId="77777777" w:rsidR="00E27492" w:rsidRPr="008C54BD" w:rsidRDefault="00E27492">
      <w:pPr>
        <w:rPr>
          <w:b/>
          <w:sz w:val="28"/>
        </w:rPr>
      </w:pPr>
      <w:r w:rsidRPr="008C54BD">
        <w:rPr>
          <w:b/>
          <w:sz w:val="28"/>
        </w:rPr>
        <w:t>Materials required/recommended for this paper</w:t>
      </w:r>
    </w:p>
    <w:p w14:paraId="3144E0EA" w14:textId="77777777" w:rsidR="00E27492" w:rsidRPr="008C54BD" w:rsidRDefault="00E27492">
      <w:pPr>
        <w:rPr>
          <w:b/>
          <w:sz w:val="28"/>
        </w:rPr>
      </w:pPr>
    </w:p>
    <w:p w14:paraId="3A7546CD" w14:textId="77777777" w:rsidR="00E27492" w:rsidRPr="008C54BD" w:rsidRDefault="00E27492">
      <w:pPr>
        <w:pStyle w:val="Heading7"/>
        <w:rPr>
          <w:rFonts w:ascii="Times New Roman" w:hAnsi="Times New Roman"/>
          <w:sz w:val="24"/>
        </w:rPr>
      </w:pPr>
      <w:r w:rsidRPr="008C54BD">
        <w:rPr>
          <w:rFonts w:ascii="Times New Roman" w:hAnsi="Times New Roman"/>
          <w:sz w:val="24"/>
        </w:rPr>
        <w:t>To be provided by the supervisor</w:t>
      </w:r>
    </w:p>
    <w:p w14:paraId="4029FF7D" w14:textId="77777777" w:rsidR="00185914" w:rsidRPr="008C54BD" w:rsidRDefault="00185914">
      <w:pPr>
        <w:pStyle w:val="BodyText"/>
        <w:rPr>
          <w:rFonts w:ascii="Times New Roman" w:hAnsi="Times New Roman"/>
        </w:rPr>
      </w:pPr>
    </w:p>
    <w:p w14:paraId="263B3029" w14:textId="77777777" w:rsidR="00E27492" w:rsidRPr="008C54BD" w:rsidRDefault="00E27492">
      <w:pPr>
        <w:pStyle w:val="BodyText"/>
        <w:rPr>
          <w:rFonts w:ascii="Times New Roman" w:hAnsi="Times New Roman"/>
        </w:rPr>
      </w:pPr>
      <w:r w:rsidRPr="008C54BD">
        <w:rPr>
          <w:rFonts w:ascii="Times New Roman" w:hAnsi="Times New Roman"/>
        </w:rPr>
        <w:t>This Question/Answer Booklet</w:t>
      </w:r>
    </w:p>
    <w:p w14:paraId="47B34EE4" w14:textId="77777777" w:rsidR="00E27492" w:rsidRPr="008C54BD" w:rsidRDefault="00E27492">
      <w:pPr>
        <w:pStyle w:val="BodyText"/>
        <w:rPr>
          <w:rFonts w:ascii="Times New Roman" w:hAnsi="Times New Roman"/>
        </w:rPr>
      </w:pPr>
      <w:r w:rsidRPr="008C54BD">
        <w:rPr>
          <w:rFonts w:ascii="Times New Roman" w:hAnsi="Times New Roman"/>
        </w:rPr>
        <w:t>Data Sheet</w:t>
      </w:r>
    </w:p>
    <w:p w14:paraId="44E64AEF" w14:textId="77777777" w:rsidR="00E27492" w:rsidRPr="008C54BD" w:rsidRDefault="00E27492"/>
    <w:p w14:paraId="51D57EF3" w14:textId="77777777" w:rsidR="00E27492" w:rsidRPr="008C54BD" w:rsidRDefault="00E27492">
      <w:pPr>
        <w:rPr>
          <w:b/>
          <w:i/>
          <w:sz w:val="24"/>
        </w:rPr>
      </w:pPr>
      <w:r w:rsidRPr="008C54BD">
        <w:rPr>
          <w:b/>
          <w:i/>
          <w:sz w:val="24"/>
        </w:rPr>
        <w:t>To be provided by the candidate</w:t>
      </w:r>
    </w:p>
    <w:p w14:paraId="06741F1A" w14:textId="77777777" w:rsidR="00185914" w:rsidRPr="008C54BD" w:rsidRDefault="00185914">
      <w:pPr>
        <w:pStyle w:val="BodyText"/>
        <w:tabs>
          <w:tab w:val="left" w:pos="1710"/>
        </w:tabs>
        <w:spacing w:line="226" w:lineRule="auto"/>
        <w:ind w:left="1710" w:hanging="1710"/>
        <w:rPr>
          <w:rFonts w:ascii="Times New Roman" w:hAnsi="Times New Roman"/>
        </w:rPr>
      </w:pPr>
    </w:p>
    <w:p w14:paraId="2FD9CE5C" w14:textId="77777777" w:rsidR="00E27492" w:rsidRPr="008C54BD" w:rsidRDefault="00E27492">
      <w:pPr>
        <w:pStyle w:val="BodyText"/>
        <w:tabs>
          <w:tab w:val="left" w:pos="1710"/>
        </w:tabs>
        <w:spacing w:line="226" w:lineRule="auto"/>
        <w:ind w:left="1710" w:hanging="1710"/>
        <w:rPr>
          <w:rFonts w:ascii="Times New Roman" w:hAnsi="Times New Roman"/>
        </w:rPr>
      </w:pPr>
      <w:r w:rsidRPr="008C54BD">
        <w:rPr>
          <w:rFonts w:ascii="Times New Roman" w:hAnsi="Times New Roman"/>
        </w:rPr>
        <w:t>Standard items:</w:t>
      </w:r>
      <w:r w:rsidRPr="008C54BD">
        <w:rPr>
          <w:rFonts w:ascii="Times New Roman" w:hAnsi="Times New Roman"/>
        </w:rPr>
        <w:tab/>
        <w:t>pens, pencils, eraser, correction fluid, ruler, highlighters.</w:t>
      </w:r>
    </w:p>
    <w:p w14:paraId="51CE75D0" w14:textId="77777777" w:rsidR="00E27492" w:rsidRPr="008C54BD" w:rsidRDefault="00E27492">
      <w:pPr>
        <w:tabs>
          <w:tab w:val="left" w:pos="1710"/>
        </w:tabs>
        <w:spacing w:before="120"/>
        <w:ind w:left="1710" w:hanging="1710"/>
        <w:rPr>
          <w:sz w:val="24"/>
        </w:rPr>
      </w:pPr>
      <w:r w:rsidRPr="008C54BD">
        <w:rPr>
          <w:sz w:val="24"/>
        </w:rPr>
        <w:t>Special items:</w:t>
      </w:r>
      <w:r w:rsidRPr="008C54BD">
        <w:rPr>
          <w:sz w:val="24"/>
        </w:rPr>
        <w:tab/>
        <w:t xml:space="preserve">non-programmable calculators satisfying the conditions set by the </w:t>
      </w:r>
      <w:r w:rsidR="000B6B88" w:rsidRPr="008C54BD">
        <w:rPr>
          <w:sz w:val="24"/>
        </w:rPr>
        <w:t>School Curriculum and Standards Authority</w:t>
      </w:r>
      <w:r w:rsidRPr="008C54BD">
        <w:rPr>
          <w:sz w:val="24"/>
        </w:rPr>
        <w:t xml:space="preserve"> for this course.</w:t>
      </w:r>
    </w:p>
    <w:p w14:paraId="788A96F5" w14:textId="77777777" w:rsidR="00E27492" w:rsidRPr="008C54BD" w:rsidRDefault="00E27492">
      <w:pPr>
        <w:rPr>
          <w:sz w:val="24"/>
        </w:rPr>
      </w:pPr>
    </w:p>
    <w:p w14:paraId="77CE3281" w14:textId="77777777" w:rsidR="00E27492" w:rsidRPr="008C54BD" w:rsidRDefault="00E27492"/>
    <w:p w14:paraId="3C7488A8" w14:textId="77777777" w:rsidR="00E27492" w:rsidRPr="008C54BD" w:rsidRDefault="00E27492">
      <w:pPr>
        <w:rPr>
          <w:b/>
          <w:sz w:val="28"/>
        </w:rPr>
      </w:pPr>
      <w:r w:rsidRPr="008C54BD">
        <w:rPr>
          <w:b/>
          <w:sz w:val="28"/>
        </w:rPr>
        <w:t>Important note to candidates</w:t>
      </w:r>
    </w:p>
    <w:p w14:paraId="5DAB705E" w14:textId="77777777" w:rsidR="00E27492" w:rsidRPr="008C54BD" w:rsidRDefault="00E27492">
      <w:pPr>
        <w:pStyle w:val="BodyText"/>
        <w:rPr>
          <w:rFonts w:ascii="Times New Roman" w:hAnsi="Times New Roman"/>
        </w:rPr>
      </w:pPr>
    </w:p>
    <w:p w14:paraId="1502B01A" w14:textId="77777777" w:rsidR="00E27492" w:rsidRPr="008C54BD" w:rsidRDefault="00E27492">
      <w:pPr>
        <w:pStyle w:val="BodyText"/>
        <w:rPr>
          <w:rFonts w:ascii="Times New Roman" w:hAnsi="Times New Roman"/>
        </w:rPr>
      </w:pPr>
      <w:r w:rsidRPr="008C54BD">
        <w:rPr>
          <w:rFonts w:ascii="Times New Roman" w:hAnsi="Times New Roman"/>
        </w:rPr>
        <w:t xml:space="preserve">No other items may be taken into the examination room.  It is </w:t>
      </w:r>
      <w:r w:rsidRPr="008C54BD">
        <w:rPr>
          <w:rFonts w:ascii="Times New Roman" w:hAnsi="Times New Roman"/>
          <w:b/>
        </w:rPr>
        <w:t>your</w:t>
      </w:r>
      <w:r w:rsidRPr="008C54BD">
        <w:rPr>
          <w:rFonts w:ascii="Times New Roman" w:hAnsi="Times New Roman"/>
        </w:rPr>
        <w:t xml:space="preserve"> responsibility to ensure that you do not have any unauthorised notes or other items of a non</w:t>
      </w:r>
      <w:r w:rsidRPr="008C54BD">
        <w:rPr>
          <w:rFonts w:ascii="Times New Roman" w:hAnsi="Times New Roman"/>
        </w:rPr>
        <w:noBreakHyphen/>
        <w:t xml:space="preserve">personal nature in the examination room.  If you have any unauthorised material with you, hand it to the supervisor </w:t>
      </w:r>
      <w:r w:rsidRPr="008C54BD">
        <w:rPr>
          <w:rFonts w:ascii="Times New Roman" w:hAnsi="Times New Roman"/>
          <w:b/>
        </w:rPr>
        <w:t>before</w:t>
      </w:r>
      <w:r w:rsidRPr="008C54BD">
        <w:rPr>
          <w:rFonts w:ascii="Times New Roman" w:hAnsi="Times New Roman"/>
        </w:rPr>
        <w:t xml:space="preserve"> reading any further.</w:t>
      </w:r>
    </w:p>
    <w:p w14:paraId="232A82C7" w14:textId="77777777" w:rsidR="00E27492" w:rsidRPr="008C54BD" w:rsidRDefault="00E27492">
      <w:pPr>
        <w:rPr>
          <w:b/>
          <w:sz w:val="24"/>
        </w:rPr>
      </w:pPr>
    </w:p>
    <w:p w14:paraId="30E7E203" w14:textId="77777777" w:rsidR="00E27492" w:rsidRPr="008C54BD" w:rsidRDefault="00E27492">
      <w:pPr>
        <w:rPr>
          <w:b/>
          <w:sz w:val="24"/>
        </w:rPr>
        <w:sectPr w:rsidR="00E27492" w:rsidRPr="008C54BD">
          <w:headerReference w:type="default" r:id="rId9"/>
          <w:footerReference w:type="even" r:id="rId10"/>
          <w:footerReference w:type="default" r:id="rId11"/>
          <w:headerReference w:type="first" r:id="rId12"/>
          <w:pgSz w:w="11901" w:h="16840"/>
          <w:pgMar w:top="1134" w:right="1134" w:bottom="1134" w:left="1134" w:header="567" w:footer="567" w:gutter="0"/>
          <w:pgNumType w:start="1"/>
          <w:cols w:space="708"/>
          <w:titlePg/>
        </w:sectPr>
      </w:pPr>
    </w:p>
    <w:p w14:paraId="4AD65F23" w14:textId="77777777" w:rsidR="00E27492" w:rsidRPr="008C54BD" w:rsidRDefault="00E27492">
      <w:pPr>
        <w:rPr>
          <w:b/>
          <w:sz w:val="24"/>
        </w:rPr>
      </w:pPr>
      <w:r w:rsidRPr="008C54BD">
        <w:rPr>
          <w:b/>
          <w:sz w:val="24"/>
        </w:rPr>
        <w:lastRenderedPageBreak/>
        <w:t>Structure of this paper</w:t>
      </w:r>
    </w:p>
    <w:p w14:paraId="1D0C9796" w14:textId="77777777" w:rsidR="00E27492" w:rsidRPr="008C54BD" w:rsidRDefault="00E27492">
      <w:pPr>
        <w:tabs>
          <w:tab w:val="center" w:pos="4513"/>
        </w:tabs>
        <w:suppressAutoHyphens/>
        <w:jc w:val="both"/>
        <w:rPr>
          <w:spacing w:val="-2"/>
          <w:sz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508"/>
        <w:gridCol w:w="1508"/>
        <w:gridCol w:w="1511"/>
        <w:gridCol w:w="1509"/>
        <w:gridCol w:w="1509"/>
      </w:tblGrid>
      <w:tr w:rsidR="00E27492" w:rsidRPr="008C54BD" w14:paraId="1B47FD05" w14:textId="77777777">
        <w:trPr>
          <w:trHeight w:val="680"/>
          <w:jc w:val="center"/>
        </w:trPr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00F1E" w14:textId="77777777" w:rsidR="00E27492" w:rsidRPr="008C54BD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Section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09928" w14:textId="77777777" w:rsidR="00E27492" w:rsidRPr="008C54BD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Number of questions available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0309AA0" w14:textId="77777777" w:rsidR="00E27492" w:rsidRPr="008C54BD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Number of questions to be answered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3A8D926" w14:textId="77777777" w:rsidR="00E27492" w:rsidRPr="008C54BD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Suggested working time</w:t>
            </w:r>
          </w:p>
          <w:p w14:paraId="4F9F455F" w14:textId="77777777" w:rsidR="00E27492" w:rsidRPr="008C54BD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(minutes)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C351AB0" w14:textId="77777777" w:rsidR="00E27492" w:rsidRPr="008C54BD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Marks available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C4DAF3A" w14:textId="77777777" w:rsidR="00E27492" w:rsidRPr="008C54BD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Percentage of exam</w:t>
            </w:r>
          </w:p>
        </w:tc>
      </w:tr>
      <w:tr w:rsidR="00E27492" w:rsidRPr="008C54BD" w14:paraId="455ADA74" w14:textId="77777777">
        <w:trPr>
          <w:trHeight w:val="680"/>
          <w:jc w:val="center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25E17" w14:textId="77777777" w:rsidR="00E27492" w:rsidRPr="008C54BD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Section One:</w:t>
            </w:r>
          </w:p>
          <w:p w14:paraId="42A077D0" w14:textId="77777777" w:rsidR="00E27492" w:rsidRPr="008C54BD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Multiple Choice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15023" w14:textId="4A2B1E6F" w:rsidR="00E27492" w:rsidRPr="008C54BD" w:rsidRDefault="00A03E48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 w:rsidR="00E622D3">
              <w:rPr>
                <w:spacing w:val="-2"/>
                <w:sz w:val="24"/>
              </w:rPr>
              <w:t>6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C25EF" w14:textId="6A2DC4B4" w:rsidR="00E27492" w:rsidRPr="008C54BD" w:rsidRDefault="00A03E48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 w:rsidR="00E622D3">
              <w:rPr>
                <w:spacing w:val="-2"/>
                <w:sz w:val="24"/>
              </w:rPr>
              <w:t>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805C8" w14:textId="77777777" w:rsidR="00E27492" w:rsidRPr="008C54BD" w:rsidRDefault="00186056" w:rsidP="009E0C54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4</w:t>
            </w:r>
            <w:r w:rsidR="009E0C54" w:rsidRPr="008C54BD">
              <w:rPr>
                <w:spacing w:val="-2"/>
                <w:sz w:val="24"/>
              </w:rPr>
              <w:t>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2C032" w14:textId="4A8D5BC5" w:rsidR="00E27492" w:rsidRPr="008C54BD" w:rsidRDefault="00A03E48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 w:rsidR="00E622D3">
              <w:rPr>
                <w:spacing w:val="-2"/>
                <w:sz w:val="24"/>
              </w:rPr>
              <w:t>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3FF6D" w14:textId="77777777" w:rsidR="00E27492" w:rsidRPr="008C54BD" w:rsidRDefault="004E5F43" w:rsidP="0007429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35</w:t>
            </w:r>
          </w:p>
        </w:tc>
      </w:tr>
      <w:tr w:rsidR="00E27492" w:rsidRPr="008C54BD" w14:paraId="157BA93B" w14:textId="77777777">
        <w:trPr>
          <w:trHeight w:val="680"/>
          <w:jc w:val="center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B7685" w14:textId="77777777" w:rsidR="00E27492" w:rsidRPr="008C54BD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Section Two:</w:t>
            </w:r>
          </w:p>
          <w:p w14:paraId="207EB91D" w14:textId="77777777" w:rsidR="00E27492" w:rsidRPr="008C54BD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Short Answer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05D7C" w14:textId="149F5EBB" w:rsidR="00E27492" w:rsidRPr="008C54BD" w:rsidRDefault="004E5F43" w:rsidP="0007429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1</w:t>
            </w:r>
            <w:r w:rsidR="003B37D6">
              <w:rPr>
                <w:spacing w:val="-2"/>
                <w:sz w:val="24"/>
              </w:rPr>
              <w:t>8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F309F" w14:textId="020C77FD" w:rsidR="00E27492" w:rsidRPr="008C54BD" w:rsidRDefault="004E5F43" w:rsidP="0007429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1</w:t>
            </w:r>
            <w:r w:rsidR="003B37D6">
              <w:rPr>
                <w:spacing w:val="-2"/>
                <w:sz w:val="24"/>
              </w:rPr>
              <w:t>8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8FDAD" w14:textId="55101F9D" w:rsidR="00E27492" w:rsidRPr="008C54BD" w:rsidRDefault="006D7DC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 w:rsidR="009E0C54" w:rsidRPr="008C54BD">
              <w:rPr>
                <w:spacing w:val="-2"/>
                <w:sz w:val="24"/>
              </w:rPr>
              <w:t>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8E5B6" w14:textId="1A87C796" w:rsidR="00E27492" w:rsidRPr="008C54BD" w:rsidRDefault="003B37D6" w:rsidP="00186056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91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1475E" w14:textId="77777777" w:rsidR="00E27492" w:rsidRPr="008C54BD" w:rsidRDefault="00F1031E" w:rsidP="0007429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55</w:t>
            </w:r>
          </w:p>
        </w:tc>
      </w:tr>
      <w:tr w:rsidR="00E27492" w:rsidRPr="008C54BD" w14:paraId="6D951773" w14:textId="77777777">
        <w:trPr>
          <w:trHeight w:val="680"/>
          <w:jc w:val="center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80C3B" w14:textId="77777777" w:rsidR="00E27492" w:rsidRPr="008C54BD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Section Three:</w:t>
            </w:r>
          </w:p>
          <w:p w14:paraId="699A1E6E" w14:textId="77777777" w:rsidR="00E27492" w:rsidRPr="008C54BD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Comprehension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E4A7C" w14:textId="77777777" w:rsidR="00E27492" w:rsidRPr="008C54BD" w:rsidRDefault="004E5F4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9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C5FCB" w14:textId="77777777" w:rsidR="00E27492" w:rsidRPr="008C54BD" w:rsidRDefault="004E5F4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9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3EC66" w14:textId="77777777" w:rsidR="00E27492" w:rsidRPr="008C54BD" w:rsidRDefault="00E2749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15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0F659" w14:textId="77777777" w:rsidR="00E27492" w:rsidRPr="008C54BD" w:rsidRDefault="00186056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17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78062" w14:textId="77777777" w:rsidR="00E27492" w:rsidRPr="008C54BD" w:rsidRDefault="00F1031E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10</w:t>
            </w:r>
          </w:p>
        </w:tc>
      </w:tr>
      <w:tr w:rsidR="00E27492" w:rsidRPr="008C54BD" w14:paraId="523136D8" w14:textId="77777777">
        <w:trPr>
          <w:trHeight w:val="680"/>
          <w:jc w:val="center"/>
        </w:trPr>
        <w:tc>
          <w:tcPr>
            <w:tcW w:w="632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BB18D8B" w14:textId="77777777" w:rsidR="00E27492" w:rsidRPr="008C54BD" w:rsidRDefault="00E2749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FBD3A" w14:textId="103EC101" w:rsidR="00E27492" w:rsidRPr="008C54BD" w:rsidRDefault="00A03E48" w:rsidP="00E622D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3B37D6">
              <w:rPr>
                <w:spacing w:val="-2"/>
                <w:sz w:val="24"/>
              </w:rPr>
              <w:t>6</w:t>
            </w:r>
            <w:r w:rsidR="00E622D3">
              <w:rPr>
                <w:spacing w:val="-2"/>
                <w:sz w:val="24"/>
              </w:rPr>
              <w:t>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5B2898" w14:textId="77777777" w:rsidR="00E27492" w:rsidRPr="008C54BD" w:rsidRDefault="00E2749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  <w:highlight w:val="lightGray"/>
              </w:rPr>
            </w:pPr>
            <w:r w:rsidRPr="008C54BD">
              <w:rPr>
                <w:spacing w:val="-2"/>
                <w:sz w:val="24"/>
              </w:rPr>
              <w:t>100</w:t>
            </w:r>
          </w:p>
        </w:tc>
      </w:tr>
    </w:tbl>
    <w:p w14:paraId="4511DE53" w14:textId="77777777" w:rsidR="00E27492" w:rsidRPr="008C54BD" w:rsidRDefault="00E27492">
      <w:pPr>
        <w:tabs>
          <w:tab w:val="left" w:pos="-720"/>
        </w:tabs>
        <w:suppressAutoHyphens/>
        <w:ind w:left="720" w:hanging="720"/>
        <w:rPr>
          <w:spacing w:val="-2"/>
          <w:sz w:val="24"/>
        </w:rPr>
      </w:pPr>
    </w:p>
    <w:p w14:paraId="598AF888" w14:textId="77777777" w:rsidR="00E27492" w:rsidRPr="008C54BD" w:rsidRDefault="00E27492">
      <w:pPr>
        <w:tabs>
          <w:tab w:val="left" w:pos="567"/>
        </w:tabs>
        <w:rPr>
          <w:b/>
          <w:sz w:val="24"/>
        </w:rPr>
      </w:pPr>
      <w:r w:rsidRPr="008C54BD">
        <w:rPr>
          <w:b/>
          <w:sz w:val="24"/>
        </w:rPr>
        <w:t>Instructions to candidates</w:t>
      </w:r>
    </w:p>
    <w:p w14:paraId="436D6634" w14:textId="77777777" w:rsidR="00E27492" w:rsidRPr="008C54BD" w:rsidRDefault="00E27492">
      <w:pPr>
        <w:tabs>
          <w:tab w:val="left" w:pos="567"/>
        </w:tabs>
        <w:suppressAutoHyphens/>
        <w:ind w:left="720" w:hanging="720"/>
        <w:rPr>
          <w:spacing w:val="-2"/>
          <w:sz w:val="24"/>
        </w:rPr>
      </w:pPr>
    </w:p>
    <w:p w14:paraId="56F6A8D7" w14:textId="77777777" w:rsidR="00AA235E" w:rsidRPr="008C54BD" w:rsidRDefault="00E27492" w:rsidP="00AA235E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>1.</w:t>
      </w:r>
      <w:r w:rsidRPr="008C54BD">
        <w:rPr>
          <w:spacing w:val="-2"/>
          <w:sz w:val="24"/>
        </w:rPr>
        <w:tab/>
        <w:t xml:space="preserve">The rules for the conduct of examinations </w:t>
      </w:r>
      <w:r w:rsidR="00AA235E" w:rsidRPr="008C54BD">
        <w:rPr>
          <w:spacing w:val="-2"/>
          <w:sz w:val="24"/>
        </w:rPr>
        <w:t xml:space="preserve">at Holy Cross College are detailed in the College </w:t>
      </w:r>
    </w:p>
    <w:p w14:paraId="4FB812AD" w14:textId="77777777" w:rsidR="00E27492" w:rsidRPr="008C54BD" w:rsidRDefault="00AA235E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  <w:t>Examination Policy</w:t>
      </w:r>
      <w:r w:rsidR="00E27492" w:rsidRPr="008C54BD">
        <w:rPr>
          <w:i/>
          <w:spacing w:val="-2"/>
          <w:sz w:val="24"/>
        </w:rPr>
        <w:t xml:space="preserve">.  </w:t>
      </w:r>
      <w:r w:rsidR="00E27492" w:rsidRPr="008C54BD">
        <w:rPr>
          <w:spacing w:val="-2"/>
          <w:sz w:val="24"/>
        </w:rPr>
        <w:t>Sitting this examination implies that you agree to abide by these rules.</w:t>
      </w:r>
    </w:p>
    <w:p w14:paraId="63B15721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</w:p>
    <w:p w14:paraId="2568767D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>2.</w:t>
      </w:r>
      <w:r w:rsidRPr="008C54BD">
        <w:rPr>
          <w:spacing w:val="-2"/>
          <w:sz w:val="24"/>
        </w:rPr>
        <w:tab/>
        <w:t xml:space="preserve">Write your answers in this Question/Answer Booklet.  </w:t>
      </w:r>
    </w:p>
    <w:p w14:paraId="339669A9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</w:p>
    <w:p w14:paraId="2C60407A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>3.</w:t>
      </w:r>
      <w:r w:rsidRPr="008C54BD">
        <w:rPr>
          <w:spacing w:val="-2"/>
          <w:sz w:val="24"/>
        </w:rPr>
        <w:tab/>
        <w:t>Working or reasoning should be clearly shown when calculating or estimating answers.</w:t>
      </w:r>
    </w:p>
    <w:p w14:paraId="0396581F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</w:p>
    <w:p w14:paraId="39BF61E6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>4.</w:t>
      </w:r>
      <w:r w:rsidRPr="008C54BD">
        <w:rPr>
          <w:spacing w:val="-2"/>
          <w:sz w:val="24"/>
        </w:rPr>
        <w:tab/>
        <w:t xml:space="preserve">You must be careful to confine your responses to the specific questions asked and to follow </w:t>
      </w:r>
    </w:p>
    <w:p w14:paraId="7E1B76B7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  <w:t>any instructions that are specific to a particular question.</w:t>
      </w:r>
    </w:p>
    <w:p w14:paraId="7EA6333A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</w:p>
    <w:p w14:paraId="490835E0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>5.</w:t>
      </w:r>
      <w:r w:rsidRPr="008C54BD">
        <w:rPr>
          <w:spacing w:val="-2"/>
          <w:sz w:val="24"/>
        </w:rPr>
        <w:tab/>
        <w:t xml:space="preserve">Spare pages are included at the end of this booklet.  They can be used for planning your </w:t>
      </w:r>
    </w:p>
    <w:p w14:paraId="5B07AB50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  <w:t>responses and/or as additional space if required to continue an answer.</w:t>
      </w:r>
    </w:p>
    <w:p w14:paraId="50440D34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 xml:space="preserve"> </w:t>
      </w:r>
    </w:p>
    <w:p w14:paraId="5DBB685E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  <w:t>•</w:t>
      </w:r>
      <w:r w:rsidRPr="008C54BD">
        <w:rPr>
          <w:spacing w:val="-2"/>
          <w:sz w:val="24"/>
        </w:rPr>
        <w:tab/>
        <w:t xml:space="preserve">Planning: If you use the spare pages for planning, indicate this clearly at the top of the </w:t>
      </w:r>
    </w:p>
    <w:p w14:paraId="799FCE3D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</w:r>
      <w:r w:rsidRPr="008C54BD">
        <w:rPr>
          <w:spacing w:val="-2"/>
          <w:sz w:val="24"/>
        </w:rPr>
        <w:tab/>
        <w:t>page.</w:t>
      </w:r>
    </w:p>
    <w:p w14:paraId="02B7F02D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  <w:t>•</w:t>
      </w:r>
      <w:r w:rsidRPr="008C54BD">
        <w:rPr>
          <w:spacing w:val="-2"/>
          <w:sz w:val="24"/>
        </w:rPr>
        <w:tab/>
        <w:t xml:space="preserve">Continuing an answer:  If you need to use the space to continue an answer, indicate in </w:t>
      </w:r>
    </w:p>
    <w:p w14:paraId="6585A51E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</w:r>
      <w:r w:rsidRPr="008C54BD">
        <w:rPr>
          <w:spacing w:val="-2"/>
          <w:sz w:val="24"/>
        </w:rPr>
        <w:tab/>
        <w:t xml:space="preserve">the original answer space where the answer is continued, i.e. give the page number.  </w:t>
      </w:r>
    </w:p>
    <w:p w14:paraId="531C67A3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</w:r>
      <w:r w:rsidRPr="008C54BD">
        <w:rPr>
          <w:spacing w:val="-2"/>
          <w:sz w:val="24"/>
        </w:rPr>
        <w:tab/>
        <w:t xml:space="preserve">Fill in the number of the question(s) that you are continuing to answer at the top of the </w:t>
      </w:r>
    </w:p>
    <w:p w14:paraId="03C0ACBD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</w:r>
      <w:r w:rsidRPr="008C54BD">
        <w:rPr>
          <w:spacing w:val="-2"/>
          <w:sz w:val="24"/>
        </w:rPr>
        <w:tab/>
        <w:t>page.</w:t>
      </w:r>
    </w:p>
    <w:p w14:paraId="11AF7DF1" w14:textId="77777777" w:rsidR="00E27492" w:rsidRPr="008C54BD" w:rsidRDefault="00E27492">
      <w:pPr>
        <w:tabs>
          <w:tab w:val="left" w:pos="-720"/>
          <w:tab w:val="left" w:pos="567"/>
        </w:tabs>
        <w:suppressAutoHyphens/>
        <w:rPr>
          <w:spacing w:val="-2"/>
          <w:sz w:val="24"/>
        </w:rPr>
      </w:pPr>
    </w:p>
    <w:p w14:paraId="147F51A2" w14:textId="77777777" w:rsidR="00DB04B3" w:rsidRPr="008C54BD" w:rsidRDefault="00E27492">
      <w:pPr>
        <w:tabs>
          <w:tab w:val="left" w:pos="567"/>
          <w:tab w:val="left" w:pos="1134"/>
          <w:tab w:val="left" w:pos="5104"/>
          <w:tab w:val="left" w:pos="5670"/>
        </w:tabs>
        <w:rPr>
          <w:sz w:val="24"/>
          <w:szCs w:val="24"/>
        </w:rPr>
      </w:pPr>
      <w:r w:rsidRPr="008C54BD">
        <w:rPr>
          <w:sz w:val="24"/>
          <w:szCs w:val="24"/>
        </w:rPr>
        <w:t xml:space="preserve"> </w:t>
      </w:r>
    </w:p>
    <w:p w14:paraId="736B6779" w14:textId="336A7AE6" w:rsidR="00E27492" w:rsidRPr="008C54BD" w:rsidRDefault="00E27492" w:rsidP="00DB04B3">
      <w:pPr>
        <w:tabs>
          <w:tab w:val="left" w:pos="567"/>
        </w:tabs>
        <w:rPr>
          <w:b/>
          <w:sz w:val="24"/>
        </w:rPr>
      </w:pPr>
      <w:r w:rsidRPr="008C54BD">
        <w:rPr>
          <w:b/>
          <w:sz w:val="24"/>
        </w:rPr>
        <w:br w:type="page"/>
      </w:r>
      <w:r w:rsidR="00FB1082" w:rsidRPr="008C54BD">
        <w:rPr>
          <w:b/>
          <w:sz w:val="24"/>
        </w:rPr>
        <w:t>SECTION 1</w:t>
      </w:r>
      <w:r w:rsidR="008723BC">
        <w:rPr>
          <w:b/>
          <w:sz w:val="24"/>
        </w:rPr>
        <w:t xml:space="preserve"> </w:t>
      </w:r>
      <w:r w:rsidR="008723BC">
        <w:rPr>
          <w:b/>
          <w:sz w:val="24"/>
        </w:rPr>
        <w:tab/>
        <w:t>MULTIPLE CHOICE  (56</w:t>
      </w:r>
      <w:r w:rsidRPr="008C54BD">
        <w:rPr>
          <w:b/>
          <w:sz w:val="24"/>
        </w:rPr>
        <w:t xml:space="preserve"> marks)</w:t>
      </w:r>
    </w:p>
    <w:p w14:paraId="7A6D92ED" w14:textId="77777777" w:rsidR="00E27492" w:rsidRPr="008C54BD" w:rsidRDefault="00E27492">
      <w:pPr>
        <w:tabs>
          <w:tab w:val="left" w:pos="567"/>
        </w:tabs>
        <w:rPr>
          <w:sz w:val="24"/>
        </w:rPr>
      </w:pPr>
    </w:p>
    <w:p w14:paraId="58AA859B" w14:textId="77777777" w:rsidR="00E27492" w:rsidRPr="008C54BD" w:rsidRDefault="00E27492">
      <w:pPr>
        <w:tabs>
          <w:tab w:val="left" w:pos="567"/>
        </w:tabs>
        <w:rPr>
          <w:sz w:val="24"/>
        </w:rPr>
      </w:pPr>
      <w:r w:rsidRPr="008C54BD">
        <w:rPr>
          <w:sz w:val="24"/>
        </w:rPr>
        <w:t xml:space="preserve">Choose the best answer for each question in the Multiple Choice Question booklet.  </w:t>
      </w:r>
    </w:p>
    <w:p w14:paraId="20D480B9" w14:textId="77777777" w:rsidR="00E27492" w:rsidRPr="008C54BD" w:rsidRDefault="00E27492">
      <w:pPr>
        <w:tabs>
          <w:tab w:val="left" w:pos="567"/>
        </w:tabs>
        <w:rPr>
          <w:sz w:val="24"/>
        </w:rPr>
      </w:pPr>
    </w:p>
    <w:p w14:paraId="135B04E3" w14:textId="77777777" w:rsidR="00E27492" w:rsidRPr="008C54BD" w:rsidRDefault="00E27492">
      <w:pPr>
        <w:tabs>
          <w:tab w:val="left" w:pos="567"/>
        </w:tabs>
        <w:rPr>
          <w:sz w:val="24"/>
        </w:rPr>
      </w:pPr>
      <w:r w:rsidRPr="008C54BD">
        <w:rPr>
          <w:b/>
          <w:i/>
          <w:sz w:val="24"/>
        </w:rPr>
        <w:t>Mark your selection with a cross</w:t>
      </w:r>
      <w:r w:rsidRPr="008C54BD">
        <w:rPr>
          <w:sz w:val="24"/>
        </w:rPr>
        <w:t>.</w:t>
      </w:r>
    </w:p>
    <w:p w14:paraId="25D73D7A" w14:textId="77777777" w:rsidR="00E27492" w:rsidRPr="008C54BD" w:rsidRDefault="00CB2921">
      <w:pPr>
        <w:tabs>
          <w:tab w:val="left" w:pos="567"/>
        </w:tabs>
        <w:rPr>
          <w:sz w:val="24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6BE1B2A" wp14:editId="6624D11A">
                <wp:simplePos x="0" y="0"/>
                <wp:positionH relativeFrom="column">
                  <wp:posOffset>4445</wp:posOffset>
                </wp:positionH>
                <wp:positionV relativeFrom="paragraph">
                  <wp:posOffset>144145</wp:posOffset>
                </wp:positionV>
                <wp:extent cx="6019800" cy="0"/>
                <wp:effectExtent l="29845" t="29845" r="33655" b="33655"/>
                <wp:wrapNone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1.35pt" to="474.35pt,11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" strokeweight="1.5pt"/>
            </w:pict>
          </mc:Fallback>
        </mc:AlternateContent>
      </w:r>
    </w:p>
    <w:p w14:paraId="4D5E2FF6" w14:textId="77777777" w:rsidR="00E27492" w:rsidRPr="008C54BD" w:rsidRDefault="00E27492">
      <w:pPr>
        <w:tabs>
          <w:tab w:val="left" w:pos="567"/>
        </w:tabs>
        <w:rPr>
          <w:sz w:val="24"/>
        </w:rPr>
      </w:pPr>
    </w:p>
    <w:tbl>
      <w:tblPr>
        <w:tblpPr w:leftFromText="180" w:rightFromText="180" w:vertAnchor="text" w:horzAnchor="page" w:tblpX="1405" w:tblpY="152"/>
        <w:tblW w:w="9361" w:type="dxa"/>
        <w:tblLook w:val="0000" w:firstRow="0" w:lastRow="0" w:firstColumn="0" w:lastColumn="0" w:noHBand="0" w:noVBand="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986D23" w:rsidRPr="008C54BD" w14:paraId="2EA48455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3162C48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3519AEC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55201C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61BC73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2B6C6E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8FA372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223CBB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31</w:t>
            </w:r>
          </w:p>
        </w:tc>
        <w:tc>
          <w:tcPr>
            <w:tcW w:w="851" w:type="dxa"/>
            <w:vAlign w:val="center"/>
          </w:tcPr>
          <w:p w14:paraId="3249C89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3A16F1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330EB6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6C4956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5C5CB1FE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78758AA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</w:t>
            </w:r>
          </w:p>
        </w:tc>
        <w:tc>
          <w:tcPr>
            <w:tcW w:w="851" w:type="dxa"/>
            <w:vAlign w:val="center"/>
          </w:tcPr>
          <w:p w14:paraId="5054A6A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A89E58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73740D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DC0297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70028EB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D2A0B4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32</w:t>
            </w:r>
          </w:p>
        </w:tc>
        <w:tc>
          <w:tcPr>
            <w:tcW w:w="851" w:type="dxa"/>
            <w:vAlign w:val="center"/>
          </w:tcPr>
          <w:p w14:paraId="4100568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5042C7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4C29DC1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CEE486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68878FAA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6B2552F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11ED751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DB21B1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4C7425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B48C16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7131207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4B6E24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33</w:t>
            </w:r>
          </w:p>
        </w:tc>
        <w:tc>
          <w:tcPr>
            <w:tcW w:w="851" w:type="dxa"/>
            <w:vAlign w:val="center"/>
          </w:tcPr>
          <w:p w14:paraId="7713731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03232A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0CD5A9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1189E8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38402B0F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339F640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</w:t>
            </w:r>
          </w:p>
        </w:tc>
        <w:tc>
          <w:tcPr>
            <w:tcW w:w="851" w:type="dxa"/>
            <w:vAlign w:val="center"/>
          </w:tcPr>
          <w:p w14:paraId="04CDDA6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8417F0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3B3444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F4F209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9A362E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C1539F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34</w:t>
            </w:r>
          </w:p>
        </w:tc>
        <w:tc>
          <w:tcPr>
            <w:tcW w:w="851" w:type="dxa"/>
            <w:vAlign w:val="center"/>
          </w:tcPr>
          <w:p w14:paraId="455D859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FDB731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0DADC6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746F56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463714A4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10C0A75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5</w:t>
            </w:r>
          </w:p>
        </w:tc>
        <w:tc>
          <w:tcPr>
            <w:tcW w:w="851" w:type="dxa"/>
            <w:vAlign w:val="center"/>
          </w:tcPr>
          <w:p w14:paraId="49E11DC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C4065A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D89D73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C1267B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921D8A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281849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35</w:t>
            </w:r>
          </w:p>
        </w:tc>
        <w:tc>
          <w:tcPr>
            <w:tcW w:w="851" w:type="dxa"/>
            <w:vAlign w:val="center"/>
          </w:tcPr>
          <w:p w14:paraId="6DC778D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8743CC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E4D7D2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DC83F7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33C58C72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4A1FA6B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6</w:t>
            </w:r>
          </w:p>
        </w:tc>
        <w:tc>
          <w:tcPr>
            <w:tcW w:w="851" w:type="dxa"/>
            <w:vAlign w:val="center"/>
          </w:tcPr>
          <w:p w14:paraId="3B4B1A0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B32B28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2F77DB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B9DE64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398697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911F59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36</w:t>
            </w:r>
          </w:p>
        </w:tc>
        <w:tc>
          <w:tcPr>
            <w:tcW w:w="851" w:type="dxa"/>
            <w:vAlign w:val="center"/>
          </w:tcPr>
          <w:p w14:paraId="2108282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0FA43A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C0145F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7E4E8D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4D56193C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3CA9D36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7</w:t>
            </w:r>
          </w:p>
        </w:tc>
        <w:tc>
          <w:tcPr>
            <w:tcW w:w="851" w:type="dxa"/>
            <w:vAlign w:val="center"/>
          </w:tcPr>
          <w:p w14:paraId="5A20A03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0AE35F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65A21F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AD618F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28958F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A27828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37</w:t>
            </w:r>
          </w:p>
        </w:tc>
        <w:tc>
          <w:tcPr>
            <w:tcW w:w="851" w:type="dxa"/>
            <w:vAlign w:val="center"/>
          </w:tcPr>
          <w:p w14:paraId="38C6693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EBFB22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B228B7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74C188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15CED7D4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7B12E7F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1F5AC2E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7F40AA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848C63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AE8EC0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64B4477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325DE5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38</w:t>
            </w:r>
          </w:p>
        </w:tc>
        <w:tc>
          <w:tcPr>
            <w:tcW w:w="851" w:type="dxa"/>
            <w:vAlign w:val="center"/>
          </w:tcPr>
          <w:p w14:paraId="0ED0A2F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508263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4AEA89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B8704C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1E35E9CA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3B3AA6D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9</w:t>
            </w:r>
          </w:p>
        </w:tc>
        <w:tc>
          <w:tcPr>
            <w:tcW w:w="851" w:type="dxa"/>
            <w:vAlign w:val="center"/>
          </w:tcPr>
          <w:p w14:paraId="541EB91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9AF189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D4F616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95777C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6B9A768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FC1776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39</w:t>
            </w:r>
          </w:p>
        </w:tc>
        <w:tc>
          <w:tcPr>
            <w:tcW w:w="851" w:type="dxa"/>
            <w:vAlign w:val="center"/>
          </w:tcPr>
          <w:p w14:paraId="5C0E6EF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0C44E6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5FFA5B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B86674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51B7DB3A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1556A4C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10</w:t>
            </w:r>
          </w:p>
        </w:tc>
        <w:tc>
          <w:tcPr>
            <w:tcW w:w="851" w:type="dxa"/>
            <w:vAlign w:val="center"/>
          </w:tcPr>
          <w:p w14:paraId="37FB46B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DD3F88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7F3038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0DC194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66C1B51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04C40F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40</w:t>
            </w:r>
          </w:p>
        </w:tc>
        <w:tc>
          <w:tcPr>
            <w:tcW w:w="851" w:type="dxa"/>
            <w:vAlign w:val="center"/>
          </w:tcPr>
          <w:p w14:paraId="7864296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594412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39584E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A18BA8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1AA4A3E7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15621D4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11</w:t>
            </w:r>
          </w:p>
        </w:tc>
        <w:tc>
          <w:tcPr>
            <w:tcW w:w="851" w:type="dxa"/>
            <w:vAlign w:val="center"/>
          </w:tcPr>
          <w:p w14:paraId="700A2B7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13386E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40CADE6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1C3D04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019A44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2C0475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41</w:t>
            </w:r>
          </w:p>
        </w:tc>
        <w:tc>
          <w:tcPr>
            <w:tcW w:w="851" w:type="dxa"/>
            <w:vAlign w:val="center"/>
          </w:tcPr>
          <w:p w14:paraId="657E48C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8BB92A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EF6C52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BF6158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0C59E20C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39308FD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12</w:t>
            </w:r>
          </w:p>
        </w:tc>
        <w:tc>
          <w:tcPr>
            <w:tcW w:w="851" w:type="dxa"/>
            <w:vAlign w:val="center"/>
          </w:tcPr>
          <w:p w14:paraId="1709EF9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338285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4C70D1A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F2795C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4CA9261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028234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42</w:t>
            </w:r>
          </w:p>
        </w:tc>
        <w:tc>
          <w:tcPr>
            <w:tcW w:w="851" w:type="dxa"/>
            <w:vAlign w:val="center"/>
          </w:tcPr>
          <w:p w14:paraId="6EDEB84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150794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74A3C0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5EE26F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54970543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6F4193B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13</w:t>
            </w:r>
          </w:p>
        </w:tc>
        <w:tc>
          <w:tcPr>
            <w:tcW w:w="851" w:type="dxa"/>
            <w:vAlign w:val="center"/>
          </w:tcPr>
          <w:p w14:paraId="41CBC30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10568D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794BC2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003042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EC319C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DC1617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43</w:t>
            </w:r>
          </w:p>
        </w:tc>
        <w:tc>
          <w:tcPr>
            <w:tcW w:w="851" w:type="dxa"/>
            <w:vAlign w:val="center"/>
          </w:tcPr>
          <w:p w14:paraId="5EC5724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7BD789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AC8033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62F031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121E7D62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40B1CF1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14</w:t>
            </w:r>
          </w:p>
        </w:tc>
        <w:tc>
          <w:tcPr>
            <w:tcW w:w="851" w:type="dxa"/>
            <w:vAlign w:val="center"/>
          </w:tcPr>
          <w:p w14:paraId="00630AA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29BE22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1401BA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371DF4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7290CD6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8243A3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44</w:t>
            </w:r>
          </w:p>
        </w:tc>
        <w:tc>
          <w:tcPr>
            <w:tcW w:w="851" w:type="dxa"/>
            <w:vAlign w:val="center"/>
          </w:tcPr>
          <w:p w14:paraId="60D91A9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3DD832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3FC108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813FEB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45D02D1E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36BCCB1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15</w:t>
            </w:r>
          </w:p>
        </w:tc>
        <w:tc>
          <w:tcPr>
            <w:tcW w:w="851" w:type="dxa"/>
            <w:vAlign w:val="center"/>
          </w:tcPr>
          <w:p w14:paraId="03C88E9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0142C0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0E8C55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CE8073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4C6A2DB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069743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45</w:t>
            </w:r>
          </w:p>
        </w:tc>
        <w:tc>
          <w:tcPr>
            <w:tcW w:w="851" w:type="dxa"/>
            <w:vAlign w:val="center"/>
          </w:tcPr>
          <w:p w14:paraId="089B4F0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93451A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72C784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00E75F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25FC7A83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5E5FAE1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16</w:t>
            </w:r>
          </w:p>
        </w:tc>
        <w:tc>
          <w:tcPr>
            <w:tcW w:w="851" w:type="dxa"/>
            <w:vAlign w:val="center"/>
          </w:tcPr>
          <w:p w14:paraId="17A5A54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8C3871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0224A7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E8F40D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28B69BB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080BD1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46</w:t>
            </w:r>
          </w:p>
        </w:tc>
        <w:tc>
          <w:tcPr>
            <w:tcW w:w="851" w:type="dxa"/>
            <w:vAlign w:val="center"/>
          </w:tcPr>
          <w:p w14:paraId="65E397C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742F83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F389D5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9F8B9C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69EC243C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61F4BE4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17</w:t>
            </w:r>
          </w:p>
        </w:tc>
        <w:tc>
          <w:tcPr>
            <w:tcW w:w="851" w:type="dxa"/>
            <w:vAlign w:val="center"/>
          </w:tcPr>
          <w:p w14:paraId="053520C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236805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FE5E5C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1AD56F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41EE20B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76AD8C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47</w:t>
            </w:r>
          </w:p>
        </w:tc>
        <w:tc>
          <w:tcPr>
            <w:tcW w:w="851" w:type="dxa"/>
            <w:vAlign w:val="center"/>
          </w:tcPr>
          <w:p w14:paraId="090B86F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A45737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56A9B5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5D6BBB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1639796B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2336F9F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18</w:t>
            </w:r>
          </w:p>
        </w:tc>
        <w:tc>
          <w:tcPr>
            <w:tcW w:w="851" w:type="dxa"/>
            <w:vAlign w:val="center"/>
          </w:tcPr>
          <w:p w14:paraId="0F1FA53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C10E7F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FA0048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8D9F33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5C55BA0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FCED8B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48</w:t>
            </w:r>
          </w:p>
        </w:tc>
        <w:tc>
          <w:tcPr>
            <w:tcW w:w="851" w:type="dxa"/>
            <w:vAlign w:val="center"/>
          </w:tcPr>
          <w:p w14:paraId="1D5DB2F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EA75B3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5630A4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38DE93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0D5B7091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35F3B07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19</w:t>
            </w:r>
          </w:p>
        </w:tc>
        <w:tc>
          <w:tcPr>
            <w:tcW w:w="851" w:type="dxa"/>
            <w:vAlign w:val="center"/>
          </w:tcPr>
          <w:p w14:paraId="60C4F68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F338A1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74477E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8B8CEE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4E75D9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AFE87F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49</w:t>
            </w:r>
          </w:p>
        </w:tc>
        <w:tc>
          <w:tcPr>
            <w:tcW w:w="851" w:type="dxa"/>
            <w:vAlign w:val="center"/>
          </w:tcPr>
          <w:p w14:paraId="51B27F8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7D2F00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24F06C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CC49A2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6BCED722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07FA285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20</w:t>
            </w:r>
          </w:p>
        </w:tc>
        <w:tc>
          <w:tcPr>
            <w:tcW w:w="851" w:type="dxa"/>
            <w:vAlign w:val="center"/>
          </w:tcPr>
          <w:p w14:paraId="22EA7E4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8FA45A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44DE5F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B7B07B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49E40E6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D08BF0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50</w:t>
            </w:r>
          </w:p>
        </w:tc>
        <w:tc>
          <w:tcPr>
            <w:tcW w:w="851" w:type="dxa"/>
            <w:vAlign w:val="center"/>
          </w:tcPr>
          <w:p w14:paraId="63968D2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1B1B77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9D7D66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847F6A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0233E1AF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79202B7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21</w:t>
            </w:r>
          </w:p>
        </w:tc>
        <w:tc>
          <w:tcPr>
            <w:tcW w:w="851" w:type="dxa"/>
            <w:vAlign w:val="center"/>
          </w:tcPr>
          <w:p w14:paraId="62302E4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D6D111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C36A13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6D4660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D5AA4E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9744E7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51</w:t>
            </w:r>
          </w:p>
        </w:tc>
        <w:tc>
          <w:tcPr>
            <w:tcW w:w="851" w:type="dxa"/>
            <w:vAlign w:val="center"/>
          </w:tcPr>
          <w:p w14:paraId="5DF3E9D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15E2A6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448CA63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2D0E02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329A98A4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1B659BD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22</w:t>
            </w:r>
          </w:p>
        </w:tc>
        <w:tc>
          <w:tcPr>
            <w:tcW w:w="851" w:type="dxa"/>
            <w:vAlign w:val="center"/>
          </w:tcPr>
          <w:p w14:paraId="24175EF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FA329D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189A7A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8F082A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7DD0751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127DC7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52</w:t>
            </w:r>
          </w:p>
        </w:tc>
        <w:tc>
          <w:tcPr>
            <w:tcW w:w="851" w:type="dxa"/>
            <w:vAlign w:val="center"/>
          </w:tcPr>
          <w:p w14:paraId="3141088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6F0502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C4085D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25C865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670D1EE6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6FDE87A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23</w:t>
            </w:r>
          </w:p>
        </w:tc>
        <w:tc>
          <w:tcPr>
            <w:tcW w:w="851" w:type="dxa"/>
            <w:vAlign w:val="center"/>
          </w:tcPr>
          <w:p w14:paraId="4707B5E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DD9AE9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30BAA9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19D98D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5FC319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7063E8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53</w:t>
            </w:r>
          </w:p>
        </w:tc>
        <w:tc>
          <w:tcPr>
            <w:tcW w:w="851" w:type="dxa"/>
            <w:vAlign w:val="center"/>
          </w:tcPr>
          <w:p w14:paraId="3599730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ADE669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111F47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8DD262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10446718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7D67460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24</w:t>
            </w:r>
          </w:p>
        </w:tc>
        <w:tc>
          <w:tcPr>
            <w:tcW w:w="851" w:type="dxa"/>
            <w:vAlign w:val="center"/>
          </w:tcPr>
          <w:p w14:paraId="7DF5762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CC244E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3DB300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ACF81D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25B61A5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61E06C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54</w:t>
            </w:r>
          </w:p>
        </w:tc>
        <w:tc>
          <w:tcPr>
            <w:tcW w:w="851" w:type="dxa"/>
            <w:vAlign w:val="center"/>
          </w:tcPr>
          <w:p w14:paraId="58F7B5F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20CE09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31086C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C0F412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14AFB0EF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2B33ADF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25</w:t>
            </w:r>
          </w:p>
        </w:tc>
        <w:tc>
          <w:tcPr>
            <w:tcW w:w="851" w:type="dxa"/>
            <w:vAlign w:val="center"/>
          </w:tcPr>
          <w:p w14:paraId="78A63AB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C286C9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5DA56C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44041E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202BF49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152D98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55</w:t>
            </w:r>
          </w:p>
        </w:tc>
        <w:tc>
          <w:tcPr>
            <w:tcW w:w="851" w:type="dxa"/>
            <w:vAlign w:val="center"/>
          </w:tcPr>
          <w:p w14:paraId="72703BB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6AF478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D58BA1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FE73A2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4A1595" w:rsidRPr="008C54BD" w14:paraId="59C07BB0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3323798C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26</w:t>
            </w:r>
          </w:p>
        </w:tc>
        <w:tc>
          <w:tcPr>
            <w:tcW w:w="851" w:type="dxa"/>
            <w:vAlign w:val="center"/>
          </w:tcPr>
          <w:p w14:paraId="72FAB697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73BAAAE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70F975F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C2F0043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229E1A2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BC1CEC7" w14:textId="5079E131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56</w:t>
            </w:r>
          </w:p>
        </w:tc>
        <w:tc>
          <w:tcPr>
            <w:tcW w:w="851" w:type="dxa"/>
            <w:vAlign w:val="center"/>
          </w:tcPr>
          <w:p w14:paraId="05269AB6" w14:textId="6199B3F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509F9AE" w14:textId="6099E2FF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ABC5F93" w14:textId="0AA6296E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7AB82AA" w14:textId="23901DCE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4A1595" w:rsidRPr="008C54BD" w14:paraId="46CBA166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4855F72A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27</w:t>
            </w:r>
          </w:p>
        </w:tc>
        <w:tc>
          <w:tcPr>
            <w:tcW w:w="851" w:type="dxa"/>
            <w:vAlign w:val="center"/>
          </w:tcPr>
          <w:p w14:paraId="24F7D323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26BA720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6F7666C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C20F102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76CAC745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C4B9155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A13600A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4584AA2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A33EB04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4CBBAD6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</w:tr>
      <w:tr w:rsidR="004A1595" w:rsidRPr="008C54BD" w14:paraId="713510FF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0CFB9110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28</w:t>
            </w:r>
          </w:p>
        </w:tc>
        <w:tc>
          <w:tcPr>
            <w:tcW w:w="851" w:type="dxa"/>
            <w:vAlign w:val="center"/>
          </w:tcPr>
          <w:p w14:paraId="29F8BF79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6D64253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4BB3AED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DD06898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7F496888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E3C1707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24C377E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0F9AF58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5C8A340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D2BB7BF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</w:tr>
      <w:tr w:rsidR="004A1595" w:rsidRPr="008C54BD" w14:paraId="54D77F3E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1BD9F515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29</w:t>
            </w:r>
          </w:p>
        </w:tc>
        <w:tc>
          <w:tcPr>
            <w:tcW w:w="851" w:type="dxa"/>
            <w:vAlign w:val="center"/>
          </w:tcPr>
          <w:p w14:paraId="139BF695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14F5E56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CE2E987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825A32D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6F1EBF7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9F60474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E157F94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9CC1566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55DD295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B646083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</w:tr>
      <w:tr w:rsidR="004A1595" w:rsidRPr="008C54BD" w14:paraId="1A06786B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6A395EE3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30</w:t>
            </w:r>
          </w:p>
        </w:tc>
        <w:tc>
          <w:tcPr>
            <w:tcW w:w="851" w:type="dxa"/>
            <w:vAlign w:val="center"/>
          </w:tcPr>
          <w:p w14:paraId="35FA23DA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83E1F8F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24DA815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836267D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06F62BA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C2B40D4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262D4E3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48DFA6F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5CD325D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C1202E9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</w:tr>
    </w:tbl>
    <w:p w14:paraId="05465733" w14:textId="77777777" w:rsidR="00E27492" w:rsidRPr="008C54BD" w:rsidRDefault="00E27492">
      <w:pPr>
        <w:rPr>
          <w:sz w:val="24"/>
        </w:rPr>
      </w:pPr>
      <w:r w:rsidRPr="008C54BD">
        <w:rPr>
          <w:vanish/>
          <w:sz w:val="24"/>
        </w:rPr>
        <w:br w:type="page"/>
      </w:r>
    </w:p>
    <w:p w14:paraId="768BE716" w14:textId="77777777" w:rsidR="00E27492" w:rsidRPr="008C54BD" w:rsidRDefault="00E27492">
      <w:pPr>
        <w:tabs>
          <w:tab w:val="left" w:pos="567"/>
        </w:tabs>
        <w:rPr>
          <w:sz w:val="24"/>
        </w:rPr>
      </w:pPr>
    </w:p>
    <w:p w14:paraId="702D3398" w14:textId="77777777" w:rsidR="00E27492" w:rsidRPr="008C54BD" w:rsidRDefault="00FB1082">
      <w:pPr>
        <w:tabs>
          <w:tab w:val="left" w:pos="580"/>
          <w:tab w:val="left" w:pos="1140"/>
        </w:tabs>
        <w:spacing w:line="480" w:lineRule="atLeast"/>
        <w:rPr>
          <w:b/>
          <w:color w:val="000000"/>
          <w:sz w:val="24"/>
        </w:rPr>
      </w:pPr>
      <w:r w:rsidRPr="008C54BD">
        <w:rPr>
          <w:b/>
          <w:color w:val="000000"/>
          <w:sz w:val="24"/>
        </w:rPr>
        <w:t>SECTION 2</w:t>
      </w:r>
      <w:r w:rsidR="00E27492" w:rsidRPr="008C54BD">
        <w:rPr>
          <w:b/>
          <w:color w:val="000000"/>
          <w:sz w:val="24"/>
        </w:rPr>
        <w:tab/>
      </w:r>
      <w:r w:rsidR="00E27492" w:rsidRPr="008C54BD">
        <w:rPr>
          <w:b/>
          <w:color w:val="000000"/>
          <w:sz w:val="24"/>
        </w:rPr>
        <w:tab/>
        <w:t>SHORT ANSWER (</w:t>
      </w:r>
      <w:r w:rsidR="00FA2DD1">
        <w:rPr>
          <w:b/>
          <w:color w:val="000000"/>
          <w:sz w:val="24"/>
        </w:rPr>
        <w:t>8</w:t>
      </w:r>
      <w:r w:rsidR="00220735">
        <w:rPr>
          <w:b/>
          <w:color w:val="000000"/>
          <w:sz w:val="24"/>
        </w:rPr>
        <w:t>7</w:t>
      </w:r>
      <w:r w:rsidR="00E27492" w:rsidRPr="008C54BD">
        <w:rPr>
          <w:b/>
          <w:color w:val="000000"/>
          <w:sz w:val="24"/>
        </w:rPr>
        <w:t xml:space="preserve"> marks)</w:t>
      </w:r>
    </w:p>
    <w:p w14:paraId="1121511F" w14:textId="77777777" w:rsidR="00E27492" w:rsidRPr="008C54BD" w:rsidRDefault="00E27492">
      <w:pPr>
        <w:tabs>
          <w:tab w:val="left" w:pos="580"/>
          <w:tab w:val="left" w:pos="1140"/>
        </w:tabs>
        <w:spacing w:line="240" w:lineRule="atLeast"/>
        <w:rPr>
          <w:color w:val="000000"/>
          <w:sz w:val="24"/>
        </w:rPr>
      </w:pPr>
    </w:p>
    <w:p w14:paraId="4631D253" w14:textId="77777777" w:rsidR="00E27492" w:rsidRPr="008C54BD" w:rsidRDefault="00E27492">
      <w:pPr>
        <w:tabs>
          <w:tab w:val="left" w:pos="580"/>
          <w:tab w:val="left" w:pos="1140"/>
        </w:tabs>
        <w:spacing w:line="240" w:lineRule="atLeast"/>
        <w:rPr>
          <w:color w:val="000000"/>
          <w:sz w:val="24"/>
        </w:rPr>
      </w:pPr>
      <w:r w:rsidRPr="008C54BD">
        <w:rPr>
          <w:color w:val="000000"/>
          <w:sz w:val="24"/>
        </w:rPr>
        <w:t>Attempt all questions.  Write your answers in the spaces provided.</w:t>
      </w:r>
    </w:p>
    <w:p w14:paraId="005E9F9C" w14:textId="77777777" w:rsidR="00E27492" w:rsidRPr="008C54BD" w:rsidRDefault="00CB2921">
      <w:pPr>
        <w:tabs>
          <w:tab w:val="left" w:pos="580"/>
          <w:tab w:val="left" w:pos="1140"/>
        </w:tabs>
        <w:spacing w:line="240" w:lineRule="atLeast"/>
        <w:rPr>
          <w:color w:val="000000"/>
          <w:sz w:val="24"/>
        </w:rPr>
      </w:pPr>
      <w:r>
        <w:rPr>
          <w:noProof/>
          <w:color w:val="000000"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D76D127" wp14:editId="42427E90">
                <wp:simplePos x="0" y="0"/>
                <wp:positionH relativeFrom="column">
                  <wp:posOffset>-75565</wp:posOffset>
                </wp:positionH>
                <wp:positionV relativeFrom="paragraph">
                  <wp:posOffset>116840</wp:posOffset>
                </wp:positionV>
                <wp:extent cx="6172200" cy="0"/>
                <wp:effectExtent l="13335" t="15240" r="24765" b="2286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9pt,9.2pt" to="480.1pt,9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aUhuRECAAAo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"/>
            </w:pict>
          </mc:Fallback>
        </mc:AlternateContent>
      </w:r>
    </w:p>
    <w:p w14:paraId="491DD4E6" w14:textId="77777777" w:rsidR="00E27492" w:rsidRPr="008C54BD" w:rsidRDefault="00E27492">
      <w:pPr>
        <w:tabs>
          <w:tab w:val="left" w:pos="567"/>
        </w:tabs>
        <w:rPr>
          <w:color w:val="000000"/>
          <w:sz w:val="24"/>
        </w:rPr>
      </w:pPr>
    </w:p>
    <w:p w14:paraId="187D625C" w14:textId="77777777" w:rsidR="000F617C" w:rsidRPr="008C54BD" w:rsidRDefault="000F617C" w:rsidP="000F617C">
      <w:pPr>
        <w:tabs>
          <w:tab w:val="left" w:pos="567"/>
          <w:tab w:val="left" w:pos="1120"/>
        </w:tabs>
        <w:rPr>
          <w:b/>
          <w:i/>
          <w:sz w:val="24"/>
          <w:szCs w:val="24"/>
        </w:rPr>
      </w:pPr>
      <w:r w:rsidRPr="008C54BD">
        <w:rPr>
          <w:sz w:val="24"/>
          <w:szCs w:val="24"/>
        </w:rPr>
        <w:t>1.</w:t>
      </w:r>
      <w:r w:rsidRPr="008C54BD">
        <w:rPr>
          <w:sz w:val="24"/>
          <w:szCs w:val="24"/>
        </w:rPr>
        <w:tab/>
        <w:t xml:space="preserve">Classify the following elements as </w:t>
      </w:r>
      <w:r w:rsidRPr="008C54BD">
        <w:rPr>
          <w:b/>
          <w:i/>
          <w:sz w:val="24"/>
          <w:szCs w:val="24"/>
        </w:rPr>
        <w:t xml:space="preserve">alkali metals, transition metals, metalloid (semi-metals), </w:t>
      </w:r>
    </w:p>
    <w:p w14:paraId="1D332D61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b/>
          <w:i/>
          <w:sz w:val="24"/>
          <w:szCs w:val="24"/>
        </w:rPr>
        <w:tab/>
        <w:t>halogens</w:t>
      </w:r>
      <w:r w:rsidRPr="008C54BD">
        <w:rPr>
          <w:sz w:val="24"/>
          <w:szCs w:val="24"/>
        </w:rPr>
        <w:t xml:space="preserve"> or </w:t>
      </w:r>
      <w:r w:rsidRPr="008C54BD">
        <w:rPr>
          <w:b/>
          <w:i/>
          <w:sz w:val="24"/>
          <w:szCs w:val="24"/>
        </w:rPr>
        <w:t>noble (inert) gases</w:t>
      </w:r>
      <w:r w:rsidRPr="008C54BD">
        <w:rPr>
          <w:sz w:val="24"/>
          <w:szCs w:val="24"/>
        </w:rPr>
        <w:t>.  Use the periodic table on the data sheet provided.</w:t>
      </w:r>
    </w:p>
    <w:p w14:paraId="4F60A06E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8F76CA9" w14:textId="77777777" w:rsidR="000F617C" w:rsidRDefault="000F617C" w:rsidP="000F617C">
      <w:pPr>
        <w:tabs>
          <w:tab w:val="left" w:pos="567"/>
          <w:tab w:val="left" w:pos="1120"/>
        </w:tabs>
        <w:jc w:val="center"/>
        <w:rPr>
          <w:sz w:val="24"/>
          <w:szCs w:val="24"/>
        </w:rPr>
      </w:pPr>
      <w:r w:rsidRPr="008C54BD">
        <w:rPr>
          <w:sz w:val="24"/>
          <w:szCs w:val="24"/>
        </w:rPr>
        <w:t>K       Ge       He       Cu       Fr       Cl       Ag        Ar</w:t>
      </w:r>
    </w:p>
    <w:p w14:paraId="57105AEC" w14:textId="77777777" w:rsidR="00E7530F" w:rsidRPr="008C54BD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C54BD">
        <w:rPr>
          <w:sz w:val="24"/>
          <w:szCs w:val="24"/>
        </w:rPr>
        <w:t>(4 marks)</w:t>
      </w:r>
    </w:p>
    <w:p w14:paraId="297CED2C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tbl>
      <w:tblPr>
        <w:tblW w:w="0" w:type="auto"/>
        <w:tblInd w:w="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88"/>
        <w:gridCol w:w="1588"/>
        <w:gridCol w:w="1588"/>
        <w:gridCol w:w="1588"/>
        <w:gridCol w:w="1588"/>
      </w:tblGrid>
      <w:tr w:rsidR="000F617C" w:rsidRPr="008C54BD" w14:paraId="34B41FC6" w14:textId="77777777" w:rsidTr="00F81003">
        <w:tc>
          <w:tcPr>
            <w:tcW w:w="1588" w:type="dxa"/>
            <w:vAlign w:val="center"/>
          </w:tcPr>
          <w:p w14:paraId="38A377DE" w14:textId="77777777" w:rsidR="000F617C" w:rsidRPr="008C54BD" w:rsidRDefault="000F617C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Alkali Metal</w:t>
            </w:r>
          </w:p>
        </w:tc>
        <w:tc>
          <w:tcPr>
            <w:tcW w:w="1588" w:type="dxa"/>
            <w:vAlign w:val="center"/>
          </w:tcPr>
          <w:p w14:paraId="723A530A" w14:textId="77777777" w:rsidR="000F617C" w:rsidRPr="008C54BD" w:rsidRDefault="000F617C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Transition Metal</w:t>
            </w:r>
          </w:p>
        </w:tc>
        <w:tc>
          <w:tcPr>
            <w:tcW w:w="1588" w:type="dxa"/>
            <w:vAlign w:val="center"/>
          </w:tcPr>
          <w:p w14:paraId="4290AD34" w14:textId="77777777" w:rsidR="000F617C" w:rsidRPr="008C54BD" w:rsidRDefault="000F617C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Metalloid</w:t>
            </w:r>
          </w:p>
          <w:p w14:paraId="4351866C" w14:textId="77777777" w:rsidR="000F617C" w:rsidRPr="008C54BD" w:rsidRDefault="000F617C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(Semi-Metal)</w:t>
            </w:r>
          </w:p>
        </w:tc>
        <w:tc>
          <w:tcPr>
            <w:tcW w:w="1588" w:type="dxa"/>
            <w:vAlign w:val="center"/>
          </w:tcPr>
          <w:p w14:paraId="299EB19B" w14:textId="77777777" w:rsidR="000F617C" w:rsidRPr="008C54BD" w:rsidRDefault="000F617C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Halogen</w:t>
            </w:r>
          </w:p>
        </w:tc>
        <w:tc>
          <w:tcPr>
            <w:tcW w:w="1588" w:type="dxa"/>
            <w:vAlign w:val="center"/>
          </w:tcPr>
          <w:p w14:paraId="48104F04" w14:textId="77777777" w:rsidR="000F617C" w:rsidRPr="008C54BD" w:rsidRDefault="000F617C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Noble (Inert) Gas</w:t>
            </w:r>
          </w:p>
        </w:tc>
      </w:tr>
      <w:tr w:rsidR="000F617C" w:rsidRPr="008C54BD" w14:paraId="0C0A088B" w14:textId="77777777" w:rsidTr="00F81003">
        <w:trPr>
          <w:trHeight w:val="1253"/>
        </w:trPr>
        <w:tc>
          <w:tcPr>
            <w:tcW w:w="1588" w:type="dxa"/>
          </w:tcPr>
          <w:p w14:paraId="7D33C82A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588" w:type="dxa"/>
          </w:tcPr>
          <w:p w14:paraId="46930046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588" w:type="dxa"/>
          </w:tcPr>
          <w:p w14:paraId="107E5194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588" w:type="dxa"/>
          </w:tcPr>
          <w:p w14:paraId="590C4D91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588" w:type="dxa"/>
          </w:tcPr>
          <w:p w14:paraId="4808935C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</w:tbl>
    <w:p w14:paraId="77F660FC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</w:p>
    <w:p w14:paraId="41F38EFF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37C19265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81A0AA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>2.</w:t>
      </w:r>
      <w:r w:rsidRPr="008C54BD">
        <w:rPr>
          <w:sz w:val="24"/>
          <w:szCs w:val="24"/>
        </w:rPr>
        <w:tab/>
        <w:t>Complete the following table showing the constituent particles of each element.</w:t>
      </w:r>
    </w:p>
    <w:p w14:paraId="3A1779F7" w14:textId="77777777" w:rsidR="000F617C" w:rsidRPr="008C54BD" w:rsidRDefault="00E7530F" w:rsidP="000F617C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C54BD">
        <w:rPr>
          <w:sz w:val="24"/>
          <w:szCs w:val="24"/>
        </w:rPr>
        <w:t>(4 marks)</w:t>
      </w:r>
    </w:p>
    <w:tbl>
      <w:tblPr>
        <w:tblW w:w="5969" w:type="dxa"/>
        <w:tblInd w:w="18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64"/>
        <w:gridCol w:w="1463"/>
        <w:gridCol w:w="1468"/>
        <w:gridCol w:w="1574"/>
      </w:tblGrid>
      <w:tr w:rsidR="000F617C" w:rsidRPr="008C54BD" w14:paraId="61C97405" w14:textId="77777777" w:rsidTr="00220735">
        <w:trPr>
          <w:trHeight w:val="397"/>
        </w:trPr>
        <w:tc>
          <w:tcPr>
            <w:tcW w:w="1464" w:type="dxa"/>
            <w:vAlign w:val="center"/>
          </w:tcPr>
          <w:p w14:paraId="31AED5A5" w14:textId="4E193CFC" w:rsidR="000F617C" w:rsidRPr="008C54BD" w:rsidRDefault="0027169B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Element</w:t>
            </w:r>
          </w:p>
        </w:tc>
        <w:tc>
          <w:tcPr>
            <w:tcW w:w="1463" w:type="dxa"/>
            <w:vAlign w:val="center"/>
          </w:tcPr>
          <w:p w14:paraId="1B46D769" w14:textId="3661B2B7" w:rsidR="000F617C" w:rsidRPr="008C54BD" w:rsidRDefault="0027169B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Protons</w:t>
            </w:r>
          </w:p>
        </w:tc>
        <w:tc>
          <w:tcPr>
            <w:tcW w:w="1468" w:type="dxa"/>
            <w:vAlign w:val="center"/>
          </w:tcPr>
          <w:p w14:paraId="07C2A107" w14:textId="1473E902" w:rsidR="000F617C" w:rsidRPr="008C54BD" w:rsidRDefault="0027169B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Neutrons</w:t>
            </w:r>
          </w:p>
        </w:tc>
        <w:tc>
          <w:tcPr>
            <w:tcW w:w="1574" w:type="dxa"/>
            <w:vAlign w:val="center"/>
          </w:tcPr>
          <w:p w14:paraId="50A840C4" w14:textId="5586F10E" w:rsidR="000F617C" w:rsidRPr="008C54BD" w:rsidRDefault="0027169B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Electrons</w:t>
            </w:r>
          </w:p>
        </w:tc>
      </w:tr>
      <w:tr w:rsidR="000F617C" w:rsidRPr="008C54BD" w14:paraId="5B21800B" w14:textId="77777777" w:rsidTr="00F81003">
        <w:trPr>
          <w:trHeight w:val="280"/>
        </w:trPr>
        <w:tc>
          <w:tcPr>
            <w:tcW w:w="1464" w:type="dxa"/>
            <w:vAlign w:val="center"/>
          </w:tcPr>
          <w:p w14:paraId="0874D556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  <w:r w:rsidRPr="008C54BD">
              <w:rPr>
                <w:position w:val="-10"/>
                <w:sz w:val="24"/>
                <w:szCs w:val="24"/>
              </w:rPr>
              <w:object w:dxaOrig="420" w:dyaOrig="340" w14:anchorId="0BFE396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pt;height:17pt" o:ole="">
                  <v:imagedata r:id="rId13" o:title=""/>
                </v:shape>
                <o:OLEObject Type="Embed" ProgID="Equation.3" ShapeID="_x0000_i1025" DrawAspect="Content" ObjectID="_1412179292" r:id="rId14"/>
              </w:object>
            </w:r>
          </w:p>
        </w:tc>
        <w:tc>
          <w:tcPr>
            <w:tcW w:w="1463" w:type="dxa"/>
          </w:tcPr>
          <w:p w14:paraId="0528FED7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10C5333C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468" w:type="dxa"/>
          </w:tcPr>
          <w:p w14:paraId="784B2FF4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574" w:type="dxa"/>
          </w:tcPr>
          <w:p w14:paraId="777B9574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  <w:tr w:rsidR="000F617C" w:rsidRPr="008C54BD" w14:paraId="4A5D97F3" w14:textId="77777777" w:rsidTr="00F81003">
        <w:trPr>
          <w:trHeight w:val="280"/>
        </w:trPr>
        <w:tc>
          <w:tcPr>
            <w:tcW w:w="1464" w:type="dxa"/>
            <w:vAlign w:val="center"/>
          </w:tcPr>
          <w:p w14:paraId="2F3A1E68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  <w:r w:rsidRPr="008C54BD">
              <w:rPr>
                <w:sz w:val="24"/>
                <w:szCs w:val="24"/>
              </w:rPr>
              <w:object w:dxaOrig="660" w:dyaOrig="320" w14:anchorId="32ECC4CA">
                <v:shape id="_x0000_i1026" type="#_x0000_t75" style="width:33pt;height:16pt" o:ole="">
                  <v:imagedata r:id="rId15" o:title=""/>
                </v:shape>
                <o:OLEObject Type="Embed" ProgID="Equation.3" ShapeID="_x0000_i1026" DrawAspect="Content" ObjectID="_1412179293" r:id="rId16"/>
              </w:object>
            </w:r>
          </w:p>
        </w:tc>
        <w:tc>
          <w:tcPr>
            <w:tcW w:w="1463" w:type="dxa"/>
          </w:tcPr>
          <w:p w14:paraId="63AD51A6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0B222D4B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468" w:type="dxa"/>
          </w:tcPr>
          <w:p w14:paraId="39303D82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574" w:type="dxa"/>
          </w:tcPr>
          <w:p w14:paraId="0AB484F6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  <w:tr w:rsidR="000F617C" w:rsidRPr="008C54BD" w14:paraId="170E529F" w14:textId="77777777" w:rsidTr="00F81003">
        <w:trPr>
          <w:trHeight w:val="280"/>
        </w:trPr>
        <w:tc>
          <w:tcPr>
            <w:tcW w:w="1464" w:type="dxa"/>
            <w:vAlign w:val="center"/>
          </w:tcPr>
          <w:p w14:paraId="039B232B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  <w:r w:rsidRPr="008C54BD">
              <w:rPr>
                <w:sz w:val="24"/>
                <w:szCs w:val="24"/>
              </w:rPr>
              <w:object w:dxaOrig="580" w:dyaOrig="320" w14:anchorId="40463ED7">
                <v:shape id="_x0000_i1027" type="#_x0000_t75" style="width:29pt;height:16pt" o:ole="">
                  <v:imagedata r:id="rId17" o:title=""/>
                </v:shape>
                <o:OLEObject Type="Embed" ProgID="Equation.3" ShapeID="_x0000_i1027" DrawAspect="Content" ObjectID="_1412179294" r:id="rId18"/>
              </w:object>
            </w:r>
          </w:p>
        </w:tc>
        <w:tc>
          <w:tcPr>
            <w:tcW w:w="1463" w:type="dxa"/>
          </w:tcPr>
          <w:p w14:paraId="71A0CC95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40D57786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468" w:type="dxa"/>
          </w:tcPr>
          <w:p w14:paraId="58573236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574" w:type="dxa"/>
          </w:tcPr>
          <w:p w14:paraId="242E15FD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</w:tbl>
    <w:p w14:paraId="1B844AB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</w:p>
    <w:p w14:paraId="3D334E1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7447624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1923826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>3.</w:t>
      </w:r>
      <w:r w:rsidRPr="008C54BD">
        <w:rPr>
          <w:sz w:val="24"/>
          <w:szCs w:val="24"/>
        </w:rPr>
        <w:tab/>
        <w:t>An aluminium atom (</w:t>
      </w:r>
      <w:r w:rsidR="00F04AC1" w:rsidRPr="008C54BD">
        <w:rPr>
          <w:position w:val="-10"/>
          <w:sz w:val="24"/>
          <w:szCs w:val="24"/>
        </w:rPr>
        <w:object w:dxaOrig="440" w:dyaOrig="340" w14:anchorId="61E5A68E">
          <v:shape id="_x0000_i1028" type="#_x0000_t75" style="width:22pt;height:17pt" o:ole="">
            <v:imagedata r:id="rId19" o:title=""/>
          </v:shape>
          <o:OLEObject Type="Embed" ProgID="Equation.3" ShapeID="_x0000_i1028" DrawAspect="Content" ObjectID="_1412179295" r:id="rId20"/>
        </w:object>
      </w:r>
      <w:r w:rsidRPr="008C54BD">
        <w:rPr>
          <w:sz w:val="24"/>
          <w:szCs w:val="24"/>
        </w:rPr>
        <w:t>) has the ability to form the Al</w:t>
      </w:r>
      <w:r w:rsidRPr="008C54BD">
        <w:rPr>
          <w:sz w:val="24"/>
          <w:szCs w:val="24"/>
          <w:vertAlign w:val="superscript"/>
        </w:rPr>
        <w:t>3+</w:t>
      </w:r>
      <w:r w:rsidRPr="008C54BD">
        <w:rPr>
          <w:sz w:val="24"/>
          <w:szCs w:val="24"/>
        </w:rPr>
        <w:t xml:space="preserve"> ion.  It can then form ionic </w:t>
      </w:r>
    </w:p>
    <w:p w14:paraId="1180FB7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compounds with other ions such as Cl</w:t>
      </w:r>
      <w:r w:rsidRPr="008C54BD">
        <w:rPr>
          <w:sz w:val="24"/>
          <w:szCs w:val="24"/>
          <w:vertAlign w:val="superscript"/>
        </w:rPr>
        <w:t>1-</w:t>
      </w:r>
      <w:r w:rsidRPr="008C54BD">
        <w:rPr>
          <w:sz w:val="24"/>
          <w:szCs w:val="24"/>
        </w:rPr>
        <w:t>.</w:t>
      </w:r>
    </w:p>
    <w:p w14:paraId="1C3C1991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8AD838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(a)</w:t>
      </w:r>
      <w:r w:rsidRPr="008C54BD">
        <w:rPr>
          <w:sz w:val="24"/>
          <w:szCs w:val="24"/>
        </w:rPr>
        <w:tab/>
        <w:t xml:space="preserve">Draw a diagram to show the electron configuration in the </w:t>
      </w:r>
      <w:r w:rsidRPr="008C54BD">
        <w:rPr>
          <w:b/>
          <w:i/>
          <w:sz w:val="24"/>
          <w:szCs w:val="24"/>
        </w:rPr>
        <w:t>aluminium atom</w:t>
      </w:r>
      <w:r w:rsidRPr="008C54BD">
        <w:rPr>
          <w:sz w:val="24"/>
          <w:szCs w:val="24"/>
        </w:rPr>
        <w:t>.</w:t>
      </w:r>
    </w:p>
    <w:p w14:paraId="439BA031" w14:textId="77777777" w:rsidR="000F617C" w:rsidRPr="008C54BD" w:rsidRDefault="00E7530F" w:rsidP="000F617C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C54BD">
        <w:rPr>
          <w:sz w:val="24"/>
          <w:szCs w:val="24"/>
        </w:rPr>
        <w:t>(2 marks)</w:t>
      </w:r>
    </w:p>
    <w:p w14:paraId="445D62F3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DA9D46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</w:p>
    <w:p w14:paraId="07454763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7D052A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5DFF47D3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5735939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532A4F1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2EE851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374D7DD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48A1394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01DC386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</w:p>
    <w:p w14:paraId="60E2AC5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2FA7C70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br w:type="page"/>
      </w:r>
      <w:r w:rsidR="000F617C" w:rsidRPr="008C54BD">
        <w:rPr>
          <w:sz w:val="24"/>
          <w:szCs w:val="24"/>
        </w:rPr>
        <w:tab/>
        <w:t>(b)</w:t>
      </w:r>
      <w:r w:rsidR="000F617C" w:rsidRPr="008C54BD">
        <w:rPr>
          <w:sz w:val="24"/>
          <w:szCs w:val="24"/>
        </w:rPr>
        <w:tab/>
        <w:t xml:space="preserve">Explain what happens in order for the aluminium atom to become the aluminium ion </w:t>
      </w:r>
    </w:p>
    <w:p w14:paraId="0E84D80A" w14:textId="77777777" w:rsidR="000F617C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0F617C" w:rsidRPr="008C54BD">
        <w:rPr>
          <w:sz w:val="24"/>
          <w:szCs w:val="24"/>
        </w:rPr>
        <w:t>Al</w:t>
      </w:r>
      <w:r w:rsidR="000F617C" w:rsidRPr="008C54BD">
        <w:rPr>
          <w:sz w:val="24"/>
          <w:szCs w:val="24"/>
          <w:vertAlign w:val="superscript"/>
        </w:rPr>
        <w:t>3+</w:t>
      </w:r>
      <w:r w:rsidR="000F617C" w:rsidRPr="008C54BD">
        <w:rPr>
          <w:sz w:val="24"/>
          <w:szCs w:val="24"/>
        </w:rPr>
        <w:t>.</w:t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 w:rsidRPr="008C54BD">
        <w:rPr>
          <w:sz w:val="24"/>
          <w:szCs w:val="24"/>
        </w:rPr>
        <w:t>(2 marks)</w:t>
      </w:r>
    </w:p>
    <w:p w14:paraId="1960BB2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EF8472B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5CF167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49D7E8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90C4D8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806DBFB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A31FEE7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B0CD222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5E669F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37C469A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1AD774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</w:p>
    <w:p w14:paraId="66C5F03A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29DD09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(c)</w:t>
      </w:r>
      <w:r w:rsidRPr="008C54BD">
        <w:rPr>
          <w:sz w:val="24"/>
          <w:szCs w:val="24"/>
        </w:rPr>
        <w:tab/>
        <w:t>Why is the Al</w:t>
      </w:r>
      <w:r w:rsidRPr="008C54BD">
        <w:rPr>
          <w:sz w:val="24"/>
          <w:szCs w:val="24"/>
          <w:vertAlign w:val="superscript"/>
        </w:rPr>
        <w:t>3+</w:t>
      </w:r>
      <w:r w:rsidRPr="008C54BD">
        <w:rPr>
          <w:sz w:val="24"/>
          <w:szCs w:val="24"/>
        </w:rPr>
        <w:t xml:space="preserve"> ion so stable?</w:t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 w:rsidRPr="008C54BD">
        <w:rPr>
          <w:sz w:val="24"/>
          <w:szCs w:val="24"/>
        </w:rPr>
        <w:t>(2 marks)</w:t>
      </w:r>
    </w:p>
    <w:p w14:paraId="0B5708F2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4FEDD38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07974C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E80C79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D74A2AD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E9185A4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FC0A04C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BD2548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F01C5D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20F9A2E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B9A9EB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5C7C1AD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</w:p>
    <w:p w14:paraId="7B5DD29A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9654618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(d)</w:t>
      </w:r>
      <w:r w:rsidRPr="008C54BD">
        <w:rPr>
          <w:sz w:val="24"/>
          <w:szCs w:val="24"/>
        </w:rPr>
        <w:tab/>
        <w:t>Explain how the "ionic bond" arises between the Al</w:t>
      </w:r>
      <w:r w:rsidRPr="008C54BD">
        <w:rPr>
          <w:sz w:val="24"/>
          <w:szCs w:val="24"/>
          <w:vertAlign w:val="superscript"/>
        </w:rPr>
        <w:t>3+</w:t>
      </w:r>
      <w:r w:rsidRPr="008C54BD">
        <w:rPr>
          <w:sz w:val="24"/>
          <w:szCs w:val="24"/>
        </w:rPr>
        <w:t xml:space="preserve"> ion and the Cl</w:t>
      </w:r>
      <w:r w:rsidRPr="008C54BD">
        <w:rPr>
          <w:sz w:val="24"/>
          <w:szCs w:val="24"/>
          <w:vertAlign w:val="superscript"/>
        </w:rPr>
        <w:t>1-</w:t>
      </w:r>
      <w:r w:rsidRPr="008C54BD">
        <w:rPr>
          <w:sz w:val="24"/>
          <w:szCs w:val="24"/>
        </w:rPr>
        <w:t xml:space="preserve"> ion.</w:t>
      </w:r>
    </w:p>
    <w:p w14:paraId="1D3EF324" w14:textId="77777777" w:rsidR="000F617C" w:rsidRPr="008C54BD" w:rsidRDefault="00E7530F" w:rsidP="000F617C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C54BD">
        <w:rPr>
          <w:sz w:val="24"/>
          <w:szCs w:val="24"/>
        </w:rPr>
        <w:t>(2 marks)</w:t>
      </w:r>
    </w:p>
    <w:p w14:paraId="13027F8D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1E4050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3A208AF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A33CFF4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0BDAE31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7D04CAA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D19FED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951182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718588C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C09DE8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1AAE1FF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</w:p>
    <w:p w14:paraId="33ACBE5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50EED1F" w14:textId="77777777" w:rsidR="000F617C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br w:type="page"/>
      </w:r>
      <w:r w:rsidR="000F617C" w:rsidRPr="008C54BD">
        <w:rPr>
          <w:sz w:val="24"/>
          <w:szCs w:val="24"/>
        </w:rPr>
        <w:t>4.</w:t>
      </w:r>
      <w:r w:rsidR="000F617C" w:rsidRPr="008C54BD">
        <w:rPr>
          <w:sz w:val="24"/>
          <w:szCs w:val="24"/>
        </w:rPr>
        <w:tab/>
        <w:t>Write the chemical formula for each of the following compounds.</w:t>
      </w:r>
    </w:p>
    <w:p w14:paraId="28AB65C0" w14:textId="77777777" w:rsidR="000F617C" w:rsidRPr="008C54BD" w:rsidRDefault="00046676" w:rsidP="000F617C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C54BD">
        <w:rPr>
          <w:sz w:val="24"/>
          <w:szCs w:val="24"/>
        </w:rPr>
        <w:t>(7 marks)</w:t>
      </w:r>
    </w:p>
    <w:tbl>
      <w:tblPr>
        <w:tblpPr w:leftFromText="180" w:rightFromText="180" w:vertAnchor="text" w:horzAnchor="page" w:tblpX="3400" w:tblpY="1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0"/>
        <w:gridCol w:w="3080"/>
      </w:tblGrid>
      <w:tr w:rsidR="000F617C" w:rsidRPr="008C54BD" w14:paraId="1D76FBDA" w14:textId="77777777" w:rsidTr="00C72D3F">
        <w:trPr>
          <w:trHeight w:val="293"/>
        </w:trPr>
        <w:tc>
          <w:tcPr>
            <w:tcW w:w="3080" w:type="dxa"/>
            <w:vAlign w:val="center"/>
          </w:tcPr>
          <w:p w14:paraId="526B4606" w14:textId="77777777" w:rsidR="000F617C" w:rsidRPr="008C54BD" w:rsidRDefault="000F617C" w:rsidP="00C72D3F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3080" w:type="dxa"/>
            <w:vAlign w:val="center"/>
          </w:tcPr>
          <w:p w14:paraId="786A34C2" w14:textId="77777777" w:rsidR="000F617C" w:rsidRPr="008C54BD" w:rsidRDefault="000F617C" w:rsidP="00C72D3F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FORMULA</w:t>
            </w:r>
          </w:p>
        </w:tc>
      </w:tr>
      <w:tr w:rsidR="000F617C" w:rsidRPr="008C54BD" w14:paraId="51D38107" w14:textId="77777777" w:rsidTr="00F81003">
        <w:trPr>
          <w:trHeight w:val="293"/>
        </w:trPr>
        <w:tc>
          <w:tcPr>
            <w:tcW w:w="3080" w:type="dxa"/>
            <w:vAlign w:val="center"/>
          </w:tcPr>
          <w:p w14:paraId="78A899F5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  <w:r w:rsidRPr="008C54BD">
              <w:rPr>
                <w:sz w:val="24"/>
                <w:szCs w:val="24"/>
              </w:rPr>
              <w:t>potassium nitrate</w:t>
            </w:r>
          </w:p>
        </w:tc>
        <w:tc>
          <w:tcPr>
            <w:tcW w:w="3080" w:type="dxa"/>
          </w:tcPr>
          <w:p w14:paraId="77273BF2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37339B24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  <w:tr w:rsidR="000F617C" w:rsidRPr="008C54BD" w14:paraId="52F40516" w14:textId="77777777" w:rsidTr="00F81003">
        <w:trPr>
          <w:trHeight w:val="293"/>
        </w:trPr>
        <w:tc>
          <w:tcPr>
            <w:tcW w:w="3080" w:type="dxa"/>
            <w:vAlign w:val="center"/>
          </w:tcPr>
          <w:p w14:paraId="3A09D84A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  <w:r w:rsidRPr="008C54BD">
              <w:rPr>
                <w:sz w:val="24"/>
                <w:szCs w:val="24"/>
              </w:rPr>
              <w:t>magnesium phosphate</w:t>
            </w:r>
          </w:p>
        </w:tc>
        <w:tc>
          <w:tcPr>
            <w:tcW w:w="3080" w:type="dxa"/>
          </w:tcPr>
          <w:p w14:paraId="26BB5431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7B99B650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  <w:tr w:rsidR="000F617C" w:rsidRPr="008C54BD" w14:paraId="546FF7EF" w14:textId="77777777" w:rsidTr="00F81003">
        <w:trPr>
          <w:trHeight w:val="293"/>
        </w:trPr>
        <w:tc>
          <w:tcPr>
            <w:tcW w:w="3080" w:type="dxa"/>
            <w:vAlign w:val="center"/>
          </w:tcPr>
          <w:p w14:paraId="7673F7BA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  <w:r w:rsidRPr="008C54BD">
              <w:rPr>
                <w:sz w:val="24"/>
                <w:szCs w:val="24"/>
              </w:rPr>
              <w:t>aluminium sulphate</w:t>
            </w:r>
          </w:p>
        </w:tc>
        <w:tc>
          <w:tcPr>
            <w:tcW w:w="3080" w:type="dxa"/>
          </w:tcPr>
          <w:p w14:paraId="59F3997F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715491F2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  <w:tr w:rsidR="000F617C" w:rsidRPr="008C54BD" w14:paraId="7E40693F" w14:textId="77777777" w:rsidTr="00F81003">
        <w:trPr>
          <w:trHeight w:val="293"/>
        </w:trPr>
        <w:tc>
          <w:tcPr>
            <w:tcW w:w="3080" w:type="dxa"/>
            <w:vAlign w:val="center"/>
          </w:tcPr>
          <w:p w14:paraId="668771F3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  <w:r w:rsidRPr="008C54BD">
              <w:rPr>
                <w:sz w:val="24"/>
                <w:szCs w:val="24"/>
              </w:rPr>
              <w:t>phosphorus tribromide</w:t>
            </w:r>
          </w:p>
        </w:tc>
        <w:tc>
          <w:tcPr>
            <w:tcW w:w="3080" w:type="dxa"/>
          </w:tcPr>
          <w:p w14:paraId="752B6738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1D23B76C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  <w:tr w:rsidR="000F617C" w:rsidRPr="008C54BD" w14:paraId="3716991C" w14:textId="77777777" w:rsidTr="00F81003">
        <w:trPr>
          <w:trHeight w:val="293"/>
        </w:trPr>
        <w:tc>
          <w:tcPr>
            <w:tcW w:w="3080" w:type="dxa"/>
            <w:vAlign w:val="center"/>
          </w:tcPr>
          <w:p w14:paraId="08128CE0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  <w:r w:rsidRPr="008C54BD">
              <w:rPr>
                <w:sz w:val="24"/>
                <w:szCs w:val="24"/>
              </w:rPr>
              <w:t>iron (III) iodide</w:t>
            </w:r>
          </w:p>
        </w:tc>
        <w:tc>
          <w:tcPr>
            <w:tcW w:w="3080" w:type="dxa"/>
          </w:tcPr>
          <w:p w14:paraId="4AB331EF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578F7F61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  <w:tr w:rsidR="000F617C" w:rsidRPr="008C54BD" w14:paraId="69C2609F" w14:textId="77777777" w:rsidTr="00F81003">
        <w:trPr>
          <w:trHeight w:val="293"/>
        </w:trPr>
        <w:tc>
          <w:tcPr>
            <w:tcW w:w="3080" w:type="dxa"/>
            <w:vAlign w:val="center"/>
          </w:tcPr>
          <w:p w14:paraId="78FC9E16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  <w:r w:rsidRPr="008C54BD">
              <w:rPr>
                <w:sz w:val="24"/>
                <w:szCs w:val="24"/>
              </w:rPr>
              <w:t>barium acetate</w:t>
            </w:r>
          </w:p>
        </w:tc>
        <w:tc>
          <w:tcPr>
            <w:tcW w:w="3080" w:type="dxa"/>
          </w:tcPr>
          <w:p w14:paraId="0E49A6CF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3A910D92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  <w:tr w:rsidR="000F617C" w:rsidRPr="008C54BD" w14:paraId="11DC3A8F" w14:textId="77777777" w:rsidTr="00F81003">
        <w:trPr>
          <w:trHeight w:val="293"/>
        </w:trPr>
        <w:tc>
          <w:tcPr>
            <w:tcW w:w="3080" w:type="dxa"/>
            <w:vAlign w:val="center"/>
          </w:tcPr>
          <w:p w14:paraId="610191A5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  <w:r w:rsidRPr="008C54BD">
              <w:rPr>
                <w:sz w:val="24"/>
                <w:szCs w:val="24"/>
              </w:rPr>
              <w:t>disulphur tetraiodide</w:t>
            </w:r>
          </w:p>
        </w:tc>
        <w:tc>
          <w:tcPr>
            <w:tcW w:w="3080" w:type="dxa"/>
          </w:tcPr>
          <w:p w14:paraId="143D57A3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1057C2E3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</w:tbl>
    <w:p w14:paraId="48BF4D5A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E07418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76984A1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611CAF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3A41B3B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9B5747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140A38A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7CE971B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B87ECEE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89945B2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B13925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8E1AA7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45533C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3B03B0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AD44371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C2C3B1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7E3B08D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</w:p>
    <w:p w14:paraId="24F91134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215B4A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>5.</w:t>
      </w:r>
      <w:r w:rsidRPr="008C54BD">
        <w:rPr>
          <w:sz w:val="24"/>
          <w:szCs w:val="24"/>
        </w:rPr>
        <w:tab/>
        <w:t>Balance the following equations.</w:t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 w:rsidRPr="008C54BD">
        <w:rPr>
          <w:sz w:val="24"/>
          <w:szCs w:val="24"/>
        </w:rPr>
        <w:t>(6 marks)</w:t>
      </w:r>
    </w:p>
    <w:p w14:paraId="15C076C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399CA2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(a)</w:t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  <w:t>Al</w:t>
      </w:r>
      <w:r w:rsidRPr="008C54BD">
        <w:rPr>
          <w:sz w:val="24"/>
          <w:szCs w:val="24"/>
          <w:vertAlign w:val="subscript"/>
        </w:rPr>
        <w:t>2</w:t>
      </w:r>
      <w:r w:rsidRPr="008C54BD">
        <w:rPr>
          <w:sz w:val="24"/>
          <w:szCs w:val="24"/>
        </w:rPr>
        <w:t>(CO</w:t>
      </w:r>
      <w:r w:rsidRPr="008C54BD">
        <w:rPr>
          <w:sz w:val="24"/>
          <w:szCs w:val="24"/>
          <w:vertAlign w:val="subscript"/>
        </w:rPr>
        <w:t>3</w:t>
      </w:r>
      <w:r w:rsidRPr="008C54BD">
        <w:rPr>
          <w:sz w:val="24"/>
          <w:szCs w:val="24"/>
        </w:rPr>
        <w:t>)</w:t>
      </w:r>
      <w:r w:rsidRPr="008C54BD">
        <w:rPr>
          <w:sz w:val="24"/>
          <w:szCs w:val="24"/>
          <w:vertAlign w:val="subscript"/>
        </w:rPr>
        <w:t>3</w:t>
      </w:r>
      <w:r w:rsidRPr="008C54BD">
        <w:rPr>
          <w:sz w:val="24"/>
          <w:szCs w:val="24"/>
        </w:rPr>
        <w:t xml:space="preserve">          +          HCl          </w:t>
      </w:r>
      <w:r w:rsidRPr="008C54BD">
        <w:rPr>
          <w:sz w:val="24"/>
          <w:szCs w:val="24"/>
        </w:rPr>
        <w:sym w:font="Wingdings 3" w:char="F022"/>
      </w:r>
      <w:r w:rsidRPr="008C54BD">
        <w:rPr>
          <w:sz w:val="24"/>
          <w:szCs w:val="24"/>
        </w:rPr>
        <w:t xml:space="preserve">          AlCl</w:t>
      </w:r>
      <w:r w:rsidRPr="008C54BD">
        <w:rPr>
          <w:sz w:val="24"/>
          <w:szCs w:val="24"/>
          <w:vertAlign w:val="subscript"/>
        </w:rPr>
        <w:t>3</w:t>
      </w:r>
      <w:r w:rsidRPr="008C54BD">
        <w:rPr>
          <w:sz w:val="24"/>
          <w:szCs w:val="24"/>
        </w:rPr>
        <w:t xml:space="preserve">          +          H</w:t>
      </w:r>
      <w:r w:rsidRPr="008C54BD">
        <w:rPr>
          <w:sz w:val="24"/>
          <w:szCs w:val="24"/>
          <w:vertAlign w:val="subscript"/>
        </w:rPr>
        <w:t>2</w:t>
      </w:r>
      <w:r w:rsidRPr="008C54BD">
        <w:rPr>
          <w:sz w:val="24"/>
          <w:szCs w:val="24"/>
        </w:rPr>
        <w:t>O          +          CO</w:t>
      </w:r>
      <w:r w:rsidRPr="008C54BD">
        <w:rPr>
          <w:sz w:val="24"/>
          <w:szCs w:val="24"/>
          <w:vertAlign w:val="subscript"/>
        </w:rPr>
        <w:t>2</w:t>
      </w:r>
    </w:p>
    <w:p w14:paraId="0DEBF496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012D27E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D2207DC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</w:p>
    <w:p w14:paraId="7D9465D3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(b)</w:t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  <w:t>C</w:t>
      </w:r>
      <w:r w:rsidRPr="008C54BD">
        <w:rPr>
          <w:sz w:val="24"/>
          <w:szCs w:val="24"/>
          <w:vertAlign w:val="subscript"/>
        </w:rPr>
        <w:t>3</w:t>
      </w:r>
      <w:r w:rsidRPr="008C54BD">
        <w:rPr>
          <w:sz w:val="24"/>
          <w:szCs w:val="24"/>
        </w:rPr>
        <w:t>H</w:t>
      </w:r>
      <w:r w:rsidRPr="008C54BD">
        <w:rPr>
          <w:sz w:val="24"/>
          <w:szCs w:val="24"/>
          <w:vertAlign w:val="subscript"/>
        </w:rPr>
        <w:t>8</w:t>
      </w:r>
      <w:r w:rsidRPr="008C54BD">
        <w:rPr>
          <w:sz w:val="24"/>
          <w:szCs w:val="24"/>
        </w:rPr>
        <w:t xml:space="preserve">          +          O</w:t>
      </w:r>
      <w:r w:rsidRPr="008C54BD">
        <w:rPr>
          <w:sz w:val="24"/>
          <w:szCs w:val="24"/>
          <w:vertAlign w:val="subscript"/>
        </w:rPr>
        <w:t>2</w:t>
      </w:r>
      <w:r w:rsidRPr="008C54BD">
        <w:rPr>
          <w:sz w:val="24"/>
          <w:szCs w:val="24"/>
        </w:rPr>
        <w:t xml:space="preserve">           </w:t>
      </w:r>
      <w:r w:rsidRPr="008C54BD">
        <w:rPr>
          <w:sz w:val="24"/>
          <w:szCs w:val="24"/>
        </w:rPr>
        <w:sym w:font="Wingdings 3" w:char="F022"/>
      </w:r>
      <w:r w:rsidRPr="008C54BD">
        <w:rPr>
          <w:sz w:val="24"/>
          <w:szCs w:val="24"/>
        </w:rPr>
        <w:t xml:space="preserve">          CO</w:t>
      </w:r>
      <w:r w:rsidRPr="008C54BD">
        <w:rPr>
          <w:sz w:val="24"/>
          <w:szCs w:val="24"/>
          <w:vertAlign w:val="subscript"/>
        </w:rPr>
        <w:t xml:space="preserve">2  </w:t>
      </w:r>
      <w:r w:rsidRPr="008C54BD">
        <w:rPr>
          <w:sz w:val="24"/>
          <w:szCs w:val="24"/>
        </w:rPr>
        <w:t xml:space="preserve">        +          H</w:t>
      </w:r>
      <w:r w:rsidRPr="008C54BD">
        <w:rPr>
          <w:sz w:val="24"/>
          <w:szCs w:val="24"/>
          <w:vertAlign w:val="subscript"/>
        </w:rPr>
        <w:t>2</w:t>
      </w:r>
      <w:r w:rsidRPr="008C54BD">
        <w:rPr>
          <w:sz w:val="24"/>
          <w:szCs w:val="24"/>
        </w:rPr>
        <w:t>O</w:t>
      </w:r>
    </w:p>
    <w:p w14:paraId="411346DD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B9265D4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</w:p>
    <w:p w14:paraId="5A592BD0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9F2B47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(c)</w:t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  <w:t>NaOH          +          Fe(NO</w:t>
      </w:r>
      <w:r w:rsidRPr="008C54BD">
        <w:rPr>
          <w:sz w:val="24"/>
          <w:szCs w:val="24"/>
          <w:vertAlign w:val="subscript"/>
        </w:rPr>
        <w:t>3</w:t>
      </w:r>
      <w:r w:rsidRPr="008C54BD">
        <w:rPr>
          <w:sz w:val="24"/>
          <w:szCs w:val="24"/>
        </w:rPr>
        <w:t>)</w:t>
      </w:r>
      <w:r w:rsidRPr="008C54BD">
        <w:rPr>
          <w:sz w:val="24"/>
          <w:szCs w:val="24"/>
          <w:vertAlign w:val="subscript"/>
        </w:rPr>
        <w:t>2</w:t>
      </w:r>
      <w:r w:rsidRPr="008C54BD">
        <w:rPr>
          <w:sz w:val="24"/>
          <w:szCs w:val="24"/>
        </w:rPr>
        <w:t xml:space="preserve">          </w:t>
      </w:r>
      <w:r w:rsidRPr="008C54BD">
        <w:rPr>
          <w:sz w:val="24"/>
          <w:szCs w:val="24"/>
        </w:rPr>
        <w:sym w:font="Wingdings 3" w:char="F022"/>
      </w:r>
      <w:r w:rsidRPr="008C54BD">
        <w:rPr>
          <w:sz w:val="24"/>
          <w:szCs w:val="24"/>
        </w:rPr>
        <w:t xml:space="preserve">          Fe(OH)</w:t>
      </w:r>
      <w:r w:rsidRPr="008C54BD">
        <w:rPr>
          <w:sz w:val="24"/>
          <w:szCs w:val="24"/>
          <w:vertAlign w:val="subscript"/>
        </w:rPr>
        <w:t>2</w:t>
      </w:r>
      <w:r w:rsidRPr="008C54BD">
        <w:rPr>
          <w:sz w:val="24"/>
          <w:szCs w:val="24"/>
        </w:rPr>
        <w:t xml:space="preserve">          +          NaNO</w:t>
      </w:r>
      <w:r w:rsidRPr="008C54BD">
        <w:rPr>
          <w:sz w:val="24"/>
          <w:szCs w:val="24"/>
          <w:vertAlign w:val="subscript"/>
        </w:rPr>
        <w:t>3</w:t>
      </w:r>
    </w:p>
    <w:p w14:paraId="5F00F96A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36D315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 xml:space="preserve"> </w:t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</w:p>
    <w:p w14:paraId="4F0AF501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26600C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>6.</w:t>
      </w:r>
      <w:r w:rsidRPr="008C54BD">
        <w:rPr>
          <w:sz w:val="24"/>
          <w:szCs w:val="24"/>
        </w:rPr>
        <w:tab/>
        <w:t xml:space="preserve">Write </w:t>
      </w:r>
      <w:r w:rsidRPr="008C54BD">
        <w:rPr>
          <w:b/>
          <w:i/>
          <w:sz w:val="24"/>
          <w:szCs w:val="24"/>
        </w:rPr>
        <w:t>fully balanced equations</w:t>
      </w:r>
      <w:r w:rsidRPr="008C54BD">
        <w:rPr>
          <w:sz w:val="24"/>
          <w:szCs w:val="24"/>
        </w:rPr>
        <w:t xml:space="preserve"> for the following.</w:t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 w:rsidRPr="008C54BD">
        <w:rPr>
          <w:sz w:val="24"/>
          <w:szCs w:val="24"/>
        </w:rPr>
        <w:t>(4 marks)</w:t>
      </w:r>
    </w:p>
    <w:p w14:paraId="4E37BA56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AF4675C" w14:textId="77777777" w:rsidR="00C72D3F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(a)</w:t>
      </w:r>
      <w:r w:rsidRPr="008C54BD">
        <w:rPr>
          <w:sz w:val="24"/>
          <w:szCs w:val="24"/>
        </w:rPr>
        <w:tab/>
        <w:t>calcium carbonate  +  phosphoric acid (H</w:t>
      </w:r>
      <w:r w:rsidRPr="008C54BD">
        <w:rPr>
          <w:sz w:val="24"/>
          <w:szCs w:val="24"/>
          <w:vertAlign w:val="subscript"/>
        </w:rPr>
        <w:t>3</w:t>
      </w:r>
      <w:r w:rsidRPr="008C54BD">
        <w:rPr>
          <w:sz w:val="24"/>
          <w:szCs w:val="24"/>
        </w:rPr>
        <w:t>PO</w:t>
      </w:r>
      <w:r w:rsidRPr="008C54BD">
        <w:rPr>
          <w:sz w:val="24"/>
          <w:szCs w:val="24"/>
          <w:vertAlign w:val="subscript"/>
        </w:rPr>
        <w:t>4</w:t>
      </w:r>
      <w:r w:rsidRPr="008C54BD">
        <w:rPr>
          <w:sz w:val="24"/>
          <w:szCs w:val="24"/>
        </w:rPr>
        <w:t xml:space="preserve">)  </w:t>
      </w:r>
      <w:r w:rsidRPr="008C54BD">
        <w:rPr>
          <w:sz w:val="24"/>
          <w:szCs w:val="24"/>
        </w:rPr>
        <w:sym w:font="Wingdings 3" w:char="F022"/>
      </w:r>
      <w:r w:rsidRPr="008C54BD">
        <w:rPr>
          <w:sz w:val="24"/>
          <w:szCs w:val="24"/>
        </w:rPr>
        <w:t xml:space="preserve">  calcium phosphate  +  water  +  </w:t>
      </w:r>
    </w:p>
    <w:p w14:paraId="1D2E0067" w14:textId="77777777" w:rsidR="000F617C" w:rsidRPr="008C54BD" w:rsidRDefault="00C72D3F" w:rsidP="00C72D3F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4F6F68" w:rsidRPr="008C54BD">
        <w:rPr>
          <w:sz w:val="24"/>
          <w:szCs w:val="24"/>
        </w:rPr>
        <w:tab/>
      </w:r>
      <w:r w:rsidR="004F6F68" w:rsidRPr="008C54BD">
        <w:rPr>
          <w:sz w:val="24"/>
          <w:szCs w:val="24"/>
        </w:rPr>
        <w:tab/>
      </w:r>
      <w:r w:rsidR="004F6F68" w:rsidRPr="008C54BD">
        <w:rPr>
          <w:sz w:val="24"/>
          <w:szCs w:val="24"/>
        </w:rPr>
        <w:tab/>
      </w:r>
      <w:r w:rsidR="000F617C" w:rsidRPr="008C54BD">
        <w:rPr>
          <w:sz w:val="24"/>
          <w:szCs w:val="24"/>
        </w:rPr>
        <w:t>carbon dioxide</w:t>
      </w:r>
    </w:p>
    <w:p w14:paraId="08D229F1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19FB0B6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64AE565" w14:textId="77777777" w:rsidR="006C1F6D" w:rsidRPr="008C54BD" w:rsidRDefault="006C1F6D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24F4522" w14:textId="77777777" w:rsidR="006C1F6D" w:rsidRPr="008C54BD" w:rsidRDefault="006C1F6D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61C0ECF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D70CC6D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B5F586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(b)</w:t>
      </w:r>
      <w:r w:rsidRPr="008C54BD">
        <w:rPr>
          <w:sz w:val="24"/>
          <w:szCs w:val="24"/>
        </w:rPr>
        <w:tab/>
        <w:t>hexane (C</w:t>
      </w:r>
      <w:r w:rsidRPr="008C54BD">
        <w:rPr>
          <w:sz w:val="24"/>
          <w:szCs w:val="24"/>
          <w:vertAlign w:val="subscript"/>
        </w:rPr>
        <w:t>6</w:t>
      </w:r>
      <w:r w:rsidRPr="008C54BD">
        <w:rPr>
          <w:sz w:val="24"/>
          <w:szCs w:val="24"/>
        </w:rPr>
        <w:t>H</w:t>
      </w:r>
      <w:r w:rsidRPr="008C54BD">
        <w:rPr>
          <w:sz w:val="24"/>
          <w:szCs w:val="24"/>
          <w:vertAlign w:val="subscript"/>
        </w:rPr>
        <w:t>14</w:t>
      </w:r>
      <w:r w:rsidRPr="008C54BD">
        <w:rPr>
          <w:sz w:val="24"/>
          <w:szCs w:val="24"/>
        </w:rPr>
        <w:t xml:space="preserve">)  +  oxygen  </w:t>
      </w:r>
      <w:r w:rsidRPr="008C54BD">
        <w:rPr>
          <w:sz w:val="24"/>
          <w:szCs w:val="24"/>
        </w:rPr>
        <w:sym w:font="Wingdings 3" w:char="F022"/>
      </w:r>
      <w:r w:rsidRPr="008C54BD">
        <w:rPr>
          <w:sz w:val="24"/>
          <w:szCs w:val="24"/>
        </w:rPr>
        <w:t xml:space="preserve">  carbon dioxide  +  water</w:t>
      </w:r>
    </w:p>
    <w:p w14:paraId="13CF22FD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C7E06F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9DE47BC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F72E9DD" w14:textId="77777777" w:rsidR="006C1F6D" w:rsidRPr="008C54BD" w:rsidRDefault="006C1F6D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68292B6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A431846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B070C33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4F6F68" w:rsidRPr="008C54BD">
        <w:rPr>
          <w:sz w:val="24"/>
          <w:szCs w:val="24"/>
        </w:rPr>
        <w:tab/>
      </w:r>
    </w:p>
    <w:p w14:paraId="286BC10B" w14:textId="3E8DE92F" w:rsidR="004F6F68" w:rsidRDefault="000F617C" w:rsidP="00282CE2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>7.</w:t>
      </w:r>
      <w:r w:rsidRPr="008C54BD">
        <w:rPr>
          <w:sz w:val="24"/>
          <w:szCs w:val="24"/>
        </w:rPr>
        <w:tab/>
      </w:r>
      <w:r w:rsidR="00282CE2">
        <w:rPr>
          <w:sz w:val="24"/>
          <w:szCs w:val="24"/>
        </w:rPr>
        <w:t>Draw the electron configurations for the following.</w:t>
      </w:r>
      <w:r w:rsidR="00220735">
        <w:rPr>
          <w:sz w:val="24"/>
          <w:szCs w:val="24"/>
        </w:rPr>
        <w:t xml:space="preserve"> </w:t>
      </w:r>
      <w:r w:rsidR="00220735" w:rsidRPr="002C28E6">
        <w:rPr>
          <w:b/>
          <w:i/>
          <w:sz w:val="24"/>
          <w:szCs w:val="24"/>
        </w:rPr>
        <w:t>Include the particles in the nucleus</w:t>
      </w:r>
      <w:r w:rsidR="00220735">
        <w:rPr>
          <w:sz w:val="24"/>
          <w:szCs w:val="24"/>
        </w:rPr>
        <w:t>.</w:t>
      </w:r>
      <w:r w:rsidR="00282CE2">
        <w:rPr>
          <w:sz w:val="24"/>
          <w:szCs w:val="24"/>
        </w:rPr>
        <w:tab/>
      </w:r>
      <w:r w:rsidR="00282CE2">
        <w:rPr>
          <w:sz w:val="24"/>
          <w:szCs w:val="24"/>
        </w:rPr>
        <w:tab/>
      </w:r>
      <w:r w:rsidR="00282CE2">
        <w:rPr>
          <w:sz w:val="24"/>
          <w:szCs w:val="24"/>
        </w:rPr>
        <w:tab/>
      </w:r>
      <w:r w:rsidR="00282CE2">
        <w:rPr>
          <w:sz w:val="24"/>
          <w:szCs w:val="24"/>
        </w:rPr>
        <w:tab/>
      </w:r>
      <w:r w:rsidR="00282CE2">
        <w:rPr>
          <w:sz w:val="24"/>
          <w:szCs w:val="24"/>
        </w:rPr>
        <w:tab/>
      </w:r>
      <w:r w:rsidR="00282CE2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20735">
        <w:rPr>
          <w:sz w:val="24"/>
          <w:szCs w:val="24"/>
        </w:rPr>
        <w:t>(4</w:t>
      </w:r>
      <w:r w:rsidR="00282CE2" w:rsidRPr="008C54BD">
        <w:rPr>
          <w:sz w:val="24"/>
          <w:szCs w:val="24"/>
        </w:rPr>
        <w:t xml:space="preserve"> marks)</w:t>
      </w:r>
    </w:p>
    <w:p w14:paraId="48D98588" w14:textId="77777777" w:rsidR="00282CE2" w:rsidRDefault="00282CE2" w:rsidP="00282CE2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BE497A2" w14:textId="77777777" w:rsidR="00282CE2" w:rsidRPr="00452EF4" w:rsidRDefault="00282CE2" w:rsidP="00282CE2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="00452EF4" w:rsidRPr="00452EF4">
        <w:rPr>
          <w:sz w:val="24"/>
          <w:szCs w:val="24"/>
        </w:rPr>
        <w:t>(a)</w:t>
      </w:r>
      <w:r w:rsidR="00452EF4" w:rsidRPr="00452EF4">
        <w:rPr>
          <w:sz w:val="24"/>
          <w:szCs w:val="24"/>
        </w:rPr>
        <w:tab/>
      </w:r>
      <w:r w:rsidR="00452EF4" w:rsidRPr="00452EF4">
        <w:rPr>
          <w:position w:val="-14"/>
          <w:sz w:val="24"/>
          <w:szCs w:val="24"/>
        </w:rPr>
        <w:object w:dxaOrig="580" w:dyaOrig="440" w14:anchorId="4233775E">
          <v:shape id="_x0000_i1029" type="#_x0000_t75" style="width:29pt;height:22pt" o:ole="">
            <v:imagedata r:id="rId21" o:title=""/>
          </v:shape>
          <o:OLEObject Type="Embed" ProgID="Equation.3" ShapeID="_x0000_i1029" DrawAspect="Content" ObjectID="_1412179296" r:id="rId22"/>
        </w:object>
      </w:r>
      <w:r w:rsidR="00452EF4" w:rsidRPr="00452EF4">
        <w:rPr>
          <w:sz w:val="24"/>
          <w:szCs w:val="24"/>
        </w:rPr>
        <w:tab/>
      </w:r>
      <w:r w:rsidR="00452EF4" w:rsidRPr="00452EF4">
        <w:rPr>
          <w:sz w:val="24"/>
          <w:szCs w:val="24"/>
        </w:rPr>
        <w:tab/>
      </w:r>
      <w:r w:rsidR="00452EF4" w:rsidRPr="00452EF4">
        <w:rPr>
          <w:sz w:val="24"/>
          <w:szCs w:val="24"/>
        </w:rPr>
        <w:tab/>
      </w:r>
      <w:r w:rsidR="00452EF4" w:rsidRPr="00452EF4">
        <w:rPr>
          <w:sz w:val="24"/>
          <w:szCs w:val="24"/>
        </w:rPr>
        <w:tab/>
      </w:r>
      <w:r w:rsidR="00220735">
        <w:rPr>
          <w:sz w:val="24"/>
          <w:szCs w:val="24"/>
        </w:rPr>
        <w:tab/>
      </w:r>
      <w:r w:rsidR="00220735">
        <w:rPr>
          <w:sz w:val="24"/>
          <w:szCs w:val="24"/>
        </w:rPr>
        <w:tab/>
      </w:r>
      <w:r w:rsidR="00452EF4" w:rsidRPr="00452EF4">
        <w:rPr>
          <w:sz w:val="24"/>
          <w:szCs w:val="24"/>
        </w:rPr>
        <w:t>(b)</w:t>
      </w:r>
      <w:r w:rsidR="00452EF4" w:rsidRPr="00452EF4">
        <w:rPr>
          <w:sz w:val="24"/>
          <w:szCs w:val="24"/>
        </w:rPr>
        <w:tab/>
      </w:r>
      <w:bookmarkStart w:id="2" w:name="_GoBack"/>
      <w:r w:rsidR="00692C80" w:rsidRPr="00452EF4">
        <w:rPr>
          <w:position w:val="-14"/>
          <w:sz w:val="24"/>
          <w:szCs w:val="24"/>
        </w:rPr>
        <w:object w:dxaOrig="780" w:dyaOrig="440" w14:anchorId="4B772C90">
          <v:shape id="_x0000_i1033" type="#_x0000_t75" style="width:39pt;height:22pt" o:ole="">
            <v:imagedata r:id="rId23" o:title=""/>
          </v:shape>
          <o:OLEObject Type="Embed" ProgID="Equation.3" ShapeID="_x0000_i1033" DrawAspect="Content" ObjectID="_1412179297" r:id="rId24"/>
        </w:object>
      </w:r>
      <w:bookmarkEnd w:id="2"/>
      <w:r w:rsidR="00452EF4">
        <w:rPr>
          <w:sz w:val="24"/>
          <w:szCs w:val="24"/>
        </w:rPr>
        <w:tab/>
      </w:r>
      <w:r w:rsidR="00452EF4">
        <w:rPr>
          <w:sz w:val="24"/>
          <w:szCs w:val="24"/>
        </w:rPr>
        <w:tab/>
      </w:r>
      <w:r w:rsidR="00452EF4">
        <w:rPr>
          <w:sz w:val="24"/>
          <w:szCs w:val="24"/>
        </w:rPr>
        <w:tab/>
      </w:r>
    </w:p>
    <w:p w14:paraId="6B9A0AE6" w14:textId="77777777" w:rsidR="004F6F68" w:rsidRPr="008C54BD" w:rsidRDefault="004F6F68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FA10CB9" w14:textId="77777777" w:rsidR="004F6F68" w:rsidRPr="008C54BD" w:rsidRDefault="00220735" w:rsidP="000F617C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35F55ADE" wp14:editId="20ABC639">
                <wp:simplePos x="0" y="0"/>
                <wp:positionH relativeFrom="column">
                  <wp:posOffset>3282950</wp:posOffset>
                </wp:positionH>
                <wp:positionV relativeFrom="paragraph">
                  <wp:posOffset>6350</wp:posOffset>
                </wp:positionV>
                <wp:extent cx="944880" cy="457200"/>
                <wp:effectExtent l="0" t="0" r="20320" b="25400"/>
                <wp:wrapThrough wrapText="bothSides">
                  <wp:wrapPolygon edited="0">
                    <wp:start x="1742" y="0"/>
                    <wp:lineTo x="0" y="3600"/>
                    <wp:lineTo x="0" y="16800"/>
                    <wp:lineTo x="1161" y="21600"/>
                    <wp:lineTo x="1742" y="21600"/>
                    <wp:lineTo x="21484" y="21600"/>
                    <wp:lineTo x="21484" y="0"/>
                    <wp:lineTo x="18581" y="0"/>
                    <wp:lineTo x="1742" y="0"/>
                  </wp:wrapPolygon>
                </wp:wrapThrough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4880" cy="457200"/>
                          <a:chOff x="1184" y="10575"/>
                          <a:chExt cx="1488" cy="720"/>
                        </a:xfrm>
                      </wpg:grpSpPr>
                      <wps:wsp>
                        <wps:cNvPr id="14" name="Oval 111"/>
                        <wps:cNvSpPr>
                          <a:spLocks noChangeArrowheads="1"/>
                        </wps:cNvSpPr>
                        <wps:spPr bwMode="auto">
                          <a:xfrm>
                            <a:off x="1184" y="10575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112"/>
                        <wps:cNvSpPr>
                          <a:spLocks/>
                        </wps:cNvSpPr>
                        <wps:spPr bwMode="auto">
                          <a:xfrm>
                            <a:off x="2016" y="10575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utoShape 113"/>
                        <wps:cNvSpPr>
                          <a:spLocks/>
                        </wps:cNvSpPr>
                        <wps:spPr bwMode="auto">
                          <a:xfrm>
                            <a:off x="2304" y="10591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114"/>
                        <wps:cNvSpPr>
                          <a:spLocks/>
                        </wps:cNvSpPr>
                        <wps:spPr bwMode="auto">
                          <a:xfrm>
                            <a:off x="2576" y="10607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" o:spid="_x0000_s1026" style="position:absolute;margin-left:258.5pt;margin-top:.5pt;width:74.4pt;height:36pt;z-index:251663872" coordorigin="1184,10575" coordsize="1488,7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">
                <v:oval id="Oval 111" o:spid="_x0000_s1027" style="position:absolute;left:1184;top:10575;width:720;height:7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hKpXwQAA&#10;ANsAAAAPAAAAZHJzL2Rvd25yZXYueG1sRE9Na8JAEL0X/A/LCL3VjaaKRFcRpaCHHhr1PmTHJJid&#10;DdlpTP+9Wyj0No/3Oevt4BrVUxdqzwamkwQUceFtzaWBy/njbQkqCLLFxjMZ+KEA283oZY2Z9Q/+&#10;oj6XUsUQDhkaqETaTOtQVOQwTHxLHLmb7xxKhF2pbYePGO4aPUuShXZYc2yosKV9RcU9/3YGDuUu&#10;X/Q6lXl6Oxxlfr9+ntKpMa/jYbcCJTTIv/jPfbRx/jv8/hIP0Jsn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K4SqV8EAAADbAAAADwAAAAAAAAAAAAAAAACXAgAAZHJzL2Rvd25y&#10;ZXYueG1sUEsFBgAAAAAEAAQA9QAAAIUDAAAAAA==&#10;"/>
                <v:shapetype id="_x0000_t86" coordsize="21600,21600" o:spt="86" adj="1800" path="m0,0qx21600@0l21600@1qy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AutoShape 112" o:spid="_x0000_s1028" type="#_x0000_t86" style="position:absolute;left:2016;top:10575;width:96;height:68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5FfqiwAAA&#10;ANsAAAAPAAAAZHJzL2Rvd25yZXYueG1sRE9Li8IwEL4v7H8Is+BtTS1Ul2oUWbbixYOPxeu0Gdti&#10;MylN1PrvjSB4m4/vObNFbxpxpc7VlhWMhhEI4sLqmksFh332/QPCeWSNjWVScCcHi/nnxwxTbW+8&#10;pevOlyKEsEtRQeV9m0rpiooMuqFtiQN3sp1BH2BXSt3hLYSbRsZRNJYGaw4NFbb0W1Fx3l2MAkSb&#10;xf85Fqu/MmuO200+0Umu1OCrX05BeOr9W/xyr3WYn8Dzl3CAnD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5FfqiwAAAANsAAAAPAAAAAAAAAAAAAAAAAJcCAABkcnMvZG93bnJl&#10;di54bWxQSwUGAAAAAAQABAD1AAAAhAMAAAAA&#10;"/>
                <v:shape id="AutoShape 113" o:spid="_x0000_s1029" type="#_x0000_t86" style="position:absolute;left:2304;top:10591;width:96;height:68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x2TVwAAA&#10;ANsAAAAPAAAAZHJzL2Rvd25yZXYueG1sRE9Li8IwEL4L/ocwgjdNLfigaxQRK1724Iu9TpvZtmwz&#10;KU2s9d9vFha8zcf3nPW2N7XoqHWVZQWzaQSCOLe64kLB7ZpOViCcR9ZYWyYFL3Kw3QwHa0y0ffKZ&#10;uosvRAhhl6CC0vsmkdLlJRl0U9sQB+7btgZ9gG0hdYvPEG5qGUfRQhqsODSU2NC+pPzn8jAKEG0a&#10;3zPMj4cirb/On9lSzzOlxqN+9wHCU+/f4n/3SYf5C/j7JRwgN7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Jx2TVwAAAANsAAAAPAAAAAAAAAAAAAAAAAJcCAABkcnMvZG93bnJl&#10;di54bWxQSwUGAAAAAAQABAD1AAAAhAMAAAAA&#10;"/>
                <v:shape id="AutoShape 114" o:spid="_x0000_s1030" type="#_x0000_t86" style="position:absolute;left:2576;top:10607;width:96;height:68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i8FOwAAA&#10;ANsAAAAPAAAAZHJzL2Rvd25yZXYueG1sRE9Li8IwEL4L+x/CLHjTdAvqUo2yLFvx4sHH4nXajG2x&#10;mZQm1vrvjSB4m4/vOYtVb2rRUesqywq+xhEI4tzqigsFx0M6+gbhPLLG2jIpuJOD1fJjsMBE2xvv&#10;qNv7QoQQdgkqKL1vEildXpJBN7YNceDOtjXoA2wLqVu8hXBTyziKptJgxaGhxIZ+S8ov+6tRgGjT&#10;+D/DfP1XpPVpt81mepIpNfzsf+YgPPX+LX65NzrMn8Hzl3CAXD4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mi8FOwAAAANsAAAAPAAAAAAAAAAAAAAAAAJcCAABkcnMvZG93bnJl&#10;di54bWxQSwUGAAAAAAQABAD1AAAAhAMAAAAA&#10;"/>
                <w10:wrap type="through"/>
              </v:group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78E04ECC" wp14:editId="503BDCFF">
                <wp:simplePos x="0" y="0"/>
                <wp:positionH relativeFrom="column">
                  <wp:posOffset>631190</wp:posOffset>
                </wp:positionH>
                <wp:positionV relativeFrom="paragraph">
                  <wp:posOffset>24130</wp:posOffset>
                </wp:positionV>
                <wp:extent cx="944880" cy="457200"/>
                <wp:effectExtent l="0" t="0" r="20320" b="25400"/>
                <wp:wrapThrough wrapText="bothSides">
                  <wp:wrapPolygon edited="0">
                    <wp:start x="1742" y="0"/>
                    <wp:lineTo x="0" y="3600"/>
                    <wp:lineTo x="0" y="16800"/>
                    <wp:lineTo x="1161" y="21600"/>
                    <wp:lineTo x="1742" y="21600"/>
                    <wp:lineTo x="21484" y="21600"/>
                    <wp:lineTo x="21484" y="0"/>
                    <wp:lineTo x="18581" y="0"/>
                    <wp:lineTo x="1742" y="0"/>
                  </wp:wrapPolygon>
                </wp:wrapThrough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4880" cy="457200"/>
                          <a:chOff x="1184" y="10575"/>
                          <a:chExt cx="1488" cy="720"/>
                        </a:xfrm>
                      </wpg:grpSpPr>
                      <wps:wsp>
                        <wps:cNvPr id="7" name="Oval 106"/>
                        <wps:cNvSpPr>
                          <a:spLocks noChangeArrowheads="1"/>
                        </wps:cNvSpPr>
                        <wps:spPr bwMode="auto">
                          <a:xfrm>
                            <a:off x="1184" y="10575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107"/>
                        <wps:cNvSpPr>
                          <a:spLocks/>
                        </wps:cNvSpPr>
                        <wps:spPr bwMode="auto">
                          <a:xfrm>
                            <a:off x="2016" y="10575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08"/>
                        <wps:cNvSpPr>
                          <a:spLocks/>
                        </wps:cNvSpPr>
                        <wps:spPr bwMode="auto">
                          <a:xfrm>
                            <a:off x="2304" y="10591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09"/>
                        <wps:cNvSpPr>
                          <a:spLocks/>
                        </wps:cNvSpPr>
                        <wps:spPr bwMode="auto">
                          <a:xfrm>
                            <a:off x="2576" y="10607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49.7pt;margin-top:1.9pt;width:74.4pt;height:36pt;z-index:251662848" coordorigin="1184,10575" coordsize="1488,7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">
                <v:oval id="Oval 106" o:spid="_x0000_s1027" style="position:absolute;left:1184;top:10575;width:720;height:7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AqrmuwgAA&#10;ANoAAAAPAAAAZHJzL2Rvd25yZXYueG1sRI9Ba8JAFITvQv/D8oTedKNBW6KrSKVgDx4a2/sj+0yC&#10;2bch+4zx37sFocdhZr5h1tvBNaqnLtSeDcymCSjiwtuaSwM/p8/JO6ggyBYbz2TgTgG2m5fRGjPr&#10;b/xNfS6lihAOGRqoRNpM61BU5DBMfUscvbPvHEqUXalth7cId42eJ8lSO6w5LlTY0kdFxSW/OgP7&#10;cpcve53KIj3vD7K4/B6/0pkxr+NhtwIlNMh/+Nk+WANv8Hcl3gC9eQ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Cqua7CAAAA2gAAAA8AAAAAAAAAAAAAAAAAlwIAAGRycy9kb3du&#10;cmV2LnhtbFBLBQYAAAAABAAEAPUAAACGAwAAAAA=&#10;"/>
                <v:shape id="AutoShape 107" o:spid="_x0000_s1028" type="#_x0000_t86" style="position:absolute;left:2016;top:10575;width:96;height:68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b/ZCvgAA&#10;ANoAAAAPAAAAZHJzL2Rvd25yZXYueG1sRE/LisIwFN0P+A/hCu7G1IIPqrGI2GE2Lnzh9ra5tsXm&#10;pjQZ7fy9WQguD+e9SnvTiAd1rrasYDKOQBAXVtdcKjifsu8FCOeRNTaWScE/OUjXg68VJto++UCP&#10;oy9FCGGXoILK+zaR0hUVGXRj2xIH7mY7gz7ArpS6w2cIN42Mo2gmDdYcGipsaVtRcT/+GQWINosv&#10;ORY/uzJrrod9PtfTXKnRsN8sQXjq/Uf8dv9qBWFruBJugFy/AA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pm/2Qr4AAADaAAAADwAAAAAAAAAAAAAAAACXAgAAZHJzL2Rvd25yZXYu&#10;eG1sUEsFBgAAAAAEAAQA9QAAAIIDAAAAAA==&#10;"/>
                <v:shape id="AutoShape 108" o:spid="_x0000_s1029" type="#_x0000_t86" style="position:absolute;left:2304;top:10591;width:96;height:68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LvyhwQAA&#10;ANsAAAAPAAAAZHJzL2Rvd25yZXYueG1sRE9Na8JAEL0L/odlhN7MRsFWYlYRaaSXHrQVr5PsmASz&#10;syG7TeK/dwuF3ubxPifdjaYRPXWutqxgEcUgiAuray4VfH9l8zUI55E1NpZJwYMc7LbTSYqJtgOf&#10;qD/7UoQQdgkqqLxvEyldUZFBF9mWOHA32xn0AXal1B0OIdw0chnHr9JgzaGhwpYOFRX3849RgGiz&#10;5SXH4vheZs319Jm/6VWu1Mts3G9AeBr9v/jP/aHD/AX8/hIOkNsn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hi78ocEAAADbAAAADwAAAAAAAAAAAAAAAACXAgAAZHJzL2Rvd25y&#10;ZXYueG1sUEsFBgAAAAAEAAQA9QAAAIUDAAAAAA==&#10;"/>
                <v:shape id="AutoShape 109" o:spid="_x0000_s1030" type="#_x0000_t86" style="position:absolute;left:2576;top:10607;width:96;height:68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2/GLWwQAA&#10;ANsAAAAPAAAAZHJzL2Rvd25yZXYueG1sRE9Na8JAEL0L/odlCr3ppgHbEl1FpJFeeohWvE6yYxLM&#10;zobdrYn/3i0UepvH+5zVZjSduJHzrWUFL/MEBHFldcu1gu9jPnsH4QOyxs4yKbiTh816Ollhpu3A&#10;Bd0OoRYxhH2GCpoQ+kxKXzVk0M9tTxy5i3UGQ4SultrhEMNNJ9MkeZUGW44NDfa0a6i6Hn6MAkSb&#10;p6cSq/1HnXfn4qt804tSqeencbsEEWgM/+I/96eO81P4/SUeINcP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dvxi1sEAAADbAAAADwAAAAAAAAAAAAAAAACXAgAAZHJzL2Rvd25y&#10;ZXYueG1sUEsFBgAAAAAEAAQA9QAAAIUDAAAAAA==&#10;"/>
                <w10:wrap type="through"/>
              </v:group>
            </w:pict>
          </mc:Fallback>
        </mc:AlternateContent>
      </w:r>
    </w:p>
    <w:p w14:paraId="3071CFBA" w14:textId="77777777" w:rsidR="004F6F68" w:rsidRPr="008C54BD" w:rsidRDefault="004F6F68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93AE718" w14:textId="77777777" w:rsidR="004F6F68" w:rsidRPr="008C54BD" w:rsidRDefault="004F6F68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3C03301" w14:textId="77777777" w:rsidR="004F6F68" w:rsidRPr="008C54BD" w:rsidRDefault="004F6F68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966A341" w14:textId="17B731D0" w:rsidR="004F6F68" w:rsidRPr="008C54BD" w:rsidRDefault="003B37D6" w:rsidP="000F617C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28A3FBA" w14:textId="77777777" w:rsidR="004F6F68" w:rsidRPr="008C54BD" w:rsidRDefault="004F6F68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CBB8D6C" w14:textId="77777777" w:rsidR="00C72D3F" w:rsidRPr="008C54BD" w:rsidRDefault="004F6F68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>8.</w:t>
      </w:r>
      <w:r w:rsidRPr="008C54BD">
        <w:rPr>
          <w:sz w:val="24"/>
          <w:szCs w:val="24"/>
        </w:rPr>
        <w:tab/>
      </w:r>
      <w:r w:rsidR="000F617C" w:rsidRPr="008C54BD">
        <w:rPr>
          <w:b/>
          <w:i/>
          <w:sz w:val="24"/>
          <w:szCs w:val="24"/>
        </w:rPr>
        <w:t>Use the table of solubilities</w:t>
      </w:r>
      <w:r w:rsidR="000F617C" w:rsidRPr="008C54BD">
        <w:rPr>
          <w:sz w:val="24"/>
          <w:szCs w:val="24"/>
        </w:rPr>
        <w:t xml:space="preserve"> to determine whether a reaction occurs when the following </w:t>
      </w:r>
    </w:p>
    <w:p w14:paraId="522D53AE" w14:textId="77777777" w:rsidR="00C72D3F" w:rsidRPr="008C54BD" w:rsidRDefault="00C72D3F" w:rsidP="000F617C">
      <w:pPr>
        <w:tabs>
          <w:tab w:val="left" w:pos="567"/>
          <w:tab w:val="left" w:pos="1120"/>
        </w:tabs>
        <w:rPr>
          <w:b/>
          <w:i/>
          <w:sz w:val="24"/>
          <w:szCs w:val="24"/>
        </w:rPr>
      </w:pPr>
      <w:r w:rsidRPr="008C54BD">
        <w:rPr>
          <w:sz w:val="24"/>
          <w:szCs w:val="24"/>
        </w:rPr>
        <w:tab/>
      </w:r>
      <w:r w:rsidR="000F617C" w:rsidRPr="008C54BD">
        <w:rPr>
          <w:sz w:val="24"/>
          <w:szCs w:val="24"/>
        </w:rPr>
        <w:t xml:space="preserve">solutions are mixed.  Where a reaction occurs, write a </w:t>
      </w:r>
      <w:r w:rsidR="00F81003" w:rsidRPr="008C54BD">
        <w:rPr>
          <w:b/>
          <w:i/>
          <w:sz w:val="24"/>
          <w:szCs w:val="24"/>
        </w:rPr>
        <w:t xml:space="preserve">balanced </w:t>
      </w:r>
      <w:r w:rsidR="000F617C" w:rsidRPr="008C54BD">
        <w:rPr>
          <w:b/>
          <w:i/>
          <w:sz w:val="24"/>
          <w:szCs w:val="24"/>
        </w:rPr>
        <w:t>equation</w:t>
      </w:r>
      <w:r w:rsidR="000F617C" w:rsidRPr="008C54BD">
        <w:rPr>
          <w:sz w:val="24"/>
          <w:szCs w:val="24"/>
        </w:rPr>
        <w:t xml:space="preserve">.  Write </w:t>
      </w:r>
      <w:r w:rsidR="000F617C" w:rsidRPr="008C54BD">
        <w:rPr>
          <w:b/>
          <w:i/>
          <w:sz w:val="24"/>
          <w:szCs w:val="24"/>
        </w:rPr>
        <w:t xml:space="preserve">"no </w:t>
      </w:r>
    </w:p>
    <w:p w14:paraId="2FF0262F" w14:textId="77777777" w:rsidR="000F617C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b/>
          <w:i/>
          <w:sz w:val="24"/>
          <w:szCs w:val="24"/>
        </w:rPr>
        <w:tab/>
      </w:r>
      <w:r w:rsidR="000F617C" w:rsidRPr="008C54BD">
        <w:rPr>
          <w:b/>
          <w:i/>
          <w:sz w:val="24"/>
          <w:szCs w:val="24"/>
        </w:rPr>
        <w:t>reaction"</w:t>
      </w:r>
      <w:r w:rsidR="000F617C" w:rsidRPr="008C54BD">
        <w:rPr>
          <w:sz w:val="24"/>
          <w:szCs w:val="24"/>
        </w:rPr>
        <w:t xml:space="preserve"> if </w:t>
      </w:r>
      <w:r w:rsidRPr="008C54BD">
        <w:rPr>
          <w:sz w:val="24"/>
          <w:szCs w:val="24"/>
        </w:rPr>
        <w:t xml:space="preserve"> </w:t>
      </w:r>
      <w:r w:rsidR="000F617C" w:rsidRPr="008C54BD">
        <w:rPr>
          <w:sz w:val="24"/>
          <w:szCs w:val="24"/>
        </w:rPr>
        <w:t>appropriate.</w:t>
      </w:r>
    </w:p>
    <w:p w14:paraId="2AF5A919" w14:textId="77777777" w:rsidR="00F81003" w:rsidRPr="008C54BD" w:rsidRDefault="00F81003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D64FD9F" w14:textId="77777777" w:rsidR="00F81003" w:rsidRPr="008C54BD" w:rsidRDefault="00F81003" w:rsidP="000F617C">
      <w:pPr>
        <w:tabs>
          <w:tab w:val="left" w:pos="567"/>
          <w:tab w:val="left" w:pos="1120"/>
        </w:tabs>
        <w:rPr>
          <w:b/>
          <w:i/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b/>
          <w:i/>
          <w:sz w:val="24"/>
          <w:szCs w:val="24"/>
        </w:rPr>
        <w:t xml:space="preserve">(Hint:  It might be best to complete the word equation first to make it easier to write a </w:t>
      </w:r>
    </w:p>
    <w:p w14:paraId="166298ED" w14:textId="77777777" w:rsidR="00F81003" w:rsidRPr="00C144A3" w:rsidRDefault="00F81003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b/>
          <w:i/>
          <w:sz w:val="24"/>
          <w:szCs w:val="24"/>
        </w:rPr>
        <w:tab/>
        <w:t>balanced equation.)</w:t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 w:rsidRPr="008C54BD">
        <w:rPr>
          <w:sz w:val="24"/>
          <w:szCs w:val="24"/>
        </w:rPr>
        <w:t>(4 marks)</w:t>
      </w:r>
    </w:p>
    <w:p w14:paraId="5F917F9B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BD9506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(a)</w:t>
      </w:r>
      <w:r w:rsidRPr="008C54BD">
        <w:rPr>
          <w:sz w:val="24"/>
          <w:szCs w:val="24"/>
        </w:rPr>
        <w:tab/>
        <w:t>Aluminium nitrate solution  +  sodium hydroxide solution.</w:t>
      </w:r>
    </w:p>
    <w:p w14:paraId="0AEE32E6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19C8C1D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DB80E9A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914EA2A" w14:textId="77777777" w:rsidR="00786615" w:rsidRPr="008C54BD" w:rsidRDefault="00786615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267F3ED" w14:textId="77777777" w:rsidR="003C17D9" w:rsidRPr="008C54BD" w:rsidRDefault="003C17D9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905741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143312F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(b)</w:t>
      </w:r>
      <w:r w:rsidRPr="008C54BD">
        <w:rPr>
          <w:sz w:val="24"/>
          <w:szCs w:val="24"/>
        </w:rPr>
        <w:tab/>
        <w:t>Barium nitrate solution  +  potassium sulphate solution.</w:t>
      </w:r>
    </w:p>
    <w:p w14:paraId="59C2A39A" w14:textId="77777777" w:rsidR="000F617C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A662666" w14:textId="77777777" w:rsidR="003B37D6" w:rsidRDefault="003B37D6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BDBE20E" w14:textId="77777777" w:rsidR="003B37D6" w:rsidRDefault="003B37D6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D7C2C79" w14:textId="77777777" w:rsidR="003B37D6" w:rsidRDefault="003B37D6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FC2DB53" w14:textId="77777777" w:rsidR="003B37D6" w:rsidRDefault="003B37D6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164CFED" w14:textId="77777777" w:rsidR="003B37D6" w:rsidRDefault="003B37D6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CA95246" w14:textId="497CC5C2" w:rsidR="003B37D6" w:rsidRPr="003B37D6" w:rsidRDefault="003B37D6" w:rsidP="003B37D6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>9.</w:t>
      </w:r>
      <w:r>
        <w:rPr>
          <w:sz w:val="24"/>
          <w:szCs w:val="24"/>
        </w:rPr>
        <w:tab/>
      </w:r>
      <w:r w:rsidRPr="003B37D6">
        <w:rPr>
          <w:sz w:val="24"/>
          <w:szCs w:val="24"/>
        </w:rPr>
        <w:t xml:space="preserve">A student makes two cups of tea and adds some sugar to each, allowing it to dissolve for 30 </w:t>
      </w:r>
      <w:r>
        <w:rPr>
          <w:sz w:val="24"/>
          <w:szCs w:val="24"/>
        </w:rPr>
        <w:tab/>
      </w:r>
      <w:r w:rsidRPr="003B37D6">
        <w:rPr>
          <w:sz w:val="24"/>
          <w:szCs w:val="24"/>
        </w:rPr>
        <w:t xml:space="preserve">seconds. One cup has a teaspoon of sugar grains added while the other has a sugar cube </w:t>
      </w:r>
      <w:r>
        <w:rPr>
          <w:sz w:val="24"/>
          <w:szCs w:val="24"/>
        </w:rPr>
        <w:tab/>
      </w:r>
      <w:r w:rsidRPr="003B37D6">
        <w:rPr>
          <w:sz w:val="24"/>
          <w:szCs w:val="24"/>
        </w:rPr>
        <w:t>added. (Assume the teaspoon of sugar and the sugar cube contain the same amount of sugar.)</w:t>
      </w:r>
    </w:p>
    <w:p w14:paraId="76C6186D" w14:textId="77777777" w:rsidR="003B37D6" w:rsidRPr="003B37D6" w:rsidRDefault="003B37D6" w:rsidP="003B37D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8A3F500" w14:textId="06ED56DC" w:rsidR="003B37D6" w:rsidRPr="003B37D6" w:rsidRDefault="003B37D6" w:rsidP="003B37D6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(</w:t>
      </w:r>
      <w:r w:rsidRPr="003B37D6">
        <w:rPr>
          <w:sz w:val="24"/>
          <w:szCs w:val="24"/>
        </w:rPr>
        <w:t>a</w:t>
      </w:r>
      <w:r>
        <w:rPr>
          <w:sz w:val="24"/>
          <w:szCs w:val="24"/>
        </w:rPr>
        <w:t>)</w:t>
      </w:r>
      <w:r w:rsidRPr="003B37D6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3B37D6">
        <w:rPr>
          <w:sz w:val="24"/>
          <w:szCs w:val="24"/>
        </w:rPr>
        <w:t xml:space="preserve">Identify which cup of tea would be sweeter after 30 seconds. Justify your answer.                         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B37D6">
        <w:rPr>
          <w:sz w:val="24"/>
          <w:szCs w:val="24"/>
        </w:rPr>
        <w:t>(</w:t>
      </w:r>
      <w:r>
        <w:rPr>
          <w:sz w:val="24"/>
          <w:szCs w:val="24"/>
        </w:rPr>
        <w:t>2</w:t>
      </w:r>
      <w:r w:rsidRPr="003B37D6">
        <w:rPr>
          <w:sz w:val="24"/>
          <w:szCs w:val="24"/>
        </w:rPr>
        <w:t xml:space="preserve"> mark</w:t>
      </w:r>
      <w:r>
        <w:rPr>
          <w:sz w:val="24"/>
          <w:szCs w:val="24"/>
        </w:rPr>
        <w:t>s</w:t>
      </w:r>
      <w:r w:rsidRPr="003B37D6">
        <w:rPr>
          <w:sz w:val="24"/>
          <w:szCs w:val="24"/>
        </w:rPr>
        <w:t>)</w:t>
      </w:r>
    </w:p>
    <w:p w14:paraId="34FACDF4" w14:textId="77777777" w:rsidR="003B37D6" w:rsidRPr="003B37D6" w:rsidRDefault="003B37D6" w:rsidP="003B37D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A29E234" w14:textId="77777777" w:rsidR="003B37D6" w:rsidRDefault="003B37D6" w:rsidP="003B37D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3D7CC25" w14:textId="77777777" w:rsidR="003B37D6" w:rsidRDefault="003B37D6" w:rsidP="003B37D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8BF6674" w14:textId="77777777" w:rsidR="003B37D6" w:rsidRDefault="003B37D6" w:rsidP="003B37D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1CA6721" w14:textId="77777777" w:rsidR="003B37D6" w:rsidRDefault="003B37D6" w:rsidP="003B37D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3898999" w14:textId="5AF47C72" w:rsidR="003B37D6" w:rsidRPr="008C54BD" w:rsidRDefault="003B37D6" w:rsidP="003B37D6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(</w:t>
      </w:r>
      <w:r w:rsidRPr="003B37D6">
        <w:rPr>
          <w:sz w:val="24"/>
          <w:szCs w:val="24"/>
        </w:rPr>
        <w:t>b</w:t>
      </w:r>
      <w:r>
        <w:rPr>
          <w:sz w:val="24"/>
          <w:szCs w:val="24"/>
        </w:rPr>
        <w:t>)</w:t>
      </w:r>
      <w:r w:rsidRPr="003B37D6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3B37D6">
        <w:rPr>
          <w:sz w:val="24"/>
          <w:szCs w:val="24"/>
        </w:rPr>
        <w:t xml:space="preserve">Describe two more things you could do to increase the rate the sugar dissolves in the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B37D6">
        <w:rPr>
          <w:sz w:val="24"/>
          <w:szCs w:val="24"/>
        </w:rPr>
        <w:t xml:space="preserve">tea.             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B37D6">
        <w:rPr>
          <w:sz w:val="24"/>
          <w:szCs w:val="24"/>
        </w:rPr>
        <w:t>(2 marks)</w:t>
      </w:r>
    </w:p>
    <w:p w14:paraId="1B0B2862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618FE7D" w14:textId="77777777" w:rsidR="003C17D9" w:rsidRPr="008C54BD" w:rsidRDefault="003C17D9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7E7AE71" w14:textId="77777777" w:rsidR="004F6F68" w:rsidRPr="008C54BD" w:rsidRDefault="004F6F68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E1C0542" w14:textId="77777777" w:rsidR="00786615" w:rsidRPr="008C54BD" w:rsidRDefault="00786615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4029782" w14:textId="77777777" w:rsidR="00786615" w:rsidRPr="008C54BD" w:rsidRDefault="00786615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27B2AAC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A20D729" w14:textId="77777777" w:rsidR="004F6F68" w:rsidRPr="008C54BD" w:rsidRDefault="004F6F68" w:rsidP="004F6F68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 xml:space="preserve"> </w:t>
      </w:r>
    </w:p>
    <w:p w14:paraId="2CA0D103" w14:textId="51ED8FC8" w:rsidR="008C3872" w:rsidRDefault="003B37D6" w:rsidP="00E7530F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>10</w:t>
      </w:r>
      <w:r w:rsidR="008C3872" w:rsidRPr="008C54BD">
        <w:rPr>
          <w:sz w:val="24"/>
          <w:szCs w:val="24"/>
        </w:rPr>
        <w:t>.</w:t>
      </w:r>
      <w:r w:rsidR="008C3872" w:rsidRPr="008C54BD">
        <w:rPr>
          <w:sz w:val="24"/>
          <w:szCs w:val="24"/>
        </w:rPr>
        <w:tab/>
      </w:r>
      <w:r w:rsidR="00E7530F">
        <w:rPr>
          <w:sz w:val="24"/>
          <w:szCs w:val="24"/>
        </w:rPr>
        <w:t xml:space="preserve">How long will it take to complete a trip by car from Perth to Kalgoorlie, a distance of 595 km, </w:t>
      </w:r>
      <w:r w:rsidR="00E7530F">
        <w:rPr>
          <w:sz w:val="24"/>
          <w:szCs w:val="24"/>
        </w:rPr>
        <w:tab/>
        <w:t>travelling at an average speed of 85 km/h?</w:t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  <w:t>(3 marks)</w:t>
      </w:r>
    </w:p>
    <w:p w14:paraId="307F1F7B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7E77ECA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6F7BB57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8DAB5AD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97862BF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A711C5E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05A19F7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BA2EE13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4942479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247FA11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E513C48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D829BC2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69E0FDB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8D32F1B" w14:textId="77777777" w:rsidR="00E7530F" w:rsidRPr="008C54BD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8C303E3" w14:textId="77777777" w:rsidR="00732802" w:rsidRPr="008C54BD" w:rsidRDefault="00732802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C78F694" w14:textId="3BB3391E" w:rsidR="0045388C" w:rsidRPr="008C54BD" w:rsidRDefault="003B37D6" w:rsidP="006C1F6D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>11</w:t>
      </w:r>
      <w:r w:rsidR="00732802" w:rsidRPr="008C54BD">
        <w:rPr>
          <w:sz w:val="24"/>
          <w:szCs w:val="24"/>
        </w:rPr>
        <w:t>.</w:t>
      </w:r>
      <w:r w:rsidR="00732802" w:rsidRPr="008C54BD">
        <w:rPr>
          <w:sz w:val="24"/>
          <w:szCs w:val="24"/>
        </w:rPr>
        <w:tab/>
      </w:r>
      <w:r w:rsidR="0045388C" w:rsidRPr="008C54BD">
        <w:rPr>
          <w:sz w:val="24"/>
          <w:szCs w:val="24"/>
        </w:rPr>
        <w:t xml:space="preserve">Vincent dropped a stone down a well and saw it hit the bottom 3.5 s later.  </w:t>
      </w:r>
      <w:r w:rsidR="00E60D45" w:rsidRPr="008C54BD">
        <w:rPr>
          <w:sz w:val="24"/>
          <w:szCs w:val="24"/>
        </w:rPr>
        <w:t xml:space="preserve">Calculate </w:t>
      </w:r>
      <w:r w:rsidR="0045388C" w:rsidRPr="008C54BD">
        <w:rPr>
          <w:sz w:val="24"/>
          <w:szCs w:val="24"/>
        </w:rPr>
        <w:t xml:space="preserve">the </w:t>
      </w:r>
    </w:p>
    <w:p w14:paraId="379860CF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velocity of the  stone at impact, given the acceleration due to gravity is 9.80 m</w:t>
      </w:r>
      <w:r w:rsidR="00E7530F">
        <w:rPr>
          <w:sz w:val="24"/>
          <w:szCs w:val="24"/>
        </w:rPr>
        <w:t>/</w:t>
      </w:r>
      <w:r w:rsidRPr="008C54BD">
        <w:rPr>
          <w:sz w:val="24"/>
          <w:szCs w:val="24"/>
        </w:rPr>
        <w:t>s</w:t>
      </w:r>
      <w:r w:rsidRPr="008C54BD">
        <w:rPr>
          <w:sz w:val="24"/>
          <w:szCs w:val="24"/>
          <w:vertAlign w:val="superscript"/>
        </w:rPr>
        <w:t>2</w:t>
      </w:r>
      <w:r w:rsidR="00E7530F">
        <w:rPr>
          <w:sz w:val="24"/>
          <w:szCs w:val="24"/>
        </w:rPr>
        <w:t xml:space="preserve"> and the </w:t>
      </w:r>
      <w:r w:rsidR="00E7530F">
        <w:rPr>
          <w:sz w:val="24"/>
          <w:szCs w:val="24"/>
        </w:rPr>
        <w:tab/>
        <w:t>stone starts from rest.</w:t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 w:rsidRPr="008C54BD">
        <w:rPr>
          <w:sz w:val="24"/>
          <w:szCs w:val="24"/>
        </w:rPr>
        <w:t>(3 marks)</w:t>
      </w:r>
    </w:p>
    <w:p w14:paraId="6BC6C541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38A4992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B3542BA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54DA77F" w14:textId="77777777" w:rsidR="0045388C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F1F8960" w14:textId="77777777" w:rsidR="00E7530F" w:rsidRDefault="00E7530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7E62AB2" w14:textId="77777777" w:rsidR="00E7530F" w:rsidRDefault="00E7530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400F48F" w14:textId="77777777" w:rsidR="00E7530F" w:rsidRPr="008C54BD" w:rsidRDefault="00E7530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3B30291" w14:textId="77777777" w:rsidR="0045388C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5764EBD" w14:textId="77777777" w:rsidR="00E7530F" w:rsidRPr="008C54BD" w:rsidRDefault="00E7530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6B78F3C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AFEE430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F84D4CA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5E40A91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8765DED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7FFE33AC" w14:textId="77777777" w:rsidR="00E7530F" w:rsidRDefault="00E7530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61140DF" w14:textId="3C24B3E4" w:rsidR="008467B9" w:rsidRPr="008C54BD" w:rsidRDefault="003B37D6" w:rsidP="006C1F6D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>12</w:t>
      </w:r>
      <w:r w:rsidR="0045388C" w:rsidRPr="008C54BD">
        <w:rPr>
          <w:sz w:val="24"/>
          <w:szCs w:val="24"/>
        </w:rPr>
        <w:t>.</w:t>
      </w:r>
      <w:r w:rsidR="0045388C" w:rsidRPr="008C54BD">
        <w:rPr>
          <w:sz w:val="24"/>
          <w:szCs w:val="24"/>
        </w:rPr>
        <w:tab/>
      </w:r>
      <w:r w:rsidR="008467B9" w:rsidRPr="008C54BD">
        <w:rPr>
          <w:sz w:val="24"/>
          <w:szCs w:val="24"/>
        </w:rPr>
        <w:t xml:space="preserve">Sean steps on the brake pedal of his car for 2.5 s.  This applies a </w:t>
      </w:r>
      <w:r w:rsidR="00367421" w:rsidRPr="008C54BD">
        <w:rPr>
          <w:sz w:val="24"/>
          <w:szCs w:val="24"/>
        </w:rPr>
        <w:t>regarding</w:t>
      </w:r>
      <w:r w:rsidR="008467B9" w:rsidRPr="008C54BD">
        <w:rPr>
          <w:sz w:val="24"/>
          <w:szCs w:val="24"/>
        </w:rPr>
        <w:t xml:space="preserve"> force of 2100 N to </w:t>
      </w:r>
    </w:p>
    <w:p w14:paraId="6EF2A0B9" w14:textId="77777777" w:rsidR="00786615" w:rsidRPr="008C54BD" w:rsidRDefault="00786615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slow his 750 kg car, which is travelling in an easterly direction.</w:t>
      </w:r>
      <w:r w:rsidR="008467B9" w:rsidRPr="008C54BD">
        <w:rPr>
          <w:sz w:val="24"/>
          <w:szCs w:val="24"/>
        </w:rPr>
        <w:t xml:space="preserve">  Calculate his car's </w:t>
      </w:r>
      <w:r w:rsidRPr="008C54BD">
        <w:rPr>
          <w:sz w:val="24"/>
          <w:szCs w:val="24"/>
        </w:rPr>
        <w:tab/>
      </w:r>
    </w:p>
    <w:p w14:paraId="6D0CC0C1" w14:textId="77777777" w:rsidR="008467B9" w:rsidRPr="008C54BD" w:rsidRDefault="00786615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deceleration</w:t>
      </w:r>
      <w:r w:rsidR="008467B9" w:rsidRPr="008C54BD">
        <w:rPr>
          <w:sz w:val="24"/>
          <w:szCs w:val="24"/>
        </w:rPr>
        <w:t>.</w:t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 w:rsidRPr="008C54BD">
        <w:rPr>
          <w:sz w:val="24"/>
          <w:szCs w:val="24"/>
        </w:rPr>
        <w:t>(3 marks)</w:t>
      </w:r>
    </w:p>
    <w:p w14:paraId="1D4BAD84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B4C6F1A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E4F2398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D154E77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57019AD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895D1CC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69E51AF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2B0607E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372AB46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1216CAD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A53174B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0B16832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0F718BC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27CC494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678E4B43" w14:textId="54A20718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3B37D6">
        <w:rPr>
          <w:sz w:val="24"/>
          <w:szCs w:val="24"/>
        </w:rPr>
        <w:t>13</w:t>
      </w:r>
      <w:r w:rsidR="008467B9" w:rsidRPr="008C54BD">
        <w:rPr>
          <w:sz w:val="24"/>
          <w:szCs w:val="24"/>
        </w:rPr>
        <w:t>.</w:t>
      </w:r>
      <w:r w:rsidR="008467B9" w:rsidRPr="008C54BD">
        <w:rPr>
          <w:sz w:val="24"/>
          <w:szCs w:val="24"/>
        </w:rPr>
        <w:tab/>
      </w:r>
      <w:r w:rsidRPr="00E7530F">
        <w:rPr>
          <w:sz w:val="24"/>
          <w:szCs w:val="24"/>
        </w:rPr>
        <w:t xml:space="preserve">Consider the forces acting on </w:t>
      </w:r>
      <w:r w:rsidR="003373DA">
        <w:rPr>
          <w:sz w:val="24"/>
          <w:szCs w:val="24"/>
        </w:rPr>
        <w:t>the car in the diagram below</w:t>
      </w:r>
      <w:r w:rsidRPr="00E7530F">
        <w:rPr>
          <w:sz w:val="24"/>
          <w:szCs w:val="24"/>
        </w:rPr>
        <w:t>.</w:t>
      </w:r>
    </w:p>
    <w:p w14:paraId="58EA3FF3" w14:textId="77777777" w:rsidR="003373DA" w:rsidRDefault="003373DA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DA43BB9" w14:textId="77777777" w:rsidR="003373DA" w:rsidRPr="00E7530F" w:rsidRDefault="00CB2921" w:rsidP="003373DA">
      <w:pPr>
        <w:tabs>
          <w:tab w:val="left" w:pos="567"/>
          <w:tab w:val="left" w:pos="1120"/>
        </w:tabs>
        <w:jc w:val="center"/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239A0A44" wp14:editId="67888E32">
            <wp:extent cx="2987040" cy="1391920"/>
            <wp:effectExtent l="0" t="0" r="10160" b="5080"/>
            <wp:docPr id="9" name="Picture 9" descr="Newton's 2nd la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ewton's 2nd law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3F802" w14:textId="77777777" w:rsidR="00E7530F" w:rsidRP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 w:rsidRPr="00E7530F">
        <w:rPr>
          <w:sz w:val="24"/>
          <w:szCs w:val="24"/>
        </w:rPr>
        <w:tab/>
        <w:t xml:space="preserve"> </w:t>
      </w:r>
      <w:r w:rsidRPr="00E7530F">
        <w:rPr>
          <w:sz w:val="24"/>
          <w:szCs w:val="24"/>
        </w:rPr>
        <w:tab/>
      </w:r>
    </w:p>
    <w:p w14:paraId="179E295D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 w:rsidRPr="00E7530F">
        <w:rPr>
          <w:sz w:val="24"/>
          <w:szCs w:val="24"/>
        </w:rPr>
        <w:tab/>
        <w:t>(a)</w:t>
      </w:r>
      <w:r w:rsidRPr="00E7530F">
        <w:rPr>
          <w:sz w:val="24"/>
          <w:szCs w:val="24"/>
        </w:rPr>
        <w:tab/>
        <w:t>Calculate the net</w:t>
      </w:r>
      <w:r>
        <w:rPr>
          <w:sz w:val="24"/>
          <w:szCs w:val="24"/>
        </w:rPr>
        <w:t>t</w:t>
      </w:r>
      <w:r w:rsidRPr="00E7530F">
        <w:rPr>
          <w:sz w:val="24"/>
          <w:szCs w:val="24"/>
        </w:rPr>
        <w:t xml:space="preserve"> force acting on the body.</w:t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  <w:t>(2 marks)</w:t>
      </w:r>
    </w:p>
    <w:p w14:paraId="29A596F3" w14:textId="77777777" w:rsidR="00E7530F" w:rsidRP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09CAAAA" w14:textId="77777777" w:rsidR="00E7530F" w:rsidRPr="00E7530F" w:rsidRDefault="00E7530F" w:rsidP="00E7530F">
      <w:pPr>
        <w:tabs>
          <w:tab w:val="left" w:pos="567"/>
          <w:tab w:val="left" w:pos="1120"/>
        </w:tabs>
        <w:jc w:val="center"/>
        <w:rPr>
          <w:sz w:val="24"/>
          <w:szCs w:val="24"/>
        </w:rPr>
      </w:pPr>
    </w:p>
    <w:p w14:paraId="254C130D" w14:textId="77777777" w:rsidR="00E7530F" w:rsidRP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 w:rsidRPr="00E7530F">
        <w:rPr>
          <w:sz w:val="24"/>
          <w:szCs w:val="24"/>
        </w:rPr>
        <w:t xml:space="preserve"> </w:t>
      </w:r>
    </w:p>
    <w:p w14:paraId="7283A4A6" w14:textId="77777777" w:rsidR="00E7530F" w:rsidRP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 w:rsidRPr="00E7530F">
        <w:rPr>
          <w:sz w:val="24"/>
          <w:szCs w:val="24"/>
        </w:rPr>
        <w:tab/>
      </w:r>
      <w:r w:rsidRPr="00E7530F">
        <w:rPr>
          <w:sz w:val="24"/>
          <w:szCs w:val="24"/>
        </w:rPr>
        <w:tab/>
      </w:r>
    </w:p>
    <w:p w14:paraId="3F5066B8" w14:textId="77777777" w:rsidR="00E7530F" w:rsidRP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 w:rsidRPr="00E7530F">
        <w:rPr>
          <w:sz w:val="24"/>
          <w:szCs w:val="24"/>
        </w:rPr>
        <w:tab/>
      </w:r>
      <w:r w:rsidRPr="00E7530F">
        <w:rPr>
          <w:sz w:val="24"/>
          <w:szCs w:val="24"/>
        </w:rPr>
        <w:tab/>
      </w:r>
    </w:p>
    <w:p w14:paraId="0A8188C6" w14:textId="77777777" w:rsidR="00E7530F" w:rsidRP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668C4EF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C57D6B9" w14:textId="77777777" w:rsidR="009402F7" w:rsidRPr="00E7530F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0D53F23" w14:textId="77777777" w:rsidR="00E7530F" w:rsidRP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FE409F1" w14:textId="77777777" w:rsidR="00E7530F" w:rsidRP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 w:rsidRPr="00E7530F">
        <w:rPr>
          <w:sz w:val="24"/>
          <w:szCs w:val="24"/>
        </w:rPr>
        <w:tab/>
        <w:t>(b)</w:t>
      </w:r>
      <w:r w:rsidRPr="00E7530F">
        <w:rPr>
          <w:sz w:val="24"/>
          <w:szCs w:val="24"/>
        </w:rPr>
        <w:tab/>
        <w:t>Calculate the acceleration of the body.</w:t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  <w:t>(3 marks)</w:t>
      </w:r>
    </w:p>
    <w:p w14:paraId="2A5E2F81" w14:textId="77777777" w:rsidR="008467B9" w:rsidRDefault="008467B9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A51303E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7B4A633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858A6C2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C0204BE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47CC392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16763A6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666A635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B02FCFF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CB08FE3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C8CDBB7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2D5FD08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658F7FF" w14:textId="77777777" w:rsidR="009402F7" w:rsidRPr="008C54BD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E2EAE2E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FDCEB90" w14:textId="2C058D26" w:rsidR="00C44DFF" w:rsidRPr="008C54BD" w:rsidRDefault="003B37D6" w:rsidP="006C1F6D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>14</w:t>
      </w:r>
      <w:r w:rsidR="008467B9" w:rsidRPr="008C54BD">
        <w:rPr>
          <w:sz w:val="24"/>
          <w:szCs w:val="24"/>
        </w:rPr>
        <w:t>.</w:t>
      </w:r>
      <w:r w:rsidR="008467B9" w:rsidRPr="008C54BD">
        <w:rPr>
          <w:sz w:val="24"/>
          <w:szCs w:val="24"/>
        </w:rPr>
        <w:tab/>
      </w:r>
      <w:r w:rsidR="00C44DFF" w:rsidRPr="008C54BD">
        <w:rPr>
          <w:sz w:val="24"/>
          <w:szCs w:val="24"/>
        </w:rPr>
        <w:t xml:space="preserve">Max has a mass of 57 kg on Earth.  He is lucky enough to be selected for a junior astronaut </w:t>
      </w:r>
    </w:p>
    <w:p w14:paraId="7945A669" w14:textId="77777777" w:rsidR="008467B9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="00367421" w:rsidRPr="008C54BD">
        <w:rPr>
          <w:sz w:val="24"/>
          <w:szCs w:val="24"/>
        </w:rPr>
        <w:t>programme</w:t>
      </w:r>
      <w:r w:rsidRPr="008C54BD">
        <w:rPr>
          <w:sz w:val="24"/>
          <w:szCs w:val="24"/>
        </w:rPr>
        <w:t xml:space="preserve"> and journeys to the International Space Station (ISS) for a </w:t>
      </w:r>
      <w:r w:rsidR="00367421" w:rsidRPr="008C54BD">
        <w:rPr>
          <w:sz w:val="24"/>
          <w:szCs w:val="24"/>
        </w:rPr>
        <w:t>3-month</w:t>
      </w:r>
      <w:r w:rsidRPr="008C54BD">
        <w:rPr>
          <w:sz w:val="24"/>
          <w:szCs w:val="24"/>
        </w:rPr>
        <w:t xml:space="preserve"> stay.</w:t>
      </w:r>
    </w:p>
    <w:p w14:paraId="000E05B5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4FD9219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(a)</w:t>
      </w:r>
      <w:r w:rsidRPr="008C54BD">
        <w:rPr>
          <w:sz w:val="24"/>
          <w:szCs w:val="24"/>
        </w:rPr>
        <w:tab/>
        <w:t>Calculate Max's weight on Earth.</w:t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 w:rsidRPr="008C54BD">
        <w:rPr>
          <w:sz w:val="24"/>
          <w:szCs w:val="24"/>
        </w:rPr>
        <w:t>(3 marks)</w:t>
      </w:r>
    </w:p>
    <w:p w14:paraId="7EDA9C66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3AF024C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BF7E039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F61B08A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1BE8310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4B6C9FE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36FCC33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2F97979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7B5F297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A2890AE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1432693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282B9432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AE0FDE2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(b)</w:t>
      </w:r>
      <w:r w:rsidRPr="008C54BD">
        <w:rPr>
          <w:sz w:val="24"/>
          <w:szCs w:val="24"/>
        </w:rPr>
        <w:tab/>
        <w:t>Max "</w:t>
      </w:r>
      <w:r w:rsidR="00367421" w:rsidRPr="008C54BD">
        <w:rPr>
          <w:sz w:val="24"/>
          <w:szCs w:val="24"/>
        </w:rPr>
        <w:t>floats” in</w:t>
      </w:r>
      <w:r w:rsidRPr="008C54BD">
        <w:rPr>
          <w:sz w:val="24"/>
          <w:szCs w:val="24"/>
        </w:rPr>
        <w:t xml:space="preserve"> space within the ISS.  Is he weightless?  Explain your answer.</w:t>
      </w:r>
    </w:p>
    <w:p w14:paraId="14789807" w14:textId="77777777" w:rsidR="00C44DFF" w:rsidRPr="008C54BD" w:rsidRDefault="009402F7" w:rsidP="006C1F6D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C54BD">
        <w:rPr>
          <w:sz w:val="24"/>
          <w:szCs w:val="24"/>
        </w:rPr>
        <w:t>(2 marks)</w:t>
      </w:r>
    </w:p>
    <w:p w14:paraId="716CFE9C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D709E1B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46E6053" w14:textId="77777777" w:rsidR="00C44DFF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9724D5B" w14:textId="77777777" w:rsidR="003373DA" w:rsidRDefault="003373DA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10E89E8" w14:textId="77777777" w:rsidR="003373DA" w:rsidRPr="008C54BD" w:rsidRDefault="003373DA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5CD47D9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F4A1D01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947B303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(c)</w:t>
      </w:r>
      <w:r w:rsidRPr="008C54BD">
        <w:rPr>
          <w:sz w:val="24"/>
          <w:szCs w:val="24"/>
        </w:rPr>
        <w:tab/>
        <w:t>Is Max ever weightless in space?  Explain your answer.</w:t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 w:rsidRPr="008C54BD">
        <w:rPr>
          <w:sz w:val="24"/>
          <w:szCs w:val="24"/>
        </w:rPr>
        <w:t>(2 marks)</w:t>
      </w:r>
    </w:p>
    <w:p w14:paraId="2EAB597A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E94598F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C3CC4A7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250FE54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839B72D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935314F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8B1761F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B0D559B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299A0D0D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5F37B39" w14:textId="0C85F04D" w:rsidR="00EC3917" w:rsidRPr="008C54BD" w:rsidRDefault="003B37D6" w:rsidP="006C1F6D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>15</w:t>
      </w:r>
      <w:r w:rsidR="00C44DFF" w:rsidRPr="008C54BD">
        <w:rPr>
          <w:sz w:val="24"/>
          <w:szCs w:val="24"/>
        </w:rPr>
        <w:t>.</w:t>
      </w:r>
      <w:r w:rsidR="00C44DFF" w:rsidRPr="008C54BD">
        <w:rPr>
          <w:sz w:val="24"/>
          <w:szCs w:val="24"/>
        </w:rPr>
        <w:tab/>
      </w:r>
      <w:r w:rsidR="00EC3917" w:rsidRPr="008C54BD">
        <w:rPr>
          <w:sz w:val="24"/>
          <w:szCs w:val="24"/>
        </w:rPr>
        <w:t>A force of  36 N acts on a mass of 24 kg.  What is the acceleration of the mass?</w:t>
      </w:r>
    </w:p>
    <w:p w14:paraId="38CB08D5" w14:textId="77777777" w:rsidR="00EC3917" w:rsidRPr="008C54BD" w:rsidRDefault="009402F7" w:rsidP="006C1F6D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C54BD">
        <w:rPr>
          <w:sz w:val="24"/>
          <w:szCs w:val="24"/>
        </w:rPr>
        <w:t>(3 marks)</w:t>
      </w:r>
    </w:p>
    <w:p w14:paraId="601EA606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2D41B6F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E2D3056" w14:textId="77777777" w:rsidR="00EC3917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6A44A3A" w14:textId="77777777" w:rsidR="009402F7" w:rsidRPr="008C54BD" w:rsidRDefault="009402F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7C07DFD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EAE5AD5" w14:textId="77777777" w:rsidR="00EC3917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1DF6409" w14:textId="77777777" w:rsidR="009402F7" w:rsidRPr="008C54BD" w:rsidRDefault="009402F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20D9220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DAB9BFB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B8BDB87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F71A0E2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535EBF2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40A987D8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2CD36A5" w14:textId="52737089" w:rsidR="00EC3917" w:rsidRPr="008C54BD" w:rsidRDefault="003B37D6" w:rsidP="006C1F6D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>16</w:t>
      </w:r>
      <w:r w:rsidR="00EC3917" w:rsidRPr="008C54BD">
        <w:rPr>
          <w:sz w:val="24"/>
          <w:szCs w:val="24"/>
        </w:rPr>
        <w:t>.</w:t>
      </w:r>
      <w:r w:rsidR="00EC3917" w:rsidRPr="008C54BD">
        <w:rPr>
          <w:sz w:val="24"/>
          <w:szCs w:val="24"/>
        </w:rPr>
        <w:tab/>
        <w:t xml:space="preserve">A mass of 28 kg is brought to rest by an average force of 98 N in 13 s.  What is the initial </w:t>
      </w:r>
    </w:p>
    <w:p w14:paraId="55B6353A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velocity of the mass?</w:t>
      </w:r>
      <w:r w:rsidR="009402F7">
        <w:rPr>
          <w:sz w:val="24"/>
          <w:szCs w:val="24"/>
        </w:rPr>
        <w:tab/>
      </w:r>
      <w:r w:rsidR="003373DA">
        <w:rPr>
          <w:sz w:val="24"/>
          <w:szCs w:val="24"/>
        </w:rPr>
        <w:t>(Hint - calculate the deceleration first.)</w:t>
      </w:r>
      <w:r w:rsid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="009402F7" w:rsidRPr="008C54BD">
        <w:rPr>
          <w:sz w:val="24"/>
          <w:szCs w:val="24"/>
        </w:rPr>
        <w:t>(4 marks)</w:t>
      </w:r>
    </w:p>
    <w:p w14:paraId="4A24D161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18151E1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92EDDD5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6011DF3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3E6FC53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F6AB82B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C28366A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DBC76D1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22728F0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35A4013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858FE48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91FE0C8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6FF1D36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410A88A" w14:textId="77777777" w:rsidR="00706181" w:rsidRPr="008C54BD" w:rsidRDefault="00706181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E1E7CC9" w14:textId="77777777" w:rsidR="00706181" w:rsidRPr="008C54BD" w:rsidRDefault="00706181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2A6363C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D7B8884" w14:textId="7319C707" w:rsidR="004F6F68" w:rsidRPr="003373DA" w:rsidRDefault="002664EB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br w:type="page"/>
      </w:r>
      <w:r w:rsidR="00CB2921">
        <w:rPr>
          <w:noProof/>
          <w:sz w:val="24"/>
          <w:szCs w:val="24"/>
          <w:lang w:val="en-US"/>
        </w:rPr>
        <w:drawing>
          <wp:anchor distT="0" distB="0" distL="114300" distR="114300" simplePos="0" relativeHeight="251661824" behindDoc="0" locked="0" layoutInCell="1" allowOverlap="1" wp14:anchorId="7CC3F68B" wp14:editId="04D61F4C">
            <wp:simplePos x="0" y="0"/>
            <wp:positionH relativeFrom="column">
              <wp:posOffset>3829050</wp:posOffset>
            </wp:positionH>
            <wp:positionV relativeFrom="paragraph">
              <wp:posOffset>-115570</wp:posOffset>
            </wp:positionV>
            <wp:extent cx="2641600" cy="1253490"/>
            <wp:effectExtent l="0" t="0" r="0" b="0"/>
            <wp:wrapThrough wrapText="bothSides">
              <wp:wrapPolygon edited="0">
                <wp:start x="0" y="0"/>
                <wp:lineTo x="0" y="21009"/>
                <wp:lineTo x="21392" y="21009"/>
                <wp:lineTo x="21392" y="0"/>
                <wp:lineTo x="0" y="0"/>
              </wp:wrapPolygon>
            </wp:wrapThrough>
            <wp:docPr id="104" name="Picture 104" descr="Newton's 3rd la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Newton's 3rd law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37D6">
        <w:rPr>
          <w:sz w:val="24"/>
          <w:szCs w:val="24"/>
        </w:rPr>
        <w:t>17</w:t>
      </w:r>
      <w:r w:rsidR="005127C4" w:rsidRPr="008C54BD">
        <w:rPr>
          <w:sz w:val="24"/>
          <w:szCs w:val="24"/>
        </w:rPr>
        <w:t>.</w:t>
      </w:r>
      <w:r w:rsidR="005127C4" w:rsidRPr="008C54BD">
        <w:rPr>
          <w:sz w:val="24"/>
          <w:szCs w:val="24"/>
        </w:rPr>
        <w:tab/>
      </w:r>
      <w:r w:rsidR="005127C4" w:rsidRPr="003373DA">
        <w:rPr>
          <w:sz w:val="24"/>
          <w:szCs w:val="24"/>
        </w:rPr>
        <w:t>Look at the diagram</w:t>
      </w:r>
      <w:r w:rsidRPr="003373DA">
        <w:rPr>
          <w:sz w:val="24"/>
          <w:szCs w:val="24"/>
        </w:rPr>
        <w:t xml:space="preserve"> showing a clown and a cannon at </w:t>
      </w:r>
    </w:p>
    <w:p w14:paraId="37311F5F" w14:textId="77777777" w:rsidR="004F6F68" w:rsidRPr="003373DA" w:rsidRDefault="004F6F68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3373DA">
        <w:rPr>
          <w:sz w:val="24"/>
          <w:szCs w:val="24"/>
        </w:rPr>
        <w:tab/>
      </w:r>
      <w:r w:rsidR="002664EB" w:rsidRPr="003373DA">
        <w:rPr>
          <w:sz w:val="24"/>
          <w:szCs w:val="24"/>
        </w:rPr>
        <w:t xml:space="preserve">a circus.  Analyse </w:t>
      </w:r>
      <w:r w:rsidR="005127C4" w:rsidRPr="003373DA">
        <w:rPr>
          <w:sz w:val="24"/>
          <w:szCs w:val="24"/>
        </w:rPr>
        <w:t>it</w:t>
      </w:r>
      <w:r w:rsidR="002664EB" w:rsidRPr="003373DA">
        <w:rPr>
          <w:sz w:val="24"/>
          <w:szCs w:val="24"/>
        </w:rPr>
        <w:t xml:space="preserve"> and explain why the cannon hits </w:t>
      </w:r>
    </w:p>
    <w:p w14:paraId="728D5D3F" w14:textId="77777777" w:rsidR="002664EB" w:rsidRPr="003373DA" w:rsidRDefault="004F6F68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3373DA">
        <w:rPr>
          <w:sz w:val="24"/>
          <w:szCs w:val="24"/>
        </w:rPr>
        <w:tab/>
      </w:r>
      <w:r w:rsidR="002664EB" w:rsidRPr="003373DA">
        <w:rPr>
          <w:sz w:val="24"/>
          <w:szCs w:val="24"/>
        </w:rPr>
        <w:t>the clown, using Newton's Laws in your explanation.</w:t>
      </w:r>
    </w:p>
    <w:p w14:paraId="343F1CA5" w14:textId="77777777" w:rsidR="002664EB" w:rsidRPr="003373DA" w:rsidRDefault="009402F7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3373DA">
        <w:rPr>
          <w:sz w:val="24"/>
          <w:szCs w:val="24"/>
        </w:rPr>
        <w:tab/>
      </w:r>
      <w:r w:rsidRPr="003373DA">
        <w:rPr>
          <w:sz w:val="24"/>
          <w:szCs w:val="24"/>
        </w:rPr>
        <w:tab/>
      </w:r>
      <w:r w:rsidRP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Pr="003373DA">
        <w:rPr>
          <w:sz w:val="24"/>
          <w:szCs w:val="24"/>
        </w:rPr>
        <w:t>(2 marks)</w:t>
      </w:r>
    </w:p>
    <w:p w14:paraId="743AA900" w14:textId="77777777" w:rsidR="002664EB" w:rsidRPr="003373DA" w:rsidRDefault="002664EB" w:rsidP="005127C4">
      <w:pPr>
        <w:tabs>
          <w:tab w:val="left" w:pos="567"/>
          <w:tab w:val="left" w:pos="1120"/>
        </w:tabs>
        <w:jc w:val="center"/>
        <w:rPr>
          <w:sz w:val="24"/>
          <w:szCs w:val="24"/>
        </w:rPr>
      </w:pPr>
    </w:p>
    <w:p w14:paraId="097254A6" w14:textId="77777777" w:rsidR="002664EB" w:rsidRPr="008C54BD" w:rsidRDefault="00CB2921" w:rsidP="002664EB">
      <w:pPr>
        <w:tabs>
          <w:tab w:val="left" w:pos="567"/>
          <w:tab w:val="left" w:pos="1120"/>
        </w:tabs>
        <w:jc w:val="center"/>
        <w:rPr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57B5032" wp14:editId="06C060BD">
                <wp:simplePos x="0" y="0"/>
                <wp:positionH relativeFrom="column">
                  <wp:posOffset>3801110</wp:posOffset>
                </wp:positionH>
                <wp:positionV relativeFrom="paragraph">
                  <wp:posOffset>69850</wp:posOffset>
                </wp:positionV>
                <wp:extent cx="396240" cy="375920"/>
                <wp:effectExtent l="3810" t="6350" r="6350" b="0"/>
                <wp:wrapThrough wrapText="bothSides">
                  <wp:wrapPolygon edited="0">
                    <wp:start x="-519" y="0"/>
                    <wp:lineTo x="-519" y="21053"/>
                    <wp:lineTo x="22119" y="21053"/>
                    <wp:lineTo x="22119" y="0"/>
                    <wp:lineTo x="-519" y="0"/>
                  </wp:wrapPolygon>
                </wp:wrapThrough>
                <wp:docPr id="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" cy="37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299.3pt;margin-top:5.5pt;width:31.2pt;height:29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" stroked="f" strokecolor="#4a7ebb">
                <v:shadow opacity="22936f" mv:blur="40000f" origin=",.5" offset="0,23000emu"/>
                <w10:wrap type="through"/>
              </v:rect>
            </w:pict>
          </mc:Fallback>
        </mc:AlternateContent>
      </w:r>
    </w:p>
    <w:p w14:paraId="02260A4C" w14:textId="77777777" w:rsidR="005127C4" w:rsidRPr="008C54BD" w:rsidRDefault="005127C4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0865BC9C" w14:textId="77777777" w:rsidR="005127C4" w:rsidRPr="008C54BD" w:rsidRDefault="005127C4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42016C97" w14:textId="77777777" w:rsidR="005127C4" w:rsidRPr="008C54BD" w:rsidRDefault="005127C4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4BAFA500" w14:textId="77777777" w:rsidR="005127C4" w:rsidRPr="008C54BD" w:rsidRDefault="005127C4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2C59DED9" w14:textId="77777777" w:rsidR="005127C4" w:rsidRPr="008C54BD" w:rsidRDefault="005127C4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0EC6E940" w14:textId="77777777" w:rsidR="005127C4" w:rsidRPr="008C54BD" w:rsidRDefault="005127C4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7FEEFB7C" w14:textId="77777777" w:rsidR="00D518FE" w:rsidRPr="008C54BD" w:rsidRDefault="00D518FE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0E32CFF1" w14:textId="77777777" w:rsidR="00D518FE" w:rsidRPr="008C54BD" w:rsidRDefault="00D518FE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4E6008D2" w14:textId="77777777" w:rsidR="00D518FE" w:rsidRPr="008C54BD" w:rsidRDefault="00D518FE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78045A5F" w14:textId="77777777" w:rsidR="005127C4" w:rsidRDefault="005127C4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3855B660" w14:textId="77777777" w:rsidR="0001294A" w:rsidRPr="008C54BD" w:rsidRDefault="0001294A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5A0BD4B6" w14:textId="77777777" w:rsidR="005127C4" w:rsidRPr="008C54BD" w:rsidRDefault="005127C4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12EC4108" w14:textId="77777777" w:rsidR="005127C4" w:rsidRPr="008C54BD" w:rsidRDefault="005127C4">
      <w:pPr>
        <w:pStyle w:val="PlainText"/>
        <w:tabs>
          <w:tab w:val="left" w:pos="567"/>
        </w:tabs>
        <w:rPr>
          <w:rFonts w:ascii="Times New Roman" w:hAnsi="Times New Roman"/>
        </w:rPr>
      </w:pP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</w:p>
    <w:p w14:paraId="0C878D80" w14:textId="640359D7" w:rsidR="00D518FE" w:rsidRDefault="003B37D6">
      <w:pPr>
        <w:pStyle w:val="Plain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18</w:t>
      </w:r>
      <w:r w:rsidR="00813CBD" w:rsidRPr="008C54BD">
        <w:rPr>
          <w:rFonts w:ascii="Times New Roman" w:hAnsi="Times New Roman"/>
        </w:rPr>
        <w:t>.</w:t>
      </w:r>
      <w:r w:rsidR="00813CBD" w:rsidRPr="008C54BD">
        <w:rPr>
          <w:rFonts w:ascii="Times New Roman" w:hAnsi="Times New Roman"/>
        </w:rPr>
        <w:tab/>
      </w:r>
      <w:r w:rsidR="003373DA">
        <w:rPr>
          <w:rFonts w:ascii="Times New Roman" w:hAnsi="Times New Roman"/>
        </w:rPr>
        <w:t xml:space="preserve">At the 2016 Singapore Grand Prix, Daniel Ricciardo accelerates quickly from the start and </w:t>
      </w:r>
      <w:r w:rsidR="003373DA">
        <w:rPr>
          <w:rFonts w:ascii="Times New Roman" w:hAnsi="Times New Roman"/>
        </w:rPr>
        <w:tab/>
      </w:r>
      <w:r w:rsidR="00291B53">
        <w:rPr>
          <w:rFonts w:ascii="Times New Roman" w:hAnsi="Times New Roman"/>
        </w:rPr>
        <w:t>reaches</w:t>
      </w:r>
      <w:r w:rsidR="003373DA">
        <w:rPr>
          <w:rFonts w:ascii="Times New Roman" w:hAnsi="Times New Roman"/>
        </w:rPr>
        <w:t xml:space="preserve"> 285 km/h (79.2 m/s) after 4.7 s. He is nearly at the first corner. </w:t>
      </w:r>
    </w:p>
    <w:p w14:paraId="474C26D0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F79E60F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(a)</w:t>
      </w:r>
      <w:r>
        <w:rPr>
          <w:rFonts w:ascii="Times New Roman" w:hAnsi="Times New Roman"/>
        </w:rPr>
        <w:tab/>
        <w:t>Calculate the average acceleration of the car.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(3 marks)</w:t>
      </w:r>
    </w:p>
    <w:p w14:paraId="127BA7E4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2CE49286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57D5D719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1A9D1AB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2ADD6311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A2E43C5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2BEA7FB6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5E3223DC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4969859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05F579C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4B0EE3D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52B06995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54CF67A6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33C82213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7BA1269" w14:textId="52AC556A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(b)</w:t>
      </w:r>
      <w:r>
        <w:rPr>
          <w:rFonts w:ascii="Times New Roman" w:hAnsi="Times New Roman"/>
        </w:rPr>
        <w:tab/>
        <w:t xml:space="preserve">Ricciardo is </w:t>
      </w:r>
      <w:r w:rsidR="004907FF">
        <w:rPr>
          <w:rFonts w:ascii="Times New Roman" w:hAnsi="Times New Roman"/>
        </w:rPr>
        <w:t xml:space="preserve">still </w:t>
      </w:r>
      <w:r>
        <w:rPr>
          <w:rFonts w:ascii="Times New Roman" w:hAnsi="Times New Roman"/>
        </w:rPr>
        <w:t xml:space="preserve">travelling at 285 km/h </w:t>
      </w:r>
      <w:r w:rsidR="004907FF">
        <w:rPr>
          <w:rFonts w:ascii="Times New Roman" w:hAnsi="Times New Roman"/>
        </w:rPr>
        <w:t xml:space="preserve">(79.2 m/s) </w:t>
      </w:r>
      <w:r>
        <w:rPr>
          <w:rFonts w:ascii="Times New Roman" w:hAnsi="Times New Roman"/>
        </w:rPr>
        <w:t xml:space="preserve">when he has to brake </w:t>
      </w:r>
      <w:r w:rsidR="004907FF">
        <w:rPr>
          <w:rFonts w:ascii="Times New Roman" w:hAnsi="Times New Roman"/>
        </w:rPr>
        <w:t xml:space="preserve">strongly to </w:t>
      </w:r>
      <w:r w:rsidR="004907FF">
        <w:rPr>
          <w:rFonts w:ascii="Times New Roman" w:hAnsi="Times New Roman"/>
        </w:rPr>
        <w:tab/>
      </w:r>
      <w:r w:rsidR="004907FF">
        <w:rPr>
          <w:rFonts w:ascii="Times New Roman" w:hAnsi="Times New Roman"/>
        </w:rPr>
        <w:tab/>
        <w:t>reduce the speed of the car to 110 km/h (30.6 m/s)</w:t>
      </w:r>
      <w:r w:rsidR="00291B53">
        <w:rPr>
          <w:rFonts w:ascii="Times New Roman" w:hAnsi="Times New Roman"/>
        </w:rPr>
        <w:t xml:space="preserve"> to make it around the first corner</w:t>
      </w:r>
      <w:r w:rsidR="004907FF">
        <w:rPr>
          <w:rFonts w:ascii="Times New Roman" w:hAnsi="Times New Roman"/>
        </w:rPr>
        <w:t xml:space="preserve">. </w:t>
      </w:r>
      <w:r w:rsidR="0001294A">
        <w:rPr>
          <w:rFonts w:ascii="Times New Roman" w:hAnsi="Times New Roman"/>
        </w:rPr>
        <w:tab/>
      </w:r>
      <w:r w:rsidR="0001294A">
        <w:rPr>
          <w:rFonts w:ascii="Times New Roman" w:hAnsi="Times New Roman"/>
        </w:rPr>
        <w:tab/>
      </w:r>
      <w:r w:rsidR="004907FF">
        <w:rPr>
          <w:rFonts w:ascii="Times New Roman" w:hAnsi="Times New Roman"/>
        </w:rPr>
        <w:t>Gi</w:t>
      </w:r>
      <w:r w:rsidR="0001294A">
        <w:rPr>
          <w:rFonts w:ascii="Times New Roman" w:hAnsi="Times New Roman"/>
        </w:rPr>
        <w:t xml:space="preserve">ven that the mass of the car is </w:t>
      </w:r>
      <w:r w:rsidR="004907FF">
        <w:rPr>
          <w:rFonts w:ascii="Times New Roman" w:hAnsi="Times New Roman"/>
        </w:rPr>
        <w:t>780 kg and it takes 1.2 s to slow the car, calculate:</w:t>
      </w:r>
      <w:r>
        <w:rPr>
          <w:rFonts w:ascii="Times New Roman" w:hAnsi="Times New Roman"/>
        </w:rPr>
        <w:t xml:space="preserve"> </w:t>
      </w:r>
    </w:p>
    <w:p w14:paraId="08610503" w14:textId="77777777" w:rsidR="004907FF" w:rsidRDefault="004907FF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D0A06C8" w14:textId="77777777" w:rsidR="004907FF" w:rsidRDefault="004907FF">
      <w:pPr>
        <w:pStyle w:val="Plain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(i)</w:t>
      </w:r>
      <w:r>
        <w:rPr>
          <w:rFonts w:ascii="Times New Roman" w:hAnsi="Times New Roman"/>
        </w:rPr>
        <w:tab/>
        <w:t>the deceleration of the car.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(3 marks)</w:t>
      </w:r>
    </w:p>
    <w:p w14:paraId="54B2CD18" w14:textId="77777777" w:rsidR="004907FF" w:rsidRDefault="004907FF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A72F286" w14:textId="77777777" w:rsidR="004907FF" w:rsidRPr="008C54BD" w:rsidRDefault="004907FF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56CEF298" w14:textId="77777777" w:rsidR="00813CBD" w:rsidRPr="008C54BD" w:rsidRDefault="00813CBD" w:rsidP="00D518FE">
      <w:pPr>
        <w:pStyle w:val="PlainText"/>
        <w:tabs>
          <w:tab w:val="left" w:pos="567"/>
        </w:tabs>
        <w:jc w:val="center"/>
        <w:rPr>
          <w:rFonts w:ascii="Times New Roman" w:hAnsi="Times New Roman"/>
        </w:rPr>
      </w:pPr>
    </w:p>
    <w:p w14:paraId="5C3D8AFB" w14:textId="77777777" w:rsidR="00813CBD" w:rsidRPr="008C54BD" w:rsidRDefault="00813CBD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009B040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EBB64C3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6155AB2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C450792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F4072FB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6880CA1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C5969AA" w14:textId="77777777" w:rsidR="00240928" w:rsidRDefault="004907FF">
      <w:pPr>
        <w:pStyle w:val="Plain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(ii)</w:t>
      </w:r>
      <w:r>
        <w:rPr>
          <w:rFonts w:ascii="Times New Roman" w:hAnsi="Times New Roman"/>
        </w:rPr>
        <w:tab/>
        <w:t>the average force exerted by the brakes.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(3 marks)</w:t>
      </w:r>
    </w:p>
    <w:p w14:paraId="5D3744D2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2C58109F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9825F8E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2998A27B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5F9DFEA1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B3E5E4C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32B47475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FE48717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D1F6E5A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9D922E1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A1BBD58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53BCE3B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2263918A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0D32862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1FC11BDC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</w:rPr>
        <w:tab/>
      </w:r>
      <w:r w:rsidRPr="00220735">
        <w:rPr>
          <w:rFonts w:ascii="Times New Roman" w:hAnsi="Times New Roman"/>
          <w:szCs w:val="24"/>
        </w:rPr>
        <w:t>(c)</w:t>
      </w:r>
      <w:r w:rsidRPr="00220735">
        <w:rPr>
          <w:rFonts w:ascii="Times New Roman" w:hAnsi="Times New Roman"/>
          <w:szCs w:val="24"/>
        </w:rPr>
        <w:tab/>
        <w:t xml:space="preserve">At the start of the race, a car was hit and sent sideways into the rubber tyre wall, which </w:t>
      </w: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  <w:t>acts as a safety device to protect the drivers.</w:t>
      </w:r>
    </w:p>
    <w:p w14:paraId="77DFEEF3" w14:textId="77777777" w:rsidR="00291B53" w:rsidRDefault="00291B53">
      <w:pPr>
        <w:pStyle w:val="PlainText"/>
        <w:tabs>
          <w:tab w:val="left" w:pos="567"/>
        </w:tabs>
        <w:rPr>
          <w:rFonts w:ascii="Times New Roman" w:hAnsi="Times New Roman"/>
          <w:szCs w:val="24"/>
        </w:rPr>
      </w:pPr>
    </w:p>
    <w:p w14:paraId="64DED144" w14:textId="47B8D59E" w:rsidR="00291B53" w:rsidRPr="00220735" w:rsidRDefault="00291B53" w:rsidP="00291B53">
      <w:pPr>
        <w:pStyle w:val="PlainText"/>
        <w:tabs>
          <w:tab w:val="left" w:pos="567"/>
        </w:tabs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val="en-US"/>
        </w:rPr>
        <w:drawing>
          <wp:inline distT="0" distB="0" distL="0" distR="0" wp14:anchorId="19C51CD8" wp14:editId="09B680D3">
            <wp:extent cx="2579036" cy="1849120"/>
            <wp:effectExtent l="0" t="0" r="1206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re wall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036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Cs w:val="24"/>
          <w:lang w:val="en-US"/>
        </w:rPr>
        <w:drawing>
          <wp:inline distT="0" distB="0" distL="0" distR="0" wp14:anchorId="733EE3FF" wp14:editId="1B5FDD48">
            <wp:extent cx="2599349" cy="18478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re barrier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924" cy="18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7BBF" w14:textId="77777777" w:rsidR="00DB3722" w:rsidRPr="00220735" w:rsidRDefault="00DB3722">
      <w:pPr>
        <w:pStyle w:val="PlainText"/>
        <w:tabs>
          <w:tab w:val="left" w:pos="567"/>
        </w:tabs>
        <w:rPr>
          <w:rFonts w:ascii="Times New Roman" w:hAnsi="Times New Roman"/>
          <w:szCs w:val="24"/>
        </w:rPr>
      </w:pPr>
    </w:p>
    <w:p w14:paraId="66D62A66" w14:textId="77777777" w:rsidR="00DB3722" w:rsidRPr="00220735" w:rsidRDefault="00DB3722">
      <w:pPr>
        <w:pStyle w:val="PlainText"/>
        <w:tabs>
          <w:tab w:val="left" w:pos="567"/>
        </w:tabs>
        <w:rPr>
          <w:rFonts w:ascii="Times New Roman" w:hAnsi="Times New Roman"/>
          <w:szCs w:val="24"/>
        </w:rPr>
      </w:pP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  <w:t>(i)</w:t>
      </w:r>
      <w:r w:rsidRPr="00220735">
        <w:rPr>
          <w:rFonts w:ascii="Times New Roman" w:hAnsi="Times New Roman"/>
          <w:szCs w:val="24"/>
        </w:rPr>
        <w:tab/>
        <w:t>Explain the Physics principle behind how the tyre wall acts as a safety barrier.</w:t>
      </w:r>
    </w:p>
    <w:p w14:paraId="412566FE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(2 marks)</w:t>
      </w:r>
    </w:p>
    <w:p w14:paraId="52ECF33E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73C6A9C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13D2E1C1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1C2B5EFD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6E7DA64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7B1F6EF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115B090B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C7692C8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1BE9EDCE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854C815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(ii)</w:t>
      </w:r>
      <w:r>
        <w:rPr>
          <w:rFonts w:ascii="Times New Roman" w:hAnsi="Times New Roman"/>
        </w:rPr>
        <w:tab/>
        <w:t xml:space="preserve">Tyre walls are around every corner on the track. When a car loses grip and starts </w:t>
      </w:r>
      <w:r w:rsidR="00E779CA">
        <w:rPr>
          <w:rFonts w:ascii="Times New Roman" w:hAnsi="Times New Roman"/>
        </w:rPr>
        <w:tab/>
      </w:r>
      <w:r w:rsidR="00E779CA">
        <w:rPr>
          <w:rFonts w:ascii="Times New Roman" w:hAnsi="Times New Roman"/>
        </w:rPr>
        <w:tab/>
      </w:r>
      <w:r w:rsidR="00E779CA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to slide, it goes off the track </w:t>
      </w:r>
      <w:r w:rsidRPr="0001294A">
        <w:rPr>
          <w:rFonts w:ascii="Times New Roman" w:hAnsi="Times New Roman"/>
          <w:b/>
          <w:i/>
        </w:rPr>
        <w:t>in a straight line</w:t>
      </w:r>
      <w:r>
        <w:rPr>
          <w:rFonts w:ascii="Times New Roman" w:hAnsi="Times New Roman"/>
        </w:rPr>
        <w:t>, even if it is skidding sideways.</w:t>
      </w:r>
    </w:p>
    <w:p w14:paraId="678CBC12" w14:textId="65154739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01294A">
        <w:rPr>
          <w:rFonts w:ascii="Times New Roman" w:hAnsi="Times New Roman"/>
        </w:rPr>
        <w:t>Using one of Newton's laws, explain why this happens.</w:t>
      </w:r>
      <w:r w:rsidR="0001294A">
        <w:rPr>
          <w:rFonts w:ascii="Times New Roman" w:hAnsi="Times New Roman"/>
        </w:rPr>
        <w:tab/>
      </w:r>
      <w:r w:rsidR="0001294A">
        <w:rPr>
          <w:rFonts w:ascii="Times New Roman" w:hAnsi="Times New Roman"/>
        </w:rPr>
        <w:tab/>
      </w:r>
      <w:r w:rsidR="0001294A">
        <w:rPr>
          <w:rFonts w:ascii="Times New Roman" w:hAnsi="Times New Roman"/>
        </w:rPr>
        <w:tab/>
      </w:r>
      <w:r>
        <w:rPr>
          <w:rFonts w:ascii="Times New Roman" w:hAnsi="Times New Roman"/>
        </w:rPr>
        <w:t>(2 marks)</w:t>
      </w:r>
    </w:p>
    <w:p w14:paraId="1D17F4DA" w14:textId="77777777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3B1921C4" w14:textId="77777777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E313C7C" w14:textId="77777777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51EA4A8C" w14:textId="77777777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243AAD1C" w14:textId="77777777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A0FD340" w14:textId="77777777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C283469" w14:textId="77777777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3D6F8B38" w14:textId="77777777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B3CAC78" w14:textId="77777777" w:rsidR="00E779CA" w:rsidRPr="008C54BD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(d)</w:t>
      </w:r>
      <w:r>
        <w:rPr>
          <w:rFonts w:ascii="Times New Roman" w:hAnsi="Times New Roman"/>
        </w:rPr>
        <w:tab/>
        <w:t xml:space="preserve">During the race, Ricciardo set a new race lap record of 110.041 s (1 min 50.041 s).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Given the track is 5065 m long, calculate his average speed for the lap.</w:t>
      </w:r>
      <w:r>
        <w:rPr>
          <w:rFonts w:ascii="Times New Roman" w:hAnsi="Times New Roman"/>
        </w:rPr>
        <w:tab/>
        <w:t>(3 marks)</w:t>
      </w:r>
    </w:p>
    <w:p w14:paraId="61B18296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1EB8C3B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46FA82B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A9379D2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6B56567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7FFDA7C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2D6DBE7C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6316333" w14:textId="77777777" w:rsidR="00D518FE" w:rsidRPr="008C54BD" w:rsidRDefault="00D518FE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FB798A9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11684BE9" w14:textId="77777777" w:rsidR="00E779CA" w:rsidRPr="008C54BD" w:rsidRDefault="00E779CA" w:rsidP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934EC2E" w14:textId="77777777" w:rsidR="00E27492" w:rsidRPr="008C54BD" w:rsidRDefault="005127C4">
      <w:pPr>
        <w:pStyle w:val="PlainText"/>
        <w:tabs>
          <w:tab w:val="left" w:pos="567"/>
        </w:tabs>
        <w:rPr>
          <w:rFonts w:ascii="Times New Roman" w:hAnsi="Times New Roman"/>
          <w:b/>
        </w:rPr>
      </w:pPr>
      <w:r w:rsidRPr="008C54BD">
        <w:rPr>
          <w:rFonts w:ascii="Times New Roman" w:hAnsi="Times New Roman"/>
        </w:rPr>
        <w:br w:type="page"/>
      </w:r>
      <w:r w:rsidR="00FB1082" w:rsidRPr="008C54BD">
        <w:rPr>
          <w:rFonts w:ascii="Times New Roman" w:hAnsi="Times New Roman"/>
          <w:b/>
        </w:rPr>
        <w:t>SECTION 3</w:t>
      </w:r>
      <w:r w:rsidR="00E27492" w:rsidRPr="008C54BD">
        <w:rPr>
          <w:rFonts w:ascii="Times New Roman" w:hAnsi="Times New Roman"/>
          <w:b/>
        </w:rPr>
        <w:tab/>
      </w:r>
      <w:r w:rsidR="00E27492" w:rsidRPr="008C54BD">
        <w:rPr>
          <w:rFonts w:ascii="Times New Roman" w:hAnsi="Times New Roman"/>
          <w:b/>
        </w:rPr>
        <w:tab/>
        <w:t>COMPREHENSION  (1</w:t>
      </w:r>
      <w:r w:rsidR="00E55634" w:rsidRPr="008C54BD">
        <w:rPr>
          <w:rFonts w:ascii="Times New Roman" w:hAnsi="Times New Roman"/>
          <w:b/>
        </w:rPr>
        <w:t>7</w:t>
      </w:r>
      <w:r w:rsidR="00E27492" w:rsidRPr="008C54BD">
        <w:rPr>
          <w:rFonts w:ascii="Times New Roman" w:hAnsi="Times New Roman"/>
          <w:b/>
        </w:rPr>
        <w:t xml:space="preserve"> marks)</w:t>
      </w:r>
    </w:p>
    <w:p w14:paraId="2E5585F1" w14:textId="77777777" w:rsidR="00E27492" w:rsidRPr="008C54BD" w:rsidRDefault="00E27492">
      <w:pPr>
        <w:tabs>
          <w:tab w:val="left" w:pos="567"/>
          <w:tab w:val="left" w:pos="1140"/>
          <w:tab w:val="left" w:pos="8500"/>
        </w:tabs>
        <w:spacing w:line="240" w:lineRule="atLeast"/>
        <w:rPr>
          <w:b/>
          <w:color w:val="000000"/>
          <w:sz w:val="24"/>
        </w:rPr>
      </w:pPr>
    </w:p>
    <w:p w14:paraId="2200313D" w14:textId="77777777" w:rsidR="00E27492" w:rsidRPr="008C54BD" w:rsidRDefault="00E27492">
      <w:pPr>
        <w:tabs>
          <w:tab w:val="left" w:pos="567"/>
          <w:tab w:val="left" w:pos="1140"/>
          <w:tab w:val="left" w:pos="8500"/>
        </w:tabs>
        <w:spacing w:line="240" w:lineRule="atLeast"/>
        <w:rPr>
          <w:color w:val="000000"/>
          <w:sz w:val="24"/>
        </w:rPr>
      </w:pPr>
      <w:r w:rsidRPr="008C54BD">
        <w:rPr>
          <w:color w:val="000000"/>
          <w:sz w:val="24"/>
        </w:rPr>
        <w:t>Read the article and then answer the questions that follow.  Write your answers in the spaces provided.</w:t>
      </w:r>
    </w:p>
    <w:p w14:paraId="7C6DBDF5" w14:textId="77777777" w:rsidR="00E27492" w:rsidRPr="008C54BD" w:rsidRDefault="00E27492">
      <w:pPr>
        <w:tabs>
          <w:tab w:val="left" w:pos="567"/>
          <w:tab w:val="left" w:pos="1140"/>
          <w:tab w:val="left" w:pos="8500"/>
        </w:tabs>
        <w:spacing w:line="240" w:lineRule="atLeast"/>
        <w:rPr>
          <w:color w:val="000000"/>
        </w:rPr>
      </w:pPr>
    </w:p>
    <w:p w14:paraId="191D672D" w14:textId="77777777" w:rsidR="00E27492" w:rsidRPr="008C54BD" w:rsidRDefault="00CB2921">
      <w:pPr>
        <w:tabs>
          <w:tab w:val="left" w:pos="567"/>
          <w:tab w:val="left" w:pos="1140"/>
          <w:tab w:val="left" w:pos="8500"/>
        </w:tabs>
        <w:spacing w:line="240" w:lineRule="atLeast"/>
        <w:rPr>
          <w:color w:val="000000"/>
        </w:rPr>
      </w:pPr>
      <w:r>
        <w:rPr>
          <w:noProof/>
          <w:color w:val="00000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D4BEC95" wp14:editId="04BFD345">
                <wp:simplePos x="0" y="0"/>
                <wp:positionH relativeFrom="column">
                  <wp:posOffset>38735</wp:posOffset>
                </wp:positionH>
                <wp:positionV relativeFrom="paragraph">
                  <wp:posOffset>2540</wp:posOffset>
                </wp:positionV>
                <wp:extent cx="6057900" cy="0"/>
                <wp:effectExtent l="13335" t="15240" r="24765" b="2286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05pt,.2pt" to="480.05pt,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"/>
            </w:pict>
          </mc:Fallback>
        </mc:AlternateContent>
      </w:r>
    </w:p>
    <w:p w14:paraId="180BF6E7" w14:textId="77777777" w:rsidR="00E27492" w:rsidRPr="008C54BD" w:rsidRDefault="00CB2921">
      <w:pPr>
        <w:tabs>
          <w:tab w:val="left" w:pos="567"/>
        </w:tabs>
        <w:rPr>
          <w:rFonts w:ascii="HelveticaNeue-Roman" w:eastAsia="Times New Roman" w:hAnsi="HelveticaNeue-Roman"/>
          <w:color w:val="000000"/>
          <w:sz w:val="19"/>
        </w:rPr>
      </w:pPr>
      <w:r>
        <w:rPr>
          <w:rFonts w:eastAsia="Times New Roman"/>
          <w:b/>
          <w:noProof/>
          <w:sz w:val="24"/>
          <w:szCs w:val="24"/>
          <w:lang w:val="en-US"/>
        </w:rPr>
        <w:drawing>
          <wp:inline distT="0" distB="0" distL="0" distR="0" wp14:anchorId="4E18A7F3" wp14:editId="22F003B9">
            <wp:extent cx="5953760" cy="7884160"/>
            <wp:effectExtent l="0" t="0" r="0" b="0"/>
            <wp:docPr id="10" name="Picture 10" descr="Reading - Teflo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ading - Teflon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lum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96" b="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760" cy="788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AF52" w14:textId="77777777" w:rsidR="00E27492" w:rsidRPr="008C54BD" w:rsidRDefault="00240928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br w:type="page"/>
        <w:t>1.</w:t>
      </w:r>
      <w:r w:rsidRPr="008C54BD">
        <w:rPr>
          <w:rFonts w:eastAsia="Times New Roman"/>
          <w:color w:val="000000"/>
          <w:sz w:val="24"/>
        </w:rPr>
        <w:tab/>
        <w:t>When was Teflon discovered and by whom?</w:t>
      </w:r>
    </w:p>
    <w:p w14:paraId="4151A77E" w14:textId="77777777" w:rsidR="00240928" w:rsidRPr="008C54BD" w:rsidRDefault="00240928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4936A48" w14:textId="77777777" w:rsidR="00240928" w:rsidRPr="008C54BD" w:rsidRDefault="00240928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5661405E" w14:textId="77777777" w:rsidR="00240928" w:rsidRPr="008C54BD" w:rsidRDefault="00240928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  <w:t>(2 marks)</w:t>
      </w:r>
    </w:p>
    <w:p w14:paraId="6BEF4BDC" w14:textId="77777777" w:rsidR="00240928" w:rsidRPr="008C54BD" w:rsidRDefault="00240928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563E1E79" w14:textId="77777777" w:rsidR="00240928" w:rsidRPr="008C54BD" w:rsidRDefault="00240928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>2.</w:t>
      </w:r>
      <w:r w:rsidRPr="008C54BD">
        <w:rPr>
          <w:rFonts w:eastAsia="Times New Roman"/>
          <w:color w:val="000000"/>
          <w:sz w:val="24"/>
        </w:rPr>
        <w:tab/>
      </w:r>
      <w:r w:rsidR="00192CFE" w:rsidRPr="008C54BD">
        <w:rPr>
          <w:rFonts w:eastAsia="Times New Roman"/>
          <w:color w:val="000000"/>
          <w:sz w:val="24"/>
        </w:rPr>
        <w:t>What is the correct chemical name of Teflon?</w:t>
      </w:r>
    </w:p>
    <w:p w14:paraId="2823E2FF" w14:textId="77777777" w:rsidR="00192CFE" w:rsidRPr="008C54BD" w:rsidRDefault="00192CFE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03C81EB7" w14:textId="77777777" w:rsidR="00092613" w:rsidRPr="008C54BD" w:rsidRDefault="00092613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2F4F104C" w14:textId="77777777" w:rsidR="00092613" w:rsidRPr="008C54BD" w:rsidRDefault="00092613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073107D5" w14:textId="77777777" w:rsidR="00192CFE" w:rsidRPr="008C54BD" w:rsidRDefault="00192CFE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  <w:t>(1 mark)</w:t>
      </w:r>
    </w:p>
    <w:p w14:paraId="7F063025" w14:textId="77777777" w:rsidR="00192CFE" w:rsidRPr="008C54BD" w:rsidRDefault="00192CFE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>3.</w:t>
      </w:r>
      <w:r w:rsidRPr="008C54BD">
        <w:rPr>
          <w:rFonts w:eastAsia="Times New Roman"/>
          <w:color w:val="000000"/>
          <w:sz w:val="24"/>
        </w:rPr>
        <w:tab/>
      </w:r>
      <w:r w:rsidR="000E2279" w:rsidRPr="008C54BD">
        <w:rPr>
          <w:rFonts w:eastAsia="Times New Roman"/>
          <w:color w:val="000000"/>
          <w:sz w:val="24"/>
        </w:rPr>
        <w:t>Describe what Teflon looks like.</w:t>
      </w:r>
    </w:p>
    <w:p w14:paraId="2B71FD5E" w14:textId="77777777" w:rsidR="000E2279" w:rsidRPr="008C54BD" w:rsidRDefault="000E2279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4F11D7CA" w14:textId="77777777" w:rsidR="000E2279" w:rsidRPr="008C54BD" w:rsidRDefault="000E2279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A9035A6" w14:textId="77777777" w:rsidR="000E2279" w:rsidRPr="008C54BD" w:rsidRDefault="000E2279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09671645" w14:textId="77777777" w:rsidR="000E2279" w:rsidRPr="008C54BD" w:rsidRDefault="000E2279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52CE1D5F" w14:textId="77777777" w:rsidR="000E2279" w:rsidRPr="008C54BD" w:rsidRDefault="000E2279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4849AA37" w14:textId="77777777" w:rsidR="000E2279" w:rsidRPr="008C54BD" w:rsidRDefault="000E2279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  <w:t>(2 marks)</w:t>
      </w:r>
    </w:p>
    <w:p w14:paraId="4D13DE9D" w14:textId="77777777" w:rsidR="000E2279" w:rsidRPr="008C54BD" w:rsidRDefault="000E2279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0E5016B0" w14:textId="77777777" w:rsidR="000E2279" w:rsidRPr="008C54BD" w:rsidRDefault="000E2279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>4.</w:t>
      </w:r>
      <w:r w:rsidRPr="008C54BD">
        <w:rPr>
          <w:rFonts w:eastAsia="Times New Roman"/>
          <w:color w:val="000000"/>
          <w:sz w:val="24"/>
        </w:rPr>
        <w:tab/>
      </w:r>
      <w:r w:rsidR="00766D25" w:rsidRPr="008C54BD">
        <w:rPr>
          <w:rFonts w:eastAsia="Times New Roman"/>
          <w:color w:val="000000"/>
          <w:sz w:val="24"/>
        </w:rPr>
        <w:t xml:space="preserve">What </w:t>
      </w:r>
      <w:r w:rsidR="00367421" w:rsidRPr="008C54BD">
        <w:rPr>
          <w:rFonts w:eastAsia="Times New Roman"/>
          <w:color w:val="000000"/>
          <w:sz w:val="24"/>
        </w:rPr>
        <w:t>properties</w:t>
      </w:r>
      <w:r w:rsidR="00766D25" w:rsidRPr="008C54BD">
        <w:rPr>
          <w:rFonts w:eastAsia="Times New Roman"/>
          <w:color w:val="000000"/>
          <w:sz w:val="24"/>
        </w:rPr>
        <w:t xml:space="preserve"> make Teflon an extremely useful material?</w:t>
      </w:r>
    </w:p>
    <w:p w14:paraId="318315C3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0CE699AF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05A278C3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44FF8E6E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1B07F7A4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1BB414B7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668B648E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  <w:t xml:space="preserve">(2 </w:t>
      </w:r>
      <w:r w:rsidR="00367421" w:rsidRPr="008C54BD">
        <w:rPr>
          <w:rFonts w:eastAsia="Times New Roman"/>
          <w:color w:val="000000"/>
          <w:sz w:val="24"/>
        </w:rPr>
        <w:t>marks</w:t>
      </w:r>
      <w:r w:rsidRPr="008C54BD">
        <w:rPr>
          <w:rFonts w:eastAsia="Times New Roman"/>
          <w:color w:val="000000"/>
          <w:sz w:val="24"/>
        </w:rPr>
        <w:t>)</w:t>
      </w:r>
    </w:p>
    <w:p w14:paraId="0C9D7EA5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1110385E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>5.</w:t>
      </w:r>
      <w:r w:rsidRPr="008C54BD">
        <w:rPr>
          <w:rFonts w:eastAsia="Times New Roman"/>
          <w:color w:val="000000"/>
          <w:sz w:val="24"/>
        </w:rPr>
        <w:tab/>
        <w:t>Teflon is said to be inert - what does this mean?</w:t>
      </w:r>
    </w:p>
    <w:p w14:paraId="364F1902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137F37AC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12878213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395DC67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573562E3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  <w:t>(1 mark)</w:t>
      </w:r>
    </w:p>
    <w:p w14:paraId="361F87E4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2ACFF1B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>6.</w:t>
      </w:r>
      <w:r w:rsidRPr="008C54BD">
        <w:rPr>
          <w:rFonts w:eastAsia="Times New Roman"/>
          <w:color w:val="000000"/>
          <w:sz w:val="24"/>
        </w:rPr>
        <w:tab/>
      </w:r>
      <w:r w:rsidR="007438A3" w:rsidRPr="008C54BD">
        <w:rPr>
          <w:rFonts w:eastAsia="Times New Roman"/>
          <w:color w:val="000000"/>
          <w:sz w:val="24"/>
        </w:rPr>
        <w:t xml:space="preserve">What research was the inventor doing when he </w:t>
      </w:r>
      <w:r w:rsidR="00367421" w:rsidRPr="008C54BD">
        <w:rPr>
          <w:rFonts w:eastAsia="Times New Roman"/>
          <w:color w:val="000000"/>
          <w:sz w:val="24"/>
        </w:rPr>
        <w:t>discovered</w:t>
      </w:r>
      <w:r w:rsidR="007438A3" w:rsidRPr="008C54BD">
        <w:rPr>
          <w:rFonts w:eastAsia="Times New Roman"/>
          <w:color w:val="000000"/>
          <w:sz w:val="24"/>
        </w:rPr>
        <w:t xml:space="preserve"> Teflon?</w:t>
      </w:r>
    </w:p>
    <w:p w14:paraId="71C3A15F" w14:textId="77777777" w:rsidR="007438A3" w:rsidRPr="008C54BD" w:rsidRDefault="007438A3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912AF5F" w14:textId="77777777" w:rsidR="007438A3" w:rsidRPr="008C54BD" w:rsidRDefault="007438A3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5CDEC513" w14:textId="77777777" w:rsidR="007438A3" w:rsidRPr="008C54BD" w:rsidRDefault="007438A3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693B4397" w14:textId="77777777" w:rsidR="007438A3" w:rsidRPr="008C54BD" w:rsidRDefault="007438A3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219CE1F5" w14:textId="77777777" w:rsidR="007438A3" w:rsidRPr="008C54BD" w:rsidRDefault="007438A3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1A952F46" w14:textId="77777777" w:rsidR="007438A3" w:rsidRPr="008C54BD" w:rsidRDefault="007438A3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  <w:t>(1 mark)</w:t>
      </w:r>
    </w:p>
    <w:p w14:paraId="68435DE7" w14:textId="77777777" w:rsidR="007438A3" w:rsidRPr="008C54BD" w:rsidRDefault="007438A3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B766013" w14:textId="77777777" w:rsidR="007438A3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>7.</w:t>
      </w:r>
      <w:r w:rsidRPr="008C54BD">
        <w:rPr>
          <w:rFonts w:eastAsia="Times New Roman"/>
          <w:color w:val="000000"/>
          <w:sz w:val="24"/>
        </w:rPr>
        <w:tab/>
        <w:t>What stopped Teflon from being commercially produced in the early days?</w:t>
      </w:r>
    </w:p>
    <w:p w14:paraId="0750AE18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3D33857E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C950424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BCCE351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E399F92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  <w:t>(1 mark)</w:t>
      </w:r>
    </w:p>
    <w:p w14:paraId="03AB9BB4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6980FF03" w14:textId="77777777" w:rsidR="0048350B" w:rsidRPr="008C54BD" w:rsidRDefault="00092613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  <w:r w:rsidRPr="008C54BD">
        <w:rPr>
          <w:rFonts w:eastAsia="Times New Roman"/>
          <w:color w:val="000000"/>
          <w:sz w:val="24"/>
        </w:rPr>
        <w:br w:type="page"/>
      </w:r>
      <w:r w:rsidR="0048350B" w:rsidRPr="008C54BD">
        <w:rPr>
          <w:rFonts w:eastAsia="Times New Roman"/>
          <w:color w:val="000000"/>
          <w:sz w:val="24"/>
        </w:rPr>
        <w:t>8.</w:t>
      </w:r>
      <w:r w:rsidR="0048350B" w:rsidRPr="008C54BD">
        <w:rPr>
          <w:rFonts w:eastAsia="Times New Roman"/>
          <w:color w:val="000000"/>
          <w:sz w:val="24"/>
        </w:rPr>
        <w:tab/>
      </w:r>
      <w:r w:rsidR="0048350B" w:rsidRPr="008C54BD">
        <w:rPr>
          <w:rFonts w:eastAsia="Times New Roman"/>
          <w:color w:val="000000"/>
          <w:sz w:val="24"/>
          <w:szCs w:val="24"/>
        </w:rPr>
        <w:t>Is Teflon a metal or a plastic? Give one piece of evidence.</w:t>
      </w:r>
    </w:p>
    <w:p w14:paraId="14C3FFE4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3E3C9396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34F6BF74" w14:textId="77777777" w:rsidR="00592271" w:rsidRPr="008C54BD" w:rsidRDefault="00592271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791B966F" w14:textId="77777777" w:rsidR="00592271" w:rsidRPr="008C54BD" w:rsidRDefault="00592271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3267239A" w14:textId="77777777" w:rsidR="00092613" w:rsidRPr="008C54BD" w:rsidRDefault="00092613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39CD876A" w14:textId="77777777" w:rsidR="00092613" w:rsidRPr="008C54BD" w:rsidRDefault="00092613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1CD0B764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  <w:t>(1 mark)</w:t>
      </w:r>
    </w:p>
    <w:p w14:paraId="0E182E8E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  <w:r w:rsidRPr="008C54BD">
        <w:rPr>
          <w:rFonts w:eastAsia="Times New Roman"/>
          <w:color w:val="000000"/>
          <w:sz w:val="24"/>
          <w:szCs w:val="24"/>
        </w:rPr>
        <w:t>9.</w:t>
      </w:r>
      <w:r w:rsidRPr="008C54BD">
        <w:rPr>
          <w:rFonts w:eastAsia="Times New Roman"/>
          <w:color w:val="000000"/>
          <w:sz w:val="24"/>
          <w:szCs w:val="24"/>
        </w:rPr>
        <w:tab/>
        <w:t>Complete the following table about the uses of Teflon.</w:t>
      </w:r>
    </w:p>
    <w:p w14:paraId="50BEAC0A" w14:textId="77777777" w:rsidR="0048350B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54587EA1" w14:textId="77777777" w:rsidR="003902F6" w:rsidRDefault="003902F6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61FED05C" w14:textId="77777777" w:rsidR="003902F6" w:rsidRDefault="003902F6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078C4C84" w14:textId="77777777" w:rsidR="003902F6" w:rsidRDefault="003902F6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2C60176E" w14:textId="77777777" w:rsidR="003902F6" w:rsidRDefault="003902F6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7D6FA8A1" w14:textId="77777777" w:rsidR="003902F6" w:rsidRDefault="003902F6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3FA5283E" w14:textId="77777777" w:rsidR="003902F6" w:rsidRPr="008C54BD" w:rsidRDefault="003902F6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tbl>
      <w:tblPr>
        <w:tblpPr w:leftFromText="180" w:rightFromText="180" w:vertAnchor="page" w:horzAnchor="page" w:tblpX="1869" w:tblpY="404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3"/>
        <w:gridCol w:w="3405"/>
        <w:gridCol w:w="3685"/>
      </w:tblGrid>
      <w:tr w:rsidR="0048350B" w:rsidRPr="008C54BD" w14:paraId="3327EF0A" w14:textId="77777777" w:rsidTr="00592271">
        <w:tc>
          <w:tcPr>
            <w:tcW w:w="1523" w:type="dxa"/>
            <w:shd w:val="clear" w:color="auto" w:fill="auto"/>
            <w:vAlign w:val="center"/>
          </w:tcPr>
          <w:p w14:paraId="3DDAED26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8C54BD">
              <w:rPr>
                <w:rFonts w:eastAsia="Times New Roman"/>
                <w:b/>
                <w:color w:val="000000"/>
                <w:sz w:val="24"/>
                <w:szCs w:val="24"/>
              </w:rPr>
              <w:t>LOCATION</w:t>
            </w:r>
          </w:p>
        </w:tc>
        <w:tc>
          <w:tcPr>
            <w:tcW w:w="3405" w:type="dxa"/>
            <w:shd w:val="clear" w:color="auto" w:fill="auto"/>
            <w:vAlign w:val="center"/>
          </w:tcPr>
          <w:p w14:paraId="12C8ABC4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8C54BD">
              <w:rPr>
                <w:rFonts w:eastAsia="Times New Roman"/>
                <w:b/>
                <w:color w:val="000000"/>
                <w:sz w:val="24"/>
                <w:szCs w:val="24"/>
              </w:rPr>
              <w:t>USE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7723354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8C54BD">
              <w:rPr>
                <w:rFonts w:eastAsia="Times New Roman"/>
                <w:b/>
                <w:color w:val="000000"/>
                <w:sz w:val="24"/>
                <w:szCs w:val="24"/>
              </w:rPr>
              <w:t>PROPERTY RELATED TO USES</w:t>
            </w:r>
          </w:p>
        </w:tc>
      </w:tr>
      <w:tr w:rsidR="0048350B" w:rsidRPr="008C54BD" w14:paraId="399D7B08" w14:textId="77777777" w:rsidTr="00592271">
        <w:trPr>
          <w:trHeight w:val="1701"/>
        </w:trPr>
        <w:tc>
          <w:tcPr>
            <w:tcW w:w="1523" w:type="dxa"/>
            <w:shd w:val="clear" w:color="auto" w:fill="auto"/>
            <w:vAlign w:val="center"/>
          </w:tcPr>
          <w:p w14:paraId="1E0A1E17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8C54BD">
              <w:rPr>
                <w:rFonts w:eastAsia="Times New Roman"/>
                <w:color w:val="000000"/>
                <w:sz w:val="24"/>
                <w:szCs w:val="24"/>
              </w:rPr>
              <w:t>Body</w:t>
            </w:r>
          </w:p>
        </w:tc>
        <w:tc>
          <w:tcPr>
            <w:tcW w:w="3405" w:type="dxa"/>
            <w:shd w:val="clear" w:color="auto" w:fill="auto"/>
            <w:vAlign w:val="center"/>
          </w:tcPr>
          <w:p w14:paraId="05310877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14:paraId="451E61DF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48350B" w:rsidRPr="008C54BD" w14:paraId="463D7919" w14:textId="77777777" w:rsidTr="00592271">
        <w:trPr>
          <w:trHeight w:val="1701"/>
        </w:trPr>
        <w:tc>
          <w:tcPr>
            <w:tcW w:w="1523" w:type="dxa"/>
            <w:shd w:val="clear" w:color="auto" w:fill="auto"/>
            <w:vAlign w:val="center"/>
          </w:tcPr>
          <w:p w14:paraId="6985C5A2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8C54BD">
              <w:rPr>
                <w:rFonts w:eastAsia="Times New Roman"/>
                <w:color w:val="000000"/>
                <w:sz w:val="24"/>
                <w:szCs w:val="24"/>
              </w:rPr>
              <w:t>Space</w:t>
            </w:r>
          </w:p>
        </w:tc>
        <w:tc>
          <w:tcPr>
            <w:tcW w:w="3405" w:type="dxa"/>
            <w:shd w:val="clear" w:color="auto" w:fill="auto"/>
            <w:vAlign w:val="center"/>
          </w:tcPr>
          <w:p w14:paraId="4BFBCEFD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14:paraId="16409269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48350B" w:rsidRPr="008C54BD" w14:paraId="716DAEEC" w14:textId="77777777" w:rsidTr="00592271">
        <w:trPr>
          <w:trHeight w:val="1701"/>
        </w:trPr>
        <w:tc>
          <w:tcPr>
            <w:tcW w:w="1523" w:type="dxa"/>
            <w:shd w:val="clear" w:color="auto" w:fill="auto"/>
            <w:vAlign w:val="center"/>
          </w:tcPr>
          <w:p w14:paraId="3F5B7B57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8C54BD">
              <w:rPr>
                <w:rFonts w:eastAsia="Times New Roman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3405" w:type="dxa"/>
            <w:shd w:val="clear" w:color="auto" w:fill="auto"/>
            <w:vAlign w:val="center"/>
          </w:tcPr>
          <w:p w14:paraId="3397887B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14:paraId="575BA249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</w:tbl>
    <w:p w14:paraId="17DC7CDD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00AED7C5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4E985DDB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46558ABA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5AB7E3A6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5BA54E97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6FC4D749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6D8402F4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7C723928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4507B0BD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53140A37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42D8CBBA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120C800E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049958A1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09E9CD2B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69709255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1EAAAB0F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  <w:t>(6 marks)</w:t>
      </w:r>
    </w:p>
    <w:p w14:paraId="147132AC" w14:textId="77777777" w:rsidR="00E27492" w:rsidRPr="008C54BD" w:rsidRDefault="00E27492">
      <w:pPr>
        <w:tabs>
          <w:tab w:val="left" w:pos="567"/>
        </w:tabs>
      </w:pPr>
    </w:p>
    <w:p w14:paraId="55B1AA41" w14:textId="77777777" w:rsidR="00592271" w:rsidRPr="008C54BD" w:rsidRDefault="00592271">
      <w:pPr>
        <w:tabs>
          <w:tab w:val="left" w:pos="567"/>
        </w:tabs>
      </w:pPr>
    </w:p>
    <w:p w14:paraId="1BDD5B2E" w14:textId="77777777" w:rsidR="00592271" w:rsidRPr="008C54BD" w:rsidRDefault="00592271">
      <w:pPr>
        <w:tabs>
          <w:tab w:val="left" w:pos="567"/>
        </w:tabs>
      </w:pPr>
    </w:p>
    <w:p w14:paraId="15FFA5D7" w14:textId="77777777" w:rsidR="00592271" w:rsidRPr="008C54BD" w:rsidRDefault="00592271">
      <w:pPr>
        <w:tabs>
          <w:tab w:val="left" w:pos="567"/>
        </w:tabs>
      </w:pPr>
    </w:p>
    <w:p w14:paraId="0B89F071" w14:textId="77777777" w:rsidR="00592271" w:rsidRPr="008C54BD" w:rsidRDefault="00592271">
      <w:pPr>
        <w:tabs>
          <w:tab w:val="left" w:pos="567"/>
        </w:tabs>
      </w:pPr>
    </w:p>
    <w:p w14:paraId="45D9CF88" w14:textId="77777777" w:rsidR="00592271" w:rsidRPr="008C54BD" w:rsidRDefault="00592271">
      <w:pPr>
        <w:tabs>
          <w:tab w:val="left" w:pos="567"/>
        </w:tabs>
      </w:pPr>
    </w:p>
    <w:p w14:paraId="4FFB5BE3" w14:textId="77777777" w:rsidR="00592271" w:rsidRPr="008C54BD" w:rsidRDefault="00592271">
      <w:pPr>
        <w:tabs>
          <w:tab w:val="left" w:pos="567"/>
        </w:tabs>
      </w:pPr>
    </w:p>
    <w:p w14:paraId="7900F83E" w14:textId="77777777" w:rsidR="00592271" w:rsidRPr="008C54BD" w:rsidRDefault="00592271">
      <w:pPr>
        <w:tabs>
          <w:tab w:val="left" w:pos="567"/>
        </w:tabs>
      </w:pPr>
    </w:p>
    <w:p w14:paraId="35404821" w14:textId="77777777" w:rsidR="00E27492" w:rsidRPr="008C54BD" w:rsidRDefault="00E27492">
      <w:pPr>
        <w:tabs>
          <w:tab w:val="left" w:pos="567"/>
        </w:tabs>
        <w:jc w:val="center"/>
        <w:rPr>
          <w:b/>
          <w:sz w:val="28"/>
        </w:rPr>
      </w:pPr>
      <w:r w:rsidRPr="008C54BD">
        <w:rPr>
          <w:b/>
          <w:sz w:val="28"/>
        </w:rPr>
        <w:t>END OF EXAMINATION</w:t>
      </w:r>
    </w:p>
    <w:p w14:paraId="7E1BD926" w14:textId="77777777" w:rsidR="000B6B88" w:rsidRPr="008C54BD" w:rsidRDefault="000B6B88" w:rsidP="000B6B88">
      <w:pPr>
        <w:tabs>
          <w:tab w:val="left" w:pos="567"/>
        </w:tabs>
        <w:rPr>
          <w:b/>
          <w:sz w:val="28"/>
        </w:rPr>
      </w:pPr>
    </w:p>
    <w:p w14:paraId="0D668BBB" w14:textId="77777777" w:rsidR="000B6B88" w:rsidRPr="008C54BD" w:rsidRDefault="000B6B88" w:rsidP="000B6B88">
      <w:pPr>
        <w:tabs>
          <w:tab w:val="left" w:pos="567"/>
        </w:tabs>
        <w:jc w:val="center"/>
        <w:rPr>
          <w:b/>
          <w:sz w:val="24"/>
          <w:szCs w:val="24"/>
        </w:rPr>
      </w:pPr>
      <w:r w:rsidRPr="008C54BD">
        <w:rPr>
          <w:b/>
          <w:sz w:val="28"/>
        </w:rPr>
        <w:br w:type="page"/>
      </w:r>
      <w:r w:rsidRPr="008C54BD">
        <w:rPr>
          <w:b/>
          <w:sz w:val="24"/>
          <w:szCs w:val="24"/>
        </w:rPr>
        <w:t>THIS PAGE HAS BEEN DELIBERATELY LEFT BLANK.</w:t>
      </w:r>
    </w:p>
    <w:p w14:paraId="320B4167" w14:textId="77777777" w:rsidR="005E54E7" w:rsidRPr="008C54BD" w:rsidRDefault="005E54E7" w:rsidP="005E54E7">
      <w:pPr>
        <w:tabs>
          <w:tab w:val="left" w:pos="567"/>
        </w:tabs>
        <w:jc w:val="center"/>
        <w:rPr>
          <w:b/>
          <w:sz w:val="24"/>
          <w:szCs w:val="24"/>
        </w:rPr>
      </w:pPr>
      <w:r w:rsidRPr="008C54BD">
        <w:rPr>
          <w:b/>
          <w:sz w:val="24"/>
          <w:szCs w:val="24"/>
        </w:rPr>
        <w:br w:type="page"/>
        <w:t>THIS PAGE HAS BEEN DELIBERATELY LEFT BLANK.</w:t>
      </w:r>
    </w:p>
    <w:p w14:paraId="74D8D64B" w14:textId="77777777" w:rsidR="005E54E7" w:rsidRPr="008C54BD" w:rsidRDefault="005E54E7" w:rsidP="005E54E7">
      <w:pPr>
        <w:tabs>
          <w:tab w:val="left" w:pos="567"/>
        </w:tabs>
        <w:jc w:val="center"/>
        <w:rPr>
          <w:b/>
          <w:sz w:val="24"/>
          <w:szCs w:val="24"/>
        </w:rPr>
      </w:pPr>
      <w:r w:rsidRPr="008C54BD">
        <w:rPr>
          <w:b/>
          <w:sz w:val="24"/>
          <w:szCs w:val="24"/>
        </w:rPr>
        <w:br w:type="page"/>
        <w:t>THIS PAGE HAS BEEN DELIBERATELY LEFT BLANK.</w:t>
      </w:r>
    </w:p>
    <w:p w14:paraId="3DA1FF32" w14:textId="77777777" w:rsidR="00BD54EA" w:rsidRPr="008C54BD" w:rsidRDefault="00BD54EA" w:rsidP="000B6B88">
      <w:pPr>
        <w:tabs>
          <w:tab w:val="left" w:pos="567"/>
        </w:tabs>
        <w:jc w:val="center"/>
        <w:rPr>
          <w:b/>
          <w:sz w:val="24"/>
          <w:szCs w:val="24"/>
        </w:rPr>
      </w:pPr>
    </w:p>
    <w:sectPr w:rsidR="00BD54EA" w:rsidRPr="008C54BD" w:rsidSect="00EE6BA6">
      <w:headerReference w:type="default" r:id="rId30"/>
      <w:headerReference w:type="first" r:id="rId31"/>
      <w:pgSz w:w="11901" w:h="16840"/>
      <w:pgMar w:top="1134" w:right="1134" w:bottom="1134" w:left="1134" w:header="567" w:footer="851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543B0D" w14:textId="77777777" w:rsidR="00291B53" w:rsidRDefault="00291B53">
      <w:r>
        <w:separator/>
      </w:r>
    </w:p>
  </w:endnote>
  <w:endnote w:type="continuationSeparator" w:id="0">
    <w:p w14:paraId="4366FDF1" w14:textId="77777777" w:rsidR="00291B53" w:rsidRDefault="00291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Wingdings 3">
    <w:panose1 w:val="05040102010807070707"/>
    <w:charset w:val="02"/>
    <w:family w:val="auto"/>
    <w:pitch w:val="variable"/>
    <w:sig w:usb0="00000000" w:usb1="10000000" w:usb2="00000000" w:usb3="00000000" w:csb0="80000000" w:csb1="00000000"/>
  </w:font>
  <w:font w:name="HelveticaNeue-Roman">
    <w:altName w:val="Cambria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15AA2A" w14:textId="77777777" w:rsidR="00291B53" w:rsidRDefault="00291B5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72DD8CA" w14:textId="77777777" w:rsidR="00291B53" w:rsidRDefault="00291B53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9A7362" w14:textId="77777777" w:rsidR="00291B53" w:rsidRDefault="00291B5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92C80">
      <w:rPr>
        <w:rStyle w:val="PageNumber"/>
        <w:noProof/>
      </w:rPr>
      <w:t>7</w:t>
    </w:r>
    <w:r>
      <w:rPr>
        <w:rStyle w:val="PageNumber"/>
      </w:rPr>
      <w:fldChar w:fldCharType="end"/>
    </w:r>
  </w:p>
  <w:p w14:paraId="0649705D" w14:textId="77777777" w:rsidR="00291B53" w:rsidRDefault="00291B53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CBA001" w14:textId="77777777" w:rsidR="00291B53" w:rsidRDefault="00291B53">
      <w:r>
        <w:separator/>
      </w:r>
    </w:p>
  </w:footnote>
  <w:footnote w:type="continuationSeparator" w:id="0">
    <w:p w14:paraId="00607EF3" w14:textId="77777777" w:rsidR="00291B53" w:rsidRDefault="00291B5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213A6A" w14:textId="77777777" w:rsidR="00291B53" w:rsidRDefault="00291B53">
    <w:pPr>
      <w:pStyle w:val="Header"/>
      <w:jc w:val="center"/>
      <w:rPr>
        <w:b/>
      </w:rPr>
    </w:pPr>
    <w:r>
      <w:rPr>
        <w:b/>
      </w:rPr>
      <w:t>10 Science Extension 2010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4637E4" w14:textId="77777777" w:rsidR="00291B53" w:rsidRDefault="00291B53">
    <w:pPr>
      <w:pStyle w:val="Header"/>
      <w:jc w:val="center"/>
      <w:rPr>
        <w:b/>
      </w:rPr>
    </w:pPr>
  </w:p>
  <w:p w14:paraId="40DAF614" w14:textId="77777777" w:rsidR="00291B53" w:rsidRDefault="00291B53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E89721" w14:textId="77777777" w:rsidR="00291B53" w:rsidRDefault="00291B53">
    <w:pPr>
      <w:pStyle w:val="Header"/>
      <w:jc w:val="center"/>
      <w:rPr>
        <w:b/>
      </w:rPr>
    </w:pPr>
    <w:r>
      <w:rPr>
        <w:b/>
      </w:rPr>
      <w:t>Year 10 Science Semester 2 2016</w:t>
    </w:r>
  </w:p>
</w:hdr>
</file>

<file path=word/header4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712713" w14:textId="77777777" w:rsidR="00291B53" w:rsidRDefault="00291B53">
    <w:pPr>
      <w:pStyle w:val="Header"/>
      <w:jc w:val="center"/>
      <w:rPr>
        <w:b/>
      </w:rPr>
    </w:pPr>
    <w:r>
      <w:rPr>
        <w:b/>
      </w:rPr>
      <w:t>10 Science Extension 2010</w:t>
    </w:r>
  </w:p>
  <w:p w14:paraId="39F4C64A" w14:textId="77777777" w:rsidR="00291B53" w:rsidRDefault="00291B53">
    <w:pPr>
      <w:pStyle w:val="Header"/>
      <w:jc w:val="center"/>
      <w:rPr>
        <w:b/>
      </w:rPr>
    </w:pPr>
  </w:p>
  <w:p w14:paraId="7E67DC2C" w14:textId="77777777" w:rsidR="00291B53" w:rsidRDefault="00291B53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8C3ED7"/>
    <w:multiLevelType w:val="singleLevel"/>
    <w:tmpl w:val="07545C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57C72854"/>
    <w:multiLevelType w:val="hybridMultilevel"/>
    <w:tmpl w:val="AB683A8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59CD5E2B"/>
    <w:multiLevelType w:val="hybridMultilevel"/>
    <w:tmpl w:val="B19887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312650"/>
    <w:multiLevelType w:val="hybridMultilevel"/>
    <w:tmpl w:val="36F812B8"/>
    <w:lvl w:ilvl="0" w:tplc="67E2D0C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US" w:vendorID="6" w:dllVersion="2" w:checkStyle="1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7AB"/>
    <w:rsid w:val="0001294A"/>
    <w:rsid w:val="00025355"/>
    <w:rsid w:val="00036423"/>
    <w:rsid w:val="00046676"/>
    <w:rsid w:val="0007429B"/>
    <w:rsid w:val="00092613"/>
    <w:rsid w:val="000B6B88"/>
    <w:rsid w:val="000E2279"/>
    <w:rsid w:val="000F617C"/>
    <w:rsid w:val="00107207"/>
    <w:rsid w:val="00107989"/>
    <w:rsid w:val="00140AFC"/>
    <w:rsid w:val="00180DA1"/>
    <w:rsid w:val="00185914"/>
    <w:rsid w:val="00186056"/>
    <w:rsid w:val="00192CFE"/>
    <w:rsid w:val="00220735"/>
    <w:rsid w:val="00240928"/>
    <w:rsid w:val="002664EB"/>
    <w:rsid w:val="0027169B"/>
    <w:rsid w:val="002817AB"/>
    <w:rsid w:val="00282CE2"/>
    <w:rsid w:val="00291B53"/>
    <w:rsid w:val="00295ABF"/>
    <w:rsid w:val="002C28E6"/>
    <w:rsid w:val="002D4D55"/>
    <w:rsid w:val="003148BC"/>
    <w:rsid w:val="003373DA"/>
    <w:rsid w:val="00367421"/>
    <w:rsid w:val="003902F6"/>
    <w:rsid w:val="0039219C"/>
    <w:rsid w:val="003A0902"/>
    <w:rsid w:val="003B37D6"/>
    <w:rsid w:val="003B38BC"/>
    <w:rsid w:val="003C17D9"/>
    <w:rsid w:val="003F68CC"/>
    <w:rsid w:val="00442F1F"/>
    <w:rsid w:val="00452EF4"/>
    <w:rsid w:val="0045388C"/>
    <w:rsid w:val="0048350B"/>
    <w:rsid w:val="004907FF"/>
    <w:rsid w:val="004A1595"/>
    <w:rsid w:val="004E5F43"/>
    <w:rsid w:val="004F6F68"/>
    <w:rsid w:val="00512325"/>
    <w:rsid w:val="005127C4"/>
    <w:rsid w:val="005151F4"/>
    <w:rsid w:val="00523B52"/>
    <w:rsid w:val="00543269"/>
    <w:rsid w:val="0058216E"/>
    <w:rsid w:val="00592271"/>
    <w:rsid w:val="005A0109"/>
    <w:rsid w:val="005A3EE0"/>
    <w:rsid w:val="005E54E7"/>
    <w:rsid w:val="005F7714"/>
    <w:rsid w:val="00606DE5"/>
    <w:rsid w:val="00633B31"/>
    <w:rsid w:val="00637AE1"/>
    <w:rsid w:val="00692C80"/>
    <w:rsid w:val="006C1F6D"/>
    <w:rsid w:val="006D47ED"/>
    <w:rsid w:val="006D7DCB"/>
    <w:rsid w:val="00706181"/>
    <w:rsid w:val="0072536E"/>
    <w:rsid w:val="00732802"/>
    <w:rsid w:val="00742434"/>
    <w:rsid w:val="00742A58"/>
    <w:rsid w:val="007438A3"/>
    <w:rsid w:val="00745F17"/>
    <w:rsid w:val="00760FBC"/>
    <w:rsid w:val="00763288"/>
    <w:rsid w:val="00766D25"/>
    <w:rsid w:val="00786615"/>
    <w:rsid w:val="007D01E2"/>
    <w:rsid w:val="00813CBD"/>
    <w:rsid w:val="008276AA"/>
    <w:rsid w:val="008467B9"/>
    <w:rsid w:val="008723BC"/>
    <w:rsid w:val="00897A4A"/>
    <w:rsid w:val="008A6FB8"/>
    <w:rsid w:val="008C2EA9"/>
    <w:rsid w:val="008C3872"/>
    <w:rsid w:val="008C54BD"/>
    <w:rsid w:val="008C7A64"/>
    <w:rsid w:val="008F4836"/>
    <w:rsid w:val="009077E6"/>
    <w:rsid w:val="009158CA"/>
    <w:rsid w:val="009402F7"/>
    <w:rsid w:val="0097560B"/>
    <w:rsid w:val="00986D23"/>
    <w:rsid w:val="009A21DF"/>
    <w:rsid w:val="009E0C54"/>
    <w:rsid w:val="00A02153"/>
    <w:rsid w:val="00A03E48"/>
    <w:rsid w:val="00A129D2"/>
    <w:rsid w:val="00A81123"/>
    <w:rsid w:val="00A83441"/>
    <w:rsid w:val="00A84FDF"/>
    <w:rsid w:val="00AA235E"/>
    <w:rsid w:val="00AF44F6"/>
    <w:rsid w:val="00B32C65"/>
    <w:rsid w:val="00B833AC"/>
    <w:rsid w:val="00BD31DB"/>
    <w:rsid w:val="00BD54EA"/>
    <w:rsid w:val="00C144A3"/>
    <w:rsid w:val="00C42995"/>
    <w:rsid w:val="00C44DFF"/>
    <w:rsid w:val="00C60E2D"/>
    <w:rsid w:val="00C72D3F"/>
    <w:rsid w:val="00C856D9"/>
    <w:rsid w:val="00C97A1A"/>
    <w:rsid w:val="00CA059D"/>
    <w:rsid w:val="00CB2921"/>
    <w:rsid w:val="00CE0446"/>
    <w:rsid w:val="00CF4540"/>
    <w:rsid w:val="00D07474"/>
    <w:rsid w:val="00D144A4"/>
    <w:rsid w:val="00D518FE"/>
    <w:rsid w:val="00D96D6F"/>
    <w:rsid w:val="00DB04B3"/>
    <w:rsid w:val="00DB3722"/>
    <w:rsid w:val="00DC500B"/>
    <w:rsid w:val="00E27492"/>
    <w:rsid w:val="00E55634"/>
    <w:rsid w:val="00E60D45"/>
    <w:rsid w:val="00E622D3"/>
    <w:rsid w:val="00E676E6"/>
    <w:rsid w:val="00E72F46"/>
    <w:rsid w:val="00E7530F"/>
    <w:rsid w:val="00E779CA"/>
    <w:rsid w:val="00EA2AF1"/>
    <w:rsid w:val="00EC3917"/>
    <w:rsid w:val="00EE33BE"/>
    <w:rsid w:val="00EE6BA6"/>
    <w:rsid w:val="00EF0DD2"/>
    <w:rsid w:val="00F04AC1"/>
    <w:rsid w:val="00F1031E"/>
    <w:rsid w:val="00F20F09"/>
    <w:rsid w:val="00F45A0A"/>
    <w:rsid w:val="00F77F10"/>
    <w:rsid w:val="00F81003"/>
    <w:rsid w:val="00F90174"/>
    <w:rsid w:val="00FA2DD1"/>
    <w:rsid w:val="00FB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803D80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eastAsia="Times New Roman" w:hAnsi="Arial"/>
      <w:b/>
      <w:sz w:val="24"/>
    </w:rPr>
  </w:style>
  <w:style w:type="paragraph" w:styleId="Heading4">
    <w:name w:val="heading 4"/>
    <w:aliases w:val="Heading 4 - activity"/>
    <w:basedOn w:val="Normal"/>
    <w:next w:val="Normal"/>
    <w:qFormat/>
    <w:pPr>
      <w:keepNext/>
      <w:tabs>
        <w:tab w:val="decimal" w:pos="627"/>
        <w:tab w:val="center" w:pos="4513"/>
      </w:tabs>
      <w:suppressAutoHyphens/>
      <w:jc w:val="right"/>
      <w:outlineLvl w:val="3"/>
    </w:pPr>
    <w:rPr>
      <w:rFonts w:ascii="Arial" w:eastAsia="Times New Roman" w:hAnsi="Arial"/>
      <w:b/>
      <w:spacing w:val="-2"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eastAsia="Times New Roman" w:hAnsi="Arial"/>
      <w:b/>
      <w:i/>
      <w:sz w:val="22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Arial" w:eastAsia="Times New Roman" w:hAnsi="Arial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Times New Roman"/>
    </w:rPr>
  </w:style>
  <w:style w:type="paragraph" w:customStyle="1" w:styleId="SCIENCEHEADING">
    <w:name w:val="SCIENCE HEADING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jc w:val="center"/>
    </w:pPr>
    <w:rPr>
      <w:rFonts w:ascii="Arial" w:eastAsia="Times New Roman" w:hAnsi="Arial"/>
      <w:b/>
      <w:sz w:val="28"/>
    </w:rPr>
  </w:style>
  <w:style w:type="paragraph" w:styleId="BodyText3">
    <w:name w:val="Body Text 3"/>
    <w:basedOn w:val="Normal"/>
    <w:pPr>
      <w:tabs>
        <w:tab w:val="left" w:pos="1134"/>
        <w:tab w:val="left" w:pos="5104"/>
        <w:tab w:val="left" w:pos="5670"/>
      </w:tabs>
    </w:pPr>
    <w:rPr>
      <w:rFonts w:ascii="Arial" w:eastAsia="Times New Roman" w:hAnsi="Arial"/>
      <w:sz w:val="3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customStyle="1" w:styleId="Phangingindent1">
    <w:name w:val="P: hanging indent 1"/>
    <w:basedOn w:val="Normal"/>
    <w:pPr>
      <w:ind w:left="567" w:hanging="567"/>
    </w:pPr>
    <w:rPr>
      <w:rFonts w:eastAsia="Times New Roman"/>
      <w:sz w:val="24"/>
    </w:rPr>
  </w:style>
  <w:style w:type="character" w:customStyle="1" w:styleId="Pbodybold">
    <w:name w:val="P: body bold"/>
    <w:rPr>
      <w:rFonts w:ascii="Times New Roman" w:hAnsi="Times New Roman"/>
      <w:b/>
    </w:rPr>
  </w:style>
  <w:style w:type="paragraph" w:customStyle="1" w:styleId="Pinsertfigure">
    <w:name w:val="P: insert figure"/>
    <w:basedOn w:val="Phangingindent1"/>
    <w:pPr>
      <w:spacing w:before="120" w:after="120"/>
      <w:ind w:left="0" w:firstLine="0"/>
      <w:jc w:val="center"/>
    </w:pPr>
    <w:rPr>
      <w:b/>
      <w:color w:val="FF0000"/>
      <w:sz w:val="22"/>
    </w:rPr>
  </w:style>
  <w:style w:type="paragraph" w:styleId="Title">
    <w:name w:val="Title"/>
    <w:basedOn w:val="Normal"/>
    <w:qFormat/>
    <w:pPr>
      <w:jc w:val="center"/>
    </w:pPr>
    <w:rPr>
      <w:rFonts w:eastAsia="Times New Roman"/>
      <w:b/>
      <w:sz w:val="24"/>
    </w:rPr>
  </w:style>
  <w:style w:type="paragraph" w:styleId="BodyText">
    <w:name w:val="Body Text"/>
    <w:basedOn w:val="Normal"/>
    <w:pPr>
      <w:tabs>
        <w:tab w:val="left" w:pos="1134"/>
        <w:tab w:val="left" w:pos="5104"/>
        <w:tab w:val="left" w:pos="5670"/>
      </w:tabs>
      <w:jc w:val="both"/>
    </w:pPr>
    <w:rPr>
      <w:rFonts w:ascii="Arial" w:eastAsia="Times New Roman" w:hAnsi="Arial"/>
      <w:sz w:val="24"/>
    </w:rPr>
  </w:style>
  <w:style w:type="paragraph" w:styleId="Caption">
    <w:name w:val="caption"/>
    <w:basedOn w:val="Normal"/>
    <w:next w:val="Normal"/>
    <w:qFormat/>
    <w:pPr>
      <w:tabs>
        <w:tab w:val="right" w:pos="9360"/>
      </w:tabs>
    </w:pPr>
    <w:rPr>
      <w:rFonts w:ascii="Arial" w:eastAsia="Times New Roman" w:hAnsi="Arial"/>
      <w:b/>
      <w:color w:val="FF0000"/>
      <w:sz w:val="40"/>
    </w:rPr>
  </w:style>
  <w:style w:type="paragraph" w:customStyle="1" w:styleId="p10">
    <w:name w:val="p10"/>
    <w:basedOn w:val="Normal"/>
    <w:pPr>
      <w:widowControl w:val="0"/>
      <w:spacing w:line="280" w:lineRule="atLeast"/>
      <w:ind w:left="1008" w:hanging="432"/>
    </w:pPr>
    <w:rPr>
      <w:rFonts w:ascii="Times" w:eastAsia="Times New Roman" w:hAnsi="Times"/>
      <w:sz w:val="24"/>
    </w:rPr>
  </w:style>
  <w:style w:type="paragraph" w:customStyle="1" w:styleId="p14">
    <w:name w:val="p14"/>
    <w:basedOn w:val="Normal"/>
    <w:pPr>
      <w:widowControl w:val="0"/>
      <w:tabs>
        <w:tab w:val="left" w:pos="7820"/>
      </w:tabs>
      <w:spacing w:line="240" w:lineRule="atLeast"/>
      <w:ind w:left="6380"/>
    </w:pPr>
    <w:rPr>
      <w:rFonts w:ascii="Times" w:eastAsia="Times New Roman" w:hAnsi="Times"/>
      <w:sz w:val="24"/>
    </w:rPr>
  </w:style>
  <w:style w:type="paragraph" w:customStyle="1" w:styleId="t29">
    <w:name w:val="t29"/>
    <w:basedOn w:val="Normal"/>
    <w:pPr>
      <w:widowControl w:val="0"/>
      <w:spacing w:line="240" w:lineRule="atLeast"/>
    </w:pPr>
    <w:rPr>
      <w:rFonts w:ascii="Times" w:eastAsia="Times New Roman" w:hAnsi="Times"/>
      <w:sz w:val="24"/>
    </w:rPr>
  </w:style>
  <w:style w:type="paragraph" w:customStyle="1" w:styleId="t30">
    <w:name w:val="t30"/>
    <w:basedOn w:val="Normal"/>
    <w:pPr>
      <w:widowControl w:val="0"/>
      <w:spacing w:line="280" w:lineRule="atLeast"/>
    </w:pPr>
    <w:rPr>
      <w:rFonts w:ascii="Times" w:eastAsia="Times New Roman" w:hAnsi="Times"/>
      <w:sz w:val="24"/>
    </w:rPr>
  </w:style>
  <w:style w:type="paragraph" w:customStyle="1" w:styleId="t31">
    <w:name w:val="t31"/>
    <w:basedOn w:val="Normal"/>
    <w:pPr>
      <w:widowControl w:val="0"/>
      <w:spacing w:line="580" w:lineRule="atLeast"/>
    </w:pPr>
    <w:rPr>
      <w:rFonts w:ascii="Times" w:eastAsia="Times New Roman" w:hAnsi="Times"/>
      <w:sz w:val="24"/>
    </w:rPr>
  </w:style>
  <w:style w:type="paragraph" w:customStyle="1" w:styleId="p35">
    <w:name w:val="p35"/>
    <w:basedOn w:val="Normal"/>
    <w:pPr>
      <w:widowControl w:val="0"/>
      <w:tabs>
        <w:tab w:val="left" w:pos="220"/>
      </w:tabs>
      <w:spacing w:line="240" w:lineRule="atLeast"/>
      <w:ind w:left="1220"/>
    </w:pPr>
    <w:rPr>
      <w:rFonts w:ascii="Times" w:eastAsia="Times New Roman" w:hAnsi="Times"/>
      <w:sz w:val="24"/>
    </w:rPr>
  </w:style>
  <w:style w:type="paragraph" w:customStyle="1" w:styleId="p37">
    <w:name w:val="p37"/>
    <w:basedOn w:val="Normal"/>
    <w:pPr>
      <w:widowControl w:val="0"/>
      <w:tabs>
        <w:tab w:val="left" w:pos="8200"/>
      </w:tabs>
      <w:spacing w:line="240" w:lineRule="atLeast"/>
      <w:ind w:left="6760"/>
    </w:pPr>
    <w:rPr>
      <w:rFonts w:ascii="Times" w:eastAsia="Times New Roman" w:hAnsi="Times"/>
      <w:sz w:val="24"/>
    </w:rPr>
  </w:style>
  <w:style w:type="character" w:styleId="Hyperlink">
    <w:name w:val="Hyperlink"/>
    <w:uiPriority w:val="99"/>
    <w:unhideWhenUsed/>
    <w:rsid w:val="00DB04B3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A3EE0"/>
    <w:rPr>
      <w:color w:val="800080"/>
      <w:u w:val="single"/>
    </w:rPr>
  </w:style>
  <w:style w:type="table" w:styleId="TableGrid">
    <w:name w:val="Table Grid"/>
    <w:basedOn w:val="TableNormal"/>
    <w:uiPriority w:val="59"/>
    <w:rsid w:val="0048350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073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735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eastAsia="Times New Roman" w:hAnsi="Arial"/>
      <w:b/>
      <w:sz w:val="24"/>
    </w:rPr>
  </w:style>
  <w:style w:type="paragraph" w:styleId="Heading4">
    <w:name w:val="heading 4"/>
    <w:aliases w:val="Heading 4 - activity"/>
    <w:basedOn w:val="Normal"/>
    <w:next w:val="Normal"/>
    <w:qFormat/>
    <w:pPr>
      <w:keepNext/>
      <w:tabs>
        <w:tab w:val="decimal" w:pos="627"/>
        <w:tab w:val="center" w:pos="4513"/>
      </w:tabs>
      <w:suppressAutoHyphens/>
      <w:jc w:val="right"/>
      <w:outlineLvl w:val="3"/>
    </w:pPr>
    <w:rPr>
      <w:rFonts w:ascii="Arial" w:eastAsia="Times New Roman" w:hAnsi="Arial"/>
      <w:b/>
      <w:spacing w:val="-2"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eastAsia="Times New Roman" w:hAnsi="Arial"/>
      <w:b/>
      <w:i/>
      <w:sz w:val="22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Arial" w:eastAsia="Times New Roman" w:hAnsi="Arial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Times New Roman"/>
    </w:rPr>
  </w:style>
  <w:style w:type="paragraph" w:customStyle="1" w:styleId="SCIENCEHEADING">
    <w:name w:val="SCIENCE HEADING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jc w:val="center"/>
    </w:pPr>
    <w:rPr>
      <w:rFonts w:ascii="Arial" w:eastAsia="Times New Roman" w:hAnsi="Arial"/>
      <w:b/>
      <w:sz w:val="28"/>
    </w:rPr>
  </w:style>
  <w:style w:type="paragraph" w:styleId="BodyText3">
    <w:name w:val="Body Text 3"/>
    <w:basedOn w:val="Normal"/>
    <w:pPr>
      <w:tabs>
        <w:tab w:val="left" w:pos="1134"/>
        <w:tab w:val="left" w:pos="5104"/>
        <w:tab w:val="left" w:pos="5670"/>
      </w:tabs>
    </w:pPr>
    <w:rPr>
      <w:rFonts w:ascii="Arial" w:eastAsia="Times New Roman" w:hAnsi="Arial"/>
      <w:sz w:val="3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customStyle="1" w:styleId="Phangingindent1">
    <w:name w:val="P: hanging indent 1"/>
    <w:basedOn w:val="Normal"/>
    <w:pPr>
      <w:ind w:left="567" w:hanging="567"/>
    </w:pPr>
    <w:rPr>
      <w:rFonts w:eastAsia="Times New Roman"/>
      <w:sz w:val="24"/>
    </w:rPr>
  </w:style>
  <w:style w:type="character" w:customStyle="1" w:styleId="Pbodybold">
    <w:name w:val="P: body bold"/>
    <w:rPr>
      <w:rFonts w:ascii="Times New Roman" w:hAnsi="Times New Roman"/>
      <w:b/>
    </w:rPr>
  </w:style>
  <w:style w:type="paragraph" w:customStyle="1" w:styleId="Pinsertfigure">
    <w:name w:val="P: insert figure"/>
    <w:basedOn w:val="Phangingindent1"/>
    <w:pPr>
      <w:spacing w:before="120" w:after="120"/>
      <w:ind w:left="0" w:firstLine="0"/>
      <w:jc w:val="center"/>
    </w:pPr>
    <w:rPr>
      <w:b/>
      <w:color w:val="FF0000"/>
      <w:sz w:val="22"/>
    </w:rPr>
  </w:style>
  <w:style w:type="paragraph" w:styleId="Title">
    <w:name w:val="Title"/>
    <w:basedOn w:val="Normal"/>
    <w:qFormat/>
    <w:pPr>
      <w:jc w:val="center"/>
    </w:pPr>
    <w:rPr>
      <w:rFonts w:eastAsia="Times New Roman"/>
      <w:b/>
      <w:sz w:val="24"/>
    </w:rPr>
  </w:style>
  <w:style w:type="paragraph" w:styleId="BodyText">
    <w:name w:val="Body Text"/>
    <w:basedOn w:val="Normal"/>
    <w:pPr>
      <w:tabs>
        <w:tab w:val="left" w:pos="1134"/>
        <w:tab w:val="left" w:pos="5104"/>
        <w:tab w:val="left" w:pos="5670"/>
      </w:tabs>
      <w:jc w:val="both"/>
    </w:pPr>
    <w:rPr>
      <w:rFonts w:ascii="Arial" w:eastAsia="Times New Roman" w:hAnsi="Arial"/>
      <w:sz w:val="24"/>
    </w:rPr>
  </w:style>
  <w:style w:type="paragraph" w:styleId="Caption">
    <w:name w:val="caption"/>
    <w:basedOn w:val="Normal"/>
    <w:next w:val="Normal"/>
    <w:qFormat/>
    <w:pPr>
      <w:tabs>
        <w:tab w:val="right" w:pos="9360"/>
      </w:tabs>
    </w:pPr>
    <w:rPr>
      <w:rFonts w:ascii="Arial" w:eastAsia="Times New Roman" w:hAnsi="Arial"/>
      <w:b/>
      <w:color w:val="FF0000"/>
      <w:sz w:val="40"/>
    </w:rPr>
  </w:style>
  <w:style w:type="paragraph" w:customStyle="1" w:styleId="p10">
    <w:name w:val="p10"/>
    <w:basedOn w:val="Normal"/>
    <w:pPr>
      <w:widowControl w:val="0"/>
      <w:spacing w:line="280" w:lineRule="atLeast"/>
      <w:ind w:left="1008" w:hanging="432"/>
    </w:pPr>
    <w:rPr>
      <w:rFonts w:ascii="Times" w:eastAsia="Times New Roman" w:hAnsi="Times"/>
      <w:sz w:val="24"/>
    </w:rPr>
  </w:style>
  <w:style w:type="paragraph" w:customStyle="1" w:styleId="p14">
    <w:name w:val="p14"/>
    <w:basedOn w:val="Normal"/>
    <w:pPr>
      <w:widowControl w:val="0"/>
      <w:tabs>
        <w:tab w:val="left" w:pos="7820"/>
      </w:tabs>
      <w:spacing w:line="240" w:lineRule="atLeast"/>
      <w:ind w:left="6380"/>
    </w:pPr>
    <w:rPr>
      <w:rFonts w:ascii="Times" w:eastAsia="Times New Roman" w:hAnsi="Times"/>
      <w:sz w:val="24"/>
    </w:rPr>
  </w:style>
  <w:style w:type="paragraph" w:customStyle="1" w:styleId="t29">
    <w:name w:val="t29"/>
    <w:basedOn w:val="Normal"/>
    <w:pPr>
      <w:widowControl w:val="0"/>
      <w:spacing w:line="240" w:lineRule="atLeast"/>
    </w:pPr>
    <w:rPr>
      <w:rFonts w:ascii="Times" w:eastAsia="Times New Roman" w:hAnsi="Times"/>
      <w:sz w:val="24"/>
    </w:rPr>
  </w:style>
  <w:style w:type="paragraph" w:customStyle="1" w:styleId="t30">
    <w:name w:val="t30"/>
    <w:basedOn w:val="Normal"/>
    <w:pPr>
      <w:widowControl w:val="0"/>
      <w:spacing w:line="280" w:lineRule="atLeast"/>
    </w:pPr>
    <w:rPr>
      <w:rFonts w:ascii="Times" w:eastAsia="Times New Roman" w:hAnsi="Times"/>
      <w:sz w:val="24"/>
    </w:rPr>
  </w:style>
  <w:style w:type="paragraph" w:customStyle="1" w:styleId="t31">
    <w:name w:val="t31"/>
    <w:basedOn w:val="Normal"/>
    <w:pPr>
      <w:widowControl w:val="0"/>
      <w:spacing w:line="580" w:lineRule="atLeast"/>
    </w:pPr>
    <w:rPr>
      <w:rFonts w:ascii="Times" w:eastAsia="Times New Roman" w:hAnsi="Times"/>
      <w:sz w:val="24"/>
    </w:rPr>
  </w:style>
  <w:style w:type="paragraph" w:customStyle="1" w:styleId="p35">
    <w:name w:val="p35"/>
    <w:basedOn w:val="Normal"/>
    <w:pPr>
      <w:widowControl w:val="0"/>
      <w:tabs>
        <w:tab w:val="left" w:pos="220"/>
      </w:tabs>
      <w:spacing w:line="240" w:lineRule="atLeast"/>
      <w:ind w:left="1220"/>
    </w:pPr>
    <w:rPr>
      <w:rFonts w:ascii="Times" w:eastAsia="Times New Roman" w:hAnsi="Times"/>
      <w:sz w:val="24"/>
    </w:rPr>
  </w:style>
  <w:style w:type="paragraph" w:customStyle="1" w:styleId="p37">
    <w:name w:val="p37"/>
    <w:basedOn w:val="Normal"/>
    <w:pPr>
      <w:widowControl w:val="0"/>
      <w:tabs>
        <w:tab w:val="left" w:pos="8200"/>
      </w:tabs>
      <w:spacing w:line="240" w:lineRule="atLeast"/>
      <w:ind w:left="6760"/>
    </w:pPr>
    <w:rPr>
      <w:rFonts w:ascii="Times" w:eastAsia="Times New Roman" w:hAnsi="Times"/>
      <w:sz w:val="24"/>
    </w:rPr>
  </w:style>
  <w:style w:type="character" w:styleId="Hyperlink">
    <w:name w:val="Hyperlink"/>
    <w:uiPriority w:val="99"/>
    <w:unhideWhenUsed/>
    <w:rsid w:val="00DB04B3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A3EE0"/>
    <w:rPr>
      <w:color w:val="800080"/>
      <w:u w:val="single"/>
    </w:rPr>
  </w:style>
  <w:style w:type="table" w:styleId="TableGrid">
    <w:name w:val="Table Grid"/>
    <w:basedOn w:val="TableNormal"/>
    <w:uiPriority w:val="59"/>
    <w:rsid w:val="0048350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073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73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oleObject" Target="embeddings/Microsoft_Equation4.bin"/><Relationship Id="rId21" Type="http://schemas.openxmlformats.org/officeDocument/2006/relationships/image" Target="media/image6.emf"/><Relationship Id="rId22" Type="http://schemas.openxmlformats.org/officeDocument/2006/relationships/oleObject" Target="embeddings/Microsoft_Equation5.bin"/><Relationship Id="rId23" Type="http://schemas.openxmlformats.org/officeDocument/2006/relationships/image" Target="media/image7.emf"/><Relationship Id="rId24" Type="http://schemas.openxmlformats.org/officeDocument/2006/relationships/oleObject" Target="embeddings/Microsoft_Equation6.bin"/><Relationship Id="rId25" Type="http://schemas.openxmlformats.org/officeDocument/2006/relationships/image" Target="media/image8.jpeg"/><Relationship Id="rId26" Type="http://schemas.openxmlformats.org/officeDocument/2006/relationships/image" Target="media/image9.jpeg"/><Relationship Id="rId27" Type="http://schemas.openxmlformats.org/officeDocument/2006/relationships/image" Target="media/image10.jpeg"/><Relationship Id="rId28" Type="http://schemas.openxmlformats.org/officeDocument/2006/relationships/image" Target="media/image11.jpg"/><Relationship Id="rId29" Type="http://schemas.openxmlformats.org/officeDocument/2006/relationships/image" Target="media/image12.jpe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30" Type="http://schemas.openxmlformats.org/officeDocument/2006/relationships/header" Target="header3.xml"/><Relationship Id="rId31" Type="http://schemas.openxmlformats.org/officeDocument/2006/relationships/header" Target="header4.xml"/><Relationship Id="rId32" Type="http://schemas.openxmlformats.org/officeDocument/2006/relationships/fontTable" Target="fontTable.xml"/><Relationship Id="rId9" Type="http://schemas.openxmlformats.org/officeDocument/2006/relationships/header" Target="header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33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image" Target="media/image2.emf"/><Relationship Id="rId14" Type="http://schemas.openxmlformats.org/officeDocument/2006/relationships/oleObject" Target="embeddings/Microsoft_Equation1.bin"/><Relationship Id="rId15" Type="http://schemas.openxmlformats.org/officeDocument/2006/relationships/image" Target="media/image3.emf"/><Relationship Id="rId16" Type="http://schemas.openxmlformats.org/officeDocument/2006/relationships/oleObject" Target="embeddings/Microsoft_Equation2.bin"/><Relationship Id="rId17" Type="http://schemas.openxmlformats.org/officeDocument/2006/relationships/image" Target="media/image4.emf"/><Relationship Id="rId18" Type="http://schemas.openxmlformats.org/officeDocument/2006/relationships/oleObject" Target="embeddings/Microsoft_Equation3.bin"/><Relationship Id="rId19" Type="http://schemas.openxmlformats.org/officeDocument/2006/relationships/image" Target="media/image5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766</TotalTime>
  <Pages>19</Pages>
  <Words>1781</Words>
  <Characters>10152</Characters>
  <Application>Microsoft Macintosh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CATHOLIC COLLEGE</vt:lpstr>
    </vt:vector>
  </TitlesOfParts>
  <Company>Home</Company>
  <LinksUpToDate>false</LinksUpToDate>
  <CharactersWithSpaces>11910</CharactersWithSpaces>
  <SharedDoc>false</SharedDoc>
  <HLinks>
    <vt:vector size="30" baseType="variant">
      <vt:variant>
        <vt:i4>7340158</vt:i4>
      </vt:variant>
      <vt:variant>
        <vt:i4>12098</vt:i4>
      </vt:variant>
      <vt:variant>
        <vt:i4>1029</vt:i4>
      </vt:variant>
      <vt:variant>
        <vt:i4>1</vt:i4>
      </vt:variant>
      <vt:variant>
        <vt:lpwstr>Newton's 2nd law 1</vt:lpwstr>
      </vt:variant>
      <vt:variant>
        <vt:lpwstr/>
      </vt:variant>
      <vt:variant>
        <vt:i4>3735661</vt:i4>
      </vt:variant>
      <vt:variant>
        <vt:i4>12730</vt:i4>
      </vt:variant>
      <vt:variant>
        <vt:i4>1025</vt:i4>
      </vt:variant>
      <vt:variant>
        <vt:i4>1</vt:i4>
      </vt:variant>
      <vt:variant>
        <vt:lpwstr>Reading - Teflon 1</vt:lpwstr>
      </vt:variant>
      <vt:variant>
        <vt:lpwstr/>
      </vt:variant>
      <vt:variant>
        <vt:i4>458794</vt:i4>
      </vt:variant>
      <vt:variant>
        <vt:i4>-1</vt:i4>
      </vt:variant>
      <vt:variant>
        <vt:i4>1116</vt:i4>
      </vt:variant>
      <vt:variant>
        <vt:i4>1</vt:i4>
      </vt:variant>
      <vt:variant>
        <vt:lpwstr>LIFE logo</vt:lpwstr>
      </vt:variant>
      <vt:variant>
        <vt:lpwstr/>
      </vt:variant>
      <vt:variant>
        <vt:i4>2162753</vt:i4>
      </vt:variant>
      <vt:variant>
        <vt:i4>-1</vt:i4>
      </vt:variant>
      <vt:variant>
        <vt:i4>1126</vt:i4>
      </vt:variant>
      <vt:variant>
        <vt:i4>1</vt:i4>
      </vt:variant>
      <vt:variant>
        <vt:lpwstr>Velocity-time graph 1 2</vt:lpwstr>
      </vt:variant>
      <vt:variant>
        <vt:lpwstr/>
      </vt:variant>
      <vt:variant>
        <vt:i4>7405666</vt:i4>
      </vt:variant>
      <vt:variant>
        <vt:i4>-1</vt:i4>
      </vt:variant>
      <vt:variant>
        <vt:i4>1128</vt:i4>
      </vt:variant>
      <vt:variant>
        <vt:i4>1</vt:i4>
      </vt:variant>
      <vt:variant>
        <vt:lpwstr>Newton's 3rd law 1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CATHOLIC COLLEGE</dc:title>
  <dc:subject/>
  <dc:creator>Ian Wilson</dc:creator>
  <cp:keywords/>
  <dc:description/>
  <cp:lastModifiedBy>wilson.ian</cp:lastModifiedBy>
  <cp:revision>15</cp:revision>
  <cp:lastPrinted>2016-10-10T09:20:00Z</cp:lastPrinted>
  <dcterms:created xsi:type="dcterms:W3CDTF">2016-09-22T07:07:00Z</dcterms:created>
  <dcterms:modified xsi:type="dcterms:W3CDTF">2016-10-18T11:12:00Z</dcterms:modified>
</cp:coreProperties>
</file>