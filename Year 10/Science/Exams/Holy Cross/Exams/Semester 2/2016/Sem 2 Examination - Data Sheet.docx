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83007C" w:rsidRDefault="0083007C" w:rsidP="0083007C">
      <w:pPr>
        <w:jc w:val="center"/>
        <w:rPr>
          <w:rFonts w:ascii="Arial" w:hAnsi="Arial"/>
          <w:b/>
        </w:rPr>
      </w:pPr>
      <w:r w:rsidRPr="0083007C">
        <w:rPr>
          <w:rFonts w:ascii="Arial" w:hAnsi="Arial"/>
          <w:b/>
        </w:rPr>
        <w:t>YEAR 10 SCIENCE</w:t>
      </w:r>
    </w:p>
    <w:p w:rsidR="0083007C" w:rsidRPr="0083007C" w:rsidRDefault="0083007C" w:rsidP="0083007C">
      <w:pPr>
        <w:jc w:val="center"/>
        <w:rPr>
          <w:rFonts w:ascii="Arial" w:hAnsi="Arial"/>
          <w:b/>
        </w:rPr>
      </w:pPr>
      <w:r w:rsidRPr="0083007C">
        <w:rPr>
          <w:rFonts w:ascii="Arial" w:hAnsi="Arial"/>
          <w:b/>
        </w:rPr>
        <w:t>DATA SHEET (EXAMINATION)</w:t>
      </w:r>
    </w:p>
    <w:p w:rsidR="0083007C" w:rsidRDefault="0083007C" w:rsidP="00222BC9">
      <w:pPr>
        <w:rPr>
          <w:rFonts w:ascii="Arial" w:hAnsi="Arial"/>
        </w:rPr>
      </w:pPr>
    </w:p>
    <w:p w:rsidR="0083007C" w:rsidRDefault="0083007C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6116320" cy="356997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0-11 at 12.04.42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7C" w:rsidRDefault="0083007C" w:rsidP="00222BC9">
      <w:pPr>
        <w:rPr>
          <w:rFonts w:ascii="Arial" w:hAnsi="Arial"/>
        </w:rPr>
      </w:pPr>
    </w:p>
    <w:p w:rsidR="0083007C" w:rsidRDefault="0083007C" w:rsidP="00222BC9">
      <w:pPr>
        <w:rPr>
          <w:rFonts w:ascii="Arial" w:hAnsi="Arial"/>
        </w:rPr>
      </w:pPr>
    </w:p>
    <w:p w:rsidR="0083007C" w:rsidRDefault="0083007C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6116320" cy="4229100"/>
            <wp:effectExtent l="0" t="0" r="508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0-11 at 12.04.58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7C" w:rsidRDefault="0083007C" w:rsidP="00222BC9">
      <w:pPr>
        <w:rPr>
          <w:rFonts w:ascii="Arial" w:hAnsi="Arial"/>
        </w:rPr>
      </w:pPr>
    </w:p>
    <w:p w:rsidR="0083007C" w:rsidRDefault="0083007C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83007C" w:rsidRDefault="0083007C" w:rsidP="00222BC9">
      <w:pPr>
        <w:rPr>
          <w:rFonts w:ascii="Arial" w:hAnsi="Arial"/>
        </w:rPr>
      </w:pPr>
      <w:r>
        <w:rPr>
          <w:rFonts w:ascii="Palatino" w:hAnsi="Palatino"/>
          <w:noProof/>
          <w:sz w:val="20"/>
          <w:lang w:val="en-US"/>
        </w:rPr>
        <w:lastRenderedPageBreak/>
        <w:drawing>
          <wp:inline distT="0" distB="0" distL="0" distR="0">
            <wp:extent cx="6116320" cy="8910320"/>
            <wp:effectExtent l="0" t="0" r="5080" b="5080"/>
            <wp:docPr id="3" name="Picture 1" descr="Macintosh HD:Applications:SCANNING:Ian:Aranmore:Year 10:Nat. + Processed Materials:Periodic Table + Ions:Table of Ions002.p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Applications:SCANNING:Ian:Aranmore:Year 10:Nat. + Processed Materials:Periodic Table + Ions:Table of Ions002.pc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891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07C" w:rsidRDefault="0083007C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77470</wp:posOffset>
                </wp:positionV>
                <wp:extent cx="1320800" cy="1033145"/>
                <wp:effectExtent l="25400" t="25400" r="50800" b="33655"/>
                <wp:wrapNone/>
                <wp:docPr id="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26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4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5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Pr="006476CE" w:rsidRDefault="0083007C" w:rsidP="0083007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875"/>
                            <a:ext cx="427" cy="4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232.6pt;margin-top:6.1pt;width:104pt;height:81.35pt;z-index:251659264" coordorigin="5066,2576" coordsize="2080,16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">
                <v:shapetype id="_x0000_t5" coordsize="21600,21600" o:spt="5" adj="10800" path="m@0,0l0,21600,21600,21600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3" o:spid="_x0000_s1027" type="#_x0000_t5" style="position:absolute;left:5066;top:2576;width:2080;height:16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bbi7xAAA&#10;ANsAAAAPAAAAZHJzL2Rvd25yZXYueG1sRI/NasJAFIX3Qt9huIXudNJYgqSOoRWLLurCtArdXTLX&#10;ZGjmTsiMmr59RxBcHs7Px5kXg23FmXpvHCt4niQgiCunDdcKvr8+xjMQPiBrbB2Tgj/yUCweRnPM&#10;tbvwjs5lqEUcYZ+jgiaELpfSVw1Z9BPXEUfv6HqLIcq+lrrHSxy3rUyTJJMWDUdCgx0tG6p+y5ON&#10;kPf9dL2W4ad0x2xqDma1fflMlHp6HN5eQQQawj18a2+0gjSD65f4A+TiH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0G24u8QAAADbAAAADwAAAAAAAAAAAAAAAACXAgAAZHJzL2Rv&#10;d25yZXYueG1sUEsFBgAAAAAEAAQA9QAAAIgDAAAAAA==&#10;" adj="11080"/>
                <v:line id="Line 4" o:spid="_x0000_s1028" style="position:absolute;visibility:visible;mso-wrap-style:square" from="5626,3349" to="6599,334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qRZQc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eYa/L/EHyMUv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PqkWUHGAAAA2wAAAA8AAAAAAAAA&#10;AAAAAAAAoQIAAGRycy9kb3ducmV2LnhtbFBLBQYAAAAABAAEAPkAAACUAwAAAAA=&#10;"/>
                <v:line id="Line 5" o:spid="_x0000_s1029" style="position:absolute;visibility:visible;mso-wrap-style:square" from="6079,3363" to="6079,42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zvNM8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7HxS/wBcv4H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izvNM8IAAADbAAAADwAAAAAAAAAAAAAA&#10;AAChAgAAZHJzL2Rvd25yZXYueG1sUEsFBgAAAAAEAAQA+QAAAJADAAAAAA==&#10;"/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6" o:spid="_x0000_s1030" type="#_x0000_t202" style="position:absolute;left:5479;top:3615;width:48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N5hdwQAA&#10;ANsAAAAPAAAAZHJzL2Rvd25yZXYueG1sRI/dqsIwEITvBd8hrOCNaKp4/KlGUUHx1p8HWJu1LTab&#10;0kRb394IwrkcZuYbZrluTCFeVLncsoLhIAJBnFidc6rgetn3ZyCcR9ZYWCYFb3KwXrVbS4y1rflE&#10;r7NPRYCwi1FB5n0ZS+mSjAy6gS2Jg3e3lUEfZJVKXWEd4KaQoyiaSIM5h4UMS9pllDzOT6Pgfqx7&#10;f/P6dvDX6Wk82WI+vdm3Ut1Os1mA8NT4//CvfdQKRnP4fgk/QK4+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0jeYXcEAAADbAAAADwAAAAAAAAAAAAAAAACXAgAAZHJzL2Rvd25y&#10;ZXYueG1sUEsFBgAAAAAEAAQA9QAAAIUDAAAAAA==&#10;" stroked="f">
                  <v:textbox>
                    <w:txbxContent>
                      <w:p w:rsidR="0083007C" w:rsidRPr="006476CE" w:rsidRDefault="0083007C" w:rsidP="0083007C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</w:p>
                    </w:txbxContent>
                  </v:textbox>
                </v:shape>
                <v:shape id="Text Box 7" o:spid="_x0000_s1031" type="#_x0000_t202" style="position:absolute;left:5919;top:2875;width:427;height:43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1KcdvwAA&#10;ANsAAAAPAAAAZHJzL2Rvd25yZXYueG1sRE/LisIwFN0P+A/hCm4GTR0f1WqUUVDc+viA2+baFpub&#10;0kRb/94sBmZ5OO/1tjOVeFHjSssKxqMIBHFmdcm5gtv1MFyAcB5ZY2WZFLzJwXbT+1pjom3LZ3pd&#10;fC5CCLsEFRTe14mULivIoBvZmjhwd9sY9AE2udQNtiHcVPIniubSYMmhocCa9gVlj8vTKLif2u/Z&#10;sk2P/hafp/MdlnFq30oN+t3vCoSnzv+L/9wnrWAS1ocv4QfIzQc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MbUpx2/AAAA2wAAAA8AAAAAAAAAAAAAAAAAlwIAAGRycy9kb3ducmV2&#10;LnhtbFBLBQYAAAAABAAEAPUAAACDAwAAAAA=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8" o:spid="_x0000_s1032" type="#_x0000_t202" style="position:absolute;left:6265;top:3603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mAKGwwAA&#10;ANsAAAAPAAAAZHJzL2Rvd25yZXYueG1sRI/ZasMwFETfC/kHcQt9KbGctNmcKCEtpOQ1ywfcWNcL&#10;ta6MpXj5+6hQyOMwM2eYza43lWipcaVlBZMoBkGcWl1yruB6OYyXIJxH1lhZJgUDOdhtRy8bTLTt&#10;+ETt2eciQNglqKDwvk6kdGlBBl1ka+LgZbYx6INscqkb7ALcVHIax3NpsOSwUGBN3wWlv+e7UZAd&#10;u/fZqrv9+Ovi9Dn/wnJxs4NSb6/9fg3CU++f4f/2USv4mMDfl/AD5PY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pmAKGwwAAANsAAAAPAAAAAAAAAAAAAAAAAJcCAABkcnMvZG93&#10;bnJldi54bWxQSwUGAAAAAAQABAD1AAAAhwMAAAAA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3007C" w:rsidRDefault="0083007C" w:rsidP="0083007C">
      <w:pPr>
        <w:tabs>
          <w:tab w:val="left" w:pos="567"/>
          <w:tab w:val="left" w:pos="1134"/>
        </w:tabs>
      </w:pPr>
      <w:r>
        <w:rPr>
          <w:b/>
        </w:rPr>
        <w:t>Speed</w:t>
      </w:r>
      <w:r>
        <w:tab/>
      </w:r>
      <w:r>
        <w:tab/>
      </w:r>
      <w:r>
        <w:tab/>
      </w:r>
      <w:r>
        <w:rPr>
          <w:position w:val="-22"/>
        </w:rPr>
        <w:object w:dxaOrig="940" w:dyaOrig="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7pt;height:28pt" o:ole="">
            <v:imagedata r:id="rId8" o:title=""/>
          </v:shape>
          <o:OLEObject Type="Embed" ProgID="Equation.3" ShapeID="_x0000_i1027" DrawAspect="Content" ObjectID="_1411550545" r:id="rId9"/>
        </w:object>
      </w:r>
      <w:r>
        <w:tab/>
      </w:r>
      <w:r>
        <w:tab/>
      </w: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  <w:r>
        <w:rPr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128270</wp:posOffset>
                </wp:positionV>
                <wp:extent cx="1320800" cy="1033145"/>
                <wp:effectExtent l="3175" t="1270" r="9525" b="6985"/>
                <wp:wrapThrough wrapText="bothSides">
                  <wp:wrapPolygon edited="0">
                    <wp:start x="10717" y="0"/>
                    <wp:lineTo x="-312" y="21401"/>
                    <wp:lineTo x="21912" y="21401"/>
                    <wp:lineTo x="11340" y="0"/>
                    <wp:lineTo x="10717" y="0"/>
                  </wp:wrapPolygon>
                </wp:wrapThrough>
                <wp:docPr id="18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19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25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6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Pr="00670410" w:rsidRDefault="0083007C" w:rsidP="0083007C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33" style="position:absolute;margin-left:233.25pt;margin-top:10.1pt;width:104pt;height:81.35pt;z-index:251662336" coordorigin="5066,2576" coordsize="2080,16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">
                <v:shape id="AutoShape 24" o:spid="_x0000_s1034" type="#_x0000_t5" style="position:absolute;left:5066;top:2576;width:2080;height:16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nuZ0xQAA&#10;ANsAAAAPAAAAZHJzL2Rvd25yZXYueG1sRI9PawIxEMXvgt8hjNBbzVqL6GoULRU9tIeuf8DbsBl3&#10;g5vJsom6/famUPA2w3vzfm9mi9ZW4kaNN44VDPoJCOLcacOFgv1u/ToG4QOyxsoxKfglD4t5tzPD&#10;VLs7/9AtC4WIIexTVFCGUKdS+rwki77vauKonV1jMcS1KaRu8B7DbSXfkmQkLRqOhBJr+igpv2RX&#10;GyGrw3CzkeGUufNoaI7m8/v9K1HqpdcupyACteFp/r/e6lh/An+/xAHk/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+e5nTFAAAA2wAAAA8AAAAAAAAAAAAAAAAAlwIAAGRycy9k&#10;b3ducmV2LnhtbFBLBQYAAAAABAAEAPUAAACJAwAAAAA=&#10;" adj="11080"/>
                <v:line id="Line 25" o:spid="_x0000_s1035" style="position:absolute;visibility:visible;mso-wrap-style:square" from="5626,3349" to="6599,334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U3BNc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/XxS/wBcv4H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dU3BNcIAAADbAAAADwAAAAAAAAAAAAAA&#10;AAChAgAAZHJzL2Rvd25yZXYueG1sUEsFBgAAAAAEAAQA+QAAAJADAAAAAA==&#10;"/>
                <v:line id="Line 26" o:spid="_x0000_s1036" style="position:absolute;visibility:visible;mso-wrap-style:square" from="6079,3363" to="6079,42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gFkrsYAAADb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AT/X+IPkLMb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BoBZK7GAAAA2wAAAA8AAAAAAAAA&#10;AAAAAAAAoQIAAGRycy9kb3ducmV2LnhtbFBLBQYAAAAABAAEAPkAAACUAwAAAAA=&#10;"/>
                <v:shape id="Text Box 27" o:spid="_x0000_s1037" type="#_x0000_t202" style="position:absolute;left:5479;top:3615;width:48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kwoswQAA&#10;ANsAAAAPAAAAZHJzL2Rvd25yZXYueG1sRI/disIwFITvBd8hHMEb0XSLv9Uoq7DirT8PcGyObbE5&#10;KU209e03guDlMDPfMKtNa0rxpNoVlhX8jCIQxKnVBWcKLue/4RyE88gaS8uk4EUONutuZ4WJtg0f&#10;6XnymQgQdgkqyL2vEildmpNBN7IVcfButjbog6wzqWtsAtyUMo6iqTRYcFjIsaJdTun99DAKbodm&#10;MFk0172/zI7j6RaL2dW+lOr32t8lCE+t/4Y/7YNWEMfw/hJ+gFz/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3JMKLMEAAADbAAAADwAAAAAAAAAAAAAAAACXAgAAZHJzL2Rvd25y&#10;ZXYueG1sUEsFBgAAAAAEAAQA9QAAAIUDAAAAAA==&#10;" stroked="f">
                  <v:textbox>
                    <w:txbxContent>
                      <w:p w:rsidR="0083007C" w:rsidRPr="00670410" w:rsidRDefault="0083007C" w:rsidP="0083007C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shape>
                <v:shape id="Text Box 28" o:spid="_x0000_s1038" type="#_x0000_t202" style="position:absolute;left:5919;top:2923;width:427;height:4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36+3wwAA&#10;ANsAAAAPAAAAZHJzL2Rvd25yZXYueG1sRI/disIwFITvhX2HcBa8kTVd/7rbNYoKirf+PMBpc2zL&#10;Nieliba+vREEL4eZ+YaZLztTiRs1rrSs4HsYgSDOrC45V3A+bb9+QDiPrLGyTAru5GC5+OjNMdG2&#10;5QPdjj4XAcIuQQWF93UipcsKMuiGtiYO3sU2Bn2QTS51g22Am0qOomgmDZYcFgqsaVNQ9n+8GgWX&#10;fTuY/rbpzp/jw2S2xjJO7V2p/me3+gPhqfPv8Ku91wpGY3h+CT9ALh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z36+3wwAAANsAAAAPAAAAAAAAAAAAAAAAAJcCAABkcnMvZG93&#10;bnJldi54bWxQSwUGAAAAAAQABAD1AAAAhwMAAAAA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v:shape id="Text Box 29" o:spid="_x0000_s1039" type="#_x0000_t202" style="position:absolute;left:6265;top:3603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NjfDxAAA&#10;ANsAAAAPAAAAZHJzL2Rvd25yZXYueG1sRI/dasJAFITvC77DcoTeFN0oqT/RTWgLFm+jPsAxe0yC&#10;2bMhuzXJ23eFQi+HmfmG2WeDacSDOldbVrCYRyCIC6trLhVczofZBoTzyBoby6RgJAdZOnnZY6Jt&#10;zzk9Tr4UAcIuQQWV920ipSsqMujmtiUO3s12Bn2QXSl1h32Am0Yuo2glDdYcFips6aui4n76MQpu&#10;x/7tfdtfv/1lncerT6zXVzsq9TodPnYgPA3+P/zXPmoFyxieX8IPkOk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DY3w8QAAADbAAAADwAAAAAAAAAAAAAAAACXAgAAZHJzL2Rv&#10;d25yZXYueG1sUEsFBgAAAAAEAAQA9QAAAIgDAAAAAA==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</w:p>
    <w:p w:rsidR="0083007C" w:rsidRPr="00670410" w:rsidRDefault="0083007C" w:rsidP="0083007C">
      <w:pPr>
        <w:tabs>
          <w:tab w:val="left" w:pos="567"/>
          <w:tab w:val="left" w:pos="1134"/>
        </w:tabs>
        <w:rPr>
          <w:b/>
        </w:rPr>
      </w:pPr>
      <w:r w:rsidRPr="00670410">
        <w:rPr>
          <w:b/>
        </w:rPr>
        <w:t>Velocity</w:t>
      </w:r>
      <w:r w:rsidRPr="00670410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position w:val="-22"/>
        </w:rPr>
        <w:object w:dxaOrig="440" w:dyaOrig="560">
          <v:shape id="_x0000_i1028" type="#_x0000_t75" style="width:22pt;height:28pt" o:ole="">
            <v:imagedata r:id="rId10" o:title=""/>
          </v:shape>
          <o:OLEObject Type="Embed" ProgID="Equation.3" ShapeID="_x0000_i1028" DrawAspect="Content" ObjectID="_1411550546" r:id="rId11"/>
        </w:object>
      </w:r>
      <w:r>
        <w:t xml:space="preserve">  </w:t>
      </w:r>
      <w:r>
        <w:tab/>
      </w:r>
      <w:r>
        <w:tab/>
      </w: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</w:p>
    <w:p w:rsidR="0083007C" w:rsidRDefault="0083007C" w:rsidP="0083007C">
      <w:pPr>
        <w:tabs>
          <w:tab w:val="left" w:pos="567"/>
          <w:tab w:val="left" w:pos="1134"/>
        </w:tabs>
      </w:pPr>
      <w:r>
        <w:rPr>
          <w:b/>
        </w:rPr>
        <w:t>Acceleration</w:t>
      </w:r>
      <w:r>
        <w:tab/>
      </w:r>
      <w:r>
        <w:tab/>
      </w:r>
      <w:r>
        <w:rPr>
          <w:position w:val="-22"/>
        </w:rPr>
        <w:object w:dxaOrig="960" w:dyaOrig="580">
          <v:shape id="_x0000_i1029" type="#_x0000_t75" style="width:48pt;height:29pt" o:ole="">
            <v:imagedata r:id="rId12" o:title=""/>
          </v:shape>
          <o:OLEObject Type="Embed" ProgID="Equation.3" ShapeID="_x0000_i1029" DrawAspect="Content" ObjectID="_1411550547" r:id="rId13"/>
        </w:object>
      </w: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  <w:r>
        <w:rPr>
          <w:b/>
        </w:rPr>
        <w:t>Equations of motion</w:t>
      </w:r>
      <w:r>
        <w:rPr>
          <w:b/>
        </w:rPr>
        <w:tab/>
      </w:r>
      <w:r>
        <w:rPr>
          <w:b/>
        </w:rPr>
        <w:tab/>
      </w:r>
    </w:p>
    <w:p w:rsidR="0083007C" w:rsidRDefault="0083007C" w:rsidP="0083007C">
      <w:pPr>
        <w:tabs>
          <w:tab w:val="left" w:pos="567"/>
          <w:tab w:val="left" w:pos="1134"/>
        </w:tabs>
      </w:pPr>
      <w:r>
        <w:tab/>
      </w:r>
      <w:r>
        <w:tab/>
      </w:r>
      <w:r>
        <w:tab/>
      </w:r>
      <w:r>
        <w:tab/>
      </w:r>
      <w:r>
        <w:tab/>
      </w:r>
      <w:r>
        <w:rPr>
          <w:position w:val="-56"/>
        </w:rPr>
        <w:object w:dxaOrig="1460" w:dyaOrig="1200">
          <v:shape id="_x0000_i1030" type="#_x0000_t75" style="width:73pt;height:60pt" o:ole="">
            <v:imagedata r:id="rId14" o:title=""/>
          </v:shape>
          <o:OLEObject Type="Embed" ProgID="Equation.3" ShapeID="_x0000_i1030" DrawAspect="Content" ObjectID="_1411550548" r:id="rId15"/>
        </w:object>
      </w: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2860675</wp:posOffset>
                </wp:positionH>
                <wp:positionV relativeFrom="paragraph">
                  <wp:posOffset>31115</wp:posOffset>
                </wp:positionV>
                <wp:extent cx="1320800" cy="1033145"/>
                <wp:effectExtent l="3175" t="5715" r="9525" b="15240"/>
                <wp:wrapNone/>
                <wp:docPr id="1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639" y="8559"/>
                          <a:chExt cx="2080" cy="1627"/>
                        </a:xfrm>
                      </wpg:grpSpPr>
                      <wps:wsp>
                        <wps:cNvPr id="12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5639" y="8559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199" y="9332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6652" y="9346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052" y="9598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6492" y="8906"/>
                            <a:ext cx="427" cy="4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6838" y="9586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40" style="position:absolute;margin-left:225.25pt;margin-top:2.45pt;width:104pt;height:81.35pt;z-index:251660288" coordorigin="5639,8559" coordsize="2080,16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">
                <v:shape id="AutoShape 10" o:spid="_x0000_s1041" type="#_x0000_t5" style="position:absolute;left:5639;top:8559;width:2080;height:16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OnQFxQAA&#10;ANsAAAAPAAAAZHJzL2Rvd25yZXYueG1sRI9Pa8JAEMXvgt9hGaG3ZuMfpKSuomKxBz002kJvQ3ZM&#10;FrOzIbvV+O1doeBthvfm/d7MFp2txYVabxwrGCYpCOLCacOlguPh4/UNhA/IGmvHpOBGHhbzfm+G&#10;mXZX/qJLHkoRQ9hnqKAKocmk9EVFFn3iGuKonVxrMcS1LaVu8RrDbS1HaTqVFg1HQoUNrSsqzvmf&#10;jZDV93i7leE3d6fp2PyYzX6yS5V6GXTLdxCBuvA0/19/6lh/BI9f4gByf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E6dAXFAAAA2wAAAA8AAAAAAAAAAAAAAAAAlwIAAGRycy9k&#10;b3ducmV2LnhtbFBLBQYAAAAABAAEAPUAAACJAwAAAAA=&#10;" adj="11080"/>
                <v:line id="Line 11" o:spid="_x0000_s1042" style="position:absolute;visibility:visible;mso-wrap-style:square" from="6199,9332" to="7172,933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/OV/8MAAADb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TP4/SUeIJc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Evzlf/DAAAA2wAAAA8AAAAAAAAAAAAA&#10;AAAAoQIAAGRycy9kb3ducmV2LnhtbFBLBQYAAAAABAAEAPkAAACRAwAAAAA=&#10;"/>
                <v:line id="Line 12" o:spid="_x0000_s1043" style="position:absolute;visibility:visible;mso-wrap-style:square" from="6652,9346" to="6652,1018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BoNi8QAAADb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4b3H+JB8jZL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EGg2LxAAAANsAAAAPAAAAAAAAAAAA&#10;AAAAAKECAABkcnMvZG93bnJldi54bWxQSwUGAAAAAAQABAD5AAAAkgMAAAAA&#10;"/>
                <v:shape id="Text Box 13" o:spid="_x0000_s1044" type="#_x0000_t202" style="position:absolute;left:6052;top:9598;width:52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FljlwQAA&#10;ANsAAAAPAAAAZHJzL2Rvd25yZXYueG1sRE/NasJAEL4X+g7LFLyUuqlobKObUAuK16Q+wJgdk2B2&#10;NmRXE9++Kwje5uP7nXU2mlZcqXeNZQWf0wgEcWl1w5WCw9/24wuE88gaW8uk4EYOsvT1ZY2JtgPn&#10;dC18JUIIuwQV1N53iZSurMmgm9qOOHAn2xv0AfaV1D0OIdy0chZFsTTYcGiosaPfmspzcTEKTvvh&#10;ffE9HHf+sMzn8Qab5dHelJq8jT8rEJ5G/xQ/3Hsd5i/g/ks4QKb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nRZY5cEAAADbAAAADwAAAAAAAAAAAAAAAACXAgAAZHJzL2Rvd25y&#10;ZXYueG1sUEsFBgAAAAAEAAQA9QAAAIUDAAAAAA==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14" o:spid="_x0000_s1045" type="#_x0000_t202" style="position:absolute;left:6492;top:8906;width:427;height:42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xMaSvwAA&#10;ANsAAAAPAAAAZHJzL2Rvd25yZXYueG1sRE/LqsIwEN1f8B/CCG4umireqtUoKihufXzA2IxtsZmU&#10;Jtr690YQ7m4O5zmLVWtK8aTaFZYVDAcRCOLU6oIzBZfzrj8F4TyyxtIyKXiRg9Wy87PARNuGj/Q8&#10;+UyEEHYJKsi9rxIpXZqTQTewFXHgbrY26AOsM6lrbEK4KeUoimJpsODQkGNF25zS++lhFNwOze/f&#10;rLnu/WVyHMcbLCZX+1Kq123XcxCeWv8v/roPOsyP4fNLOEAu3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G3ExpK/AAAA2wAAAA8AAAAAAAAAAAAAAAAAlwIAAGRycy9kb3ducmV2&#10;LnhtbFBLBQYAAAAABAAEAPUAAACDAwAAAAA=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</w:t>
                        </w:r>
                      </w:p>
                    </w:txbxContent>
                  </v:textbox>
                </v:shape>
                <v:shape id="Text Box 15" o:spid="_x0000_s1046" type="#_x0000_t202" style="position:absolute;left:6838;top:9586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iGMJvwAA&#10;ANsAAAAPAAAAZHJzL2Rvd25yZXYueG1sRE/LqsIwEN1f8B/CCG4umipeq9UoKihufXzA2IxtsZmU&#10;Jtr690YQ7m4O5zmLVWtK8aTaFZYVDAcRCOLU6oIzBZfzrj8F4TyyxtIyKXiRg9Wy87PARNuGj/Q8&#10;+UyEEHYJKsi9rxIpXZqTQTewFXHgbrY26AOsM6lrbEK4KeUoiibSYMGhIceKtjml99PDKLgdmt+/&#10;WXPd+0t8HE82WMRX+1Kq123XcxCeWv8v/roPOsyP4fNLOEAu3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AKIYwm/AAAA2wAAAA8AAAAAAAAAAAAAAAAAlwIAAGRycy9kb3ducmV2&#10;LnhtbFBLBQYAAAAABAAEAPUAAACDAwAAAAA=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  <w:r>
        <w:rPr>
          <w:b/>
        </w:rPr>
        <w:t>Momentum</w:t>
      </w:r>
      <w:r>
        <w:tab/>
      </w:r>
      <w:r>
        <w:tab/>
        <w:t>p = mv</w:t>
      </w: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2911475</wp:posOffset>
                </wp:positionH>
                <wp:positionV relativeFrom="paragraph">
                  <wp:posOffset>8890</wp:posOffset>
                </wp:positionV>
                <wp:extent cx="1320800" cy="1033145"/>
                <wp:effectExtent l="3175" t="0" r="9525" b="12065"/>
                <wp:wrapNone/>
                <wp:docPr id="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719" y="10901"/>
                          <a:chExt cx="2080" cy="1627"/>
                        </a:xfrm>
                      </wpg:grpSpPr>
                      <wps:wsp>
                        <wps:cNvPr id="5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5719" y="10901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18"/>
                        <wps:cNvCnPr/>
                        <wps:spPr bwMode="auto">
                          <a:xfrm>
                            <a:off x="6279" y="11674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9"/>
                        <wps:cNvCnPr/>
                        <wps:spPr bwMode="auto">
                          <a:xfrm>
                            <a:off x="6732" y="11688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6132" y="11940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572" y="11248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918" y="11928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47" style="position:absolute;margin-left:229.25pt;margin-top:.7pt;width:104pt;height:81.35pt;z-index:251661312" coordorigin="5719,10901" coordsize="2080,16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">
                <v:shape id="AutoShape 17" o:spid="_x0000_s1048" type="#_x0000_t5" style="position:absolute;left:5719;top:10901;width:2080;height:16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gmscwwAA&#10;ANoAAAAPAAAAZHJzL2Rvd25yZXYueG1sRI9LawIxFIX3gv8hXKE7zVhbkdEoWiq6aBeOD3B3mVxn&#10;gpObYRJ1+u9NodDl4Tw+zmzR2krcqfHGsYLhIAFBnDttuFBw2K/7ExA+IGusHJOCH/KwmHc7M0y1&#10;e/CO7lkoRBxhn6KCMoQ6ldLnJVn0A1cTR+/iGoshyqaQusFHHLeVfE2SsbRoOBJKrOmjpPya3WyE&#10;rI6jzUaGc+Yu45E5mc/vt69EqZdeu5yCCNSG//Bfe6sVvMPvlXgD5PwJ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vgmscwwAAANoAAAAPAAAAAAAAAAAAAAAAAJcCAABkcnMvZG93&#10;bnJldi54bWxQSwUGAAAAAAQABAD1AAAAhwMAAAAA&#10;" adj="11080"/>
                <v:line id="Line 18" o:spid="_x0000_s1049" style="position:absolute;visibility:visible;mso-wrap-style:square" from="6279,11674" to="7252,1167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caPRMUAAADaAAAADwAAAGRycy9kb3ducmV2LnhtbESPT2vCQBTE74LfYXmCN93YQiipq4gi&#10;aA+l/oF6fGafSdrs27C7Jum37xYKHoeZ+Q0zX/amFi05X1lWMJsmIIhzqysuFJxP28kLCB+QNdaW&#10;ScEPeVguhoM5Ztp2fKD2GAoRIewzVFCG0GRS+rwkg35qG+Lo3awzGKJ0hdQOuwg3tXxKklQarDgu&#10;lNjQuqT8+3g3Ct6fP9J2tX/b9Z/79JpvDtfLV+eUGo/61SuIQH14hP/bO60ghb8r8QbIxS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AcaPRMUAAADaAAAADwAAAAAAAAAA&#10;AAAAAAChAgAAZHJzL2Rvd25yZXYueG1sUEsFBgAAAAAEAAQA+QAAAJMDAAAAAA==&#10;"/>
                <v:line id="Line 19" o:spid="_x0000_s1050" style="position:absolute;visibility:visible;mso-wrap-style:square" from="6732,11688" to="6732,1252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ooq38UAAADa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MH9SrwBcnYD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booq38UAAADaAAAADwAAAAAAAAAA&#10;AAAAAAChAgAAZHJzL2Rvd25yZXYueG1sUEsFBgAAAAAEAAQA+QAAAJMDAAAAAA==&#10;"/>
                <v:shape id="Text Box 20" o:spid="_x0000_s1051" type="#_x0000_t202" style="position:absolute;left:6132;top:11940;width:52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21" o:spid="_x0000_s1052" type="#_x0000_t202" style="position:absolute;left:6572;top:11248;width:427;height:4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OJ/JwQAA&#10;ANoAAAAPAAAAZHJzL2Rvd25yZXYueG1sRI/disIwFITvBd8hHMEb2abK+leNsgqKt7o+wGlzbIvN&#10;SWmytr69WRC8HGbmG2a97UwlHtS40rKCcRSDIM6sLjlXcP09fC1AOI+ssbJMCp7kYLvp99aYaNvy&#10;mR4Xn4sAYZeggsL7OpHSZQUZdJGtiYN3s41BH2STS91gG+CmkpM4nkmDJYeFAmvaF5TdL39Gwe3U&#10;jqbLNj366/z8PdthOU/tU6nhoPtZgfDU+U/43T5pBUv4vxJugNy8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JzifycEAAADaAAAADwAAAAAAAAAAAAAAAACXAgAAZHJzL2Rvd25y&#10;ZXYueG1sUEsFBgAAAAAEAAQA9QAAAIUDAAAAAA==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 Box 22" o:spid="_x0000_s1053" type="#_x0000_t202" style="position:absolute;left:6918;top:11928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Yft9wgAA&#10;ANsAAAAPAAAAZHJzL2Rvd25yZXYueG1sRI/NbsJADITvSH2HlSv1gmDTit/AglokEFd+HsBkTRKR&#10;9UbZLQlvjw9I3GzNeObzct25St2pCaVnA9/DBBRx5m3JuYHzaTuYgQoR2WLlmQw8KMB69dFbYmp9&#10;ywe6H2OuJIRDigaKGOtU65AV5DAMfU0s2tU3DqOsTa5tg62Eu0r/JMlEOyxZGgqsaVNQdjv+OwPX&#10;fdsfz9vLLp6nh9HkD8vpxT+M+frsfhegInXxbX5d763gC738IgPo1R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1h+33CAAAA2wAAAA8AAAAAAAAAAAAAAAAAlwIAAGRycy9kb3du&#10;cmV2LnhtbFBLBQYAAAAABAAEAPUAAACGAwAAAAA=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3007C" w:rsidRDefault="0083007C" w:rsidP="0083007C">
      <w:pPr>
        <w:tabs>
          <w:tab w:val="left" w:pos="567"/>
          <w:tab w:val="left" w:pos="1134"/>
        </w:tabs>
      </w:pPr>
      <w:r>
        <w:rPr>
          <w:b/>
        </w:rPr>
        <w:t>Force</w:t>
      </w:r>
      <w:r>
        <w:tab/>
      </w:r>
      <w:r>
        <w:tab/>
      </w:r>
      <w:r>
        <w:tab/>
        <w:t>F = ma</w:t>
      </w: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</w:pPr>
      <w:r>
        <w:tab/>
      </w:r>
      <w:r>
        <w:tab/>
      </w:r>
      <w:r>
        <w:tab/>
      </w:r>
      <w:r>
        <w:tab/>
      </w:r>
      <w:r>
        <w:rPr>
          <w:position w:val="-22"/>
        </w:rPr>
        <w:object w:dxaOrig="1400" w:dyaOrig="580">
          <v:shape id="_x0000_i1031" type="#_x0000_t75" style="width:70pt;height:29pt" o:ole="">
            <v:imagedata r:id="rId16" o:title=""/>
          </v:shape>
          <o:OLEObject Type="Embed" ProgID="Equation.3" ShapeID="_x0000_i1031" DrawAspect="Content" ObjectID="_1411550549" r:id="rId17"/>
        </w:object>
      </w:r>
    </w:p>
    <w:p w:rsidR="0083007C" w:rsidRDefault="0083007C">
      <w:r>
        <w:br w:type="page"/>
      </w:r>
    </w:p>
    <w:p w:rsidR="0083007C" w:rsidRDefault="0083007C" w:rsidP="0083007C">
      <w:pPr>
        <w:tabs>
          <w:tab w:val="left" w:pos="567"/>
          <w:tab w:val="left" w:pos="1134"/>
        </w:tabs>
      </w:pPr>
      <w:r>
        <w:rPr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3318510</wp:posOffset>
                </wp:positionH>
                <wp:positionV relativeFrom="paragraph">
                  <wp:posOffset>-160020</wp:posOffset>
                </wp:positionV>
                <wp:extent cx="1320800" cy="1151890"/>
                <wp:effectExtent l="3810" t="5080" r="8890" b="11430"/>
                <wp:wrapTight wrapText="bothSides">
                  <wp:wrapPolygon edited="0">
                    <wp:start x="10717" y="0"/>
                    <wp:lineTo x="-312" y="21421"/>
                    <wp:lineTo x="21912" y="21421"/>
                    <wp:lineTo x="11340" y="0"/>
                    <wp:lineTo x="10717" y="0"/>
                  </wp:wrapPolygon>
                </wp:wrapTight>
                <wp:docPr id="3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151890"/>
                          <a:chOff x="6587" y="896"/>
                          <a:chExt cx="2080" cy="1814"/>
                        </a:xfrm>
                      </wpg:grpSpPr>
                      <wps:wsp>
                        <wps:cNvPr id="34" name="AutoShape 31"/>
                        <wps:cNvSpPr>
                          <a:spLocks noChangeArrowheads="1"/>
                        </wps:cNvSpPr>
                        <wps:spPr bwMode="auto">
                          <a:xfrm>
                            <a:off x="6587" y="896"/>
                            <a:ext cx="2080" cy="1814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32"/>
                        <wps:cNvCnPr/>
                        <wps:spPr bwMode="auto">
                          <a:xfrm>
                            <a:off x="7147" y="1856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3"/>
                        <wps:cNvCnPr/>
                        <wps:spPr bwMode="auto">
                          <a:xfrm>
                            <a:off x="7600" y="1870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7000" y="2122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360" y="1430"/>
                            <a:ext cx="587" cy="4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14"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  <w:r w:rsidRPr="001B425F">
                                <w:rPr>
                                  <w:sz w:val="28"/>
                                  <w:vertAlign w:val="subscript"/>
                                </w:rPr>
                                <w:t>w</w:t>
                              </w:r>
                              <w:r>
                                <w:rPr>
                                  <w:sz w:val="28"/>
                                </w:rPr>
                                <w:t>ww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7786" y="2110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07C" w:rsidRDefault="0083007C" w:rsidP="0083007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" o:spid="_x0000_s1054" style="position:absolute;margin-left:261.3pt;margin-top:-12.55pt;width:104pt;height:90.7pt;z-index:251664384" coordorigin="6587,896" coordsize="2080,181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">
                <v:shape id="AutoShape 31" o:spid="_x0000_s1055" type="#_x0000_t5" style="position:absolute;left:6587;top:896;width:2080;height:181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KhWKxAAA&#10;ANsAAAAPAAAAZHJzL2Rvd25yZXYueG1sRI/NasJAFIX3hb7DcAvd6aRGRKKjWFF0YRemVXB3yVyT&#10;wcydkJlqfHunIHR5OD8fZzrvbC2u1HrjWMFHPwFBXDhtuFTw873ujUH4gKyxdkwK7uRhPnt9mWKm&#10;3Y33dM1DKeII+wwVVCE0mZS+qMii77uGOHpn11oMUbal1C3e4rit5SBJRtKi4UiosKFlRcUl/7UR&#10;8nlINxsZTrk7j1JzNKuv4S5R6v2tW0xABOrCf/jZ3moF6RD+vsQfIG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ioVisQAAADbAAAADwAAAAAAAAAAAAAAAACXAgAAZHJzL2Rv&#10;d25yZXYueG1sUEsFBgAAAAAEAAQA9QAAAIgDAAAAAA==&#10;" adj="11080"/>
                <v:line id="Line 32" o:spid="_x0000_s1056" style="position:absolute;visibility:visible;mso-wrap-style:square" from="7147,1856" to="8120,18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OP0cM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ODj9HDGAAAA2wAAAA8AAAAAAAAA&#10;AAAAAAAAoQIAAGRycy9kb3ducmV2LnhtbFBLBQYAAAAABAAEAPkAAACUAwAAAAA=&#10;"/>
                <v:line id="Line 33" o:spid="_x0000_s1057" style="position:absolute;visibility:visible;mso-wrap-style:square" from="7600,1870" to="7600,271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EDFqB8UAAADbAAAADwAAAAAAAAAA&#10;AAAAAAChAgAAZHJzL2Rvd25yZXYueG1sUEsFBgAAAAAEAAQA+QAAAJMDAAAAAA==&#10;"/>
                <v:shape id="Text Box 34" o:spid="_x0000_s1058" type="#_x0000_t202" style="position:absolute;left:7000;top:2122;width:52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PT9pxAAA&#10;ANsAAAAPAAAAZHJzL2Rvd25yZXYueG1sRI/dasJAFITvhb7Dcgq9kbqxtkaja2iFltzG+gDH7DEJ&#10;Zs+G7Jqft+8WCr0cZuYbZp+OphE9da62rGC5iEAQF1bXXCo4f38+b0A4j6yxsUwKJnKQHh5me0y0&#10;HTin/uRLESDsElRQed8mUrqiIoNuYVvi4F1tZ9AH2ZVSdzgEuGnkSxStpcGaw0KFLR0rKm6nu1Fw&#10;zYb523a4fPlznL+uP7COL3ZS6ulxfN+B8DT6//BfO9MKVjH8fgk/QB5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T0/acQAAADbAAAADwAAAAAAAAAAAAAAAACXAgAAZHJzL2Rv&#10;d25yZXYueG1sUEsFBgAAAAAEAAQA9QAAAIgDAAAAAA==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35" o:spid="_x0000_s1059" type="#_x0000_t202" style="position:absolute;left:7360;top:1430;width:587;height:41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4oqsbvwAA&#10;ANsAAAAPAAAAZHJzL2Rvd25yZXYueG1sRE/LisIwFN0P+A/hCm4GTR0f1WqUUVDc+viA2+baFpub&#10;0kRb/94sBmZ5OO/1tjOVeFHjSssKxqMIBHFmdcm5gtv1MFyAcB5ZY2WZFLzJwXbT+1pjom3LZ3pd&#10;fC5CCLsEFRTe14mULivIoBvZmjhwd9sY9AE2udQNtiHcVPIniubSYMmhocCa9gVlj8vTKLif2u/Z&#10;sk2P/hafp/MdlnFq30oN+t3vCoSnzv+L/9wnrWASxoYv4QfIzQc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Diiqxu/AAAA2wAAAA8AAAAAAAAAAAAAAAAAlwIAAGRycy9kb3ducmV2&#10;LnhtbFBLBQYAAAAABAAEAPUAAACDAwAAAAA=&#10;" stroked="f">
                  <v:textbox style="mso-next-textbox:#Text Box 37"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  <w:r w:rsidRPr="001B425F">
                          <w:rPr>
                            <w:sz w:val="28"/>
                            <w:vertAlign w:val="subscript"/>
                          </w:rPr>
                          <w:t>w</w:t>
                        </w:r>
                        <w:r>
                          <w:rPr>
                            <w:sz w:val="28"/>
                          </w:rPr>
                          <w:t>ww</w:t>
                        </w:r>
                      </w:p>
                    </w:txbxContent>
                  </v:textbox>
                </v:shape>
                <v:shape id="Text Box 36" o:spid="_x0000_s1060" type="#_x0000_t202" style="position:absolute;left:7786;top:2110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7g6AwQAA&#10;ANsAAAAPAAAAZHJzL2Rvd25yZXYueG1sRI/disIwFITvhX2HcBa8EU3Xf6tRVFC89ecBjs2xLTYn&#10;pcna+vZGELwcZuYbZrFqTCEeVLncsoK/XgSCOLE651TB5bzrTkE4j6yxsEwKnuRgtfxpLTDWtuYj&#10;PU4+FQHCLkYFmfdlLKVLMjLoerYkDt7NVgZ9kFUqdYV1gJtC9qNoLA3mHBYyLGmbUXI//RsFt0Pd&#10;Gc3q695fJsfheIP55GqfSrV/m/UchKfGf8Of9kErGMzg/SX8ALl8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+4OgMEAAADbAAAADwAAAAAAAAAAAAAAAACXAgAAZHJzL2Rvd25y&#10;ZXYueG1sUEsFBgAAAAAEAAQA9QAAAIUDAAAAAA==&#10;" stroked="f">
                  <v:textbox>
                    <w:txbxContent>
                      <w:p w:rsidR="0083007C" w:rsidRDefault="0083007C" w:rsidP="0083007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1B425F">
        <w:rPr>
          <w:b/>
        </w:rPr>
        <w:t>Weight</w:t>
      </w:r>
      <w:r>
        <w:tab/>
      </w:r>
      <w:r>
        <w:tab/>
      </w:r>
      <w:r>
        <w:tab/>
        <w:t>F</w:t>
      </w:r>
      <w:r w:rsidRPr="001B425F">
        <w:rPr>
          <w:vertAlign w:val="subscript"/>
        </w:rPr>
        <w:t>w</w:t>
      </w:r>
      <w:r>
        <w:t xml:space="preserve"> = mg</w:t>
      </w:r>
      <w:r>
        <w:tab/>
      </w:r>
      <w:r>
        <w:tab/>
      </w:r>
      <w:r>
        <w:tab/>
      </w: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4571365</wp:posOffset>
                </wp:positionH>
                <wp:positionV relativeFrom="paragraph">
                  <wp:posOffset>170815</wp:posOffset>
                </wp:positionV>
                <wp:extent cx="101600" cy="50800"/>
                <wp:effectExtent l="0" t="5715" r="635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32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14" seq="1"/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61" type="#_x0000_t202" style="position:absolute;margin-left:359.95pt;margin-top:13.45pt;width:8pt;height: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" filled="f" stroked="f">
                <v:textbox inset=",7.2pt,,7.2pt">
                  <w:txbxContent/>
                </v:textbox>
                <w10:wrap type="tight"/>
              </v:shape>
            </w:pict>
          </mc:Fallback>
        </mc:AlternateContent>
      </w: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</w:p>
    <w:p w:rsidR="0083007C" w:rsidRDefault="0083007C" w:rsidP="0083007C">
      <w:pPr>
        <w:tabs>
          <w:tab w:val="left" w:pos="567"/>
          <w:tab w:val="left" w:pos="1134"/>
        </w:tabs>
        <w:rPr>
          <w:vertAlign w:val="superscript"/>
        </w:rPr>
      </w:pPr>
      <w:r>
        <w:rPr>
          <w:b/>
        </w:rPr>
        <w:t>Acceleration due to gravity</w:t>
      </w:r>
      <w:r>
        <w:tab/>
        <w:t>g = 9.80 ms</w:t>
      </w:r>
      <w:r>
        <w:rPr>
          <w:vertAlign w:val="superscript"/>
        </w:rPr>
        <w:t>-2</w:t>
      </w:r>
    </w:p>
    <w:p w:rsidR="0083007C" w:rsidRDefault="0083007C" w:rsidP="0083007C">
      <w:pPr>
        <w:tabs>
          <w:tab w:val="left" w:pos="567"/>
          <w:tab w:val="left" w:pos="1134"/>
        </w:tabs>
      </w:pPr>
    </w:p>
    <w:p w:rsidR="0083007C" w:rsidRDefault="0083007C" w:rsidP="0083007C">
      <w:pPr>
        <w:tabs>
          <w:tab w:val="left" w:pos="567"/>
          <w:tab w:val="left" w:pos="1134"/>
        </w:tabs>
        <w:rPr>
          <w:b/>
        </w:rPr>
      </w:pPr>
    </w:p>
    <w:p w:rsidR="0083007C" w:rsidRDefault="0083007C" w:rsidP="0083007C">
      <w:pPr>
        <w:tabs>
          <w:tab w:val="left" w:pos="567"/>
          <w:tab w:val="left" w:pos="1134"/>
        </w:tabs>
      </w:pPr>
      <w:r>
        <w:rPr>
          <w:b/>
        </w:rPr>
        <w:t>Converting kmh</w:t>
      </w:r>
      <w:r>
        <w:rPr>
          <w:b/>
          <w:vertAlign w:val="superscript"/>
        </w:rPr>
        <w:t>-1</w:t>
      </w:r>
      <w:r>
        <w:rPr>
          <w:b/>
        </w:rPr>
        <w:t xml:space="preserve"> to ms</w:t>
      </w:r>
      <w:r>
        <w:rPr>
          <w:b/>
          <w:vertAlign w:val="superscript"/>
        </w:rPr>
        <w:t>-1</w:t>
      </w:r>
      <w:r>
        <w:tab/>
      </w:r>
      <w:r>
        <w:tab/>
        <w:t>Divide the speed in kmh</w:t>
      </w:r>
      <w:r>
        <w:rPr>
          <w:vertAlign w:val="superscript"/>
        </w:rPr>
        <w:t>-1</w:t>
      </w:r>
      <w:r>
        <w:t xml:space="preserve"> by 3.6 to get the speed in ms</w:t>
      </w:r>
      <w:r>
        <w:rPr>
          <w:vertAlign w:val="superscript"/>
        </w:rPr>
        <w:t>-1</w:t>
      </w:r>
      <w:r>
        <w:t>.</w:t>
      </w:r>
      <w:bookmarkStart w:id="0" w:name="_GoBack"/>
      <w:bookmarkEnd w:id="0"/>
    </w:p>
    <w:p w:rsidR="0083007C" w:rsidRPr="003D11C3" w:rsidRDefault="0083007C" w:rsidP="00222BC9">
      <w:pPr>
        <w:rPr>
          <w:rFonts w:ascii="Arial" w:hAnsi="Arial"/>
        </w:rPr>
      </w:pPr>
    </w:p>
    <w:sectPr w:rsidR="0083007C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07C"/>
    <w:rsid w:val="00222BC9"/>
    <w:rsid w:val="003D11C3"/>
    <w:rsid w:val="005872A5"/>
    <w:rsid w:val="0083007C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62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07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07C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07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07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Microsoft_Equation2.bin"/><Relationship Id="rId12" Type="http://schemas.openxmlformats.org/officeDocument/2006/relationships/image" Target="media/image6.emf"/><Relationship Id="rId13" Type="http://schemas.openxmlformats.org/officeDocument/2006/relationships/oleObject" Target="embeddings/Microsoft_Equation3.bin"/><Relationship Id="rId14" Type="http://schemas.openxmlformats.org/officeDocument/2006/relationships/image" Target="media/image7.emf"/><Relationship Id="rId15" Type="http://schemas.openxmlformats.org/officeDocument/2006/relationships/oleObject" Target="embeddings/Microsoft_Equation4.bin"/><Relationship Id="rId16" Type="http://schemas.openxmlformats.org/officeDocument/2006/relationships/image" Target="media/image8.emf"/><Relationship Id="rId17" Type="http://schemas.openxmlformats.org/officeDocument/2006/relationships/oleObject" Target="embeddings/Microsoft_Equation5.bin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emf"/><Relationship Id="rId9" Type="http://schemas.openxmlformats.org/officeDocument/2006/relationships/oleObject" Target="embeddings/Microsoft_Equation1.bin"/><Relationship Id="rId10" Type="http://schemas.openxmlformats.org/officeDocument/2006/relationships/image" Target="media/image5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</TotalTime>
  <Pages>4</Pages>
  <Words>70</Words>
  <Characters>405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2016-10-11T04:05:00Z</dcterms:created>
  <dcterms:modified xsi:type="dcterms:W3CDTF">2016-10-11T04:34:00Z</dcterms:modified>
</cp:coreProperties>
</file>