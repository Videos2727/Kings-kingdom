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3A3FB7" w14:textId="77777777" w:rsidR="005872A5" w:rsidRPr="00C91E41" w:rsidRDefault="00C91E41" w:rsidP="00C91E41">
      <w:pPr>
        <w:jc w:val="center"/>
        <w:rPr>
          <w:rFonts w:ascii="Arial" w:hAnsi="Arial"/>
          <w:b/>
        </w:rPr>
      </w:pPr>
      <w:r w:rsidRPr="00C91E41">
        <w:rPr>
          <w:rFonts w:ascii="Arial" w:hAnsi="Arial"/>
          <w:b/>
        </w:rPr>
        <w:t>Year 10 Science</w:t>
      </w:r>
    </w:p>
    <w:p w14:paraId="5AAB2858" w14:textId="77777777" w:rsidR="00C91E41" w:rsidRDefault="00C91E41" w:rsidP="00C91E41">
      <w:pPr>
        <w:jc w:val="center"/>
        <w:rPr>
          <w:rFonts w:ascii="Arial" w:hAnsi="Arial"/>
        </w:rPr>
      </w:pPr>
      <w:r w:rsidRPr="00C91E41">
        <w:rPr>
          <w:rFonts w:ascii="Arial" w:hAnsi="Arial"/>
          <w:b/>
        </w:rPr>
        <w:t>Exam Addendum</w:t>
      </w:r>
    </w:p>
    <w:p w14:paraId="7337A224" w14:textId="77777777" w:rsidR="00C91E41" w:rsidRDefault="00C91E41" w:rsidP="00222BC9">
      <w:pPr>
        <w:rPr>
          <w:rFonts w:ascii="Arial" w:hAnsi="Arial"/>
        </w:rPr>
      </w:pPr>
    </w:p>
    <w:p w14:paraId="385427AE" w14:textId="77777777" w:rsidR="00C91E41" w:rsidRDefault="00C91E41" w:rsidP="00222BC9">
      <w:pPr>
        <w:rPr>
          <w:rFonts w:ascii="Arial" w:hAnsi="Arial"/>
        </w:rPr>
      </w:pPr>
    </w:p>
    <w:p w14:paraId="0F830792" w14:textId="77777777" w:rsidR="00C91E41" w:rsidRDefault="00C91E41" w:rsidP="00222BC9">
      <w:pPr>
        <w:rPr>
          <w:rFonts w:ascii="Arial" w:hAnsi="Arial"/>
        </w:rPr>
      </w:pPr>
      <w:r>
        <w:rPr>
          <w:rFonts w:ascii="Arial" w:hAnsi="Arial"/>
        </w:rPr>
        <w:t xml:space="preserve">There are a few questions that are on the exam that you do NOT need to do. </w:t>
      </w:r>
    </w:p>
    <w:p w14:paraId="30C618D9" w14:textId="77777777" w:rsidR="00C91E41" w:rsidRDefault="00C91E41" w:rsidP="00222BC9">
      <w:pPr>
        <w:rPr>
          <w:rFonts w:ascii="Arial" w:hAnsi="Arial"/>
        </w:rPr>
      </w:pPr>
    </w:p>
    <w:p w14:paraId="3AB40823" w14:textId="77777777" w:rsidR="00C91E41" w:rsidRPr="00C91E41" w:rsidRDefault="00C91E41" w:rsidP="00222BC9">
      <w:pPr>
        <w:rPr>
          <w:rFonts w:ascii="Arial" w:hAnsi="Arial" w:cs="Arial"/>
        </w:rPr>
      </w:pPr>
      <w:r>
        <w:rPr>
          <w:rFonts w:ascii="Arial" w:hAnsi="Arial"/>
        </w:rPr>
        <w:t xml:space="preserve">Please put a line through the following questions when you are able to write at the start of </w:t>
      </w:r>
      <w:r w:rsidRPr="00C91E41">
        <w:rPr>
          <w:rFonts w:ascii="Arial" w:hAnsi="Arial" w:cs="Arial"/>
        </w:rPr>
        <w:t>the examination.</w:t>
      </w:r>
    </w:p>
    <w:p w14:paraId="27A8EF3F" w14:textId="77777777" w:rsidR="00C91E41" w:rsidRPr="00C91E41" w:rsidRDefault="00C91E41" w:rsidP="00222BC9">
      <w:pPr>
        <w:rPr>
          <w:rFonts w:ascii="Arial" w:hAnsi="Arial" w:cs="Arial"/>
        </w:rPr>
      </w:pPr>
    </w:p>
    <w:p w14:paraId="16EF1723" w14:textId="77777777" w:rsidR="00C91E41" w:rsidRDefault="00C91E41" w:rsidP="00C91E41">
      <w:pPr>
        <w:tabs>
          <w:tab w:val="left" w:pos="567"/>
        </w:tabs>
        <w:rPr>
          <w:rFonts w:ascii="Arial" w:hAnsi="Arial" w:cs="Arial"/>
          <w:b/>
        </w:rPr>
      </w:pPr>
    </w:p>
    <w:p w14:paraId="6D57459F" w14:textId="77777777" w:rsidR="00C91E41" w:rsidRDefault="00C91E41" w:rsidP="00C91E41">
      <w:pPr>
        <w:tabs>
          <w:tab w:val="left" w:pos="567"/>
        </w:tabs>
        <w:rPr>
          <w:rFonts w:ascii="Arial" w:hAnsi="Arial" w:cs="Arial"/>
          <w:b/>
        </w:rPr>
      </w:pPr>
    </w:p>
    <w:p w14:paraId="4816CF89" w14:textId="77777777" w:rsidR="00C91E41" w:rsidRPr="00C91E41" w:rsidRDefault="00C91E41" w:rsidP="00C91E41">
      <w:pPr>
        <w:tabs>
          <w:tab w:val="left" w:pos="567"/>
        </w:tabs>
        <w:rPr>
          <w:rFonts w:ascii="Arial" w:hAnsi="Arial" w:cs="Arial"/>
          <w:b/>
        </w:rPr>
      </w:pPr>
      <w:r w:rsidRPr="00C91E41">
        <w:rPr>
          <w:rFonts w:ascii="Arial" w:hAnsi="Arial" w:cs="Arial"/>
          <w:b/>
        </w:rPr>
        <w:t>Multiple Choice</w:t>
      </w:r>
      <w:r w:rsidR="00B90D54">
        <w:rPr>
          <w:rFonts w:ascii="Arial" w:hAnsi="Arial" w:cs="Arial"/>
          <w:b/>
        </w:rPr>
        <w:t xml:space="preserve"> Booklet</w:t>
      </w:r>
    </w:p>
    <w:p w14:paraId="2E248E77" w14:textId="77777777" w:rsidR="00C91E41" w:rsidRPr="006E3365" w:rsidRDefault="00C91E41" w:rsidP="00C91E41">
      <w:pPr>
        <w:tabs>
          <w:tab w:val="left" w:pos="567"/>
        </w:tabs>
        <w:rPr>
          <w:sz w:val="22"/>
        </w:rPr>
      </w:pPr>
      <w:r>
        <w:rPr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8D51CA" wp14:editId="5A87949D">
                <wp:simplePos x="0" y="0"/>
                <wp:positionH relativeFrom="column">
                  <wp:posOffset>11430</wp:posOffset>
                </wp:positionH>
                <wp:positionV relativeFrom="paragraph">
                  <wp:posOffset>105410</wp:posOffset>
                </wp:positionV>
                <wp:extent cx="2875280" cy="1087120"/>
                <wp:effectExtent l="50800" t="25400" r="71120" b="10668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75280" cy="10871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8.3pt" to="227.3pt,9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4B7A40F3" w14:textId="77777777" w:rsidR="00C91E41" w:rsidRPr="006E3365" w:rsidRDefault="00C91E41" w:rsidP="00C91E41">
      <w:pPr>
        <w:tabs>
          <w:tab w:val="left" w:pos="567"/>
        </w:tabs>
        <w:rPr>
          <w:sz w:val="22"/>
        </w:rPr>
      </w:pPr>
      <w:r>
        <w:rPr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5D29E6" wp14:editId="771D0E61">
                <wp:simplePos x="0" y="0"/>
                <wp:positionH relativeFrom="column">
                  <wp:posOffset>-39370</wp:posOffset>
                </wp:positionH>
                <wp:positionV relativeFrom="paragraph">
                  <wp:posOffset>2540</wp:posOffset>
                </wp:positionV>
                <wp:extent cx="3098800" cy="965200"/>
                <wp:effectExtent l="50800" t="25400" r="76200" b="1016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8800" cy="965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05pt,.2pt" to="240.95pt,76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 w:rsidRPr="006E3365">
        <w:rPr>
          <w:sz w:val="22"/>
        </w:rPr>
        <w:t>13.</w:t>
      </w:r>
      <w:r w:rsidRPr="006E3365">
        <w:rPr>
          <w:sz w:val="22"/>
        </w:rPr>
        <w:tab/>
        <w:t>The formula for dinitrogen tetrahydride is:</w:t>
      </w:r>
    </w:p>
    <w:p w14:paraId="2C1A7C53" w14:textId="77777777" w:rsidR="00C91E41" w:rsidRPr="006E3365" w:rsidRDefault="00C91E41" w:rsidP="00C91E41">
      <w:pPr>
        <w:tabs>
          <w:tab w:val="left" w:pos="567"/>
        </w:tabs>
        <w:rPr>
          <w:sz w:val="22"/>
        </w:rPr>
      </w:pPr>
    </w:p>
    <w:p w14:paraId="0F205206" w14:textId="77777777" w:rsidR="00C91E41" w:rsidRPr="006E3365" w:rsidRDefault="00C91E41" w:rsidP="00C91E4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N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>H</w:t>
      </w:r>
      <w:r w:rsidRPr="006E3365">
        <w:rPr>
          <w:sz w:val="22"/>
          <w:vertAlign w:val="subscript"/>
        </w:rPr>
        <w:t>5</w:t>
      </w:r>
      <w:r w:rsidRPr="006E3365">
        <w:rPr>
          <w:sz w:val="22"/>
        </w:rPr>
        <w:t>.</w:t>
      </w:r>
    </w:p>
    <w:p w14:paraId="65F769CC" w14:textId="77777777" w:rsidR="00C91E41" w:rsidRPr="006E3365" w:rsidRDefault="00C91E41" w:rsidP="00C91E4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N</w:t>
      </w:r>
      <w:r w:rsidRPr="006E3365">
        <w:rPr>
          <w:sz w:val="22"/>
          <w:vertAlign w:val="subscript"/>
        </w:rPr>
        <w:t>4</w:t>
      </w:r>
      <w:r w:rsidRPr="006E3365">
        <w:rPr>
          <w:sz w:val="22"/>
        </w:rPr>
        <w:t>H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>.</w:t>
      </w:r>
    </w:p>
    <w:p w14:paraId="5FA2AB19" w14:textId="77777777" w:rsidR="00C91E41" w:rsidRPr="006E3365" w:rsidRDefault="00C91E41" w:rsidP="00C91E4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N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>H</w:t>
      </w:r>
      <w:r w:rsidRPr="006E3365">
        <w:rPr>
          <w:sz w:val="22"/>
          <w:vertAlign w:val="subscript"/>
        </w:rPr>
        <w:t>4</w:t>
      </w:r>
      <w:r w:rsidRPr="006E3365">
        <w:rPr>
          <w:sz w:val="22"/>
        </w:rPr>
        <w:t>.</w:t>
      </w:r>
    </w:p>
    <w:p w14:paraId="7E8ABED0" w14:textId="77777777" w:rsidR="00C91E41" w:rsidRDefault="00C91E41" w:rsidP="00C91E4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N</w:t>
      </w:r>
      <w:r w:rsidRPr="006E3365">
        <w:rPr>
          <w:sz w:val="22"/>
          <w:vertAlign w:val="subscript"/>
        </w:rPr>
        <w:t>5</w:t>
      </w:r>
      <w:r w:rsidRPr="006E3365">
        <w:rPr>
          <w:sz w:val="22"/>
        </w:rPr>
        <w:t>H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>.</w:t>
      </w:r>
    </w:p>
    <w:p w14:paraId="2BC71E83" w14:textId="77777777" w:rsidR="00C91E41" w:rsidRDefault="00C91E41" w:rsidP="00C91E41">
      <w:pPr>
        <w:tabs>
          <w:tab w:val="left" w:pos="567"/>
        </w:tabs>
        <w:rPr>
          <w:sz w:val="22"/>
        </w:rPr>
      </w:pPr>
    </w:p>
    <w:p w14:paraId="10EA3F44" w14:textId="77777777" w:rsidR="00B90D54" w:rsidRDefault="00B90D54" w:rsidP="00C91E41">
      <w:pPr>
        <w:tabs>
          <w:tab w:val="left" w:pos="567"/>
        </w:tabs>
        <w:rPr>
          <w:rFonts w:ascii="Arial" w:hAnsi="Arial" w:cs="Arial"/>
          <w:b/>
        </w:rPr>
      </w:pPr>
    </w:p>
    <w:p w14:paraId="0589C59C" w14:textId="77777777" w:rsidR="00C91E41" w:rsidRPr="00C91E41" w:rsidRDefault="00C91E41" w:rsidP="00C91E41">
      <w:pPr>
        <w:tabs>
          <w:tab w:val="left" w:pos="567"/>
        </w:tabs>
        <w:rPr>
          <w:rFonts w:ascii="Arial" w:hAnsi="Arial" w:cs="Arial"/>
          <w:b/>
        </w:rPr>
      </w:pPr>
      <w:r w:rsidRPr="00C91E41">
        <w:rPr>
          <w:rFonts w:ascii="Arial" w:hAnsi="Arial" w:cs="Arial"/>
          <w:b/>
        </w:rPr>
        <w:t>Answer Booklet</w:t>
      </w:r>
    </w:p>
    <w:p w14:paraId="116EA41A" w14:textId="77777777" w:rsidR="00C91E41" w:rsidRDefault="00C91E41" w:rsidP="00C91E41">
      <w:pPr>
        <w:tabs>
          <w:tab w:val="left" w:pos="567"/>
        </w:tabs>
        <w:rPr>
          <w:sz w:val="22"/>
        </w:rPr>
      </w:pPr>
    </w:p>
    <w:p w14:paraId="5C9A3649" w14:textId="77777777" w:rsidR="00C91E41" w:rsidRPr="00B90D54" w:rsidRDefault="00C91E41" w:rsidP="00C91E41">
      <w:pPr>
        <w:tabs>
          <w:tab w:val="left" w:pos="567"/>
        </w:tabs>
        <w:rPr>
          <w:b/>
          <w:sz w:val="22"/>
          <w:u w:val="single"/>
        </w:rPr>
      </w:pPr>
      <w:r w:rsidRPr="00B90D54">
        <w:rPr>
          <w:b/>
          <w:sz w:val="22"/>
          <w:u w:val="single"/>
        </w:rPr>
        <w:t>Cross out Q 13.</w:t>
      </w:r>
    </w:p>
    <w:tbl>
      <w:tblPr>
        <w:tblpPr w:leftFromText="180" w:rightFromText="180" w:vertAnchor="text" w:horzAnchor="page" w:tblpX="1405" w:tblpY="152"/>
        <w:tblW w:w="9361" w:type="dxa"/>
        <w:tblLook w:val="0000" w:firstRow="0" w:lastRow="0" w:firstColumn="0" w:lastColumn="0" w:noHBand="0" w:noVBand="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C91E41" w:rsidRPr="008C54BD" w14:paraId="2388302C" w14:textId="77777777" w:rsidTr="008020FB">
        <w:trPr>
          <w:trHeight w:val="397"/>
        </w:trPr>
        <w:tc>
          <w:tcPr>
            <w:tcW w:w="851" w:type="dxa"/>
            <w:vAlign w:val="center"/>
          </w:tcPr>
          <w:p w14:paraId="23217B3E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12</w:t>
            </w:r>
          </w:p>
        </w:tc>
        <w:tc>
          <w:tcPr>
            <w:tcW w:w="851" w:type="dxa"/>
            <w:vAlign w:val="center"/>
          </w:tcPr>
          <w:p w14:paraId="5681C281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B0FA58E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24F187F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F6B86CC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7B1EFE99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F1A2027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42</w:t>
            </w:r>
          </w:p>
        </w:tc>
        <w:tc>
          <w:tcPr>
            <w:tcW w:w="851" w:type="dxa"/>
            <w:vAlign w:val="center"/>
          </w:tcPr>
          <w:p w14:paraId="585059A6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D8C1B49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2FF7B2A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E24C436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C91E41" w:rsidRPr="008C54BD" w14:paraId="51506F4B" w14:textId="77777777" w:rsidTr="008020FB">
        <w:trPr>
          <w:trHeight w:val="397"/>
        </w:trPr>
        <w:tc>
          <w:tcPr>
            <w:tcW w:w="851" w:type="dxa"/>
            <w:vAlign w:val="center"/>
          </w:tcPr>
          <w:p w14:paraId="3AACD8AF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13</w:t>
            </w:r>
          </w:p>
        </w:tc>
        <w:tc>
          <w:tcPr>
            <w:tcW w:w="851" w:type="dxa"/>
            <w:vAlign w:val="center"/>
          </w:tcPr>
          <w:p w14:paraId="14017D1B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8292BE2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E8543FB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98DEDF1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34EE16D6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CEED2E1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43</w:t>
            </w:r>
          </w:p>
        </w:tc>
        <w:tc>
          <w:tcPr>
            <w:tcW w:w="851" w:type="dxa"/>
            <w:vAlign w:val="center"/>
          </w:tcPr>
          <w:p w14:paraId="611CD1FC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9B09EFE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7D04612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C1D0B8A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  <w:tr w:rsidR="00C91E41" w:rsidRPr="008C54BD" w14:paraId="32AEC0EC" w14:textId="77777777" w:rsidTr="008020FB">
        <w:trPr>
          <w:trHeight w:val="397"/>
        </w:trPr>
        <w:tc>
          <w:tcPr>
            <w:tcW w:w="851" w:type="dxa"/>
            <w:vAlign w:val="center"/>
          </w:tcPr>
          <w:p w14:paraId="15CA7900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14</w:t>
            </w:r>
          </w:p>
        </w:tc>
        <w:tc>
          <w:tcPr>
            <w:tcW w:w="851" w:type="dxa"/>
            <w:vAlign w:val="center"/>
          </w:tcPr>
          <w:p w14:paraId="1390A5EE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F3A6664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E76D661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00B2F16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281A55E8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155E62E0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44</w:t>
            </w:r>
          </w:p>
        </w:tc>
        <w:tc>
          <w:tcPr>
            <w:tcW w:w="851" w:type="dxa"/>
            <w:vAlign w:val="center"/>
          </w:tcPr>
          <w:p w14:paraId="6103EAB0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E4F4E6E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380D2C3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02265F9" w14:textId="77777777" w:rsidR="00C91E41" w:rsidRPr="008C54BD" w:rsidRDefault="00C91E41" w:rsidP="008020FB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b/>
                <w:sz w:val="24"/>
              </w:rPr>
            </w:pPr>
            <w:r w:rsidRPr="008C54BD">
              <w:rPr>
                <w:b/>
                <w:sz w:val="24"/>
              </w:rPr>
              <w:t>(d)</w:t>
            </w:r>
          </w:p>
        </w:tc>
      </w:tr>
    </w:tbl>
    <w:p w14:paraId="752BF1CD" w14:textId="77777777" w:rsidR="00C91E41" w:rsidRPr="006E3365" w:rsidRDefault="00C91E41" w:rsidP="00C91E41">
      <w:pPr>
        <w:tabs>
          <w:tab w:val="left" w:pos="567"/>
        </w:tabs>
        <w:rPr>
          <w:sz w:val="22"/>
        </w:rPr>
      </w:pPr>
      <w:r>
        <w:rPr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BD976D" wp14:editId="7466F18F">
                <wp:simplePos x="0" y="0"/>
                <wp:positionH relativeFrom="column">
                  <wp:posOffset>234950</wp:posOffset>
                </wp:positionH>
                <wp:positionV relativeFrom="paragraph">
                  <wp:posOffset>466725</wp:posOffset>
                </wp:positionV>
                <wp:extent cx="2509520" cy="10160"/>
                <wp:effectExtent l="50800" t="25400" r="55880" b="9144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9520" cy="101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5pt,36.75pt" to="216.1pt,37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31E83E09" w14:textId="77777777" w:rsidR="00C91E41" w:rsidRPr="00B90D54" w:rsidRDefault="00C91E41" w:rsidP="00C91E41">
      <w:pPr>
        <w:tabs>
          <w:tab w:val="left" w:pos="567"/>
          <w:tab w:val="left" w:pos="1120"/>
        </w:tabs>
        <w:rPr>
          <w:b/>
          <w:u w:val="single"/>
        </w:rPr>
      </w:pPr>
      <w:r w:rsidRPr="00B90D54">
        <w:rPr>
          <w:b/>
          <w:u w:val="single"/>
        </w:rPr>
        <w:t>Cross out the following in Q 4.</w:t>
      </w:r>
    </w:p>
    <w:p w14:paraId="35A09CC9" w14:textId="77777777" w:rsidR="00C91E41" w:rsidRPr="00C91E41" w:rsidRDefault="00C91E41" w:rsidP="00C91E41">
      <w:pPr>
        <w:tabs>
          <w:tab w:val="left" w:pos="567"/>
          <w:tab w:val="left" w:pos="1120"/>
        </w:tabs>
        <w:rPr>
          <w:b/>
        </w:rPr>
      </w:pPr>
      <w:bookmarkStart w:id="0" w:name="_GoBack"/>
      <w:bookmarkEnd w:id="0"/>
    </w:p>
    <w:p w14:paraId="6DABA9BA" w14:textId="77777777" w:rsidR="00C91E41" w:rsidRPr="008C54BD" w:rsidRDefault="00C91E41" w:rsidP="00C91E41">
      <w:pPr>
        <w:tabs>
          <w:tab w:val="left" w:pos="567"/>
          <w:tab w:val="left" w:pos="1120"/>
        </w:tabs>
      </w:pPr>
      <w:r w:rsidRPr="008C54BD">
        <w:t>4.</w:t>
      </w:r>
      <w:r w:rsidRPr="008C54BD">
        <w:tab/>
        <w:t>Write the chemical formula for each of the following compounds.</w:t>
      </w:r>
    </w:p>
    <w:p w14:paraId="6D9B352F" w14:textId="77777777" w:rsidR="00C91E41" w:rsidRPr="008C54BD" w:rsidRDefault="00C91E41" w:rsidP="00C91E41">
      <w:pPr>
        <w:tabs>
          <w:tab w:val="left" w:pos="567"/>
          <w:tab w:val="left" w:pos="1120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C54BD">
        <w:t>(7 marks)</w:t>
      </w:r>
    </w:p>
    <w:tbl>
      <w:tblPr>
        <w:tblpPr w:leftFromText="180" w:rightFromText="180" w:vertAnchor="text" w:horzAnchor="page" w:tblpX="3400" w:tblpY="12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0"/>
        <w:gridCol w:w="3080"/>
      </w:tblGrid>
      <w:tr w:rsidR="00C91E41" w:rsidRPr="008C54BD" w14:paraId="7F6A6320" w14:textId="77777777" w:rsidTr="008020FB">
        <w:trPr>
          <w:trHeight w:val="293"/>
        </w:trPr>
        <w:tc>
          <w:tcPr>
            <w:tcW w:w="3080" w:type="dxa"/>
            <w:vAlign w:val="center"/>
          </w:tcPr>
          <w:p w14:paraId="76544C93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  <w:jc w:val="center"/>
              <w:rPr>
                <w:b/>
              </w:rPr>
            </w:pPr>
            <w:r w:rsidRPr="008C54BD">
              <w:rPr>
                <w:b/>
              </w:rPr>
              <w:t>NAME</w:t>
            </w:r>
          </w:p>
        </w:tc>
        <w:tc>
          <w:tcPr>
            <w:tcW w:w="3080" w:type="dxa"/>
            <w:vAlign w:val="center"/>
          </w:tcPr>
          <w:p w14:paraId="1B0A9106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  <w:jc w:val="center"/>
              <w:rPr>
                <w:b/>
              </w:rPr>
            </w:pPr>
            <w:r w:rsidRPr="008C54BD">
              <w:rPr>
                <w:b/>
              </w:rPr>
              <w:t>FORMULA</w:t>
            </w:r>
          </w:p>
        </w:tc>
      </w:tr>
      <w:tr w:rsidR="00C91E41" w:rsidRPr="008C54BD" w14:paraId="04D219DC" w14:textId="77777777" w:rsidTr="008020FB">
        <w:trPr>
          <w:trHeight w:val="293"/>
        </w:trPr>
        <w:tc>
          <w:tcPr>
            <w:tcW w:w="3080" w:type="dxa"/>
            <w:vAlign w:val="center"/>
          </w:tcPr>
          <w:p w14:paraId="2F69BB90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  <w:r w:rsidRPr="008C54BD">
              <w:t>potassium nitrate</w:t>
            </w:r>
          </w:p>
        </w:tc>
        <w:tc>
          <w:tcPr>
            <w:tcW w:w="3080" w:type="dxa"/>
          </w:tcPr>
          <w:p w14:paraId="064D3D63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</w:p>
          <w:p w14:paraId="5C38A9AC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</w:p>
        </w:tc>
      </w:tr>
      <w:tr w:rsidR="00C91E41" w:rsidRPr="008C54BD" w14:paraId="43F58F90" w14:textId="77777777" w:rsidTr="008020FB">
        <w:trPr>
          <w:trHeight w:val="293"/>
        </w:trPr>
        <w:tc>
          <w:tcPr>
            <w:tcW w:w="3080" w:type="dxa"/>
            <w:vAlign w:val="center"/>
          </w:tcPr>
          <w:p w14:paraId="0B36AF64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  <w:r w:rsidRPr="008C54BD">
              <w:t>magnesium phosphate</w:t>
            </w:r>
          </w:p>
        </w:tc>
        <w:tc>
          <w:tcPr>
            <w:tcW w:w="3080" w:type="dxa"/>
          </w:tcPr>
          <w:p w14:paraId="4BF35815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</w:p>
          <w:p w14:paraId="518705C7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</w:p>
        </w:tc>
      </w:tr>
      <w:tr w:rsidR="00C91E41" w:rsidRPr="008C54BD" w14:paraId="24E71A61" w14:textId="77777777" w:rsidTr="008020FB">
        <w:trPr>
          <w:trHeight w:val="293"/>
        </w:trPr>
        <w:tc>
          <w:tcPr>
            <w:tcW w:w="3080" w:type="dxa"/>
            <w:vAlign w:val="center"/>
          </w:tcPr>
          <w:p w14:paraId="3E917336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  <w:r w:rsidRPr="008C54BD">
              <w:t>aluminium sulphate</w:t>
            </w:r>
          </w:p>
        </w:tc>
        <w:tc>
          <w:tcPr>
            <w:tcW w:w="3080" w:type="dxa"/>
          </w:tcPr>
          <w:p w14:paraId="6CFDA7AB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</w:p>
          <w:p w14:paraId="5A164F25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</w:p>
        </w:tc>
      </w:tr>
      <w:tr w:rsidR="00C91E41" w:rsidRPr="008C54BD" w14:paraId="625BA7CF" w14:textId="77777777" w:rsidTr="008020FB">
        <w:trPr>
          <w:trHeight w:val="293"/>
        </w:trPr>
        <w:tc>
          <w:tcPr>
            <w:tcW w:w="3080" w:type="dxa"/>
            <w:vAlign w:val="center"/>
          </w:tcPr>
          <w:p w14:paraId="50EBD035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  <w:r w:rsidRPr="008C54BD">
              <w:t>phosphorus tribromide</w:t>
            </w:r>
          </w:p>
        </w:tc>
        <w:tc>
          <w:tcPr>
            <w:tcW w:w="3080" w:type="dxa"/>
          </w:tcPr>
          <w:p w14:paraId="019F5A59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</w:p>
          <w:p w14:paraId="5959BAAF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</w:p>
        </w:tc>
      </w:tr>
      <w:tr w:rsidR="00C91E41" w:rsidRPr="008C54BD" w14:paraId="6BB09AE2" w14:textId="77777777" w:rsidTr="008020FB">
        <w:trPr>
          <w:trHeight w:val="293"/>
        </w:trPr>
        <w:tc>
          <w:tcPr>
            <w:tcW w:w="3080" w:type="dxa"/>
            <w:vAlign w:val="center"/>
          </w:tcPr>
          <w:p w14:paraId="7141AC81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  <w:r w:rsidRPr="008C54BD">
              <w:t>iron (III) iodide</w:t>
            </w:r>
          </w:p>
        </w:tc>
        <w:tc>
          <w:tcPr>
            <w:tcW w:w="3080" w:type="dxa"/>
          </w:tcPr>
          <w:p w14:paraId="7F83B7D0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</w:p>
          <w:p w14:paraId="7B2F9694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</w:p>
        </w:tc>
      </w:tr>
      <w:tr w:rsidR="00C91E41" w:rsidRPr="008C54BD" w14:paraId="661745FF" w14:textId="77777777" w:rsidTr="008020FB">
        <w:trPr>
          <w:trHeight w:val="293"/>
        </w:trPr>
        <w:tc>
          <w:tcPr>
            <w:tcW w:w="3080" w:type="dxa"/>
            <w:vAlign w:val="center"/>
          </w:tcPr>
          <w:p w14:paraId="7132B853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  <w:r w:rsidRPr="008C54BD">
              <w:t>barium acetate</w:t>
            </w:r>
          </w:p>
        </w:tc>
        <w:tc>
          <w:tcPr>
            <w:tcW w:w="3080" w:type="dxa"/>
          </w:tcPr>
          <w:p w14:paraId="41D63B78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</w:p>
          <w:p w14:paraId="52B4330C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</w:p>
        </w:tc>
      </w:tr>
      <w:tr w:rsidR="00C91E41" w:rsidRPr="008C54BD" w14:paraId="66463178" w14:textId="77777777" w:rsidTr="008020FB">
        <w:trPr>
          <w:trHeight w:val="293"/>
        </w:trPr>
        <w:tc>
          <w:tcPr>
            <w:tcW w:w="3080" w:type="dxa"/>
            <w:vAlign w:val="center"/>
          </w:tcPr>
          <w:p w14:paraId="25E54465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  <w:r w:rsidRPr="008C54BD">
              <w:t>disulphur tetraiodide</w:t>
            </w:r>
          </w:p>
        </w:tc>
        <w:tc>
          <w:tcPr>
            <w:tcW w:w="3080" w:type="dxa"/>
          </w:tcPr>
          <w:p w14:paraId="677D9AB9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</w:p>
          <w:p w14:paraId="58A5A8B6" w14:textId="77777777" w:rsidR="00C91E41" w:rsidRPr="008C54BD" w:rsidRDefault="00C91E41" w:rsidP="008020FB">
            <w:pPr>
              <w:tabs>
                <w:tab w:val="left" w:pos="567"/>
                <w:tab w:val="left" w:pos="1120"/>
              </w:tabs>
            </w:pPr>
          </w:p>
        </w:tc>
      </w:tr>
    </w:tbl>
    <w:p w14:paraId="2DE4C341" w14:textId="77777777" w:rsidR="00C91E41" w:rsidRPr="008C54BD" w:rsidRDefault="00C91E41" w:rsidP="00C91E41">
      <w:pPr>
        <w:tabs>
          <w:tab w:val="left" w:pos="567"/>
          <w:tab w:val="left" w:pos="1120"/>
        </w:tabs>
      </w:pPr>
    </w:p>
    <w:p w14:paraId="3C23555A" w14:textId="77777777" w:rsidR="00C91E41" w:rsidRPr="008C54BD" w:rsidRDefault="00C91E41" w:rsidP="00C91E41">
      <w:pPr>
        <w:tabs>
          <w:tab w:val="left" w:pos="567"/>
          <w:tab w:val="left" w:pos="1120"/>
        </w:tabs>
      </w:pPr>
    </w:p>
    <w:p w14:paraId="328E3523" w14:textId="77777777" w:rsidR="00C91E41" w:rsidRPr="008C54BD" w:rsidRDefault="00C91E41" w:rsidP="00C91E41">
      <w:pPr>
        <w:tabs>
          <w:tab w:val="left" w:pos="567"/>
          <w:tab w:val="left" w:pos="1120"/>
        </w:tabs>
      </w:pPr>
    </w:p>
    <w:p w14:paraId="14995895" w14:textId="77777777" w:rsidR="00C91E41" w:rsidRPr="008C54BD" w:rsidRDefault="00C91E41" w:rsidP="00C91E41">
      <w:pPr>
        <w:tabs>
          <w:tab w:val="left" w:pos="567"/>
          <w:tab w:val="left" w:pos="1120"/>
        </w:tabs>
      </w:pPr>
    </w:p>
    <w:p w14:paraId="59E80FF0" w14:textId="77777777" w:rsidR="00C91E41" w:rsidRPr="008C54BD" w:rsidRDefault="00C91E41" w:rsidP="00C91E41">
      <w:pPr>
        <w:tabs>
          <w:tab w:val="left" w:pos="567"/>
          <w:tab w:val="left" w:pos="1120"/>
        </w:tabs>
      </w:pPr>
    </w:p>
    <w:p w14:paraId="36B852CA" w14:textId="77777777" w:rsidR="00C91E41" w:rsidRPr="008C54BD" w:rsidRDefault="00C91E41" w:rsidP="00C91E41">
      <w:pPr>
        <w:tabs>
          <w:tab w:val="left" w:pos="567"/>
          <w:tab w:val="left" w:pos="1120"/>
        </w:tabs>
      </w:pPr>
    </w:p>
    <w:p w14:paraId="584CD8BD" w14:textId="77777777" w:rsidR="00C91E41" w:rsidRPr="008C54BD" w:rsidRDefault="00C91E41" w:rsidP="00C91E41">
      <w:pPr>
        <w:tabs>
          <w:tab w:val="left" w:pos="567"/>
          <w:tab w:val="left" w:pos="1120"/>
        </w:tabs>
      </w:pPr>
    </w:p>
    <w:p w14:paraId="17239DD5" w14:textId="77777777" w:rsidR="00C91E41" w:rsidRPr="008C54BD" w:rsidRDefault="00C91E41" w:rsidP="00C91E41">
      <w:pPr>
        <w:tabs>
          <w:tab w:val="left" w:pos="567"/>
          <w:tab w:val="left" w:pos="1120"/>
        </w:tabs>
      </w:pPr>
    </w:p>
    <w:p w14:paraId="4C6ABFAE" w14:textId="77777777" w:rsidR="00C91E41" w:rsidRPr="008C54BD" w:rsidRDefault="00C91E41" w:rsidP="00C91E41">
      <w:pPr>
        <w:tabs>
          <w:tab w:val="left" w:pos="567"/>
          <w:tab w:val="left" w:pos="112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4DE74C" wp14:editId="43AF1B43">
                <wp:simplePos x="0" y="0"/>
                <wp:positionH relativeFrom="column">
                  <wp:posOffset>1230630</wp:posOffset>
                </wp:positionH>
                <wp:positionV relativeFrom="paragraph">
                  <wp:posOffset>120650</wp:posOffset>
                </wp:positionV>
                <wp:extent cx="4277360" cy="0"/>
                <wp:effectExtent l="50800" t="25400" r="66040" b="1016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73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9pt,9.5pt" to="433.7pt,9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3648651B" w14:textId="77777777" w:rsidR="00C91E41" w:rsidRPr="008C54BD" w:rsidRDefault="00C91E41" w:rsidP="00C91E41">
      <w:pPr>
        <w:tabs>
          <w:tab w:val="left" w:pos="567"/>
          <w:tab w:val="left" w:pos="1120"/>
        </w:tabs>
      </w:pPr>
    </w:p>
    <w:p w14:paraId="125B900F" w14:textId="77777777" w:rsidR="00C91E41" w:rsidRPr="008C54BD" w:rsidRDefault="00C91E41" w:rsidP="00C91E41">
      <w:pPr>
        <w:tabs>
          <w:tab w:val="left" w:pos="567"/>
          <w:tab w:val="left" w:pos="1120"/>
        </w:tabs>
      </w:pPr>
    </w:p>
    <w:p w14:paraId="5DB23B5B" w14:textId="77777777" w:rsidR="00C91E41" w:rsidRPr="008C54BD" w:rsidRDefault="00C91E41" w:rsidP="00C91E41">
      <w:pPr>
        <w:tabs>
          <w:tab w:val="left" w:pos="567"/>
          <w:tab w:val="left" w:pos="1120"/>
        </w:tabs>
      </w:pPr>
    </w:p>
    <w:p w14:paraId="199BFCD6" w14:textId="77777777" w:rsidR="00C91E41" w:rsidRPr="008C54BD" w:rsidRDefault="00C91E41" w:rsidP="00C91E41">
      <w:pPr>
        <w:tabs>
          <w:tab w:val="left" w:pos="567"/>
          <w:tab w:val="left" w:pos="1120"/>
        </w:tabs>
      </w:pPr>
    </w:p>
    <w:p w14:paraId="103F4B01" w14:textId="77777777" w:rsidR="00C91E41" w:rsidRPr="008C54BD" w:rsidRDefault="00C91E41" w:rsidP="00C91E41">
      <w:pPr>
        <w:tabs>
          <w:tab w:val="left" w:pos="567"/>
          <w:tab w:val="left" w:pos="1120"/>
        </w:tabs>
      </w:pPr>
    </w:p>
    <w:p w14:paraId="672D0DBF" w14:textId="77777777" w:rsidR="00C91E41" w:rsidRPr="008C54BD" w:rsidRDefault="00C91E41" w:rsidP="00C91E41">
      <w:pPr>
        <w:tabs>
          <w:tab w:val="left" w:pos="567"/>
          <w:tab w:val="left" w:pos="112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B5AC36" wp14:editId="679C6968">
                <wp:simplePos x="0" y="0"/>
                <wp:positionH relativeFrom="column">
                  <wp:posOffset>1240790</wp:posOffset>
                </wp:positionH>
                <wp:positionV relativeFrom="paragraph">
                  <wp:posOffset>125730</wp:posOffset>
                </wp:positionV>
                <wp:extent cx="4318000" cy="30480"/>
                <wp:effectExtent l="50800" t="25400" r="76200" b="9652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0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7pt,9.9pt" to="437.7pt,12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467554EB" w14:textId="77777777" w:rsidR="00C91E41" w:rsidRDefault="00C91E41" w:rsidP="00222BC9">
      <w:pPr>
        <w:rPr>
          <w:rFonts w:ascii="Arial" w:hAnsi="Arial"/>
        </w:rPr>
      </w:pPr>
    </w:p>
    <w:p w14:paraId="1E4790DE" w14:textId="77777777" w:rsidR="00C91E41" w:rsidRPr="003D11C3" w:rsidRDefault="00C91E41" w:rsidP="00222BC9">
      <w:pPr>
        <w:rPr>
          <w:rFonts w:ascii="Arial" w:hAnsi="Arial"/>
        </w:rPr>
      </w:pPr>
    </w:p>
    <w:sectPr w:rsidR="00C91E41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proofState w:spelling="clean"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E41"/>
    <w:rsid w:val="00222BC9"/>
    <w:rsid w:val="003D11C3"/>
    <w:rsid w:val="005872A5"/>
    <w:rsid w:val="00967719"/>
    <w:rsid w:val="00992EF0"/>
    <w:rsid w:val="00B90D54"/>
    <w:rsid w:val="00BF67FC"/>
    <w:rsid w:val="00C91E41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688A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91E41"/>
    <w:pPr>
      <w:tabs>
        <w:tab w:val="center" w:pos="4320"/>
        <w:tab w:val="right" w:pos="8640"/>
      </w:tabs>
    </w:pPr>
    <w:rPr>
      <w:rFonts w:ascii="Times New Roman" w:eastAsia="Times New Roman" w:hAnsi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91E41"/>
    <w:rPr>
      <w:rFonts w:ascii="Times New Roman" w:eastAsia="Times New Roman" w:hAnsi="Times New Roma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91E41"/>
    <w:pPr>
      <w:tabs>
        <w:tab w:val="center" w:pos="4320"/>
        <w:tab w:val="right" w:pos="8640"/>
      </w:tabs>
    </w:pPr>
    <w:rPr>
      <w:rFonts w:ascii="Times New Roman" w:eastAsia="Times New Roman" w:hAnsi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91E41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11</TotalTime>
  <Pages>1</Pages>
  <Words>121</Words>
  <Characters>691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cp:lastPrinted>2016-10-17T02:19:00Z</cp:lastPrinted>
  <dcterms:created xsi:type="dcterms:W3CDTF">2016-10-17T02:05:00Z</dcterms:created>
  <dcterms:modified xsi:type="dcterms:W3CDTF">2016-10-17T02:20:00Z</dcterms:modified>
</cp:coreProperties>
</file>