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CB68E" w14:textId="77777777" w:rsidR="00C006C9" w:rsidRPr="00636888" w:rsidRDefault="00C006C9" w:rsidP="00C006C9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636888">
        <w:rPr>
          <w:rFonts w:ascii="Arial" w:hAnsi="Arial" w:cs="Arial"/>
          <w:b/>
          <w:noProof/>
          <w:sz w:val="32"/>
        </w:rPr>
        <w:drawing>
          <wp:anchor distT="0" distB="0" distL="114300" distR="114300" simplePos="0" relativeHeight="251662336" behindDoc="0" locked="0" layoutInCell="1" allowOverlap="1" wp14:anchorId="0214C2CA" wp14:editId="718180B8">
            <wp:simplePos x="0" y="0"/>
            <wp:positionH relativeFrom="column">
              <wp:posOffset>575945</wp:posOffset>
            </wp:positionH>
            <wp:positionV relativeFrom="paragraph">
              <wp:posOffset>87630</wp:posOffset>
            </wp:positionV>
            <wp:extent cx="1666240" cy="1684655"/>
            <wp:effectExtent l="0" t="0" r="0" b="0"/>
            <wp:wrapNone/>
            <wp:docPr id="122" name="Picture 122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LIFE logo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C006C9" w:rsidRPr="00636888" w14:paraId="3558EDE2" w14:textId="77777777" w:rsidTr="00AC3A7B">
        <w:trPr>
          <w:trHeight w:val="1900"/>
        </w:trPr>
        <w:tc>
          <w:tcPr>
            <w:tcW w:w="2721" w:type="dxa"/>
          </w:tcPr>
          <w:p w14:paraId="7244421F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3FA9859D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6577B6AB" w14:textId="77777777" w:rsidR="00C006C9" w:rsidRPr="00636888" w:rsidRDefault="00C006C9" w:rsidP="00AC3A7B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3CA7A7C5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6DC0EC1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636888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432EC1F4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73D37E30" w14:textId="77777777" w:rsidR="00C006C9" w:rsidRPr="00636888" w:rsidRDefault="00C006C9" w:rsidP="00AC3A7B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Semester 2</w:t>
            </w:r>
            <w:r w:rsidRPr="00636888">
              <w:rPr>
                <w:rFonts w:ascii="Arial" w:hAnsi="Arial" w:cs="Arial"/>
                <w:b/>
                <w:sz w:val="30"/>
              </w:rPr>
              <w:t xml:space="preserve"> Examination 201</w:t>
            </w:r>
            <w:r>
              <w:rPr>
                <w:rFonts w:ascii="Arial" w:hAnsi="Arial" w:cs="Arial"/>
                <w:b/>
                <w:sz w:val="30"/>
              </w:rPr>
              <w:t>9</w:t>
            </w:r>
          </w:p>
          <w:p w14:paraId="139CDB65" w14:textId="77777777" w:rsidR="00C006C9" w:rsidRPr="00636888" w:rsidRDefault="00C006C9" w:rsidP="00AC3A7B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03997129" w14:textId="77777777" w:rsidR="00C006C9" w:rsidRDefault="00C006C9" w:rsidP="00C006C9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Multiple Choice Answer Sheet</w:t>
            </w:r>
          </w:p>
          <w:p w14:paraId="3096DF9A" w14:textId="77777777" w:rsidR="00C006C9" w:rsidRPr="00636888" w:rsidRDefault="00C006C9" w:rsidP="00C006C9">
            <w:pPr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 xml:space="preserve">                            and Data Sheet</w:t>
            </w:r>
          </w:p>
          <w:p w14:paraId="270CE925" w14:textId="77777777" w:rsidR="00C006C9" w:rsidRPr="00636888" w:rsidRDefault="00C006C9" w:rsidP="00AC3A7B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2FAACED8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</w:rPr>
      </w:pPr>
    </w:p>
    <w:p w14:paraId="46CE02D8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</w:rPr>
      </w:pPr>
      <w:r w:rsidRPr="0063688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33FBAD" wp14:editId="354AC463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19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43F267" id="AutoShape 121" o:spid="_x0000_s1026" style="position:absolute;margin-left:202.55pt;margin-top:12.55pt;width:266.45pt;height:7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" filled="f" strokeweight="1pt">
                <v:path arrowok="t"/>
              </v:roundrect>
            </w:pict>
          </mc:Fallback>
        </mc:AlternateContent>
      </w:r>
    </w:p>
    <w:p w14:paraId="684FF228" w14:textId="77777777" w:rsidR="00C006C9" w:rsidRPr="00636888" w:rsidRDefault="00C006C9" w:rsidP="00C006C9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5E09D2A1" w14:textId="77777777" w:rsidR="00C006C9" w:rsidRPr="00636888" w:rsidRDefault="00C006C9" w:rsidP="00C006C9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636888">
        <w:rPr>
          <w:rFonts w:ascii="Arial" w:hAnsi="Arial" w:cs="Arial"/>
        </w:rPr>
        <w:t>Please place your student identification label in this box</w:t>
      </w:r>
    </w:p>
    <w:p w14:paraId="39E24C1F" w14:textId="77777777" w:rsidR="00C006C9" w:rsidRPr="00636888" w:rsidRDefault="00C006C9" w:rsidP="00C006C9">
      <w:pPr>
        <w:tabs>
          <w:tab w:val="right" w:pos="9270"/>
        </w:tabs>
        <w:spacing w:before="120"/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Year 10 Science </w:t>
      </w:r>
    </w:p>
    <w:p w14:paraId="398F0EBD" w14:textId="77777777" w:rsidR="00C006C9" w:rsidRDefault="00C006C9" w:rsidP="00C006C9">
      <w:pPr>
        <w:tabs>
          <w:tab w:val="right" w:pos="9270"/>
        </w:tabs>
        <w:rPr>
          <w:rFonts w:ascii="Arial" w:hAnsi="Arial" w:cs="Arial"/>
          <w:b/>
          <w:sz w:val="32"/>
        </w:rPr>
      </w:pPr>
      <w:r w:rsidRPr="00636888">
        <w:rPr>
          <w:rFonts w:ascii="Arial" w:hAnsi="Arial" w:cs="Arial"/>
          <w:b/>
          <w:sz w:val="32"/>
        </w:rPr>
        <w:t xml:space="preserve">         </w:t>
      </w:r>
      <w:r>
        <w:rPr>
          <w:rFonts w:ascii="Arial" w:hAnsi="Arial" w:cs="Arial"/>
          <w:b/>
          <w:sz w:val="32"/>
        </w:rPr>
        <w:t xml:space="preserve">      </w:t>
      </w:r>
      <w:r w:rsidRPr="00636888">
        <w:rPr>
          <w:rFonts w:ascii="Arial" w:hAnsi="Arial" w:cs="Arial"/>
          <w:b/>
          <w:sz w:val="32"/>
        </w:rPr>
        <w:t>(General)</w:t>
      </w:r>
      <w:r>
        <w:rPr>
          <w:rFonts w:ascii="Arial" w:hAnsi="Arial" w:cs="Arial"/>
          <w:b/>
          <w:sz w:val="32"/>
        </w:rPr>
        <w:t xml:space="preserve"> </w:t>
      </w:r>
    </w:p>
    <w:p w14:paraId="40353B75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                Physics</w:t>
      </w:r>
    </w:p>
    <w:p w14:paraId="5536C654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  <w:b/>
        </w:rPr>
      </w:pPr>
    </w:p>
    <w:p w14:paraId="316361A7" w14:textId="77777777" w:rsidR="00C006C9" w:rsidRPr="00636888" w:rsidRDefault="00C006C9" w:rsidP="00C006C9">
      <w:pPr>
        <w:tabs>
          <w:tab w:val="right" w:pos="9270"/>
        </w:tabs>
        <w:rPr>
          <w:rFonts w:ascii="Arial" w:hAnsi="Arial" w:cs="Arial"/>
          <w:b/>
        </w:rPr>
      </w:pPr>
    </w:p>
    <w:p w14:paraId="4CA6150A" w14:textId="77777777" w:rsidR="00C006C9" w:rsidRPr="00636888" w:rsidRDefault="00C006C9" w:rsidP="00C006C9">
      <w:pPr>
        <w:tabs>
          <w:tab w:val="left" w:pos="4140"/>
        </w:tabs>
        <w:rPr>
          <w:rFonts w:ascii="Arial" w:hAnsi="Arial" w:cs="Arial"/>
          <w:sz w:val="24"/>
        </w:rPr>
      </w:pPr>
    </w:p>
    <w:p w14:paraId="1A820484" w14:textId="77777777" w:rsidR="00C006C9" w:rsidRPr="00636888" w:rsidRDefault="00C006C9" w:rsidP="00C006C9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 Name</w:t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  <w:r w:rsidRPr="00636888">
        <w:rPr>
          <w:rFonts w:ascii="Arial" w:hAnsi="Arial" w:cs="Arial"/>
          <w:sz w:val="24"/>
          <w:u w:val="single"/>
        </w:rPr>
        <w:tab/>
      </w:r>
    </w:p>
    <w:p w14:paraId="08F3F44E" w14:textId="77777777" w:rsidR="00C006C9" w:rsidRPr="00636888" w:rsidRDefault="00C006C9" w:rsidP="00C006C9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</w:r>
      <w:r w:rsidRPr="00636888">
        <w:rPr>
          <w:rFonts w:ascii="Arial" w:hAnsi="Arial" w:cs="Arial"/>
          <w:sz w:val="24"/>
        </w:rPr>
        <w:tab/>
        <w:t>Student’s Teacher</w:t>
      </w:r>
      <w:r w:rsidRPr="00636888">
        <w:rPr>
          <w:rFonts w:ascii="Arial" w:hAnsi="Arial" w:cs="Arial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  <w:r w:rsidRPr="00636888">
        <w:rPr>
          <w:rFonts w:ascii="Arial" w:hAnsi="Arial" w:cs="Arial"/>
          <w:u w:val="single"/>
        </w:rPr>
        <w:tab/>
      </w:r>
    </w:p>
    <w:p w14:paraId="11EFF83B" w14:textId="77777777" w:rsidR="00C006C9" w:rsidRDefault="00C006C9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08054DAD" w14:textId="17A0AC0E" w:rsidR="003F031C" w:rsidRDefault="003F031C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09F541E6" w14:textId="20EDB97F" w:rsidR="00936E7E" w:rsidRDefault="00936E7E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5AF205AA" w14:textId="77777777" w:rsidR="00936E7E" w:rsidRDefault="00936E7E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  <w:bookmarkStart w:id="0" w:name="_GoBack"/>
      <w:bookmarkEnd w:id="0"/>
    </w:p>
    <w:p w14:paraId="5CF7F5EB" w14:textId="77777777" w:rsidR="003F031C" w:rsidRDefault="003F031C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</w:p>
    <w:p w14:paraId="3E12A322" w14:textId="4E8199D9" w:rsidR="00C006C9" w:rsidRPr="00636888" w:rsidRDefault="00C006C9" w:rsidP="00C006C9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636888">
        <w:rPr>
          <w:rFonts w:ascii="Arial" w:hAnsi="Arial" w:cs="Arial"/>
          <w:b/>
          <w:sz w:val="24"/>
        </w:rPr>
        <w:t xml:space="preserve">SECTION 1 </w:t>
      </w:r>
      <w:r w:rsidRPr="00636888">
        <w:rPr>
          <w:rFonts w:ascii="Arial" w:hAnsi="Arial" w:cs="Arial"/>
          <w:b/>
          <w:sz w:val="24"/>
        </w:rPr>
        <w:tab/>
        <w:t>MULTIPLE CHOICE  (</w:t>
      </w:r>
      <w:r>
        <w:rPr>
          <w:rFonts w:ascii="Arial" w:hAnsi="Arial" w:cs="Arial"/>
          <w:b/>
          <w:sz w:val="24"/>
        </w:rPr>
        <w:t>24</w:t>
      </w:r>
      <w:r w:rsidRPr="00636888">
        <w:rPr>
          <w:rFonts w:ascii="Arial" w:hAnsi="Arial" w:cs="Arial"/>
          <w:b/>
          <w:sz w:val="24"/>
        </w:rPr>
        <w:t xml:space="preserve"> marks)</w:t>
      </w:r>
    </w:p>
    <w:p w14:paraId="6C0935ED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</w:p>
    <w:p w14:paraId="3866B87D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sz w:val="24"/>
        </w:rPr>
        <w:t xml:space="preserve">Choose the best answer for each question in the multiple choice </w:t>
      </w:r>
      <w:r>
        <w:rPr>
          <w:rFonts w:ascii="Arial" w:hAnsi="Arial" w:cs="Arial"/>
          <w:sz w:val="24"/>
        </w:rPr>
        <w:t>section of the</w:t>
      </w:r>
      <w:r w:rsidRPr="00636888">
        <w:rPr>
          <w:rFonts w:ascii="Arial" w:hAnsi="Arial" w:cs="Arial"/>
          <w:sz w:val="24"/>
        </w:rPr>
        <w:t xml:space="preserve"> booklet.  </w:t>
      </w:r>
    </w:p>
    <w:p w14:paraId="57C062C2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</w:p>
    <w:p w14:paraId="0A999408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b/>
          <w:i/>
          <w:sz w:val="24"/>
        </w:rPr>
        <w:t>Mark your selection with a cross</w:t>
      </w:r>
      <w:r w:rsidRPr="00636888">
        <w:rPr>
          <w:rFonts w:ascii="Arial" w:hAnsi="Arial" w:cs="Arial"/>
          <w:sz w:val="24"/>
        </w:rPr>
        <w:t>.</w:t>
      </w:r>
    </w:p>
    <w:p w14:paraId="40D0AB6E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sz w:val="24"/>
        </w:rPr>
      </w:pPr>
      <w:r w:rsidRPr="00636888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EE282A" wp14:editId="03878C0F">
                <wp:simplePos x="0" y="0"/>
                <wp:positionH relativeFrom="column">
                  <wp:posOffset>4445</wp:posOffset>
                </wp:positionH>
                <wp:positionV relativeFrom="paragraph">
                  <wp:posOffset>144145</wp:posOffset>
                </wp:positionV>
                <wp:extent cx="6019800" cy="0"/>
                <wp:effectExtent l="0" t="12700" r="0" b="0"/>
                <wp:wrapNone/>
                <wp:docPr id="18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DAA54" id="Line 1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1.35pt" to="474.35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" strokeweight="1.5pt">
                <o:lock v:ext="edit" shapetype="f"/>
              </v:line>
            </w:pict>
          </mc:Fallback>
        </mc:AlternateContent>
      </w:r>
    </w:p>
    <w:tbl>
      <w:tblPr>
        <w:tblpPr w:leftFromText="180" w:rightFromText="180" w:vertAnchor="text" w:horzAnchor="page" w:tblpX="1090" w:tblpY="267"/>
        <w:tblW w:w="9361" w:type="dxa"/>
        <w:tblLook w:val="0000" w:firstRow="0" w:lastRow="0" w:firstColumn="0" w:lastColumn="0" w:noHBand="0" w:noVBand="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936E7E" w:rsidRPr="00636888" w14:paraId="16061094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750E20D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3A0DD1E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F3AA558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7E608AB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EE770F2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FE4D22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385FCF28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11</w:t>
            </w:r>
          </w:p>
        </w:tc>
        <w:tc>
          <w:tcPr>
            <w:tcW w:w="851" w:type="dxa"/>
            <w:vAlign w:val="center"/>
          </w:tcPr>
          <w:p w14:paraId="4E9AFE08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B106435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EE0FCE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853E85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6A4A98E8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01B6BA9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5A21B907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5AC430E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394622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E8695B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C2B3B24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188B8DB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12</w:t>
            </w:r>
          </w:p>
        </w:tc>
        <w:tc>
          <w:tcPr>
            <w:tcW w:w="851" w:type="dxa"/>
            <w:vAlign w:val="center"/>
          </w:tcPr>
          <w:p w14:paraId="05288F3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000BDD4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23560A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4CAFCA2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1344E377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4AD8F61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00669DB7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BBD2D86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38868CA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328E007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122753C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09C67821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13</w:t>
            </w:r>
          </w:p>
        </w:tc>
        <w:tc>
          <w:tcPr>
            <w:tcW w:w="851" w:type="dxa"/>
            <w:vAlign w:val="center"/>
          </w:tcPr>
          <w:p w14:paraId="1DFB344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9103FC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0F6CC9C2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B84DDF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7F545EE2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54D71AA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4</w:t>
            </w:r>
          </w:p>
        </w:tc>
        <w:tc>
          <w:tcPr>
            <w:tcW w:w="851" w:type="dxa"/>
            <w:vAlign w:val="center"/>
          </w:tcPr>
          <w:p w14:paraId="5B2765D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17BDBA1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7A56B21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00BC14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E03B1E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4ECC4887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14</w:t>
            </w:r>
          </w:p>
        </w:tc>
        <w:tc>
          <w:tcPr>
            <w:tcW w:w="851" w:type="dxa"/>
            <w:vAlign w:val="center"/>
          </w:tcPr>
          <w:p w14:paraId="0E073C36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469D9CF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79A7B4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C792A3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265CE4CF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62C8F03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5</w:t>
            </w:r>
          </w:p>
        </w:tc>
        <w:tc>
          <w:tcPr>
            <w:tcW w:w="851" w:type="dxa"/>
            <w:vAlign w:val="center"/>
          </w:tcPr>
          <w:p w14:paraId="51B498B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854894B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7E23B4AB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AD70DB1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73505A8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826ED5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086D5292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50564A8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AF37506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8DD218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62DE76E4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54C290B8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4736D38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D5E0FC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C910DE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23D030D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4EF5A1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6D60DD7A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16</w:t>
            </w:r>
          </w:p>
        </w:tc>
        <w:tc>
          <w:tcPr>
            <w:tcW w:w="851" w:type="dxa"/>
            <w:vAlign w:val="center"/>
          </w:tcPr>
          <w:p w14:paraId="381D9472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1D4AE75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7359E9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F10CEE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31669772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0B83F627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7</w:t>
            </w:r>
          </w:p>
        </w:tc>
        <w:tc>
          <w:tcPr>
            <w:tcW w:w="851" w:type="dxa"/>
            <w:vAlign w:val="center"/>
          </w:tcPr>
          <w:p w14:paraId="6086EA2B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2D24FB6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4948B5A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056DE53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640054F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BC9431A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17</w:t>
            </w:r>
          </w:p>
        </w:tc>
        <w:tc>
          <w:tcPr>
            <w:tcW w:w="851" w:type="dxa"/>
            <w:vAlign w:val="center"/>
          </w:tcPr>
          <w:p w14:paraId="73202A7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3408FD67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57EE35DA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6894D97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233611B7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47CCD09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76C464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FD17F9E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319981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7ED1721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3D9D263A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50D065B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18</w:t>
            </w:r>
          </w:p>
        </w:tc>
        <w:tc>
          <w:tcPr>
            <w:tcW w:w="851" w:type="dxa"/>
            <w:vAlign w:val="center"/>
          </w:tcPr>
          <w:p w14:paraId="65DB3E3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26EE1C1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7B992D4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45428005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00E9AF71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6C52616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9</w:t>
            </w:r>
          </w:p>
        </w:tc>
        <w:tc>
          <w:tcPr>
            <w:tcW w:w="851" w:type="dxa"/>
            <w:vAlign w:val="center"/>
          </w:tcPr>
          <w:p w14:paraId="2F6FE15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7225C676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2E3B8B9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3D67CB7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51F68939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9FB317C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19</w:t>
            </w:r>
          </w:p>
        </w:tc>
        <w:tc>
          <w:tcPr>
            <w:tcW w:w="851" w:type="dxa"/>
            <w:vAlign w:val="center"/>
          </w:tcPr>
          <w:p w14:paraId="34A663D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E506034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1C87A0D5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1A31BB4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  <w:tr w:rsidR="00936E7E" w:rsidRPr="00636888" w14:paraId="5FD2CFA4" w14:textId="77777777" w:rsidTr="009A39BA">
        <w:trPr>
          <w:trHeight w:val="397"/>
        </w:trPr>
        <w:tc>
          <w:tcPr>
            <w:tcW w:w="851" w:type="dxa"/>
            <w:vAlign w:val="center"/>
          </w:tcPr>
          <w:p w14:paraId="1FFC3B1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851" w:type="dxa"/>
            <w:vAlign w:val="center"/>
          </w:tcPr>
          <w:p w14:paraId="2A730426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1972E648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67F92A6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5CDC126F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  <w:tc>
          <w:tcPr>
            <w:tcW w:w="851" w:type="dxa"/>
          </w:tcPr>
          <w:p w14:paraId="01BC153A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278710F0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20</w:t>
            </w:r>
          </w:p>
        </w:tc>
        <w:tc>
          <w:tcPr>
            <w:tcW w:w="851" w:type="dxa"/>
            <w:vAlign w:val="center"/>
          </w:tcPr>
          <w:p w14:paraId="03A189E1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(a)</w:t>
            </w:r>
          </w:p>
        </w:tc>
        <w:tc>
          <w:tcPr>
            <w:tcW w:w="851" w:type="dxa"/>
            <w:vAlign w:val="center"/>
          </w:tcPr>
          <w:p w14:paraId="67333A2D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(b)</w:t>
            </w:r>
          </w:p>
        </w:tc>
        <w:tc>
          <w:tcPr>
            <w:tcW w:w="851" w:type="dxa"/>
            <w:vAlign w:val="center"/>
          </w:tcPr>
          <w:p w14:paraId="334BCE74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(c)</w:t>
            </w:r>
          </w:p>
        </w:tc>
        <w:tc>
          <w:tcPr>
            <w:tcW w:w="851" w:type="dxa"/>
            <w:vAlign w:val="center"/>
          </w:tcPr>
          <w:p w14:paraId="7E3C0683" w14:textId="77777777" w:rsidR="00936E7E" w:rsidRPr="00636888" w:rsidRDefault="00936E7E" w:rsidP="009A39BA">
            <w:pPr>
              <w:pStyle w:val="Header"/>
              <w:tabs>
                <w:tab w:val="left" w:pos="580"/>
                <w:tab w:val="left" w:pos="1140"/>
                <w:tab w:val="left" w:pos="2840"/>
                <w:tab w:val="left" w:pos="3400"/>
                <w:tab w:val="left" w:pos="5100"/>
                <w:tab w:val="left" w:pos="5680"/>
                <w:tab w:val="left" w:pos="7380"/>
                <w:tab w:val="left" w:pos="7940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636888">
              <w:rPr>
                <w:rFonts w:ascii="Arial" w:hAnsi="Arial" w:cs="Arial"/>
                <w:b/>
                <w:sz w:val="24"/>
              </w:rPr>
              <w:t>(d)</w:t>
            </w:r>
          </w:p>
        </w:tc>
      </w:tr>
    </w:tbl>
    <w:p w14:paraId="733FBD01" w14:textId="14F5FF4F" w:rsidR="005872A5" w:rsidRDefault="005872A5" w:rsidP="00222BC9">
      <w:pPr>
        <w:rPr>
          <w:rFonts w:ascii="Arial" w:hAnsi="Arial"/>
        </w:rPr>
      </w:pPr>
    </w:p>
    <w:p w14:paraId="3C5048C0" w14:textId="6F03B96D" w:rsidR="00A302B4" w:rsidRDefault="00A302B4" w:rsidP="00222BC9">
      <w:pPr>
        <w:rPr>
          <w:rFonts w:ascii="Arial" w:hAnsi="Arial"/>
        </w:rPr>
      </w:pPr>
    </w:p>
    <w:p w14:paraId="58AD9E59" w14:textId="77777777" w:rsidR="00936E7E" w:rsidRDefault="00936E7E">
      <w:pPr>
        <w:rPr>
          <w:b/>
          <w:sz w:val="24"/>
        </w:rPr>
      </w:pPr>
      <w:r>
        <w:rPr>
          <w:b/>
          <w:sz w:val="24"/>
        </w:rPr>
        <w:br w:type="page"/>
      </w:r>
    </w:p>
    <w:p w14:paraId="6F42BC28" w14:textId="3574B0C1" w:rsidR="00C006C9" w:rsidRDefault="00C006C9" w:rsidP="00C006C9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YEAR 10 SCIENCE (GENERAL)</w:t>
      </w:r>
    </w:p>
    <w:p w14:paraId="6E3940D7" w14:textId="77777777" w:rsidR="00C006C9" w:rsidRDefault="00C006C9" w:rsidP="00C006C9">
      <w:pPr>
        <w:jc w:val="center"/>
        <w:rPr>
          <w:b/>
          <w:sz w:val="24"/>
        </w:rPr>
      </w:pPr>
      <w:r>
        <w:rPr>
          <w:b/>
          <w:sz w:val="24"/>
        </w:rPr>
        <w:t>PHYSICAL SCIENCES</w:t>
      </w:r>
    </w:p>
    <w:p w14:paraId="2579711E" w14:textId="77777777" w:rsidR="00C006C9" w:rsidRDefault="00C006C9" w:rsidP="00C006C9">
      <w:pPr>
        <w:jc w:val="center"/>
        <w:rPr>
          <w:b/>
          <w:sz w:val="24"/>
        </w:rPr>
      </w:pPr>
      <w:r>
        <w:rPr>
          <w:b/>
          <w:sz w:val="24"/>
        </w:rPr>
        <w:t>DATA SHEET</w:t>
      </w:r>
    </w:p>
    <w:p w14:paraId="3EF54CDD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63928044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064FA392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3842DCF9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Speed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936E7E" w:rsidRPr="00B514E7">
        <w:rPr>
          <w:noProof/>
          <w:position w:val="-22"/>
          <w:sz w:val="24"/>
        </w:rPr>
        <w:object w:dxaOrig="940" w:dyaOrig="560" w14:anchorId="105CC7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0pt;height:36pt;mso-width-percent:0;mso-height-percent:0;mso-width-percent:0;mso-height-percent:0" o:ole="">
            <v:imagedata r:id="rId5" o:title=""/>
          </v:shape>
          <o:OLEObject Type="Embed" ProgID="Equation.3" ShapeID="_x0000_i1025" DrawAspect="Content" ObjectID="_1632644551" r:id="rId6"/>
        </w:object>
      </w:r>
      <w:r>
        <w:rPr>
          <w:sz w:val="24"/>
        </w:rPr>
        <w:tab/>
      </w:r>
      <w:r>
        <w:rPr>
          <w:sz w:val="24"/>
        </w:rPr>
        <w:tab/>
      </w:r>
    </w:p>
    <w:p w14:paraId="78241A7D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1C192C0B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0CBB5493" w14:textId="77777777" w:rsidR="00C006C9" w:rsidRPr="00670410" w:rsidRDefault="00C006C9" w:rsidP="00C006C9">
      <w:pPr>
        <w:tabs>
          <w:tab w:val="left" w:pos="567"/>
          <w:tab w:val="left" w:pos="1134"/>
        </w:tabs>
        <w:rPr>
          <w:b/>
          <w:sz w:val="24"/>
        </w:rPr>
      </w:pPr>
      <w:r w:rsidRPr="00670410">
        <w:rPr>
          <w:b/>
          <w:sz w:val="24"/>
        </w:rPr>
        <w:t>Velocity</w:t>
      </w:r>
      <w:r w:rsidRPr="00670410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936E7E" w:rsidRPr="00B514E7">
        <w:rPr>
          <w:noProof/>
          <w:position w:val="-22"/>
          <w:sz w:val="24"/>
        </w:rPr>
        <w:object w:dxaOrig="440" w:dyaOrig="560" w14:anchorId="367F629E">
          <v:shape id="_x0000_i1026" type="#_x0000_t75" alt="" style="width:29.05pt;height:37.25pt;mso-width-percent:0;mso-height-percent:0;mso-width-percent:0;mso-height-percent:0" o:ole="">
            <v:imagedata r:id="rId7" o:title=""/>
          </v:shape>
          <o:OLEObject Type="Embed" ProgID="Equation.3" ShapeID="_x0000_i1026" DrawAspect="Content" ObjectID="_1632644552" r:id="rId8"/>
        </w:objec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</w:p>
    <w:p w14:paraId="09A8562F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19FF0731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67C3AC87" w14:textId="7C3E243A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Acceleration</w:t>
      </w:r>
      <w:r w:rsidR="003F031C">
        <w:rPr>
          <w:sz w:val="24"/>
        </w:rPr>
        <w:t xml:space="preserve">    </w:t>
      </w:r>
      <w:r>
        <w:rPr>
          <w:sz w:val="24"/>
        </w:rPr>
        <w:t xml:space="preserve">  </w:t>
      </w:r>
      <w:r w:rsidR="00936E7E" w:rsidRPr="00B514E7">
        <w:rPr>
          <w:noProof/>
          <w:position w:val="-22"/>
          <w:sz w:val="24"/>
        </w:rPr>
        <w:object w:dxaOrig="960" w:dyaOrig="580" w14:anchorId="361807F5">
          <v:shape id="_x0000_i1027" type="#_x0000_t75" alt="" style="width:48pt;height:29.05pt;mso-width-percent:0;mso-height-percent:0;mso-width-percent:0;mso-height-percent:0" o:ole="">
            <v:imagedata r:id="rId9" o:title=""/>
          </v:shape>
          <o:OLEObject Type="Embed" ProgID="Equation.3" ShapeID="_x0000_i1027" DrawAspect="Content" ObjectID="_1632644553" r:id="rId10"/>
        </w:object>
      </w:r>
    </w:p>
    <w:p w14:paraId="58BEAD0E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2601CF26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v = u + at</w:t>
      </w:r>
    </w:p>
    <w:p w14:paraId="2E74AF36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4D726C41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39AFD7F3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Force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 = ma</w:t>
      </w:r>
    </w:p>
    <w:p w14:paraId="29FC530E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500B0864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524DC908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0D26168B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  <w:r w:rsidRPr="001B425F">
        <w:rPr>
          <w:b/>
          <w:sz w:val="24"/>
        </w:rPr>
        <w:t>Weight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F</w:t>
      </w:r>
      <w:r w:rsidRPr="001B425F">
        <w:rPr>
          <w:sz w:val="24"/>
          <w:vertAlign w:val="subscript"/>
        </w:rPr>
        <w:t>w</w:t>
      </w:r>
      <w:proofErr w:type="spellEnd"/>
      <w:r>
        <w:rPr>
          <w:sz w:val="24"/>
        </w:rPr>
        <w:t xml:space="preserve"> = mg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093B95C9" w14:textId="77777777" w:rsidR="00C006C9" w:rsidRDefault="00C006C9" w:rsidP="00C006C9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9D2D70" wp14:editId="4CE52124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53ADF" w14:textId="77777777" w:rsidR="00C006C9" w:rsidRDefault="00C006C9" w:rsidP="00C006C9">
                            <w:pPr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F</w:t>
                            </w:r>
                            <w:r w:rsidRPr="001B425F">
                              <w:rPr>
                                <w:sz w:val="28"/>
                                <w:vertAlign w:val="subscript"/>
                              </w:rPr>
                              <w:t>w</w:t>
                            </w:r>
                            <w:r>
                              <w:rPr>
                                <w:sz w:val="28"/>
                              </w:rPr>
                              <w:t>ww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9D2D7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359.95pt;margin-top:13.45pt;width:8pt;height: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" filled="f" stroked="f">
                <v:path arrowok="t"/>
                <v:textbox inset=",7.2pt,,7.2pt">
                  <w:txbxContent>
                    <w:p w14:paraId="0D353ADF" w14:textId="77777777" w:rsidR="00C006C9" w:rsidRDefault="00C006C9" w:rsidP="00C006C9">
                      <w:pPr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F</w:t>
                      </w:r>
                      <w:r w:rsidRPr="001B425F">
                        <w:rPr>
                          <w:sz w:val="28"/>
                          <w:vertAlign w:val="subscript"/>
                        </w:rPr>
                        <w:t>w</w:t>
                      </w:r>
                      <w:r>
                        <w:rPr>
                          <w:sz w:val="28"/>
                        </w:rPr>
                        <w:t>ww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DEDF7D7" w14:textId="77777777" w:rsidR="00C006C9" w:rsidRDefault="00C006C9" w:rsidP="00C006C9">
      <w:pPr>
        <w:tabs>
          <w:tab w:val="left" w:pos="567"/>
          <w:tab w:val="left" w:pos="1134"/>
        </w:tabs>
        <w:rPr>
          <w:b/>
          <w:sz w:val="24"/>
        </w:rPr>
      </w:pPr>
    </w:p>
    <w:p w14:paraId="3D49D94F" w14:textId="77777777" w:rsidR="00C006C9" w:rsidRDefault="00C006C9" w:rsidP="00C006C9">
      <w:pPr>
        <w:tabs>
          <w:tab w:val="left" w:pos="567"/>
          <w:tab w:val="left" w:pos="1134"/>
        </w:tabs>
        <w:rPr>
          <w:b/>
          <w:sz w:val="24"/>
        </w:rPr>
      </w:pPr>
    </w:p>
    <w:p w14:paraId="55227C3F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  <w:vertAlign w:val="superscript"/>
        </w:rPr>
      </w:pPr>
      <w:r>
        <w:rPr>
          <w:b/>
          <w:sz w:val="24"/>
        </w:rPr>
        <w:t>Acceleration due to gravity</w:t>
      </w:r>
      <w:r>
        <w:rPr>
          <w:sz w:val="24"/>
        </w:rPr>
        <w:tab/>
      </w:r>
      <w:r>
        <w:rPr>
          <w:sz w:val="24"/>
        </w:rPr>
        <w:tab/>
        <w:t>g = 9.80 m/s</w:t>
      </w:r>
      <w:r>
        <w:rPr>
          <w:sz w:val="24"/>
          <w:vertAlign w:val="superscript"/>
        </w:rPr>
        <w:t>2</w:t>
      </w:r>
    </w:p>
    <w:p w14:paraId="270560D8" w14:textId="77777777" w:rsidR="00C006C9" w:rsidRDefault="00C006C9" w:rsidP="00C006C9">
      <w:pPr>
        <w:tabs>
          <w:tab w:val="left" w:pos="567"/>
          <w:tab w:val="left" w:pos="1134"/>
        </w:tabs>
        <w:rPr>
          <w:sz w:val="24"/>
        </w:rPr>
      </w:pPr>
    </w:p>
    <w:p w14:paraId="1460FDC9" w14:textId="77777777" w:rsidR="00C006C9" w:rsidRDefault="00C006C9" w:rsidP="00C006C9">
      <w:pPr>
        <w:tabs>
          <w:tab w:val="left" w:pos="567"/>
          <w:tab w:val="left" w:pos="1134"/>
        </w:tabs>
        <w:rPr>
          <w:b/>
          <w:sz w:val="24"/>
        </w:rPr>
      </w:pPr>
    </w:p>
    <w:p w14:paraId="67F4CE26" w14:textId="77777777" w:rsidR="00C006C9" w:rsidRDefault="00C006C9" w:rsidP="00C006C9">
      <w:pPr>
        <w:tabs>
          <w:tab w:val="left" w:pos="567"/>
          <w:tab w:val="left" w:pos="1134"/>
        </w:tabs>
        <w:rPr>
          <w:b/>
          <w:sz w:val="24"/>
        </w:rPr>
      </w:pPr>
    </w:p>
    <w:p w14:paraId="3595889B" w14:textId="77777777" w:rsidR="00C006C9" w:rsidRPr="00636888" w:rsidRDefault="00C006C9" w:rsidP="00C006C9">
      <w:pPr>
        <w:tabs>
          <w:tab w:val="left" w:pos="567"/>
        </w:tabs>
        <w:rPr>
          <w:rFonts w:ascii="Arial" w:hAnsi="Arial" w:cs="Arial"/>
          <w:b/>
          <w:sz w:val="24"/>
          <w:szCs w:val="24"/>
        </w:rPr>
      </w:pPr>
      <w:r>
        <w:rPr>
          <w:b/>
          <w:sz w:val="24"/>
        </w:rPr>
        <w:t>Converting kmh</w:t>
      </w:r>
      <w:r>
        <w:rPr>
          <w:b/>
          <w:sz w:val="24"/>
          <w:vertAlign w:val="superscript"/>
        </w:rPr>
        <w:t>-1</w:t>
      </w:r>
      <w:r>
        <w:rPr>
          <w:b/>
          <w:sz w:val="24"/>
        </w:rPr>
        <w:t xml:space="preserve"> to ms</w:t>
      </w:r>
      <w:r>
        <w:rPr>
          <w:b/>
          <w:sz w:val="24"/>
          <w:vertAlign w:val="superscript"/>
        </w:rPr>
        <w:t>-1</w:t>
      </w:r>
      <w:r>
        <w:rPr>
          <w:sz w:val="24"/>
        </w:rPr>
        <w:tab/>
      </w:r>
      <w:r>
        <w:rPr>
          <w:sz w:val="24"/>
        </w:rPr>
        <w:tab/>
        <w:t>Divide the speed in km/h by 3.6 to get the speed in m/s.</w:t>
      </w:r>
      <w:r w:rsidRPr="00636888">
        <w:rPr>
          <w:rFonts w:ascii="Arial" w:hAnsi="Arial" w:cs="Arial"/>
          <w:b/>
          <w:sz w:val="24"/>
          <w:szCs w:val="24"/>
        </w:rPr>
        <w:t xml:space="preserve"> </w:t>
      </w:r>
    </w:p>
    <w:p w14:paraId="44A6855D" w14:textId="77777777" w:rsidR="00C006C9" w:rsidRPr="003D11C3" w:rsidRDefault="00C006C9" w:rsidP="00222BC9">
      <w:pPr>
        <w:rPr>
          <w:rFonts w:ascii="Arial" w:hAnsi="Arial"/>
        </w:rPr>
      </w:pPr>
    </w:p>
    <w:sectPr w:rsidR="00C006C9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C9"/>
    <w:rsid w:val="00222BC9"/>
    <w:rsid w:val="003D11C3"/>
    <w:rsid w:val="003F031C"/>
    <w:rsid w:val="005872A5"/>
    <w:rsid w:val="00936E7E"/>
    <w:rsid w:val="00967719"/>
    <w:rsid w:val="00A302B4"/>
    <w:rsid w:val="00BF67FC"/>
    <w:rsid w:val="00C006C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5A7027C2"/>
  <w14:defaultImageDpi w14:val="300"/>
  <w15:docId w15:val="{50A53316-E2E4-5D45-A6E9-B76AE6B6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006C9"/>
    <w:rPr>
      <w:rFonts w:ascii="Times New Roman" w:eastAsia="Times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006C9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C006C9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6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4</cp:revision>
  <dcterms:created xsi:type="dcterms:W3CDTF">2019-10-10T03:13:00Z</dcterms:created>
  <dcterms:modified xsi:type="dcterms:W3CDTF">2019-10-15T03:36:00Z</dcterms:modified>
</cp:coreProperties>
</file>