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EE0D8D" w14:textId="77777777" w:rsidR="000E676A" w:rsidRPr="000E676A" w:rsidRDefault="000E676A" w:rsidP="000E676A">
      <w:pPr>
        <w:jc w:val="center"/>
        <w:rPr>
          <w:rFonts w:ascii="Arial" w:hAnsi="Arial"/>
          <w:b/>
          <w:bCs/>
        </w:rPr>
      </w:pPr>
      <w:r w:rsidRPr="000E676A">
        <w:rPr>
          <w:rFonts w:ascii="Arial" w:hAnsi="Arial"/>
          <w:b/>
          <w:bCs/>
        </w:rPr>
        <w:t>YEAR 10 SCIENCE (ADJUSTED)</w:t>
      </w:r>
    </w:p>
    <w:p w14:paraId="128AB8C9" w14:textId="77777777" w:rsidR="000E676A" w:rsidRPr="000E676A" w:rsidRDefault="000E676A" w:rsidP="000E676A">
      <w:pPr>
        <w:jc w:val="center"/>
        <w:rPr>
          <w:rFonts w:ascii="Arial" w:hAnsi="Arial"/>
          <w:b/>
          <w:bCs/>
        </w:rPr>
      </w:pPr>
      <w:r w:rsidRPr="000E676A">
        <w:rPr>
          <w:rFonts w:ascii="Arial" w:hAnsi="Arial"/>
          <w:b/>
          <w:bCs/>
        </w:rPr>
        <w:t>SEMESTER 2 EXAM QUESTIONS 2019</w:t>
      </w:r>
    </w:p>
    <w:p w14:paraId="6EDFB356" w14:textId="77777777" w:rsidR="000E676A" w:rsidRPr="000E676A" w:rsidRDefault="000E676A" w:rsidP="000E676A">
      <w:pPr>
        <w:rPr>
          <w:rFonts w:ascii="Arial" w:hAnsi="Arial"/>
        </w:rPr>
      </w:pPr>
    </w:p>
    <w:p w14:paraId="16EFCC8D" w14:textId="77777777" w:rsidR="000E676A" w:rsidRDefault="000E676A" w:rsidP="000E676A">
      <w:pPr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 xml:space="preserve">A train accelerates from rest at </w:t>
      </w:r>
      <w:proofErr w:type="spellStart"/>
      <w:r>
        <w:rPr>
          <w:rFonts w:ascii="Arial" w:hAnsi="Arial"/>
        </w:rPr>
        <w:t>Whitfords</w:t>
      </w:r>
      <w:proofErr w:type="spellEnd"/>
      <w:r>
        <w:rPr>
          <w:rFonts w:ascii="Arial" w:hAnsi="Arial"/>
        </w:rPr>
        <w:t xml:space="preserve"> Station and accelerates towards </w:t>
      </w:r>
      <w:r>
        <w:rPr>
          <w:rFonts w:ascii="Arial" w:hAnsi="Arial"/>
        </w:rPr>
        <w:tab/>
        <w:t xml:space="preserve">Greenwood station, reaching 35 m/s after 24 s. </w:t>
      </w:r>
    </w:p>
    <w:p w14:paraId="0886FCB1" w14:textId="77777777" w:rsidR="000E676A" w:rsidRDefault="000E676A" w:rsidP="000E676A">
      <w:pPr>
        <w:rPr>
          <w:rFonts w:ascii="Arial" w:hAnsi="Arial"/>
        </w:rPr>
      </w:pPr>
    </w:p>
    <w:p w14:paraId="3D98C002" w14:textId="77777777" w:rsidR="000E676A" w:rsidRDefault="000E676A" w:rsidP="000E676A">
      <w:pPr>
        <w:rPr>
          <w:rFonts w:ascii="Arial" w:hAnsi="Arial"/>
        </w:rPr>
      </w:pPr>
      <w:r>
        <w:rPr>
          <w:rFonts w:ascii="Arial" w:hAnsi="Arial"/>
        </w:rPr>
        <w:tab/>
        <w:t>(a)</w:t>
      </w:r>
      <w:r>
        <w:rPr>
          <w:rFonts w:ascii="Arial" w:hAnsi="Arial"/>
        </w:rPr>
        <w:tab/>
        <w:t>What is the train's acceleration?</w:t>
      </w:r>
      <w:r>
        <w:rPr>
          <w:rFonts w:ascii="Arial" w:hAnsi="Arial"/>
        </w:rPr>
        <w:tab/>
        <w:t xml:space="preserve">  </w:t>
      </w:r>
      <w:r w:rsidRPr="000E676A">
        <w:rPr>
          <w:rFonts w:ascii="Arial" w:hAnsi="Arial"/>
        </w:rPr>
        <w:t>(Hint: Use v, u, a, t.)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(3 marks)</w:t>
      </w:r>
    </w:p>
    <w:p w14:paraId="280ADEED" w14:textId="77777777" w:rsidR="000E676A" w:rsidRDefault="000E676A" w:rsidP="000E676A">
      <w:pPr>
        <w:rPr>
          <w:rFonts w:ascii="Arial" w:hAnsi="Arial"/>
        </w:rPr>
      </w:pPr>
    </w:p>
    <w:p w14:paraId="4416E78A" w14:textId="77777777" w:rsidR="000E676A" w:rsidRDefault="000E676A" w:rsidP="000E676A">
      <w:pPr>
        <w:rPr>
          <w:rFonts w:ascii="Arial" w:hAnsi="Arial"/>
        </w:rPr>
      </w:pPr>
    </w:p>
    <w:p w14:paraId="3DBD70E0" w14:textId="77777777" w:rsidR="000E676A" w:rsidRDefault="000E676A" w:rsidP="000E676A">
      <w:pPr>
        <w:rPr>
          <w:rFonts w:ascii="Arial" w:hAnsi="Arial"/>
        </w:rPr>
      </w:pPr>
    </w:p>
    <w:p w14:paraId="27A00FC0" w14:textId="77777777" w:rsidR="000E676A" w:rsidRDefault="000E676A" w:rsidP="000E676A">
      <w:pPr>
        <w:rPr>
          <w:rFonts w:ascii="Arial" w:hAnsi="Arial"/>
        </w:rPr>
      </w:pPr>
    </w:p>
    <w:p w14:paraId="42891270" w14:textId="77777777" w:rsidR="000E676A" w:rsidRDefault="000E676A" w:rsidP="000E676A">
      <w:pPr>
        <w:rPr>
          <w:rFonts w:ascii="Arial" w:hAnsi="Arial"/>
        </w:rPr>
      </w:pPr>
    </w:p>
    <w:p w14:paraId="1F953CCA" w14:textId="77777777" w:rsidR="000E676A" w:rsidRDefault="000E676A" w:rsidP="000E676A">
      <w:pPr>
        <w:rPr>
          <w:rFonts w:ascii="Arial" w:hAnsi="Arial"/>
        </w:rPr>
      </w:pPr>
    </w:p>
    <w:p w14:paraId="3B49CCA7" w14:textId="77777777" w:rsidR="000E676A" w:rsidRDefault="000E676A" w:rsidP="000E676A">
      <w:pPr>
        <w:rPr>
          <w:rFonts w:ascii="Arial" w:hAnsi="Arial"/>
        </w:rPr>
      </w:pPr>
    </w:p>
    <w:p w14:paraId="193CF026" w14:textId="77777777" w:rsidR="000E676A" w:rsidRDefault="000E676A" w:rsidP="000E676A">
      <w:pPr>
        <w:rPr>
          <w:rFonts w:ascii="Arial" w:hAnsi="Arial"/>
        </w:rPr>
      </w:pPr>
    </w:p>
    <w:p w14:paraId="51D58E3D" w14:textId="77777777" w:rsidR="000E676A" w:rsidRDefault="000E676A" w:rsidP="000E676A">
      <w:pPr>
        <w:rPr>
          <w:rFonts w:ascii="Arial" w:hAnsi="Arial"/>
        </w:rPr>
      </w:pPr>
    </w:p>
    <w:p w14:paraId="08BE88FD" w14:textId="77777777" w:rsidR="000E676A" w:rsidRDefault="000E676A" w:rsidP="000E676A">
      <w:pPr>
        <w:rPr>
          <w:rFonts w:ascii="Arial" w:hAnsi="Arial"/>
        </w:rPr>
      </w:pPr>
    </w:p>
    <w:p w14:paraId="109A08B0" w14:textId="77777777" w:rsidR="000E676A" w:rsidRDefault="000E676A" w:rsidP="000E676A">
      <w:pPr>
        <w:rPr>
          <w:rFonts w:ascii="Arial" w:hAnsi="Arial"/>
        </w:rPr>
      </w:pPr>
    </w:p>
    <w:p w14:paraId="004BF2F3" w14:textId="77777777" w:rsidR="000E676A" w:rsidRDefault="000E676A" w:rsidP="000E676A">
      <w:pPr>
        <w:rPr>
          <w:rFonts w:ascii="Arial" w:hAnsi="Arial"/>
        </w:rPr>
      </w:pPr>
    </w:p>
    <w:p w14:paraId="7CB411CA" w14:textId="77777777" w:rsidR="000E676A" w:rsidRDefault="000E676A" w:rsidP="000E676A">
      <w:pPr>
        <w:rPr>
          <w:rFonts w:ascii="Arial" w:hAnsi="Arial"/>
        </w:rPr>
      </w:pPr>
    </w:p>
    <w:p w14:paraId="231B7776" w14:textId="77777777" w:rsidR="000E676A" w:rsidRDefault="000E676A" w:rsidP="000E676A">
      <w:pPr>
        <w:rPr>
          <w:rFonts w:ascii="Arial" w:hAnsi="Arial"/>
        </w:rPr>
      </w:pPr>
    </w:p>
    <w:p w14:paraId="6FC29C24" w14:textId="77777777" w:rsidR="000E676A" w:rsidRDefault="000E676A" w:rsidP="000E676A">
      <w:pPr>
        <w:rPr>
          <w:rFonts w:ascii="Arial" w:hAnsi="Arial"/>
        </w:rPr>
      </w:pPr>
    </w:p>
    <w:p w14:paraId="17ED0CB6" w14:textId="77777777" w:rsidR="000E676A" w:rsidRDefault="000E676A" w:rsidP="000E676A">
      <w:pPr>
        <w:rPr>
          <w:rFonts w:ascii="Arial" w:hAnsi="Arial"/>
        </w:rPr>
      </w:pPr>
    </w:p>
    <w:p w14:paraId="7C0D70DD" w14:textId="77777777" w:rsidR="000E676A" w:rsidRDefault="000E676A" w:rsidP="000E676A">
      <w:pPr>
        <w:rPr>
          <w:rFonts w:ascii="Arial" w:hAnsi="Arial"/>
        </w:rPr>
      </w:pPr>
    </w:p>
    <w:p w14:paraId="2AAFCAD1" w14:textId="77777777" w:rsidR="000E676A" w:rsidRDefault="000E676A" w:rsidP="000E676A">
      <w:pPr>
        <w:rPr>
          <w:rFonts w:ascii="Arial" w:hAnsi="Arial"/>
        </w:rPr>
      </w:pPr>
      <w:r>
        <w:rPr>
          <w:rFonts w:ascii="Arial" w:hAnsi="Arial"/>
        </w:rPr>
        <w:tab/>
        <w:t>(b)</w:t>
      </w:r>
      <w:r>
        <w:rPr>
          <w:rFonts w:ascii="Arial" w:hAnsi="Arial"/>
        </w:rPr>
        <w:tab/>
        <w:t>(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  <w:t xml:space="preserve">Describe what happens to the passengers who are standing on the train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as it starts off from the station.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(1 mark)</w:t>
      </w:r>
    </w:p>
    <w:p w14:paraId="35048992" w14:textId="77777777" w:rsidR="000E676A" w:rsidRDefault="000E676A" w:rsidP="000E676A">
      <w:pPr>
        <w:rPr>
          <w:rFonts w:ascii="Arial" w:hAnsi="Arial"/>
        </w:rPr>
      </w:pPr>
    </w:p>
    <w:p w14:paraId="0A1E711F" w14:textId="77777777" w:rsidR="000E676A" w:rsidRDefault="000E676A" w:rsidP="000E676A">
      <w:pPr>
        <w:rPr>
          <w:rFonts w:ascii="Arial" w:hAnsi="Arial"/>
        </w:rPr>
      </w:pPr>
    </w:p>
    <w:p w14:paraId="4CE665E3" w14:textId="77777777" w:rsidR="000E676A" w:rsidRDefault="000E676A" w:rsidP="000E676A">
      <w:pPr>
        <w:rPr>
          <w:rFonts w:ascii="Arial" w:hAnsi="Arial"/>
        </w:rPr>
      </w:pPr>
    </w:p>
    <w:p w14:paraId="3DDF9513" w14:textId="77777777" w:rsidR="000E676A" w:rsidRDefault="000E676A" w:rsidP="000E676A">
      <w:pPr>
        <w:rPr>
          <w:rFonts w:ascii="Arial" w:hAnsi="Arial"/>
        </w:rPr>
      </w:pPr>
    </w:p>
    <w:p w14:paraId="4566CB0D" w14:textId="77777777" w:rsidR="000E676A" w:rsidRDefault="000E676A" w:rsidP="000E676A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(ii)</w:t>
      </w:r>
      <w:r>
        <w:rPr>
          <w:rFonts w:ascii="Arial" w:hAnsi="Arial"/>
        </w:rPr>
        <w:tab/>
        <w:t xml:space="preserve">Why does this happen?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(2 marks)</w:t>
      </w:r>
    </w:p>
    <w:p w14:paraId="138880B3" w14:textId="77777777" w:rsidR="000E676A" w:rsidRDefault="000E676A" w:rsidP="000E676A">
      <w:pPr>
        <w:rPr>
          <w:rFonts w:ascii="Arial" w:hAnsi="Arial"/>
        </w:rPr>
      </w:pPr>
    </w:p>
    <w:p w14:paraId="76BE17BC" w14:textId="77777777" w:rsidR="000E676A" w:rsidRDefault="000E676A" w:rsidP="000E676A">
      <w:pPr>
        <w:rPr>
          <w:rFonts w:ascii="Arial" w:hAnsi="Arial"/>
        </w:rPr>
      </w:pPr>
    </w:p>
    <w:p w14:paraId="75A176CA" w14:textId="77777777" w:rsidR="000E676A" w:rsidRDefault="000E676A" w:rsidP="000E676A">
      <w:pPr>
        <w:rPr>
          <w:rFonts w:ascii="Arial" w:hAnsi="Arial"/>
        </w:rPr>
      </w:pPr>
    </w:p>
    <w:p w14:paraId="4E570803" w14:textId="77777777" w:rsidR="000E676A" w:rsidRDefault="000E676A" w:rsidP="000E676A">
      <w:pPr>
        <w:rPr>
          <w:rFonts w:ascii="Arial" w:hAnsi="Arial"/>
        </w:rPr>
      </w:pPr>
    </w:p>
    <w:p w14:paraId="7BDB32D4" w14:textId="77777777" w:rsidR="000E676A" w:rsidRDefault="000E676A" w:rsidP="000E676A">
      <w:pPr>
        <w:rPr>
          <w:rFonts w:ascii="Arial" w:hAnsi="Arial"/>
        </w:rPr>
      </w:pPr>
    </w:p>
    <w:p w14:paraId="2339E3C2" w14:textId="77777777" w:rsidR="000E676A" w:rsidRDefault="000E676A" w:rsidP="000E676A">
      <w:pPr>
        <w:rPr>
          <w:rFonts w:ascii="Arial" w:hAnsi="Arial"/>
        </w:rPr>
      </w:pPr>
    </w:p>
    <w:p w14:paraId="7EE33CF3" w14:textId="77777777" w:rsidR="000E676A" w:rsidRDefault="000E676A" w:rsidP="000E676A">
      <w:pPr>
        <w:rPr>
          <w:rFonts w:ascii="Arial" w:hAnsi="Arial"/>
        </w:rPr>
      </w:pPr>
    </w:p>
    <w:p w14:paraId="6EA62E4F" w14:textId="77777777" w:rsidR="000E676A" w:rsidRPr="000E676A" w:rsidRDefault="000E676A" w:rsidP="000E676A">
      <w:pPr>
        <w:rPr>
          <w:rFonts w:ascii="Arial" w:hAnsi="Arial"/>
        </w:rPr>
      </w:pPr>
      <w:r>
        <w:rPr>
          <w:rFonts w:ascii="Arial" w:hAnsi="Arial"/>
        </w:rPr>
        <w:t>2</w:t>
      </w:r>
      <w:r w:rsidRPr="000E676A">
        <w:rPr>
          <w:rFonts w:ascii="Arial" w:hAnsi="Arial"/>
        </w:rPr>
        <w:t>.</w:t>
      </w:r>
      <w:r w:rsidRPr="000E676A">
        <w:rPr>
          <w:rFonts w:ascii="Arial" w:hAnsi="Arial"/>
        </w:rPr>
        <w:tab/>
        <w:t xml:space="preserve">Vincent dropped a stone down a well and saw it hit the bottom 3.5 s later.  </w:t>
      </w:r>
      <w:r w:rsidRPr="000E676A">
        <w:rPr>
          <w:rFonts w:ascii="Arial" w:hAnsi="Arial"/>
        </w:rPr>
        <w:tab/>
        <w:t xml:space="preserve">Calculate </w:t>
      </w:r>
      <w:r>
        <w:rPr>
          <w:rFonts w:ascii="Arial" w:hAnsi="Arial"/>
        </w:rPr>
        <w:tab/>
      </w:r>
      <w:r w:rsidRPr="000E676A">
        <w:rPr>
          <w:rFonts w:ascii="Arial" w:hAnsi="Arial"/>
        </w:rPr>
        <w:t>the velocity of the stone at impact, given the acceleration due to gravity is 9.80 m/s</w:t>
      </w:r>
      <w:r w:rsidRPr="000E676A">
        <w:rPr>
          <w:rFonts w:ascii="Arial" w:hAnsi="Arial"/>
          <w:vertAlign w:val="superscript"/>
        </w:rPr>
        <w:t>2</w:t>
      </w:r>
      <w:r w:rsidRPr="000E676A"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 w:rsidRPr="000E676A">
        <w:rPr>
          <w:rFonts w:ascii="Arial" w:hAnsi="Arial"/>
        </w:rPr>
        <w:t>and the stone starts from rest.  (Hint: Use v, u, a, t.)</w:t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  <w:t>(3 marks)</w:t>
      </w:r>
    </w:p>
    <w:p w14:paraId="784B8C99" w14:textId="77777777" w:rsidR="000E676A" w:rsidRPr="000E676A" w:rsidRDefault="000E676A" w:rsidP="000E676A">
      <w:pPr>
        <w:rPr>
          <w:rFonts w:ascii="Arial" w:hAnsi="Arial"/>
        </w:rPr>
      </w:pPr>
    </w:p>
    <w:p w14:paraId="055DCC30" w14:textId="77777777" w:rsidR="000E676A" w:rsidRPr="000E676A" w:rsidRDefault="000E676A" w:rsidP="000E676A">
      <w:pPr>
        <w:rPr>
          <w:rFonts w:ascii="Arial" w:hAnsi="Arial"/>
        </w:rPr>
      </w:pPr>
    </w:p>
    <w:p w14:paraId="7A6EF1A0" w14:textId="77777777" w:rsidR="000E676A" w:rsidRPr="000E676A" w:rsidRDefault="000E676A" w:rsidP="000E676A">
      <w:pPr>
        <w:rPr>
          <w:rFonts w:ascii="Arial" w:hAnsi="Arial"/>
        </w:rPr>
      </w:pPr>
    </w:p>
    <w:p w14:paraId="0D387D11" w14:textId="77777777" w:rsidR="000E676A" w:rsidRPr="000E676A" w:rsidRDefault="000E676A" w:rsidP="000E676A">
      <w:pPr>
        <w:rPr>
          <w:rFonts w:ascii="Arial" w:hAnsi="Arial"/>
        </w:rPr>
      </w:pPr>
    </w:p>
    <w:p w14:paraId="4B22A50E" w14:textId="77777777" w:rsidR="000E676A" w:rsidRPr="000E676A" w:rsidRDefault="000E676A" w:rsidP="000E676A">
      <w:pPr>
        <w:rPr>
          <w:rFonts w:ascii="Arial" w:hAnsi="Arial"/>
        </w:rPr>
      </w:pPr>
    </w:p>
    <w:p w14:paraId="0B22E68D" w14:textId="77777777" w:rsidR="000E676A" w:rsidRPr="000E676A" w:rsidRDefault="000E676A" w:rsidP="000E676A">
      <w:pPr>
        <w:rPr>
          <w:rFonts w:ascii="Arial" w:hAnsi="Arial"/>
        </w:rPr>
      </w:pPr>
    </w:p>
    <w:p w14:paraId="54F3683E" w14:textId="77777777" w:rsidR="000E676A" w:rsidRPr="000E676A" w:rsidRDefault="000E676A" w:rsidP="000E676A">
      <w:pPr>
        <w:rPr>
          <w:rFonts w:ascii="Arial" w:hAnsi="Arial"/>
        </w:rPr>
      </w:pPr>
    </w:p>
    <w:p w14:paraId="18F2F522" w14:textId="77777777" w:rsidR="000E676A" w:rsidRPr="000E676A" w:rsidRDefault="000E676A" w:rsidP="000E676A">
      <w:pPr>
        <w:rPr>
          <w:rFonts w:ascii="Arial" w:hAnsi="Arial"/>
        </w:rPr>
      </w:pPr>
    </w:p>
    <w:p w14:paraId="3BB2CE54" w14:textId="77777777" w:rsidR="000E676A" w:rsidRPr="000E676A" w:rsidRDefault="000E676A" w:rsidP="000E676A">
      <w:pPr>
        <w:rPr>
          <w:rFonts w:ascii="Arial" w:hAnsi="Arial"/>
        </w:rPr>
      </w:pPr>
    </w:p>
    <w:p w14:paraId="55A2301A" w14:textId="77777777" w:rsidR="000E676A" w:rsidRPr="000E676A" w:rsidRDefault="000E676A" w:rsidP="000E676A">
      <w:pPr>
        <w:rPr>
          <w:rFonts w:ascii="Arial" w:hAnsi="Arial"/>
        </w:rPr>
      </w:pPr>
    </w:p>
    <w:p w14:paraId="4A1C2924" w14:textId="77777777" w:rsidR="000E676A" w:rsidRPr="000E676A" w:rsidRDefault="000E676A" w:rsidP="000E676A">
      <w:pPr>
        <w:rPr>
          <w:rFonts w:ascii="Arial" w:hAnsi="Arial"/>
        </w:rPr>
      </w:pPr>
    </w:p>
    <w:p w14:paraId="35631FCC" w14:textId="77777777" w:rsidR="000E676A" w:rsidRPr="000E676A" w:rsidRDefault="000E676A" w:rsidP="000E676A">
      <w:pPr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lastRenderedPageBreak/>
        <w:t>3</w:t>
      </w:r>
      <w:r w:rsidRPr="000E676A">
        <w:rPr>
          <w:rFonts w:ascii="Arial" w:hAnsi="Arial"/>
        </w:rPr>
        <w:t>.</w:t>
      </w:r>
      <w:r w:rsidRPr="000E676A">
        <w:rPr>
          <w:rFonts w:ascii="Arial" w:hAnsi="Arial"/>
        </w:rPr>
        <w:tab/>
        <w:t>A force of  36 N acts on a mass of 24 kg.  What is the acceleration of the mass?</w:t>
      </w:r>
      <w:r>
        <w:rPr>
          <w:rFonts w:ascii="Arial" w:hAnsi="Arial"/>
        </w:rPr>
        <w:t xml:space="preserve">  </w:t>
      </w:r>
      <w:r>
        <w:rPr>
          <w:rFonts w:ascii="Arial" w:hAnsi="Arial"/>
        </w:rPr>
        <w:tab/>
      </w:r>
      <w:r w:rsidRPr="000E676A">
        <w:rPr>
          <w:rFonts w:ascii="Arial" w:hAnsi="Arial"/>
        </w:rPr>
        <w:t>(Hint: Use F, m, a triangle.)</w:t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  <w:t>(3 marks)</w:t>
      </w:r>
    </w:p>
    <w:p w14:paraId="36C7A728" w14:textId="77777777" w:rsidR="000E676A" w:rsidRPr="000E676A" w:rsidRDefault="000E676A" w:rsidP="000E676A">
      <w:pPr>
        <w:rPr>
          <w:rFonts w:ascii="Arial" w:hAnsi="Arial"/>
        </w:rPr>
      </w:pPr>
    </w:p>
    <w:p w14:paraId="24647F67" w14:textId="77777777" w:rsidR="000E676A" w:rsidRPr="000E676A" w:rsidRDefault="000E676A" w:rsidP="000E676A">
      <w:pPr>
        <w:rPr>
          <w:rFonts w:ascii="Arial" w:hAnsi="Arial"/>
        </w:rPr>
      </w:pPr>
    </w:p>
    <w:p w14:paraId="3E784C0A" w14:textId="77777777" w:rsidR="000E676A" w:rsidRPr="000E676A" w:rsidRDefault="000E676A" w:rsidP="000E676A">
      <w:pPr>
        <w:rPr>
          <w:rFonts w:ascii="Arial" w:hAnsi="Arial"/>
        </w:rPr>
      </w:pPr>
    </w:p>
    <w:p w14:paraId="2809E943" w14:textId="77777777" w:rsidR="000E676A" w:rsidRPr="000E676A" w:rsidRDefault="000E676A" w:rsidP="000E676A">
      <w:pPr>
        <w:rPr>
          <w:rFonts w:ascii="Arial" w:hAnsi="Arial"/>
        </w:rPr>
      </w:pPr>
    </w:p>
    <w:p w14:paraId="1F4669B6" w14:textId="77777777" w:rsidR="000E676A" w:rsidRPr="000E676A" w:rsidRDefault="000E676A" w:rsidP="000E676A">
      <w:pPr>
        <w:rPr>
          <w:rFonts w:ascii="Arial" w:hAnsi="Arial"/>
        </w:rPr>
      </w:pPr>
    </w:p>
    <w:p w14:paraId="6B5231B3" w14:textId="77777777" w:rsidR="000E676A" w:rsidRPr="000E676A" w:rsidRDefault="000E676A" w:rsidP="000E676A">
      <w:pPr>
        <w:rPr>
          <w:rFonts w:ascii="Arial" w:hAnsi="Arial"/>
        </w:rPr>
      </w:pPr>
    </w:p>
    <w:p w14:paraId="4B497DEA" w14:textId="77777777" w:rsidR="000E676A" w:rsidRPr="000E676A" w:rsidRDefault="000E676A" w:rsidP="000E676A">
      <w:pPr>
        <w:rPr>
          <w:rFonts w:ascii="Arial" w:hAnsi="Arial"/>
        </w:rPr>
      </w:pPr>
    </w:p>
    <w:p w14:paraId="5D704469" w14:textId="77777777" w:rsidR="000E676A" w:rsidRPr="000E676A" w:rsidRDefault="000E676A" w:rsidP="000E676A">
      <w:pPr>
        <w:rPr>
          <w:rFonts w:ascii="Arial" w:hAnsi="Arial"/>
        </w:rPr>
      </w:pPr>
    </w:p>
    <w:p w14:paraId="36FD5825" w14:textId="77777777" w:rsidR="000E676A" w:rsidRPr="000E676A" w:rsidRDefault="000E676A" w:rsidP="000E676A">
      <w:pPr>
        <w:rPr>
          <w:rFonts w:ascii="Arial" w:hAnsi="Arial"/>
        </w:rPr>
      </w:pPr>
    </w:p>
    <w:p w14:paraId="302B61C7" w14:textId="77777777" w:rsidR="000E676A" w:rsidRPr="000E676A" w:rsidRDefault="000E676A" w:rsidP="000E676A">
      <w:pPr>
        <w:rPr>
          <w:rFonts w:ascii="Arial" w:hAnsi="Arial"/>
        </w:rPr>
      </w:pPr>
    </w:p>
    <w:p w14:paraId="0B52DD12" w14:textId="77777777" w:rsidR="000E676A" w:rsidRPr="000E676A" w:rsidRDefault="000E676A" w:rsidP="000E676A">
      <w:pPr>
        <w:rPr>
          <w:rFonts w:ascii="Arial" w:hAnsi="Arial"/>
        </w:rPr>
      </w:pPr>
    </w:p>
    <w:p w14:paraId="04F7C3D9" w14:textId="77777777" w:rsidR="000E676A" w:rsidRPr="000E676A" w:rsidRDefault="000E676A" w:rsidP="000E676A">
      <w:pPr>
        <w:rPr>
          <w:rFonts w:ascii="Arial" w:hAnsi="Arial"/>
        </w:rPr>
      </w:pPr>
    </w:p>
    <w:p w14:paraId="30211A2C" w14:textId="77777777" w:rsidR="000E676A" w:rsidRPr="000E676A" w:rsidRDefault="000E676A" w:rsidP="000E676A">
      <w:pPr>
        <w:rPr>
          <w:rFonts w:ascii="Arial" w:hAnsi="Arial"/>
        </w:rPr>
      </w:pPr>
    </w:p>
    <w:p w14:paraId="00F5E89F" w14:textId="77777777" w:rsidR="000E676A" w:rsidRPr="000E676A" w:rsidRDefault="000E676A" w:rsidP="000E676A">
      <w:pPr>
        <w:rPr>
          <w:rFonts w:ascii="Arial" w:hAnsi="Arial"/>
        </w:rPr>
      </w:pPr>
    </w:p>
    <w:p w14:paraId="74E9DF0B" w14:textId="77777777" w:rsidR="000E676A" w:rsidRPr="000E676A" w:rsidRDefault="000E676A" w:rsidP="000E676A">
      <w:pPr>
        <w:rPr>
          <w:rFonts w:ascii="Arial" w:hAnsi="Arial"/>
        </w:rPr>
      </w:pPr>
    </w:p>
    <w:p w14:paraId="4B1EAD8C" w14:textId="77777777" w:rsidR="000E676A" w:rsidRPr="000E676A" w:rsidRDefault="000E676A" w:rsidP="000E676A">
      <w:pPr>
        <w:rPr>
          <w:rFonts w:ascii="Arial" w:hAnsi="Arial"/>
        </w:rPr>
      </w:pPr>
    </w:p>
    <w:p w14:paraId="72F49F4F" w14:textId="77777777" w:rsidR="000E676A" w:rsidRPr="000E676A" w:rsidRDefault="000E676A" w:rsidP="000E676A">
      <w:pPr>
        <w:rPr>
          <w:rFonts w:ascii="Arial" w:hAnsi="Arial"/>
        </w:rPr>
      </w:pPr>
    </w:p>
    <w:p w14:paraId="2D909688" w14:textId="77777777" w:rsidR="000E676A" w:rsidRPr="000E676A" w:rsidRDefault="000E676A" w:rsidP="000E676A">
      <w:pPr>
        <w:rPr>
          <w:rFonts w:ascii="Arial" w:hAnsi="Arial"/>
        </w:rPr>
      </w:pPr>
    </w:p>
    <w:p w14:paraId="1EEBAA90" w14:textId="77777777" w:rsidR="000E676A" w:rsidRPr="000E676A" w:rsidRDefault="000E676A" w:rsidP="000E676A">
      <w:pPr>
        <w:rPr>
          <w:rFonts w:ascii="Arial" w:hAnsi="Arial"/>
        </w:rPr>
      </w:pPr>
    </w:p>
    <w:p w14:paraId="51FB10E8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</w:p>
    <w:p w14:paraId="27C46FC5" w14:textId="77777777" w:rsidR="000E676A" w:rsidRPr="000E676A" w:rsidRDefault="000E676A" w:rsidP="000E676A">
      <w:pPr>
        <w:rPr>
          <w:rFonts w:ascii="Arial" w:hAnsi="Arial"/>
        </w:rPr>
      </w:pPr>
    </w:p>
    <w:p w14:paraId="3600AA17" w14:textId="77777777" w:rsidR="000E676A" w:rsidRPr="000E676A" w:rsidRDefault="000E676A" w:rsidP="000E676A">
      <w:pPr>
        <w:rPr>
          <w:rFonts w:ascii="Arial" w:hAnsi="Arial"/>
        </w:rPr>
      </w:pPr>
    </w:p>
    <w:p w14:paraId="5289FFCF" w14:textId="77777777" w:rsidR="000E676A" w:rsidRPr="000E676A" w:rsidRDefault="000E676A" w:rsidP="000E676A">
      <w:pPr>
        <w:rPr>
          <w:rFonts w:ascii="Arial" w:hAnsi="Arial"/>
        </w:rPr>
      </w:pPr>
    </w:p>
    <w:p w14:paraId="13277EAB" w14:textId="77777777" w:rsidR="000E676A" w:rsidRPr="000E676A" w:rsidRDefault="000E676A" w:rsidP="000E676A">
      <w:pPr>
        <w:rPr>
          <w:rFonts w:ascii="Arial" w:hAnsi="Arial"/>
        </w:rPr>
      </w:pPr>
    </w:p>
    <w:p w14:paraId="6D33311F" w14:textId="77777777" w:rsidR="000E676A" w:rsidRPr="000E676A" w:rsidRDefault="000E676A" w:rsidP="000E676A">
      <w:pPr>
        <w:rPr>
          <w:rFonts w:ascii="Arial" w:hAnsi="Arial"/>
        </w:rPr>
      </w:pPr>
    </w:p>
    <w:p w14:paraId="5FF06BA5" w14:textId="77777777" w:rsidR="000E676A" w:rsidRPr="000E676A" w:rsidRDefault="000E676A" w:rsidP="000E676A">
      <w:pPr>
        <w:rPr>
          <w:rFonts w:ascii="Arial" w:hAnsi="Arial"/>
        </w:rPr>
      </w:pPr>
      <w:r>
        <w:rPr>
          <w:rFonts w:ascii="Arial" w:hAnsi="Arial"/>
        </w:rPr>
        <w:t>4</w:t>
      </w:r>
      <w:r w:rsidRPr="000E676A">
        <w:rPr>
          <w:rFonts w:ascii="Arial" w:hAnsi="Arial"/>
        </w:rPr>
        <w:t>.</w:t>
      </w:r>
      <w:r w:rsidRPr="000E676A">
        <w:rPr>
          <w:rFonts w:ascii="Arial" w:hAnsi="Arial"/>
        </w:rPr>
        <w:tab/>
        <w:t xml:space="preserve">Consider the forces acting on the car in the diagram below.  Calculate the nett force </w:t>
      </w:r>
      <w:r w:rsidRPr="000E676A">
        <w:rPr>
          <w:rFonts w:ascii="Arial" w:hAnsi="Arial"/>
        </w:rPr>
        <w:tab/>
        <w:t>acting on the car.</w:t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  <w:t>(2 marks)</w:t>
      </w:r>
    </w:p>
    <w:p w14:paraId="255E7CAC" w14:textId="77777777" w:rsidR="000E676A" w:rsidRPr="000E676A" w:rsidRDefault="000E676A" w:rsidP="000E676A">
      <w:pPr>
        <w:rPr>
          <w:rFonts w:ascii="Arial" w:hAnsi="Arial"/>
        </w:rPr>
      </w:pPr>
    </w:p>
    <w:p w14:paraId="34E1A342" w14:textId="77777777" w:rsidR="000E676A" w:rsidRPr="000E676A" w:rsidRDefault="000E676A" w:rsidP="000E676A">
      <w:pPr>
        <w:rPr>
          <w:rFonts w:ascii="Arial" w:hAnsi="Arial"/>
        </w:rPr>
      </w:pPr>
    </w:p>
    <w:p w14:paraId="4F40ED79" w14:textId="77777777" w:rsidR="000E676A" w:rsidRPr="000E676A" w:rsidRDefault="000E676A" w:rsidP="000E676A">
      <w:pPr>
        <w:jc w:val="center"/>
        <w:rPr>
          <w:rFonts w:ascii="Arial" w:hAnsi="Arial"/>
        </w:rPr>
      </w:pPr>
      <w:r w:rsidRPr="000E676A">
        <w:rPr>
          <w:rFonts w:ascii="Arial" w:hAnsi="Arial"/>
        </w:rPr>
        <w:drawing>
          <wp:inline distT="0" distB="0" distL="0" distR="0" wp14:anchorId="26786081" wp14:editId="731AF6F2">
            <wp:extent cx="2988945" cy="1388745"/>
            <wp:effectExtent l="0" t="0" r="8255" b="8255"/>
            <wp:docPr id="2" name="Picture 9" descr="Description: Newton's 2nd la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scription: Newton's 2nd law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4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1446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tab/>
        <w:t xml:space="preserve"> </w:t>
      </w:r>
      <w:r w:rsidRPr="000E676A">
        <w:rPr>
          <w:rFonts w:ascii="Arial" w:hAnsi="Arial"/>
        </w:rPr>
        <w:tab/>
      </w:r>
    </w:p>
    <w:p w14:paraId="0A8D88B1" w14:textId="77777777" w:rsidR="000E676A" w:rsidRPr="000E676A" w:rsidRDefault="000E676A" w:rsidP="000E676A">
      <w:pPr>
        <w:rPr>
          <w:rFonts w:ascii="Arial" w:hAnsi="Arial"/>
        </w:rPr>
      </w:pPr>
    </w:p>
    <w:p w14:paraId="72C197CF" w14:textId="77777777" w:rsidR="000E676A" w:rsidRPr="000E676A" w:rsidRDefault="000E676A" w:rsidP="000E676A">
      <w:pPr>
        <w:rPr>
          <w:rFonts w:ascii="Arial" w:hAnsi="Arial"/>
        </w:rPr>
      </w:pPr>
    </w:p>
    <w:p w14:paraId="07E9D22B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t xml:space="preserve"> </w:t>
      </w:r>
    </w:p>
    <w:p w14:paraId="303079BD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</w:p>
    <w:p w14:paraId="4EBB1164" w14:textId="77777777" w:rsidR="000E676A" w:rsidRPr="000E676A" w:rsidRDefault="000E676A" w:rsidP="000E676A">
      <w:pPr>
        <w:rPr>
          <w:rFonts w:ascii="Arial" w:hAnsi="Arial"/>
        </w:rPr>
      </w:pPr>
    </w:p>
    <w:p w14:paraId="7996F8F9" w14:textId="77777777" w:rsidR="000E676A" w:rsidRPr="000E676A" w:rsidRDefault="000E676A" w:rsidP="000E676A">
      <w:pPr>
        <w:rPr>
          <w:rFonts w:ascii="Arial" w:hAnsi="Arial"/>
        </w:rPr>
      </w:pPr>
    </w:p>
    <w:p w14:paraId="2FDA6BE2" w14:textId="77777777" w:rsidR="000E676A" w:rsidRPr="000E676A" w:rsidRDefault="000E676A" w:rsidP="000E676A">
      <w:pPr>
        <w:rPr>
          <w:rFonts w:ascii="Arial" w:hAnsi="Arial"/>
        </w:rPr>
      </w:pPr>
    </w:p>
    <w:p w14:paraId="696987A7" w14:textId="77777777" w:rsidR="000E676A" w:rsidRPr="000E676A" w:rsidRDefault="000E676A" w:rsidP="000E676A">
      <w:pPr>
        <w:rPr>
          <w:rFonts w:ascii="Arial" w:hAnsi="Arial"/>
        </w:rPr>
      </w:pPr>
    </w:p>
    <w:p w14:paraId="1086079C" w14:textId="77777777" w:rsidR="000E676A" w:rsidRPr="000E676A" w:rsidRDefault="000E676A" w:rsidP="000E676A">
      <w:pPr>
        <w:rPr>
          <w:rFonts w:ascii="Arial" w:hAnsi="Arial"/>
        </w:rPr>
      </w:pPr>
    </w:p>
    <w:p w14:paraId="00DE9B68" w14:textId="77777777" w:rsidR="000E676A" w:rsidRPr="000E676A" w:rsidRDefault="000E676A" w:rsidP="000E676A">
      <w:pPr>
        <w:rPr>
          <w:rFonts w:ascii="Arial" w:hAnsi="Arial"/>
        </w:rPr>
      </w:pPr>
    </w:p>
    <w:p w14:paraId="76FC8CF1" w14:textId="77777777" w:rsidR="000E676A" w:rsidRPr="000E676A" w:rsidRDefault="000E676A" w:rsidP="000E676A">
      <w:pPr>
        <w:rPr>
          <w:rFonts w:ascii="Arial" w:hAnsi="Arial"/>
        </w:rPr>
      </w:pPr>
    </w:p>
    <w:p w14:paraId="51B7E12D" w14:textId="77777777" w:rsidR="000E676A" w:rsidRPr="000E676A" w:rsidRDefault="000E676A" w:rsidP="000E676A">
      <w:pPr>
        <w:rPr>
          <w:rFonts w:ascii="Arial" w:hAnsi="Arial"/>
        </w:rPr>
      </w:pPr>
    </w:p>
    <w:p w14:paraId="164668D2" w14:textId="77777777" w:rsidR="000E676A" w:rsidRPr="000E676A" w:rsidRDefault="000E676A" w:rsidP="000E676A">
      <w:pPr>
        <w:rPr>
          <w:rFonts w:ascii="Arial" w:hAnsi="Arial"/>
        </w:rPr>
      </w:pPr>
      <w:r>
        <w:rPr>
          <w:rFonts w:ascii="Arial" w:hAnsi="Arial"/>
        </w:rPr>
        <w:lastRenderedPageBreak/>
        <w:t>5</w:t>
      </w:r>
      <w:r w:rsidRPr="000E676A">
        <w:rPr>
          <w:rFonts w:ascii="Arial" w:hAnsi="Arial"/>
        </w:rPr>
        <w:t>.</w:t>
      </w:r>
      <w:r w:rsidRPr="000E676A">
        <w:rPr>
          <w:rFonts w:ascii="Arial" w:hAnsi="Arial"/>
        </w:rPr>
        <w:tab/>
        <w:t xml:space="preserve">Max has a mass of 57 kg on Earth.  He is lucky enough to be selected for a junior </w:t>
      </w:r>
      <w:r w:rsidRPr="000E676A">
        <w:rPr>
          <w:rFonts w:ascii="Arial" w:hAnsi="Arial"/>
        </w:rPr>
        <w:tab/>
        <w:t xml:space="preserve">astronaut programme and journeys to the International Space Station (ISS) for a </w:t>
      </w:r>
    </w:p>
    <w:p w14:paraId="2630023A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tab/>
        <w:t>3-month stay.</w:t>
      </w:r>
    </w:p>
    <w:p w14:paraId="1AD23EEB" w14:textId="77777777" w:rsidR="000E676A" w:rsidRPr="000E676A" w:rsidRDefault="000E676A" w:rsidP="000E676A">
      <w:pPr>
        <w:rPr>
          <w:rFonts w:ascii="Arial" w:hAnsi="Arial"/>
        </w:rPr>
      </w:pPr>
    </w:p>
    <w:p w14:paraId="0EC47AAA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tab/>
        <w:t>(a)</w:t>
      </w:r>
      <w:r w:rsidRPr="000E676A">
        <w:rPr>
          <w:rFonts w:ascii="Arial" w:hAnsi="Arial"/>
        </w:rPr>
        <w:tab/>
        <w:t xml:space="preserve">Calculate Max's weight on Earth, where the acceleration due to gravity is </w:t>
      </w:r>
    </w:p>
    <w:p w14:paraId="22A29590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  <w:t>9.80 m/s</w:t>
      </w:r>
      <w:r w:rsidRPr="000E676A">
        <w:rPr>
          <w:rFonts w:ascii="Arial" w:hAnsi="Arial"/>
          <w:vertAlign w:val="superscript"/>
        </w:rPr>
        <w:t>2</w:t>
      </w:r>
      <w:r w:rsidRPr="000E676A">
        <w:rPr>
          <w:rFonts w:ascii="Arial" w:hAnsi="Arial"/>
        </w:rPr>
        <w:t>.</w:t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  <w:t>(3 marks)</w:t>
      </w:r>
    </w:p>
    <w:p w14:paraId="52508BEE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  <w:t xml:space="preserve">(Hint: Use </w:t>
      </w:r>
      <w:proofErr w:type="spellStart"/>
      <w:r w:rsidRPr="000E676A">
        <w:rPr>
          <w:rFonts w:ascii="Arial" w:hAnsi="Arial"/>
        </w:rPr>
        <w:t>F</w:t>
      </w:r>
      <w:r w:rsidRPr="000E676A">
        <w:rPr>
          <w:rFonts w:ascii="Arial" w:hAnsi="Arial"/>
          <w:vertAlign w:val="subscript"/>
        </w:rPr>
        <w:t>w</w:t>
      </w:r>
      <w:proofErr w:type="spellEnd"/>
      <w:r w:rsidRPr="000E676A">
        <w:rPr>
          <w:rFonts w:ascii="Arial" w:hAnsi="Arial"/>
        </w:rPr>
        <w:t>, m, g triangle.)</w:t>
      </w:r>
    </w:p>
    <w:p w14:paraId="77150266" w14:textId="77777777" w:rsidR="000E676A" w:rsidRPr="000E676A" w:rsidRDefault="000E676A" w:rsidP="000E676A">
      <w:pPr>
        <w:rPr>
          <w:rFonts w:ascii="Arial" w:hAnsi="Arial"/>
        </w:rPr>
      </w:pPr>
    </w:p>
    <w:p w14:paraId="7C09F431" w14:textId="77777777" w:rsidR="000E676A" w:rsidRPr="000E676A" w:rsidRDefault="000E676A" w:rsidP="000E676A">
      <w:pPr>
        <w:rPr>
          <w:rFonts w:ascii="Arial" w:hAnsi="Arial"/>
        </w:rPr>
      </w:pPr>
    </w:p>
    <w:p w14:paraId="24EA06CB" w14:textId="77777777" w:rsidR="000E676A" w:rsidRPr="000E676A" w:rsidRDefault="000E676A" w:rsidP="000E676A">
      <w:pPr>
        <w:rPr>
          <w:rFonts w:ascii="Arial" w:hAnsi="Arial"/>
        </w:rPr>
      </w:pPr>
    </w:p>
    <w:p w14:paraId="4113717D" w14:textId="77777777" w:rsidR="000E676A" w:rsidRPr="000E676A" w:rsidRDefault="000E676A" w:rsidP="000E676A">
      <w:pPr>
        <w:rPr>
          <w:rFonts w:ascii="Arial" w:hAnsi="Arial"/>
        </w:rPr>
      </w:pPr>
    </w:p>
    <w:p w14:paraId="21F596CA" w14:textId="77777777" w:rsidR="000E676A" w:rsidRPr="000E676A" w:rsidRDefault="000E676A" w:rsidP="000E676A">
      <w:pPr>
        <w:rPr>
          <w:rFonts w:ascii="Arial" w:hAnsi="Arial"/>
        </w:rPr>
      </w:pPr>
    </w:p>
    <w:p w14:paraId="65A676B5" w14:textId="77777777" w:rsidR="000E676A" w:rsidRPr="000E676A" w:rsidRDefault="000E676A" w:rsidP="000E676A">
      <w:pPr>
        <w:rPr>
          <w:rFonts w:ascii="Arial" w:hAnsi="Arial"/>
        </w:rPr>
      </w:pPr>
    </w:p>
    <w:p w14:paraId="3E24E7DA" w14:textId="77777777" w:rsidR="000E676A" w:rsidRPr="000E676A" w:rsidRDefault="000E676A" w:rsidP="000E676A">
      <w:pPr>
        <w:rPr>
          <w:rFonts w:ascii="Arial" w:hAnsi="Arial"/>
        </w:rPr>
      </w:pPr>
    </w:p>
    <w:p w14:paraId="28DF77D4" w14:textId="77777777" w:rsidR="000E676A" w:rsidRPr="000E676A" w:rsidRDefault="000E676A" w:rsidP="000E676A">
      <w:pPr>
        <w:rPr>
          <w:rFonts w:ascii="Arial" w:hAnsi="Arial"/>
        </w:rPr>
      </w:pPr>
    </w:p>
    <w:p w14:paraId="2004CD7E" w14:textId="77777777" w:rsidR="000E676A" w:rsidRPr="000E676A" w:rsidRDefault="000E676A" w:rsidP="000E676A">
      <w:pPr>
        <w:rPr>
          <w:rFonts w:ascii="Arial" w:hAnsi="Arial"/>
        </w:rPr>
      </w:pPr>
    </w:p>
    <w:p w14:paraId="734C2D91" w14:textId="77777777" w:rsidR="000E676A" w:rsidRPr="000E676A" w:rsidRDefault="000E676A" w:rsidP="000E676A">
      <w:pPr>
        <w:rPr>
          <w:rFonts w:ascii="Arial" w:hAnsi="Arial"/>
        </w:rPr>
      </w:pPr>
    </w:p>
    <w:p w14:paraId="4C7D08DD" w14:textId="77777777" w:rsidR="000E676A" w:rsidRPr="000E676A" w:rsidRDefault="000E676A" w:rsidP="000E676A">
      <w:pPr>
        <w:rPr>
          <w:rFonts w:ascii="Arial" w:hAnsi="Arial"/>
        </w:rPr>
      </w:pPr>
    </w:p>
    <w:p w14:paraId="73C9E36B" w14:textId="77777777" w:rsidR="000E676A" w:rsidRPr="000E676A" w:rsidRDefault="000E676A" w:rsidP="000E676A">
      <w:pPr>
        <w:rPr>
          <w:rFonts w:ascii="Arial" w:hAnsi="Arial"/>
        </w:rPr>
      </w:pPr>
    </w:p>
    <w:p w14:paraId="2326779C" w14:textId="77777777" w:rsidR="000E676A" w:rsidRPr="000E676A" w:rsidRDefault="000E676A" w:rsidP="000E676A">
      <w:pPr>
        <w:rPr>
          <w:rFonts w:ascii="Arial" w:hAnsi="Arial"/>
        </w:rPr>
      </w:pPr>
    </w:p>
    <w:p w14:paraId="15C75957" w14:textId="77777777" w:rsidR="000E676A" w:rsidRPr="000E676A" w:rsidRDefault="000E676A" w:rsidP="000E676A">
      <w:pPr>
        <w:rPr>
          <w:rFonts w:ascii="Arial" w:hAnsi="Arial"/>
        </w:rPr>
      </w:pPr>
    </w:p>
    <w:p w14:paraId="1BBB24E4" w14:textId="77777777" w:rsidR="000E676A" w:rsidRPr="000E676A" w:rsidRDefault="000E676A" w:rsidP="000E676A">
      <w:pPr>
        <w:rPr>
          <w:rFonts w:ascii="Arial" w:hAnsi="Arial"/>
        </w:rPr>
      </w:pPr>
    </w:p>
    <w:p w14:paraId="758300D6" w14:textId="77777777" w:rsidR="000E676A" w:rsidRPr="000E676A" w:rsidRDefault="000E676A" w:rsidP="000E676A">
      <w:pPr>
        <w:rPr>
          <w:rFonts w:ascii="Arial" w:hAnsi="Arial"/>
        </w:rPr>
      </w:pPr>
    </w:p>
    <w:p w14:paraId="3DC412EB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tab/>
        <w:t>(b)</w:t>
      </w:r>
      <w:r w:rsidRPr="000E676A">
        <w:rPr>
          <w:rFonts w:ascii="Arial" w:hAnsi="Arial"/>
        </w:rPr>
        <w:tab/>
        <w:t>Max "floats” in space within the ISS.  Is he weightless?  Explain your answer.</w:t>
      </w:r>
    </w:p>
    <w:p w14:paraId="2616A0E8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  <w:t>(2 marks)</w:t>
      </w:r>
    </w:p>
    <w:p w14:paraId="4D27AE76" w14:textId="77777777" w:rsidR="000E676A" w:rsidRPr="000E676A" w:rsidRDefault="000E676A" w:rsidP="000E676A">
      <w:pPr>
        <w:rPr>
          <w:rFonts w:ascii="Arial" w:hAnsi="Arial"/>
        </w:rPr>
      </w:pPr>
    </w:p>
    <w:p w14:paraId="065CB7F7" w14:textId="77777777" w:rsidR="000E676A" w:rsidRPr="000E676A" w:rsidRDefault="000E676A" w:rsidP="000E676A">
      <w:pPr>
        <w:rPr>
          <w:rFonts w:ascii="Arial" w:hAnsi="Arial"/>
        </w:rPr>
      </w:pPr>
    </w:p>
    <w:p w14:paraId="2E0A4311" w14:textId="77777777" w:rsidR="000E676A" w:rsidRPr="000E676A" w:rsidRDefault="000E676A" w:rsidP="000E676A">
      <w:pPr>
        <w:rPr>
          <w:rFonts w:ascii="Arial" w:hAnsi="Arial"/>
        </w:rPr>
      </w:pPr>
    </w:p>
    <w:p w14:paraId="5ABBAFD3" w14:textId="77777777" w:rsidR="000E676A" w:rsidRPr="000E676A" w:rsidRDefault="000E676A" w:rsidP="000E676A">
      <w:pPr>
        <w:rPr>
          <w:rFonts w:ascii="Arial" w:hAnsi="Arial"/>
        </w:rPr>
      </w:pPr>
    </w:p>
    <w:p w14:paraId="6D552AE2" w14:textId="77777777" w:rsidR="000E676A" w:rsidRPr="000E676A" w:rsidRDefault="000E676A" w:rsidP="000E676A">
      <w:pPr>
        <w:rPr>
          <w:rFonts w:ascii="Arial" w:hAnsi="Arial"/>
        </w:rPr>
      </w:pPr>
    </w:p>
    <w:p w14:paraId="775B1C41" w14:textId="77777777" w:rsidR="000E676A" w:rsidRPr="000E676A" w:rsidRDefault="000E676A" w:rsidP="000E676A">
      <w:pPr>
        <w:rPr>
          <w:rFonts w:ascii="Arial" w:hAnsi="Arial"/>
        </w:rPr>
      </w:pPr>
    </w:p>
    <w:p w14:paraId="7D57E910" w14:textId="77777777" w:rsidR="000E676A" w:rsidRPr="000E676A" w:rsidRDefault="000E676A" w:rsidP="000E676A">
      <w:pPr>
        <w:rPr>
          <w:rFonts w:ascii="Arial" w:hAnsi="Arial"/>
        </w:rPr>
      </w:pPr>
    </w:p>
    <w:p w14:paraId="309509F8" w14:textId="77777777" w:rsidR="000E676A" w:rsidRPr="000E676A" w:rsidRDefault="000E676A" w:rsidP="000E676A">
      <w:pPr>
        <w:rPr>
          <w:rFonts w:ascii="Arial" w:hAnsi="Arial"/>
        </w:rPr>
      </w:pPr>
    </w:p>
    <w:p w14:paraId="60AC2C02" w14:textId="77777777" w:rsidR="000E676A" w:rsidRPr="000E676A" w:rsidRDefault="000E676A" w:rsidP="000E676A">
      <w:pPr>
        <w:rPr>
          <w:rFonts w:ascii="Arial" w:hAnsi="Arial"/>
        </w:rPr>
      </w:pPr>
    </w:p>
    <w:p w14:paraId="48213C6A" w14:textId="77777777" w:rsidR="000E676A" w:rsidRPr="000E676A" w:rsidRDefault="000E676A" w:rsidP="000E676A">
      <w:pPr>
        <w:rPr>
          <w:rFonts w:ascii="Arial" w:hAnsi="Arial"/>
        </w:rPr>
      </w:pPr>
    </w:p>
    <w:p w14:paraId="3E1799BB" w14:textId="77777777" w:rsidR="000E676A" w:rsidRPr="000E676A" w:rsidRDefault="000E676A" w:rsidP="000E676A">
      <w:pPr>
        <w:rPr>
          <w:rFonts w:ascii="Arial" w:hAnsi="Arial"/>
        </w:rPr>
      </w:pPr>
    </w:p>
    <w:p w14:paraId="2A717200" w14:textId="77777777" w:rsidR="000E676A" w:rsidRPr="000E676A" w:rsidRDefault="000E676A" w:rsidP="000E676A">
      <w:pPr>
        <w:rPr>
          <w:rFonts w:ascii="Arial" w:hAnsi="Arial"/>
        </w:rPr>
      </w:pPr>
    </w:p>
    <w:p w14:paraId="5D2F4663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tab/>
        <w:t>(c)</w:t>
      </w:r>
      <w:r w:rsidRPr="000E676A">
        <w:rPr>
          <w:rFonts w:ascii="Arial" w:hAnsi="Arial"/>
        </w:rPr>
        <w:tab/>
        <w:t>What is Max's mass in the space station?</w:t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  <w:t>(1 mark)</w:t>
      </w:r>
    </w:p>
    <w:p w14:paraId="79AC1C61" w14:textId="77777777" w:rsidR="000E676A" w:rsidRPr="000E676A" w:rsidRDefault="000E676A" w:rsidP="000E676A">
      <w:pPr>
        <w:rPr>
          <w:rFonts w:ascii="Arial" w:hAnsi="Arial"/>
        </w:rPr>
      </w:pPr>
    </w:p>
    <w:p w14:paraId="5AC99BF7" w14:textId="77777777" w:rsidR="000E676A" w:rsidRPr="000E676A" w:rsidRDefault="000E676A" w:rsidP="000E676A">
      <w:pPr>
        <w:rPr>
          <w:rFonts w:ascii="Arial" w:hAnsi="Arial"/>
        </w:rPr>
      </w:pPr>
    </w:p>
    <w:p w14:paraId="03712DC6" w14:textId="77777777" w:rsidR="000E676A" w:rsidRPr="000E676A" w:rsidRDefault="000E676A" w:rsidP="000E676A">
      <w:pPr>
        <w:rPr>
          <w:rFonts w:ascii="Arial" w:hAnsi="Arial"/>
        </w:rPr>
      </w:pPr>
    </w:p>
    <w:p w14:paraId="27F5ACA5" w14:textId="77777777" w:rsidR="000E676A" w:rsidRPr="000E676A" w:rsidRDefault="000E676A" w:rsidP="000E676A">
      <w:pPr>
        <w:rPr>
          <w:rFonts w:ascii="Arial" w:hAnsi="Arial"/>
        </w:rPr>
      </w:pPr>
    </w:p>
    <w:p w14:paraId="16ECF3C3" w14:textId="77777777" w:rsidR="000E676A" w:rsidRPr="000E676A" w:rsidRDefault="000E676A" w:rsidP="000E676A">
      <w:pPr>
        <w:rPr>
          <w:rFonts w:ascii="Arial" w:hAnsi="Arial"/>
        </w:rPr>
      </w:pPr>
    </w:p>
    <w:p w14:paraId="1B502DB3" w14:textId="77777777" w:rsidR="000E676A" w:rsidRPr="000E676A" w:rsidRDefault="000E676A" w:rsidP="000E676A">
      <w:pPr>
        <w:rPr>
          <w:rFonts w:ascii="Arial" w:hAnsi="Arial"/>
        </w:rPr>
      </w:pPr>
    </w:p>
    <w:p w14:paraId="6DF5E5CB" w14:textId="77777777" w:rsidR="000E676A" w:rsidRPr="000E676A" w:rsidRDefault="000E676A" w:rsidP="000E676A">
      <w:pPr>
        <w:rPr>
          <w:rFonts w:ascii="Arial" w:hAnsi="Arial"/>
        </w:rPr>
      </w:pPr>
    </w:p>
    <w:p w14:paraId="0D7D9EAD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</w:p>
    <w:p w14:paraId="273D0520" w14:textId="77777777" w:rsidR="000E676A" w:rsidRPr="000E676A" w:rsidRDefault="000E676A" w:rsidP="000E676A">
      <w:pPr>
        <w:rPr>
          <w:rFonts w:ascii="Arial" w:hAnsi="Arial"/>
        </w:rPr>
      </w:pPr>
    </w:p>
    <w:p w14:paraId="6AFA71E4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br w:type="page"/>
      </w:r>
    </w:p>
    <w:p w14:paraId="24F02CCB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lastRenderedPageBreak/>
        <w:drawing>
          <wp:anchor distT="0" distB="0" distL="114300" distR="114300" simplePos="0" relativeHeight="251659264" behindDoc="0" locked="0" layoutInCell="1" allowOverlap="1" wp14:anchorId="6C80AA0E" wp14:editId="1F08DCF0">
            <wp:simplePos x="0" y="0"/>
            <wp:positionH relativeFrom="column">
              <wp:posOffset>4067175</wp:posOffset>
            </wp:positionH>
            <wp:positionV relativeFrom="paragraph">
              <wp:posOffset>125730</wp:posOffset>
            </wp:positionV>
            <wp:extent cx="2456180" cy="1200785"/>
            <wp:effectExtent l="0" t="0" r="7620" b="0"/>
            <wp:wrapThrough wrapText="bothSides">
              <wp:wrapPolygon edited="0">
                <wp:start x="0" y="0"/>
                <wp:lineTo x="0" y="21017"/>
                <wp:lineTo x="21444" y="21017"/>
                <wp:lineTo x="21444" y="0"/>
                <wp:lineTo x="0" y="0"/>
              </wp:wrapPolygon>
            </wp:wrapThrough>
            <wp:docPr id="97" name="Picture 104" descr="Description: Newton's 3rd la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Description: Newton's 3rd law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4" t="61941" b="-651"/>
                    <a:stretch/>
                  </pic:blipFill>
                  <pic:spPr bwMode="auto">
                    <a:xfrm>
                      <a:off x="0" y="0"/>
                      <a:ext cx="245618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</w:rPr>
        <w:t>6</w:t>
      </w:r>
      <w:r w:rsidRPr="000E676A">
        <w:rPr>
          <w:rFonts w:ascii="Arial" w:hAnsi="Arial"/>
        </w:rPr>
        <w:t>.</w:t>
      </w:r>
      <w:r w:rsidRPr="000E676A">
        <w:rPr>
          <w:rFonts w:ascii="Arial" w:hAnsi="Arial"/>
        </w:rPr>
        <w:tab/>
        <w:t xml:space="preserve">Look at the diagram showing a clown and a </w:t>
      </w:r>
      <w:r w:rsidRPr="000E676A">
        <w:rPr>
          <w:rFonts w:ascii="Arial" w:hAnsi="Arial"/>
        </w:rPr>
        <w:tab/>
        <w:t xml:space="preserve">cannon at a circus.  </w:t>
      </w:r>
    </w:p>
    <w:p w14:paraId="2CF3300E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</w:p>
    <w:p w14:paraId="0887476E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tab/>
        <w:t>(a)</w:t>
      </w:r>
      <w:r w:rsidRPr="000E676A">
        <w:rPr>
          <w:rFonts w:ascii="Arial" w:hAnsi="Arial"/>
        </w:rPr>
        <w:tab/>
        <w:t xml:space="preserve">Which of Newton's three laws applies to this </w:t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  <w:t>situation?</w:t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  <w:t>(1 mark)</w:t>
      </w:r>
    </w:p>
    <w:p w14:paraId="48CBFF3B" w14:textId="77777777" w:rsidR="000E676A" w:rsidRPr="000E676A" w:rsidRDefault="000E676A" w:rsidP="000E676A">
      <w:pPr>
        <w:rPr>
          <w:rFonts w:ascii="Arial" w:hAnsi="Arial"/>
        </w:rPr>
      </w:pPr>
    </w:p>
    <w:p w14:paraId="550B6415" w14:textId="77777777" w:rsidR="000E676A" w:rsidRPr="000E676A" w:rsidRDefault="000E676A" w:rsidP="000E676A">
      <w:pPr>
        <w:rPr>
          <w:rFonts w:ascii="Arial" w:hAnsi="Arial"/>
        </w:rPr>
      </w:pPr>
    </w:p>
    <w:p w14:paraId="310B57D1" w14:textId="77777777" w:rsidR="000E676A" w:rsidRPr="000E676A" w:rsidRDefault="000E676A" w:rsidP="000E676A">
      <w:pPr>
        <w:rPr>
          <w:rFonts w:ascii="Arial" w:hAnsi="Arial"/>
        </w:rPr>
      </w:pPr>
    </w:p>
    <w:p w14:paraId="1B34ACC4" w14:textId="77777777" w:rsidR="000E676A" w:rsidRPr="000E676A" w:rsidRDefault="000E676A" w:rsidP="000E676A">
      <w:pPr>
        <w:rPr>
          <w:rFonts w:ascii="Arial" w:hAnsi="Arial"/>
        </w:rPr>
      </w:pPr>
    </w:p>
    <w:p w14:paraId="4ED4ABC0" w14:textId="77777777" w:rsidR="000E676A" w:rsidRPr="000E676A" w:rsidRDefault="000E676A" w:rsidP="000E676A">
      <w:pPr>
        <w:rPr>
          <w:rFonts w:ascii="Arial" w:hAnsi="Arial"/>
        </w:rPr>
      </w:pPr>
    </w:p>
    <w:p w14:paraId="4FCDC8B4" w14:textId="77777777" w:rsidR="000E676A" w:rsidRPr="000E676A" w:rsidRDefault="000E676A" w:rsidP="000E676A">
      <w:pPr>
        <w:rPr>
          <w:rFonts w:ascii="Arial" w:hAnsi="Arial"/>
        </w:rPr>
      </w:pPr>
    </w:p>
    <w:p w14:paraId="24998712" w14:textId="77777777" w:rsidR="000E676A" w:rsidRPr="000E676A" w:rsidRDefault="000E676A" w:rsidP="000E676A">
      <w:pPr>
        <w:rPr>
          <w:rFonts w:ascii="Arial" w:hAnsi="Arial"/>
        </w:rPr>
      </w:pPr>
    </w:p>
    <w:p w14:paraId="30DF83AC" w14:textId="77777777" w:rsidR="000E676A" w:rsidRPr="000E676A" w:rsidRDefault="000E676A" w:rsidP="000E676A">
      <w:pPr>
        <w:rPr>
          <w:rFonts w:ascii="Arial" w:hAnsi="Arial"/>
        </w:rPr>
      </w:pPr>
    </w:p>
    <w:p w14:paraId="09CB37ED" w14:textId="77777777" w:rsidR="000E676A" w:rsidRPr="000E676A" w:rsidRDefault="000E676A" w:rsidP="000E676A">
      <w:pPr>
        <w:rPr>
          <w:rFonts w:ascii="Arial" w:hAnsi="Arial"/>
        </w:rPr>
      </w:pPr>
      <w:r w:rsidRPr="000E676A">
        <w:rPr>
          <w:rFonts w:ascii="Arial" w:hAnsi="Arial"/>
        </w:rPr>
        <w:tab/>
        <w:t>(b)</w:t>
      </w:r>
      <w:r w:rsidRPr="000E676A">
        <w:rPr>
          <w:rFonts w:ascii="Arial" w:hAnsi="Arial"/>
        </w:rPr>
        <w:tab/>
        <w:t>Explain clearly why the cannon hits the clown.</w:t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</w:r>
      <w:r w:rsidRPr="000E676A">
        <w:rPr>
          <w:rFonts w:ascii="Arial" w:hAnsi="Arial"/>
        </w:rPr>
        <w:tab/>
        <w:t>(2 marks)</w:t>
      </w:r>
    </w:p>
    <w:p w14:paraId="542D3BCA" w14:textId="77777777" w:rsidR="000E676A" w:rsidRPr="000E676A" w:rsidRDefault="000E676A" w:rsidP="000E676A">
      <w:pPr>
        <w:rPr>
          <w:rFonts w:ascii="Arial" w:hAnsi="Arial"/>
          <w:b/>
        </w:rPr>
      </w:pPr>
    </w:p>
    <w:p w14:paraId="665B932A" w14:textId="77777777" w:rsidR="000E676A" w:rsidRPr="000E676A" w:rsidRDefault="000E676A" w:rsidP="000E676A">
      <w:pPr>
        <w:rPr>
          <w:rFonts w:ascii="Arial" w:hAnsi="Arial"/>
          <w:b/>
        </w:rPr>
      </w:pPr>
    </w:p>
    <w:p w14:paraId="6229A9D7" w14:textId="77777777" w:rsidR="000E676A" w:rsidRPr="000E676A" w:rsidRDefault="000E676A" w:rsidP="000E676A">
      <w:pPr>
        <w:rPr>
          <w:rFonts w:ascii="Arial" w:hAnsi="Arial"/>
          <w:b/>
        </w:rPr>
      </w:pPr>
    </w:p>
    <w:p w14:paraId="73659969" w14:textId="77777777" w:rsidR="000E676A" w:rsidRPr="000E676A" w:rsidRDefault="000E676A" w:rsidP="000E676A">
      <w:pPr>
        <w:rPr>
          <w:rFonts w:ascii="Arial" w:hAnsi="Arial"/>
        </w:rPr>
      </w:pPr>
    </w:p>
    <w:p w14:paraId="1BBB3819" w14:textId="77777777" w:rsidR="000E676A" w:rsidRPr="000E676A" w:rsidRDefault="000E676A" w:rsidP="000E676A">
      <w:pPr>
        <w:rPr>
          <w:rFonts w:ascii="Arial" w:hAnsi="Arial"/>
        </w:rPr>
      </w:pPr>
    </w:p>
    <w:p w14:paraId="7863E0BC" w14:textId="77777777" w:rsidR="005872A5" w:rsidRPr="003D11C3" w:rsidRDefault="005872A5" w:rsidP="00222BC9">
      <w:pPr>
        <w:rPr>
          <w:rFonts w:ascii="Arial" w:hAnsi="Arial"/>
        </w:rPr>
      </w:pPr>
    </w:p>
    <w:sectPr w:rsidR="005872A5" w:rsidRPr="003D11C3" w:rsidSect="000E676A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6A"/>
    <w:rsid w:val="000E676A"/>
    <w:rsid w:val="00222BC9"/>
    <w:rsid w:val="003D11C3"/>
    <w:rsid w:val="005872A5"/>
    <w:rsid w:val="0096771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F45571"/>
  <w14:defaultImageDpi w14:val="300"/>
  <w15:docId w15:val="{D5F802BA-8115-854A-BEEB-C8554F084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9</TotalTime>
  <Pages>4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1</cp:revision>
  <dcterms:created xsi:type="dcterms:W3CDTF">2019-09-25T09:28:00Z</dcterms:created>
  <dcterms:modified xsi:type="dcterms:W3CDTF">2019-09-25T09:37:00Z</dcterms:modified>
</cp:coreProperties>
</file>