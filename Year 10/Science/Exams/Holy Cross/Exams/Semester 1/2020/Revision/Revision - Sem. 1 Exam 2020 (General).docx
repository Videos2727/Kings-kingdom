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90590" w14:textId="79C31CBD" w:rsidR="005872A5" w:rsidRPr="00475018" w:rsidRDefault="009B647A" w:rsidP="009B647A">
      <w:pPr>
        <w:jc w:val="center"/>
        <w:rPr>
          <w:rFonts w:ascii="Arial" w:hAnsi="Arial" w:cs="Arial"/>
          <w:b/>
        </w:rPr>
      </w:pPr>
      <w:r w:rsidRPr="00475018">
        <w:rPr>
          <w:rFonts w:ascii="Arial" w:hAnsi="Arial" w:cs="Arial"/>
          <w:b/>
        </w:rPr>
        <w:t>Year 10 Science</w:t>
      </w:r>
      <w:r w:rsidR="005C49B7">
        <w:rPr>
          <w:rFonts w:ascii="Arial" w:hAnsi="Arial" w:cs="Arial"/>
          <w:b/>
        </w:rPr>
        <w:t xml:space="preserve"> (General)</w:t>
      </w:r>
    </w:p>
    <w:p w14:paraId="47172826" w14:textId="643A487B" w:rsidR="009B647A" w:rsidRPr="00475018" w:rsidRDefault="00E2361B" w:rsidP="009B647A">
      <w:pPr>
        <w:jc w:val="center"/>
        <w:rPr>
          <w:rFonts w:ascii="Arial" w:hAnsi="Arial" w:cs="Arial"/>
          <w:b/>
        </w:rPr>
      </w:pPr>
      <w:r w:rsidRPr="00475018">
        <w:rPr>
          <w:rFonts w:ascii="Arial" w:hAnsi="Arial" w:cs="Arial"/>
          <w:b/>
        </w:rPr>
        <w:t>Semester 1 Examination 20</w:t>
      </w:r>
      <w:r w:rsidR="00CF203B" w:rsidRPr="00475018">
        <w:rPr>
          <w:rFonts w:ascii="Arial" w:hAnsi="Arial" w:cs="Arial"/>
          <w:b/>
        </w:rPr>
        <w:t>20</w:t>
      </w:r>
      <w:r w:rsidR="009B647A" w:rsidRPr="00475018">
        <w:rPr>
          <w:rFonts w:ascii="Arial" w:hAnsi="Arial" w:cs="Arial"/>
          <w:b/>
        </w:rPr>
        <w:t xml:space="preserve"> - Revision</w:t>
      </w:r>
    </w:p>
    <w:p w14:paraId="5E6C148B" w14:textId="77777777" w:rsidR="009B647A" w:rsidRPr="00475018" w:rsidRDefault="009B647A" w:rsidP="00222BC9">
      <w:pPr>
        <w:rPr>
          <w:rFonts w:ascii="Arial" w:hAnsi="Arial" w:cs="Arial"/>
        </w:rPr>
      </w:pPr>
    </w:p>
    <w:p w14:paraId="735CF10F" w14:textId="77777777" w:rsidR="009B647A" w:rsidRPr="00475018" w:rsidRDefault="009B647A" w:rsidP="00222BC9">
      <w:pPr>
        <w:rPr>
          <w:rFonts w:ascii="Arial" w:hAnsi="Arial" w:cs="Arial"/>
          <w:b/>
        </w:rPr>
      </w:pPr>
      <w:r w:rsidRPr="00475018">
        <w:rPr>
          <w:rFonts w:ascii="Arial" w:hAnsi="Arial" w:cs="Arial"/>
          <w:b/>
        </w:rPr>
        <w:t>Astronomy</w:t>
      </w:r>
    </w:p>
    <w:p w14:paraId="4F98C11D" w14:textId="77777777" w:rsidR="009B647A" w:rsidRPr="00475018" w:rsidRDefault="009B647A" w:rsidP="00222BC9">
      <w:pPr>
        <w:rPr>
          <w:rFonts w:ascii="Arial" w:hAnsi="Arial" w:cs="Arial"/>
        </w:rPr>
      </w:pPr>
    </w:p>
    <w:p w14:paraId="32354855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1.</w:t>
      </w:r>
      <w:r w:rsidRPr="00475018">
        <w:rPr>
          <w:rFonts w:ascii="Arial" w:hAnsi="Arial" w:cs="Arial"/>
        </w:rPr>
        <w:tab/>
        <w:t>Complete the following table.</w:t>
      </w:r>
    </w:p>
    <w:p w14:paraId="4124B3B4" w14:textId="77777777" w:rsidR="0001647B" w:rsidRPr="00475018" w:rsidRDefault="0001647B" w:rsidP="0001647B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071"/>
      </w:tblGrid>
      <w:tr w:rsidR="0001647B" w:rsidRPr="00475018" w14:paraId="3DBAA763" w14:textId="77777777" w:rsidTr="0001647B">
        <w:trPr>
          <w:trHeight w:val="284"/>
        </w:trPr>
        <w:tc>
          <w:tcPr>
            <w:tcW w:w="1242" w:type="dxa"/>
            <w:vAlign w:val="center"/>
          </w:tcPr>
          <w:p w14:paraId="380EDD87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TERM</w:t>
            </w:r>
          </w:p>
        </w:tc>
        <w:tc>
          <w:tcPr>
            <w:tcW w:w="8607" w:type="dxa"/>
            <w:vAlign w:val="center"/>
          </w:tcPr>
          <w:p w14:paraId="2D55556B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DEFINITION</w:t>
            </w:r>
          </w:p>
        </w:tc>
      </w:tr>
      <w:tr w:rsidR="0001647B" w:rsidRPr="00475018" w14:paraId="6C0CD18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3CB45FAD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light year</w:t>
            </w:r>
          </w:p>
        </w:tc>
        <w:tc>
          <w:tcPr>
            <w:tcW w:w="8607" w:type="dxa"/>
            <w:vAlign w:val="center"/>
          </w:tcPr>
          <w:p w14:paraId="6EC73A19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478DFE49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42CE4EF4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constellation</w:t>
            </w:r>
          </w:p>
        </w:tc>
        <w:tc>
          <w:tcPr>
            <w:tcW w:w="8607" w:type="dxa"/>
            <w:vAlign w:val="center"/>
          </w:tcPr>
          <w:p w14:paraId="7FB7C1AD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6F4439CC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D611ADA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galaxy</w:t>
            </w:r>
          </w:p>
        </w:tc>
        <w:tc>
          <w:tcPr>
            <w:tcW w:w="8607" w:type="dxa"/>
            <w:vAlign w:val="center"/>
          </w:tcPr>
          <w:p w14:paraId="014FD8FE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3C6AED2A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76A49CA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nebula</w:t>
            </w:r>
          </w:p>
        </w:tc>
        <w:tc>
          <w:tcPr>
            <w:tcW w:w="8607" w:type="dxa"/>
            <w:vAlign w:val="center"/>
          </w:tcPr>
          <w:p w14:paraId="339D8102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016EE8F6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6D192A03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supernova</w:t>
            </w:r>
          </w:p>
        </w:tc>
        <w:tc>
          <w:tcPr>
            <w:tcW w:w="8607" w:type="dxa"/>
            <w:vAlign w:val="center"/>
          </w:tcPr>
          <w:p w14:paraId="796DB969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1F23D906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16EBC391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red giant</w:t>
            </w:r>
          </w:p>
        </w:tc>
        <w:tc>
          <w:tcPr>
            <w:tcW w:w="8607" w:type="dxa"/>
            <w:vAlign w:val="center"/>
          </w:tcPr>
          <w:p w14:paraId="6DBA4CDE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11FBD18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3D497A7F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black hole</w:t>
            </w:r>
          </w:p>
        </w:tc>
        <w:tc>
          <w:tcPr>
            <w:tcW w:w="8607" w:type="dxa"/>
            <w:vAlign w:val="center"/>
          </w:tcPr>
          <w:p w14:paraId="46ED204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14E811C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04A124EC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sunspot</w:t>
            </w:r>
          </w:p>
        </w:tc>
        <w:tc>
          <w:tcPr>
            <w:tcW w:w="8607" w:type="dxa"/>
            <w:vAlign w:val="center"/>
          </w:tcPr>
          <w:p w14:paraId="35122A28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4854F023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5FDEF0F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corona</w:t>
            </w:r>
          </w:p>
        </w:tc>
        <w:tc>
          <w:tcPr>
            <w:tcW w:w="8607" w:type="dxa"/>
            <w:vAlign w:val="center"/>
          </w:tcPr>
          <w:p w14:paraId="19C8D30A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  <w:tr w:rsidR="0001647B" w:rsidRPr="00475018" w14:paraId="68F379D5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7D8D4FD2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fusion</w:t>
            </w:r>
          </w:p>
        </w:tc>
        <w:tc>
          <w:tcPr>
            <w:tcW w:w="8607" w:type="dxa"/>
            <w:vAlign w:val="center"/>
          </w:tcPr>
          <w:p w14:paraId="313C14B7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</w:tr>
    </w:tbl>
    <w:p w14:paraId="5F95D9E9" w14:textId="77777777" w:rsidR="0001647B" w:rsidRPr="00475018" w:rsidRDefault="0001647B" w:rsidP="0001647B">
      <w:pPr>
        <w:rPr>
          <w:rFonts w:ascii="Arial" w:hAnsi="Arial" w:cs="Arial"/>
        </w:rPr>
      </w:pPr>
    </w:p>
    <w:p w14:paraId="12D5B150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2.</w:t>
      </w:r>
      <w:r w:rsidRPr="00475018">
        <w:rPr>
          <w:rFonts w:ascii="Arial" w:hAnsi="Arial" w:cs="Arial"/>
        </w:rPr>
        <w:tab/>
        <w:t xml:space="preserve">Light travels at 300,000 km/sec.  A star is 97.6 light years away.  We can only travel </w:t>
      </w:r>
      <w:r w:rsidRPr="00475018">
        <w:rPr>
          <w:rFonts w:ascii="Arial" w:hAnsi="Arial" w:cs="Arial"/>
        </w:rPr>
        <w:tab/>
        <w:t>at about 15 - 20 km/second with our best rockets.</w:t>
      </w:r>
    </w:p>
    <w:p w14:paraId="2B001298" w14:textId="77777777" w:rsidR="0001647B" w:rsidRPr="00475018" w:rsidRDefault="0001647B" w:rsidP="0001647B">
      <w:pPr>
        <w:rPr>
          <w:rFonts w:ascii="Arial" w:hAnsi="Arial" w:cs="Arial"/>
        </w:rPr>
      </w:pPr>
    </w:p>
    <w:p w14:paraId="3CD62477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With our current technology, are we likely to be able to travel to this star in the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near future?  Give a few reasons for your answer.</w:t>
      </w:r>
    </w:p>
    <w:p w14:paraId="7E41BB80" w14:textId="77777777" w:rsidR="0001647B" w:rsidRPr="00475018" w:rsidRDefault="0001647B" w:rsidP="0001647B">
      <w:pPr>
        <w:rPr>
          <w:rFonts w:ascii="Arial" w:hAnsi="Arial" w:cs="Arial"/>
        </w:rPr>
      </w:pPr>
    </w:p>
    <w:p w14:paraId="3AC30846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YES  /  NO       (Circle your answer.)</w:t>
      </w:r>
    </w:p>
    <w:p w14:paraId="6721391F" w14:textId="77777777" w:rsidR="0001647B" w:rsidRPr="00475018" w:rsidRDefault="0001647B" w:rsidP="0001647B">
      <w:pPr>
        <w:rPr>
          <w:rFonts w:ascii="Arial" w:hAnsi="Arial" w:cs="Arial"/>
        </w:rPr>
      </w:pPr>
    </w:p>
    <w:p w14:paraId="00995659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 xml:space="preserve">Reasons:      </w:t>
      </w:r>
      <w:r w:rsidRPr="00475018">
        <w:rPr>
          <w:rFonts w:ascii="Arial" w:hAnsi="Arial" w:cs="Arial"/>
        </w:rPr>
        <w:tab/>
        <w:t>•</w:t>
      </w:r>
    </w:p>
    <w:p w14:paraId="15924005" w14:textId="77777777" w:rsidR="0001647B" w:rsidRPr="00475018" w:rsidRDefault="0001647B" w:rsidP="0001647B">
      <w:pPr>
        <w:rPr>
          <w:rFonts w:ascii="Arial" w:hAnsi="Arial" w:cs="Arial"/>
        </w:rPr>
      </w:pPr>
    </w:p>
    <w:p w14:paraId="26AEAF53" w14:textId="77777777" w:rsidR="0001647B" w:rsidRPr="00475018" w:rsidRDefault="0001647B" w:rsidP="0001647B">
      <w:pPr>
        <w:rPr>
          <w:rFonts w:ascii="Arial" w:hAnsi="Arial" w:cs="Arial"/>
        </w:rPr>
      </w:pPr>
    </w:p>
    <w:p w14:paraId="1688C847" w14:textId="14F7A895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•</w:t>
      </w:r>
    </w:p>
    <w:p w14:paraId="187801B5" w14:textId="77777777" w:rsidR="0001647B" w:rsidRPr="00475018" w:rsidRDefault="0001647B" w:rsidP="0001647B">
      <w:pPr>
        <w:rPr>
          <w:rFonts w:ascii="Arial" w:hAnsi="Arial" w:cs="Arial"/>
        </w:rPr>
      </w:pPr>
    </w:p>
    <w:p w14:paraId="4EE63789" w14:textId="77777777" w:rsidR="0001647B" w:rsidRPr="00475018" w:rsidRDefault="0001647B" w:rsidP="0001647B">
      <w:pPr>
        <w:rPr>
          <w:rFonts w:ascii="Arial" w:hAnsi="Arial" w:cs="Arial"/>
        </w:rPr>
      </w:pPr>
    </w:p>
    <w:p w14:paraId="70ED5C7E" w14:textId="7C0B2661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•</w:t>
      </w:r>
    </w:p>
    <w:p w14:paraId="5D024E80" w14:textId="77777777" w:rsidR="0001647B" w:rsidRPr="00475018" w:rsidRDefault="0001647B" w:rsidP="0001647B">
      <w:pPr>
        <w:rPr>
          <w:rFonts w:ascii="Arial" w:hAnsi="Arial" w:cs="Arial"/>
        </w:rPr>
      </w:pPr>
    </w:p>
    <w:p w14:paraId="3C8A60BD" w14:textId="77777777" w:rsidR="0001647B" w:rsidRPr="00475018" w:rsidRDefault="0001647B" w:rsidP="0001647B">
      <w:pPr>
        <w:rPr>
          <w:rFonts w:ascii="Arial" w:hAnsi="Arial" w:cs="Arial"/>
        </w:rPr>
      </w:pPr>
    </w:p>
    <w:p w14:paraId="23ADFD24" w14:textId="242DC204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  <w:r w:rsidRPr="00475018">
        <w:rPr>
          <w:rFonts w:ascii="Arial" w:hAnsi="Arial" w:cs="Arial"/>
        </w:rPr>
        <w:lastRenderedPageBreak/>
        <w:tab/>
        <w:t>(b)</w:t>
      </w:r>
      <w:r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 xml:space="preserve">Suggest </w:t>
      </w:r>
      <w:r w:rsidR="008474CC" w:rsidRPr="00475018">
        <w:rPr>
          <w:rFonts w:ascii="Arial" w:hAnsi="Arial" w:cs="Arial"/>
          <w:b/>
          <w:i/>
        </w:rPr>
        <w:t>one way</w:t>
      </w:r>
      <w:r w:rsidR="008474CC" w:rsidRPr="00475018">
        <w:rPr>
          <w:rFonts w:ascii="Arial" w:hAnsi="Arial" w:cs="Arial"/>
        </w:rPr>
        <w:t xml:space="preserve"> we might be able to overcome the time factor of travelling to </w:t>
      </w:r>
      <w:r w:rsidR="008474CC" w:rsidRPr="00475018">
        <w:rPr>
          <w:rFonts w:ascii="Arial" w:hAnsi="Arial" w:cs="Arial"/>
        </w:rPr>
        <w:tab/>
      </w:r>
      <w:r w:rsidR="008474CC" w:rsidRPr="00475018">
        <w:rPr>
          <w:rFonts w:ascii="Arial" w:hAnsi="Arial" w:cs="Arial"/>
        </w:rPr>
        <w:tab/>
        <w:t xml:space="preserve">other galaxies, given it could be </w:t>
      </w:r>
      <w:r w:rsidR="000E7B5C" w:rsidRPr="00475018">
        <w:rPr>
          <w:rFonts w:ascii="Arial" w:hAnsi="Arial" w:cs="Arial"/>
        </w:rPr>
        <w:t>hundreds</w:t>
      </w:r>
      <w:r w:rsidR="008474CC" w:rsidRPr="00475018">
        <w:rPr>
          <w:rFonts w:ascii="Arial" w:hAnsi="Arial" w:cs="Arial"/>
        </w:rPr>
        <w:t xml:space="preserve"> of years.</w:t>
      </w:r>
    </w:p>
    <w:p w14:paraId="64D516AF" w14:textId="52CC57AA" w:rsidR="0001647B" w:rsidRPr="00475018" w:rsidRDefault="0001647B" w:rsidP="0001647B">
      <w:pPr>
        <w:rPr>
          <w:rFonts w:ascii="Arial" w:hAnsi="Arial" w:cs="Arial"/>
        </w:rPr>
      </w:pPr>
    </w:p>
    <w:p w14:paraId="5DD411C9" w14:textId="77777777" w:rsidR="0001647B" w:rsidRPr="00475018" w:rsidRDefault="0001647B" w:rsidP="0001647B">
      <w:pPr>
        <w:rPr>
          <w:rFonts w:ascii="Arial" w:hAnsi="Arial" w:cs="Arial"/>
        </w:rPr>
      </w:pPr>
    </w:p>
    <w:p w14:paraId="2BBB4089" w14:textId="77777777" w:rsidR="0001647B" w:rsidRPr="00475018" w:rsidRDefault="0001647B" w:rsidP="0001647B">
      <w:pPr>
        <w:rPr>
          <w:rFonts w:ascii="Arial" w:hAnsi="Arial" w:cs="Arial"/>
        </w:rPr>
      </w:pPr>
    </w:p>
    <w:p w14:paraId="49A78C8E" w14:textId="77777777" w:rsidR="0001647B" w:rsidRPr="00475018" w:rsidRDefault="0001647B" w:rsidP="0001647B">
      <w:pPr>
        <w:rPr>
          <w:rFonts w:ascii="Arial" w:hAnsi="Arial" w:cs="Arial"/>
        </w:rPr>
      </w:pPr>
    </w:p>
    <w:p w14:paraId="3BC7F3AF" w14:textId="77777777" w:rsidR="0001647B" w:rsidRPr="00475018" w:rsidRDefault="0001647B" w:rsidP="0001647B">
      <w:pPr>
        <w:rPr>
          <w:rFonts w:ascii="Arial" w:hAnsi="Arial" w:cs="Arial"/>
        </w:rPr>
      </w:pPr>
    </w:p>
    <w:p w14:paraId="00DC6116" w14:textId="77777777" w:rsidR="0001647B" w:rsidRPr="00475018" w:rsidRDefault="0001647B" w:rsidP="0001647B">
      <w:pPr>
        <w:rPr>
          <w:rFonts w:ascii="Arial" w:hAnsi="Arial" w:cs="Arial"/>
        </w:rPr>
      </w:pPr>
    </w:p>
    <w:p w14:paraId="21853AAC" w14:textId="77777777" w:rsidR="0001647B" w:rsidRPr="00475018" w:rsidRDefault="0001647B" w:rsidP="0001647B">
      <w:pPr>
        <w:rPr>
          <w:rFonts w:ascii="Arial" w:hAnsi="Arial" w:cs="Arial"/>
        </w:rPr>
      </w:pPr>
    </w:p>
    <w:p w14:paraId="0F289C60" w14:textId="77777777" w:rsidR="0001647B" w:rsidRPr="00475018" w:rsidRDefault="0001647B" w:rsidP="0001647B">
      <w:pPr>
        <w:rPr>
          <w:rFonts w:ascii="Arial" w:hAnsi="Arial" w:cs="Arial"/>
        </w:rPr>
      </w:pPr>
    </w:p>
    <w:p w14:paraId="2403BD38" w14:textId="77777777" w:rsidR="0001647B" w:rsidRPr="00475018" w:rsidRDefault="0001647B" w:rsidP="0001647B">
      <w:pPr>
        <w:rPr>
          <w:rFonts w:ascii="Arial" w:hAnsi="Arial" w:cs="Arial"/>
        </w:rPr>
      </w:pPr>
    </w:p>
    <w:p w14:paraId="3E7EE13A" w14:textId="77777777" w:rsidR="0001647B" w:rsidRPr="00475018" w:rsidRDefault="0001647B" w:rsidP="0001647B">
      <w:pPr>
        <w:rPr>
          <w:rFonts w:ascii="Arial" w:hAnsi="Arial" w:cs="Arial"/>
        </w:rPr>
      </w:pPr>
    </w:p>
    <w:p w14:paraId="24934208" w14:textId="77777777" w:rsidR="0001647B" w:rsidRPr="00475018" w:rsidRDefault="0001647B" w:rsidP="0001647B">
      <w:pPr>
        <w:rPr>
          <w:rFonts w:ascii="Arial" w:hAnsi="Arial" w:cs="Arial"/>
        </w:rPr>
      </w:pPr>
    </w:p>
    <w:p w14:paraId="4058E182" w14:textId="77777777" w:rsidR="0001647B" w:rsidRPr="00475018" w:rsidRDefault="0001647B" w:rsidP="0001647B">
      <w:pPr>
        <w:rPr>
          <w:rFonts w:ascii="Arial" w:hAnsi="Arial" w:cs="Arial"/>
        </w:rPr>
      </w:pPr>
    </w:p>
    <w:p w14:paraId="2CCFFF56" w14:textId="77777777" w:rsidR="0001647B" w:rsidRPr="00475018" w:rsidRDefault="0001647B" w:rsidP="0001647B">
      <w:pPr>
        <w:rPr>
          <w:rFonts w:ascii="Arial" w:hAnsi="Arial" w:cs="Arial"/>
        </w:rPr>
      </w:pPr>
    </w:p>
    <w:p w14:paraId="4283482E" w14:textId="77777777" w:rsidR="0001647B" w:rsidRPr="00475018" w:rsidRDefault="0001647B" w:rsidP="0001647B">
      <w:pPr>
        <w:rPr>
          <w:rFonts w:ascii="Arial" w:hAnsi="Arial" w:cs="Arial"/>
          <w:u w:val="single"/>
        </w:rPr>
      </w:pPr>
      <w:r w:rsidRPr="00475018">
        <w:rPr>
          <w:rFonts w:ascii="Arial" w:hAnsi="Arial" w:cs="Arial"/>
        </w:rPr>
        <w:t>3.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What is the major element found in the Sun?  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</w:p>
    <w:p w14:paraId="4174E08E" w14:textId="77777777" w:rsidR="0001647B" w:rsidRPr="00475018" w:rsidRDefault="0001647B" w:rsidP="0001647B">
      <w:pPr>
        <w:rPr>
          <w:rFonts w:ascii="Arial" w:hAnsi="Arial" w:cs="Arial"/>
          <w:u w:val="single"/>
        </w:rPr>
      </w:pPr>
    </w:p>
    <w:p w14:paraId="3BD78B3E" w14:textId="77777777" w:rsidR="0001647B" w:rsidRPr="00475018" w:rsidRDefault="0001647B" w:rsidP="0001647B">
      <w:pPr>
        <w:rPr>
          <w:rFonts w:ascii="Arial" w:hAnsi="Arial" w:cs="Arial"/>
          <w:u w:val="single"/>
        </w:rPr>
      </w:pPr>
    </w:p>
    <w:p w14:paraId="57059354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What happens to this element so that the Sun produces its energy?</w:t>
      </w:r>
    </w:p>
    <w:p w14:paraId="0BF1D423" w14:textId="77777777" w:rsidR="0001647B" w:rsidRPr="00475018" w:rsidRDefault="0001647B" w:rsidP="0001647B">
      <w:pPr>
        <w:rPr>
          <w:rFonts w:ascii="Arial" w:hAnsi="Arial" w:cs="Arial"/>
        </w:rPr>
      </w:pPr>
    </w:p>
    <w:p w14:paraId="5763F54A" w14:textId="77777777" w:rsidR="0001647B" w:rsidRPr="00475018" w:rsidRDefault="0001647B" w:rsidP="0001647B">
      <w:pPr>
        <w:rPr>
          <w:rFonts w:ascii="Arial" w:hAnsi="Arial" w:cs="Arial"/>
        </w:rPr>
      </w:pPr>
    </w:p>
    <w:p w14:paraId="30C60907" w14:textId="77777777" w:rsidR="0001647B" w:rsidRPr="00475018" w:rsidRDefault="0001647B" w:rsidP="0001647B">
      <w:pPr>
        <w:rPr>
          <w:rFonts w:ascii="Arial" w:hAnsi="Arial" w:cs="Arial"/>
        </w:rPr>
      </w:pPr>
    </w:p>
    <w:p w14:paraId="38550FA9" w14:textId="77777777" w:rsidR="0001647B" w:rsidRPr="00475018" w:rsidRDefault="0001647B" w:rsidP="0001647B">
      <w:pPr>
        <w:rPr>
          <w:rFonts w:ascii="Arial" w:hAnsi="Arial" w:cs="Arial"/>
        </w:rPr>
      </w:pPr>
    </w:p>
    <w:p w14:paraId="32469020" w14:textId="77777777" w:rsidR="0001647B" w:rsidRPr="00475018" w:rsidRDefault="0001647B" w:rsidP="0001647B">
      <w:pPr>
        <w:rPr>
          <w:rFonts w:ascii="Arial" w:hAnsi="Arial" w:cs="Arial"/>
        </w:rPr>
      </w:pPr>
    </w:p>
    <w:p w14:paraId="5813EB46" w14:textId="571E0280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 xml:space="preserve">The Sun loses 5 million tonnes of mass per second.  According to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Einstein's equation (E = mc</w:t>
      </w:r>
      <w:r w:rsidRPr="00475018">
        <w:rPr>
          <w:rFonts w:ascii="Arial" w:hAnsi="Arial" w:cs="Arial"/>
          <w:vertAlign w:val="superscript"/>
        </w:rPr>
        <w:t>2</w:t>
      </w:r>
      <w:r w:rsidRPr="00475018">
        <w:rPr>
          <w:rFonts w:ascii="Arial" w:hAnsi="Arial" w:cs="Arial"/>
        </w:rPr>
        <w:t xml:space="preserve">), </w:t>
      </w:r>
      <w:r w:rsidR="000E7B5C" w:rsidRPr="00475018">
        <w:rPr>
          <w:rFonts w:ascii="Arial" w:hAnsi="Arial" w:cs="Arial"/>
        </w:rPr>
        <w:t>what</w:t>
      </w:r>
      <w:r w:rsidRPr="00475018">
        <w:rPr>
          <w:rFonts w:ascii="Arial" w:hAnsi="Arial" w:cs="Arial"/>
        </w:rPr>
        <w:t xml:space="preserve"> does this mass become?</w:t>
      </w:r>
    </w:p>
    <w:p w14:paraId="0F35B97E" w14:textId="77777777" w:rsidR="0001647B" w:rsidRPr="00475018" w:rsidRDefault="0001647B" w:rsidP="0001647B">
      <w:pPr>
        <w:rPr>
          <w:rFonts w:ascii="Arial" w:hAnsi="Arial" w:cs="Arial"/>
        </w:rPr>
      </w:pPr>
    </w:p>
    <w:p w14:paraId="1B19E12E" w14:textId="77777777" w:rsidR="0001647B" w:rsidRPr="00475018" w:rsidRDefault="0001647B" w:rsidP="0001647B">
      <w:pPr>
        <w:rPr>
          <w:rFonts w:ascii="Arial" w:hAnsi="Arial" w:cs="Arial"/>
        </w:rPr>
      </w:pPr>
    </w:p>
    <w:p w14:paraId="4AE06359" w14:textId="77777777" w:rsidR="0001647B" w:rsidRPr="00475018" w:rsidRDefault="0001647B" w:rsidP="0001647B">
      <w:pPr>
        <w:rPr>
          <w:rFonts w:ascii="Arial" w:hAnsi="Arial" w:cs="Arial"/>
        </w:rPr>
      </w:pPr>
    </w:p>
    <w:p w14:paraId="1D502BAB" w14:textId="77777777" w:rsidR="0001647B" w:rsidRPr="00475018" w:rsidRDefault="0001647B" w:rsidP="0001647B">
      <w:pPr>
        <w:rPr>
          <w:rFonts w:ascii="Arial" w:hAnsi="Arial" w:cs="Arial"/>
        </w:rPr>
      </w:pPr>
    </w:p>
    <w:p w14:paraId="27A80CE6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4.</w:t>
      </w:r>
      <w:r w:rsidRPr="00475018">
        <w:rPr>
          <w:rFonts w:ascii="Arial" w:hAnsi="Arial" w:cs="Arial"/>
        </w:rPr>
        <w:tab/>
        <w:t>How is the surface temperature of a star related to its colour?</w:t>
      </w:r>
    </w:p>
    <w:p w14:paraId="75039BDC" w14:textId="77777777" w:rsidR="0001647B" w:rsidRPr="00475018" w:rsidRDefault="0001647B" w:rsidP="0001647B">
      <w:pPr>
        <w:rPr>
          <w:rFonts w:ascii="Arial" w:hAnsi="Arial" w:cs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9"/>
        <w:gridCol w:w="2179"/>
      </w:tblGrid>
      <w:tr w:rsidR="0001647B" w:rsidRPr="00475018" w14:paraId="21343721" w14:textId="77777777" w:rsidTr="0001647B">
        <w:trPr>
          <w:trHeight w:val="284"/>
        </w:trPr>
        <w:tc>
          <w:tcPr>
            <w:tcW w:w="2179" w:type="dxa"/>
            <w:vAlign w:val="center"/>
          </w:tcPr>
          <w:p w14:paraId="267F2BA1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TEMPERATURE</w:t>
            </w:r>
          </w:p>
        </w:tc>
        <w:tc>
          <w:tcPr>
            <w:tcW w:w="2179" w:type="dxa"/>
            <w:vAlign w:val="center"/>
          </w:tcPr>
          <w:p w14:paraId="77B977C2" w14:textId="77777777" w:rsidR="0001647B" w:rsidRPr="00475018" w:rsidRDefault="0001647B" w:rsidP="0001647B">
            <w:pPr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COLOUR</w:t>
            </w:r>
          </w:p>
        </w:tc>
      </w:tr>
      <w:tr w:rsidR="0001647B" w:rsidRPr="00475018" w14:paraId="031F36E7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6B33A4F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374C3F2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blue</w:t>
            </w:r>
          </w:p>
        </w:tc>
      </w:tr>
      <w:tr w:rsidR="0001647B" w:rsidRPr="00475018" w14:paraId="4C714CF8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5F89E1D5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7A97EC6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red</w:t>
            </w:r>
          </w:p>
        </w:tc>
      </w:tr>
      <w:tr w:rsidR="0001647B" w:rsidRPr="00475018" w14:paraId="3BB9A1B1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31A2942C" w14:textId="77777777" w:rsidR="0001647B" w:rsidRPr="00475018" w:rsidRDefault="0001647B" w:rsidP="0001647B">
            <w:pPr>
              <w:rPr>
                <w:rFonts w:ascii="Arial" w:hAnsi="Arial" w:cs="Arial"/>
              </w:rPr>
            </w:pPr>
          </w:p>
        </w:tc>
        <w:tc>
          <w:tcPr>
            <w:tcW w:w="2179" w:type="dxa"/>
            <w:vAlign w:val="center"/>
          </w:tcPr>
          <w:p w14:paraId="451B19CD" w14:textId="77777777" w:rsidR="0001647B" w:rsidRPr="00475018" w:rsidRDefault="0001647B" w:rsidP="0001647B">
            <w:pPr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</w:rPr>
              <w:t>yellow</w:t>
            </w:r>
          </w:p>
        </w:tc>
      </w:tr>
    </w:tbl>
    <w:p w14:paraId="5B7CE36F" w14:textId="77777777" w:rsidR="0001647B" w:rsidRPr="00475018" w:rsidRDefault="0001647B" w:rsidP="0001647B">
      <w:pPr>
        <w:rPr>
          <w:rFonts w:ascii="Arial" w:hAnsi="Arial" w:cs="Arial"/>
        </w:rPr>
      </w:pPr>
    </w:p>
    <w:p w14:paraId="612DF4E3" w14:textId="77777777" w:rsidR="0001647B" w:rsidRPr="00475018" w:rsidRDefault="0001647B" w:rsidP="0001647B">
      <w:pPr>
        <w:rPr>
          <w:rFonts w:ascii="Arial" w:hAnsi="Arial" w:cs="Arial"/>
        </w:rPr>
      </w:pPr>
    </w:p>
    <w:p w14:paraId="3B1880F5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5.</w:t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>About how old is our Sun (in millions of years)?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</w:rPr>
        <w:t xml:space="preserve">  million years</w:t>
      </w:r>
    </w:p>
    <w:p w14:paraId="3617FE56" w14:textId="77777777" w:rsidR="0001647B" w:rsidRPr="00475018" w:rsidRDefault="0001647B" w:rsidP="0001647B">
      <w:pPr>
        <w:rPr>
          <w:rFonts w:ascii="Arial" w:hAnsi="Arial" w:cs="Arial"/>
        </w:rPr>
      </w:pPr>
    </w:p>
    <w:p w14:paraId="51850015" w14:textId="77777777" w:rsidR="0001647B" w:rsidRPr="00475018" w:rsidRDefault="0001647B" w:rsidP="0001647B">
      <w:pPr>
        <w:rPr>
          <w:rFonts w:ascii="Arial" w:hAnsi="Arial" w:cs="Arial"/>
        </w:rPr>
      </w:pPr>
    </w:p>
    <w:p w14:paraId="76611379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How much longer will it "live"?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  <w:u w:val="single"/>
        </w:rPr>
        <w:tab/>
      </w:r>
      <w:r w:rsidRPr="00475018">
        <w:rPr>
          <w:rFonts w:ascii="Arial" w:hAnsi="Arial" w:cs="Arial"/>
        </w:rPr>
        <w:t xml:space="preserve">  million years</w:t>
      </w:r>
    </w:p>
    <w:p w14:paraId="0534EDBD" w14:textId="77777777" w:rsidR="0001647B" w:rsidRPr="00475018" w:rsidRDefault="0001647B" w:rsidP="0001647B">
      <w:pPr>
        <w:rPr>
          <w:rFonts w:ascii="Arial" w:hAnsi="Arial" w:cs="Arial"/>
        </w:rPr>
      </w:pPr>
    </w:p>
    <w:p w14:paraId="5A912AF9" w14:textId="77777777" w:rsidR="0001647B" w:rsidRPr="00475018" w:rsidRDefault="0001647B" w:rsidP="0001647B">
      <w:pPr>
        <w:rPr>
          <w:rFonts w:ascii="Arial" w:hAnsi="Arial" w:cs="Arial"/>
        </w:rPr>
      </w:pPr>
    </w:p>
    <w:p w14:paraId="0E2A7EF5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6.</w:t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Draw a flow diagram (with arrows) to show the stages of our Sun's  remaining 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life as it runs out of fuel.</w:t>
      </w:r>
    </w:p>
    <w:p w14:paraId="0F553115" w14:textId="77777777" w:rsidR="0001647B" w:rsidRPr="00475018" w:rsidRDefault="0001647B" w:rsidP="0001647B">
      <w:pPr>
        <w:rPr>
          <w:rFonts w:ascii="Arial" w:hAnsi="Arial" w:cs="Arial"/>
        </w:rPr>
      </w:pPr>
    </w:p>
    <w:p w14:paraId="5248AF52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Sun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497ABB93" w14:textId="77777777" w:rsidR="0001647B" w:rsidRPr="00475018" w:rsidRDefault="0001647B" w:rsidP="0001647B">
      <w:pPr>
        <w:rPr>
          <w:rFonts w:ascii="Arial" w:hAnsi="Arial" w:cs="Arial"/>
        </w:rPr>
      </w:pPr>
    </w:p>
    <w:p w14:paraId="047AC7A1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lastRenderedPageBreak/>
        <w:tab/>
      </w:r>
    </w:p>
    <w:p w14:paraId="75491B11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(b)</w:t>
      </w:r>
      <w:r w:rsidRPr="00475018">
        <w:rPr>
          <w:rFonts w:ascii="Arial" w:hAnsi="Arial" w:cs="Arial"/>
        </w:rPr>
        <w:tab/>
        <w:t>Do similar flow diagrams for the following types of stars.</w:t>
      </w:r>
    </w:p>
    <w:p w14:paraId="10A04221" w14:textId="77777777" w:rsidR="0001647B" w:rsidRPr="00475018" w:rsidRDefault="0001647B" w:rsidP="0001647B">
      <w:pPr>
        <w:rPr>
          <w:rFonts w:ascii="Arial" w:hAnsi="Arial" w:cs="Arial"/>
        </w:rPr>
      </w:pPr>
    </w:p>
    <w:p w14:paraId="6F15B5A4" w14:textId="77777777" w:rsidR="0001647B" w:rsidRPr="00475018" w:rsidRDefault="0001647B" w:rsidP="0001647B">
      <w:pPr>
        <w:rPr>
          <w:rFonts w:ascii="Arial" w:hAnsi="Arial" w:cs="Arial"/>
        </w:rPr>
      </w:pPr>
    </w:p>
    <w:p w14:paraId="2EE643A0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  <w:t>Huge star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sym w:font="Wingdings 3" w:char="F022"/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52BD0C18" w14:textId="77777777" w:rsidR="0001647B" w:rsidRPr="00475018" w:rsidRDefault="0001647B" w:rsidP="0001647B">
      <w:pPr>
        <w:rPr>
          <w:rFonts w:ascii="Arial" w:hAnsi="Arial" w:cs="Arial"/>
        </w:rPr>
      </w:pPr>
    </w:p>
    <w:p w14:paraId="3985CCAF" w14:textId="77777777" w:rsidR="0001647B" w:rsidRPr="00475018" w:rsidRDefault="0001647B" w:rsidP="0001647B">
      <w:pPr>
        <w:rPr>
          <w:rFonts w:ascii="Arial" w:hAnsi="Arial" w:cs="Arial"/>
        </w:rPr>
      </w:pPr>
    </w:p>
    <w:p w14:paraId="5D0A38DA" w14:textId="77777777" w:rsidR="0001647B" w:rsidRPr="00475018" w:rsidRDefault="00A53FA3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>Giant star</w:t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sym w:font="Wingdings 3" w:char="F022"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sym w:font="Wingdings 3" w:char="F022"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tab/>
      </w:r>
      <w:r w:rsidR="0001647B" w:rsidRPr="00475018">
        <w:rPr>
          <w:rFonts w:ascii="Arial" w:hAnsi="Arial" w:cs="Arial"/>
        </w:rPr>
        <w:sym w:font="Wingdings 3" w:char="F022"/>
      </w:r>
    </w:p>
    <w:p w14:paraId="6C33F6E2" w14:textId="77777777" w:rsidR="0001647B" w:rsidRPr="00475018" w:rsidRDefault="0001647B" w:rsidP="0001647B">
      <w:pPr>
        <w:rPr>
          <w:rFonts w:ascii="Arial" w:hAnsi="Arial" w:cs="Arial"/>
        </w:rPr>
      </w:pPr>
    </w:p>
    <w:p w14:paraId="20932754" w14:textId="77777777" w:rsidR="0001647B" w:rsidRPr="00475018" w:rsidRDefault="0001647B" w:rsidP="0001647B">
      <w:pPr>
        <w:rPr>
          <w:rFonts w:ascii="Arial" w:hAnsi="Arial" w:cs="Arial"/>
        </w:rPr>
      </w:pPr>
    </w:p>
    <w:p w14:paraId="4858724B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>(c)</w:t>
      </w:r>
      <w:r w:rsidRPr="00475018">
        <w:rPr>
          <w:rFonts w:ascii="Arial" w:hAnsi="Arial" w:cs="Arial"/>
        </w:rPr>
        <w:tab/>
        <w:t xml:space="preserve">The difference between a </w:t>
      </w:r>
      <w:r w:rsidRPr="00475018">
        <w:rPr>
          <w:rFonts w:ascii="Arial" w:hAnsi="Arial" w:cs="Arial"/>
          <w:b/>
          <w:i/>
        </w:rPr>
        <w:t>nova</w:t>
      </w:r>
      <w:r w:rsidRPr="00475018">
        <w:rPr>
          <w:rFonts w:ascii="Arial" w:hAnsi="Arial" w:cs="Arial"/>
        </w:rPr>
        <w:t xml:space="preserve"> and a </w:t>
      </w:r>
      <w:r w:rsidRPr="00475018">
        <w:rPr>
          <w:rFonts w:ascii="Arial" w:hAnsi="Arial" w:cs="Arial"/>
          <w:b/>
          <w:i/>
        </w:rPr>
        <w:t>supernova</w:t>
      </w:r>
      <w:r w:rsidRPr="00475018">
        <w:rPr>
          <w:rFonts w:ascii="Arial" w:hAnsi="Arial" w:cs="Arial"/>
        </w:rPr>
        <w:t xml:space="preserve"> is the size of the explosion that </w:t>
      </w:r>
      <w:r w:rsidR="00A53FA3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takes place.  What happens to a star to cause it to explode?</w:t>
      </w:r>
    </w:p>
    <w:p w14:paraId="04258A9B" w14:textId="77777777" w:rsidR="0001647B" w:rsidRPr="00475018" w:rsidRDefault="0001647B" w:rsidP="0001647B">
      <w:pPr>
        <w:rPr>
          <w:rFonts w:ascii="Arial" w:hAnsi="Arial" w:cs="Arial"/>
        </w:rPr>
      </w:pPr>
    </w:p>
    <w:p w14:paraId="2F430A3E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39ECAD43" w14:textId="77777777" w:rsidR="0001647B" w:rsidRPr="00475018" w:rsidRDefault="0001647B" w:rsidP="0001647B">
      <w:pPr>
        <w:rPr>
          <w:rFonts w:ascii="Arial" w:hAnsi="Arial" w:cs="Arial"/>
        </w:rPr>
      </w:pPr>
    </w:p>
    <w:p w14:paraId="47BFBAC8" w14:textId="77777777" w:rsidR="0001647B" w:rsidRPr="00475018" w:rsidRDefault="0001647B" w:rsidP="0001647B">
      <w:pPr>
        <w:rPr>
          <w:rFonts w:ascii="Arial" w:hAnsi="Arial" w:cs="Arial"/>
        </w:rPr>
      </w:pPr>
    </w:p>
    <w:p w14:paraId="216D6386" w14:textId="77777777" w:rsidR="0001647B" w:rsidRPr="00475018" w:rsidRDefault="0001647B" w:rsidP="0001647B">
      <w:pPr>
        <w:rPr>
          <w:rFonts w:ascii="Arial" w:hAnsi="Arial" w:cs="Arial"/>
        </w:rPr>
      </w:pPr>
    </w:p>
    <w:p w14:paraId="7C8FCF7D" w14:textId="77777777" w:rsidR="0001647B" w:rsidRPr="00475018" w:rsidRDefault="0001647B" w:rsidP="0001647B">
      <w:pPr>
        <w:rPr>
          <w:rFonts w:ascii="Arial" w:hAnsi="Arial" w:cs="Arial"/>
        </w:rPr>
      </w:pPr>
    </w:p>
    <w:p w14:paraId="3417D703" w14:textId="77777777" w:rsidR="0001647B" w:rsidRPr="00475018" w:rsidRDefault="00A53FA3" w:rsidP="0001647B">
      <w:pPr>
        <w:rPr>
          <w:rFonts w:ascii="Arial" w:hAnsi="Arial" w:cs="Arial"/>
          <w:u w:val="single"/>
        </w:rPr>
      </w:pPr>
      <w:r w:rsidRPr="00475018">
        <w:rPr>
          <w:rFonts w:ascii="Arial" w:hAnsi="Arial" w:cs="Arial"/>
        </w:rPr>
        <w:t>7</w:t>
      </w:r>
      <w:r w:rsidR="0001647B" w:rsidRPr="00475018">
        <w:rPr>
          <w:rFonts w:ascii="Arial" w:hAnsi="Arial" w:cs="Arial"/>
        </w:rPr>
        <w:t>.</w:t>
      </w:r>
      <w:r w:rsidR="0001647B" w:rsidRPr="00475018">
        <w:rPr>
          <w:rFonts w:ascii="Arial" w:hAnsi="Arial" w:cs="Arial"/>
        </w:rPr>
        <w:tab/>
        <w:t>(a)</w:t>
      </w:r>
      <w:r w:rsidR="0001647B" w:rsidRPr="00475018">
        <w:rPr>
          <w:rFonts w:ascii="Arial" w:hAnsi="Arial" w:cs="Arial"/>
        </w:rPr>
        <w:tab/>
        <w:t>Describe the size of the gravity near a black hole.</w:t>
      </w:r>
      <w:r w:rsidR="0001647B" w:rsidRPr="00475018">
        <w:rPr>
          <w:rFonts w:ascii="Arial" w:hAnsi="Arial" w:cs="Arial"/>
        </w:rPr>
        <w:tab/>
      </w:r>
    </w:p>
    <w:p w14:paraId="11A05773" w14:textId="77777777" w:rsidR="0001647B" w:rsidRPr="00475018" w:rsidRDefault="0001647B" w:rsidP="0001647B">
      <w:pPr>
        <w:rPr>
          <w:rFonts w:ascii="Arial" w:hAnsi="Arial" w:cs="Arial"/>
        </w:rPr>
      </w:pPr>
    </w:p>
    <w:p w14:paraId="4F478395" w14:textId="77777777" w:rsidR="0001647B" w:rsidRPr="00475018" w:rsidRDefault="0001647B" w:rsidP="0001647B">
      <w:pPr>
        <w:rPr>
          <w:rFonts w:ascii="Arial" w:hAnsi="Arial" w:cs="Arial"/>
        </w:rPr>
      </w:pPr>
    </w:p>
    <w:p w14:paraId="058FDCCD" w14:textId="77777777" w:rsidR="0001647B" w:rsidRPr="00475018" w:rsidRDefault="0001647B" w:rsidP="0001647B">
      <w:pPr>
        <w:rPr>
          <w:rFonts w:ascii="Arial" w:hAnsi="Arial" w:cs="Arial"/>
        </w:rPr>
      </w:pPr>
    </w:p>
    <w:p w14:paraId="7B1646A3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Why does a black hole appear black?</w:t>
      </w:r>
    </w:p>
    <w:p w14:paraId="20A0D4D3" w14:textId="77777777" w:rsidR="0001647B" w:rsidRPr="00475018" w:rsidRDefault="0001647B" w:rsidP="0001647B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551174FF" w14:textId="77777777" w:rsidR="0001647B" w:rsidRPr="00475018" w:rsidRDefault="0001647B" w:rsidP="0001647B">
      <w:pPr>
        <w:rPr>
          <w:rFonts w:ascii="Arial" w:hAnsi="Arial" w:cs="Arial"/>
        </w:rPr>
      </w:pPr>
    </w:p>
    <w:p w14:paraId="19C24C61" w14:textId="77777777" w:rsidR="00A53FA3" w:rsidRPr="00475018" w:rsidRDefault="00A53FA3" w:rsidP="0001647B">
      <w:pPr>
        <w:rPr>
          <w:rFonts w:ascii="Arial" w:hAnsi="Arial" w:cs="Arial"/>
        </w:rPr>
      </w:pPr>
    </w:p>
    <w:p w14:paraId="4DF8F4BD" w14:textId="77777777" w:rsidR="00A53FA3" w:rsidRPr="00475018" w:rsidRDefault="00A53FA3" w:rsidP="0001647B">
      <w:pPr>
        <w:rPr>
          <w:rFonts w:ascii="Arial" w:hAnsi="Arial" w:cs="Arial"/>
        </w:rPr>
      </w:pPr>
    </w:p>
    <w:p w14:paraId="62D1C5C8" w14:textId="77777777" w:rsidR="00A53FA3" w:rsidRPr="00475018" w:rsidRDefault="00A53FA3" w:rsidP="00A53FA3">
      <w:pPr>
        <w:rPr>
          <w:rFonts w:ascii="Arial" w:hAnsi="Arial" w:cs="Arial"/>
        </w:rPr>
      </w:pPr>
      <w:r w:rsidRPr="00475018">
        <w:rPr>
          <w:rFonts w:ascii="Arial" w:hAnsi="Arial" w:cs="Arial"/>
        </w:rPr>
        <w:t>8.</w:t>
      </w:r>
      <w:r w:rsidRPr="00475018">
        <w:rPr>
          <w:rFonts w:ascii="Arial" w:hAnsi="Arial" w:cs="Arial"/>
        </w:rPr>
        <w:tab/>
        <w:t xml:space="preserve">Complete the following matrix to compare the Big Bang and Steady State Theories, </w:t>
      </w:r>
      <w:r w:rsidRPr="00475018">
        <w:rPr>
          <w:rFonts w:ascii="Arial" w:hAnsi="Arial" w:cs="Arial"/>
        </w:rPr>
        <w:tab/>
        <w:t>using ticks to show which statements apply to one, both or neither theory.</w:t>
      </w:r>
    </w:p>
    <w:p w14:paraId="249D82AB" w14:textId="77777777" w:rsidR="00A53FA3" w:rsidRPr="00475018" w:rsidRDefault="00A53FA3" w:rsidP="00A53FA3">
      <w:pPr>
        <w:rPr>
          <w:rFonts w:ascii="Arial" w:hAnsi="Arial" w:cs="Arial"/>
        </w:rPr>
      </w:pPr>
    </w:p>
    <w:p w14:paraId="49AA9B02" w14:textId="77777777" w:rsidR="00A53FA3" w:rsidRPr="00475018" w:rsidRDefault="00A53FA3" w:rsidP="00451B19">
      <w:pPr>
        <w:jc w:val="center"/>
        <w:rPr>
          <w:rFonts w:ascii="Arial" w:hAnsi="Arial" w:cs="Arial"/>
        </w:rPr>
      </w:pPr>
      <w:r w:rsidRPr="00475018">
        <w:rPr>
          <w:rFonts w:ascii="Arial" w:hAnsi="Arial" w:cs="Arial"/>
          <w:noProof/>
          <w:lang w:val="en-US"/>
        </w:rPr>
        <w:drawing>
          <wp:inline distT="0" distB="0" distL="0" distR="0" wp14:anchorId="0C94FCCA" wp14:editId="630FF0B8">
            <wp:extent cx="6790424" cy="377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43" cy="377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811B" w14:textId="77777777" w:rsidR="00A53FA3" w:rsidRPr="00475018" w:rsidRDefault="00A53FA3" w:rsidP="00A53FA3">
      <w:pPr>
        <w:rPr>
          <w:rFonts w:ascii="Arial" w:hAnsi="Arial" w:cs="Arial"/>
        </w:rPr>
      </w:pPr>
    </w:p>
    <w:p w14:paraId="34989BE2" w14:textId="2AFD3687" w:rsidR="00A53FA3" w:rsidRPr="00475018" w:rsidRDefault="00A53FA3" w:rsidP="00451B19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  <w:r w:rsidRPr="00475018">
        <w:rPr>
          <w:rFonts w:ascii="Arial" w:hAnsi="Arial" w:cs="Arial"/>
        </w:rPr>
        <w:lastRenderedPageBreak/>
        <w:t>9.</w:t>
      </w: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  <w:lang w:val="en-US"/>
        </w:rPr>
        <w:t xml:space="preserve">Why are the constellations we see now so different from the way they were   </w:t>
      </w:r>
      <w:r w:rsidRPr="00475018">
        <w:rPr>
          <w:rFonts w:ascii="Arial" w:hAnsi="Arial" w:cs="Arial"/>
          <w:lang w:val="en-US"/>
        </w:rPr>
        <w:tab/>
        <w:t>many centuries ago?</w:t>
      </w:r>
    </w:p>
    <w:p w14:paraId="5DA10EA8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06BC2FE8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7C8687D5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015EB31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73EC9788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67E295A" w14:textId="49714F8A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 w:rsidRPr="00475018">
        <w:rPr>
          <w:rFonts w:ascii="Arial" w:hAnsi="Arial" w:cs="Arial"/>
          <w:lang w:val="en-US"/>
        </w:rPr>
        <w:t>10.</w:t>
      </w:r>
      <w:r w:rsidRPr="00475018">
        <w:rPr>
          <w:rFonts w:ascii="Arial" w:hAnsi="Arial" w:cs="Arial"/>
          <w:lang w:val="en-US"/>
        </w:rPr>
        <w:tab/>
        <w:t xml:space="preserve">How have scientists gained their knowledge of the life and death of stars if the </w:t>
      </w:r>
      <w:r w:rsidRPr="00475018">
        <w:rPr>
          <w:rFonts w:ascii="Arial" w:hAnsi="Arial" w:cs="Arial"/>
          <w:lang w:val="en-US"/>
        </w:rPr>
        <w:tab/>
        <w:t>processes involved take millions of years to occur?</w:t>
      </w:r>
    </w:p>
    <w:p w14:paraId="41053FBB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016AC134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77829A50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6866F8A1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15D30BF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 w:rsidRPr="00475018">
        <w:rPr>
          <w:rFonts w:ascii="Arial" w:hAnsi="Arial" w:cs="Arial"/>
          <w:lang w:val="en-US"/>
        </w:rPr>
        <w:t>11.</w:t>
      </w:r>
      <w:r w:rsidRPr="00475018">
        <w:rPr>
          <w:rFonts w:ascii="Arial" w:hAnsi="Arial" w:cs="Arial"/>
          <w:lang w:val="en-US"/>
        </w:rPr>
        <w:tab/>
        <w:t xml:space="preserve">What is the difference between a </w:t>
      </w:r>
      <w:r w:rsidRPr="005C49B7">
        <w:rPr>
          <w:rFonts w:ascii="Arial" w:hAnsi="Arial" w:cs="Arial"/>
          <w:b/>
          <w:bCs/>
          <w:i/>
          <w:iCs/>
          <w:lang w:val="en-US"/>
        </w:rPr>
        <w:t>neutron star</w:t>
      </w:r>
      <w:r w:rsidRPr="00475018">
        <w:rPr>
          <w:rFonts w:ascii="Arial" w:hAnsi="Arial" w:cs="Arial"/>
          <w:lang w:val="en-US"/>
        </w:rPr>
        <w:t xml:space="preserve"> and a </w:t>
      </w:r>
      <w:r w:rsidRPr="005C49B7">
        <w:rPr>
          <w:rFonts w:ascii="Arial" w:hAnsi="Arial" w:cs="Arial"/>
          <w:b/>
          <w:bCs/>
          <w:i/>
          <w:iCs/>
          <w:lang w:val="en-US"/>
        </w:rPr>
        <w:t>black hole</w:t>
      </w:r>
      <w:r w:rsidRPr="00475018">
        <w:rPr>
          <w:rFonts w:ascii="Arial" w:hAnsi="Arial" w:cs="Arial"/>
          <w:lang w:val="en-US"/>
        </w:rPr>
        <w:t>?</w:t>
      </w:r>
    </w:p>
    <w:p w14:paraId="7F23FDAD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22C7E470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699369A3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74880F5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138822AE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 w:rsidRPr="00475018">
        <w:rPr>
          <w:rFonts w:ascii="Arial" w:hAnsi="Arial" w:cs="Arial"/>
          <w:lang w:val="en-US"/>
        </w:rPr>
        <w:t>12.</w:t>
      </w:r>
      <w:r w:rsidRPr="00475018">
        <w:rPr>
          <w:rFonts w:ascii="Arial" w:hAnsi="Arial" w:cs="Arial"/>
          <w:lang w:val="en-US"/>
        </w:rPr>
        <w:tab/>
        <w:t>What makes stars group together to form galaxies?</w:t>
      </w:r>
    </w:p>
    <w:p w14:paraId="68A7215C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6EB7B071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17F8E015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41B93103" w14:textId="4D327545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 w:rsidRPr="00475018">
        <w:rPr>
          <w:rFonts w:ascii="Arial" w:hAnsi="Arial" w:cs="Arial"/>
          <w:lang w:val="en-US"/>
        </w:rPr>
        <w:t>13.</w:t>
      </w:r>
      <w:r w:rsidRPr="00475018">
        <w:rPr>
          <w:rFonts w:ascii="Arial" w:hAnsi="Arial" w:cs="Arial"/>
          <w:lang w:val="en-US"/>
        </w:rPr>
        <w:tab/>
        <w:t xml:space="preserve">The Doppler effect is most commonly associated with the changing pitch of a </w:t>
      </w:r>
      <w:r w:rsidRPr="00475018">
        <w:rPr>
          <w:rFonts w:ascii="Arial" w:hAnsi="Arial" w:cs="Arial"/>
          <w:lang w:val="en-US"/>
        </w:rPr>
        <w:tab/>
        <w:t xml:space="preserve">sound as its source moves past you. For example, the pitch of the noise made by a </w:t>
      </w:r>
      <w:r w:rsidR="00475018">
        <w:rPr>
          <w:rFonts w:ascii="Arial" w:hAnsi="Arial" w:cs="Arial"/>
          <w:lang w:val="en-US"/>
        </w:rPr>
        <w:tab/>
      </w:r>
      <w:r w:rsidRPr="00475018">
        <w:rPr>
          <w:rFonts w:ascii="Arial" w:hAnsi="Arial" w:cs="Arial"/>
          <w:lang w:val="en-US"/>
        </w:rPr>
        <w:t xml:space="preserve">speeding train increases as it approaches you and decreases as it moves away from </w:t>
      </w:r>
      <w:r w:rsidR="00475018">
        <w:rPr>
          <w:rFonts w:ascii="Arial" w:hAnsi="Arial" w:cs="Arial"/>
          <w:lang w:val="en-US"/>
        </w:rPr>
        <w:tab/>
      </w:r>
      <w:r w:rsidRPr="00475018">
        <w:rPr>
          <w:rFonts w:ascii="Arial" w:hAnsi="Arial" w:cs="Arial"/>
          <w:lang w:val="en-US"/>
        </w:rPr>
        <w:t>you. Explain how the Doppler effect is relevant to the study of the universe.</w:t>
      </w:r>
    </w:p>
    <w:p w14:paraId="789A2072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4BDBA5E2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44779B4E" w14:textId="77777777" w:rsidR="00A53FA3" w:rsidRPr="00475018" w:rsidRDefault="00A53FA3">
      <w:pPr>
        <w:rPr>
          <w:rFonts w:ascii="Arial" w:hAnsi="Arial" w:cs="Arial"/>
          <w:lang w:val="en-US"/>
        </w:rPr>
      </w:pPr>
      <w:r w:rsidRPr="00475018">
        <w:rPr>
          <w:rFonts w:ascii="Arial" w:hAnsi="Arial" w:cs="Arial"/>
          <w:lang w:val="en-US"/>
        </w:rPr>
        <w:br w:type="page"/>
      </w:r>
    </w:p>
    <w:p w14:paraId="3B8DCEC3" w14:textId="77777777" w:rsidR="00A53FA3" w:rsidRPr="00475018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 w:rsidRPr="00475018">
        <w:rPr>
          <w:rFonts w:ascii="Arial" w:hAnsi="Arial" w:cs="Arial"/>
          <w:lang w:val="en-US"/>
        </w:rPr>
        <w:lastRenderedPageBreak/>
        <w:t>14.</w:t>
      </w:r>
      <w:r w:rsidRPr="00475018">
        <w:rPr>
          <w:rFonts w:ascii="Arial" w:hAnsi="Arial" w:cs="Arial"/>
          <w:lang w:val="en-US"/>
        </w:rPr>
        <w:tab/>
        <w:t xml:space="preserve">What is </w:t>
      </w:r>
      <w:r w:rsidRPr="005C49B7">
        <w:rPr>
          <w:rFonts w:ascii="Arial" w:hAnsi="Arial" w:cs="Arial"/>
          <w:b/>
          <w:bCs/>
          <w:i/>
          <w:iCs/>
          <w:lang w:val="en-US"/>
        </w:rPr>
        <w:t>cosmic microwave background radiation</w:t>
      </w:r>
      <w:r w:rsidRPr="00475018">
        <w:rPr>
          <w:rFonts w:ascii="Arial" w:hAnsi="Arial" w:cs="Arial"/>
          <w:lang w:val="en-US"/>
        </w:rPr>
        <w:t xml:space="preserve"> and why does it exist?</w:t>
      </w:r>
    </w:p>
    <w:p w14:paraId="4A41D6FF" w14:textId="77777777" w:rsidR="0001647B" w:rsidRPr="00475018" w:rsidRDefault="0001647B" w:rsidP="0001647B">
      <w:pPr>
        <w:rPr>
          <w:rFonts w:ascii="Arial" w:hAnsi="Arial" w:cs="Arial"/>
        </w:rPr>
      </w:pPr>
    </w:p>
    <w:p w14:paraId="0ED43F43" w14:textId="77777777" w:rsidR="005C49B7" w:rsidRDefault="005C49B7" w:rsidP="00222BC9">
      <w:pPr>
        <w:rPr>
          <w:rFonts w:ascii="Arial" w:hAnsi="Arial" w:cs="Arial"/>
        </w:rPr>
      </w:pPr>
    </w:p>
    <w:p w14:paraId="2C996D19" w14:textId="77777777" w:rsidR="005C49B7" w:rsidRDefault="005C49B7" w:rsidP="00222BC9">
      <w:pPr>
        <w:rPr>
          <w:rFonts w:ascii="Arial" w:hAnsi="Arial" w:cs="Arial"/>
        </w:rPr>
      </w:pPr>
    </w:p>
    <w:p w14:paraId="7FAC2AF6" w14:textId="77777777" w:rsidR="005C49B7" w:rsidRDefault="005C49B7" w:rsidP="00222BC9">
      <w:pPr>
        <w:rPr>
          <w:rFonts w:ascii="Arial" w:hAnsi="Arial" w:cs="Arial"/>
        </w:rPr>
      </w:pPr>
    </w:p>
    <w:p w14:paraId="1048CC4B" w14:textId="77777777" w:rsidR="005C49B7" w:rsidRDefault="005C49B7" w:rsidP="00222BC9">
      <w:pPr>
        <w:rPr>
          <w:rFonts w:ascii="Arial" w:hAnsi="Arial" w:cs="Arial"/>
        </w:rPr>
      </w:pPr>
    </w:p>
    <w:p w14:paraId="3B72D010" w14:textId="77777777" w:rsidR="005C49B7" w:rsidRDefault="005C49B7" w:rsidP="00222BC9">
      <w:pPr>
        <w:rPr>
          <w:rFonts w:ascii="Arial" w:hAnsi="Arial" w:cs="Arial"/>
        </w:rPr>
      </w:pPr>
    </w:p>
    <w:p w14:paraId="5188C4D1" w14:textId="77777777" w:rsidR="005C49B7" w:rsidRDefault="005C49B7" w:rsidP="00222BC9">
      <w:pPr>
        <w:rPr>
          <w:rFonts w:ascii="Arial" w:hAnsi="Arial" w:cs="Arial"/>
        </w:rPr>
      </w:pPr>
    </w:p>
    <w:p w14:paraId="428B09EB" w14:textId="77777777" w:rsidR="005C49B7" w:rsidRDefault="005C49B7" w:rsidP="00222BC9">
      <w:pPr>
        <w:rPr>
          <w:rFonts w:ascii="Arial" w:hAnsi="Arial" w:cs="Arial"/>
        </w:rPr>
      </w:pPr>
    </w:p>
    <w:p w14:paraId="0E80D6AC" w14:textId="716E2133" w:rsidR="00475018" w:rsidRDefault="00475018" w:rsidP="00222BC9">
      <w:pPr>
        <w:rPr>
          <w:rFonts w:ascii="Arial" w:hAnsi="Arial" w:cs="Arial"/>
        </w:rPr>
      </w:pPr>
      <w:r w:rsidRPr="00475018">
        <w:rPr>
          <w:rFonts w:ascii="Arial" w:hAnsi="Arial" w:cs="Arial"/>
        </w:rPr>
        <w:t>15.</w:t>
      </w:r>
      <w:r w:rsidRPr="00475018">
        <w:rPr>
          <w:rFonts w:ascii="Arial" w:hAnsi="Arial" w:cs="Arial"/>
        </w:rPr>
        <w:tab/>
        <w:t>Below is a list of the four spheres on Earth.</w:t>
      </w:r>
      <w:r>
        <w:rPr>
          <w:rFonts w:ascii="Arial" w:hAnsi="Arial" w:cs="Arial"/>
        </w:rPr>
        <w:t xml:space="preserve">  Give a brief description of each.</w:t>
      </w:r>
    </w:p>
    <w:p w14:paraId="487DD3E0" w14:textId="1E361451" w:rsidR="00475018" w:rsidRDefault="00475018" w:rsidP="00222BC9">
      <w:pPr>
        <w:rPr>
          <w:rFonts w:ascii="Arial" w:hAnsi="Arial" w:cs="Arial"/>
        </w:rPr>
      </w:pPr>
    </w:p>
    <w:p w14:paraId="1BB62D09" w14:textId="3D1EEAB5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Biosphere:</w:t>
      </w:r>
    </w:p>
    <w:p w14:paraId="661EF226" w14:textId="4C3C982F" w:rsidR="00475018" w:rsidRDefault="00475018" w:rsidP="00222BC9">
      <w:pPr>
        <w:rPr>
          <w:rFonts w:ascii="Arial" w:hAnsi="Arial" w:cs="Arial"/>
        </w:rPr>
      </w:pPr>
    </w:p>
    <w:p w14:paraId="4BA730FE" w14:textId="680F6C05" w:rsidR="00475018" w:rsidRDefault="00475018" w:rsidP="00222BC9">
      <w:pPr>
        <w:rPr>
          <w:rFonts w:ascii="Arial" w:hAnsi="Arial" w:cs="Arial"/>
        </w:rPr>
      </w:pPr>
    </w:p>
    <w:p w14:paraId="32AFDD4D" w14:textId="1FC99284" w:rsidR="00475018" w:rsidRDefault="00475018" w:rsidP="00222BC9">
      <w:pPr>
        <w:rPr>
          <w:rFonts w:ascii="Arial" w:hAnsi="Arial" w:cs="Arial"/>
        </w:rPr>
      </w:pPr>
    </w:p>
    <w:p w14:paraId="130686A1" w14:textId="567ABC4C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Atmosphere:</w:t>
      </w:r>
    </w:p>
    <w:p w14:paraId="3D96A206" w14:textId="56D2A807" w:rsidR="00475018" w:rsidRDefault="00475018" w:rsidP="00222BC9">
      <w:pPr>
        <w:rPr>
          <w:rFonts w:ascii="Arial" w:hAnsi="Arial" w:cs="Arial"/>
        </w:rPr>
      </w:pPr>
    </w:p>
    <w:p w14:paraId="6A850B4D" w14:textId="0D0F855B" w:rsidR="00475018" w:rsidRDefault="00475018" w:rsidP="00222BC9">
      <w:pPr>
        <w:rPr>
          <w:rFonts w:ascii="Arial" w:hAnsi="Arial" w:cs="Arial"/>
        </w:rPr>
      </w:pPr>
    </w:p>
    <w:p w14:paraId="277BBB9E" w14:textId="50D961C8" w:rsidR="00475018" w:rsidRDefault="00475018" w:rsidP="00222BC9">
      <w:pPr>
        <w:rPr>
          <w:rFonts w:ascii="Arial" w:hAnsi="Arial" w:cs="Arial"/>
        </w:rPr>
      </w:pPr>
    </w:p>
    <w:p w14:paraId="3E891723" w14:textId="01BF1291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Hydrosphere:</w:t>
      </w:r>
    </w:p>
    <w:p w14:paraId="1A37FC80" w14:textId="70DE7A57" w:rsidR="00475018" w:rsidRDefault="00475018" w:rsidP="00222BC9">
      <w:pPr>
        <w:rPr>
          <w:rFonts w:ascii="Arial" w:hAnsi="Arial" w:cs="Arial"/>
        </w:rPr>
      </w:pPr>
    </w:p>
    <w:p w14:paraId="22084329" w14:textId="32053092" w:rsidR="00475018" w:rsidRDefault="00475018" w:rsidP="00222BC9">
      <w:pPr>
        <w:rPr>
          <w:rFonts w:ascii="Arial" w:hAnsi="Arial" w:cs="Arial"/>
        </w:rPr>
      </w:pPr>
    </w:p>
    <w:p w14:paraId="0C251F1E" w14:textId="07277FB8" w:rsidR="00475018" w:rsidRDefault="00475018" w:rsidP="00222BC9">
      <w:pPr>
        <w:rPr>
          <w:rFonts w:ascii="Arial" w:hAnsi="Arial" w:cs="Arial"/>
        </w:rPr>
      </w:pPr>
    </w:p>
    <w:p w14:paraId="115B63B4" w14:textId="193D0252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Lithosphere:</w:t>
      </w:r>
    </w:p>
    <w:p w14:paraId="548EB95D" w14:textId="0269F9C2" w:rsidR="00475018" w:rsidRDefault="00475018" w:rsidP="00222BC9">
      <w:pPr>
        <w:rPr>
          <w:rFonts w:ascii="Arial" w:hAnsi="Arial" w:cs="Arial"/>
        </w:rPr>
      </w:pPr>
    </w:p>
    <w:p w14:paraId="369F3A34" w14:textId="1588B59C" w:rsidR="00475018" w:rsidRDefault="00475018" w:rsidP="00222BC9">
      <w:pPr>
        <w:rPr>
          <w:rFonts w:ascii="Arial" w:hAnsi="Arial" w:cs="Arial"/>
        </w:rPr>
      </w:pPr>
    </w:p>
    <w:p w14:paraId="38ABEE8D" w14:textId="36EB58A3" w:rsidR="00475018" w:rsidRDefault="00475018" w:rsidP="00222BC9">
      <w:pPr>
        <w:rPr>
          <w:rFonts w:ascii="Arial" w:hAnsi="Arial" w:cs="Arial"/>
        </w:rPr>
      </w:pPr>
    </w:p>
    <w:p w14:paraId="7DB42EA4" w14:textId="046E4A16" w:rsidR="00475018" w:rsidRDefault="00475018" w:rsidP="00222BC9">
      <w:pPr>
        <w:rPr>
          <w:rFonts w:ascii="Arial" w:hAnsi="Arial" w:cs="Arial"/>
        </w:rPr>
      </w:pPr>
    </w:p>
    <w:p w14:paraId="161CCEE3" w14:textId="6A39AA56" w:rsidR="00475018" w:rsidRDefault="00475018" w:rsidP="00222BC9">
      <w:pPr>
        <w:rPr>
          <w:rFonts w:ascii="Arial" w:hAnsi="Arial" w:cs="Arial"/>
        </w:rPr>
      </w:pPr>
    </w:p>
    <w:p w14:paraId="41489735" w14:textId="7DDC99D7" w:rsidR="00475018" w:rsidRDefault="00475018" w:rsidP="00222BC9">
      <w:pPr>
        <w:rPr>
          <w:rFonts w:ascii="Arial" w:hAnsi="Arial" w:cs="Arial"/>
        </w:rPr>
      </w:pPr>
      <w:r>
        <w:rPr>
          <w:rFonts w:ascii="Arial" w:hAnsi="Arial" w:cs="Arial"/>
        </w:rPr>
        <w:t>16.</w:t>
      </w:r>
      <w:r>
        <w:rPr>
          <w:rFonts w:ascii="Arial" w:hAnsi="Arial" w:cs="Arial"/>
        </w:rPr>
        <w:tab/>
      </w:r>
      <w:r w:rsidR="00500602">
        <w:rPr>
          <w:rFonts w:ascii="Arial" w:hAnsi="Arial" w:cs="Arial"/>
        </w:rPr>
        <w:t>(a)</w:t>
      </w:r>
      <w:r w:rsidR="00500602">
        <w:rPr>
          <w:rFonts w:ascii="Arial" w:hAnsi="Arial" w:cs="Arial"/>
        </w:rPr>
        <w:tab/>
        <w:t>What is the ozone layer and why is it important for Earth?</w:t>
      </w:r>
    </w:p>
    <w:p w14:paraId="1306C48B" w14:textId="05AED0A8" w:rsidR="00500602" w:rsidRDefault="00500602" w:rsidP="00222BC9">
      <w:pPr>
        <w:rPr>
          <w:rFonts w:ascii="Arial" w:hAnsi="Arial" w:cs="Arial"/>
        </w:rPr>
      </w:pPr>
    </w:p>
    <w:p w14:paraId="1E876D70" w14:textId="4C7E2233" w:rsidR="00500602" w:rsidRDefault="00500602" w:rsidP="00222BC9">
      <w:pPr>
        <w:rPr>
          <w:rFonts w:ascii="Arial" w:hAnsi="Arial" w:cs="Arial"/>
        </w:rPr>
      </w:pPr>
    </w:p>
    <w:p w14:paraId="1DF2E76E" w14:textId="0AA525D4" w:rsidR="00500602" w:rsidRDefault="00500602" w:rsidP="00222BC9">
      <w:pPr>
        <w:rPr>
          <w:rFonts w:ascii="Arial" w:hAnsi="Arial" w:cs="Arial"/>
        </w:rPr>
      </w:pPr>
    </w:p>
    <w:p w14:paraId="7CA8F8B3" w14:textId="7959DE30" w:rsidR="00500602" w:rsidRDefault="00500602" w:rsidP="00222BC9">
      <w:pPr>
        <w:rPr>
          <w:rFonts w:ascii="Arial" w:hAnsi="Arial" w:cs="Arial"/>
        </w:rPr>
      </w:pPr>
    </w:p>
    <w:p w14:paraId="4AC0B23B" w14:textId="5D826EC1" w:rsidR="00500602" w:rsidRDefault="00500602" w:rsidP="00222BC9">
      <w:pPr>
        <w:rPr>
          <w:rFonts w:ascii="Arial" w:hAnsi="Arial" w:cs="Arial"/>
        </w:rPr>
      </w:pPr>
    </w:p>
    <w:p w14:paraId="6FDFBC79" w14:textId="754E7067" w:rsidR="00500602" w:rsidRDefault="00500602" w:rsidP="00222BC9">
      <w:pPr>
        <w:rPr>
          <w:rFonts w:ascii="Arial" w:hAnsi="Arial" w:cs="Arial"/>
        </w:rPr>
      </w:pPr>
    </w:p>
    <w:p w14:paraId="5D3B28C3" w14:textId="0FB8A297" w:rsidR="00500602" w:rsidRDefault="00500602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(b)</w:t>
      </w:r>
      <w:r>
        <w:rPr>
          <w:rFonts w:ascii="Arial" w:hAnsi="Arial" w:cs="Arial"/>
        </w:rPr>
        <w:tab/>
        <w:t>How has humankind damaged this layer?</w:t>
      </w:r>
    </w:p>
    <w:p w14:paraId="39423AD8" w14:textId="3CD84EF4" w:rsidR="00500602" w:rsidRDefault="00500602" w:rsidP="00222BC9">
      <w:pPr>
        <w:rPr>
          <w:rFonts w:ascii="Arial" w:hAnsi="Arial" w:cs="Arial"/>
        </w:rPr>
      </w:pPr>
    </w:p>
    <w:p w14:paraId="5159C25A" w14:textId="7B81DD1E" w:rsidR="00500602" w:rsidRDefault="00500602" w:rsidP="00222BC9">
      <w:pPr>
        <w:rPr>
          <w:rFonts w:ascii="Arial" w:hAnsi="Arial" w:cs="Arial"/>
        </w:rPr>
      </w:pPr>
    </w:p>
    <w:p w14:paraId="400CD3B7" w14:textId="4722EB39" w:rsidR="00500602" w:rsidRDefault="00500602" w:rsidP="00222BC9">
      <w:pPr>
        <w:rPr>
          <w:rFonts w:ascii="Arial" w:hAnsi="Arial" w:cs="Arial"/>
        </w:rPr>
      </w:pPr>
    </w:p>
    <w:p w14:paraId="19812887" w14:textId="0AFC7E51" w:rsidR="00500602" w:rsidRDefault="00500602" w:rsidP="00222BC9">
      <w:pPr>
        <w:rPr>
          <w:rFonts w:ascii="Arial" w:hAnsi="Arial" w:cs="Arial"/>
        </w:rPr>
      </w:pPr>
    </w:p>
    <w:p w14:paraId="1386908B" w14:textId="37D0792D" w:rsidR="00500602" w:rsidRDefault="00500602" w:rsidP="00222BC9">
      <w:pPr>
        <w:rPr>
          <w:rFonts w:ascii="Arial" w:hAnsi="Arial" w:cs="Arial"/>
        </w:rPr>
      </w:pPr>
    </w:p>
    <w:p w14:paraId="53C57E93" w14:textId="5A95B554" w:rsidR="009045C1" w:rsidRDefault="009045C1" w:rsidP="00222BC9">
      <w:pPr>
        <w:rPr>
          <w:rFonts w:ascii="Arial" w:hAnsi="Arial" w:cs="Arial"/>
        </w:rPr>
      </w:pPr>
    </w:p>
    <w:p w14:paraId="3C5A2EE2" w14:textId="1F9B0D9C" w:rsidR="009045C1" w:rsidRDefault="009045C1" w:rsidP="00222BC9">
      <w:pPr>
        <w:rPr>
          <w:rFonts w:ascii="Arial" w:hAnsi="Arial" w:cs="Arial"/>
        </w:rPr>
      </w:pPr>
      <w:r>
        <w:rPr>
          <w:rFonts w:ascii="Arial" w:hAnsi="Arial" w:cs="Arial"/>
        </w:rPr>
        <w:t>17.</w:t>
      </w:r>
      <w:r>
        <w:rPr>
          <w:rFonts w:ascii="Arial" w:hAnsi="Arial" w:cs="Arial"/>
        </w:rPr>
        <w:tab/>
        <w:t xml:space="preserve">What is the difference between </w:t>
      </w:r>
      <w:r w:rsidRPr="009045C1">
        <w:rPr>
          <w:rFonts w:ascii="Arial" w:hAnsi="Arial" w:cs="Arial"/>
          <w:b/>
          <w:bCs/>
          <w:i/>
          <w:iCs/>
        </w:rPr>
        <w:t>weather</w:t>
      </w:r>
      <w:r>
        <w:rPr>
          <w:rFonts w:ascii="Arial" w:hAnsi="Arial" w:cs="Arial"/>
        </w:rPr>
        <w:t xml:space="preserve"> and </w:t>
      </w:r>
      <w:r w:rsidRPr="009045C1">
        <w:rPr>
          <w:rFonts w:ascii="Arial" w:hAnsi="Arial" w:cs="Arial"/>
          <w:b/>
          <w:bCs/>
          <w:i/>
          <w:iCs/>
        </w:rPr>
        <w:t>climate</w:t>
      </w:r>
      <w:r>
        <w:rPr>
          <w:rFonts w:ascii="Arial" w:hAnsi="Arial" w:cs="Arial"/>
        </w:rPr>
        <w:t>?</w:t>
      </w:r>
    </w:p>
    <w:p w14:paraId="1A65D505" w14:textId="4FA9CEE6" w:rsidR="009045C1" w:rsidRDefault="009045C1" w:rsidP="00222BC9">
      <w:pPr>
        <w:rPr>
          <w:rFonts w:ascii="Arial" w:hAnsi="Arial" w:cs="Arial"/>
        </w:rPr>
      </w:pPr>
    </w:p>
    <w:p w14:paraId="40731C3B" w14:textId="1B0ED2A3" w:rsidR="009045C1" w:rsidRDefault="009045C1" w:rsidP="00222BC9">
      <w:pPr>
        <w:rPr>
          <w:rFonts w:ascii="Arial" w:hAnsi="Arial" w:cs="Arial"/>
        </w:rPr>
      </w:pPr>
    </w:p>
    <w:p w14:paraId="22B36A78" w14:textId="58083A5C" w:rsidR="009045C1" w:rsidRDefault="009045C1" w:rsidP="00222BC9">
      <w:pPr>
        <w:rPr>
          <w:rFonts w:ascii="Arial" w:hAnsi="Arial" w:cs="Arial"/>
        </w:rPr>
      </w:pPr>
    </w:p>
    <w:p w14:paraId="4EB3C12D" w14:textId="6106A872" w:rsidR="009045C1" w:rsidRDefault="009045C1" w:rsidP="00222BC9">
      <w:pPr>
        <w:rPr>
          <w:rFonts w:ascii="Arial" w:hAnsi="Arial" w:cs="Arial"/>
        </w:rPr>
      </w:pPr>
    </w:p>
    <w:p w14:paraId="57791A18" w14:textId="5BEAEE26" w:rsidR="009045C1" w:rsidRDefault="009045C1" w:rsidP="00222BC9">
      <w:pPr>
        <w:rPr>
          <w:rFonts w:ascii="Arial" w:hAnsi="Arial" w:cs="Arial"/>
        </w:rPr>
      </w:pPr>
    </w:p>
    <w:p w14:paraId="5EBF0311" w14:textId="60E58628" w:rsidR="009045C1" w:rsidRDefault="009045C1" w:rsidP="00222BC9">
      <w:pPr>
        <w:rPr>
          <w:rFonts w:ascii="Arial" w:hAnsi="Arial" w:cs="Arial"/>
        </w:rPr>
      </w:pPr>
    </w:p>
    <w:p w14:paraId="60588458" w14:textId="3EDA1FAD" w:rsidR="009045C1" w:rsidRDefault="009045C1" w:rsidP="00222BC9">
      <w:pPr>
        <w:rPr>
          <w:rFonts w:ascii="Arial" w:hAnsi="Arial" w:cs="Arial"/>
        </w:rPr>
      </w:pPr>
    </w:p>
    <w:p w14:paraId="50FE056A" w14:textId="3C229DFB" w:rsidR="009045C1" w:rsidRDefault="009045C1" w:rsidP="00222BC9">
      <w:pPr>
        <w:rPr>
          <w:rFonts w:ascii="Arial" w:hAnsi="Arial" w:cs="Arial"/>
        </w:rPr>
      </w:pPr>
    </w:p>
    <w:p w14:paraId="1713844C" w14:textId="7A3BDF14" w:rsidR="009045C1" w:rsidRDefault="009045C1" w:rsidP="00222BC9">
      <w:pPr>
        <w:rPr>
          <w:rFonts w:ascii="Arial" w:hAnsi="Arial" w:cs="Arial"/>
        </w:rPr>
      </w:pPr>
      <w:r>
        <w:rPr>
          <w:rFonts w:ascii="Arial" w:hAnsi="Arial" w:cs="Arial"/>
        </w:rPr>
        <w:t>18.</w:t>
      </w:r>
      <w:r>
        <w:rPr>
          <w:rFonts w:ascii="Arial" w:hAnsi="Arial" w:cs="Arial"/>
        </w:rPr>
        <w:tab/>
        <w:t xml:space="preserve">Describe two consequences of </w:t>
      </w:r>
      <w:r w:rsidRPr="009045C1">
        <w:rPr>
          <w:rFonts w:ascii="Arial" w:hAnsi="Arial" w:cs="Arial"/>
          <w:b/>
          <w:bCs/>
          <w:i/>
          <w:iCs/>
        </w:rPr>
        <w:t>global warming</w:t>
      </w:r>
      <w:r>
        <w:rPr>
          <w:rFonts w:ascii="Arial" w:hAnsi="Arial" w:cs="Arial"/>
        </w:rPr>
        <w:t>.</w:t>
      </w:r>
    </w:p>
    <w:p w14:paraId="4A2AE259" w14:textId="77777777" w:rsidR="00B127DB" w:rsidRDefault="00B127DB" w:rsidP="00222BC9">
      <w:pPr>
        <w:rPr>
          <w:rFonts w:ascii="Arial" w:hAnsi="Arial" w:cs="Arial"/>
        </w:rPr>
      </w:pPr>
    </w:p>
    <w:p w14:paraId="59C92551" w14:textId="160A9D47" w:rsidR="00B127DB" w:rsidRDefault="00B127DB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</w:p>
    <w:p w14:paraId="47226865" w14:textId="77777777" w:rsidR="00B127DB" w:rsidRDefault="00B127DB" w:rsidP="00222BC9">
      <w:pPr>
        <w:rPr>
          <w:rFonts w:ascii="Arial" w:hAnsi="Arial" w:cs="Arial"/>
        </w:rPr>
      </w:pPr>
    </w:p>
    <w:p w14:paraId="7545BE27" w14:textId="77777777" w:rsidR="00B127DB" w:rsidRDefault="00B127DB" w:rsidP="00222BC9">
      <w:pPr>
        <w:rPr>
          <w:rFonts w:ascii="Arial" w:hAnsi="Arial" w:cs="Arial"/>
        </w:rPr>
      </w:pPr>
    </w:p>
    <w:p w14:paraId="0D9BF067" w14:textId="77777777" w:rsidR="00B127DB" w:rsidRDefault="00B127DB" w:rsidP="00222BC9">
      <w:pPr>
        <w:rPr>
          <w:rFonts w:ascii="Arial" w:hAnsi="Arial" w:cs="Arial"/>
        </w:rPr>
      </w:pPr>
    </w:p>
    <w:p w14:paraId="7F21A33C" w14:textId="33A846FC" w:rsidR="00B127DB" w:rsidRDefault="00B127DB" w:rsidP="00222BC9">
      <w:pPr>
        <w:rPr>
          <w:rFonts w:ascii="Arial" w:hAnsi="Arial" w:cs="Arial"/>
        </w:rPr>
      </w:pPr>
      <w:r>
        <w:rPr>
          <w:rFonts w:ascii="Arial" w:hAnsi="Arial" w:cs="Arial"/>
        </w:rPr>
        <w:tab/>
        <w:t>•</w:t>
      </w:r>
    </w:p>
    <w:p w14:paraId="77088EFE" w14:textId="77777777" w:rsidR="00B127DB" w:rsidRDefault="00B127DB" w:rsidP="00222BC9">
      <w:pPr>
        <w:rPr>
          <w:rFonts w:ascii="Arial" w:hAnsi="Arial" w:cs="Arial"/>
        </w:rPr>
      </w:pPr>
    </w:p>
    <w:p w14:paraId="46CDA858" w14:textId="77777777" w:rsidR="00B127DB" w:rsidRDefault="00B127DB" w:rsidP="00222BC9">
      <w:pPr>
        <w:rPr>
          <w:rFonts w:ascii="Arial" w:hAnsi="Arial" w:cs="Arial"/>
        </w:rPr>
      </w:pPr>
    </w:p>
    <w:p w14:paraId="0451C9E0" w14:textId="77777777" w:rsidR="00B127DB" w:rsidRDefault="00B127DB" w:rsidP="00222BC9">
      <w:pPr>
        <w:rPr>
          <w:rFonts w:ascii="Arial" w:hAnsi="Arial" w:cs="Arial"/>
        </w:rPr>
      </w:pPr>
    </w:p>
    <w:p w14:paraId="13CFF778" w14:textId="77777777" w:rsidR="00B127DB" w:rsidRDefault="00B127DB" w:rsidP="00222BC9">
      <w:pPr>
        <w:rPr>
          <w:rFonts w:ascii="Arial" w:hAnsi="Arial" w:cs="Arial"/>
        </w:rPr>
      </w:pPr>
    </w:p>
    <w:p w14:paraId="6368AAFE" w14:textId="77777777" w:rsidR="00B127DB" w:rsidRDefault="00B127DB" w:rsidP="00222BC9">
      <w:pPr>
        <w:rPr>
          <w:rFonts w:ascii="Arial" w:hAnsi="Arial" w:cs="Arial"/>
        </w:rPr>
      </w:pPr>
    </w:p>
    <w:p w14:paraId="0C53094A" w14:textId="2C55674C" w:rsidR="00500602" w:rsidRDefault="00500602" w:rsidP="00222BC9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9045C1">
        <w:rPr>
          <w:rFonts w:ascii="Arial" w:hAnsi="Arial" w:cs="Arial"/>
        </w:rPr>
        <w:t>9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 w:rsidR="00832BD8">
        <w:rPr>
          <w:rFonts w:ascii="Arial" w:hAnsi="Arial" w:cs="Arial"/>
        </w:rPr>
        <w:t xml:space="preserve">The following diagram shows the rock cycle and the water cycle.  Complete the </w:t>
      </w:r>
      <w:r w:rsidR="00832BD8">
        <w:rPr>
          <w:rFonts w:ascii="Arial" w:hAnsi="Arial" w:cs="Arial"/>
        </w:rPr>
        <w:tab/>
        <w:t>diagram with appropriate labels.</w:t>
      </w:r>
    </w:p>
    <w:p w14:paraId="561C91CB" w14:textId="4361A6C1" w:rsidR="00832BD8" w:rsidRDefault="00832BD8" w:rsidP="00222BC9">
      <w:pPr>
        <w:rPr>
          <w:rFonts w:ascii="Arial" w:hAnsi="Arial" w:cs="Arial"/>
        </w:rPr>
      </w:pPr>
    </w:p>
    <w:p w14:paraId="1447014C" w14:textId="71A40290" w:rsidR="00832BD8" w:rsidRDefault="00832BD8" w:rsidP="00832BD8">
      <w:pPr>
        <w:jc w:val="center"/>
        <w:rPr>
          <w:rFonts w:ascii="Arial" w:hAnsi="Arial" w:cs="Arial"/>
        </w:rPr>
      </w:pPr>
      <w:r w:rsidRPr="008F55A4">
        <w:rPr>
          <w:rFonts w:ascii="Arial" w:hAnsi="Arial"/>
          <w:noProof/>
        </w:rPr>
        <w:drawing>
          <wp:inline distT="0" distB="0" distL="0" distR="0" wp14:anchorId="3C0330EB" wp14:editId="7CEEE67D">
            <wp:extent cx="5122333" cy="519040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676" cy="5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9DDA" w14:textId="74A48617" w:rsidR="00832BD8" w:rsidRPr="00475018" w:rsidRDefault="00832BD8" w:rsidP="00222BC9">
      <w:pPr>
        <w:rPr>
          <w:rFonts w:ascii="Arial" w:hAnsi="Arial" w:cs="Arial"/>
        </w:rPr>
      </w:pPr>
      <w:r w:rsidRPr="008F55A4">
        <w:rPr>
          <w:rFonts w:ascii="Arial" w:hAnsi="Arial"/>
          <w:noProof/>
        </w:rPr>
        <w:drawing>
          <wp:inline distT="0" distB="0" distL="0" distR="0" wp14:anchorId="66B90EA6" wp14:editId="11EB5FCB">
            <wp:extent cx="6502400" cy="32809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6945" cy="32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0FF4" w14:textId="77777777" w:rsidR="008474CC" w:rsidRPr="00475018" w:rsidRDefault="008474CC" w:rsidP="00222BC9">
      <w:pPr>
        <w:rPr>
          <w:rFonts w:ascii="Arial" w:hAnsi="Arial" w:cs="Arial"/>
        </w:rPr>
      </w:pPr>
    </w:p>
    <w:p w14:paraId="3984C673" w14:textId="77777777" w:rsidR="00B127DB" w:rsidRDefault="00B127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45154C" w14:textId="41DCEB94" w:rsidR="00A53FA3" w:rsidRDefault="009045C1" w:rsidP="00222BC9">
      <w:pPr>
        <w:rPr>
          <w:rFonts w:ascii="Arial" w:hAnsi="Arial" w:cs="Arial"/>
        </w:rPr>
      </w:pPr>
      <w:r>
        <w:rPr>
          <w:rFonts w:ascii="Arial" w:hAnsi="Arial" w:cs="Arial"/>
        </w:rPr>
        <w:t>20</w:t>
      </w:r>
      <w:r w:rsidR="00832BD8">
        <w:rPr>
          <w:rFonts w:ascii="Arial" w:hAnsi="Arial" w:cs="Arial"/>
        </w:rPr>
        <w:t>.</w:t>
      </w:r>
      <w:r w:rsidR="00832BD8">
        <w:rPr>
          <w:rFonts w:ascii="Arial" w:hAnsi="Arial" w:cs="Arial"/>
        </w:rPr>
        <w:tab/>
      </w: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>Label the diagram below showing the water cycle.</w:t>
      </w:r>
    </w:p>
    <w:p w14:paraId="53465EF6" w14:textId="77777777" w:rsidR="00B127DB" w:rsidRDefault="00B127DB" w:rsidP="00222BC9">
      <w:pPr>
        <w:rPr>
          <w:rFonts w:ascii="Arial" w:hAnsi="Arial" w:cs="Arial"/>
        </w:rPr>
      </w:pPr>
    </w:p>
    <w:p w14:paraId="1B774099" w14:textId="03AF386E" w:rsidR="009045C1" w:rsidRDefault="009045C1" w:rsidP="00B127DB">
      <w:pPr>
        <w:jc w:val="center"/>
        <w:rPr>
          <w:rFonts w:ascii="Arial" w:hAnsi="Arial" w:cs="Arial"/>
        </w:rPr>
      </w:pPr>
      <w:r w:rsidRPr="009045C1">
        <w:rPr>
          <w:rFonts w:ascii="Arial" w:hAnsi="Arial" w:cs="Arial"/>
          <w:b/>
        </w:rPr>
        <w:drawing>
          <wp:inline distT="0" distB="0" distL="0" distR="0" wp14:anchorId="4787D409" wp14:editId="2E0C6670">
            <wp:extent cx="5130260" cy="5054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847" t="5703" r="5831" b="5699"/>
                    <a:stretch/>
                  </pic:blipFill>
                  <pic:spPr bwMode="auto">
                    <a:xfrm>
                      <a:off x="0" y="0"/>
                      <a:ext cx="5140489" cy="506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51E04" w14:textId="3F3A20EC" w:rsidR="009045C1" w:rsidRPr="00475018" w:rsidRDefault="009045C1" w:rsidP="00222BC9">
      <w:pPr>
        <w:rPr>
          <w:rFonts w:ascii="Arial" w:hAnsi="Arial" w:cs="Arial"/>
        </w:rPr>
      </w:pPr>
    </w:p>
    <w:p w14:paraId="6AFA0389" w14:textId="5D182E25" w:rsidR="003D3DBA" w:rsidRPr="00475018" w:rsidRDefault="003D3DBA" w:rsidP="00222BC9">
      <w:pPr>
        <w:rPr>
          <w:rFonts w:ascii="Arial" w:hAnsi="Arial" w:cs="Arial"/>
          <w:b/>
        </w:rPr>
      </w:pPr>
    </w:p>
    <w:p w14:paraId="1466A02C" w14:textId="6B5E3875" w:rsidR="003D3DBA" w:rsidRPr="00475018" w:rsidRDefault="003D3DBA" w:rsidP="00222BC9">
      <w:pPr>
        <w:rPr>
          <w:rFonts w:ascii="Arial" w:hAnsi="Arial" w:cs="Arial"/>
          <w:b/>
        </w:rPr>
      </w:pPr>
    </w:p>
    <w:p w14:paraId="10366F86" w14:textId="5A4418C2" w:rsidR="009045C1" w:rsidRPr="00B127DB" w:rsidRDefault="009045C1" w:rsidP="00222BC9">
      <w:pPr>
        <w:rPr>
          <w:rFonts w:ascii="Arial" w:hAnsi="Arial" w:cs="Arial"/>
          <w:b/>
        </w:rPr>
      </w:pPr>
      <w:r w:rsidRPr="009045C1">
        <w:rPr>
          <w:rFonts w:ascii="Arial" w:hAnsi="Arial" w:cs="Arial"/>
          <w:bCs/>
        </w:rPr>
        <w:tab/>
        <w:t>(b)</w:t>
      </w:r>
      <w:r w:rsidRPr="009045C1">
        <w:rPr>
          <w:rFonts w:ascii="Arial" w:hAnsi="Arial" w:cs="Arial"/>
          <w:bCs/>
        </w:rPr>
        <w:tab/>
        <w:t>Describe how water</w:t>
      </w:r>
      <w:r>
        <w:rPr>
          <w:rFonts w:ascii="Arial" w:hAnsi="Arial" w:cs="Arial"/>
          <w:bCs/>
        </w:rPr>
        <w:t xml:space="preserve"> entering the roots of the tree ends up in the lake or river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shown.</w:t>
      </w:r>
    </w:p>
    <w:p w14:paraId="009A74FF" w14:textId="40871C46" w:rsidR="009045C1" w:rsidRDefault="009045C1" w:rsidP="00222BC9">
      <w:pPr>
        <w:rPr>
          <w:rFonts w:ascii="Arial" w:hAnsi="Arial" w:cs="Arial"/>
          <w:bCs/>
        </w:rPr>
      </w:pPr>
    </w:p>
    <w:p w14:paraId="1A5487C5" w14:textId="37E94372" w:rsidR="009045C1" w:rsidRDefault="009045C1" w:rsidP="00222BC9">
      <w:pPr>
        <w:rPr>
          <w:rFonts w:ascii="Arial" w:hAnsi="Arial" w:cs="Arial"/>
          <w:bCs/>
        </w:rPr>
      </w:pPr>
    </w:p>
    <w:p w14:paraId="0ACD2CB5" w14:textId="7C38C962" w:rsidR="009045C1" w:rsidRDefault="009045C1" w:rsidP="00222BC9">
      <w:pPr>
        <w:rPr>
          <w:rFonts w:ascii="Arial" w:hAnsi="Arial" w:cs="Arial"/>
          <w:bCs/>
        </w:rPr>
      </w:pPr>
    </w:p>
    <w:p w14:paraId="2992A632" w14:textId="79FE8DB9" w:rsidR="009045C1" w:rsidRDefault="009045C1" w:rsidP="00222BC9">
      <w:pPr>
        <w:rPr>
          <w:rFonts w:ascii="Arial" w:hAnsi="Arial" w:cs="Arial"/>
          <w:bCs/>
        </w:rPr>
      </w:pPr>
    </w:p>
    <w:p w14:paraId="358FEFF0" w14:textId="6DF49C3B" w:rsidR="009045C1" w:rsidRDefault="009045C1" w:rsidP="00222BC9">
      <w:pPr>
        <w:rPr>
          <w:rFonts w:ascii="Arial" w:hAnsi="Arial" w:cs="Arial"/>
          <w:bCs/>
        </w:rPr>
      </w:pPr>
    </w:p>
    <w:p w14:paraId="5C1A7FAA" w14:textId="7FA07CE3" w:rsidR="009045C1" w:rsidRDefault="009045C1" w:rsidP="00222BC9">
      <w:pPr>
        <w:rPr>
          <w:rFonts w:ascii="Arial" w:hAnsi="Arial" w:cs="Arial"/>
          <w:bCs/>
        </w:rPr>
      </w:pPr>
    </w:p>
    <w:p w14:paraId="4AE41264" w14:textId="2AA25EF8" w:rsidR="009045C1" w:rsidRDefault="009045C1" w:rsidP="00222BC9">
      <w:pPr>
        <w:rPr>
          <w:rFonts w:ascii="Arial" w:hAnsi="Arial" w:cs="Arial"/>
          <w:bCs/>
        </w:rPr>
      </w:pPr>
    </w:p>
    <w:p w14:paraId="3222255D" w14:textId="63002F62" w:rsidR="009045C1" w:rsidRDefault="009045C1" w:rsidP="00222BC9">
      <w:pPr>
        <w:rPr>
          <w:rFonts w:ascii="Arial" w:hAnsi="Arial" w:cs="Arial"/>
          <w:bCs/>
        </w:rPr>
      </w:pPr>
    </w:p>
    <w:p w14:paraId="1926B133" w14:textId="7C68A8E5" w:rsidR="009045C1" w:rsidRDefault="009045C1" w:rsidP="00222BC9">
      <w:pPr>
        <w:rPr>
          <w:rFonts w:ascii="Arial" w:hAnsi="Arial" w:cs="Arial"/>
          <w:bCs/>
        </w:rPr>
      </w:pPr>
    </w:p>
    <w:p w14:paraId="5624624F" w14:textId="4CDC5A1F" w:rsidR="009045C1" w:rsidRDefault="009045C1" w:rsidP="00222BC9">
      <w:pPr>
        <w:rPr>
          <w:rFonts w:ascii="Arial" w:hAnsi="Arial" w:cs="Arial"/>
          <w:bCs/>
        </w:rPr>
      </w:pPr>
    </w:p>
    <w:p w14:paraId="3C7A46E8" w14:textId="39FEFE7C" w:rsidR="009045C1" w:rsidRDefault="009045C1" w:rsidP="00222BC9">
      <w:pPr>
        <w:rPr>
          <w:rFonts w:ascii="Arial" w:hAnsi="Arial" w:cs="Arial"/>
          <w:bCs/>
        </w:rPr>
      </w:pPr>
    </w:p>
    <w:p w14:paraId="0675AA7A" w14:textId="6B19AC1C" w:rsidR="009045C1" w:rsidRDefault="009045C1" w:rsidP="00222BC9">
      <w:pPr>
        <w:rPr>
          <w:rFonts w:ascii="Arial" w:hAnsi="Arial" w:cs="Arial"/>
          <w:bCs/>
        </w:rPr>
      </w:pPr>
    </w:p>
    <w:p w14:paraId="52ECAB4D" w14:textId="5C748FFF" w:rsidR="009045C1" w:rsidRDefault="009045C1" w:rsidP="00222BC9">
      <w:pPr>
        <w:rPr>
          <w:rFonts w:ascii="Arial" w:hAnsi="Arial" w:cs="Arial"/>
          <w:bCs/>
        </w:rPr>
      </w:pPr>
    </w:p>
    <w:p w14:paraId="7EC52078" w14:textId="6B7B9EF1" w:rsidR="009045C1" w:rsidRDefault="009045C1" w:rsidP="00222BC9">
      <w:pPr>
        <w:rPr>
          <w:rFonts w:ascii="Arial" w:hAnsi="Arial" w:cs="Arial"/>
          <w:bCs/>
        </w:rPr>
      </w:pPr>
    </w:p>
    <w:p w14:paraId="233E63A4" w14:textId="77777777" w:rsidR="00B127DB" w:rsidRDefault="00B127D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008D6D6E" w14:textId="40B96401" w:rsidR="009045C1" w:rsidRDefault="009045C1" w:rsidP="00222BC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21.</w:t>
      </w:r>
      <w:r>
        <w:rPr>
          <w:rFonts w:ascii="Arial" w:hAnsi="Arial" w:cs="Arial"/>
          <w:bCs/>
        </w:rPr>
        <w:tab/>
        <w:t>The following diagram shows the carbon cycle.</w:t>
      </w:r>
    </w:p>
    <w:p w14:paraId="150EE452" w14:textId="7759E92A" w:rsidR="009045C1" w:rsidRDefault="009045C1" w:rsidP="00222BC9">
      <w:pPr>
        <w:rPr>
          <w:rFonts w:ascii="Arial" w:hAnsi="Arial" w:cs="Arial"/>
          <w:bCs/>
        </w:rPr>
      </w:pPr>
    </w:p>
    <w:p w14:paraId="4F52E61F" w14:textId="49231A0C" w:rsidR="009045C1" w:rsidRDefault="009045C1" w:rsidP="00222BC9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(a)</w:t>
      </w:r>
      <w:r>
        <w:rPr>
          <w:rFonts w:ascii="Arial" w:hAnsi="Arial" w:cs="Arial"/>
          <w:bCs/>
        </w:rPr>
        <w:tab/>
        <w:t>Label the processes missing from the diagram.</w:t>
      </w:r>
    </w:p>
    <w:p w14:paraId="62AB0A2F" w14:textId="77777777" w:rsidR="009045C1" w:rsidRPr="009045C1" w:rsidRDefault="009045C1" w:rsidP="00222BC9">
      <w:pPr>
        <w:rPr>
          <w:rFonts w:ascii="Arial" w:hAnsi="Arial" w:cs="Arial"/>
          <w:bCs/>
        </w:rPr>
      </w:pPr>
    </w:p>
    <w:p w14:paraId="116107ED" w14:textId="4F12EFA8" w:rsidR="009045C1" w:rsidRDefault="006214B7" w:rsidP="009045C1">
      <w:pPr>
        <w:jc w:val="center"/>
        <w:rPr>
          <w:rFonts w:ascii="Arial" w:hAnsi="Arial" w:cs="Arial"/>
          <w:b/>
        </w:rPr>
      </w:pPr>
      <w:r w:rsidRPr="006214B7">
        <w:rPr>
          <w:rFonts w:ascii="Arial" w:hAnsi="Arial" w:cs="Arial"/>
          <w:b/>
        </w:rPr>
        <w:drawing>
          <wp:inline distT="0" distB="0" distL="0" distR="0" wp14:anchorId="2480EB68" wp14:editId="58182592">
            <wp:extent cx="5087737" cy="55626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373" cy="56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7516" w14:textId="16981D56" w:rsidR="006214B7" w:rsidRPr="00B127DB" w:rsidRDefault="006214B7">
      <w:pPr>
        <w:rPr>
          <w:rFonts w:ascii="Arial" w:hAnsi="Arial" w:cs="Arial"/>
          <w:b/>
        </w:rPr>
      </w:pPr>
      <w:r w:rsidRPr="006214B7">
        <w:rPr>
          <w:rFonts w:ascii="Arial" w:hAnsi="Arial" w:cs="Arial"/>
          <w:bCs/>
        </w:rPr>
        <w:tab/>
        <w:t>(b)</w:t>
      </w:r>
      <w:r w:rsidRPr="006214B7">
        <w:rPr>
          <w:rFonts w:ascii="Arial" w:hAnsi="Arial" w:cs="Arial"/>
          <w:bCs/>
        </w:rPr>
        <w:tab/>
        <w:t>Describe how the carbon in the fossil is recycled to end up in the</w:t>
      </w:r>
      <w:r>
        <w:rPr>
          <w:rFonts w:ascii="Arial" w:hAnsi="Arial" w:cs="Arial"/>
          <w:bCs/>
        </w:rPr>
        <w:t xml:space="preserve"> tissues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and systems of </w:t>
      </w:r>
      <w:r>
        <w:rPr>
          <w:rFonts w:ascii="Arial" w:hAnsi="Arial" w:cs="Arial"/>
          <w:bCs/>
        </w:rPr>
        <w:tab/>
        <w:t>the cow.</w:t>
      </w:r>
      <w:r w:rsidRPr="006214B7">
        <w:rPr>
          <w:rFonts w:ascii="Arial" w:hAnsi="Arial" w:cs="Arial"/>
          <w:bCs/>
        </w:rPr>
        <w:t xml:space="preserve"> </w:t>
      </w:r>
    </w:p>
    <w:p w14:paraId="0DCDCD35" w14:textId="2B461ABC" w:rsidR="006214B7" w:rsidRDefault="006214B7">
      <w:pPr>
        <w:rPr>
          <w:rFonts w:ascii="Arial" w:hAnsi="Arial" w:cs="Arial"/>
          <w:bCs/>
        </w:rPr>
      </w:pPr>
    </w:p>
    <w:p w14:paraId="3B7C65C7" w14:textId="2E596813" w:rsidR="006214B7" w:rsidRDefault="006214B7">
      <w:pPr>
        <w:rPr>
          <w:rFonts w:ascii="Arial" w:hAnsi="Arial" w:cs="Arial"/>
          <w:bCs/>
        </w:rPr>
      </w:pPr>
    </w:p>
    <w:p w14:paraId="36FA6025" w14:textId="3E472A9B" w:rsidR="006214B7" w:rsidRDefault="006214B7">
      <w:pPr>
        <w:rPr>
          <w:rFonts w:ascii="Arial" w:hAnsi="Arial" w:cs="Arial"/>
          <w:bCs/>
        </w:rPr>
      </w:pPr>
    </w:p>
    <w:p w14:paraId="4B3A5ADE" w14:textId="18BCD955" w:rsidR="006214B7" w:rsidRDefault="006214B7">
      <w:pPr>
        <w:rPr>
          <w:rFonts w:ascii="Arial" w:hAnsi="Arial" w:cs="Arial"/>
          <w:bCs/>
        </w:rPr>
      </w:pPr>
    </w:p>
    <w:p w14:paraId="1FEA4DD3" w14:textId="7AB8571D" w:rsidR="006214B7" w:rsidRDefault="006214B7">
      <w:pPr>
        <w:rPr>
          <w:rFonts w:ascii="Arial" w:hAnsi="Arial" w:cs="Arial"/>
          <w:bCs/>
        </w:rPr>
      </w:pPr>
    </w:p>
    <w:p w14:paraId="0CF2EDF9" w14:textId="5EA01570" w:rsidR="006214B7" w:rsidRDefault="006214B7">
      <w:pPr>
        <w:rPr>
          <w:rFonts w:ascii="Arial" w:hAnsi="Arial" w:cs="Arial"/>
          <w:bCs/>
        </w:rPr>
      </w:pPr>
    </w:p>
    <w:p w14:paraId="3E635B6E" w14:textId="04B75A77" w:rsidR="006214B7" w:rsidRDefault="006214B7">
      <w:pPr>
        <w:rPr>
          <w:rFonts w:ascii="Arial" w:hAnsi="Arial" w:cs="Arial"/>
          <w:bCs/>
        </w:rPr>
      </w:pPr>
    </w:p>
    <w:p w14:paraId="09162FFF" w14:textId="333BF5EC" w:rsidR="006214B7" w:rsidRDefault="006214B7">
      <w:pPr>
        <w:rPr>
          <w:rFonts w:ascii="Arial" w:hAnsi="Arial" w:cs="Arial"/>
          <w:bCs/>
        </w:rPr>
      </w:pPr>
    </w:p>
    <w:p w14:paraId="1E561FA0" w14:textId="6907FC23" w:rsidR="006214B7" w:rsidRDefault="006214B7">
      <w:pPr>
        <w:rPr>
          <w:rFonts w:ascii="Arial" w:hAnsi="Arial" w:cs="Arial"/>
          <w:bCs/>
        </w:rPr>
      </w:pPr>
    </w:p>
    <w:p w14:paraId="7260C1B3" w14:textId="04F3DAF4" w:rsidR="006214B7" w:rsidRDefault="006214B7">
      <w:pPr>
        <w:rPr>
          <w:rFonts w:ascii="Arial" w:hAnsi="Arial" w:cs="Arial"/>
          <w:bCs/>
        </w:rPr>
      </w:pPr>
    </w:p>
    <w:p w14:paraId="1A237DE9" w14:textId="5EA2211E" w:rsidR="006214B7" w:rsidRDefault="006214B7">
      <w:pPr>
        <w:rPr>
          <w:rFonts w:ascii="Arial" w:hAnsi="Arial" w:cs="Arial"/>
          <w:bCs/>
        </w:rPr>
      </w:pPr>
    </w:p>
    <w:p w14:paraId="0CDD7510" w14:textId="26E08F47" w:rsidR="006214B7" w:rsidRDefault="006214B7">
      <w:pPr>
        <w:rPr>
          <w:rFonts w:ascii="Arial" w:hAnsi="Arial" w:cs="Arial"/>
          <w:bCs/>
        </w:rPr>
      </w:pPr>
    </w:p>
    <w:p w14:paraId="0FE54D92" w14:textId="6ADD850C" w:rsidR="006214B7" w:rsidRDefault="006214B7">
      <w:pPr>
        <w:rPr>
          <w:rFonts w:ascii="Arial" w:hAnsi="Arial" w:cs="Arial"/>
          <w:bCs/>
        </w:rPr>
      </w:pPr>
    </w:p>
    <w:p w14:paraId="4F46013D" w14:textId="77777777" w:rsidR="006214B7" w:rsidRPr="006214B7" w:rsidRDefault="006214B7">
      <w:pPr>
        <w:rPr>
          <w:rFonts w:ascii="Arial" w:hAnsi="Arial" w:cs="Arial"/>
          <w:bCs/>
        </w:rPr>
      </w:pPr>
    </w:p>
    <w:p w14:paraId="6FF9ABB5" w14:textId="77777777" w:rsidR="00B127DB" w:rsidRDefault="00B127DB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5DF9F337" w14:textId="64AA2FD3" w:rsidR="006214B7" w:rsidRDefault="006214B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22.</w:t>
      </w:r>
      <w:r>
        <w:rPr>
          <w:rFonts w:ascii="Arial" w:hAnsi="Arial" w:cs="Arial"/>
          <w:bCs/>
        </w:rPr>
        <w:tab/>
        <w:t>Use the diagram of the nitrogen cycle to answer the following questions.</w:t>
      </w:r>
    </w:p>
    <w:p w14:paraId="68EFA723" w14:textId="77777777" w:rsidR="006214B7" w:rsidRDefault="006214B7">
      <w:pPr>
        <w:rPr>
          <w:rFonts w:ascii="Arial" w:hAnsi="Arial" w:cs="Arial"/>
          <w:bCs/>
        </w:rPr>
      </w:pPr>
    </w:p>
    <w:p w14:paraId="3835EC22" w14:textId="18B8C590" w:rsidR="006214B7" w:rsidRDefault="006214B7" w:rsidP="006214B7">
      <w:pPr>
        <w:jc w:val="center"/>
        <w:rPr>
          <w:rFonts w:ascii="Arial" w:hAnsi="Arial" w:cs="Arial"/>
          <w:bCs/>
        </w:rPr>
      </w:pPr>
      <w:r w:rsidRPr="006214B7">
        <w:rPr>
          <w:rFonts w:ascii="Arial" w:hAnsi="Arial" w:cs="Arial"/>
          <w:bCs/>
        </w:rPr>
        <w:drawing>
          <wp:inline distT="0" distB="0" distL="0" distR="0" wp14:anchorId="658952C2" wp14:editId="7F5555AC">
            <wp:extent cx="4321649" cy="33951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023" cy="34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A729" w14:textId="3D84BC19" w:rsidR="006214B7" w:rsidRDefault="006214B7">
      <w:pPr>
        <w:rPr>
          <w:rFonts w:ascii="Arial" w:hAnsi="Arial" w:cs="Arial"/>
          <w:bCs/>
        </w:rPr>
      </w:pPr>
    </w:p>
    <w:p w14:paraId="78167CD5" w14:textId="1BC061D9" w:rsidR="006214B7" w:rsidRDefault="006214B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(a)</w:t>
      </w:r>
      <w:r>
        <w:rPr>
          <w:rFonts w:ascii="Arial" w:hAnsi="Arial" w:cs="Arial"/>
          <w:bCs/>
        </w:rPr>
        <w:tab/>
        <w:t>Explain how nitrogen gas (N</w:t>
      </w:r>
      <w:r w:rsidRPr="006214B7">
        <w:rPr>
          <w:rFonts w:ascii="Arial" w:hAnsi="Arial" w:cs="Arial"/>
          <w:bCs/>
          <w:vertAlign w:val="subscript"/>
        </w:rPr>
        <w:t>2</w:t>
      </w:r>
      <w:r>
        <w:rPr>
          <w:rFonts w:ascii="Arial" w:hAnsi="Arial" w:cs="Arial"/>
          <w:bCs/>
        </w:rPr>
        <w:t xml:space="preserve">) in the atmosphere is converted into ammonium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(NH</w:t>
      </w:r>
      <w:r w:rsidRPr="006214B7">
        <w:rPr>
          <w:rFonts w:ascii="Arial" w:hAnsi="Arial" w:cs="Arial"/>
          <w:bCs/>
          <w:vertAlign w:val="subscript"/>
        </w:rPr>
        <w:t>4</w:t>
      </w:r>
      <w:r w:rsidRPr="006214B7">
        <w:rPr>
          <w:rFonts w:ascii="Arial" w:hAnsi="Arial" w:cs="Arial"/>
          <w:bCs/>
          <w:vertAlign w:val="superscript"/>
        </w:rPr>
        <w:t>1+</w:t>
      </w:r>
      <w:r>
        <w:rPr>
          <w:rFonts w:ascii="Arial" w:hAnsi="Arial" w:cs="Arial"/>
          <w:bCs/>
        </w:rPr>
        <w:t>).</w:t>
      </w:r>
    </w:p>
    <w:p w14:paraId="3E7671A3" w14:textId="60F24FB5" w:rsidR="006214B7" w:rsidRDefault="006214B7">
      <w:pPr>
        <w:rPr>
          <w:rFonts w:ascii="Arial" w:hAnsi="Arial" w:cs="Arial"/>
          <w:bCs/>
        </w:rPr>
      </w:pPr>
    </w:p>
    <w:p w14:paraId="4AE8B642" w14:textId="5CA4E435" w:rsidR="006214B7" w:rsidRDefault="006214B7">
      <w:pPr>
        <w:rPr>
          <w:rFonts w:ascii="Arial" w:hAnsi="Arial" w:cs="Arial"/>
          <w:bCs/>
        </w:rPr>
      </w:pPr>
    </w:p>
    <w:p w14:paraId="3CD3A41D" w14:textId="1E4BC4BA" w:rsidR="006214B7" w:rsidRDefault="006214B7">
      <w:pPr>
        <w:rPr>
          <w:rFonts w:ascii="Arial" w:hAnsi="Arial" w:cs="Arial"/>
          <w:bCs/>
        </w:rPr>
      </w:pPr>
    </w:p>
    <w:p w14:paraId="5BC6E564" w14:textId="785B14A7" w:rsidR="006214B7" w:rsidRDefault="006214B7">
      <w:pPr>
        <w:rPr>
          <w:rFonts w:ascii="Arial" w:hAnsi="Arial" w:cs="Arial"/>
          <w:bCs/>
        </w:rPr>
      </w:pPr>
    </w:p>
    <w:p w14:paraId="59343703" w14:textId="432F611B" w:rsidR="006214B7" w:rsidRDefault="006214B7">
      <w:pPr>
        <w:rPr>
          <w:rFonts w:ascii="Arial" w:hAnsi="Arial" w:cs="Arial"/>
          <w:bCs/>
        </w:rPr>
      </w:pPr>
    </w:p>
    <w:p w14:paraId="0BAD1BAF" w14:textId="0B0BB802" w:rsidR="006214B7" w:rsidRDefault="006214B7">
      <w:pPr>
        <w:rPr>
          <w:rFonts w:ascii="Arial" w:hAnsi="Arial" w:cs="Arial"/>
          <w:bCs/>
        </w:rPr>
      </w:pPr>
    </w:p>
    <w:p w14:paraId="5B9ED760" w14:textId="77B975FB" w:rsidR="006214B7" w:rsidRDefault="006214B7">
      <w:pPr>
        <w:rPr>
          <w:rFonts w:ascii="Arial" w:hAnsi="Arial" w:cs="Arial"/>
          <w:bCs/>
        </w:rPr>
      </w:pPr>
    </w:p>
    <w:p w14:paraId="0D9C3BD6" w14:textId="3DB040F5" w:rsidR="006214B7" w:rsidRDefault="006214B7">
      <w:pPr>
        <w:rPr>
          <w:rFonts w:ascii="Arial" w:hAnsi="Arial" w:cs="Arial"/>
          <w:bCs/>
        </w:rPr>
      </w:pPr>
    </w:p>
    <w:p w14:paraId="2DB8C408" w14:textId="24453642" w:rsidR="006214B7" w:rsidRDefault="006214B7">
      <w:pPr>
        <w:rPr>
          <w:rFonts w:ascii="Arial" w:hAnsi="Arial" w:cs="Arial"/>
          <w:bCs/>
        </w:rPr>
      </w:pPr>
    </w:p>
    <w:p w14:paraId="0E3F432B" w14:textId="1318A33C" w:rsidR="006214B7" w:rsidRDefault="006214B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(b)</w:t>
      </w:r>
      <w:r>
        <w:rPr>
          <w:rFonts w:ascii="Arial" w:hAnsi="Arial" w:cs="Arial"/>
          <w:bCs/>
        </w:rPr>
        <w:tab/>
        <w:t>Plants needs nitrates (NO</w:t>
      </w:r>
      <w:r w:rsidRPr="006214B7">
        <w:rPr>
          <w:rFonts w:ascii="Arial" w:hAnsi="Arial" w:cs="Arial"/>
          <w:bCs/>
          <w:vertAlign w:val="subscript"/>
        </w:rPr>
        <w:t>3</w:t>
      </w:r>
      <w:r w:rsidRPr="006214B7">
        <w:rPr>
          <w:rFonts w:ascii="Arial" w:hAnsi="Arial" w:cs="Arial"/>
          <w:bCs/>
          <w:vertAlign w:val="superscript"/>
        </w:rPr>
        <w:t>1-</w:t>
      </w:r>
      <w:r>
        <w:rPr>
          <w:rFonts w:ascii="Arial" w:hAnsi="Arial" w:cs="Arial"/>
          <w:bCs/>
        </w:rPr>
        <w:t>) to grow.  How does NH</w:t>
      </w:r>
      <w:r w:rsidRPr="006214B7">
        <w:rPr>
          <w:rFonts w:ascii="Arial" w:hAnsi="Arial" w:cs="Arial"/>
          <w:bCs/>
          <w:vertAlign w:val="subscript"/>
        </w:rPr>
        <w:t>4</w:t>
      </w:r>
      <w:r w:rsidRPr="006214B7">
        <w:rPr>
          <w:rFonts w:ascii="Arial" w:hAnsi="Arial" w:cs="Arial"/>
          <w:bCs/>
          <w:vertAlign w:val="superscript"/>
        </w:rPr>
        <w:t>1+</w:t>
      </w:r>
      <w:r>
        <w:rPr>
          <w:rFonts w:ascii="Arial" w:hAnsi="Arial" w:cs="Arial"/>
          <w:bCs/>
        </w:rPr>
        <w:t xml:space="preserve"> become NO</w:t>
      </w:r>
      <w:r w:rsidRPr="006214B7">
        <w:rPr>
          <w:rFonts w:ascii="Arial" w:hAnsi="Arial" w:cs="Arial"/>
          <w:bCs/>
          <w:vertAlign w:val="subscript"/>
        </w:rPr>
        <w:t>3</w:t>
      </w:r>
      <w:r w:rsidRPr="006214B7">
        <w:rPr>
          <w:rFonts w:ascii="Arial" w:hAnsi="Arial" w:cs="Arial"/>
          <w:bCs/>
          <w:vertAlign w:val="superscript"/>
        </w:rPr>
        <w:t>1-</w:t>
      </w:r>
      <w:r>
        <w:rPr>
          <w:rFonts w:ascii="Arial" w:hAnsi="Arial" w:cs="Arial"/>
          <w:bCs/>
        </w:rPr>
        <w:t>?</w:t>
      </w:r>
    </w:p>
    <w:p w14:paraId="2A80B5FB" w14:textId="26D21EA0" w:rsidR="006214B7" w:rsidRDefault="006214B7">
      <w:pPr>
        <w:rPr>
          <w:rFonts w:ascii="Arial" w:hAnsi="Arial" w:cs="Arial"/>
          <w:bCs/>
        </w:rPr>
      </w:pPr>
    </w:p>
    <w:p w14:paraId="65ED9BB1" w14:textId="677ABEA6" w:rsidR="006214B7" w:rsidRDefault="006214B7">
      <w:pPr>
        <w:rPr>
          <w:rFonts w:ascii="Arial" w:hAnsi="Arial" w:cs="Arial"/>
          <w:bCs/>
        </w:rPr>
      </w:pPr>
    </w:p>
    <w:p w14:paraId="6AF0CEFA" w14:textId="33414382" w:rsidR="006214B7" w:rsidRDefault="006214B7">
      <w:pPr>
        <w:rPr>
          <w:rFonts w:ascii="Arial" w:hAnsi="Arial" w:cs="Arial"/>
          <w:bCs/>
        </w:rPr>
      </w:pPr>
    </w:p>
    <w:p w14:paraId="69C7A146" w14:textId="2A82EC79" w:rsidR="006214B7" w:rsidRDefault="006214B7">
      <w:pPr>
        <w:rPr>
          <w:rFonts w:ascii="Arial" w:hAnsi="Arial" w:cs="Arial"/>
          <w:bCs/>
        </w:rPr>
      </w:pPr>
    </w:p>
    <w:p w14:paraId="7BB6A2F6" w14:textId="2896C2BC" w:rsidR="006214B7" w:rsidRDefault="006214B7">
      <w:pPr>
        <w:rPr>
          <w:rFonts w:ascii="Arial" w:hAnsi="Arial" w:cs="Arial"/>
          <w:bCs/>
        </w:rPr>
      </w:pPr>
    </w:p>
    <w:p w14:paraId="3AB97A71" w14:textId="21D9919D" w:rsidR="006214B7" w:rsidRDefault="006214B7">
      <w:pPr>
        <w:rPr>
          <w:rFonts w:ascii="Arial" w:hAnsi="Arial" w:cs="Arial"/>
          <w:bCs/>
        </w:rPr>
      </w:pPr>
    </w:p>
    <w:p w14:paraId="32B4076E" w14:textId="77777777" w:rsidR="00B127DB" w:rsidRDefault="00B127DB">
      <w:pPr>
        <w:rPr>
          <w:rFonts w:ascii="Arial" w:hAnsi="Arial" w:cs="Arial"/>
          <w:bCs/>
        </w:rPr>
      </w:pPr>
    </w:p>
    <w:p w14:paraId="71498FA9" w14:textId="2E1944F3" w:rsidR="006214B7" w:rsidRDefault="006214B7">
      <w:pPr>
        <w:rPr>
          <w:rFonts w:ascii="Arial" w:hAnsi="Arial" w:cs="Arial"/>
          <w:bCs/>
        </w:rPr>
      </w:pPr>
    </w:p>
    <w:p w14:paraId="1A76F02D" w14:textId="5FE8B647" w:rsidR="006214B7" w:rsidRDefault="006214B7">
      <w:pPr>
        <w:rPr>
          <w:rFonts w:ascii="Arial" w:hAnsi="Arial" w:cs="Arial"/>
          <w:bCs/>
        </w:rPr>
      </w:pPr>
    </w:p>
    <w:p w14:paraId="7DA5AA04" w14:textId="57784EB1" w:rsidR="006214B7" w:rsidRDefault="006214B7">
      <w:pPr>
        <w:rPr>
          <w:rFonts w:ascii="Arial" w:hAnsi="Arial" w:cs="Arial"/>
          <w:bCs/>
        </w:rPr>
      </w:pPr>
    </w:p>
    <w:p w14:paraId="3D6FC43A" w14:textId="3C5965C4" w:rsidR="006214B7" w:rsidRDefault="006214B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(c)</w:t>
      </w:r>
      <w:r>
        <w:rPr>
          <w:rFonts w:ascii="Arial" w:hAnsi="Arial" w:cs="Arial"/>
          <w:bCs/>
        </w:rPr>
        <w:tab/>
        <w:t>What is the role of the decomposers in the cycle?</w:t>
      </w:r>
    </w:p>
    <w:p w14:paraId="4CA1EF83" w14:textId="7B6E5039" w:rsidR="006214B7" w:rsidRDefault="006214B7">
      <w:pPr>
        <w:rPr>
          <w:rFonts w:ascii="Arial" w:hAnsi="Arial" w:cs="Arial"/>
          <w:bCs/>
        </w:rPr>
      </w:pPr>
    </w:p>
    <w:p w14:paraId="5208A087" w14:textId="300344C5" w:rsidR="006214B7" w:rsidRDefault="006214B7">
      <w:pPr>
        <w:rPr>
          <w:rFonts w:ascii="Arial" w:hAnsi="Arial" w:cs="Arial"/>
          <w:bCs/>
        </w:rPr>
      </w:pPr>
    </w:p>
    <w:p w14:paraId="0871F85C" w14:textId="17519D24" w:rsidR="006214B7" w:rsidRDefault="006214B7">
      <w:pPr>
        <w:rPr>
          <w:rFonts w:ascii="Arial" w:hAnsi="Arial" w:cs="Arial"/>
          <w:bCs/>
        </w:rPr>
      </w:pPr>
    </w:p>
    <w:p w14:paraId="31063F00" w14:textId="57ABC36E" w:rsidR="006214B7" w:rsidRDefault="006214B7">
      <w:pPr>
        <w:rPr>
          <w:rFonts w:ascii="Arial" w:hAnsi="Arial" w:cs="Arial"/>
          <w:bCs/>
        </w:rPr>
      </w:pPr>
    </w:p>
    <w:p w14:paraId="73754A65" w14:textId="75B3F30F" w:rsidR="006214B7" w:rsidRDefault="006214B7">
      <w:pPr>
        <w:rPr>
          <w:rFonts w:ascii="Arial" w:hAnsi="Arial" w:cs="Arial"/>
          <w:bCs/>
        </w:rPr>
      </w:pPr>
    </w:p>
    <w:p w14:paraId="138075B9" w14:textId="4230E3A4" w:rsidR="006214B7" w:rsidRDefault="006214B7">
      <w:pPr>
        <w:rPr>
          <w:rFonts w:ascii="Arial" w:hAnsi="Arial" w:cs="Arial"/>
          <w:bCs/>
        </w:rPr>
      </w:pPr>
    </w:p>
    <w:p w14:paraId="6899F593" w14:textId="756EF0ED" w:rsidR="006214B7" w:rsidRDefault="006214B7">
      <w:pPr>
        <w:rPr>
          <w:rFonts w:ascii="Arial" w:hAnsi="Arial" w:cs="Arial"/>
          <w:bCs/>
        </w:rPr>
      </w:pPr>
    </w:p>
    <w:p w14:paraId="3C1D9CD9" w14:textId="57170846" w:rsidR="006214B7" w:rsidRDefault="006214B7">
      <w:pPr>
        <w:rPr>
          <w:rFonts w:ascii="Arial" w:hAnsi="Arial" w:cs="Arial"/>
          <w:bCs/>
        </w:rPr>
      </w:pPr>
    </w:p>
    <w:p w14:paraId="29A53E4C" w14:textId="4353AD6B" w:rsidR="006214B7" w:rsidRDefault="006214B7">
      <w:pPr>
        <w:rPr>
          <w:rFonts w:ascii="Arial" w:hAnsi="Arial" w:cs="Arial"/>
          <w:bCs/>
        </w:rPr>
      </w:pPr>
    </w:p>
    <w:p w14:paraId="7904566B" w14:textId="2C046A7A" w:rsidR="00CD4000" w:rsidRDefault="006214B7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23.</w:t>
      </w:r>
      <w:r>
        <w:rPr>
          <w:rFonts w:ascii="Arial" w:hAnsi="Arial" w:cs="Arial"/>
          <w:bCs/>
        </w:rPr>
        <w:tab/>
      </w:r>
      <w:r w:rsidR="00CD4000">
        <w:rPr>
          <w:rFonts w:ascii="Arial" w:hAnsi="Arial" w:cs="Arial"/>
          <w:bCs/>
        </w:rPr>
        <w:t>The phosphorus cycle is shown in the following diagram.</w:t>
      </w:r>
    </w:p>
    <w:p w14:paraId="23BB0DF7" w14:textId="5A137E37" w:rsidR="00CD4000" w:rsidRDefault="00CD4000">
      <w:pPr>
        <w:rPr>
          <w:rFonts w:ascii="Arial" w:hAnsi="Arial" w:cs="Arial"/>
          <w:bCs/>
        </w:rPr>
      </w:pPr>
    </w:p>
    <w:p w14:paraId="38DDFABE" w14:textId="6DB97B17" w:rsidR="00CD4000" w:rsidRDefault="00CD4000" w:rsidP="00CD4000">
      <w:pPr>
        <w:jc w:val="center"/>
        <w:rPr>
          <w:rFonts w:ascii="Arial" w:hAnsi="Arial" w:cs="Arial"/>
          <w:bCs/>
        </w:rPr>
      </w:pPr>
      <w:r w:rsidRPr="00CD4000">
        <w:rPr>
          <w:rFonts w:ascii="Arial" w:hAnsi="Arial" w:cs="Arial"/>
          <w:bCs/>
        </w:rPr>
        <w:drawing>
          <wp:inline distT="0" distB="0" distL="0" distR="0" wp14:anchorId="7FB4133E" wp14:editId="33398271">
            <wp:extent cx="5334000" cy="30581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22" t="7328" r="3240" b="6729"/>
                    <a:stretch/>
                  </pic:blipFill>
                  <pic:spPr bwMode="auto">
                    <a:xfrm>
                      <a:off x="0" y="0"/>
                      <a:ext cx="5353779" cy="306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24CA8" w14:textId="374622FB" w:rsidR="006214B7" w:rsidRDefault="006214B7">
      <w:pPr>
        <w:rPr>
          <w:rFonts w:ascii="Arial" w:hAnsi="Arial" w:cs="Arial"/>
          <w:bCs/>
        </w:rPr>
      </w:pPr>
    </w:p>
    <w:p w14:paraId="0CF1DC94" w14:textId="7F755BCE" w:rsidR="006214B7" w:rsidRDefault="00CD4000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(a)</w:t>
      </w:r>
      <w:r>
        <w:rPr>
          <w:rFonts w:ascii="Arial" w:hAnsi="Arial" w:cs="Arial"/>
          <w:bCs/>
        </w:rPr>
        <w:tab/>
        <w:t xml:space="preserve">How does the phosphate in the rock become phosphate in the soil for plants to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use?</w:t>
      </w:r>
    </w:p>
    <w:p w14:paraId="0422D68D" w14:textId="478D80A4" w:rsidR="006214B7" w:rsidRDefault="006214B7">
      <w:pPr>
        <w:rPr>
          <w:rFonts w:ascii="Arial" w:hAnsi="Arial" w:cs="Arial"/>
          <w:bCs/>
        </w:rPr>
      </w:pPr>
    </w:p>
    <w:p w14:paraId="1A8CEDDF" w14:textId="77777777" w:rsidR="006214B7" w:rsidRPr="006214B7" w:rsidRDefault="006214B7">
      <w:pPr>
        <w:rPr>
          <w:rFonts w:ascii="Arial" w:hAnsi="Arial" w:cs="Arial"/>
          <w:bCs/>
        </w:rPr>
      </w:pPr>
    </w:p>
    <w:p w14:paraId="32F4A3CE" w14:textId="77777777" w:rsidR="006214B7" w:rsidRDefault="006214B7">
      <w:pPr>
        <w:rPr>
          <w:rFonts w:ascii="Arial" w:hAnsi="Arial" w:cs="Arial"/>
          <w:b/>
        </w:rPr>
      </w:pPr>
    </w:p>
    <w:p w14:paraId="17F61832" w14:textId="0422D36E" w:rsidR="00CD4000" w:rsidRDefault="00CD4000">
      <w:pPr>
        <w:rPr>
          <w:rFonts w:ascii="Arial" w:hAnsi="Arial" w:cs="Arial"/>
          <w:b/>
        </w:rPr>
      </w:pPr>
    </w:p>
    <w:p w14:paraId="4715D5D6" w14:textId="2BB95965" w:rsidR="00B127DB" w:rsidRDefault="00B127DB">
      <w:pPr>
        <w:rPr>
          <w:rFonts w:ascii="Arial" w:hAnsi="Arial" w:cs="Arial"/>
          <w:b/>
        </w:rPr>
      </w:pPr>
    </w:p>
    <w:p w14:paraId="00A74BB1" w14:textId="2D0F6A2B" w:rsidR="00B127DB" w:rsidRDefault="00B127DB">
      <w:pPr>
        <w:rPr>
          <w:rFonts w:ascii="Arial" w:hAnsi="Arial" w:cs="Arial"/>
          <w:b/>
        </w:rPr>
      </w:pPr>
    </w:p>
    <w:p w14:paraId="4368B52F" w14:textId="77777777" w:rsidR="00B127DB" w:rsidRDefault="00B127DB">
      <w:pPr>
        <w:rPr>
          <w:rFonts w:ascii="Arial" w:hAnsi="Arial" w:cs="Arial"/>
          <w:b/>
        </w:rPr>
      </w:pPr>
    </w:p>
    <w:p w14:paraId="59786153" w14:textId="77777777" w:rsidR="00CD4000" w:rsidRDefault="00CD4000">
      <w:pPr>
        <w:rPr>
          <w:rFonts w:ascii="Arial" w:hAnsi="Arial" w:cs="Arial"/>
          <w:b/>
        </w:rPr>
      </w:pPr>
    </w:p>
    <w:p w14:paraId="35A989CC" w14:textId="77777777" w:rsidR="00CD4000" w:rsidRDefault="00CD4000">
      <w:pPr>
        <w:rPr>
          <w:rFonts w:ascii="Arial" w:hAnsi="Arial" w:cs="Arial"/>
          <w:b/>
        </w:rPr>
      </w:pPr>
    </w:p>
    <w:p w14:paraId="3BC4270A" w14:textId="68E068D6" w:rsidR="00CD4000" w:rsidRPr="00B127DB" w:rsidRDefault="00CD4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CD4000">
        <w:rPr>
          <w:rFonts w:ascii="Arial" w:hAnsi="Arial" w:cs="Arial"/>
          <w:bCs/>
        </w:rPr>
        <w:t>(b)</w:t>
      </w:r>
      <w:r w:rsidRPr="00CD4000">
        <w:rPr>
          <w:rFonts w:ascii="Arial" w:hAnsi="Arial" w:cs="Arial"/>
          <w:bCs/>
        </w:rPr>
        <w:tab/>
        <w:t>How does phosphorus get from the soil into an animal's systems?</w:t>
      </w:r>
    </w:p>
    <w:p w14:paraId="64482AEF" w14:textId="77777777" w:rsidR="00CD4000" w:rsidRDefault="00CD4000">
      <w:pPr>
        <w:rPr>
          <w:rFonts w:ascii="Arial" w:hAnsi="Arial" w:cs="Arial"/>
          <w:bCs/>
        </w:rPr>
      </w:pPr>
    </w:p>
    <w:p w14:paraId="108CB27B" w14:textId="77777777" w:rsidR="00CD4000" w:rsidRDefault="00CD4000">
      <w:pPr>
        <w:rPr>
          <w:rFonts w:ascii="Arial" w:hAnsi="Arial" w:cs="Arial"/>
          <w:bCs/>
        </w:rPr>
      </w:pPr>
    </w:p>
    <w:p w14:paraId="43AE6BC5" w14:textId="77777777" w:rsidR="00CD4000" w:rsidRDefault="00CD4000">
      <w:pPr>
        <w:rPr>
          <w:rFonts w:ascii="Arial" w:hAnsi="Arial" w:cs="Arial"/>
          <w:bCs/>
        </w:rPr>
      </w:pPr>
    </w:p>
    <w:p w14:paraId="002D48B3" w14:textId="77777777" w:rsidR="00CD4000" w:rsidRDefault="00CD4000">
      <w:pPr>
        <w:rPr>
          <w:rFonts w:ascii="Arial" w:hAnsi="Arial" w:cs="Arial"/>
          <w:bCs/>
        </w:rPr>
      </w:pPr>
    </w:p>
    <w:p w14:paraId="1F6BC42B" w14:textId="77777777" w:rsidR="00CD4000" w:rsidRDefault="00CD4000">
      <w:pPr>
        <w:rPr>
          <w:rFonts w:ascii="Arial" w:hAnsi="Arial" w:cs="Arial"/>
          <w:bCs/>
        </w:rPr>
      </w:pPr>
    </w:p>
    <w:p w14:paraId="43DBD753" w14:textId="77777777" w:rsidR="00CD4000" w:rsidRDefault="00CD4000">
      <w:pPr>
        <w:rPr>
          <w:rFonts w:ascii="Arial" w:hAnsi="Arial" w:cs="Arial"/>
          <w:bCs/>
        </w:rPr>
      </w:pPr>
    </w:p>
    <w:p w14:paraId="34FEF9E2" w14:textId="77777777" w:rsidR="00CD4000" w:rsidRDefault="00CD4000">
      <w:pPr>
        <w:rPr>
          <w:rFonts w:ascii="Arial" w:hAnsi="Arial" w:cs="Arial"/>
          <w:bCs/>
        </w:rPr>
      </w:pPr>
    </w:p>
    <w:p w14:paraId="1F96B2DA" w14:textId="77777777" w:rsidR="00CD4000" w:rsidRDefault="00CD4000">
      <w:pPr>
        <w:rPr>
          <w:rFonts w:ascii="Arial" w:hAnsi="Arial" w:cs="Arial"/>
          <w:bCs/>
        </w:rPr>
      </w:pPr>
    </w:p>
    <w:p w14:paraId="17CC7AF2" w14:textId="77777777" w:rsidR="00CD4000" w:rsidRDefault="00CD4000">
      <w:pPr>
        <w:rPr>
          <w:rFonts w:ascii="Arial" w:hAnsi="Arial" w:cs="Arial"/>
          <w:bCs/>
        </w:rPr>
      </w:pPr>
    </w:p>
    <w:p w14:paraId="6C3312BD" w14:textId="77777777" w:rsidR="00CD4000" w:rsidRDefault="00CD4000">
      <w:pPr>
        <w:rPr>
          <w:rFonts w:ascii="Arial" w:hAnsi="Arial" w:cs="Arial"/>
          <w:bCs/>
        </w:rPr>
      </w:pPr>
    </w:p>
    <w:p w14:paraId="75835E89" w14:textId="77777777" w:rsidR="00CD4000" w:rsidRDefault="00CD4000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(c)</w:t>
      </w:r>
      <w:r>
        <w:rPr>
          <w:rFonts w:ascii="Arial" w:hAnsi="Arial" w:cs="Arial"/>
          <w:bCs/>
        </w:rPr>
        <w:tab/>
        <w:t>What is the role of marine plants and animals in recycling phosphorus?</w:t>
      </w:r>
    </w:p>
    <w:p w14:paraId="5384B4BD" w14:textId="77777777" w:rsidR="00CD4000" w:rsidRDefault="00CD4000">
      <w:pPr>
        <w:rPr>
          <w:rFonts w:ascii="Arial" w:hAnsi="Arial" w:cs="Arial"/>
          <w:bCs/>
        </w:rPr>
      </w:pPr>
    </w:p>
    <w:p w14:paraId="6C8A3D7D" w14:textId="77777777" w:rsidR="00CD4000" w:rsidRDefault="00CD4000">
      <w:pPr>
        <w:rPr>
          <w:rFonts w:ascii="Arial" w:hAnsi="Arial" w:cs="Arial"/>
          <w:bCs/>
        </w:rPr>
      </w:pPr>
    </w:p>
    <w:p w14:paraId="764DC95D" w14:textId="77777777" w:rsidR="00CD4000" w:rsidRDefault="00CD4000">
      <w:pPr>
        <w:rPr>
          <w:rFonts w:ascii="Arial" w:hAnsi="Arial" w:cs="Arial"/>
          <w:bCs/>
        </w:rPr>
      </w:pPr>
    </w:p>
    <w:p w14:paraId="37C5A413" w14:textId="77777777" w:rsidR="00CD4000" w:rsidRDefault="00CD4000">
      <w:pPr>
        <w:rPr>
          <w:rFonts w:ascii="Arial" w:hAnsi="Arial" w:cs="Arial"/>
          <w:bCs/>
        </w:rPr>
      </w:pPr>
    </w:p>
    <w:p w14:paraId="51E17758" w14:textId="77777777" w:rsidR="00CD4000" w:rsidRDefault="00CD4000">
      <w:pPr>
        <w:rPr>
          <w:rFonts w:ascii="Arial" w:hAnsi="Arial" w:cs="Arial"/>
          <w:bCs/>
        </w:rPr>
      </w:pPr>
    </w:p>
    <w:p w14:paraId="5B6ACD41" w14:textId="77777777" w:rsidR="00CD4000" w:rsidRDefault="00CD4000">
      <w:pPr>
        <w:rPr>
          <w:rFonts w:ascii="Arial" w:hAnsi="Arial" w:cs="Arial"/>
          <w:bCs/>
        </w:rPr>
      </w:pPr>
    </w:p>
    <w:p w14:paraId="622D0A13" w14:textId="77777777" w:rsidR="00CD4000" w:rsidRDefault="00CD4000">
      <w:pPr>
        <w:rPr>
          <w:rFonts w:ascii="Arial" w:hAnsi="Arial" w:cs="Arial"/>
          <w:bCs/>
        </w:rPr>
      </w:pPr>
    </w:p>
    <w:p w14:paraId="2C4EC726" w14:textId="12C26374" w:rsidR="00A53FA3" w:rsidRPr="005F5956" w:rsidRDefault="008474CC" w:rsidP="00222BC9">
      <w:pPr>
        <w:rPr>
          <w:rFonts w:ascii="Arial" w:hAnsi="Arial" w:cs="Arial"/>
          <w:bCs/>
        </w:rPr>
      </w:pPr>
      <w:r w:rsidRPr="00475018">
        <w:rPr>
          <w:rFonts w:ascii="Arial" w:hAnsi="Arial" w:cs="Arial"/>
          <w:b/>
        </w:rPr>
        <w:t>Human Biology</w:t>
      </w:r>
    </w:p>
    <w:p w14:paraId="1B053BF3" w14:textId="77777777" w:rsidR="008474CC" w:rsidRPr="00475018" w:rsidRDefault="008474CC" w:rsidP="00222BC9">
      <w:pPr>
        <w:rPr>
          <w:rFonts w:ascii="Arial" w:hAnsi="Arial" w:cs="Arial"/>
        </w:rPr>
      </w:pPr>
    </w:p>
    <w:p w14:paraId="47A3312A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1.</w:t>
      </w: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What are the male and female </w:t>
      </w:r>
      <w:r w:rsidRPr="00B127DB">
        <w:rPr>
          <w:rFonts w:ascii="Arial" w:hAnsi="Arial" w:cs="Arial"/>
          <w:b/>
          <w:bCs/>
          <w:i/>
          <w:iCs/>
        </w:rPr>
        <w:t>gametes</w:t>
      </w:r>
      <w:r w:rsidRPr="00475018">
        <w:rPr>
          <w:rFonts w:ascii="Arial" w:hAnsi="Arial" w:cs="Arial"/>
        </w:rPr>
        <w:t xml:space="preserve"> in animals called?</w:t>
      </w:r>
    </w:p>
    <w:p w14:paraId="401B8623" w14:textId="77777777" w:rsidR="003D3DBA" w:rsidRPr="00475018" w:rsidRDefault="003D3DBA" w:rsidP="0037248A">
      <w:pPr>
        <w:rPr>
          <w:rFonts w:ascii="Arial" w:hAnsi="Arial" w:cs="Arial"/>
        </w:rPr>
      </w:pPr>
    </w:p>
    <w:p w14:paraId="547A231F" w14:textId="6C7BF30C" w:rsidR="0037248A" w:rsidRDefault="0037248A" w:rsidP="0037248A">
      <w:pPr>
        <w:rPr>
          <w:rFonts w:ascii="Arial" w:hAnsi="Arial" w:cs="Arial"/>
        </w:rPr>
      </w:pPr>
    </w:p>
    <w:p w14:paraId="6A2816B5" w14:textId="1EFC07A1" w:rsidR="00B127DB" w:rsidRDefault="00B127DB" w:rsidP="0037248A">
      <w:pPr>
        <w:rPr>
          <w:rFonts w:ascii="Arial" w:hAnsi="Arial" w:cs="Arial"/>
        </w:rPr>
      </w:pPr>
    </w:p>
    <w:p w14:paraId="45BD7837" w14:textId="10B9AFD3" w:rsidR="00B127DB" w:rsidRDefault="00B127DB" w:rsidP="0037248A">
      <w:pPr>
        <w:rPr>
          <w:rFonts w:ascii="Arial" w:hAnsi="Arial" w:cs="Arial"/>
        </w:rPr>
      </w:pPr>
    </w:p>
    <w:p w14:paraId="3E9ADCF6" w14:textId="77777777" w:rsidR="00B127DB" w:rsidRPr="00475018" w:rsidRDefault="00B127DB" w:rsidP="0037248A">
      <w:pPr>
        <w:rPr>
          <w:rFonts w:ascii="Arial" w:hAnsi="Arial" w:cs="Arial"/>
        </w:rPr>
      </w:pPr>
    </w:p>
    <w:p w14:paraId="5AA1FB63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 xml:space="preserve">What are the </w:t>
      </w:r>
      <w:r w:rsidRPr="00475018">
        <w:rPr>
          <w:rFonts w:ascii="Arial" w:hAnsi="Arial" w:cs="Arial"/>
          <w:b/>
          <w:i/>
        </w:rPr>
        <w:t>genotypes</w:t>
      </w:r>
      <w:r w:rsidRPr="00475018">
        <w:rPr>
          <w:rFonts w:ascii="Arial" w:hAnsi="Arial" w:cs="Arial"/>
        </w:rPr>
        <w:t xml:space="preserve"> for a male and a female?</w:t>
      </w:r>
    </w:p>
    <w:p w14:paraId="7AF5B17F" w14:textId="561BA2C1" w:rsidR="003D3DBA" w:rsidRDefault="003D3DBA" w:rsidP="0037248A">
      <w:pPr>
        <w:rPr>
          <w:rFonts w:ascii="Arial" w:hAnsi="Arial" w:cs="Arial"/>
        </w:rPr>
      </w:pPr>
    </w:p>
    <w:p w14:paraId="7D3FBAB3" w14:textId="10EA5725" w:rsidR="00B127DB" w:rsidRDefault="00B127DB" w:rsidP="0037248A">
      <w:pPr>
        <w:rPr>
          <w:rFonts w:ascii="Arial" w:hAnsi="Arial" w:cs="Arial"/>
        </w:rPr>
      </w:pPr>
    </w:p>
    <w:p w14:paraId="091DF27F" w14:textId="5CECB39F" w:rsidR="00B127DB" w:rsidRDefault="00B127DB" w:rsidP="0037248A">
      <w:pPr>
        <w:rPr>
          <w:rFonts w:ascii="Arial" w:hAnsi="Arial" w:cs="Arial"/>
        </w:rPr>
      </w:pPr>
    </w:p>
    <w:p w14:paraId="7FB3D185" w14:textId="77777777" w:rsidR="00B127DB" w:rsidRPr="00475018" w:rsidRDefault="00B127DB" w:rsidP="0037248A">
      <w:pPr>
        <w:rPr>
          <w:rFonts w:ascii="Arial" w:hAnsi="Arial" w:cs="Arial"/>
        </w:rPr>
      </w:pPr>
    </w:p>
    <w:p w14:paraId="6CA24861" w14:textId="77777777" w:rsidR="0037248A" w:rsidRPr="00475018" w:rsidRDefault="0037248A" w:rsidP="0037248A">
      <w:pPr>
        <w:rPr>
          <w:rFonts w:ascii="Arial" w:hAnsi="Arial" w:cs="Arial"/>
        </w:rPr>
      </w:pPr>
    </w:p>
    <w:p w14:paraId="1335EAB8" w14:textId="77777777" w:rsidR="0037248A" w:rsidRPr="00475018" w:rsidRDefault="0037248A" w:rsidP="0037248A">
      <w:pPr>
        <w:rPr>
          <w:rFonts w:ascii="Arial" w:hAnsi="Arial" w:cs="Arial"/>
        </w:rPr>
      </w:pPr>
    </w:p>
    <w:p w14:paraId="6171D6DF" w14:textId="67816BFB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2.</w:t>
      </w:r>
      <w:r w:rsidRPr="00475018">
        <w:rPr>
          <w:rFonts w:ascii="Arial" w:hAnsi="Arial" w:cs="Arial"/>
        </w:rPr>
        <w:tab/>
        <w:t xml:space="preserve">DNA is thought to be a twisted ladder structure called a double helix.  There are a </w:t>
      </w:r>
      <w:r w:rsidR="00F03E12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series of bases located between the two strands of the helix.</w:t>
      </w:r>
    </w:p>
    <w:p w14:paraId="674D0A57" w14:textId="77777777" w:rsidR="0037248A" w:rsidRPr="00475018" w:rsidRDefault="0037248A" w:rsidP="0037248A">
      <w:pPr>
        <w:rPr>
          <w:rFonts w:ascii="Arial" w:hAnsi="Arial" w:cs="Arial"/>
        </w:rPr>
      </w:pPr>
    </w:p>
    <w:p w14:paraId="1192A9F0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>Name the four bases.</w:t>
      </w:r>
    </w:p>
    <w:p w14:paraId="2AF3ADF6" w14:textId="77777777" w:rsidR="00F03E12" w:rsidRPr="00475018" w:rsidRDefault="00F03E12" w:rsidP="0037248A">
      <w:pPr>
        <w:rPr>
          <w:rFonts w:ascii="Arial" w:hAnsi="Arial" w:cs="Arial"/>
        </w:rPr>
      </w:pPr>
    </w:p>
    <w:p w14:paraId="3C470139" w14:textId="77777777" w:rsidR="003D5758" w:rsidRPr="00475018" w:rsidRDefault="003D5758" w:rsidP="0037248A">
      <w:pPr>
        <w:rPr>
          <w:rFonts w:ascii="Arial" w:hAnsi="Arial" w:cs="Arial"/>
        </w:rPr>
      </w:pPr>
    </w:p>
    <w:p w14:paraId="0B06AFB7" w14:textId="77777777" w:rsidR="003D5758" w:rsidRPr="00475018" w:rsidRDefault="003D5758" w:rsidP="0037248A">
      <w:pPr>
        <w:rPr>
          <w:rFonts w:ascii="Arial" w:hAnsi="Arial" w:cs="Arial"/>
        </w:rPr>
      </w:pPr>
    </w:p>
    <w:p w14:paraId="1A8FC850" w14:textId="3079D7B3" w:rsidR="003D5758" w:rsidRDefault="003D5758" w:rsidP="0037248A">
      <w:pPr>
        <w:rPr>
          <w:rFonts w:ascii="Arial" w:hAnsi="Arial" w:cs="Arial"/>
        </w:rPr>
      </w:pPr>
    </w:p>
    <w:p w14:paraId="4D54B595" w14:textId="77777777" w:rsidR="00B127DB" w:rsidRPr="00475018" w:rsidRDefault="00B127DB" w:rsidP="0037248A">
      <w:pPr>
        <w:rPr>
          <w:rFonts w:ascii="Arial" w:hAnsi="Arial" w:cs="Arial"/>
        </w:rPr>
      </w:pPr>
    </w:p>
    <w:p w14:paraId="616580FE" w14:textId="77777777" w:rsidR="00F03E12" w:rsidRPr="00475018" w:rsidRDefault="00F03E12" w:rsidP="0037248A">
      <w:pPr>
        <w:rPr>
          <w:rFonts w:ascii="Arial" w:hAnsi="Arial" w:cs="Arial"/>
        </w:rPr>
      </w:pPr>
    </w:p>
    <w:p w14:paraId="428E191B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Which bases are paired together?</w:t>
      </w:r>
    </w:p>
    <w:p w14:paraId="0E128D2F" w14:textId="77777777" w:rsidR="00F03E12" w:rsidRPr="00475018" w:rsidRDefault="00F03E12" w:rsidP="0037248A">
      <w:pPr>
        <w:rPr>
          <w:rFonts w:ascii="Arial" w:hAnsi="Arial" w:cs="Arial"/>
        </w:rPr>
      </w:pPr>
    </w:p>
    <w:p w14:paraId="78BEEFAE" w14:textId="77777777" w:rsidR="00F03E12" w:rsidRPr="00475018" w:rsidRDefault="00F03E12" w:rsidP="0037248A">
      <w:pPr>
        <w:rPr>
          <w:rFonts w:ascii="Arial" w:hAnsi="Arial" w:cs="Arial"/>
        </w:rPr>
      </w:pPr>
    </w:p>
    <w:p w14:paraId="19046DD2" w14:textId="77777777" w:rsidR="003D5758" w:rsidRPr="00475018" w:rsidRDefault="003D5758" w:rsidP="0037248A">
      <w:pPr>
        <w:rPr>
          <w:rFonts w:ascii="Arial" w:hAnsi="Arial" w:cs="Arial"/>
        </w:rPr>
      </w:pPr>
    </w:p>
    <w:p w14:paraId="59F5D313" w14:textId="45C700E0" w:rsidR="003D5758" w:rsidRDefault="003D5758" w:rsidP="0037248A">
      <w:pPr>
        <w:rPr>
          <w:rFonts w:ascii="Arial" w:hAnsi="Arial" w:cs="Arial"/>
        </w:rPr>
      </w:pPr>
    </w:p>
    <w:p w14:paraId="7E7972DA" w14:textId="77777777" w:rsidR="00B127DB" w:rsidRPr="00475018" w:rsidRDefault="00B127DB" w:rsidP="0037248A">
      <w:pPr>
        <w:rPr>
          <w:rFonts w:ascii="Arial" w:hAnsi="Arial" w:cs="Arial"/>
        </w:rPr>
      </w:pPr>
    </w:p>
    <w:p w14:paraId="4FFDDB79" w14:textId="77777777" w:rsidR="00F03E12" w:rsidRPr="00475018" w:rsidRDefault="00F03E12" w:rsidP="0037248A">
      <w:pPr>
        <w:rPr>
          <w:rFonts w:ascii="Arial" w:hAnsi="Arial" w:cs="Arial"/>
        </w:rPr>
      </w:pPr>
    </w:p>
    <w:p w14:paraId="6065EE22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>What are the bases made of?</w:t>
      </w:r>
    </w:p>
    <w:p w14:paraId="58D99523" w14:textId="77777777" w:rsidR="00F03E12" w:rsidRPr="00475018" w:rsidRDefault="00F03E12" w:rsidP="0037248A">
      <w:pPr>
        <w:rPr>
          <w:rFonts w:ascii="Arial" w:hAnsi="Arial" w:cs="Arial"/>
        </w:rPr>
      </w:pPr>
    </w:p>
    <w:p w14:paraId="416D7993" w14:textId="77777777" w:rsidR="0037248A" w:rsidRPr="00475018" w:rsidRDefault="0037248A" w:rsidP="0037248A">
      <w:pPr>
        <w:rPr>
          <w:rFonts w:ascii="Arial" w:hAnsi="Arial" w:cs="Arial"/>
        </w:rPr>
      </w:pPr>
    </w:p>
    <w:p w14:paraId="1FDDD379" w14:textId="77777777" w:rsidR="0037248A" w:rsidRPr="00475018" w:rsidRDefault="0037248A" w:rsidP="0037248A">
      <w:pPr>
        <w:rPr>
          <w:rFonts w:ascii="Arial" w:hAnsi="Arial" w:cs="Arial"/>
        </w:rPr>
      </w:pPr>
    </w:p>
    <w:p w14:paraId="6CFA3158" w14:textId="77777777" w:rsidR="00451B19" w:rsidRPr="00475018" w:rsidRDefault="00451B19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</w:p>
    <w:p w14:paraId="1C067EFC" w14:textId="3D367383" w:rsidR="0037248A" w:rsidRPr="00475018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lastRenderedPageBreak/>
        <w:t>3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Define the following terms.</w:t>
      </w:r>
    </w:p>
    <w:p w14:paraId="272408AA" w14:textId="77777777" w:rsidR="0037248A" w:rsidRPr="00475018" w:rsidRDefault="0037248A" w:rsidP="0037248A">
      <w:pPr>
        <w:rPr>
          <w:rFonts w:ascii="Arial" w:hAnsi="Arial" w:cs="Arial"/>
        </w:rPr>
      </w:pPr>
    </w:p>
    <w:tbl>
      <w:tblPr>
        <w:tblStyle w:val="TableGrid"/>
        <w:tblW w:w="9848" w:type="dxa"/>
        <w:tblInd w:w="108" w:type="dxa"/>
        <w:tblLook w:val="04A0" w:firstRow="1" w:lastRow="0" w:firstColumn="1" w:lastColumn="0" w:noHBand="0" w:noVBand="1"/>
      </w:tblPr>
      <w:tblGrid>
        <w:gridCol w:w="3085"/>
        <w:gridCol w:w="6763"/>
      </w:tblGrid>
      <w:tr w:rsidR="00F03E12" w:rsidRPr="00475018" w14:paraId="67599FDD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3893C14" w14:textId="50C2D168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allele</w:t>
            </w:r>
          </w:p>
        </w:tc>
        <w:tc>
          <w:tcPr>
            <w:tcW w:w="6763" w:type="dxa"/>
          </w:tcPr>
          <w:p w14:paraId="02D2AD93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580C7FB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456DBB8" w14:textId="06B14B9D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pure-bred</w:t>
            </w:r>
          </w:p>
        </w:tc>
        <w:tc>
          <w:tcPr>
            <w:tcW w:w="6763" w:type="dxa"/>
          </w:tcPr>
          <w:p w14:paraId="43380B0B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0B78A84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28D27DC" w14:textId="343C836B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hybrid</w:t>
            </w:r>
          </w:p>
        </w:tc>
        <w:tc>
          <w:tcPr>
            <w:tcW w:w="6763" w:type="dxa"/>
          </w:tcPr>
          <w:p w14:paraId="2C3F1796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218C9D34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EDCEDB5" w14:textId="096609BA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homozygous</w:t>
            </w:r>
          </w:p>
        </w:tc>
        <w:tc>
          <w:tcPr>
            <w:tcW w:w="6763" w:type="dxa"/>
          </w:tcPr>
          <w:p w14:paraId="6C9815E3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57287CCF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A77918F" w14:textId="6D1F3841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heterozygous</w:t>
            </w:r>
          </w:p>
        </w:tc>
        <w:tc>
          <w:tcPr>
            <w:tcW w:w="6763" w:type="dxa"/>
          </w:tcPr>
          <w:p w14:paraId="4817E13B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4BA4DA4E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748EC03" w14:textId="3B5B26BD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genotype</w:t>
            </w:r>
          </w:p>
        </w:tc>
        <w:tc>
          <w:tcPr>
            <w:tcW w:w="6763" w:type="dxa"/>
          </w:tcPr>
          <w:p w14:paraId="53930E9F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60764B0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0E57B56F" w14:textId="7B84BE16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phenotype</w:t>
            </w:r>
          </w:p>
        </w:tc>
        <w:tc>
          <w:tcPr>
            <w:tcW w:w="6763" w:type="dxa"/>
          </w:tcPr>
          <w:p w14:paraId="55D827A8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7268B115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29DE3B" w14:textId="36A8D59A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sex-linked</w:t>
            </w:r>
          </w:p>
        </w:tc>
        <w:tc>
          <w:tcPr>
            <w:tcW w:w="6763" w:type="dxa"/>
          </w:tcPr>
          <w:p w14:paraId="223F533B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47FD2AC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5E6ABD" w14:textId="4DF3B2BE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dominant</w:t>
            </w:r>
          </w:p>
        </w:tc>
        <w:tc>
          <w:tcPr>
            <w:tcW w:w="6763" w:type="dxa"/>
          </w:tcPr>
          <w:p w14:paraId="0231B519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42D5C5F7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565F75C1" w14:textId="42BE241F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recessive</w:t>
            </w:r>
          </w:p>
        </w:tc>
        <w:tc>
          <w:tcPr>
            <w:tcW w:w="6763" w:type="dxa"/>
          </w:tcPr>
          <w:p w14:paraId="27354CF3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5D22B56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E187DB5" w14:textId="79E8CB74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co-dominant</w:t>
            </w:r>
          </w:p>
        </w:tc>
        <w:tc>
          <w:tcPr>
            <w:tcW w:w="6763" w:type="dxa"/>
          </w:tcPr>
          <w:p w14:paraId="2C9B4E97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051A5546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796BD6A" w14:textId="79E3E1DC" w:rsidR="00F03E12" w:rsidRPr="00475018" w:rsidRDefault="00F03E12" w:rsidP="00F03E12">
            <w:pPr>
              <w:jc w:val="center"/>
              <w:rPr>
                <w:rFonts w:ascii="Arial" w:hAnsi="Arial" w:cs="Arial"/>
              </w:rPr>
            </w:pPr>
            <w:r w:rsidRPr="00475018">
              <w:rPr>
                <w:rFonts w:ascii="Arial" w:hAnsi="Arial" w:cs="Arial"/>
                <w:b/>
              </w:rPr>
              <w:t>incomplete dominance</w:t>
            </w:r>
          </w:p>
        </w:tc>
        <w:tc>
          <w:tcPr>
            <w:tcW w:w="6763" w:type="dxa"/>
          </w:tcPr>
          <w:p w14:paraId="0CED426F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054EC73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152478E" w14:textId="3410C10D" w:rsidR="00F03E12" w:rsidRPr="00475018" w:rsidRDefault="00F03E12" w:rsidP="00F03E12">
            <w:pPr>
              <w:jc w:val="center"/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haploid</w:t>
            </w:r>
          </w:p>
        </w:tc>
        <w:tc>
          <w:tcPr>
            <w:tcW w:w="6763" w:type="dxa"/>
          </w:tcPr>
          <w:p w14:paraId="0C8FD799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  <w:tr w:rsidR="00F03E12" w:rsidRPr="00475018" w14:paraId="136A4E1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A3DA9DA" w14:textId="4872BD1B" w:rsidR="00F03E12" w:rsidRPr="00475018" w:rsidRDefault="00F03E12" w:rsidP="00F03E12">
            <w:pPr>
              <w:jc w:val="center"/>
              <w:rPr>
                <w:rFonts w:ascii="Arial" w:hAnsi="Arial" w:cs="Arial"/>
                <w:b/>
              </w:rPr>
            </w:pPr>
            <w:r w:rsidRPr="00475018">
              <w:rPr>
                <w:rFonts w:ascii="Arial" w:hAnsi="Arial" w:cs="Arial"/>
                <w:b/>
              </w:rPr>
              <w:t>gene</w:t>
            </w:r>
          </w:p>
        </w:tc>
        <w:tc>
          <w:tcPr>
            <w:tcW w:w="6763" w:type="dxa"/>
          </w:tcPr>
          <w:p w14:paraId="6AA9E95C" w14:textId="77777777" w:rsidR="00F03E12" w:rsidRPr="00475018" w:rsidRDefault="00F03E12" w:rsidP="0037248A">
            <w:pPr>
              <w:rPr>
                <w:rFonts w:ascii="Arial" w:hAnsi="Arial" w:cs="Arial"/>
              </w:rPr>
            </w:pPr>
          </w:p>
        </w:tc>
      </w:tr>
    </w:tbl>
    <w:p w14:paraId="4E10BB87" w14:textId="77777777" w:rsidR="00F03E12" w:rsidRPr="00475018" w:rsidRDefault="00F03E12" w:rsidP="0037248A">
      <w:pPr>
        <w:rPr>
          <w:rFonts w:ascii="Arial" w:hAnsi="Arial" w:cs="Arial"/>
        </w:rPr>
      </w:pPr>
    </w:p>
    <w:p w14:paraId="0B0073E5" w14:textId="77777777" w:rsidR="00F03E12" w:rsidRPr="00475018" w:rsidRDefault="00F03E12">
      <w:pPr>
        <w:rPr>
          <w:rFonts w:ascii="Arial" w:hAnsi="Arial" w:cs="Arial"/>
        </w:rPr>
      </w:pPr>
      <w:r w:rsidRPr="00475018">
        <w:rPr>
          <w:rFonts w:ascii="Arial" w:hAnsi="Arial" w:cs="Arial"/>
        </w:rPr>
        <w:br w:type="page"/>
      </w:r>
    </w:p>
    <w:p w14:paraId="2C6D28DE" w14:textId="28B99C52" w:rsidR="0037248A" w:rsidRPr="00475018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lastRenderedPageBreak/>
        <w:t>4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Below is a diagram showing a cell division process.</w:t>
      </w:r>
    </w:p>
    <w:p w14:paraId="72C58E95" w14:textId="112E5AFA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4C1FE9F" wp14:editId="72C52BCD">
            <wp:simplePos x="0" y="0"/>
            <wp:positionH relativeFrom="column">
              <wp:posOffset>302895</wp:posOffset>
            </wp:positionH>
            <wp:positionV relativeFrom="paragraph">
              <wp:posOffset>52070</wp:posOffset>
            </wp:positionV>
            <wp:extent cx="6085840" cy="2409190"/>
            <wp:effectExtent l="0" t="0" r="10160" b="3810"/>
            <wp:wrapSquare wrapText="bothSides"/>
            <wp:docPr id="9" name="Picture 9" descr="Mitosis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itosis0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BE457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>Is this meiosis or mitosis?</w:t>
      </w:r>
    </w:p>
    <w:p w14:paraId="40A57E31" w14:textId="77777777" w:rsidR="00AE52D5" w:rsidRPr="00475018" w:rsidRDefault="00AE52D5" w:rsidP="0037248A">
      <w:pPr>
        <w:rPr>
          <w:rFonts w:ascii="Arial" w:hAnsi="Arial" w:cs="Arial"/>
        </w:rPr>
      </w:pPr>
    </w:p>
    <w:p w14:paraId="6D2F0A27" w14:textId="77777777" w:rsidR="00AE52D5" w:rsidRPr="00475018" w:rsidRDefault="00AE52D5" w:rsidP="0037248A">
      <w:pPr>
        <w:rPr>
          <w:rFonts w:ascii="Arial" w:hAnsi="Arial" w:cs="Arial"/>
        </w:rPr>
      </w:pPr>
    </w:p>
    <w:p w14:paraId="73AEC942" w14:textId="77777777" w:rsidR="00451B19" w:rsidRPr="00475018" w:rsidRDefault="00451B19" w:rsidP="0037248A">
      <w:pPr>
        <w:rPr>
          <w:rFonts w:ascii="Arial" w:hAnsi="Arial" w:cs="Arial"/>
        </w:rPr>
      </w:pPr>
    </w:p>
    <w:p w14:paraId="1D739AF9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Describe what is happening at each stage to the chromosomes.</w:t>
      </w:r>
    </w:p>
    <w:p w14:paraId="27E6F9BD" w14:textId="77777777" w:rsidR="00AE52D5" w:rsidRPr="00475018" w:rsidRDefault="00AE52D5" w:rsidP="0037248A">
      <w:pPr>
        <w:rPr>
          <w:rFonts w:ascii="Arial" w:hAnsi="Arial" w:cs="Arial"/>
        </w:rPr>
      </w:pPr>
    </w:p>
    <w:p w14:paraId="63079CA1" w14:textId="77777777" w:rsidR="00AE52D5" w:rsidRPr="00475018" w:rsidRDefault="00AE52D5" w:rsidP="0037248A">
      <w:pPr>
        <w:rPr>
          <w:rFonts w:ascii="Arial" w:hAnsi="Arial" w:cs="Arial"/>
        </w:rPr>
      </w:pPr>
    </w:p>
    <w:p w14:paraId="3610A594" w14:textId="77777777" w:rsidR="00AE52D5" w:rsidRPr="00475018" w:rsidRDefault="00AE52D5" w:rsidP="0037248A">
      <w:pPr>
        <w:rPr>
          <w:rFonts w:ascii="Arial" w:hAnsi="Arial" w:cs="Arial"/>
        </w:rPr>
      </w:pPr>
    </w:p>
    <w:p w14:paraId="37ACF77B" w14:textId="77777777" w:rsidR="00AE52D5" w:rsidRPr="00475018" w:rsidRDefault="00AE52D5" w:rsidP="0037248A">
      <w:pPr>
        <w:rPr>
          <w:rFonts w:ascii="Arial" w:hAnsi="Arial" w:cs="Arial"/>
        </w:rPr>
      </w:pPr>
    </w:p>
    <w:p w14:paraId="090F7B97" w14:textId="77777777" w:rsidR="00AE52D5" w:rsidRPr="00475018" w:rsidRDefault="00AE52D5" w:rsidP="0037248A">
      <w:pPr>
        <w:rPr>
          <w:rFonts w:ascii="Arial" w:hAnsi="Arial" w:cs="Arial"/>
        </w:rPr>
      </w:pPr>
    </w:p>
    <w:p w14:paraId="32050F2C" w14:textId="77777777" w:rsidR="00AE52D5" w:rsidRPr="00475018" w:rsidRDefault="00AE52D5" w:rsidP="0037248A">
      <w:pPr>
        <w:rPr>
          <w:rFonts w:ascii="Arial" w:hAnsi="Arial" w:cs="Arial"/>
        </w:rPr>
      </w:pPr>
    </w:p>
    <w:p w14:paraId="0723D11F" w14:textId="77777777" w:rsidR="00AE52D5" w:rsidRPr="00475018" w:rsidRDefault="00AE52D5" w:rsidP="0037248A">
      <w:pPr>
        <w:rPr>
          <w:rFonts w:ascii="Arial" w:hAnsi="Arial" w:cs="Arial"/>
        </w:rPr>
      </w:pPr>
    </w:p>
    <w:p w14:paraId="041A4657" w14:textId="77777777" w:rsidR="00AE52D5" w:rsidRPr="00475018" w:rsidRDefault="00AE52D5" w:rsidP="0037248A">
      <w:pPr>
        <w:rPr>
          <w:rFonts w:ascii="Arial" w:hAnsi="Arial" w:cs="Arial"/>
        </w:rPr>
      </w:pPr>
    </w:p>
    <w:p w14:paraId="7F09344B" w14:textId="77777777" w:rsidR="00AE52D5" w:rsidRPr="00475018" w:rsidRDefault="00AE52D5" w:rsidP="0037248A">
      <w:pPr>
        <w:rPr>
          <w:rFonts w:ascii="Arial" w:hAnsi="Arial" w:cs="Arial"/>
        </w:rPr>
      </w:pPr>
    </w:p>
    <w:p w14:paraId="1F282665" w14:textId="77777777" w:rsidR="00AE52D5" w:rsidRPr="00475018" w:rsidRDefault="00AE52D5" w:rsidP="0037248A">
      <w:pPr>
        <w:rPr>
          <w:rFonts w:ascii="Arial" w:hAnsi="Arial" w:cs="Arial"/>
        </w:rPr>
      </w:pPr>
    </w:p>
    <w:p w14:paraId="019F05ED" w14:textId="77777777" w:rsidR="00AE52D5" w:rsidRPr="00475018" w:rsidRDefault="00AE52D5" w:rsidP="0037248A">
      <w:pPr>
        <w:rPr>
          <w:rFonts w:ascii="Arial" w:hAnsi="Arial" w:cs="Arial"/>
        </w:rPr>
      </w:pPr>
    </w:p>
    <w:p w14:paraId="4CB2F936" w14:textId="77777777" w:rsidR="00AE52D5" w:rsidRPr="00475018" w:rsidRDefault="00AE52D5" w:rsidP="0037248A">
      <w:pPr>
        <w:rPr>
          <w:rFonts w:ascii="Arial" w:hAnsi="Arial" w:cs="Arial"/>
        </w:rPr>
      </w:pPr>
    </w:p>
    <w:p w14:paraId="770D133A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>If possible, name each stage.</w:t>
      </w:r>
    </w:p>
    <w:p w14:paraId="6255C1FD" w14:textId="77777777" w:rsidR="00AE52D5" w:rsidRPr="00475018" w:rsidRDefault="00AE52D5" w:rsidP="0037248A">
      <w:pPr>
        <w:rPr>
          <w:rFonts w:ascii="Arial" w:hAnsi="Arial" w:cs="Arial"/>
        </w:rPr>
      </w:pPr>
    </w:p>
    <w:p w14:paraId="0EFFE3D3" w14:textId="77777777" w:rsidR="00AE52D5" w:rsidRPr="00475018" w:rsidRDefault="00AE52D5" w:rsidP="0037248A">
      <w:pPr>
        <w:rPr>
          <w:rFonts w:ascii="Arial" w:hAnsi="Arial" w:cs="Arial"/>
        </w:rPr>
      </w:pPr>
    </w:p>
    <w:p w14:paraId="09D3D220" w14:textId="77777777" w:rsidR="00AE52D5" w:rsidRPr="00475018" w:rsidRDefault="00AE52D5" w:rsidP="0037248A">
      <w:pPr>
        <w:rPr>
          <w:rFonts w:ascii="Arial" w:hAnsi="Arial" w:cs="Arial"/>
        </w:rPr>
      </w:pPr>
    </w:p>
    <w:p w14:paraId="1E30B925" w14:textId="77777777" w:rsidR="00AE52D5" w:rsidRPr="00475018" w:rsidRDefault="00AE52D5" w:rsidP="0037248A">
      <w:pPr>
        <w:rPr>
          <w:rFonts w:ascii="Arial" w:hAnsi="Arial" w:cs="Arial"/>
        </w:rPr>
      </w:pPr>
    </w:p>
    <w:p w14:paraId="442CBDEB" w14:textId="77777777" w:rsidR="00AE52D5" w:rsidRPr="00475018" w:rsidRDefault="00AE52D5" w:rsidP="0037248A">
      <w:pPr>
        <w:rPr>
          <w:rFonts w:ascii="Arial" w:hAnsi="Arial" w:cs="Arial"/>
        </w:rPr>
      </w:pPr>
    </w:p>
    <w:p w14:paraId="037EC155" w14:textId="77777777" w:rsidR="00AE52D5" w:rsidRPr="00475018" w:rsidRDefault="00AE52D5" w:rsidP="0037248A">
      <w:pPr>
        <w:rPr>
          <w:rFonts w:ascii="Arial" w:hAnsi="Arial" w:cs="Arial"/>
        </w:rPr>
      </w:pPr>
    </w:p>
    <w:p w14:paraId="30CB8F01" w14:textId="77777777" w:rsidR="00AE52D5" w:rsidRPr="00475018" w:rsidRDefault="00AE52D5" w:rsidP="0037248A">
      <w:pPr>
        <w:rPr>
          <w:rFonts w:ascii="Arial" w:hAnsi="Arial" w:cs="Arial"/>
        </w:rPr>
      </w:pPr>
    </w:p>
    <w:p w14:paraId="4E3B77AA" w14:textId="77777777" w:rsidR="00AE52D5" w:rsidRPr="00475018" w:rsidRDefault="00AE52D5" w:rsidP="0037248A">
      <w:pPr>
        <w:rPr>
          <w:rFonts w:ascii="Arial" w:hAnsi="Arial" w:cs="Arial"/>
        </w:rPr>
      </w:pPr>
    </w:p>
    <w:p w14:paraId="5A6A8993" w14:textId="77777777" w:rsidR="00AE52D5" w:rsidRPr="00475018" w:rsidRDefault="00AE52D5" w:rsidP="0037248A">
      <w:pPr>
        <w:rPr>
          <w:rFonts w:ascii="Arial" w:hAnsi="Arial" w:cs="Arial"/>
        </w:rPr>
      </w:pPr>
    </w:p>
    <w:p w14:paraId="4BA790EE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(d)</w:t>
      </w:r>
      <w:r w:rsidRPr="00475018">
        <w:rPr>
          <w:rFonts w:ascii="Arial" w:hAnsi="Arial" w:cs="Arial"/>
        </w:rPr>
        <w:tab/>
        <w:t>In which cells does this process occur?</w:t>
      </w:r>
    </w:p>
    <w:p w14:paraId="0C39EAE4" w14:textId="77777777" w:rsidR="00AE52D5" w:rsidRPr="00475018" w:rsidRDefault="00AE52D5" w:rsidP="0037248A">
      <w:pPr>
        <w:rPr>
          <w:rFonts w:ascii="Arial" w:hAnsi="Arial" w:cs="Arial"/>
        </w:rPr>
      </w:pPr>
    </w:p>
    <w:p w14:paraId="24F4D1EB" w14:textId="77777777" w:rsidR="00AE52D5" w:rsidRPr="00475018" w:rsidRDefault="00AE52D5" w:rsidP="0037248A">
      <w:pPr>
        <w:rPr>
          <w:rFonts w:ascii="Arial" w:hAnsi="Arial" w:cs="Arial"/>
        </w:rPr>
      </w:pPr>
    </w:p>
    <w:p w14:paraId="6D406631" w14:textId="77777777" w:rsidR="00AE52D5" w:rsidRPr="00475018" w:rsidRDefault="00AE52D5" w:rsidP="0037248A">
      <w:pPr>
        <w:rPr>
          <w:rFonts w:ascii="Arial" w:hAnsi="Arial" w:cs="Arial"/>
        </w:rPr>
      </w:pPr>
    </w:p>
    <w:p w14:paraId="486886E8" w14:textId="77777777" w:rsidR="00B127DB" w:rsidRDefault="00B127D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2B9AFD" w14:textId="3C5D868E" w:rsidR="0037248A" w:rsidRPr="00475018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5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(a)</w:t>
      </w:r>
      <w:r w:rsidR="0037248A" w:rsidRPr="00475018">
        <w:rPr>
          <w:rFonts w:ascii="Arial" w:hAnsi="Arial" w:cs="Arial"/>
        </w:rPr>
        <w:tab/>
        <w:t>Why do cells undergo mitosis?</w:t>
      </w:r>
    </w:p>
    <w:p w14:paraId="1EF51214" w14:textId="77777777" w:rsidR="00AE52D5" w:rsidRPr="00475018" w:rsidRDefault="00AE52D5" w:rsidP="0037248A">
      <w:pPr>
        <w:rPr>
          <w:rFonts w:ascii="Arial" w:hAnsi="Arial" w:cs="Arial"/>
        </w:rPr>
      </w:pPr>
    </w:p>
    <w:p w14:paraId="3AC35E76" w14:textId="77777777" w:rsidR="00AE52D5" w:rsidRPr="00475018" w:rsidRDefault="00AE52D5" w:rsidP="0037248A">
      <w:pPr>
        <w:rPr>
          <w:rFonts w:ascii="Arial" w:hAnsi="Arial" w:cs="Arial"/>
        </w:rPr>
      </w:pPr>
    </w:p>
    <w:p w14:paraId="740B9C7F" w14:textId="77777777" w:rsidR="00AE52D5" w:rsidRPr="00475018" w:rsidRDefault="00AE52D5" w:rsidP="0037248A">
      <w:pPr>
        <w:rPr>
          <w:rFonts w:ascii="Arial" w:hAnsi="Arial" w:cs="Arial"/>
        </w:rPr>
      </w:pPr>
    </w:p>
    <w:p w14:paraId="7C7FA6D9" w14:textId="77777777" w:rsidR="00AE52D5" w:rsidRPr="00475018" w:rsidRDefault="00AE52D5" w:rsidP="0037248A">
      <w:pPr>
        <w:rPr>
          <w:rFonts w:ascii="Arial" w:hAnsi="Arial" w:cs="Arial"/>
        </w:rPr>
      </w:pPr>
    </w:p>
    <w:p w14:paraId="4830D6A1" w14:textId="77777777" w:rsidR="00AE52D5" w:rsidRPr="00475018" w:rsidRDefault="00AE52D5" w:rsidP="0037248A">
      <w:pPr>
        <w:rPr>
          <w:rFonts w:ascii="Arial" w:hAnsi="Arial" w:cs="Arial"/>
        </w:rPr>
      </w:pPr>
    </w:p>
    <w:p w14:paraId="07E5A7E4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Why do cells undergo meiosis?</w:t>
      </w:r>
    </w:p>
    <w:p w14:paraId="14A6CBD0" w14:textId="77777777" w:rsidR="00AE52D5" w:rsidRPr="00475018" w:rsidRDefault="00AE52D5" w:rsidP="0037248A">
      <w:pPr>
        <w:rPr>
          <w:rFonts w:ascii="Arial" w:hAnsi="Arial" w:cs="Arial"/>
        </w:rPr>
      </w:pPr>
    </w:p>
    <w:p w14:paraId="5DE59E90" w14:textId="77777777" w:rsidR="00AE52D5" w:rsidRPr="00475018" w:rsidRDefault="00AE52D5" w:rsidP="0037248A">
      <w:pPr>
        <w:rPr>
          <w:rFonts w:ascii="Arial" w:hAnsi="Arial" w:cs="Arial"/>
        </w:rPr>
      </w:pPr>
    </w:p>
    <w:p w14:paraId="4D00D666" w14:textId="77777777" w:rsidR="00AE52D5" w:rsidRPr="00475018" w:rsidRDefault="00AE52D5" w:rsidP="0037248A">
      <w:pPr>
        <w:rPr>
          <w:rFonts w:ascii="Arial" w:hAnsi="Arial" w:cs="Arial"/>
        </w:rPr>
      </w:pPr>
    </w:p>
    <w:p w14:paraId="342DE9F6" w14:textId="77777777" w:rsidR="00AE52D5" w:rsidRPr="00475018" w:rsidRDefault="00AE52D5" w:rsidP="0037248A">
      <w:pPr>
        <w:rPr>
          <w:rFonts w:ascii="Arial" w:hAnsi="Arial" w:cs="Arial"/>
        </w:rPr>
      </w:pPr>
    </w:p>
    <w:p w14:paraId="60755337" w14:textId="77777777" w:rsidR="00AE52D5" w:rsidRPr="00475018" w:rsidRDefault="00AE52D5" w:rsidP="0037248A">
      <w:pPr>
        <w:rPr>
          <w:rFonts w:ascii="Arial" w:hAnsi="Arial" w:cs="Arial"/>
        </w:rPr>
      </w:pPr>
    </w:p>
    <w:p w14:paraId="10063E73" w14:textId="77777777" w:rsidR="00AE52D5" w:rsidRPr="00475018" w:rsidRDefault="00AE52D5" w:rsidP="0037248A">
      <w:pPr>
        <w:rPr>
          <w:rFonts w:ascii="Arial" w:hAnsi="Arial" w:cs="Arial"/>
        </w:rPr>
      </w:pPr>
    </w:p>
    <w:p w14:paraId="1066905A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>In what way do the cells produced by these two processes differ?</w:t>
      </w:r>
    </w:p>
    <w:p w14:paraId="5A96709B" w14:textId="77777777" w:rsidR="00AE52D5" w:rsidRPr="00475018" w:rsidRDefault="00AE52D5" w:rsidP="0037248A">
      <w:pPr>
        <w:rPr>
          <w:rFonts w:ascii="Arial" w:hAnsi="Arial" w:cs="Arial"/>
        </w:rPr>
      </w:pPr>
    </w:p>
    <w:p w14:paraId="586AD84D" w14:textId="77777777" w:rsidR="00AE52D5" w:rsidRPr="00475018" w:rsidRDefault="00AE52D5" w:rsidP="0037248A">
      <w:pPr>
        <w:rPr>
          <w:rFonts w:ascii="Arial" w:hAnsi="Arial" w:cs="Arial"/>
        </w:rPr>
      </w:pPr>
    </w:p>
    <w:p w14:paraId="15F8F4B1" w14:textId="77777777" w:rsidR="00AE52D5" w:rsidRPr="00475018" w:rsidRDefault="00AE52D5" w:rsidP="0037248A">
      <w:pPr>
        <w:rPr>
          <w:rFonts w:ascii="Arial" w:hAnsi="Arial" w:cs="Arial"/>
        </w:rPr>
      </w:pPr>
    </w:p>
    <w:p w14:paraId="0ACFE14D" w14:textId="77777777" w:rsidR="00AE52D5" w:rsidRPr="00475018" w:rsidRDefault="00AE52D5" w:rsidP="0037248A">
      <w:pPr>
        <w:rPr>
          <w:rFonts w:ascii="Arial" w:hAnsi="Arial" w:cs="Arial"/>
        </w:rPr>
      </w:pPr>
    </w:p>
    <w:p w14:paraId="640306E2" w14:textId="77777777" w:rsidR="00AE52D5" w:rsidRPr="00475018" w:rsidRDefault="00AE52D5" w:rsidP="0037248A">
      <w:pPr>
        <w:rPr>
          <w:rFonts w:ascii="Arial" w:hAnsi="Arial" w:cs="Arial"/>
        </w:rPr>
      </w:pPr>
    </w:p>
    <w:p w14:paraId="632C09FB" w14:textId="77777777" w:rsidR="00AE52D5" w:rsidRPr="00475018" w:rsidRDefault="00AE52D5" w:rsidP="0037248A">
      <w:pPr>
        <w:rPr>
          <w:rFonts w:ascii="Arial" w:hAnsi="Arial" w:cs="Arial"/>
        </w:rPr>
      </w:pPr>
    </w:p>
    <w:p w14:paraId="49BC7ADA" w14:textId="77777777" w:rsidR="0037248A" w:rsidRPr="00475018" w:rsidRDefault="0037248A" w:rsidP="0037248A">
      <w:pPr>
        <w:rPr>
          <w:rFonts w:ascii="Arial" w:hAnsi="Arial" w:cs="Arial"/>
        </w:rPr>
      </w:pPr>
    </w:p>
    <w:p w14:paraId="4CC24D2F" w14:textId="3ADD4847" w:rsidR="0037248A" w:rsidRPr="00475018" w:rsidRDefault="00B127DB" w:rsidP="003724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451B19" w:rsidRPr="00475018">
        <w:rPr>
          <w:rFonts w:ascii="Arial" w:hAnsi="Arial" w:cs="Arial"/>
        </w:rPr>
        <w:t>6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 xml:space="preserve">Polled cattle do not have horns.  This is a </w:t>
      </w:r>
      <w:r w:rsidR="0037248A" w:rsidRPr="00B127DB">
        <w:rPr>
          <w:rFonts w:ascii="Arial" w:hAnsi="Arial" w:cs="Arial"/>
          <w:b/>
          <w:bCs/>
          <w:i/>
          <w:iCs/>
        </w:rPr>
        <w:t>dominant</w:t>
      </w:r>
      <w:r w:rsidR="0037248A" w:rsidRPr="00475018">
        <w:rPr>
          <w:rFonts w:ascii="Arial" w:hAnsi="Arial" w:cs="Arial"/>
        </w:rPr>
        <w:t xml:space="preserve"> phenotype arising from the </w:t>
      </w:r>
      <w:r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 xml:space="preserve">action of an autosomal gene </w:t>
      </w:r>
      <w:r w:rsidR="0037248A" w:rsidRPr="00475018">
        <w:rPr>
          <w:rFonts w:ascii="Arial" w:hAnsi="Arial" w:cs="Arial"/>
          <w:b/>
        </w:rPr>
        <w:t>P</w:t>
      </w:r>
      <w:r w:rsidR="0037248A" w:rsidRPr="00475018">
        <w:rPr>
          <w:rFonts w:ascii="Arial" w:hAnsi="Arial" w:cs="Arial"/>
        </w:rPr>
        <w:t xml:space="preserve">. Horned cattle are therefore </w:t>
      </w:r>
      <w:r w:rsidR="0037248A" w:rsidRPr="00475018">
        <w:rPr>
          <w:rFonts w:ascii="Arial" w:hAnsi="Arial" w:cs="Arial"/>
          <w:b/>
        </w:rPr>
        <w:t>pp</w:t>
      </w:r>
      <w:r w:rsidR="0037248A" w:rsidRPr="00475018">
        <w:rPr>
          <w:rFonts w:ascii="Arial" w:hAnsi="Arial" w:cs="Arial"/>
        </w:rPr>
        <w:t xml:space="preserve"> homozygotes.</w:t>
      </w:r>
    </w:p>
    <w:p w14:paraId="5517DE10" w14:textId="77777777" w:rsidR="0037248A" w:rsidRPr="00475018" w:rsidRDefault="0037248A" w:rsidP="0037248A">
      <w:pPr>
        <w:rPr>
          <w:rFonts w:ascii="Arial" w:hAnsi="Arial" w:cs="Arial"/>
        </w:rPr>
      </w:pPr>
    </w:p>
    <w:p w14:paraId="0FAEEB6D" w14:textId="0383A7F1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 xml:space="preserve">(a) </w:t>
      </w:r>
      <w:r w:rsidRPr="00475018">
        <w:rPr>
          <w:rFonts w:ascii="Arial" w:hAnsi="Arial" w:cs="Arial"/>
        </w:rPr>
        <w:tab/>
        <w:t xml:space="preserve">If a polled bull and a polled cow have a horned calf, what are the genotypes of </w:t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the parents?</w:t>
      </w:r>
    </w:p>
    <w:p w14:paraId="6CCE871D" w14:textId="77777777" w:rsidR="00AE52D5" w:rsidRPr="00475018" w:rsidRDefault="00AE52D5" w:rsidP="0037248A">
      <w:pPr>
        <w:rPr>
          <w:rFonts w:ascii="Arial" w:hAnsi="Arial" w:cs="Arial"/>
        </w:rPr>
      </w:pPr>
    </w:p>
    <w:p w14:paraId="4A225713" w14:textId="77777777" w:rsidR="00AE52D5" w:rsidRPr="00475018" w:rsidRDefault="00AE52D5" w:rsidP="0037248A">
      <w:pPr>
        <w:rPr>
          <w:rFonts w:ascii="Arial" w:hAnsi="Arial" w:cs="Arial"/>
        </w:rPr>
      </w:pPr>
    </w:p>
    <w:p w14:paraId="154B2774" w14:textId="562A9E37" w:rsidR="00AE52D5" w:rsidRDefault="00AE52D5" w:rsidP="0037248A">
      <w:pPr>
        <w:rPr>
          <w:rFonts w:ascii="Arial" w:hAnsi="Arial" w:cs="Arial"/>
        </w:rPr>
      </w:pPr>
    </w:p>
    <w:p w14:paraId="3C047654" w14:textId="123C3FE6" w:rsidR="00B127DB" w:rsidRDefault="00B127DB" w:rsidP="0037248A">
      <w:pPr>
        <w:rPr>
          <w:rFonts w:ascii="Arial" w:hAnsi="Arial" w:cs="Arial"/>
        </w:rPr>
      </w:pPr>
    </w:p>
    <w:p w14:paraId="507CE24F" w14:textId="6202C152" w:rsidR="00B127DB" w:rsidRDefault="00B127DB" w:rsidP="0037248A">
      <w:pPr>
        <w:rPr>
          <w:rFonts w:ascii="Arial" w:hAnsi="Arial" w:cs="Arial"/>
        </w:rPr>
      </w:pPr>
    </w:p>
    <w:p w14:paraId="63C0E545" w14:textId="77777777" w:rsidR="00B127DB" w:rsidRPr="00475018" w:rsidRDefault="00B127DB" w:rsidP="0037248A">
      <w:pPr>
        <w:rPr>
          <w:rFonts w:ascii="Arial" w:hAnsi="Arial" w:cs="Arial"/>
        </w:rPr>
      </w:pPr>
    </w:p>
    <w:p w14:paraId="7F353F90" w14:textId="77777777" w:rsidR="00AE52D5" w:rsidRPr="00475018" w:rsidRDefault="00AE52D5" w:rsidP="0037248A">
      <w:pPr>
        <w:rPr>
          <w:rFonts w:ascii="Arial" w:hAnsi="Arial" w:cs="Arial"/>
        </w:rPr>
      </w:pPr>
    </w:p>
    <w:p w14:paraId="22735157" w14:textId="77777777" w:rsidR="00AE52D5" w:rsidRPr="00475018" w:rsidRDefault="00AE52D5" w:rsidP="0037248A">
      <w:pPr>
        <w:rPr>
          <w:rFonts w:ascii="Arial" w:hAnsi="Arial" w:cs="Arial"/>
        </w:rPr>
      </w:pPr>
    </w:p>
    <w:p w14:paraId="0B7A0194" w14:textId="38D480E2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 xml:space="preserve">(b) </w:t>
      </w:r>
      <w:r w:rsidRPr="00475018">
        <w:rPr>
          <w:rFonts w:ascii="Arial" w:hAnsi="Arial" w:cs="Arial"/>
        </w:rPr>
        <w:tab/>
        <w:t xml:space="preserve">If the same bull was bred with many horned cows, what would the proportions </w:t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of polled and horned</w:t>
      </w:r>
      <w:r w:rsidR="00AE52D5" w:rsidRPr="00475018">
        <w:rPr>
          <w:rFonts w:ascii="Arial" w:hAnsi="Arial" w:cs="Arial"/>
        </w:rPr>
        <w:t xml:space="preserve"> </w:t>
      </w:r>
      <w:r w:rsidRPr="00475018">
        <w:rPr>
          <w:rFonts w:ascii="Arial" w:hAnsi="Arial" w:cs="Arial"/>
        </w:rPr>
        <w:t xml:space="preserve">offspring overall be?  </w:t>
      </w:r>
      <w:r w:rsidRPr="00475018">
        <w:rPr>
          <w:rFonts w:ascii="Arial" w:hAnsi="Arial" w:cs="Arial"/>
          <w:b/>
          <w:i/>
        </w:rPr>
        <w:t>Show full working</w:t>
      </w:r>
      <w:r w:rsidRPr="00475018">
        <w:rPr>
          <w:rFonts w:ascii="Arial" w:hAnsi="Arial" w:cs="Arial"/>
        </w:rPr>
        <w:t>.</w:t>
      </w:r>
    </w:p>
    <w:p w14:paraId="629B4F79" w14:textId="77777777" w:rsidR="0037248A" w:rsidRPr="00475018" w:rsidRDefault="0037248A" w:rsidP="0037248A">
      <w:pPr>
        <w:rPr>
          <w:rFonts w:ascii="Arial" w:hAnsi="Arial" w:cs="Arial"/>
        </w:rPr>
      </w:pPr>
    </w:p>
    <w:p w14:paraId="1783016A" w14:textId="77777777" w:rsidR="00AE52D5" w:rsidRPr="00475018" w:rsidRDefault="00AE52D5" w:rsidP="0037248A">
      <w:pPr>
        <w:rPr>
          <w:rFonts w:ascii="Arial" w:hAnsi="Arial" w:cs="Arial"/>
        </w:rPr>
      </w:pPr>
    </w:p>
    <w:p w14:paraId="17DA0738" w14:textId="77777777" w:rsidR="00AE52D5" w:rsidRPr="00475018" w:rsidRDefault="00AE52D5" w:rsidP="0037248A">
      <w:pPr>
        <w:rPr>
          <w:rFonts w:ascii="Arial" w:hAnsi="Arial" w:cs="Arial"/>
        </w:rPr>
      </w:pPr>
    </w:p>
    <w:p w14:paraId="22539C4E" w14:textId="77777777" w:rsidR="00AE52D5" w:rsidRPr="00475018" w:rsidRDefault="00AE52D5" w:rsidP="0037248A">
      <w:pPr>
        <w:rPr>
          <w:rFonts w:ascii="Arial" w:hAnsi="Arial" w:cs="Arial"/>
        </w:rPr>
      </w:pPr>
    </w:p>
    <w:p w14:paraId="7CA00F35" w14:textId="77777777" w:rsidR="00AE52D5" w:rsidRPr="00475018" w:rsidRDefault="00AE52D5" w:rsidP="0037248A">
      <w:pPr>
        <w:rPr>
          <w:rFonts w:ascii="Arial" w:hAnsi="Arial" w:cs="Arial"/>
        </w:rPr>
      </w:pPr>
    </w:p>
    <w:p w14:paraId="23747145" w14:textId="77777777" w:rsidR="00AE52D5" w:rsidRPr="00475018" w:rsidRDefault="00AE52D5" w:rsidP="0037248A">
      <w:pPr>
        <w:rPr>
          <w:rFonts w:ascii="Arial" w:hAnsi="Arial" w:cs="Arial"/>
        </w:rPr>
      </w:pPr>
    </w:p>
    <w:p w14:paraId="452A3836" w14:textId="77777777" w:rsidR="00AE52D5" w:rsidRPr="00475018" w:rsidRDefault="00AE52D5" w:rsidP="0037248A">
      <w:pPr>
        <w:rPr>
          <w:rFonts w:ascii="Arial" w:hAnsi="Arial" w:cs="Arial"/>
        </w:rPr>
      </w:pPr>
    </w:p>
    <w:p w14:paraId="7FBB48C7" w14:textId="77777777" w:rsidR="00AE52D5" w:rsidRPr="00475018" w:rsidRDefault="00AE52D5" w:rsidP="0037248A">
      <w:pPr>
        <w:rPr>
          <w:rFonts w:ascii="Arial" w:hAnsi="Arial" w:cs="Arial"/>
        </w:rPr>
      </w:pPr>
    </w:p>
    <w:p w14:paraId="4EE40057" w14:textId="77777777" w:rsidR="00AE52D5" w:rsidRPr="00475018" w:rsidRDefault="00AE52D5" w:rsidP="0037248A">
      <w:pPr>
        <w:rPr>
          <w:rFonts w:ascii="Arial" w:hAnsi="Arial" w:cs="Arial"/>
        </w:rPr>
      </w:pPr>
    </w:p>
    <w:p w14:paraId="1BEDE1CC" w14:textId="77777777" w:rsidR="00AE52D5" w:rsidRPr="00475018" w:rsidRDefault="00AE52D5" w:rsidP="0037248A">
      <w:pPr>
        <w:rPr>
          <w:rFonts w:ascii="Arial" w:hAnsi="Arial" w:cs="Arial"/>
        </w:rPr>
      </w:pPr>
    </w:p>
    <w:p w14:paraId="0FFC20EF" w14:textId="67975DBB" w:rsidR="00AE52D5" w:rsidRDefault="00AE52D5" w:rsidP="0037248A">
      <w:pPr>
        <w:rPr>
          <w:rFonts w:ascii="Arial" w:hAnsi="Arial" w:cs="Arial"/>
        </w:rPr>
      </w:pPr>
    </w:p>
    <w:p w14:paraId="34F3C8B1" w14:textId="77777777" w:rsidR="00B127DB" w:rsidRPr="00475018" w:rsidRDefault="00B127DB" w:rsidP="0037248A">
      <w:pPr>
        <w:rPr>
          <w:rFonts w:ascii="Arial" w:hAnsi="Arial" w:cs="Arial"/>
        </w:rPr>
      </w:pPr>
    </w:p>
    <w:p w14:paraId="568831C9" w14:textId="77777777" w:rsidR="00AE52D5" w:rsidRPr="00475018" w:rsidRDefault="00AE52D5" w:rsidP="0037248A">
      <w:pPr>
        <w:rPr>
          <w:rFonts w:ascii="Arial" w:hAnsi="Arial" w:cs="Arial"/>
        </w:rPr>
      </w:pPr>
    </w:p>
    <w:p w14:paraId="41EAD85E" w14:textId="77777777" w:rsidR="00AE52D5" w:rsidRPr="00475018" w:rsidRDefault="00AE52D5" w:rsidP="0037248A">
      <w:pPr>
        <w:rPr>
          <w:rFonts w:ascii="Arial" w:hAnsi="Arial" w:cs="Arial"/>
        </w:rPr>
      </w:pPr>
    </w:p>
    <w:p w14:paraId="697B5AA6" w14:textId="77777777" w:rsidR="00AE52D5" w:rsidRPr="00475018" w:rsidRDefault="00AE52D5" w:rsidP="0037248A">
      <w:pPr>
        <w:rPr>
          <w:rFonts w:ascii="Arial" w:hAnsi="Arial" w:cs="Arial"/>
        </w:rPr>
      </w:pPr>
    </w:p>
    <w:p w14:paraId="18315469" w14:textId="3BB28FD0" w:rsidR="0037248A" w:rsidRPr="00475018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7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 xml:space="preserve">In Andalusian chickens, the black characteristic is </w:t>
      </w:r>
      <w:r w:rsidR="0037248A" w:rsidRPr="00475018">
        <w:rPr>
          <w:rFonts w:ascii="Arial" w:hAnsi="Arial" w:cs="Arial"/>
          <w:b/>
          <w:i/>
        </w:rPr>
        <w:t>incompletely dominant</w:t>
      </w:r>
      <w:r w:rsidR="0037248A" w:rsidRPr="00475018">
        <w:rPr>
          <w:rFonts w:ascii="Arial" w:hAnsi="Arial" w:cs="Arial"/>
        </w:rPr>
        <w:t xml:space="preserve"> to the </w:t>
      </w:r>
      <w:r w:rsidR="00AE52D5" w:rsidRPr="00475018"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 xml:space="preserve">white-splashed characteristic.  The heterozygous (hybrid) condition produces blue </w:t>
      </w:r>
      <w:r w:rsidR="00AE52D5" w:rsidRPr="00475018">
        <w:rPr>
          <w:rFonts w:ascii="Arial" w:hAnsi="Arial" w:cs="Arial"/>
        </w:rPr>
        <w:tab/>
      </w:r>
      <w:r w:rsidR="0037248A" w:rsidRPr="00475018">
        <w:rPr>
          <w:rFonts w:ascii="Arial" w:hAnsi="Arial" w:cs="Arial"/>
        </w:rPr>
        <w:t xml:space="preserve">chickens.  </w:t>
      </w:r>
    </w:p>
    <w:p w14:paraId="377FF186" w14:textId="77777777" w:rsidR="0037248A" w:rsidRPr="00475018" w:rsidRDefault="0037248A" w:rsidP="0037248A">
      <w:pPr>
        <w:rPr>
          <w:rFonts w:ascii="Arial" w:hAnsi="Arial" w:cs="Arial"/>
        </w:rPr>
      </w:pPr>
    </w:p>
    <w:p w14:paraId="4261700E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 xml:space="preserve">How is incomplete dominance different to </w:t>
      </w:r>
      <w:r w:rsidRPr="00475018">
        <w:rPr>
          <w:rFonts w:ascii="Arial" w:hAnsi="Arial" w:cs="Arial"/>
          <w:b/>
          <w:i/>
        </w:rPr>
        <w:t>co-dominance</w:t>
      </w:r>
      <w:r w:rsidRPr="00475018">
        <w:rPr>
          <w:rFonts w:ascii="Arial" w:hAnsi="Arial" w:cs="Arial"/>
        </w:rPr>
        <w:t>?</w:t>
      </w:r>
    </w:p>
    <w:p w14:paraId="20E726A0" w14:textId="77777777" w:rsidR="00AE52D5" w:rsidRPr="00475018" w:rsidRDefault="00AE52D5" w:rsidP="0037248A">
      <w:pPr>
        <w:rPr>
          <w:rFonts w:ascii="Arial" w:hAnsi="Arial" w:cs="Arial"/>
        </w:rPr>
      </w:pPr>
    </w:p>
    <w:p w14:paraId="5EC1832B" w14:textId="77777777" w:rsidR="00AE52D5" w:rsidRPr="00475018" w:rsidRDefault="00AE52D5" w:rsidP="0037248A">
      <w:pPr>
        <w:rPr>
          <w:rFonts w:ascii="Arial" w:hAnsi="Arial" w:cs="Arial"/>
        </w:rPr>
      </w:pPr>
    </w:p>
    <w:p w14:paraId="40D1E78E" w14:textId="77777777" w:rsidR="00AE52D5" w:rsidRPr="00475018" w:rsidRDefault="00AE52D5" w:rsidP="0037248A">
      <w:pPr>
        <w:rPr>
          <w:rFonts w:ascii="Arial" w:hAnsi="Arial" w:cs="Arial"/>
        </w:rPr>
      </w:pPr>
    </w:p>
    <w:p w14:paraId="4FAD11BF" w14:textId="77777777" w:rsidR="00AE52D5" w:rsidRPr="00475018" w:rsidRDefault="00AE52D5" w:rsidP="0037248A">
      <w:pPr>
        <w:rPr>
          <w:rFonts w:ascii="Arial" w:hAnsi="Arial" w:cs="Arial"/>
        </w:rPr>
      </w:pPr>
    </w:p>
    <w:p w14:paraId="3D8E9A16" w14:textId="77777777" w:rsidR="00AE52D5" w:rsidRPr="00475018" w:rsidRDefault="00AE52D5" w:rsidP="0037248A">
      <w:pPr>
        <w:rPr>
          <w:rFonts w:ascii="Arial" w:hAnsi="Arial" w:cs="Arial"/>
        </w:rPr>
      </w:pPr>
    </w:p>
    <w:p w14:paraId="45B57007" w14:textId="1F5709E3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 xml:space="preserve">Determine the genotype and phenotype of the F1 generation from a pure-bred </w:t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black Andalusian crossed with a blue Andalusian.</w:t>
      </w:r>
    </w:p>
    <w:p w14:paraId="5C979E2C" w14:textId="77777777" w:rsidR="0037248A" w:rsidRPr="00475018" w:rsidRDefault="0037248A" w:rsidP="0037248A">
      <w:pPr>
        <w:rPr>
          <w:rFonts w:ascii="Arial" w:hAnsi="Arial" w:cs="Arial"/>
        </w:rPr>
      </w:pPr>
    </w:p>
    <w:p w14:paraId="013419DC" w14:textId="77777777" w:rsidR="00AE52D5" w:rsidRPr="00475018" w:rsidRDefault="00AE52D5" w:rsidP="0037248A">
      <w:pPr>
        <w:rPr>
          <w:rFonts w:ascii="Arial" w:hAnsi="Arial" w:cs="Arial"/>
        </w:rPr>
      </w:pPr>
    </w:p>
    <w:p w14:paraId="46D0CAE3" w14:textId="77777777" w:rsidR="00AE52D5" w:rsidRPr="00475018" w:rsidRDefault="00AE52D5" w:rsidP="0037248A">
      <w:pPr>
        <w:rPr>
          <w:rFonts w:ascii="Arial" w:hAnsi="Arial" w:cs="Arial"/>
        </w:rPr>
      </w:pPr>
    </w:p>
    <w:p w14:paraId="5304489F" w14:textId="77777777" w:rsidR="00AE52D5" w:rsidRPr="00475018" w:rsidRDefault="00AE52D5" w:rsidP="0037248A">
      <w:pPr>
        <w:rPr>
          <w:rFonts w:ascii="Arial" w:hAnsi="Arial" w:cs="Arial"/>
        </w:rPr>
      </w:pPr>
    </w:p>
    <w:p w14:paraId="6662DF1D" w14:textId="77777777" w:rsidR="00AE52D5" w:rsidRPr="00475018" w:rsidRDefault="00AE52D5" w:rsidP="0037248A">
      <w:pPr>
        <w:rPr>
          <w:rFonts w:ascii="Arial" w:hAnsi="Arial" w:cs="Arial"/>
        </w:rPr>
      </w:pPr>
    </w:p>
    <w:p w14:paraId="7A165631" w14:textId="77777777" w:rsidR="00AE52D5" w:rsidRPr="00475018" w:rsidRDefault="00AE52D5" w:rsidP="0037248A">
      <w:pPr>
        <w:rPr>
          <w:rFonts w:ascii="Arial" w:hAnsi="Arial" w:cs="Arial"/>
        </w:rPr>
      </w:pPr>
    </w:p>
    <w:p w14:paraId="45F57CE7" w14:textId="07670E83" w:rsidR="00AE52D5" w:rsidRDefault="00AE52D5" w:rsidP="0037248A">
      <w:pPr>
        <w:rPr>
          <w:rFonts w:ascii="Arial" w:hAnsi="Arial" w:cs="Arial"/>
        </w:rPr>
      </w:pPr>
    </w:p>
    <w:p w14:paraId="17A473C3" w14:textId="77777777" w:rsidR="00B127DB" w:rsidRPr="00475018" w:rsidRDefault="00B127DB" w:rsidP="0037248A">
      <w:pPr>
        <w:rPr>
          <w:rFonts w:ascii="Arial" w:hAnsi="Arial" w:cs="Arial"/>
        </w:rPr>
      </w:pPr>
    </w:p>
    <w:p w14:paraId="75C5815B" w14:textId="77777777" w:rsidR="00AE52D5" w:rsidRPr="00475018" w:rsidRDefault="00AE52D5" w:rsidP="0037248A">
      <w:pPr>
        <w:rPr>
          <w:rFonts w:ascii="Arial" w:hAnsi="Arial" w:cs="Arial"/>
        </w:rPr>
      </w:pPr>
    </w:p>
    <w:p w14:paraId="35007F4A" w14:textId="77777777" w:rsidR="00AE52D5" w:rsidRPr="00475018" w:rsidRDefault="00AE52D5" w:rsidP="0037248A">
      <w:pPr>
        <w:rPr>
          <w:rFonts w:ascii="Arial" w:hAnsi="Arial" w:cs="Arial"/>
        </w:rPr>
      </w:pPr>
    </w:p>
    <w:p w14:paraId="3F9BF1D3" w14:textId="1CED77CD" w:rsidR="0037248A" w:rsidRPr="00475018" w:rsidRDefault="00451B19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>8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The following pedigree shows the occurrence of no ear lobes in a family.</w:t>
      </w:r>
    </w:p>
    <w:p w14:paraId="5C98FE72" w14:textId="77777777" w:rsidR="0037248A" w:rsidRPr="00475018" w:rsidRDefault="0037248A" w:rsidP="0037248A">
      <w:pPr>
        <w:rPr>
          <w:rFonts w:ascii="Arial" w:hAnsi="Arial" w:cs="Arial"/>
        </w:rPr>
      </w:pPr>
    </w:p>
    <w:p w14:paraId="74665099" w14:textId="629D76C3" w:rsidR="0037248A" w:rsidRPr="00475018" w:rsidRDefault="0037248A" w:rsidP="00B127DB">
      <w:pPr>
        <w:jc w:val="center"/>
        <w:rPr>
          <w:rFonts w:ascii="Arial" w:hAnsi="Arial" w:cs="Arial"/>
        </w:rPr>
      </w:pPr>
      <w:r w:rsidRPr="00475018">
        <w:rPr>
          <w:rFonts w:ascii="Arial" w:hAnsi="Arial" w:cs="Arial"/>
          <w:noProof/>
          <w:lang w:val="en-US"/>
        </w:rPr>
        <w:drawing>
          <wp:inline distT="0" distB="0" distL="0" distR="0" wp14:anchorId="7BBF7D5F" wp14:editId="2D2162D9">
            <wp:extent cx="6446012" cy="2912533"/>
            <wp:effectExtent l="0" t="0" r="0" b="0"/>
            <wp:docPr id="3" name="Picture 3" descr="Pedigre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digree0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534" cy="292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0116" w14:textId="77777777" w:rsidR="0037248A" w:rsidRPr="00475018" w:rsidRDefault="0037248A" w:rsidP="0037248A">
      <w:pPr>
        <w:rPr>
          <w:rFonts w:ascii="Arial" w:hAnsi="Arial" w:cs="Arial"/>
        </w:rPr>
      </w:pPr>
    </w:p>
    <w:p w14:paraId="6A495413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(a)</w:t>
      </w:r>
      <w:r w:rsidRPr="00475018">
        <w:rPr>
          <w:rFonts w:ascii="Arial" w:hAnsi="Arial" w:cs="Arial"/>
        </w:rPr>
        <w:tab/>
        <w:t>Is the characteristic dominant or recessive (according to the pedigree)?</w:t>
      </w:r>
    </w:p>
    <w:p w14:paraId="4E132AD9" w14:textId="77777777" w:rsidR="00AE52D5" w:rsidRPr="00475018" w:rsidRDefault="00AE52D5" w:rsidP="0037248A">
      <w:pPr>
        <w:rPr>
          <w:rFonts w:ascii="Arial" w:hAnsi="Arial" w:cs="Arial"/>
        </w:rPr>
      </w:pPr>
    </w:p>
    <w:p w14:paraId="505FA71D" w14:textId="77777777" w:rsidR="00AE52D5" w:rsidRPr="00475018" w:rsidRDefault="00AE52D5" w:rsidP="0037248A">
      <w:pPr>
        <w:rPr>
          <w:rFonts w:ascii="Arial" w:hAnsi="Arial" w:cs="Arial"/>
        </w:rPr>
      </w:pPr>
    </w:p>
    <w:p w14:paraId="1A2B47C1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Explain why you made that determination.</w:t>
      </w:r>
    </w:p>
    <w:p w14:paraId="009AED0A" w14:textId="77777777" w:rsidR="00AE52D5" w:rsidRPr="00475018" w:rsidRDefault="00AE52D5" w:rsidP="0037248A">
      <w:pPr>
        <w:rPr>
          <w:rFonts w:ascii="Arial" w:hAnsi="Arial" w:cs="Arial"/>
        </w:rPr>
      </w:pPr>
    </w:p>
    <w:p w14:paraId="52844284" w14:textId="74D9D706" w:rsidR="00AE52D5" w:rsidRDefault="00AE52D5" w:rsidP="0037248A">
      <w:pPr>
        <w:rPr>
          <w:rFonts w:ascii="Arial" w:hAnsi="Arial" w:cs="Arial"/>
        </w:rPr>
      </w:pPr>
    </w:p>
    <w:p w14:paraId="641B0A39" w14:textId="7C640F16" w:rsidR="001013FD" w:rsidRDefault="001013FD" w:rsidP="0037248A">
      <w:pPr>
        <w:rPr>
          <w:rFonts w:ascii="Arial" w:hAnsi="Arial" w:cs="Arial"/>
        </w:rPr>
      </w:pPr>
    </w:p>
    <w:p w14:paraId="25A3ABCA" w14:textId="13023456" w:rsidR="001013FD" w:rsidRDefault="001013FD" w:rsidP="0037248A">
      <w:pPr>
        <w:rPr>
          <w:rFonts w:ascii="Arial" w:hAnsi="Arial" w:cs="Arial"/>
        </w:rPr>
      </w:pPr>
    </w:p>
    <w:p w14:paraId="569E7373" w14:textId="77777777" w:rsidR="001013FD" w:rsidRPr="00475018" w:rsidRDefault="001013FD" w:rsidP="0037248A">
      <w:pPr>
        <w:rPr>
          <w:rFonts w:ascii="Arial" w:hAnsi="Arial" w:cs="Arial"/>
        </w:rPr>
      </w:pPr>
    </w:p>
    <w:p w14:paraId="096C6B58" w14:textId="48E93274" w:rsidR="0037248A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>Determine the genotype of every individual in the pedigree.</w:t>
      </w:r>
      <w:r w:rsidR="001013FD">
        <w:rPr>
          <w:rFonts w:ascii="Arial" w:hAnsi="Arial" w:cs="Arial"/>
        </w:rPr>
        <w:t xml:space="preserve">  (Remember to start </w:t>
      </w:r>
      <w:r w:rsidR="001013FD">
        <w:rPr>
          <w:rFonts w:ascii="Arial" w:hAnsi="Arial" w:cs="Arial"/>
        </w:rPr>
        <w:tab/>
      </w:r>
      <w:r w:rsidR="001013FD">
        <w:rPr>
          <w:rFonts w:ascii="Arial" w:hAnsi="Arial" w:cs="Arial"/>
        </w:rPr>
        <w:tab/>
        <w:t>from the bottom!)</w:t>
      </w:r>
    </w:p>
    <w:p w14:paraId="7E819E7D" w14:textId="77777777" w:rsidR="00B127DB" w:rsidRPr="00475018" w:rsidRDefault="00B127DB" w:rsidP="0037248A">
      <w:pPr>
        <w:rPr>
          <w:rFonts w:ascii="Arial" w:hAnsi="Arial" w:cs="Arial"/>
        </w:rPr>
      </w:pPr>
    </w:p>
    <w:p w14:paraId="1F5EB33D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(d)</w:t>
      </w:r>
      <w:r w:rsidRPr="00475018">
        <w:rPr>
          <w:rFonts w:ascii="Arial" w:hAnsi="Arial" w:cs="Arial"/>
        </w:rPr>
        <w:tab/>
        <w:t>How many females have no ear lobes?</w:t>
      </w:r>
    </w:p>
    <w:p w14:paraId="0F0EDB58" w14:textId="77777777" w:rsidR="0037248A" w:rsidRPr="00475018" w:rsidRDefault="0037248A" w:rsidP="0037248A">
      <w:pPr>
        <w:rPr>
          <w:rFonts w:ascii="Arial" w:hAnsi="Arial" w:cs="Arial"/>
        </w:rPr>
      </w:pPr>
    </w:p>
    <w:p w14:paraId="48016A94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ab/>
      </w:r>
    </w:p>
    <w:p w14:paraId="064055CD" w14:textId="77777777" w:rsidR="00AE52D5" w:rsidRPr="00475018" w:rsidRDefault="00AE52D5" w:rsidP="0037248A">
      <w:pPr>
        <w:rPr>
          <w:rFonts w:ascii="Arial" w:hAnsi="Arial" w:cs="Arial"/>
        </w:rPr>
      </w:pPr>
    </w:p>
    <w:p w14:paraId="6D28448E" w14:textId="77777777" w:rsidR="00AE52D5" w:rsidRPr="00475018" w:rsidRDefault="00AE52D5" w:rsidP="0037248A">
      <w:pPr>
        <w:rPr>
          <w:rFonts w:ascii="Arial" w:hAnsi="Arial" w:cs="Arial"/>
        </w:rPr>
      </w:pPr>
    </w:p>
    <w:p w14:paraId="3CDAFD6E" w14:textId="77777777" w:rsidR="00AE52D5" w:rsidRPr="00475018" w:rsidRDefault="00AE52D5" w:rsidP="0037248A">
      <w:pPr>
        <w:rPr>
          <w:rFonts w:ascii="Arial" w:hAnsi="Arial" w:cs="Arial"/>
        </w:rPr>
      </w:pPr>
    </w:p>
    <w:p w14:paraId="38392746" w14:textId="77777777" w:rsidR="00AE52D5" w:rsidRPr="00475018" w:rsidRDefault="00AE52D5" w:rsidP="0037248A">
      <w:pPr>
        <w:rPr>
          <w:rFonts w:ascii="Arial" w:hAnsi="Arial" w:cs="Arial"/>
        </w:rPr>
      </w:pPr>
    </w:p>
    <w:p w14:paraId="03A478C2" w14:textId="77777777" w:rsidR="00AE52D5" w:rsidRPr="00475018" w:rsidRDefault="00AE52D5" w:rsidP="0037248A">
      <w:pPr>
        <w:rPr>
          <w:rFonts w:ascii="Arial" w:hAnsi="Arial" w:cs="Arial"/>
        </w:rPr>
      </w:pPr>
    </w:p>
    <w:p w14:paraId="7DD64605" w14:textId="266CD6B9" w:rsidR="0037248A" w:rsidRPr="00475018" w:rsidRDefault="001013FD" w:rsidP="0037248A">
      <w:pPr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(a)</w:t>
      </w:r>
      <w:r w:rsidR="0037248A" w:rsidRPr="00475018">
        <w:rPr>
          <w:rFonts w:ascii="Arial" w:hAnsi="Arial" w:cs="Arial"/>
        </w:rPr>
        <w:tab/>
        <w:t>How many chromosomes are found in a human skin cell?</w:t>
      </w:r>
    </w:p>
    <w:p w14:paraId="7339060E" w14:textId="77777777" w:rsidR="00AE52D5" w:rsidRPr="00475018" w:rsidRDefault="00AE52D5" w:rsidP="0037248A">
      <w:pPr>
        <w:rPr>
          <w:rFonts w:ascii="Arial" w:hAnsi="Arial" w:cs="Arial"/>
        </w:rPr>
      </w:pPr>
    </w:p>
    <w:p w14:paraId="6DAA30F5" w14:textId="77777777" w:rsidR="00AE52D5" w:rsidRPr="00475018" w:rsidRDefault="00AE52D5" w:rsidP="0037248A">
      <w:pPr>
        <w:rPr>
          <w:rFonts w:ascii="Arial" w:hAnsi="Arial" w:cs="Arial"/>
        </w:rPr>
      </w:pPr>
    </w:p>
    <w:p w14:paraId="32A7EF28" w14:textId="77777777" w:rsidR="00451B19" w:rsidRPr="00475018" w:rsidRDefault="00451B19" w:rsidP="0037248A">
      <w:pPr>
        <w:rPr>
          <w:rFonts w:ascii="Arial" w:hAnsi="Arial" w:cs="Arial"/>
        </w:rPr>
      </w:pPr>
    </w:p>
    <w:p w14:paraId="20492F5F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How many chromosomes are found in the reproductive cells?</w:t>
      </w:r>
    </w:p>
    <w:p w14:paraId="35251A2B" w14:textId="77777777" w:rsidR="00AE52D5" w:rsidRPr="00475018" w:rsidRDefault="00AE52D5" w:rsidP="0037248A">
      <w:pPr>
        <w:rPr>
          <w:rFonts w:ascii="Arial" w:hAnsi="Arial" w:cs="Arial"/>
        </w:rPr>
      </w:pPr>
    </w:p>
    <w:p w14:paraId="6B69C480" w14:textId="77777777" w:rsidR="00AE52D5" w:rsidRPr="00475018" w:rsidRDefault="00AE52D5" w:rsidP="0037248A">
      <w:pPr>
        <w:rPr>
          <w:rFonts w:ascii="Arial" w:hAnsi="Arial" w:cs="Arial"/>
        </w:rPr>
      </w:pPr>
    </w:p>
    <w:p w14:paraId="53A45D62" w14:textId="77777777" w:rsidR="00AE52D5" w:rsidRPr="00475018" w:rsidRDefault="00AE52D5" w:rsidP="0037248A">
      <w:pPr>
        <w:rPr>
          <w:rFonts w:ascii="Arial" w:hAnsi="Arial" w:cs="Arial"/>
        </w:rPr>
      </w:pPr>
    </w:p>
    <w:p w14:paraId="32AB053D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>Name the process used to make reproductive cells?</w:t>
      </w:r>
    </w:p>
    <w:p w14:paraId="639F4E3E" w14:textId="77777777" w:rsidR="00AE52D5" w:rsidRPr="00475018" w:rsidRDefault="00AE52D5" w:rsidP="0037248A">
      <w:pPr>
        <w:rPr>
          <w:rFonts w:ascii="Arial" w:hAnsi="Arial" w:cs="Arial"/>
        </w:rPr>
      </w:pPr>
    </w:p>
    <w:p w14:paraId="718991F6" w14:textId="77777777" w:rsidR="00AE52D5" w:rsidRPr="00475018" w:rsidRDefault="00AE52D5" w:rsidP="0037248A">
      <w:pPr>
        <w:rPr>
          <w:rFonts w:ascii="Arial" w:hAnsi="Arial" w:cs="Arial"/>
        </w:rPr>
      </w:pPr>
    </w:p>
    <w:p w14:paraId="45B18AB8" w14:textId="77777777" w:rsidR="00AE52D5" w:rsidRPr="00475018" w:rsidRDefault="00AE52D5" w:rsidP="0037248A">
      <w:pPr>
        <w:rPr>
          <w:rFonts w:ascii="Arial" w:hAnsi="Arial" w:cs="Arial"/>
        </w:rPr>
      </w:pPr>
    </w:p>
    <w:p w14:paraId="65F4B1B3" w14:textId="77777777" w:rsidR="0037248A" w:rsidRPr="00475018" w:rsidRDefault="0037248A" w:rsidP="0037248A">
      <w:pPr>
        <w:rPr>
          <w:rFonts w:ascii="Arial" w:hAnsi="Arial" w:cs="Arial"/>
        </w:rPr>
      </w:pPr>
    </w:p>
    <w:p w14:paraId="7752173C" w14:textId="4262CFE4" w:rsidR="0037248A" w:rsidRPr="00475018" w:rsidRDefault="001013FD" w:rsidP="003724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451B19" w:rsidRPr="00475018">
        <w:rPr>
          <w:rFonts w:ascii="Arial" w:hAnsi="Arial" w:cs="Arial"/>
        </w:rPr>
        <w:t>1</w:t>
      </w:r>
      <w:r>
        <w:rPr>
          <w:rFonts w:ascii="Arial" w:hAnsi="Arial" w:cs="Arial"/>
        </w:rPr>
        <w:t>0</w:t>
      </w:r>
      <w:r w:rsidR="0037248A" w:rsidRPr="00475018">
        <w:rPr>
          <w:rFonts w:ascii="Arial" w:hAnsi="Arial" w:cs="Arial"/>
        </w:rPr>
        <w:t>.</w:t>
      </w:r>
      <w:r w:rsidR="0037248A" w:rsidRPr="00475018">
        <w:rPr>
          <w:rFonts w:ascii="Arial" w:hAnsi="Arial" w:cs="Arial"/>
        </w:rPr>
        <w:tab/>
        <w:t>(a)</w:t>
      </w:r>
      <w:r w:rsidR="0037248A" w:rsidRPr="00475018">
        <w:rPr>
          <w:rFonts w:ascii="Arial" w:hAnsi="Arial" w:cs="Arial"/>
        </w:rPr>
        <w:tab/>
        <w:t>What is the difference between the male and female sex chromosome pair?</w:t>
      </w:r>
    </w:p>
    <w:p w14:paraId="47239487" w14:textId="77777777" w:rsidR="00AE52D5" w:rsidRPr="00475018" w:rsidRDefault="00AE52D5" w:rsidP="0037248A">
      <w:pPr>
        <w:rPr>
          <w:rFonts w:ascii="Arial" w:hAnsi="Arial" w:cs="Arial"/>
        </w:rPr>
      </w:pPr>
    </w:p>
    <w:p w14:paraId="3B05D729" w14:textId="77777777" w:rsidR="00AE52D5" w:rsidRPr="00475018" w:rsidRDefault="00AE52D5" w:rsidP="0037248A">
      <w:pPr>
        <w:rPr>
          <w:rFonts w:ascii="Arial" w:hAnsi="Arial" w:cs="Arial"/>
        </w:rPr>
      </w:pPr>
    </w:p>
    <w:p w14:paraId="6A1C0ABF" w14:textId="3FDE80F5" w:rsidR="00AE52D5" w:rsidRDefault="00AE52D5" w:rsidP="0037248A">
      <w:pPr>
        <w:rPr>
          <w:rFonts w:ascii="Arial" w:hAnsi="Arial" w:cs="Arial"/>
        </w:rPr>
      </w:pPr>
    </w:p>
    <w:p w14:paraId="56061FC1" w14:textId="77777777" w:rsidR="001013FD" w:rsidRPr="00475018" w:rsidRDefault="001013FD" w:rsidP="0037248A">
      <w:pPr>
        <w:rPr>
          <w:rFonts w:ascii="Arial" w:hAnsi="Arial" w:cs="Arial"/>
        </w:rPr>
      </w:pPr>
    </w:p>
    <w:p w14:paraId="235258A0" w14:textId="77777777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(b)</w:t>
      </w:r>
      <w:r w:rsidRPr="00475018">
        <w:rPr>
          <w:rFonts w:ascii="Arial" w:hAnsi="Arial" w:cs="Arial"/>
        </w:rPr>
        <w:tab/>
        <w:t>Who determines the sex of a child - the mother or father?  Explain.</w:t>
      </w:r>
    </w:p>
    <w:p w14:paraId="50D52CD5" w14:textId="77777777" w:rsidR="00AE52D5" w:rsidRPr="00475018" w:rsidRDefault="00AE52D5" w:rsidP="0037248A">
      <w:pPr>
        <w:rPr>
          <w:rFonts w:ascii="Arial" w:hAnsi="Arial" w:cs="Arial"/>
        </w:rPr>
      </w:pPr>
    </w:p>
    <w:p w14:paraId="1D25D35A" w14:textId="77777777" w:rsidR="00AE52D5" w:rsidRPr="00475018" w:rsidRDefault="00AE52D5" w:rsidP="0037248A">
      <w:pPr>
        <w:rPr>
          <w:rFonts w:ascii="Arial" w:hAnsi="Arial" w:cs="Arial"/>
        </w:rPr>
      </w:pPr>
    </w:p>
    <w:p w14:paraId="4F29F3B8" w14:textId="77777777" w:rsidR="00AE52D5" w:rsidRPr="00475018" w:rsidRDefault="00AE52D5" w:rsidP="0037248A">
      <w:pPr>
        <w:rPr>
          <w:rFonts w:ascii="Arial" w:hAnsi="Arial" w:cs="Arial"/>
        </w:rPr>
      </w:pPr>
    </w:p>
    <w:p w14:paraId="1777B363" w14:textId="77777777" w:rsidR="00AE52D5" w:rsidRPr="00475018" w:rsidRDefault="00AE52D5" w:rsidP="0037248A">
      <w:pPr>
        <w:rPr>
          <w:rFonts w:ascii="Arial" w:hAnsi="Arial" w:cs="Arial"/>
        </w:rPr>
      </w:pPr>
    </w:p>
    <w:p w14:paraId="662992C3" w14:textId="77777777" w:rsidR="00AE52D5" w:rsidRPr="00475018" w:rsidRDefault="00AE52D5" w:rsidP="0037248A">
      <w:pPr>
        <w:rPr>
          <w:rFonts w:ascii="Arial" w:hAnsi="Arial" w:cs="Arial"/>
        </w:rPr>
      </w:pPr>
    </w:p>
    <w:p w14:paraId="63F02CB6" w14:textId="77777777" w:rsidR="00AE52D5" w:rsidRPr="00475018" w:rsidRDefault="00AE52D5" w:rsidP="0037248A">
      <w:pPr>
        <w:rPr>
          <w:rFonts w:ascii="Arial" w:hAnsi="Arial" w:cs="Arial"/>
        </w:rPr>
      </w:pPr>
    </w:p>
    <w:p w14:paraId="0FF03536" w14:textId="77777777" w:rsidR="00AE52D5" w:rsidRPr="00475018" w:rsidRDefault="00AE52D5" w:rsidP="0037248A">
      <w:pPr>
        <w:rPr>
          <w:rFonts w:ascii="Arial" w:hAnsi="Arial" w:cs="Arial"/>
        </w:rPr>
      </w:pPr>
    </w:p>
    <w:p w14:paraId="1CD71C2A" w14:textId="23BDB53C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(c)</w:t>
      </w:r>
      <w:r w:rsidRPr="00475018">
        <w:rPr>
          <w:rFonts w:ascii="Arial" w:hAnsi="Arial" w:cs="Arial"/>
        </w:rPr>
        <w:tab/>
        <w:t xml:space="preserve">Show, by </w:t>
      </w:r>
      <w:r w:rsidR="000E7B5C" w:rsidRPr="00475018">
        <w:rPr>
          <w:rFonts w:ascii="Arial" w:hAnsi="Arial" w:cs="Arial"/>
        </w:rPr>
        <w:t>punnet</w:t>
      </w:r>
      <w:r w:rsidRPr="00475018">
        <w:rPr>
          <w:rFonts w:ascii="Arial" w:hAnsi="Arial" w:cs="Arial"/>
        </w:rPr>
        <w:t xml:space="preserve"> square, why half of any particular population would be </w:t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expected to be female.</w:t>
      </w:r>
    </w:p>
    <w:p w14:paraId="07DD311E" w14:textId="77777777" w:rsidR="00AE52D5" w:rsidRPr="00475018" w:rsidRDefault="00AE52D5" w:rsidP="0037248A">
      <w:pPr>
        <w:rPr>
          <w:rFonts w:ascii="Arial" w:hAnsi="Arial" w:cs="Arial"/>
        </w:rPr>
      </w:pPr>
    </w:p>
    <w:p w14:paraId="4BB206DE" w14:textId="77777777" w:rsidR="00AE52D5" w:rsidRPr="00475018" w:rsidRDefault="00AE52D5" w:rsidP="0037248A">
      <w:pPr>
        <w:rPr>
          <w:rFonts w:ascii="Arial" w:hAnsi="Arial" w:cs="Arial"/>
        </w:rPr>
      </w:pPr>
    </w:p>
    <w:p w14:paraId="6F1BEDD3" w14:textId="77777777" w:rsidR="00AE52D5" w:rsidRPr="00475018" w:rsidRDefault="00AE52D5" w:rsidP="0037248A">
      <w:pPr>
        <w:rPr>
          <w:rFonts w:ascii="Arial" w:hAnsi="Arial" w:cs="Arial"/>
        </w:rPr>
      </w:pPr>
    </w:p>
    <w:p w14:paraId="1D7F9FF4" w14:textId="77777777" w:rsidR="00AE52D5" w:rsidRPr="00475018" w:rsidRDefault="00AE52D5" w:rsidP="0037248A">
      <w:pPr>
        <w:rPr>
          <w:rFonts w:ascii="Arial" w:hAnsi="Arial" w:cs="Arial"/>
        </w:rPr>
      </w:pPr>
    </w:p>
    <w:p w14:paraId="4428277C" w14:textId="77777777" w:rsidR="00AE52D5" w:rsidRPr="00475018" w:rsidRDefault="00AE52D5" w:rsidP="0037248A">
      <w:pPr>
        <w:rPr>
          <w:rFonts w:ascii="Arial" w:hAnsi="Arial" w:cs="Arial"/>
        </w:rPr>
      </w:pPr>
    </w:p>
    <w:p w14:paraId="537FA3B3" w14:textId="77777777" w:rsidR="00AE52D5" w:rsidRPr="00475018" w:rsidRDefault="00AE52D5" w:rsidP="0037248A">
      <w:pPr>
        <w:rPr>
          <w:rFonts w:ascii="Arial" w:hAnsi="Arial" w:cs="Arial"/>
        </w:rPr>
      </w:pPr>
    </w:p>
    <w:p w14:paraId="62B7FA31" w14:textId="77777777" w:rsidR="00AE52D5" w:rsidRPr="00475018" w:rsidRDefault="00AE52D5" w:rsidP="0037248A">
      <w:pPr>
        <w:rPr>
          <w:rFonts w:ascii="Arial" w:hAnsi="Arial" w:cs="Arial"/>
        </w:rPr>
      </w:pPr>
    </w:p>
    <w:p w14:paraId="470626C8" w14:textId="77777777" w:rsidR="00AE52D5" w:rsidRPr="00475018" w:rsidRDefault="00AE52D5" w:rsidP="0037248A">
      <w:pPr>
        <w:rPr>
          <w:rFonts w:ascii="Arial" w:hAnsi="Arial" w:cs="Arial"/>
        </w:rPr>
      </w:pPr>
    </w:p>
    <w:p w14:paraId="520A9F98" w14:textId="77777777" w:rsidR="00AE52D5" w:rsidRPr="00475018" w:rsidRDefault="00AE52D5" w:rsidP="0037248A">
      <w:pPr>
        <w:rPr>
          <w:rFonts w:ascii="Arial" w:hAnsi="Arial" w:cs="Arial"/>
        </w:rPr>
      </w:pPr>
    </w:p>
    <w:p w14:paraId="7C997B5B" w14:textId="77777777" w:rsidR="00AE52D5" w:rsidRPr="00475018" w:rsidRDefault="00AE52D5" w:rsidP="0037248A">
      <w:pPr>
        <w:rPr>
          <w:rFonts w:ascii="Arial" w:hAnsi="Arial" w:cs="Arial"/>
        </w:rPr>
      </w:pPr>
    </w:p>
    <w:p w14:paraId="271E5CE7" w14:textId="77777777" w:rsidR="00AE52D5" w:rsidRPr="00475018" w:rsidRDefault="00AE52D5" w:rsidP="0037248A">
      <w:pPr>
        <w:rPr>
          <w:rFonts w:ascii="Arial" w:hAnsi="Arial" w:cs="Arial"/>
        </w:rPr>
      </w:pPr>
    </w:p>
    <w:p w14:paraId="52DED3B9" w14:textId="77777777" w:rsidR="00AE52D5" w:rsidRPr="00475018" w:rsidRDefault="00AE52D5" w:rsidP="0037248A">
      <w:pPr>
        <w:rPr>
          <w:rFonts w:ascii="Arial" w:hAnsi="Arial" w:cs="Arial"/>
        </w:rPr>
      </w:pPr>
    </w:p>
    <w:p w14:paraId="496D36D3" w14:textId="77777777" w:rsidR="00AE52D5" w:rsidRPr="00475018" w:rsidRDefault="00AE52D5" w:rsidP="0037248A">
      <w:pPr>
        <w:rPr>
          <w:rFonts w:ascii="Arial" w:hAnsi="Arial" w:cs="Arial"/>
        </w:rPr>
      </w:pPr>
    </w:p>
    <w:p w14:paraId="7DDD1597" w14:textId="77777777" w:rsidR="00AE52D5" w:rsidRPr="00475018" w:rsidRDefault="00AE52D5" w:rsidP="0037248A">
      <w:pPr>
        <w:rPr>
          <w:rFonts w:ascii="Arial" w:hAnsi="Arial" w:cs="Arial"/>
        </w:rPr>
      </w:pPr>
    </w:p>
    <w:p w14:paraId="07BE4A9E" w14:textId="77777777" w:rsidR="00AE52D5" w:rsidRPr="00475018" w:rsidRDefault="00AE52D5" w:rsidP="0037248A">
      <w:pPr>
        <w:rPr>
          <w:rFonts w:ascii="Arial" w:hAnsi="Arial" w:cs="Arial"/>
        </w:rPr>
      </w:pPr>
    </w:p>
    <w:p w14:paraId="1DD26343" w14:textId="36A4E618" w:rsidR="0037248A" w:rsidRPr="00475018" w:rsidRDefault="0037248A" w:rsidP="0037248A">
      <w:pPr>
        <w:rPr>
          <w:rFonts w:ascii="Arial" w:hAnsi="Arial" w:cs="Arial"/>
        </w:rPr>
      </w:pPr>
      <w:r w:rsidRPr="00475018">
        <w:rPr>
          <w:rFonts w:ascii="Arial" w:hAnsi="Arial" w:cs="Arial"/>
        </w:rPr>
        <w:tab/>
        <w:t>(d)</w:t>
      </w:r>
      <w:r w:rsidRPr="00475018">
        <w:rPr>
          <w:rFonts w:ascii="Arial" w:hAnsi="Arial" w:cs="Arial"/>
        </w:rPr>
        <w:tab/>
        <w:t xml:space="preserve">A family has had five boys born into it, and the mother is pregnant with the sixth </w:t>
      </w:r>
      <w:r w:rsidR="00AE52D5" w:rsidRPr="00475018">
        <w:rPr>
          <w:rFonts w:ascii="Arial" w:hAnsi="Arial" w:cs="Arial"/>
        </w:rPr>
        <w:tab/>
      </w:r>
      <w:r w:rsidR="00AE52D5" w:rsidRPr="00475018">
        <w:rPr>
          <w:rFonts w:ascii="Arial" w:hAnsi="Arial" w:cs="Arial"/>
        </w:rPr>
        <w:tab/>
      </w:r>
      <w:r w:rsidRPr="00475018">
        <w:rPr>
          <w:rFonts w:ascii="Arial" w:hAnsi="Arial" w:cs="Arial"/>
        </w:rPr>
        <w:t>child.  What is the chance that the child will be a girl?  Explain why.</w:t>
      </w:r>
    </w:p>
    <w:p w14:paraId="6574FD19" w14:textId="77777777" w:rsidR="008474CC" w:rsidRPr="00475018" w:rsidRDefault="008474CC" w:rsidP="00222BC9">
      <w:pPr>
        <w:rPr>
          <w:rFonts w:ascii="Arial" w:hAnsi="Arial" w:cs="Arial"/>
        </w:rPr>
      </w:pPr>
    </w:p>
    <w:p w14:paraId="6C5970CD" w14:textId="77777777" w:rsidR="00451B19" w:rsidRPr="00475018" w:rsidRDefault="00451B19" w:rsidP="00222BC9">
      <w:pPr>
        <w:rPr>
          <w:rFonts w:ascii="Arial" w:hAnsi="Arial" w:cs="Arial"/>
        </w:rPr>
      </w:pPr>
    </w:p>
    <w:sectPr w:rsidR="00451B19" w:rsidRPr="00475018" w:rsidSect="00DA5783">
      <w:footerReference w:type="even" r:id="rId15"/>
      <w:footerReference w:type="default" r:id="rId16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B8368" w14:textId="77777777" w:rsidR="005F5956" w:rsidRDefault="005F5956" w:rsidP="005F5956">
      <w:r>
        <w:separator/>
      </w:r>
    </w:p>
  </w:endnote>
  <w:endnote w:type="continuationSeparator" w:id="0">
    <w:p w14:paraId="6ADA563C" w14:textId="77777777" w:rsidR="005F5956" w:rsidRDefault="005F5956" w:rsidP="005F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431426682"/>
      <w:docPartObj>
        <w:docPartGallery w:val="Page Numbers (Bottom of Page)"/>
        <w:docPartUnique/>
      </w:docPartObj>
    </w:sdtPr>
    <w:sdtContent>
      <w:p w14:paraId="1EFD1A4E" w14:textId="294EF69B" w:rsidR="005F5956" w:rsidRDefault="005F5956" w:rsidP="00F91C1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CFABC3" w14:textId="77777777" w:rsidR="005F5956" w:rsidRDefault="005F5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663076876"/>
      <w:docPartObj>
        <w:docPartGallery w:val="Page Numbers (Bottom of Page)"/>
        <w:docPartUnique/>
      </w:docPartObj>
    </w:sdtPr>
    <w:sdtContent>
      <w:p w14:paraId="47900A0A" w14:textId="11039B89" w:rsidR="005F5956" w:rsidRDefault="005F5956" w:rsidP="00F91C1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52623F" w14:textId="77777777" w:rsidR="005F5956" w:rsidRDefault="005F5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6BC7E2" w14:textId="77777777" w:rsidR="005F5956" w:rsidRDefault="005F5956" w:rsidP="005F5956">
      <w:r>
        <w:separator/>
      </w:r>
    </w:p>
  </w:footnote>
  <w:footnote w:type="continuationSeparator" w:id="0">
    <w:p w14:paraId="5E970C9C" w14:textId="77777777" w:rsidR="005F5956" w:rsidRDefault="005F5956" w:rsidP="005F5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7A"/>
    <w:rsid w:val="0001647B"/>
    <w:rsid w:val="000E7B5C"/>
    <w:rsid w:val="001013FD"/>
    <w:rsid w:val="00222BC9"/>
    <w:rsid w:val="0037248A"/>
    <w:rsid w:val="003D11C3"/>
    <w:rsid w:val="003D3DBA"/>
    <w:rsid w:val="003D5758"/>
    <w:rsid w:val="00451B19"/>
    <w:rsid w:val="00475018"/>
    <w:rsid w:val="00500602"/>
    <w:rsid w:val="005872A5"/>
    <w:rsid w:val="005C49B7"/>
    <w:rsid w:val="005F5956"/>
    <w:rsid w:val="006214B7"/>
    <w:rsid w:val="007E49E2"/>
    <w:rsid w:val="00832BD8"/>
    <w:rsid w:val="008474CC"/>
    <w:rsid w:val="008622E2"/>
    <w:rsid w:val="009045C1"/>
    <w:rsid w:val="00967719"/>
    <w:rsid w:val="009B647A"/>
    <w:rsid w:val="00A53FA3"/>
    <w:rsid w:val="00AE52D5"/>
    <w:rsid w:val="00B127DB"/>
    <w:rsid w:val="00BF67FC"/>
    <w:rsid w:val="00CD4000"/>
    <w:rsid w:val="00CF203B"/>
    <w:rsid w:val="00DA5783"/>
    <w:rsid w:val="00E2361B"/>
    <w:rsid w:val="00E965EA"/>
    <w:rsid w:val="00F0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19A88"/>
  <w14:defaultImageDpi w14:val="300"/>
  <w15:docId w15:val="{DE8CE41A-2C09-B14B-8622-DE6AB3E4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F03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F59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956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5F5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Macintosh%20HDD:Users:wilson.ian:Library:Application%20Support:Microsoft:Office:User%20Templates:My%20Templates:My%20Templates:Word%20Processing%20(docx).dotx</Template>
  <TotalTime>66</TotalTime>
  <Pages>17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10</cp:revision>
  <cp:lastPrinted>2020-05-07T08:41:00Z</cp:lastPrinted>
  <dcterms:created xsi:type="dcterms:W3CDTF">2020-05-07T08:41:00Z</dcterms:created>
  <dcterms:modified xsi:type="dcterms:W3CDTF">2020-05-07T11:33:00Z</dcterms:modified>
</cp:coreProperties>
</file>