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B90590" w14:textId="2FF7DEF7" w:rsidR="005872A5" w:rsidRPr="00475018" w:rsidRDefault="009B647A" w:rsidP="009B647A">
      <w:pPr>
        <w:jc w:val="center"/>
        <w:rPr>
          <w:rFonts w:ascii="Arial" w:hAnsi="Arial" w:cs="Arial"/>
          <w:b/>
        </w:rPr>
      </w:pPr>
      <w:r w:rsidRPr="00475018">
        <w:rPr>
          <w:rFonts w:ascii="Arial" w:hAnsi="Arial" w:cs="Arial"/>
          <w:b/>
        </w:rPr>
        <w:t>Year 10 Science</w:t>
      </w:r>
      <w:r w:rsidR="005C49B7">
        <w:rPr>
          <w:rFonts w:ascii="Arial" w:hAnsi="Arial" w:cs="Arial"/>
          <w:b/>
        </w:rPr>
        <w:t xml:space="preserve"> (</w:t>
      </w:r>
      <w:r w:rsidR="00A63A1F">
        <w:rPr>
          <w:rFonts w:ascii="Arial" w:hAnsi="Arial" w:cs="Arial"/>
          <w:b/>
        </w:rPr>
        <w:t>Adjusted</w:t>
      </w:r>
      <w:r w:rsidR="005C49B7">
        <w:rPr>
          <w:rFonts w:ascii="Arial" w:hAnsi="Arial" w:cs="Arial"/>
          <w:b/>
        </w:rPr>
        <w:t>)</w:t>
      </w:r>
    </w:p>
    <w:p w14:paraId="47172826" w14:textId="643A487B" w:rsidR="009B647A" w:rsidRPr="00475018" w:rsidRDefault="00E2361B" w:rsidP="009B647A">
      <w:pPr>
        <w:jc w:val="center"/>
        <w:rPr>
          <w:rFonts w:ascii="Arial" w:hAnsi="Arial" w:cs="Arial"/>
          <w:b/>
        </w:rPr>
      </w:pPr>
      <w:r w:rsidRPr="00475018">
        <w:rPr>
          <w:rFonts w:ascii="Arial" w:hAnsi="Arial" w:cs="Arial"/>
          <w:b/>
        </w:rPr>
        <w:t>Semester 1 Examination 20</w:t>
      </w:r>
      <w:r w:rsidR="00CF203B" w:rsidRPr="00475018">
        <w:rPr>
          <w:rFonts w:ascii="Arial" w:hAnsi="Arial" w:cs="Arial"/>
          <w:b/>
        </w:rPr>
        <w:t>20</w:t>
      </w:r>
      <w:r w:rsidR="009B647A" w:rsidRPr="00475018">
        <w:rPr>
          <w:rFonts w:ascii="Arial" w:hAnsi="Arial" w:cs="Arial"/>
          <w:b/>
        </w:rPr>
        <w:t xml:space="preserve"> - Revision</w:t>
      </w:r>
    </w:p>
    <w:p w14:paraId="5E6C148B" w14:textId="77777777" w:rsidR="009B647A" w:rsidRPr="00475018" w:rsidRDefault="009B647A" w:rsidP="00222BC9">
      <w:pPr>
        <w:rPr>
          <w:rFonts w:ascii="Arial" w:hAnsi="Arial" w:cs="Arial"/>
        </w:rPr>
      </w:pPr>
    </w:p>
    <w:p w14:paraId="735CF10F" w14:textId="5DC1319D" w:rsidR="009B647A" w:rsidRPr="00475018" w:rsidRDefault="008D39D4" w:rsidP="00222BC9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Earth and Space Sciences</w:t>
      </w:r>
    </w:p>
    <w:p w14:paraId="4F98C11D" w14:textId="77777777" w:rsidR="009B647A" w:rsidRPr="00475018" w:rsidRDefault="009B647A" w:rsidP="00222BC9">
      <w:pPr>
        <w:rPr>
          <w:rFonts w:ascii="Arial" w:hAnsi="Arial" w:cs="Arial"/>
        </w:rPr>
      </w:pPr>
    </w:p>
    <w:p w14:paraId="32354855" w14:textId="77777777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>1.</w:t>
      </w:r>
      <w:r w:rsidRPr="00475018">
        <w:rPr>
          <w:rFonts w:ascii="Arial" w:hAnsi="Arial" w:cs="Arial"/>
        </w:rPr>
        <w:tab/>
        <w:t>Complete the following table.</w:t>
      </w:r>
    </w:p>
    <w:p w14:paraId="4124B3B4" w14:textId="77777777" w:rsidR="0001647B" w:rsidRPr="00475018" w:rsidRDefault="0001647B" w:rsidP="0001647B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51"/>
        <w:gridCol w:w="8071"/>
      </w:tblGrid>
      <w:tr w:rsidR="0001647B" w:rsidRPr="00475018" w14:paraId="3DBAA763" w14:textId="77777777" w:rsidTr="00A63A1F">
        <w:trPr>
          <w:trHeight w:val="284"/>
        </w:trPr>
        <w:tc>
          <w:tcPr>
            <w:tcW w:w="1551" w:type="dxa"/>
            <w:vAlign w:val="center"/>
          </w:tcPr>
          <w:p w14:paraId="380EDD87" w14:textId="77777777" w:rsidR="0001647B" w:rsidRPr="00475018" w:rsidRDefault="0001647B" w:rsidP="0001647B">
            <w:pPr>
              <w:rPr>
                <w:rFonts w:ascii="Arial" w:hAnsi="Arial" w:cs="Arial"/>
                <w:b/>
              </w:rPr>
            </w:pPr>
            <w:r w:rsidRPr="00475018">
              <w:rPr>
                <w:rFonts w:ascii="Arial" w:hAnsi="Arial" w:cs="Arial"/>
                <w:b/>
              </w:rPr>
              <w:t>TERM</w:t>
            </w:r>
          </w:p>
        </w:tc>
        <w:tc>
          <w:tcPr>
            <w:tcW w:w="8071" w:type="dxa"/>
            <w:vAlign w:val="center"/>
          </w:tcPr>
          <w:p w14:paraId="2D55556B" w14:textId="77777777" w:rsidR="0001647B" w:rsidRPr="00475018" w:rsidRDefault="0001647B" w:rsidP="0001647B">
            <w:pPr>
              <w:rPr>
                <w:rFonts w:ascii="Arial" w:hAnsi="Arial" w:cs="Arial"/>
                <w:b/>
              </w:rPr>
            </w:pPr>
            <w:r w:rsidRPr="00475018">
              <w:rPr>
                <w:rFonts w:ascii="Arial" w:hAnsi="Arial" w:cs="Arial"/>
                <w:b/>
              </w:rPr>
              <w:t>DEFINITION</w:t>
            </w:r>
          </w:p>
        </w:tc>
      </w:tr>
      <w:tr w:rsidR="0001647B" w:rsidRPr="00475018" w14:paraId="6C0CD182" w14:textId="77777777" w:rsidTr="00A63A1F">
        <w:trPr>
          <w:trHeight w:val="680"/>
        </w:trPr>
        <w:tc>
          <w:tcPr>
            <w:tcW w:w="1551" w:type="dxa"/>
            <w:vAlign w:val="center"/>
          </w:tcPr>
          <w:p w14:paraId="3CB45FAD" w14:textId="77777777" w:rsidR="0001647B" w:rsidRPr="00475018" w:rsidRDefault="0001647B" w:rsidP="0001647B">
            <w:pPr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</w:rPr>
              <w:t>light year</w:t>
            </w:r>
          </w:p>
        </w:tc>
        <w:tc>
          <w:tcPr>
            <w:tcW w:w="8071" w:type="dxa"/>
            <w:vAlign w:val="center"/>
          </w:tcPr>
          <w:p w14:paraId="6EC73A19" w14:textId="77777777" w:rsidR="0001647B" w:rsidRPr="00475018" w:rsidRDefault="0001647B" w:rsidP="0001647B">
            <w:pPr>
              <w:rPr>
                <w:rFonts w:ascii="Arial" w:hAnsi="Arial" w:cs="Arial"/>
              </w:rPr>
            </w:pPr>
          </w:p>
        </w:tc>
      </w:tr>
      <w:tr w:rsidR="0001647B" w:rsidRPr="00475018" w14:paraId="478DFE49" w14:textId="77777777" w:rsidTr="00A63A1F">
        <w:trPr>
          <w:trHeight w:val="680"/>
        </w:trPr>
        <w:tc>
          <w:tcPr>
            <w:tcW w:w="1551" w:type="dxa"/>
            <w:vAlign w:val="center"/>
          </w:tcPr>
          <w:p w14:paraId="42CE4EF4" w14:textId="77777777" w:rsidR="0001647B" w:rsidRPr="00475018" w:rsidRDefault="0001647B" w:rsidP="0001647B">
            <w:pPr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</w:rPr>
              <w:t>constellation</w:t>
            </w:r>
          </w:p>
        </w:tc>
        <w:tc>
          <w:tcPr>
            <w:tcW w:w="8071" w:type="dxa"/>
            <w:vAlign w:val="center"/>
          </w:tcPr>
          <w:p w14:paraId="7FB7C1AD" w14:textId="77777777" w:rsidR="0001647B" w:rsidRPr="00475018" w:rsidRDefault="0001647B" w:rsidP="0001647B">
            <w:pPr>
              <w:rPr>
                <w:rFonts w:ascii="Arial" w:hAnsi="Arial" w:cs="Arial"/>
              </w:rPr>
            </w:pPr>
          </w:p>
        </w:tc>
      </w:tr>
      <w:tr w:rsidR="0001647B" w:rsidRPr="00475018" w14:paraId="6F4439CC" w14:textId="77777777" w:rsidTr="00A63A1F">
        <w:trPr>
          <w:trHeight w:val="680"/>
        </w:trPr>
        <w:tc>
          <w:tcPr>
            <w:tcW w:w="1551" w:type="dxa"/>
            <w:vAlign w:val="center"/>
          </w:tcPr>
          <w:p w14:paraId="2D611ADA" w14:textId="77777777" w:rsidR="0001647B" w:rsidRPr="00475018" w:rsidRDefault="0001647B" w:rsidP="0001647B">
            <w:pPr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</w:rPr>
              <w:t>galaxy</w:t>
            </w:r>
          </w:p>
        </w:tc>
        <w:tc>
          <w:tcPr>
            <w:tcW w:w="8071" w:type="dxa"/>
            <w:vAlign w:val="center"/>
          </w:tcPr>
          <w:p w14:paraId="014FD8FE" w14:textId="77777777" w:rsidR="0001647B" w:rsidRPr="00475018" w:rsidRDefault="0001647B" w:rsidP="0001647B">
            <w:pPr>
              <w:rPr>
                <w:rFonts w:ascii="Arial" w:hAnsi="Arial" w:cs="Arial"/>
              </w:rPr>
            </w:pPr>
          </w:p>
        </w:tc>
      </w:tr>
      <w:tr w:rsidR="0001647B" w:rsidRPr="00475018" w14:paraId="3C6AED2A" w14:textId="77777777" w:rsidTr="00A63A1F">
        <w:trPr>
          <w:trHeight w:val="680"/>
        </w:trPr>
        <w:tc>
          <w:tcPr>
            <w:tcW w:w="1551" w:type="dxa"/>
            <w:vAlign w:val="center"/>
          </w:tcPr>
          <w:p w14:paraId="276A49CA" w14:textId="77777777" w:rsidR="0001647B" w:rsidRPr="00475018" w:rsidRDefault="0001647B" w:rsidP="0001647B">
            <w:pPr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</w:rPr>
              <w:t>nebula</w:t>
            </w:r>
          </w:p>
        </w:tc>
        <w:tc>
          <w:tcPr>
            <w:tcW w:w="8071" w:type="dxa"/>
            <w:vAlign w:val="center"/>
          </w:tcPr>
          <w:p w14:paraId="339D8102" w14:textId="77777777" w:rsidR="0001647B" w:rsidRPr="00475018" w:rsidRDefault="0001647B" w:rsidP="0001647B">
            <w:pPr>
              <w:rPr>
                <w:rFonts w:ascii="Arial" w:hAnsi="Arial" w:cs="Arial"/>
              </w:rPr>
            </w:pPr>
          </w:p>
        </w:tc>
      </w:tr>
      <w:tr w:rsidR="0001647B" w:rsidRPr="00475018" w14:paraId="016EE8F6" w14:textId="77777777" w:rsidTr="00A63A1F">
        <w:trPr>
          <w:trHeight w:val="680"/>
        </w:trPr>
        <w:tc>
          <w:tcPr>
            <w:tcW w:w="1551" w:type="dxa"/>
            <w:vAlign w:val="center"/>
          </w:tcPr>
          <w:p w14:paraId="6D192A03" w14:textId="77777777" w:rsidR="0001647B" w:rsidRPr="00475018" w:rsidRDefault="0001647B" w:rsidP="0001647B">
            <w:pPr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</w:rPr>
              <w:t>supernova</w:t>
            </w:r>
          </w:p>
        </w:tc>
        <w:tc>
          <w:tcPr>
            <w:tcW w:w="8071" w:type="dxa"/>
            <w:vAlign w:val="center"/>
          </w:tcPr>
          <w:p w14:paraId="796DB969" w14:textId="77777777" w:rsidR="0001647B" w:rsidRPr="00475018" w:rsidRDefault="0001647B" w:rsidP="0001647B">
            <w:pPr>
              <w:rPr>
                <w:rFonts w:ascii="Arial" w:hAnsi="Arial" w:cs="Arial"/>
              </w:rPr>
            </w:pPr>
          </w:p>
        </w:tc>
      </w:tr>
      <w:tr w:rsidR="0001647B" w:rsidRPr="00475018" w14:paraId="1F23D906" w14:textId="77777777" w:rsidTr="00A63A1F">
        <w:trPr>
          <w:trHeight w:val="680"/>
        </w:trPr>
        <w:tc>
          <w:tcPr>
            <w:tcW w:w="1551" w:type="dxa"/>
            <w:vAlign w:val="center"/>
          </w:tcPr>
          <w:p w14:paraId="16EBC391" w14:textId="77777777" w:rsidR="0001647B" w:rsidRPr="00475018" w:rsidRDefault="0001647B" w:rsidP="0001647B">
            <w:pPr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</w:rPr>
              <w:t>red giant</w:t>
            </w:r>
          </w:p>
        </w:tc>
        <w:tc>
          <w:tcPr>
            <w:tcW w:w="8071" w:type="dxa"/>
            <w:vAlign w:val="center"/>
          </w:tcPr>
          <w:p w14:paraId="6DBA4CDE" w14:textId="77777777" w:rsidR="0001647B" w:rsidRPr="00475018" w:rsidRDefault="0001647B" w:rsidP="0001647B">
            <w:pPr>
              <w:rPr>
                <w:rFonts w:ascii="Arial" w:hAnsi="Arial" w:cs="Arial"/>
              </w:rPr>
            </w:pPr>
          </w:p>
        </w:tc>
      </w:tr>
      <w:tr w:rsidR="0001647B" w:rsidRPr="00475018" w14:paraId="11FBD182" w14:textId="77777777" w:rsidTr="00A63A1F">
        <w:trPr>
          <w:trHeight w:val="680"/>
        </w:trPr>
        <w:tc>
          <w:tcPr>
            <w:tcW w:w="1551" w:type="dxa"/>
            <w:vAlign w:val="center"/>
          </w:tcPr>
          <w:p w14:paraId="3D497A7F" w14:textId="77777777" w:rsidR="0001647B" w:rsidRPr="00475018" w:rsidRDefault="0001647B" w:rsidP="0001647B">
            <w:pPr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</w:rPr>
              <w:t>black hole</w:t>
            </w:r>
          </w:p>
        </w:tc>
        <w:tc>
          <w:tcPr>
            <w:tcW w:w="8071" w:type="dxa"/>
            <w:vAlign w:val="center"/>
          </w:tcPr>
          <w:p w14:paraId="46ED2045" w14:textId="77777777" w:rsidR="0001647B" w:rsidRPr="00475018" w:rsidRDefault="0001647B" w:rsidP="0001647B">
            <w:pPr>
              <w:rPr>
                <w:rFonts w:ascii="Arial" w:hAnsi="Arial" w:cs="Arial"/>
              </w:rPr>
            </w:pPr>
          </w:p>
        </w:tc>
      </w:tr>
      <w:tr w:rsidR="0001647B" w:rsidRPr="00475018" w14:paraId="68F379D5" w14:textId="77777777" w:rsidTr="00A63A1F">
        <w:trPr>
          <w:trHeight w:val="680"/>
        </w:trPr>
        <w:tc>
          <w:tcPr>
            <w:tcW w:w="1551" w:type="dxa"/>
            <w:vAlign w:val="center"/>
          </w:tcPr>
          <w:p w14:paraId="7D8D4FD2" w14:textId="77777777" w:rsidR="0001647B" w:rsidRPr="00475018" w:rsidRDefault="0001647B" w:rsidP="0001647B">
            <w:pPr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</w:rPr>
              <w:t>fusion</w:t>
            </w:r>
          </w:p>
        </w:tc>
        <w:tc>
          <w:tcPr>
            <w:tcW w:w="8071" w:type="dxa"/>
            <w:vAlign w:val="center"/>
          </w:tcPr>
          <w:p w14:paraId="313C14B7" w14:textId="77777777" w:rsidR="0001647B" w:rsidRPr="00475018" w:rsidRDefault="0001647B" w:rsidP="0001647B">
            <w:pPr>
              <w:rPr>
                <w:rFonts w:ascii="Arial" w:hAnsi="Arial" w:cs="Arial"/>
              </w:rPr>
            </w:pPr>
          </w:p>
        </w:tc>
      </w:tr>
    </w:tbl>
    <w:p w14:paraId="5F95D9E9" w14:textId="77777777" w:rsidR="0001647B" w:rsidRPr="00475018" w:rsidRDefault="0001647B" w:rsidP="0001647B">
      <w:pPr>
        <w:rPr>
          <w:rFonts w:ascii="Arial" w:hAnsi="Arial" w:cs="Arial"/>
        </w:rPr>
      </w:pPr>
    </w:p>
    <w:p w14:paraId="12D5B150" w14:textId="6CAF9609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>2.</w:t>
      </w:r>
      <w:r w:rsidRPr="00475018">
        <w:rPr>
          <w:rFonts w:ascii="Arial" w:hAnsi="Arial" w:cs="Arial"/>
        </w:rPr>
        <w:tab/>
        <w:t xml:space="preserve">Light travels at </w:t>
      </w:r>
      <w:r w:rsidRPr="00A63A1F">
        <w:rPr>
          <w:rFonts w:ascii="Arial" w:hAnsi="Arial" w:cs="Arial"/>
          <w:b/>
          <w:bCs/>
          <w:i/>
          <w:iCs/>
        </w:rPr>
        <w:t>300,000 km/sec</w:t>
      </w:r>
      <w:r w:rsidR="00A63A1F">
        <w:rPr>
          <w:rFonts w:ascii="Arial" w:hAnsi="Arial" w:cs="Arial"/>
          <w:b/>
          <w:bCs/>
          <w:i/>
          <w:iCs/>
        </w:rPr>
        <w:t>ond</w:t>
      </w:r>
      <w:r w:rsidRPr="00475018">
        <w:rPr>
          <w:rFonts w:ascii="Arial" w:hAnsi="Arial" w:cs="Arial"/>
        </w:rPr>
        <w:t xml:space="preserve">.  A star is 97.6 light years away.  We can only </w:t>
      </w:r>
      <w:r w:rsidR="00A63A1F">
        <w:rPr>
          <w:rFonts w:ascii="Arial" w:hAnsi="Arial" w:cs="Arial"/>
        </w:rPr>
        <w:tab/>
      </w:r>
      <w:r w:rsidRPr="00475018">
        <w:rPr>
          <w:rFonts w:ascii="Arial" w:hAnsi="Arial" w:cs="Arial"/>
        </w:rPr>
        <w:t xml:space="preserve">travel at about </w:t>
      </w:r>
      <w:r w:rsidRPr="00A63A1F">
        <w:rPr>
          <w:rFonts w:ascii="Arial" w:hAnsi="Arial" w:cs="Arial"/>
          <w:b/>
          <w:bCs/>
          <w:i/>
          <w:iCs/>
        </w:rPr>
        <w:t>15 - 20 km/second</w:t>
      </w:r>
      <w:r w:rsidRPr="00475018">
        <w:rPr>
          <w:rFonts w:ascii="Arial" w:hAnsi="Arial" w:cs="Arial"/>
        </w:rPr>
        <w:t xml:space="preserve"> with our best rockets.</w:t>
      </w:r>
      <w:r w:rsidR="00A63A1F">
        <w:rPr>
          <w:rFonts w:ascii="Arial" w:hAnsi="Arial" w:cs="Arial"/>
        </w:rPr>
        <w:t xml:space="preserve">  No calculations are </w:t>
      </w:r>
      <w:r w:rsidR="00A63A1F">
        <w:rPr>
          <w:rFonts w:ascii="Arial" w:hAnsi="Arial" w:cs="Arial"/>
        </w:rPr>
        <w:tab/>
        <w:t>necessary.</w:t>
      </w:r>
    </w:p>
    <w:p w14:paraId="2B001298" w14:textId="77777777" w:rsidR="0001647B" w:rsidRPr="00475018" w:rsidRDefault="0001647B" w:rsidP="0001647B">
      <w:pPr>
        <w:rPr>
          <w:rFonts w:ascii="Arial" w:hAnsi="Arial" w:cs="Arial"/>
        </w:rPr>
      </w:pPr>
    </w:p>
    <w:p w14:paraId="3CD62477" w14:textId="77777777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  <w:t>(a)</w:t>
      </w:r>
      <w:r w:rsidRPr="00475018">
        <w:rPr>
          <w:rFonts w:ascii="Arial" w:hAnsi="Arial" w:cs="Arial"/>
        </w:rPr>
        <w:tab/>
        <w:t xml:space="preserve">With our current technology, are we likely to be able to travel to this star in the </w:t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  <w:t>near future?  Give a few reasons for your answer.</w:t>
      </w:r>
    </w:p>
    <w:p w14:paraId="7E41BB80" w14:textId="77777777" w:rsidR="0001647B" w:rsidRPr="00475018" w:rsidRDefault="0001647B" w:rsidP="0001647B">
      <w:pPr>
        <w:rPr>
          <w:rFonts w:ascii="Arial" w:hAnsi="Arial" w:cs="Arial"/>
        </w:rPr>
      </w:pPr>
    </w:p>
    <w:p w14:paraId="3AC30846" w14:textId="77777777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  <w:t>YES  /  NO       (Circle your answer.)</w:t>
      </w:r>
    </w:p>
    <w:p w14:paraId="6721391F" w14:textId="77777777" w:rsidR="0001647B" w:rsidRPr="00475018" w:rsidRDefault="0001647B" w:rsidP="0001647B">
      <w:pPr>
        <w:rPr>
          <w:rFonts w:ascii="Arial" w:hAnsi="Arial" w:cs="Arial"/>
        </w:rPr>
      </w:pPr>
    </w:p>
    <w:p w14:paraId="00995659" w14:textId="77777777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  <w:t xml:space="preserve">Reasons:      </w:t>
      </w:r>
      <w:r w:rsidRPr="00475018">
        <w:rPr>
          <w:rFonts w:ascii="Arial" w:hAnsi="Arial" w:cs="Arial"/>
        </w:rPr>
        <w:tab/>
        <w:t>•</w:t>
      </w:r>
    </w:p>
    <w:p w14:paraId="15924005" w14:textId="77777777" w:rsidR="0001647B" w:rsidRPr="00475018" w:rsidRDefault="0001647B" w:rsidP="0001647B">
      <w:pPr>
        <w:rPr>
          <w:rFonts w:ascii="Arial" w:hAnsi="Arial" w:cs="Arial"/>
        </w:rPr>
      </w:pPr>
    </w:p>
    <w:p w14:paraId="26AEAF53" w14:textId="77777777" w:rsidR="0001647B" w:rsidRPr="00475018" w:rsidRDefault="0001647B" w:rsidP="0001647B">
      <w:pPr>
        <w:rPr>
          <w:rFonts w:ascii="Arial" w:hAnsi="Arial" w:cs="Arial"/>
        </w:rPr>
      </w:pPr>
    </w:p>
    <w:p w14:paraId="1688C847" w14:textId="14F7A895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="008474CC"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>•</w:t>
      </w:r>
    </w:p>
    <w:p w14:paraId="187801B5" w14:textId="77777777" w:rsidR="0001647B" w:rsidRPr="00475018" w:rsidRDefault="0001647B" w:rsidP="0001647B">
      <w:pPr>
        <w:rPr>
          <w:rFonts w:ascii="Arial" w:hAnsi="Arial" w:cs="Arial"/>
        </w:rPr>
      </w:pPr>
    </w:p>
    <w:p w14:paraId="4EE63789" w14:textId="77777777" w:rsidR="0001647B" w:rsidRPr="00475018" w:rsidRDefault="0001647B" w:rsidP="0001647B">
      <w:pPr>
        <w:rPr>
          <w:rFonts w:ascii="Arial" w:hAnsi="Arial" w:cs="Arial"/>
        </w:rPr>
      </w:pPr>
    </w:p>
    <w:p w14:paraId="70ED5C7E" w14:textId="7C0B2661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="008474CC"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>•</w:t>
      </w:r>
    </w:p>
    <w:p w14:paraId="5D024E80" w14:textId="77777777" w:rsidR="0001647B" w:rsidRPr="00475018" w:rsidRDefault="0001647B" w:rsidP="0001647B">
      <w:pPr>
        <w:rPr>
          <w:rFonts w:ascii="Arial" w:hAnsi="Arial" w:cs="Arial"/>
        </w:rPr>
      </w:pPr>
    </w:p>
    <w:p w14:paraId="3C8A60BD" w14:textId="77777777" w:rsidR="0001647B" w:rsidRPr="00475018" w:rsidRDefault="0001647B" w:rsidP="0001647B">
      <w:pPr>
        <w:rPr>
          <w:rFonts w:ascii="Arial" w:hAnsi="Arial" w:cs="Arial"/>
        </w:rPr>
      </w:pPr>
    </w:p>
    <w:p w14:paraId="23ADFD24" w14:textId="242DC204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br w:type="page"/>
      </w:r>
      <w:r w:rsidRPr="00475018">
        <w:rPr>
          <w:rFonts w:ascii="Arial" w:hAnsi="Arial" w:cs="Arial"/>
        </w:rPr>
        <w:lastRenderedPageBreak/>
        <w:tab/>
        <w:t>(b)</w:t>
      </w:r>
      <w:r w:rsidRPr="00475018">
        <w:rPr>
          <w:rFonts w:ascii="Arial" w:hAnsi="Arial" w:cs="Arial"/>
        </w:rPr>
        <w:tab/>
      </w:r>
      <w:r w:rsidR="008474CC" w:rsidRPr="00475018">
        <w:rPr>
          <w:rFonts w:ascii="Arial" w:hAnsi="Arial" w:cs="Arial"/>
        </w:rPr>
        <w:t xml:space="preserve">Suggest </w:t>
      </w:r>
      <w:r w:rsidR="008474CC" w:rsidRPr="00475018">
        <w:rPr>
          <w:rFonts w:ascii="Arial" w:hAnsi="Arial" w:cs="Arial"/>
          <w:b/>
          <w:i/>
        </w:rPr>
        <w:t>one way</w:t>
      </w:r>
      <w:r w:rsidR="008474CC" w:rsidRPr="00475018">
        <w:rPr>
          <w:rFonts w:ascii="Arial" w:hAnsi="Arial" w:cs="Arial"/>
        </w:rPr>
        <w:t xml:space="preserve"> we might be able to overcome the time factor of travelling to </w:t>
      </w:r>
      <w:r w:rsidR="008474CC" w:rsidRPr="00475018">
        <w:rPr>
          <w:rFonts w:ascii="Arial" w:hAnsi="Arial" w:cs="Arial"/>
        </w:rPr>
        <w:tab/>
      </w:r>
      <w:r w:rsidR="008474CC" w:rsidRPr="00475018">
        <w:rPr>
          <w:rFonts w:ascii="Arial" w:hAnsi="Arial" w:cs="Arial"/>
        </w:rPr>
        <w:tab/>
        <w:t xml:space="preserve">other galaxies, given it could be </w:t>
      </w:r>
      <w:r w:rsidR="000E7B5C" w:rsidRPr="00475018">
        <w:rPr>
          <w:rFonts w:ascii="Arial" w:hAnsi="Arial" w:cs="Arial"/>
        </w:rPr>
        <w:t>hundreds</w:t>
      </w:r>
      <w:r w:rsidR="008474CC" w:rsidRPr="00475018">
        <w:rPr>
          <w:rFonts w:ascii="Arial" w:hAnsi="Arial" w:cs="Arial"/>
        </w:rPr>
        <w:t xml:space="preserve"> of years.</w:t>
      </w:r>
    </w:p>
    <w:p w14:paraId="64D516AF" w14:textId="52CC57AA" w:rsidR="0001647B" w:rsidRPr="00475018" w:rsidRDefault="0001647B" w:rsidP="0001647B">
      <w:pPr>
        <w:rPr>
          <w:rFonts w:ascii="Arial" w:hAnsi="Arial" w:cs="Arial"/>
        </w:rPr>
      </w:pPr>
    </w:p>
    <w:p w14:paraId="5DD411C9" w14:textId="77777777" w:rsidR="0001647B" w:rsidRPr="00475018" w:rsidRDefault="0001647B" w:rsidP="0001647B">
      <w:pPr>
        <w:rPr>
          <w:rFonts w:ascii="Arial" w:hAnsi="Arial" w:cs="Arial"/>
        </w:rPr>
      </w:pPr>
    </w:p>
    <w:p w14:paraId="2BBB4089" w14:textId="77777777" w:rsidR="0001647B" w:rsidRPr="00475018" w:rsidRDefault="0001647B" w:rsidP="0001647B">
      <w:pPr>
        <w:rPr>
          <w:rFonts w:ascii="Arial" w:hAnsi="Arial" w:cs="Arial"/>
        </w:rPr>
      </w:pPr>
    </w:p>
    <w:p w14:paraId="49A78C8E" w14:textId="77777777" w:rsidR="0001647B" w:rsidRPr="00475018" w:rsidRDefault="0001647B" w:rsidP="0001647B">
      <w:pPr>
        <w:rPr>
          <w:rFonts w:ascii="Arial" w:hAnsi="Arial" w:cs="Arial"/>
        </w:rPr>
      </w:pPr>
    </w:p>
    <w:p w14:paraId="3BC7F3AF" w14:textId="77777777" w:rsidR="0001647B" w:rsidRPr="00475018" w:rsidRDefault="0001647B" w:rsidP="0001647B">
      <w:pPr>
        <w:rPr>
          <w:rFonts w:ascii="Arial" w:hAnsi="Arial" w:cs="Arial"/>
        </w:rPr>
      </w:pPr>
    </w:p>
    <w:p w14:paraId="00DC6116" w14:textId="77777777" w:rsidR="0001647B" w:rsidRPr="00475018" w:rsidRDefault="0001647B" w:rsidP="0001647B">
      <w:pPr>
        <w:rPr>
          <w:rFonts w:ascii="Arial" w:hAnsi="Arial" w:cs="Arial"/>
        </w:rPr>
      </w:pPr>
    </w:p>
    <w:p w14:paraId="21853AAC" w14:textId="77777777" w:rsidR="0001647B" w:rsidRPr="00475018" w:rsidRDefault="0001647B" w:rsidP="0001647B">
      <w:pPr>
        <w:rPr>
          <w:rFonts w:ascii="Arial" w:hAnsi="Arial" w:cs="Arial"/>
        </w:rPr>
      </w:pPr>
    </w:p>
    <w:p w14:paraId="0F289C60" w14:textId="77777777" w:rsidR="0001647B" w:rsidRPr="00475018" w:rsidRDefault="0001647B" w:rsidP="0001647B">
      <w:pPr>
        <w:rPr>
          <w:rFonts w:ascii="Arial" w:hAnsi="Arial" w:cs="Arial"/>
        </w:rPr>
      </w:pPr>
    </w:p>
    <w:p w14:paraId="2403BD38" w14:textId="77777777" w:rsidR="0001647B" w:rsidRPr="00475018" w:rsidRDefault="0001647B" w:rsidP="0001647B">
      <w:pPr>
        <w:rPr>
          <w:rFonts w:ascii="Arial" w:hAnsi="Arial" w:cs="Arial"/>
        </w:rPr>
      </w:pPr>
    </w:p>
    <w:p w14:paraId="3E7EE13A" w14:textId="77777777" w:rsidR="0001647B" w:rsidRPr="00475018" w:rsidRDefault="0001647B" w:rsidP="0001647B">
      <w:pPr>
        <w:rPr>
          <w:rFonts w:ascii="Arial" w:hAnsi="Arial" w:cs="Arial"/>
        </w:rPr>
      </w:pPr>
    </w:p>
    <w:p w14:paraId="24934208" w14:textId="77777777" w:rsidR="0001647B" w:rsidRPr="00475018" w:rsidRDefault="0001647B" w:rsidP="0001647B">
      <w:pPr>
        <w:rPr>
          <w:rFonts w:ascii="Arial" w:hAnsi="Arial" w:cs="Arial"/>
        </w:rPr>
      </w:pPr>
    </w:p>
    <w:p w14:paraId="4058E182" w14:textId="77777777" w:rsidR="0001647B" w:rsidRPr="00475018" w:rsidRDefault="0001647B" w:rsidP="0001647B">
      <w:pPr>
        <w:rPr>
          <w:rFonts w:ascii="Arial" w:hAnsi="Arial" w:cs="Arial"/>
        </w:rPr>
      </w:pPr>
    </w:p>
    <w:p w14:paraId="2CCFFF56" w14:textId="77777777" w:rsidR="0001647B" w:rsidRPr="00475018" w:rsidRDefault="0001647B" w:rsidP="0001647B">
      <w:pPr>
        <w:rPr>
          <w:rFonts w:ascii="Arial" w:hAnsi="Arial" w:cs="Arial"/>
        </w:rPr>
      </w:pPr>
    </w:p>
    <w:p w14:paraId="4283482E" w14:textId="77777777" w:rsidR="0001647B" w:rsidRPr="00475018" w:rsidRDefault="0001647B" w:rsidP="0001647B">
      <w:pPr>
        <w:rPr>
          <w:rFonts w:ascii="Arial" w:hAnsi="Arial" w:cs="Arial"/>
          <w:u w:val="single"/>
        </w:rPr>
      </w:pPr>
      <w:r w:rsidRPr="00475018">
        <w:rPr>
          <w:rFonts w:ascii="Arial" w:hAnsi="Arial" w:cs="Arial"/>
        </w:rPr>
        <w:t>3.</w:t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  <w:t>(a)</w:t>
      </w:r>
      <w:r w:rsidRPr="00475018">
        <w:rPr>
          <w:rFonts w:ascii="Arial" w:hAnsi="Arial" w:cs="Arial"/>
        </w:rPr>
        <w:tab/>
        <w:t xml:space="preserve">What is the major element found in the Sun?   </w:t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  <w:u w:val="single"/>
        </w:rPr>
        <w:tab/>
      </w:r>
      <w:r w:rsidRPr="00475018">
        <w:rPr>
          <w:rFonts w:ascii="Arial" w:hAnsi="Arial" w:cs="Arial"/>
          <w:u w:val="single"/>
        </w:rPr>
        <w:tab/>
      </w:r>
      <w:r w:rsidRPr="00475018">
        <w:rPr>
          <w:rFonts w:ascii="Arial" w:hAnsi="Arial" w:cs="Arial"/>
          <w:u w:val="single"/>
        </w:rPr>
        <w:tab/>
      </w:r>
    </w:p>
    <w:p w14:paraId="4174E08E" w14:textId="77777777" w:rsidR="0001647B" w:rsidRPr="00475018" w:rsidRDefault="0001647B" w:rsidP="0001647B">
      <w:pPr>
        <w:rPr>
          <w:rFonts w:ascii="Arial" w:hAnsi="Arial" w:cs="Arial"/>
          <w:u w:val="single"/>
        </w:rPr>
      </w:pPr>
    </w:p>
    <w:p w14:paraId="3BD78B3E" w14:textId="77777777" w:rsidR="0001647B" w:rsidRPr="00475018" w:rsidRDefault="0001647B" w:rsidP="0001647B">
      <w:pPr>
        <w:rPr>
          <w:rFonts w:ascii="Arial" w:hAnsi="Arial" w:cs="Arial"/>
          <w:u w:val="single"/>
        </w:rPr>
      </w:pPr>
    </w:p>
    <w:p w14:paraId="57059354" w14:textId="77777777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  <w:t>(b)</w:t>
      </w:r>
      <w:r w:rsidRPr="00475018">
        <w:rPr>
          <w:rFonts w:ascii="Arial" w:hAnsi="Arial" w:cs="Arial"/>
        </w:rPr>
        <w:tab/>
        <w:t>What happens to this element so that the Sun produces its energy?</w:t>
      </w:r>
    </w:p>
    <w:p w14:paraId="0BF1D423" w14:textId="1453B4FF" w:rsidR="0001647B" w:rsidRPr="00475018" w:rsidRDefault="00A63A1F" w:rsidP="0001647B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(HINT: Think about the fusion process.)</w:t>
      </w:r>
    </w:p>
    <w:p w14:paraId="5763F54A" w14:textId="77777777" w:rsidR="0001647B" w:rsidRPr="00475018" w:rsidRDefault="0001647B" w:rsidP="0001647B">
      <w:pPr>
        <w:rPr>
          <w:rFonts w:ascii="Arial" w:hAnsi="Arial" w:cs="Arial"/>
        </w:rPr>
      </w:pPr>
    </w:p>
    <w:p w14:paraId="30C60907" w14:textId="77777777" w:rsidR="0001647B" w:rsidRPr="00475018" w:rsidRDefault="0001647B" w:rsidP="0001647B">
      <w:pPr>
        <w:rPr>
          <w:rFonts w:ascii="Arial" w:hAnsi="Arial" w:cs="Arial"/>
        </w:rPr>
      </w:pPr>
    </w:p>
    <w:p w14:paraId="38550FA9" w14:textId="77777777" w:rsidR="0001647B" w:rsidRPr="00475018" w:rsidRDefault="0001647B" w:rsidP="0001647B">
      <w:pPr>
        <w:rPr>
          <w:rFonts w:ascii="Arial" w:hAnsi="Arial" w:cs="Arial"/>
        </w:rPr>
      </w:pPr>
    </w:p>
    <w:p w14:paraId="32469020" w14:textId="77777777" w:rsidR="0001647B" w:rsidRPr="00475018" w:rsidRDefault="0001647B" w:rsidP="0001647B">
      <w:pPr>
        <w:rPr>
          <w:rFonts w:ascii="Arial" w:hAnsi="Arial" w:cs="Arial"/>
        </w:rPr>
      </w:pPr>
    </w:p>
    <w:p w14:paraId="5813EB46" w14:textId="571E0280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  <w:t>(c)</w:t>
      </w:r>
      <w:r w:rsidRPr="00475018">
        <w:rPr>
          <w:rFonts w:ascii="Arial" w:hAnsi="Arial" w:cs="Arial"/>
        </w:rPr>
        <w:tab/>
        <w:t xml:space="preserve">The Sun loses 5 million tonnes of mass per second.  According to </w:t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  <w:t>Einstein's equation (E = mc</w:t>
      </w:r>
      <w:r w:rsidRPr="00475018">
        <w:rPr>
          <w:rFonts w:ascii="Arial" w:hAnsi="Arial" w:cs="Arial"/>
          <w:vertAlign w:val="superscript"/>
        </w:rPr>
        <w:t>2</w:t>
      </w:r>
      <w:r w:rsidRPr="00475018">
        <w:rPr>
          <w:rFonts w:ascii="Arial" w:hAnsi="Arial" w:cs="Arial"/>
        </w:rPr>
        <w:t xml:space="preserve">), </w:t>
      </w:r>
      <w:r w:rsidR="000E7B5C" w:rsidRPr="00475018">
        <w:rPr>
          <w:rFonts w:ascii="Arial" w:hAnsi="Arial" w:cs="Arial"/>
        </w:rPr>
        <w:t>what</w:t>
      </w:r>
      <w:r w:rsidRPr="00475018">
        <w:rPr>
          <w:rFonts w:ascii="Arial" w:hAnsi="Arial" w:cs="Arial"/>
        </w:rPr>
        <w:t xml:space="preserve"> does this mass become?</w:t>
      </w:r>
    </w:p>
    <w:p w14:paraId="0F35B97E" w14:textId="77777777" w:rsidR="0001647B" w:rsidRPr="00475018" w:rsidRDefault="0001647B" w:rsidP="0001647B">
      <w:pPr>
        <w:rPr>
          <w:rFonts w:ascii="Arial" w:hAnsi="Arial" w:cs="Arial"/>
        </w:rPr>
      </w:pPr>
    </w:p>
    <w:p w14:paraId="1B19E12E" w14:textId="77777777" w:rsidR="0001647B" w:rsidRPr="00475018" w:rsidRDefault="0001647B" w:rsidP="0001647B">
      <w:pPr>
        <w:rPr>
          <w:rFonts w:ascii="Arial" w:hAnsi="Arial" w:cs="Arial"/>
        </w:rPr>
      </w:pPr>
    </w:p>
    <w:p w14:paraId="4AE06359" w14:textId="2C20BC2F" w:rsidR="0001647B" w:rsidRDefault="0001647B" w:rsidP="0001647B">
      <w:pPr>
        <w:rPr>
          <w:rFonts w:ascii="Arial" w:hAnsi="Arial" w:cs="Arial"/>
        </w:rPr>
      </w:pPr>
    </w:p>
    <w:p w14:paraId="7EE02AC4" w14:textId="77777777" w:rsidR="00A63A1F" w:rsidRPr="00475018" w:rsidRDefault="00A63A1F" w:rsidP="0001647B">
      <w:pPr>
        <w:rPr>
          <w:rFonts w:ascii="Arial" w:hAnsi="Arial" w:cs="Arial"/>
        </w:rPr>
      </w:pPr>
    </w:p>
    <w:p w14:paraId="1D502BAB" w14:textId="77777777" w:rsidR="0001647B" w:rsidRPr="00475018" w:rsidRDefault="0001647B" w:rsidP="0001647B">
      <w:pPr>
        <w:rPr>
          <w:rFonts w:ascii="Arial" w:hAnsi="Arial" w:cs="Arial"/>
        </w:rPr>
      </w:pPr>
    </w:p>
    <w:p w14:paraId="27A80CE6" w14:textId="77777777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>4.</w:t>
      </w:r>
      <w:r w:rsidRPr="00475018">
        <w:rPr>
          <w:rFonts w:ascii="Arial" w:hAnsi="Arial" w:cs="Arial"/>
        </w:rPr>
        <w:tab/>
        <w:t>How is the surface temperature of a star related to its colour?</w:t>
      </w:r>
    </w:p>
    <w:p w14:paraId="75039BDC" w14:textId="77777777" w:rsidR="0001647B" w:rsidRPr="00475018" w:rsidRDefault="0001647B" w:rsidP="0001647B">
      <w:pPr>
        <w:rPr>
          <w:rFonts w:ascii="Arial" w:hAnsi="Arial" w:cs="Arial"/>
        </w:rPr>
      </w:pPr>
    </w:p>
    <w:tbl>
      <w:tblPr>
        <w:tblW w:w="0" w:type="auto"/>
        <w:tblInd w:w="2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79"/>
        <w:gridCol w:w="2179"/>
      </w:tblGrid>
      <w:tr w:rsidR="0001647B" w:rsidRPr="00475018" w14:paraId="21343721" w14:textId="77777777" w:rsidTr="0001647B">
        <w:trPr>
          <w:trHeight w:val="284"/>
        </w:trPr>
        <w:tc>
          <w:tcPr>
            <w:tcW w:w="2179" w:type="dxa"/>
            <w:vAlign w:val="center"/>
          </w:tcPr>
          <w:p w14:paraId="267F2BA1" w14:textId="77777777" w:rsidR="0001647B" w:rsidRPr="00475018" w:rsidRDefault="0001647B" w:rsidP="0001647B">
            <w:pPr>
              <w:rPr>
                <w:rFonts w:ascii="Arial" w:hAnsi="Arial" w:cs="Arial"/>
                <w:b/>
              </w:rPr>
            </w:pPr>
            <w:r w:rsidRPr="00475018">
              <w:rPr>
                <w:rFonts w:ascii="Arial" w:hAnsi="Arial" w:cs="Arial"/>
                <w:b/>
              </w:rPr>
              <w:t>TEMPERATURE</w:t>
            </w:r>
          </w:p>
        </w:tc>
        <w:tc>
          <w:tcPr>
            <w:tcW w:w="2179" w:type="dxa"/>
            <w:vAlign w:val="center"/>
          </w:tcPr>
          <w:p w14:paraId="77B977C2" w14:textId="77777777" w:rsidR="0001647B" w:rsidRPr="00475018" w:rsidRDefault="0001647B" w:rsidP="0001647B">
            <w:pPr>
              <w:rPr>
                <w:rFonts w:ascii="Arial" w:hAnsi="Arial" w:cs="Arial"/>
                <w:b/>
              </w:rPr>
            </w:pPr>
            <w:r w:rsidRPr="00475018">
              <w:rPr>
                <w:rFonts w:ascii="Arial" w:hAnsi="Arial" w:cs="Arial"/>
                <w:b/>
              </w:rPr>
              <w:t>COLOUR</w:t>
            </w:r>
          </w:p>
        </w:tc>
      </w:tr>
      <w:tr w:rsidR="0001647B" w:rsidRPr="00475018" w14:paraId="031F36E7" w14:textId="77777777" w:rsidTr="0001647B">
        <w:trPr>
          <w:trHeight w:val="454"/>
        </w:trPr>
        <w:tc>
          <w:tcPr>
            <w:tcW w:w="2179" w:type="dxa"/>
            <w:vAlign w:val="center"/>
          </w:tcPr>
          <w:p w14:paraId="6B33A4F5" w14:textId="77777777" w:rsidR="0001647B" w:rsidRPr="00475018" w:rsidRDefault="0001647B" w:rsidP="0001647B">
            <w:pPr>
              <w:rPr>
                <w:rFonts w:ascii="Arial" w:hAnsi="Arial" w:cs="Arial"/>
              </w:rPr>
            </w:pPr>
          </w:p>
        </w:tc>
        <w:tc>
          <w:tcPr>
            <w:tcW w:w="2179" w:type="dxa"/>
            <w:vAlign w:val="center"/>
          </w:tcPr>
          <w:p w14:paraId="374C3F25" w14:textId="77777777" w:rsidR="0001647B" w:rsidRPr="00475018" w:rsidRDefault="0001647B" w:rsidP="0001647B">
            <w:pPr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</w:rPr>
              <w:t>blue</w:t>
            </w:r>
          </w:p>
        </w:tc>
      </w:tr>
      <w:tr w:rsidR="0001647B" w:rsidRPr="00475018" w14:paraId="4C714CF8" w14:textId="77777777" w:rsidTr="0001647B">
        <w:trPr>
          <w:trHeight w:val="454"/>
        </w:trPr>
        <w:tc>
          <w:tcPr>
            <w:tcW w:w="2179" w:type="dxa"/>
            <w:vAlign w:val="center"/>
          </w:tcPr>
          <w:p w14:paraId="5F89E1D5" w14:textId="77777777" w:rsidR="0001647B" w:rsidRPr="00475018" w:rsidRDefault="0001647B" w:rsidP="0001647B">
            <w:pPr>
              <w:rPr>
                <w:rFonts w:ascii="Arial" w:hAnsi="Arial" w:cs="Arial"/>
              </w:rPr>
            </w:pPr>
          </w:p>
        </w:tc>
        <w:tc>
          <w:tcPr>
            <w:tcW w:w="2179" w:type="dxa"/>
            <w:vAlign w:val="center"/>
          </w:tcPr>
          <w:p w14:paraId="47A97EC6" w14:textId="77777777" w:rsidR="0001647B" w:rsidRPr="00475018" w:rsidRDefault="0001647B" w:rsidP="0001647B">
            <w:pPr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</w:rPr>
              <w:t>red</w:t>
            </w:r>
          </w:p>
        </w:tc>
      </w:tr>
      <w:tr w:rsidR="0001647B" w:rsidRPr="00475018" w14:paraId="3BB9A1B1" w14:textId="77777777" w:rsidTr="0001647B">
        <w:trPr>
          <w:trHeight w:val="454"/>
        </w:trPr>
        <w:tc>
          <w:tcPr>
            <w:tcW w:w="2179" w:type="dxa"/>
            <w:vAlign w:val="center"/>
          </w:tcPr>
          <w:p w14:paraId="31A2942C" w14:textId="77777777" w:rsidR="0001647B" w:rsidRPr="00475018" w:rsidRDefault="0001647B" w:rsidP="0001647B">
            <w:pPr>
              <w:rPr>
                <w:rFonts w:ascii="Arial" w:hAnsi="Arial" w:cs="Arial"/>
              </w:rPr>
            </w:pPr>
          </w:p>
        </w:tc>
        <w:tc>
          <w:tcPr>
            <w:tcW w:w="2179" w:type="dxa"/>
            <w:vAlign w:val="center"/>
          </w:tcPr>
          <w:p w14:paraId="451B19CD" w14:textId="77777777" w:rsidR="0001647B" w:rsidRPr="00475018" w:rsidRDefault="0001647B" w:rsidP="0001647B">
            <w:pPr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</w:rPr>
              <w:t>yellow</w:t>
            </w:r>
          </w:p>
        </w:tc>
      </w:tr>
    </w:tbl>
    <w:p w14:paraId="5B7CE36F" w14:textId="77777777" w:rsidR="0001647B" w:rsidRPr="00475018" w:rsidRDefault="0001647B" w:rsidP="0001647B">
      <w:pPr>
        <w:rPr>
          <w:rFonts w:ascii="Arial" w:hAnsi="Arial" w:cs="Arial"/>
        </w:rPr>
      </w:pPr>
    </w:p>
    <w:p w14:paraId="612DF4E3" w14:textId="77777777" w:rsidR="0001647B" w:rsidRPr="00475018" w:rsidRDefault="0001647B" w:rsidP="0001647B">
      <w:pPr>
        <w:rPr>
          <w:rFonts w:ascii="Arial" w:hAnsi="Arial" w:cs="Arial"/>
        </w:rPr>
      </w:pPr>
    </w:p>
    <w:p w14:paraId="3B1880F5" w14:textId="77777777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>5.</w:t>
      </w:r>
      <w:r w:rsidRPr="00475018">
        <w:rPr>
          <w:rFonts w:ascii="Arial" w:hAnsi="Arial" w:cs="Arial"/>
        </w:rPr>
        <w:tab/>
        <w:t>(a)</w:t>
      </w:r>
      <w:r w:rsidRPr="00475018">
        <w:rPr>
          <w:rFonts w:ascii="Arial" w:hAnsi="Arial" w:cs="Arial"/>
        </w:rPr>
        <w:tab/>
        <w:t>About how old is our Sun (in millions of years)?</w:t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  <w:u w:val="single"/>
        </w:rPr>
        <w:tab/>
      </w:r>
      <w:r w:rsidRPr="00475018">
        <w:rPr>
          <w:rFonts w:ascii="Arial" w:hAnsi="Arial" w:cs="Arial"/>
          <w:u w:val="single"/>
        </w:rPr>
        <w:tab/>
      </w:r>
      <w:r w:rsidRPr="00475018">
        <w:rPr>
          <w:rFonts w:ascii="Arial" w:hAnsi="Arial" w:cs="Arial"/>
          <w:u w:val="single"/>
        </w:rPr>
        <w:tab/>
      </w:r>
      <w:r w:rsidRPr="00475018">
        <w:rPr>
          <w:rFonts w:ascii="Arial" w:hAnsi="Arial" w:cs="Arial"/>
        </w:rPr>
        <w:t xml:space="preserve">  million years</w:t>
      </w:r>
    </w:p>
    <w:p w14:paraId="3617FE56" w14:textId="77777777" w:rsidR="0001647B" w:rsidRPr="00475018" w:rsidRDefault="0001647B" w:rsidP="0001647B">
      <w:pPr>
        <w:rPr>
          <w:rFonts w:ascii="Arial" w:hAnsi="Arial" w:cs="Arial"/>
        </w:rPr>
      </w:pPr>
    </w:p>
    <w:p w14:paraId="51850015" w14:textId="77777777" w:rsidR="0001647B" w:rsidRPr="00475018" w:rsidRDefault="0001647B" w:rsidP="0001647B">
      <w:pPr>
        <w:rPr>
          <w:rFonts w:ascii="Arial" w:hAnsi="Arial" w:cs="Arial"/>
        </w:rPr>
      </w:pPr>
    </w:p>
    <w:p w14:paraId="76611379" w14:textId="77777777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  <w:t>(b)</w:t>
      </w:r>
      <w:r w:rsidRPr="00475018">
        <w:rPr>
          <w:rFonts w:ascii="Arial" w:hAnsi="Arial" w:cs="Arial"/>
        </w:rPr>
        <w:tab/>
        <w:t>How much longer will it "live"?</w:t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  <w:u w:val="single"/>
        </w:rPr>
        <w:tab/>
      </w:r>
      <w:r w:rsidRPr="00475018">
        <w:rPr>
          <w:rFonts w:ascii="Arial" w:hAnsi="Arial" w:cs="Arial"/>
          <w:u w:val="single"/>
        </w:rPr>
        <w:tab/>
      </w:r>
      <w:r w:rsidRPr="00475018">
        <w:rPr>
          <w:rFonts w:ascii="Arial" w:hAnsi="Arial" w:cs="Arial"/>
          <w:u w:val="single"/>
        </w:rPr>
        <w:tab/>
      </w:r>
      <w:r w:rsidRPr="00475018">
        <w:rPr>
          <w:rFonts w:ascii="Arial" w:hAnsi="Arial" w:cs="Arial"/>
        </w:rPr>
        <w:t xml:space="preserve">  million years</w:t>
      </w:r>
    </w:p>
    <w:p w14:paraId="0534EDBD" w14:textId="77777777" w:rsidR="0001647B" w:rsidRPr="00475018" w:rsidRDefault="0001647B" w:rsidP="0001647B">
      <w:pPr>
        <w:rPr>
          <w:rFonts w:ascii="Arial" w:hAnsi="Arial" w:cs="Arial"/>
        </w:rPr>
      </w:pPr>
    </w:p>
    <w:p w14:paraId="5A912AF9" w14:textId="77777777" w:rsidR="0001647B" w:rsidRPr="00475018" w:rsidRDefault="0001647B" w:rsidP="0001647B">
      <w:pPr>
        <w:rPr>
          <w:rFonts w:ascii="Arial" w:hAnsi="Arial" w:cs="Arial"/>
        </w:rPr>
      </w:pPr>
    </w:p>
    <w:p w14:paraId="2F31FF6D" w14:textId="77777777" w:rsidR="00A63A1F" w:rsidRDefault="00A63A1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5FFCB91" w14:textId="631A2F3F" w:rsidR="00A63A1F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lastRenderedPageBreak/>
        <w:t>6.</w:t>
      </w:r>
      <w:r w:rsidRPr="00475018">
        <w:rPr>
          <w:rFonts w:ascii="Arial" w:hAnsi="Arial" w:cs="Arial"/>
        </w:rPr>
        <w:tab/>
      </w:r>
      <w:r w:rsidR="00A63A1F">
        <w:rPr>
          <w:rFonts w:ascii="Arial" w:hAnsi="Arial" w:cs="Arial"/>
        </w:rPr>
        <w:t>Use the following words to complete the following flow diagrams.</w:t>
      </w:r>
    </w:p>
    <w:p w14:paraId="7E936EBB" w14:textId="2268F20B" w:rsidR="00A63A1F" w:rsidRDefault="00A63A1F" w:rsidP="0001647B">
      <w:pPr>
        <w:rPr>
          <w:rFonts w:ascii="Arial" w:hAnsi="Arial" w:cs="Arial"/>
        </w:rPr>
      </w:pPr>
    </w:p>
    <w:p w14:paraId="2F1A56CE" w14:textId="4238D17B" w:rsidR="00A63A1F" w:rsidRPr="00A63A1F" w:rsidRDefault="00A63A1F" w:rsidP="0001647B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A63A1F">
        <w:rPr>
          <w:rFonts w:ascii="Arial" w:hAnsi="Arial" w:cs="Arial"/>
          <w:b/>
          <w:bCs/>
          <w:i/>
          <w:iCs/>
        </w:rPr>
        <w:t>white dwarf</w:t>
      </w:r>
      <w:r w:rsidRPr="00A63A1F">
        <w:rPr>
          <w:rFonts w:ascii="Arial" w:hAnsi="Arial" w:cs="Arial"/>
          <w:b/>
          <w:bCs/>
          <w:i/>
          <w:iCs/>
        </w:rPr>
        <w:tab/>
        <w:t>black dwarf</w:t>
      </w:r>
      <w:r w:rsidRPr="00A63A1F">
        <w:rPr>
          <w:rFonts w:ascii="Arial" w:hAnsi="Arial" w:cs="Arial"/>
          <w:b/>
          <w:bCs/>
          <w:i/>
          <w:iCs/>
        </w:rPr>
        <w:tab/>
        <w:t>nova</w:t>
      </w:r>
      <w:r w:rsidRPr="00A63A1F">
        <w:rPr>
          <w:rFonts w:ascii="Arial" w:hAnsi="Arial" w:cs="Arial"/>
          <w:b/>
          <w:bCs/>
          <w:i/>
          <w:iCs/>
        </w:rPr>
        <w:tab/>
      </w:r>
      <w:r w:rsidRPr="00A63A1F">
        <w:rPr>
          <w:rFonts w:ascii="Arial" w:hAnsi="Arial" w:cs="Arial"/>
          <w:b/>
          <w:bCs/>
          <w:i/>
          <w:iCs/>
        </w:rPr>
        <w:tab/>
        <w:t>supernova</w:t>
      </w:r>
      <w:r w:rsidRPr="00A63A1F">
        <w:rPr>
          <w:rFonts w:ascii="Arial" w:hAnsi="Arial" w:cs="Arial"/>
          <w:b/>
          <w:bCs/>
          <w:i/>
          <w:iCs/>
        </w:rPr>
        <w:tab/>
      </w:r>
      <w:r w:rsidRPr="00A63A1F">
        <w:rPr>
          <w:rFonts w:ascii="Arial" w:hAnsi="Arial" w:cs="Arial"/>
          <w:b/>
          <w:bCs/>
          <w:i/>
          <w:iCs/>
        </w:rPr>
        <w:tab/>
        <w:t>red giant</w:t>
      </w:r>
    </w:p>
    <w:p w14:paraId="18C93274" w14:textId="79A14CA7" w:rsidR="00A63A1F" w:rsidRPr="00A63A1F" w:rsidRDefault="00A63A1F" w:rsidP="0001647B">
      <w:pPr>
        <w:rPr>
          <w:rFonts w:ascii="Arial" w:hAnsi="Arial" w:cs="Arial"/>
          <w:b/>
          <w:bCs/>
          <w:i/>
          <w:iCs/>
        </w:rPr>
      </w:pPr>
    </w:p>
    <w:p w14:paraId="3C068B91" w14:textId="4E4B733B" w:rsidR="00A63A1F" w:rsidRPr="00A63A1F" w:rsidRDefault="00A63A1F" w:rsidP="0001647B">
      <w:pPr>
        <w:rPr>
          <w:rFonts w:ascii="Arial" w:hAnsi="Arial" w:cs="Arial"/>
          <w:b/>
          <w:bCs/>
          <w:i/>
          <w:iCs/>
        </w:rPr>
      </w:pPr>
      <w:r w:rsidRPr="00A63A1F">
        <w:rPr>
          <w:rFonts w:ascii="Arial" w:hAnsi="Arial" w:cs="Arial"/>
          <w:b/>
          <w:bCs/>
          <w:i/>
          <w:iCs/>
        </w:rPr>
        <w:tab/>
      </w:r>
      <w:r w:rsidRPr="00A63A1F">
        <w:rPr>
          <w:rFonts w:ascii="Arial" w:hAnsi="Arial" w:cs="Arial"/>
          <w:b/>
          <w:bCs/>
          <w:i/>
          <w:iCs/>
        </w:rPr>
        <w:tab/>
        <w:t>black hole</w:t>
      </w:r>
      <w:r w:rsidRPr="00A63A1F">
        <w:rPr>
          <w:rFonts w:ascii="Arial" w:hAnsi="Arial" w:cs="Arial"/>
          <w:b/>
          <w:bCs/>
          <w:i/>
          <w:iCs/>
        </w:rPr>
        <w:tab/>
        <w:t>red supergiant</w:t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  <w:t>neutron star</w:t>
      </w:r>
    </w:p>
    <w:p w14:paraId="5BF15B2B" w14:textId="77777777" w:rsidR="00A63A1F" w:rsidRDefault="00A63A1F" w:rsidP="0001647B">
      <w:pPr>
        <w:rPr>
          <w:rFonts w:ascii="Arial" w:hAnsi="Arial" w:cs="Arial"/>
        </w:rPr>
      </w:pPr>
    </w:p>
    <w:p w14:paraId="4BC84759" w14:textId="77777777" w:rsidR="00A63A1F" w:rsidRDefault="00A63A1F" w:rsidP="0001647B">
      <w:pPr>
        <w:rPr>
          <w:rFonts w:ascii="Arial" w:hAnsi="Arial" w:cs="Arial"/>
        </w:rPr>
      </w:pPr>
    </w:p>
    <w:p w14:paraId="0E2A7EF5" w14:textId="1BD4CC7E" w:rsidR="0001647B" w:rsidRPr="00475018" w:rsidRDefault="00A63A1F" w:rsidP="0001647B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01647B" w:rsidRPr="00475018">
        <w:rPr>
          <w:rFonts w:ascii="Arial" w:hAnsi="Arial" w:cs="Arial"/>
        </w:rPr>
        <w:t>(a)</w:t>
      </w:r>
      <w:r w:rsidR="0001647B" w:rsidRPr="00475018">
        <w:rPr>
          <w:rFonts w:ascii="Arial" w:hAnsi="Arial" w:cs="Arial"/>
        </w:rPr>
        <w:tab/>
        <w:t xml:space="preserve">Draw a flow diagram (with arrows) to show the stages of our Sun's  remaining </w:t>
      </w:r>
      <w:r w:rsidR="0001647B" w:rsidRPr="00475018">
        <w:rPr>
          <w:rFonts w:ascii="Arial" w:hAnsi="Arial" w:cs="Arial"/>
        </w:rPr>
        <w:tab/>
      </w:r>
      <w:r w:rsidR="0001647B" w:rsidRPr="00475018">
        <w:rPr>
          <w:rFonts w:ascii="Arial" w:hAnsi="Arial" w:cs="Arial"/>
        </w:rPr>
        <w:tab/>
        <w:t>life as it runs out of fuel.</w:t>
      </w:r>
    </w:p>
    <w:p w14:paraId="0F553115" w14:textId="77777777" w:rsidR="0001647B" w:rsidRPr="00475018" w:rsidRDefault="0001647B" w:rsidP="0001647B">
      <w:pPr>
        <w:rPr>
          <w:rFonts w:ascii="Arial" w:hAnsi="Arial" w:cs="Arial"/>
        </w:rPr>
      </w:pPr>
    </w:p>
    <w:p w14:paraId="5248AF52" w14:textId="77777777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  <w:t>Sun</w:t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sym w:font="Wingdings 3" w:char="F022"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sym w:font="Wingdings 3" w:char="F022"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sym w:font="Wingdings 3" w:char="F022"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sym w:font="Wingdings 3" w:char="F022"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</w:p>
    <w:p w14:paraId="047AC7A1" w14:textId="75F0FB88" w:rsidR="0001647B" w:rsidRPr="00475018" w:rsidRDefault="0001647B" w:rsidP="0001647B">
      <w:pPr>
        <w:rPr>
          <w:rFonts w:ascii="Arial" w:hAnsi="Arial" w:cs="Arial"/>
        </w:rPr>
      </w:pPr>
    </w:p>
    <w:p w14:paraId="75491B11" w14:textId="3F907A72" w:rsidR="0001647B" w:rsidRPr="00475018" w:rsidRDefault="00A63A1F" w:rsidP="0001647B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01647B" w:rsidRPr="00475018">
        <w:rPr>
          <w:rFonts w:ascii="Arial" w:hAnsi="Arial" w:cs="Arial"/>
        </w:rPr>
        <w:t>(b)</w:t>
      </w:r>
      <w:r w:rsidR="0001647B" w:rsidRPr="00475018">
        <w:rPr>
          <w:rFonts w:ascii="Arial" w:hAnsi="Arial" w:cs="Arial"/>
        </w:rPr>
        <w:tab/>
        <w:t>Do similar flow diagrams for the following types of stars.</w:t>
      </w:r>
    </w:p>
    <w:p w14:paraId="10A04221" w14:textId="77777777" w:rsidR="0001647B" w:rsidRPr="00475018" w:rsidRDefault="0001647B" w:rsidP="0001647B">
      <w:pPr>
        <w:rPr>
          <w:rFonts w:ascii="Arial" w:hAnsi="Arial" w:cs="Arial"/>
        </w:rPr>
      </w:pPr>
    </w:p>
    <w:p w14:paraId="6F15B5A4" w14:textId="77777777" w:rsidR="0001647B" w:rsidRPr="00475018" w:rsidRDefault="0001647B" w:rsidP="0001647B">
      <w:pPr>
        <w:rPr>
          <w:rFonts w:ascii="Arial" w:hAnsi="Arial" w:cs="Arial"/>
        </w:rPr>
      </w:pPr>
    </w:p>
    <w:p w14:paraId="2EE643A0" w14:textId="77777777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  <w:t>Huge star</w:t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sym w:font="Wingdings 3" w:char="F022"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sym w:font="Wingdings 3" w:char="F022"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sym w:font="Wingdings 3" w:char="F022"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</w:p>
    <w:p w14:paraId="52BD0C18" w14:textId="77777777" w:rsidR="0001647B" w:rsidRPr="00475018" w:rsidRDefault="0001647B" w:rsidP="0001647B">
      <w:pPr>
        <w:rPr>
          <w:rFonts w:ascii="Arial" w:hAnsi="Arial" w:cs="Arial"/>
        </w:rPr>
      </w:pPr>
    </w:p>
    <w:p w14:paraId="3985CCAF" w14:textId="77777777" w:rsidR="0001647B" w:rsidRPr="00475018" w:rsidRDefault="0001647B" w:rsidP="0001647B">
      <w:pPr>
        <w:rPr>
          <w:rFonts w:ascii="Arial" w:hAnsi="Arial" w:cs="Arial"/>
        </w:rPr>
      </w:pPr>
    </w:p>
    <w:p w14:paraId="5D0A38DA" w14:textId="77777777" w:rsidR="0001647B" w:rsidRPr="00475018" w:rsidRDefault="00A53FA3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="0001647B" w:rsidRPr="00475018">
        <w:rPr>
          <w:rFonts w:ascii="Arial" w:hAnsi="Arial" w:cs="Arial"/>
        </w:rPr>
        <w:t>Giant star</w:t>
      </w:r>
      <w:r w:rsidR="0001647B" w:rsidRPr="00475018">
        <w:rPr>
          <w:rFonts w:ascii="Arial" w:hAnsi="Arial" w:cs="Arial"/>
        </w:rPr>
        <w:tab/>
      </w:r>
      <w:r w:rsidR="0001647B" w:rsidRPr="00475018">
        <w:rPr>
          <w:rFonts w:ascii="Arial" w:hAnsi="Arial" w:cs="Arial"/>
        </w:rPr>
        <w:sym w:font="Wingdings 3" w:char="F022"/>
      </w:r>
      <w:r w:rsidR="0001647B" w:rsidRPr="00475018">
        <w:rPr>
          <w:rFonts w:ascii="Arial" w:hAnsi="Arial" w:cs="Arial"/>
        </w:rPr>
        <w:tab/>
      </w:r>
      <w:r w:rsidR="0001647B" w:rsidRPr="00475018">
        <w:rPr>
          <w:rFonts w:ascii="Arial" w:hAnsi="Arial" w:cs="Arial"/>
        </w:rPr>
        <w:tab/>
      </w:r>
      <w:r w:rsidR="0001647B" w:rsidRPr="00475018">
        <w:rPr>
          <w:rFonts w:ascii="Arial" w:hAnsi="Arial" w:cs="Arial"/>
        </w:rPr>
        <w:tab/>
      </w:r>
      <w:r w:rsidR="0001647B" w:rsidRPr="00475018">
        <w:rPr>
          <w:rFonts w:ascii="Arial" w:hAnsi="Arial" w:cs="Arial"/>
        </w:rPr>
        <w:tab/>
      </w:r>
      <w:r w:rsidR="0001647B" w:rsidRPr="00475018">
        <w:rPr>
          <w:rFonts w:ascii="Arial" w:hAnsi="Arial" w:cs="Arial"/>
        </w:rPr>
        <w:sym w:font="Wingdings 3" w:char="F022"/>
      </w:r>
      <w:r w:rsidR="0001647B" w:rsidRPr="00475018">
        <w:rPr>
          <w:rFonts w:ascii="Arial" w:hAnsi="Arial" w:cs="Arial"/>
        </w:rPr>
        <w:tab/>
      </w:r>
      <w:r w:rsidR="0001647B" w:rsidRPr="00475018">
        <w:rPr>
          <w:rFonts w:ascii="Arial" w:hAnsi="Arial" w:cs="Arial"/>
        </w:rPr>
        <w:tab/>
      </w:r>
      <w:r w:rsidR="0001647B" w:rsidRPr="00475018">
        <w:rPr>
          <w:rFonts w:ascii="Arial" w:hAnsi="Arial" w:cs="Arial"/>
        </w:rPr>
        <w:tab/>
      </w:r>
      <w:r w:rsidR="0001647B" w:rsidRPr="00475018">
        <w:rPr>
          <w:rFonts w:ascii="Arial" w:hAnsi="Arial" w:cs="Arial"/>
        </w:rPr>
        <w:tab/>
      </w:r>
      <w:r w:rsidR="0001647B" w:rsidRPr="00475018">
        <w:rPr>
          <w:rFonts w:ascii="Arial" w:hAnsi="Arial" w:cs="Arial"/>
        </w:rPr>
        <w:sym w:font="Wingdings 3" w:char="F022"/>
      </w:r>
    </w:p>
    <w:p w14:paraId="6C33F6E2" w14:textId="77777777" w:rsidR="0001647B" w:rsidRPr="00475018" w:rsidRDefault="0001647B" w:rsidP="0001647B">
      <w:pPr>
        <w:rPr>
          <w:rFonts w:ascii="Arial" w:hAnsi="Arial" w:cs="Arial"/>
        </w:rPr>
      </w:pPr>
    </w:p>
    <w:p w14:paraId="20932754" w14:textId="77777777" w:rsidR="0001647B" w:rsidRPr="00475018" w:rsidRDefault="0001647B" w:rsidP="0001647B">
      <w:pPr>
        <w:rPr>
          <w:rFonts w:ascii="Arial" w:hAnsi="Arial" w:cs="Arial"/>
        </w:rPr>
      </w:pPr>
    </w:p>
    <w:p w14:paraId="7B1646A3" w14:textId="0CF71A98" w:rsidR="0001647B" w:rsidRDefault="00A53FA3" w:rsidP="00A63A1F">
      <w:pPr>
        <w:rPr>
          <w:rFonts w:ascii="Arial" w:hAnsi="Arial" w:cs="Arial"/>
        </w:rPr>
      </w:pPr>
      <w:r w:rsidRPr="00475018">
        <w:rPr>
          <w:rFonts w:ascii="Arial" w:hAnsi="Arial" w:cs="Arial"/>
        </w:rPr>
        <w:t>7</w:t>
      </w:r>
      <w:r w:rsidR="0001647B" w:rsidRPr="00475018">
        <w:rPr>
          <w:rFonts w:ascii="Arial" w:hAnsi="Arial" w:cs="Arial"/>
        </w:rPr>
        <w:t>.</w:t>
      </w:r>
      <w:r w:rsidR="0001647B" w:rsidRPr="00475018">
        <w:rPr>
          <w:rFonts w:ascii="Arial" w:hAnsi="Arial" w:cs="Arial"/>
        </w:rPr>
        <w:tab/>
      </w:r>
      <w:r w:rsidR="00A63A1F">
        <w:rPr>
          <w:rFonts w:ascii="Arial" w:hAnsi="Arial" w:cs="Arial"/>
        </w:rPr>
        <w:t xml:space="preserve">Give two characteristics of a </w:t>
      </w:r>
      <w:r w:rsidR="00A63A1F" w:rsidRPr="00A63A1F">
        <w:rPr>
          <w:rFonts w:ascii="Arial" w:hAnsi="Arial" w:cs="Arial"/>
          <w:b/>
          <w:bCs/>
          <w:i/>
          <w:iCs/>
        </w:rPr>
        <w:t>black hole</w:t>
      </w:r>
      <w:r w:rsidR="00A63A1F">
        <w:rPr>
          <w:rFonts w:ascii="Arial" w:hAnsi="Arial" w:cs="Arial"/>
        </w:rPr>
        <w:t>.</w:t>
      </w:r>
    </w:p>
    <w:p w14:paraId="7EC3F2C3" w14:textId="3E451B5D" w:rsidR="00A63A1F" w:rsidRDefault="00A63A1F" w:rsidP="00A63A1F">
      <w:pPr>
        <w:rPr>
          <w:rFonts w:ascii="Arial" w:hAnsi="Arial" w:cs="Arial"/>
        </w:rPr>
      </w:pPr>
    </w:p>
    <w:p w14:paraId="7C378C08" w14:textId="5451547A" w:rsidR="00A63A1F" w:rsidRDefault="00A63A1F" w:rsidP="00A63A1F">
      <w:pPr>
        <w:rPr>
          <w:rFonts w:ascii="Arial" w:hAnsi="Arial" w:cs="Arial"/>
        </w:rPr>
      </w:pPr>
      <w:r>
        <w:rPr>
          <w:rFonts w:ascii="Arial" w:hAnsi="Arial" w:cs="Arial"/>
        </w:rPr>
        <w:tab/>
        <w:t>•</w:t>
      </w:r>
    </w:p>
    <w:p w14:paraId="4F22A6FC" w14:textId="7F6CE324" w:rsidR="00A63A1F" w:rsidRDefault="00A63A1F" w:rsidP="00A63A1F">
      <w:pPr>
        <w:rPr>
          <w:rFonts w:ascii="Arial" w:hAnsi="Arial" w:cs="Arial"/>
        </w:rPr>
      </w:pPr>
    </w:p>
    <w:p w14:paraId="0F52D4DE" w14:textId="77BCF4A1" w:rsidR="00A63A1F" w:rsidRDefault="00A63A1F" w:rsidP="00A63A1F">
      <w:pPr>
        <w:rPr>
          <w:rFonts w:ascii="Arial" w:hAnsi="Arial" w:cs="Arial"/>
        </w:rPr>
      </w:pPr>
    </w:p>
    <w:p w14:paraId="2701B63B" w14:textId="566D93B0" w:rsidR="00A63A1F" w:rsidRPr="00475018" w:rsidRDefault="00A63A1F" w:rsidP="00A63A1F">
      <w:pPr>
        <w:rPr>
          <w:rFonts w:ascii="Arial" w:hAnsi="Arial" w:cs="Arial"/>
        </w:rPr>
      </w:pPr>
      <w:r>
        <w:rPr>
          <w:rFonts w:ascii="Arial" w:hAnsi="Arial" w:cs="Arial"/>
        </w:rPr>
        <w:tab/>
        <w:t>•</w:t>
      </w:r>
    </w:p>
    <w:p w14:paraId="20A0D4D3" w14:textId="77777777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</w:p>
    <w:p w14:paraId="551174FF" w14:textId="77777777" w:rsidR="0001647B" w:rsidRPr="00475018" w:rsidRDefault="0001647B" w:rsidP="0001647B">
      <w:pPr>
        <w:rPr>
          <w:rFonts w:ascii="Arial" w:hAnsi="Arial" w:cs="Arial"/>
        </w:rPr>
      </w:pPr>
    </w:p>
    <w:p w14:paraId="13E7AA9A" w14:textId="0B059428" w:rsidR="000F3FE9" w:rsidRPr="000F3FE9" w:rsidRDefault="000F3FE9" w:rsidP="000F3FE9">
      <w:pPr>
        <w:rPr>
          <w:rFonts w:ascii="Arial" w:hAnsi="Arial" w:cs="Arial"/>
        </w:rPr>
      </w:pPr>
      <w:r w:rsidRPr="000F3FE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11DEE3" wp14:editId="154AE99D">
                <wp:simplePos x="0" y="0"/>
                <wp:positionH relativeFrom="column">
                  <wp:posOffset>3093538</wp:posOffset>
                </wp:positionH>
                <wp:positionV relativeFrom="paragraph">
                  <wp:posOffset>356053</wp:posOffset>
                </wp:positionV>
                <wp:extent cx="743857" cy="306251"/>
                <wp:effectExtent l="25400" t="0" r="18415" b="49530"/>
                <wp:wrapNone/>
                <wp:docPr id="2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743857" cy="306251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808080">
                                    <a:alpha val="37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5B7A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43.6pt;margin-top:28.05pt;width:58.55pt;height:24.1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" strokeweight="1pt">
                <v:stroke endarrow="open"/>
                <v:shadow opacity="24903f" origin=",.5" offset="0,.55556mm"/>
                <o:lock v:ext="edit" shapetype="f"/>
              </v:shape>
            </w:pict>
          </mc:Fallback>
        </mc:AlternateContent>
      </w:r>
      <w:r w:rsidR="00A53FA3" w:rsidRPr="00475018">
        <w:rPr>
          <w:rFonts w:ascii="Arial" w:hAnsi="Arial" w:cs="Arial"/>
        </w:rPr>
        <w:t>8.</w:t>
      </w:r>
      <w:r w:rsidR="00A53FA3" w:rsidRPr="00475018">
        <w:rPr>
          <w:rFonts w:ascii="Arial" w:hAnsi="Arial" w:cs="Arial"/>
        </w:rPr>
        <w:tab/>
      </w:r>
      <w:r w:rsidRPr="000F3FE9">
        <w:rPr>
          <w:rFonts w:ascii="Arial" w:hAnsi="Arial" w:cs="Arial"/>
        </w:rPr>
        <w:t xml:space="preserve">The diagram below shows the spectra (black lines) seen on the light coming from </w:t>
      </w:r>
      <w:r>
        <w:rPr>
          <w:rFonts w:ascii="Arial" w:hAnsi="Arial" w:cs="Arial"/>
        </w:rPr>
        <w:tab/>
      </w:r>
      <w:r w:rsidRPr="000F3FE9">
        <w:rPr>
          <w:rFonts w:ascii="Arial" w:hAnsi="Arial" w:cs="Arial"/>
        </w:rPr>
        <w:t>distant galaxies.</w:t>
      </w:r>
      <w:r>
        <w:rPr>
          <w:rFonts w:ascii="Arial" w:hAnsi="Arial" w:cs="Arial"/>
        </w:rPr>
        <w:t xml:space="preserve">  </w:t>
      </w:r>
      <w:r w:rsidRPr="000F3FE9">
        <w:rPr>
          <w:rFonts w:ascii="Arial" w:hAnsi="Arial" w:cs="Arial"/>
        </w:rPr>
        <w:t>Look at the "double lines" shown here.</w:t>
      </w:r>
      <w:r>
        <w:rPr>
          <w:rFonts w:ascii="Arial" w:hAnsi="Arial" w:cs="Arial"/>
        </w:rPr>
        <w:t xml:space="preserve">  </w:t>
      </w:r>
      <w:r w:rsidRPr="000F3FE9">
        <w:rPr>
          <w:rFonts w:ascii="Arial" w:hAnsi="Arial" w:cs="Arial"/>
        </w:rPr>
        <w:t xml:space="preserve">This shows the lines as </w:t>
      </w:r>
      <w:r>
        <w:rPr>
          <w:rFonts w:ascii="Arial" w:hAnsi="Arial" w:cs="Arial"/>
        </w:rPr>
        <w:tab/>
      </w:r>
      <w:r w:rsidRPr="000F3FE9">
        <w:rPr>
          <w:rFonts w:ascii="Arial" w:hAnsi="Arial" w:cs="Arial"/>
        </w:rPr>
        <w:t>seen in our laboratory.</w:t>
      </w:r>
    </w:p>
    <w:p w14:paraId="39888839" w14:textId="77777777" w:rsidR="000F3FE9" w:rsidRPr="000F3FE9" w:rsidRDefault="000F3FE9" w:rsidP="000F3FE9">
      <w:pPr>
        <w:rPr>
          <w:rFonts w:ascii="Arial" w:hAnsi="Arial" w:cs="Arial"/>
        </w:rPr>
      </w:pPr>
    </w:p>
    <w:p w14:paraId="45DEC7FA" w14:textId="77777777" w:rsidR="000F3FE9" w:rsidRPr="000F3FE9" w:rsidRDefault="000F3FE9" w:rsidP="000F3FE9">
      <w:pPr>
        <w:jc w:val="center"/>
        <w:rPr>
          <w:rFonts w:ascii="Arial" w:hAnsi="Arial" w:cs="Arial"/>
        </w:rPr>
      </w:pPr>
      <w:r w:rsidRPr="000F3FE9">
        <w:rPr>
          <w:rFonts w:ascii="Arial" w:hAnsi="Arial" w:cs="Arial"/>
          <w:noProof/>
        </w:rPr>
        <w:drawing>
          <wp:inline distT="0" distB="0" distL="0" distR="0" wp14:anchorId="45A52830" wp14:editId="6C038689">
            <wp:extent cx="2561590" cy="1371600"/>
            <wp:effectExtent l="0" t="0" r="0" b="0"/>
            <wp:docPr id="5" name="Picture 11" descr="Description: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escription: 10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59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A906C" w14:textId="77777777" w:rsidR="000F3FE9" w:rsidRPr="000F3FE9" w:rsidRDefault="000F3FE9" w:rsidP="000F3FE9">
      <w:pPr>
        <w:rPr>
          <w:rFonts w:ascii="Arial" w:hAnsi="Arial" w:cs="Arial"/>
        </w:rPr>
      </w:pPr>
      <w:r w:rsidRPr="000F3FE9">
        <w:rPr>
          <w:rFonts w:ascii="Arial" w:hAnsi="Arial" w:cs="Arial"/>
        </w:rPr>
        <w:tab/>
      </w:r>
    </w:p>
    <w:p w14:paraId="40734777" w14:textId="77777777" w:rsidR="000F3FE9" w:rsidRPr="000F3FE9" w:rsidRDefault="000F3FE9" w:rsidP="000F3FE9">
      <w:pPr>
        <w:rPr>
          <w:rFonts w:ascii="Arial" w:hAnsi="Arial" w:cs="Arial"/>
        </w:rPr>
      </w:pPr>
      <w:r w:rsidRPr="000F3FE9">
        <w:rPr>
          <w:rFonts w:ascii="Arial" w:hAnsi="Arial" w:cs="Arial"/>
        </w:rPr>
        <w:tab/>
        <w:t>Look at B and C above and where the double lines have moved.</w:t>
      </w:r>
    </w:p>
    <w:p w14:paraId="21897DF8" w14:textId="77777777" w:rsidR="000F3FE9" w:rsidRPr="000F3FE9" w:rsidRDefault="000F3FE9" w:rsidP="000F3FE9">
      <w:pPr>
        <w:rPr>
          <w:rFonts w:ascii="Arial" w:hAnsi="Arial" w:cs="Arial"/>
        </w:rPr>
      </w:pPr>
    </w:p>
    <w:p w14:paraId="32B24F7D" w14:textId="77777777" w:rsidR="000F3FE9" w:rsidRPr="000F3FE9" w:rsidRDefault="000F3FE9" w:rsidP="000F3FE9">
      <w:pPr>
        <w:rPr>
          <w:rFonts w:ascii="Arial" w:hAnsi="Arial" w:cs="Arial"/>
        </w:rPr>
      </w:pPr>
      <w:r w:rsidRPr="000F3FE9">
        <w:rPr>
          <w:rFonts w:ascii="Arial" w:hAnsi="Arial" w:cs="Arial"/>
        </w:rPr>
        <w:tab/>
        <w:t>(a)</w:t>
      </w:r>
      <w:r w:rsidRPr="000F3FE9">
        <w:rPr>
          <w:rFonts w:ascii="Arial" w:hAnsi="Arial" w:cs="Arial"/>
        </w:rPr>
        <w:tab/>
        <w:t>Circle the lines that have been "red-shifted".</w:t>
      </w:r>
      <w:r w:rsidRPr="000F3FE9">
        <w:rPr>
          <w:rFonts w:ascii="Arial" w:hAnsi="Arial" w:cs="Arial"/>
        </w:rPr>
        <w:tab/>
      </w:r>
      <w:r w:rsidRPr="000F3FE9">
        <w:rPr>
          <w:rFonts w:ascii="Arial" w:hAnsi="Arial" w:cs="Arial"/>
        </w:rPr>
        <w:tab/>
      </w:r>
      <w:r w:rsidRPr="000F3FE9">
        <w:rPr>
          <w:rFonts w:ascii="Arial" w:hAnsi="Arial" w:cs="Arial"/>
        </w:rPr>
        <w:tab/>
      </w:r>
      <w:r w:rsidRPr="000F3FE9">
        <w:rPr>
          <w:rFonts w:ascii="Arial" w:hAnsi="Arial" w:cs="Arial"/>
        </w:rPr>
        <w:tab/>
      </w:r>
      <w:r w:rsidRPr="000F3FE9">
        <w:rPr>
          <w:rFonts w:ascii="Arial" w:hAnsi="Arial" w:cs="Arial"/>
        </w:rPr>
        <w:tab/>
      </w:r>
      <w:r w:rsidRPr="000F3FE9">
        <w:rPr>
          <w:rFonts w:ascii="Arial" w:hAnsi="Arial" w:cs="Arial"/>
        </w:rPr>
        <w:tab/>
      </w:r>
      <w:r w:rsidRPr="000F3FE9">
        <w:rPr>
          <w:rFonts w:ascii="Arial" w:hAnsi="Arial" w:cs="Arial"/>
        </w:rPr>
        <w:tab/>
      </w:r>
      <w:r w:rsidRPr="000F3FE9">
        <w:rPr>
          <w:rFonts w:ascii="Arial" w:hAnsi="Arial" w:cs="Arial"/>
        </w:rPr>
        <w:tab/>
        <w:t>(1)</w:t>
      </w:r>
    </w:p>
    <w:p w14:paraId="7DA03151" w14:textId="77777777" w:rsidR="000F3FE9" w:rsidRPr="000F3FE9" w:rsidRDefault="000F3FE9" w:rsidP="000F3FE9">
      <w:pPr>
        <w:rPr>
          <w:rFonts w:ascii="Arial" w:hAnsi="Arial" w:cs="Arial"/>
        </w:rPr>
      </w:pPr>
    </w:p>
    <w:p w14:paraId="0590F880" w14:textId="77777777" w:rsidR="000F3FE9" w:rsidRPr="000F3FE9" w:rsidRDefault="000F3FE9" w:rsidP="000F3FE9">
      <w:pPr>
        <w:rPr>
          <w:rFonts w:ascii="Arial" w:hAnsi="Arial" w:cs="Arial"/>
        </w:rPr>
      </w:pPr>
      <w:r w:rsidRPr="000F3FE9">
        <w:rPr>
          <w:rFonts w:ascii="Arial" w:hAnsi="Arial" w:cs="Arial"/>
        </w:rPr>
        <w:tab/>
        <w:t>(b)</w:t>
      </w:r>
      <w:r w:rsidRPr="000F3FE9">
        <w:rPr>
          <w:rFonts w:ascii="Arial" w:hAnsi="Arial" w:cs="Arial"/>
        </w:rPr>
        <w:tab/>
        <w:t>Does "red-shift" mean the galaxy is moving towards us?  Circle your answer.</w:t>
      </w:r>
    </w:p>
    <w:p w14:paraId="2599F495" w14:textId="77777777" w:rsidR="000F3FE9" w:rsidRPr="000F3FE9" w:rsidRDefault="000F3FE9" w:rsidP="000F3FE9">
      <w:pPr>
        <w:rPr>
          <w:rFonts w:ascii="Arial" w:hAnsi="Arial" w:cs="Arial"/>
        </w:rPr>
      </w:pPr>
    </w:p>
    <w:p w14:paraId="00F61CFF" w14:textId="77777777" w:rsidR="000F3FE9" w:rsidRDefault="000F3FE9" w:rsidP="000F3FE9">
      <w:pPr>
        <w:rPr>
          <w:rFonts w:ascii="Arial" w:hAnsi="Arial" w:cs="Arial"/>
        </w:rPr>
      </w:pPr>
      <w:r w:rsidRPr="000F3FE9">
        <w:rPr>
          <w:rFonts w:ascii="Arial" w:hAnsi="Arial" w:cs="Arial"/>
        </w:rPr>
        <w:tab/>
      </w:r>
      <w:r w:rsidRPr="000F3FE9">
        <w:rPr>
          <w:rFonts w:ascii="Arial" w:hAnsi="Arial" w:cs="Arial"/>
        </w:rPr>
        <w:tab/>
      </w:r>
      <w:r w:rsidRPr="000F3FE9">
        <w:rPr>
          <w:rFonts w:ascii="Arial" w:hAnsi="Arial" w:cs="Arial"/>
        </w:rPr>
        <w:tab/>
      </w:r>
      <w:r w:rsidRPr="000F3FE9">
        <w:rPr>
          <w:rFonts w:ascii="Arial" w:hAnsi="Arial" w:cs="Arial"/>
        </w:rPr>
        <w:tab/>
      </w:r>
      <w:r w:rsidRPr="000F3FE9">
        <w:rPr>
          <w:rFonts w:ascii="Arial" w:hAnsi="Arial" w:cs="Arial"/>
        </w:rPr>
        <w:tab/>
      </w:r>
      <w:r w:rsidRPr="000F3FE9">
        <w:rPr>
          <w:rFonts w:ascii="Arial" w:hAnsi="Arial" w:cs="Arial"/>
        </w:rPr>
        <w:tab/>
        <w:t>YES</w:t>
      </w:r>
      <w:r w:rsidRPr="000F3FE9">
        <w:rPr>
          <w:rFonts w:ascii="Arial" w:hAnsi="Arial" w:cs="Arial"/>
        </w:rPr>
        <w:tab/>
      </w:r>
      <w:r w:rsidRPr="000F3FE9">
        <w:rPr>
          <w:rFonts w:ascii="Arial" w:hAnsi="Arial" w:cs="Arial"/>
        </w:rPr>
        <w:tab/>
      </w:r>
      <w:r w:rsidRPr="000F3FE9">
        <w:rPr>
          <w:rFonts w:ascii="Arial" w:hAnsi="Arial" w:cs="Arial"/>
        </w:rPr>
        <w:tab/>
        <w:t>NO</w:t>
      </w:r>
      <w:r w:rsidRPr="000F3FE9">
        <w:rPr>
          <w:rFonts w:ascii="Arial" w:hAnsi="Arial" w:cs="Arial"/>
        </w:rPr>
        <w:tab/>
      </w:r>
      <w:r w:rsidRPr="000F3FE9">
        <w:rPr>
          <w:rFonts w:ascii="Arial" w:hAnsi="Arial" w:cs="Arial"/>
        </w:rPr>
        <w:tab/>
      </w:r>
      <w:r w:rsidRPr="000F3FE9">
        <w:rPr>
          <w:rFonts w:ascii="Arial" w:hAnsi="Arial" w:cs="Arial"/>
        </w:rPr>
        <w:tab/>
      </w:r>
      <w:r w:rsidRPr="000F3FE9">
        <w:rPr>
          <w:rFonts w:ascii="Arial" w:hAnsi="Arial" w:cs="Arial"/>
        </w:rPr>
        <w:tab/>
      </w:r>
      <w:r w:rsidRPr="000F3FE9">
        <w:rPr>
          <w:rFonts w:ascii="Arial" w:hAnsi="Arial" w:cs="Arial"/>
        </w:rPr>
        <w:tab/>
      </w:r>
      <w:r w:rsidRPr="000F3FE9">
        <w:rPr>
          <w:rFonts w:ascii="Arial" w:hAnsi="Arial" w:cs="Arial"/>
        </w:rPr>
        <w:tab/>
      </w:r>
      <w:r w:rsidRPr="000F3FE9">
        <w:rPr>
          <w:rFonts w:ascii="Arial" w:hAnsi="Arial" w:cs="Arial"/>
        </w:rPr>
        <w:tab/>
      </w:r>
      <w:r w:rsidRPr="000F3FE9">
        <w:rPr>
          <w:rFonts w:ascii="Arial" w:hAnsi="Arial" w:cs="Arial"/>
        </w:rPr>
        <w:tab/>
        <w:t>(1)</w:t>
      </w:r>
    </w:p>
    <w:p w14:paraId="0E80D6AC" w14:textId="39531158" w:rsidR="00475018" w:rsidRDefault="000F3FE9" w:rsidP="00222BC9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9</w:t>
      </w:r>
      <w:r w:rsidR="00475018" w:rsidRPr="00475018">
        <w:rPr>
          <w:rFonts w:ascii="Arial" w:hAnsi="Arial" w:cs="Arial"/>
        </w:rPr>
        <w:t>.</w:t>
      </w:r>
      <w:r w:rsidR="00475018" w:rsidRPr="00475018">
        <w:rPr>
          <w:rFonts w:ascii="Arial" w:hAnsi="Arial" w:cs="Arial"/>
        </w:rPr>
        <w:tab/>
        <w:t>Below is a list of the four spheres on Earth.</w:t>
      </w:r>
      <w:r w:rsidR="00475018">
        <w:rPr>
          <w:rFonts w:ascii="Arial" w:hAnsi="Arial" w:cs="Arial"/>
        </w:rPr>
        <w:t xml:space="preserve">  Give a brief description of each.</w:t>
      </w:r>
    </w:p>
    <w:p w14:paraId="42CD3D7A" w14:textId="4C099976" w:rsidR="000F3FE9" w:rsidRDefault="000F3FE9" w:rsidP="00222BC9">
      <w:pPr>
        <w:rPr>
          <w:rFonts w:ascii="Arial" w:hAnsi="Arial" w:cs="Arial"/>
        </w:rPr>
      </w:pPr>
      <w:r>
        <w:rPr>
          <w:rFonts w:ascii="Arial" w:hAnsi="Arial" w:cs="Arial"/>
        </w:rPr>
        <w:tab/>
        <w:t>i.e.  What do you find in each one?</w:t>
      </w:r>
    </w:p>
    <w:p w14:paraId="487DD3E0" w14:textId="1E361451" w:rsidR="00475018" w:rsidRDefault="00475018" w:rsidP="00222BC9">
      <w:pPr>
        <w:rPr>
          <w:rFonts w:ascii="Arial" w:hAnsi="Arial" w:cs="Arial"/>
        </w:rPr>
      </w:pPr>
    </w:p>
    <w:p w14:paraId="1BB62D09" w14:textId="3D1EEAB5" w:rsidR="00475018" w:rsidRDefault="00475018" w:rsidP="00222BC9">
      <w:pPr>
        <w:rPr>
          <w:rFonts w:ascii="Arial" w:hAnsi="Arial" w:cs="Arial"/>
        </w:rPr>
      </w:pPr>
      <w:r>
        <w:rPr>
          <w:rFonts w:ascii="Arial" w:hAnsi="Arial" w:cs="Arial"/>
        </w:rPr>
        <w:tab/>
        <w:t>Biosphere:</w:t>
      </w:r>
    </w:p>
    <w:p w14:paraId="661EF226" w14:textId="4C3C982F" w:rsidR="00475018" w:rsidRDefault="00475018" w:rsidP="00222BC9">
      <w:pPr>
        <w:rPr>
          <w:rFonts w:ascii="Arial" w:hAnsi="Arial" w:cs="Arial"/>
        </w:rPr>
      </w:pPr>
    </w:p>
    <w:p w14:paraId="4BA730FE" w14:textId="680F6C05" w:rsidR="00475018" w:rsidRDefault="00475018" w:rsidP="00222BC9">
      <w:pPr>
        <w:rPr>
          <w:rFonts w:ascii="Arial" w:hAnsi="Arial" w:cs="Arial"/>
        </w:rPr>
      </w:pPr>
    </w:p>
    <w:p w14:paraId="32AFDD4D" w14:textId="1FC99284" w:rsidR="00475018" w:rsidRDefault="00475018" w:rsidP="00222BC9">
      <w:pPr>
        <w:rPr>
          <w:rFonts w:ascii="Arial" w:hAnsi="Arial" w:cs="Arial"/>
        </w:rPr>
      </w:pPr>
    </w:p>
    <w:p w14:paraId="130686A1" w14:textId="567ABC4C" w:rsidR="00475018" w:rsidRDefault="00475018" w:rsidP="00222BC9">
      <w:pPr>
        <w:rPr>
          <w:rFonts w:ascii="Arial" w:hAnsi="Arial" w:cs="Arial"/>
        </w:rPr>
      </w:pPr>
      <w:r>
        <w:rPr>
          <w:rFonts w:ascii="Arial" w:hAnsi="Arial" w:cs="Arial"/>
        </w:rPr>
        <w:tab/>
        <w:t>Atmosphere:</w:t>
      </w:r>
    </w:p>
    <w:p w14:paraId="3D96A206" w14:textId="56D2A807" w:rsidR="00475018" w:rsidRDefault="00475018" w:rsidP="00222BC9">
      <w:pPr>
        <w:rPr>
          <w:rFonts w:ascii="Arial" w:hAnsi="Arial" w:cs="Arial"/>
        </w:rPr>
      </w:pPr>
    </w:p>
    <w:p w14:paraId="6A850B4D" w14:textId="0D0F855B" w:rsidR="00475018" w:rsidRDefault="00475018" w:rsidP="00222BC9">
      <w:pPr>
        <w:rPr>
          <w:rFonts w:ascii="Arial" w:hAnsi="Arial" w:cs="Arial"/>
        </w:rPr>
      </w:pPr>
    </w:p>
    <w:p w14:paraId="277BBB9E" w14:textId="50D961C8" w:rsidR="00475018" w:rsidRDefault="00475018" w:rsidP="00222BC9">
      <w:pPr>
        <w:rPr>
          <w:rFonts w:ascii="Arial" w:hAnsi="Arial" w:cs="Arial"/>
        </w:rPr>
      </w:pPr>
    </w:p>
    <w:p w14:paraId="3E891723" w14:textId="01BF1291" w:rsidR="00475018" w:rsidRDefault="00475018" w:rsidP="00222BC9">
      <w:pPr>
        <w:rPr>
          <w:rFonts w:ascii="Arial" w:hAnsi="Arial" w:cs="Arial"/>
        </w:rPr>
      </w:pPr>
      <w:r>
        <w:rPr>
          <w:rFonts w:ascii="Arial" w:hAnsi="Arial" w:cs="Arial"/>
        </w:rPr>
        <w:tab/>
        <w:t>Hydrosphere:</w:t>
      </w:r>
    </w:p>
    <w:p w14:paraId="1A37FC80" w14:textId="70DE7A57" w:rsidR="00475018" w:rsidRDefault="00475018" w:rsidP="00222BC9">
      <w:pPr>
        <w:rPr>
          <w:rFonts w:ascii="Arial" w:hAnsi="Arial" w:cs="Arial"/>
        </w:rPr>
      </w:pPr>
    </w:p>
    <w:p w14:paraId="22084329" w14:textId="32053092" w:rsidR="00475018" w:rsidRDefault="00475018" w:rsidP="00222BC9">
      <w:pPr>
        <w:rPr>
          <w:rFonts w:ascii="Arial" w:hAnsi="Arial" w:cs="Arial"/>
        </w:rPr>
      </w:pPr>
    </w:p>
    <w:p w14:paraId="0C251F1E" w14:textId="07277FB8" w:rsidR="00475018" w:rsidRDefault="00475018" w:rsidP="00222BC9">
      <w:pPr>
        <w:rPr>
          <w:rFonts w:ascii="Arial" w:hAnsi="Arial" w:cs="Arial"/>
        </w:rPr>
      </w:pPr>
    </w:p>
    <w:p w14:paraId="115B63B4" w14:textId="193D0252" w:rsidR="00475018" w:rsidRDefault="00475018" w:rsidP="00222BC9">
      <w:pPr>
        <w:rPr>
          <w:rFonts w:ascii="Arial" w:hAnsi="Arial" w:cs="Arial"/>
        </w:rPr>
      </w:pPr>
      <w:r>
        <w:rPr>
          <w:rFonts w:ascii="Arial" w:hAnsi="Arial" w:cs="Arial"/>
        </w:rPr>
        <w:tab/>
        <w:t>Lithosphere:</w:t>
      </w:r>
    </w:p>
    <w:p w14:paraId="548EB95D" w14:textId="0269F9C2" w:rsidR="00475018" w:rsidRDefault="00475018" w:rsidP="00222BC9">
      <w:pPr>
        <w:rPr>
          <w:rFonts w:ascii="Arial" w:hAnsi="Arial" w:cs="Arial"/>
        </w:rPr>
      </w:pPr>
    </w:p>
    <w:p w14:paraId="369F3A34" w14:textId="1588B59C" w:rsidR="00475018" w:rsidRDefault="00475018" w:rsidP="00222BC9">
      <w:pPr>
        <w:rPr>
          <w:rFonts w:ascii="Arial" w:hAnsi="Arial" w:cs="Arial"/>
        </w:rPr>
      </w:pPr>
    </w:p>
    <w:p w14:paraId="38ABEE8D" w14:textId="36EB58A3" w:rsidR="00475018" w:rsidRDefault="00475018" w:rsidP="00222BC9">
      <w:pPr>
        <w:rPr>
          <w:rFonts w:ascii="Arial" w:hAnsi="Arial" w:cs="Arial"/>
        </w:rPr>
      </w:pPr>
    </w:p>
    <w:p w14:paraId="6F6BC939" w14:textId="77777777" w:rsidR="000F3FE9" w:rsidRDefault="000F3FE9" w:rsidP="00222BC9">
      <w:pPr>
        <w:rPr>
          <w:rFonts w:ascii="Arial" w:hAnsi="Arial" w:cs="Arial"/>
        </w:rPr>
      </w:pPr>
    </w:p>
    <w:p w14:paraId="1713844C" w14:textId="57370649" w:rsidR="009045C1" w:rsidRDefault="000F3FE9" w:rsidP="00222BC9">
      <w:pPr>
        <w:rPr>
          <w:rFonts w:ascii="Arial" w:hAnsi="Arial" w:cs="Arial"/>
        </w:rPr>
      </w:pPr>
      <w:r>
        <w:rPr>
          <w:rFonts w:ascii="Arial" w:hAnsi="Arial" w:cs="Arial"/>
        </w:rPr>
        <w:t>10</w:t>
      </w:r>
      <w:r w:rsidR="009045C1">
        <w:rPr>
          <w:rFonts w:ascii="Arial" w:hAnsi="Arial" w:cs="Arial"/>
        </w:rPr>
        <w:t>.</w:t>
      </w:r>
      <w:r w:rsidR="009045C1">
        <w:rPr>
          <w:rFonts w:ascii="Arial" w:hAnsi="Arial" w:cs="Arial"/>
        </w:rPr>
        <w:tab/>
        <w:t xml:space="preserve">Describe two consequences of </w:t>
      </w:r>
      <w:r w:rsidR="009045C1" w:rsidRPr="009045C1">
        <w:rPr>
          <w:rFonts w:ascii="Arial" w:hAnsi="Arial" w:cs="Arial"/>
          <w:b/>
          <w:bCs/>
          <w:i/>
          <w:iCs/>
        </w:rPr>
        <w:t>global warming</w:t>
      </w:r>
      <w:r w:rsidR="009045C1">
        <w:rPr>
          <w:rFonts w:ascii="Arial" w:hAnsi="Arial" w:cs="Arial"/>
        </w:rPr>
        <w:t>.</w:t>
      </w:r>
    </w:p>
    <w:p w14:paraId="4A2AE259" w14:textId="77777777" w:rsidR="00B127DB" w:rsidRDefault="00B127DB" w:rsidP="00222BC9">
      <w:pPr>
        <w:rPr>
          <w:rFonts w:ascii="Arial" w:hAnsi="Arial" w:cs="Arial"/>
        </w:rPr>
      </w:pPr>
    </w:p>
    <w:p w14:paraId="59C92551" w14:textId="160A9D47" w:rsidR="00B127DB" w:rsidRDefault="00B127DB" w:rsidP="00222BC9">
      <w:pPr>
        <w:rPr>
          <w:rFonts w:ascii="Arial" w:hAnsi="Arial" w:cs="Arial"/>
        </w:rPr>
      </w:pPr>
      <w:r>
        <w:rPr>
          <w:rFonts w:ascii="Arial" w:hAnsi="Arial" w:cs="Arial"/>
        </w:rPr>
        <w:tab/>
        <w:t>•</w:t>
      </w:r>
    </w:p>
    <w:p w14:paraId="47226865" w14:textId="77777777" w:rsidR="00B127DB" w:rsidRDefault="00B127DB" w:rsidP="00222BC9">
      <w:pPr>
        <w:rPr>
          <w:rFonts w:ascii="Arial" w:hAnsi="Arial" w:cs="Arial"/>
        </w:rPr>
      </w:pPr>
    </w:p>
    <w:p w14:paraId="7545BE27" w14:textId="77777777" w:rsidR="00B127DB" w:rsidRDefault="00B127DB" w:rsidP="00222BC9">
      <w:pPr>
        <w:rPr>
          <w:rFonts w:ascii="Arial" w:hAnsi="Arial" w:cs="Arial"/>
        </w:rPr>
      </w:pPr>
    </w:p>
    <w:p w14:paraId="0D9BF067" w14:textId="77777777" w:rsidR="00B127DB" w:rsidRDefault="00B127DB" w:rsidP="00222BC9">
      <w:pPr>
        <w:rPr>
          <w:rFonts w:ascii="Arial" w:hAnsi="Arial" w:cs="Arial"/>
        </w:rPr>
      </w:pPr>
    </w:p>
    <w:p w14:paraId="7F21A33C" w14:textId="33A846FC" w:rsidR="00B127DB" w:rsidRDefault="00B127DB" w:rsidP="00222BC9">
      <w:pPr>
        <w:rPr>
          <w:rFonts w:ascii="Arial" w:hAnsi="Arial" w:cs="Arial"/>
        </w:rPr>
      </w:pPr>
      <w:r>
        <w:rPr>
          <w:rFonts w:ascii="Arial" w:hAnsi="Arial" w:cs="Arial"/>
        </w:rPr>
        <w:tab/>
        <w:t>•</w:t>
      </w:r>
    </w:p>
    <w:p w14:paraId="77088EFE" w14:textId="77777777" w:rsidR="00B127DB" w:rsidRDefault="00B127DB" w:rsidP="00222BC9">
      <w:pPr>
        <w:rPr>
          <w:rFonts w:ascii="Arial" w:hAnsi="Arial" w:cs="Arial"/>
        </w:rPr>
      </w:pPr>
    </w:p>
    <w:p w14:paraId="46CDA858" w14:textId="77777777" w:rsidR="00B127DB" w:rsidRDefault="00B127DB" w:rsidP="00222BC9">
      <w:pPr>
        <w:rPr>
          <w:rFonts w:ascii="Arial" w:hAnsi="Arial" w:cs="Arial"/>
        </w:rPr>
      </w:pPr>
    </w:p>
    <w:p w14:paraId="0451C9E0" w14:textId="77777777" w:rsidR="00B127DB" w:rsidRDefault="00B127DB" w:rsidP="00222BC9">
      <w:pPr>
        <w:rPr>
          <w:rFonts w:ascii="Arial" w:hAnsi="Arial" w:cs="Arial"/>
        </w:rPr>
      </w:pPr>
    </w:p>
    <w:p w14:paraId="0C53094A" w14:textId="5F59AF72" w:rsidR="00500602" w:rsidRDefault="00500602" w:rsidP="00222BC9">
      <w:pPr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="000F3FE9">
        <w:rPr>
          <w:rFonts w:ascii="Arial" w:hAnsi="Arial" w:cs="Arial"/>
        </w:rPr>
        <w:t>1</w:t>
      </w:r>
      <w:r>
        <w:rPr>
          <w:rFonts w:ascii="Arial" w:hAnsi="Arial" w:cs="Arial"/>
        </w:rPr>
        <w:t>.</w:t>
      </w:r>
      <w:r>
        <w:rPr>
          <w:rFonts w:ascii="Arial" w:hAnsi="Arial" w:cs="Arial"/>
        </w:rPr>
        <w:tab/>
      </w:r>
      <w:r w:rsidR="00832BD8">
        <w:rPr>
          <w:rFonts w:ascii="Arial" w:hAnsi="Arial" w:cs="Arial"/>
        </w:rPr>
        <w:t xml:space="preserve">The following diagram shows the rock cycle and the water cycle.  Complete the </w:t>
      </w:r>
      <w:r w:rsidR="00832BD8">
        <w:rPr>
          <w:rFonts w:ascii="Arial" w:hAnsi="Arial" w:cs="Arial"/>
        </w:rPr>
        <w:tab/>
        <w:t>diagram with appropriate labels.</w:t>
      </w:r>
    </w:p>
    <w:p w14:paraId="561C91CB" w14:textId="4361A6C1" w:rsidR="00832BD8" w:rsidRDefault="00832BD8" w:rsidP="00222BC9">
      <w:pPr>
        <w:rPr>
          <w:rFonts w:ascii="Arial" w:hAnsi="Arial" w:cs="Arial"/>
        </w:rPr>
      </w:pPr>
    </w:p>
    <w:p w14:paraId="1447014C" w14:textId="71A40290" w:rsidR="00832BD8" w:rsidRDefault="00832BD8" w:rsidP="00832BD8">
      <w:pPr>
        <w:jc w:val="center"/>
        <w:rPr>
          <w:rFonts w:ascii="Arial" w:hAnsi="Arial" w:cs="Arial"/>
        </w:rPr>
      </w:pPr>
      <w:r w:rsidRPr="008F55A4">
        <w:rPr>
          <w:rFonts w:ascii="Arial" w:hAnsi="Arial"/>
          <w:noProof/>
        </w:rPr>
        <w:drawing>
          <wp:inline distT="0" distB="0" distL="0" distR="0" wp14:anchorId="3C0330EB" wp14:editId="7CEEE67D">
            <wp:extent cx="5122333" cy="519040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1676" cy="53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9DDA" w14:textId="74A48617" w:rsidR="00832BD8" w:rsidRPr="00475018" w:rsidRDefault="00832BD8" w:rsidP="00222BC9">
      <w:pPr>
        <w:rPr>
          <w:rFonts w:ascii="Arial" w:hAnsi="Arial" w:cs="Arial"/>
        </w:rPr>
      </w:pPr>
      <w:r w:rsidRPr="008F55A4">
        <w:rPr>
          <w:rFonts w:ascii="Arial" w:hAnsi="Arial"/>
          <w:noProof/>
        </w:rPr>
        <w:drawing>
          <wp:inline distT="0" distB="0" distL="0" distR="0" wp14:anchorId="66B90EA6" wp14:editId="0ED7B4AC">
            <wp:extent cx="5820229" cy="293670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0229" cy="293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154C" w14:textId="18256B81" w:rsidR="00A53FA3" w:rsidRDefault="001D195A" w:rsidP="00222BC9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12</w:t>
      </w:r>
      <w:r w:rsidR="00832BD8">
        <w:rPr>
          <w:rFonts w:ascii="Arial" w:hAnsi="Arial" w:cs="Arial"/>
        </w:rPr>
        <w:t>.</w:t>
      </w:r>
      <w:r w:rsidR="00832BD8">
        <w:rPr>
          <w:rFonts w:ascii="Arial" w:hAnsi="Arial" w:cs="Arial"/>
        </w:rPr>
        <w:tab/>
      </w:r>
      <w:r w:rsidR="009045C1">
        <w:rPr>
          <w:rFonts w:ascii="Arial" w:hAnsi="Arial" w:cs="Arial"/>
        </w:rPr>
        <w:t>(a)</w:t>
      </w:r>
      <w:r w:rsidR="009045C1">
        <w:rPr>
          <w:rFonts w:ascii="Arial" w:hAnsi="Arial" w:cs="Arial"/>
        </w:rPr>
        <w:tab/>
        <w:t>Label the diagram below showing the water cycle.</w:t>
      </w:r>
      <w:r w:rsidR="000F3FE9">
        <w:rPr>
          <w:rFonts w:ascii="Arial" w:hAnsi="Arial" w:cs="Arial"/>
        </w:rPr>
        <w:t xml:space="preserve">   Us the following words.</w:t>
      </w:r>
    </w:p>
    <w:p w14:paraId="34CB37F9" w14:textId="732F0B71" w:rsidR="000F3FE9" w:rsidRDefault="000F3FE9" w:rsidP="00222BC9">
      <w:pPr>
        <w:rPr>
          <w:rFonts w:ascii="Arial" w:hAnsi="Arial" w:cs="Arial"/>
        </w:rPr>
      </w:pPr>
    </w:p>
    <w:p w14:paraId="085A47EA" w14:textId="24439CE9" w:rsidR="000F3FE9" w:rsidRPr="000F3FE9" w:rsidRDefault="000F3FE9" w:rsidP="00222BC9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F3FE9">
        <w:rPr>
          <w:rFonts w:ascii="Arial" w:hAnsi="Arial" w:cs="Arial"/>
          <w:b/>
          <w:bCs/>
          <w:i/>
          <w:iCs/>
        </w:rPr>
        <w:t>evaporation</w:t>
      </w:r>
      <w:r w:rsidRPr="000F3FE9">
        <w:rPr>
          <w:rFonts w:ascii="Arial" w:hAnsi="Arial" w:cs="Arial"/>
          <w:b/>
          <w:bCs/>
          <w:i/>
          <w:iCs/>
        </w:rPr>
        <w:tab/>
        <w:t>infiltration</w:t>
      </w:r>
      <w:r w:rsidRPr="000F3FE9">
        <w:rPr>
          <w:rFonts w:ascii="Arial" w:hAnsi="Arial" w:cs="Arial"/>
          <w:b/>
          <w:bCs/>
          <w:i/>
          <w:iCs/>
        </w:rPr>
        <w:tab/>
        <w:t>precipitation</w:t>
      </w:r>
      <w:r w:rsidRPr="000F3FE9">
        <w:rPr>
          <w:rFonts w:ascii="Arial" w:hAnsi="Arial" w:cs="Arial"/>
          <w:b/>
          <w:bCs/>
          <w:i/>
          <w:iCs/>
        </w:rPr>
        <w:tab/>
        <w:t>runoff</w:t>
      </w:r>
      <w:r w:rsidRPr="000F3FE9">
        <w:rPr>
          <w:rFonts w:ascii="Arial" w:hAnsi="Arial" w:cs="Arial"/>
          <w:b/>
          <w:bCs/>
          <w:i/>
          <w:iCs/>
        </w:rPr>
        <w:tab/>
      </w:r>
    </w:p>
    <w:p w14:paraId="4173D2FE" w14:textId="77777777" w:rsidR="000F3FE9" w:rsidRPr="000F3FE9" w:rsidRDefault="000F3FE9" w:rsidP="00222BC9">
      <w:pPr>
        <w:rPr>
          <w:rFonts w:ascii="Arial" w:hAnsi="Arial" w:cs="Arial"/>
          <w:b/>
          <w:bCs/>
          <w:i/>
          <w:iCs/>
        </w:rPr>
      </w:pPr>
    </w:p>
    <w:p w14:paraId="6ED6F2E5" w14:textId="4797C3E9" w:rsidR="000F3FE9" w:rsidRPr="000F3FE9" w:rsidRDefault="000F3FE9" w:rsidP="00222BC9">
      <w:pPr>
        <w:rPr>
          <w:rFonts w:ascii="Arial" w:hAnsi="Arial" w:cs="Arial"/>
          <w:b/>
          <w:bCs/>
          <w:i/>
          <w:iCs/>
        </w:rPr>
      </w:pPr>
      <w:r w:rsidRPr="000F3FE9">
        <w:rPr>
          <w:rFonts w:ascii="Arial" w:hAnsi="Arial" w:cs="Arial"/>
          <w:b/>
          <w:bCs/>
          <w:i/>
          <w:iCs/>
        </w:rPr>
        <w:tab/>
      </w:r>
      <w:r w:rsidRPr="000F3FE9">
        <w:rPr>
          <w:rFonts w:ascii="Arial" w:hAnsi="Arial" w:cs="Arial"/>
          <w:b/>
          <w:bCs/>
          <w:i/>
          <w:iCs/>
        </w:rPr>
        <w:tab/>
        <w:t>transpiration</w:t>
      </w:r>
      <w:r w:rsidRPr="000F3FE9">
        <w:rPr>
          <w:rFonts w:ascii="Arial" w:hAnsi="Arial" w:cs="Arial"/>
          <w:b/>
          <w:bCs/>
          <w:i/>
          <w:iCs/>
        </w:rPr>
        <w:tab/>
        <w:t>condensation</w:t>
      </w:r>
    </w:p>
    <w:p w14:paraId="53465EF6" w14:textId="77777777" w:rsidR="00B127DB" w:rsidRDefault="00B127DB" w:rsidP="00222BC9">
      <w:pPr>
        <w:rPr>
          <w:rFonts w:ascii="Arial" w:hAnsi="Arial" w:cs="Arial"/>
        </w:rPr>
      </w:pPr>
    </w:p>
    <w:p w14:paraId="1B774099" w14:textId="03AF386E" w:rsidR="009045C1" w:rsidRDefault="009045C1" w:rsidP="00B127DB">
      <w:pPr>
        <w:jc w:val="center"/>
        <w:rPr>
          <w:rFonts w:ascii="Arial" w:hAnsi="Arial" w:cs="Arial"/>
        </w:rPr>
      </w:pPr>
      <w:r w:rsidRPr="009045C1">
        <w:rPr>
          <w:rFonts w:ascii="Arial" w:hAnsi="Arial" w:cs="Arial"/>
          <w:b/>
          <w:noProof/>
        </w:rPr>
        <w:drawing>
          <wp:inline distT="0" distB="0" distL="0" distR="0" wp14:anchorId="4787D409" wp14:editId="2E0C6670">
            <wp:extent cx="5130260" cy="505460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7847" t="5703" r="5831" b="5699"/>
                    <a:stretch/>
                  </pic:blipFill>
                  <pic:spPr bwMode="auto">
                    <a:xfrm>
                      <a:off x="0" y="0"/>
                      <a:ext cx="5140489" cy="5064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F51E04" w14:textId="3F3A20EC" w:rsidR="009045C1" w:rsidRPr="00475018" w:rsidRDefault="009045C1" w:rsidP="00222BC9">
      <w:pPr>
        <w:rPr>
          <w:rFonts w:ascii="Arial" w:hAnsi="Arial" w:cs="Arial"/>
        </w:rPr>
      </w:pPr>
    </w:p>
    <w:p w14:paraId="6AFA0389" w14:textId="5D182E25" w:rsidR="003D3DBA" w:rsidRPr="00475018" w:rsidRDefault="003D3DBA" w:rsidP="00222BC9">
      <w:pPr>
        <w:rPr>
          <w:rFonts w:ascii="Arial" w:hAnsi="Arial" w:cs="Arial"/>
          <w:b/>
        </w:rPr>
      </w:pPr>
    </w:p>
    <w:p w14:paraId="1A5487C5" w14:textId="37E94372" w:rsidR="009045C1" w:rsidRDefault="009045C1" w:rsidP="00222BC9">
      <w:pPr>
        <w:rPr>
          <w:rFonts w:ascii="Arial" w:hAnsi="Arial" w:cs="Arial"/>
          <w:bCs/>
        </w:rPr>
      </w:pPr>
    </w:p>
    <w:p w14:paraId="0ACD2CB5" w14:textId="7C38C962" w:rsidR="009045C1" w:rsidRDefault="009045C1" w:rsidP="00222BC9">
      <w:pPr>
        <w:rPr>
          <w:rFonts w:ascii="Arial" w:hAnsi="Arial" w:cs="Arial"/>
          <w:bCs/>
        </w:rPr>
      </w:pPr>
    </w:p>
    <w:p w14:paraId="2992A632" w14:textId="79FE8DB9" w:rsidR="009045C1" w:rsidRDefault="009045C1" w:rsidP="00222BC9">
      <w:pPr>
        <w:rPr>
          <w:rFonts w:ascii="Arial" w:hAnsi="Arial" w:cs="Arial"/>
          <w:bCs/>
        </w:rPr>
      </w:pPr>
    </w:p>
    <w:p w14:paraId="358FEFF0" w14:textId="6DF49C3B" w:rsidR="009045C1" w:rsidRDefault="009045C1" w:rsidP="00222BC9">
      <w:pPr>
        <w:rPr>
          <w:rFonts w:ascii="Arial" w:hAnsi="Arial" w:cs="Arial"/>
          <w:bCs/>
        </w:rPr>
      </w:pPr>
    </w:p>
    <w:p w14:paraId="5C1A7FAA" w14:textId="7FA07CE3" w:rsidR="009045C1" w:rsidRDefault="009045C1" w:rsidP="00222BC9">
      <w:pPr>
        <w:rPr>
          <w:rFonts w:ascii="Arial" w:hAnsi="Arial" w:cs="Arial"/>
          <w:bCs/>
        </w:rPr>
      </w:pPr>
    </w:p>
    <w:p w14:paraId="4AE41264" w14:textId="2AA25EF8" w:rsidR="009045C1" w:rsidRDefault="009045C1" w:rsidP="00222BC9">
      <w:pPr>
        <w:rPr>
          <w:rFonts w:ascii="Arial" w:hAnsi="Arial" w:cs="Arial"/>
          <w:bCs/>
        </w:rPr>
      </w:pPr>
    </w:p>
    <w:p w14:paraId="3222255D" w14:textId="63002F62" w:rsidR="009045C1" w:rsidRDefault="009045C1" w:rsidP="00222BC9">
      <w:pPr>
        <w:rPr>
          <w:rFonts w:ascii="Arial" w:hAnsi="Arial" w:cs="Arial"/>
          <w:bCs/>
        </w:rPr>
      </w:pPr>
    </w:p>
    <w:p w14:paraId="1926B133" w14:textId="7C68A8E5" w:rsidR="009045C1" w:rsidRDefault="009045C1" w:rsidP="00222BC9">
      <w:pPr>
        <w:rPr>
          <w:rFonts w:ascii="Arial" w:hAnsi="Arial" w:cs="Arial"/>
          <w:bCs/>
        </w:rPr>
      </w:pPr>
    </w:p>
    <w:p w14:paraId="5624624F" w14:textId="4CDC5A1F" w:rsidR="009045C1" w:rsidRDefault="009045C1" w:rsidP="00222BC9">
      <w:pPr>
        <w:rPr>
          <w:rFonts w:ascii="Arial" w:hAnsi="Arial" w:cs="Arial"/>
          <w:bCs/>
        </w:rPr>
      </w:pPr>
    </w:p>
    <w:p w14:paraId="3C7A46E8" w14:textId="39FEFE7C" w:rsidR="009045C1" w:rsidRDefault="009045C1" w:rsidP="00222BC9">
      <w:pPr>
        <w:rPr>
          <w:rFonts w:ascii="Arial" w:hAnsi="Arial" w:cs="Arial"/>
          <w:bCs/>
        </w:rPr>
      </w:pPr>
    </w:p>
    <w:p w14:paraId="0675AA7A" w14:textId="6B19AC1C" w:rsidR="009045C1" w:rsidRDefault="009045C1" w:rsidP="00222BC9">
      <w:pPr>
        <w:rPr>
          <w:rFonts w:ascii="Arial" w:hAnsi="Arial" w:cs="Arial"/>
          <w:bCs/>
        </w:rPr>
      </w:pPr>
    </w:p>
    <w:p w14:paraId="52ECAB4D" w14:textId="5C748FFF" w:rsidR="009045C1" w:rsidRDefault="009045C1" w:rsidP="00222BC9">
      <w:pPr>
        <w:rPr>
          <w:rFonts w:ascii="Arial" w:hAnsi="Arial" w:cs="Arial"/>
          <w:bCs/>
        </w:rPr>
      </w:pPr>
    </w:p>
    <w:p w14:paraId="7EC52078" w14:textId="6B7B9EF1" w:rsidR="009045C1" w:rsidRDefault="009045C1" w:rsidP="00222BC9">
      <w:pPr>
        <w:rPr>
          <w:rFonts w:ascii="Arial" w:hAnsi="Arial" w:cs="Arial"/>
          <w:bCs/>
        </w:rPr>
      </w:pPr>
    </w:p>
    <w:p w14:paraId="233E63A4" w14:textId="77777777" w:rsidR="00B127DB" w:rsidRDefault="00B127DB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br w:type="page"/>
      </w:r>
    </w:p>
    <w:p w14:paraId="4F52E61F" w14:textId="5BEE5C59" w:rsidR="009045C1" w:rsidRDefault="001D195A" w:rsidP="00222BC9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13</w:t>
      </w:r>
      <w:r w:rsidR="009045C1">
        <w:rPr>
          <w:rFonts w:ascii="Arial" w:hAnsi="Arial" w:cs="Arial"/>
          <w:bCs/>
        </w:rPr>
        <w:t>.</w:t>
      </w:r>
      <w:r w:rsidR="009045C1">
        <w:rPr>
          <w:rFonts w:ascii="Arial" w:hAnsi="Arial" w:cs="Arial"/>
          <w:bCs/>
        </w:rPr>
        <w:tab/>
        <w:t>The following diagram shows the carbon cycle.</w:t>
      </w:r>
      <w:r>
        <w:rPr>
          <w:rFonts w:ascii="Arial" w:hAnsi="Arial" w:cs="Arial"/>
          <w:bCs/>
        </w:rPr>
        <w:t xml:space="preserve">  </w:t>
      </w:r>
      <w:r w:rsidR="009045C1">
        <w:rPr>
          <w:rFonts w:ascii="Arial" w:hAnsi="Arial" w:cs="Arial"/>
          <w:bCs/>
        </w:rPr>
        <w:t xml:space="preserve">Label the processes missing from </w:t>
      </w:r>
      <w:r>
        <w:rPr>
          <w:rFonts w:ascii="Arial" w:hAnsi="Arial" w:cs="Arial"/>
          <w:bCs/>
        </w:rPr>
        <w:tab/>
      </w:r>
      <w:r w:rsidR="009045C1">
        <w:rPr>
          <w:rFonts w:ascii="Arial" w:hAnsi="Arial" w:cs="Arial"/>
          <w:bCs/>
        </w:rPr>
        <w:t>the diagram</w:t>
      </w:r>
      <w:r>
        <w:rPr>
          <w:rFonts w:ascii="Arial" w:hAnsi="Arial" w:cs="Arial"/>
          <w:bCs/>
        </w:rPr>
        <w:t xml:space="preserve"> using the words below</w:t>
      </w:r>
      <w:r w:rsidR="009045C1">
        <w:rPr>
          <w:rFonts w:ascii="Arial" w:hAnsi="Arial" w:cs="Arial"/>
          <w:bCs/>
        </w:rPr>
        <w:t>.</w:t>
      </w:r>
    </w:p>
    <w:p w14:paraId="6259B68B" w14:textId="26BCE823" w:rsidR="001D195A" w:rsidRDefault="001D195A" w:rsidP="00222BC9">
      <w:pPr>
        <w:rPr>
          <w:rFonts w:ascii="Arial" w:hAnsi="Arial" w:cs="Arial"/>
          <w:bCs/>
        </w:rPr>
      </w:pPr>
    </w:p>
    <w:p w14:paraId="382240EF" w14:textId="7DCFD55E" w:rsidR="001D195A" w:rsidRPr="001D195A" w:rsidRDefault="001D195A" w:rsidP="00222BC9">
      <w:pPr>
        <w:rPr>
          <w:rFonts w:ascii="Arial" w:hAnsi="Arial" w:cs="Arial"/>
          <w:b/>
          <w:i/>
          <w:i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Pr="001D195A">
        <w:rPr>
          <w:rFonts w:ascii="Arial" w:hAnsi="Arial" w:cs="Arial"/>
          <w:b/>
          <w:i/>
          <w:iCs/>
        </w:rPr>
        <w:t>combustion</w:t>
      </w:r>
      <w:r w:rsidRPr="001D195A">
        <w:rPr>
          <w:rFonts w:ascii="Arial" w:hAnsi="Arial" w:cs="Arial"/>
          <w:b/>
          <w:i/>
          <w:iCs/>
        </w:rPr>
        <w:tab/>
        <w:t xml:space="preserve">photosynthesis </w:t>
      </w:r>
      <w:r w:rsidRPr="001D195A">
        <w:rPr>
          <w:rFonts w:ascii="Arial" w:hAnsi="Arial" w:cs="Arial"/>
          <w:b/>
          <w:i/>
          <w:iCs/>
        </w:rPr>
        <w:tab/>
      </w:r>
      <w:r w:rsidRPr="001D195A">
        <w:rPr>
          <w:rFonts w:ascii="Arial" w:hAnsi="Arial" w:cs="Arial"/>
          <w:b/>
          <w:i/>
          <w:iCs/>
        </w:rPr>
        <w:tab/>
        <w:t>respiration</w:t>
      </w:r>
    </w:p>
    <w:p w14:paraId="62AB0A2F" w14:textId="77777777" w:rsidR="009045C1" w:rsidRPr="009045C1" w:rsidRDefault="009045C1" w:rsidP="00222BC9">
      <w:pPr>
        <w:rPr>
          <w:rFonts w:ascii="Arial" w:hAnsi="Arial" w:cs="Arial"/>
          <w:bCs/>
        </w:rPr>
      </w:pPr>
    </w:p>
    <w:p w14:paraId="116107ED" w14:textId="4F12EFA8" w:rsidR="009045C1" w:rsidRDefault="006214B7" w:rsidP="009045C1">
      <w:pPr>
        <w:jc w:val="center"/>
        <w:rPr>
          <w:rFonts w:ascii="Arial" w:hAnsi="Arial" w:cs="Arial"/>
          <w:b/>
        </w:rPr>
      </w:pPr>
      <w:r w:rsidRPr="006214B7">
        <w:rPr>
          <w:rFonts w:ascii="Arial" w:hAnsi="Arial" w:cs="Arial"/>
          <w:b/>
          <w:noProof/>
        </w:rPr>
        <w:drawing>
          <wp:inline distT="0" distB="0" distL="0" distR="0" wp14:anchorId="2480EB68" wp14:editId="457D122C">
            <wp:extent cx="3744685" cy="4362394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6706" t="2739" r="5983" b="4229"/>
                    <a:stretch/>
                  </pic:blipFill>
                  <pic:spPr bwMode="auto">
                    <a:xfrm>
                      <a:off x="0" y="0"/>
                      <a:ext cx="3791623" cy="4417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CDCD35" w14:textId="6A2F0CE8" w:rsidR="006214B7" w:rsidRDefault="006214B7">
      <w:pPr>
        <w:rPr>
          <w:rFonts w:ascii="Arial" w:hAnsi="Arial" w:cs="Arial"/>
          <w:bCs/>
        </w:rPr>
      </w:pPr>
      <w:r w:rsidRPr="006214B7">
        <w:rPr>
          <w:rFonts w:ascii="Arial" w:hAnsi="Arial" w:cs="Arial"/>
          <w:bCs/>
        </w:rPr>
        <w:tab/>
      </w:r>
    </w:p>
    <w:p w14:paraId="3EA1B69A" w14:textId="77777777" w:rsidR="001D195A" w:rsidRDefault="001D195A">
      <w:pPr>
        <w:rPr>
          <w:rFonts w:ascii="Arial" w:hAnsi="Arial" w:cs="Arial"/>
          <w:bCs/>
        </w:rPr>
      </w:pPr>
    </w:p>
    <w:p w14:paraId="7BCA0296" w14:textId="77777777" w:rsidR="00FE1614" w:rsidRDefault="00FE1614">
      <w:pPr>
        <w:rPr>
          <w:rFonts w:ascii="Arial" w:hAnsi="Arial" w:cs="Arial"/>
          <w:bCs/>
        </w:rPr>
      </w:pPr>
    </w:p>
    <w:p w14:paraId="3B7C65C7" w14:textId="7339644E" w:rsidR="006214B7" w:rsidRDefault="001D195A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14.</w:t>
      </w:r>
      <w:r>
        <w:rPr>
          <w:rFonts w:ascii="Arial" w:hAnsi="Arial" w:cs="Arial"/>
          <w:bCs/>
        </w:rPr>
        <w:tab/>
        <w:t>Use the words in the following to complete the sentences.</w:t>
      </w:r>
    </w:p>
    <w:p w14:paraId="2BEFD8F8" w14:textId="094F63D9" w:rsidR="00FE1614" w:rsidRDefault="00FE1614">
      <w:pPr>
        <w:rPr>
          <w:rFonts w:ascii="Arial" w:hAnsi="Arial" w:cs="Arial"/>
          <w:bCs/>
        </w:rPr>
      </w:pPr>
    </w:p>
    <w:p w14:paraId="45B634ED" w14:textId="77777777" w:rsidR="00FE1614" w:rsidRDefault="00FE1614">
      <w:pPr>
        <w:rPr>
          <w:rFonts w:ascii="Arial" w:hAnsi="Arial" w:cs="Arial"/>
          <w:bCs/>
        </w:rPr>
      </w:pPr>
    </w:p>
    <w:p w14:paraId="1FCE526A" w14:textId="6F27FF02" w:rsidR="001D195A" w:rsidRDefault="00FE1614" w:rsidP="00FE1614">
      <w:pPr>
        <w:jc w:val="center"/>
        <w:rPr>
          <w:rFonts w:ascii="Arial" w:hAnsi="Arial" w:cs="Arial"/>
          <w:bCs/>
        </w:rPr>
      </w:pPr>
      <w:r w:rsidRPr="00A328C3">
        <w:rPr>
          <w:rFonts w:ascii="Arial" w:hAnsi="Arial"/>
          <w:noProof/>
        </w:rPr>
        <w:drawing>
          <wp:inline distT="0" distB="0" distL="0" distR="0" wp14:anchorId="5EBD3DE5" wp14:editId="583B3A53">
            <wp:extent cx="6313713" cy="189411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7827" cy="189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F606" w14:textId="7A4CCB81" w:rsidR="001D195A" w:rsidRDefault="001D195A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</w:p>
    <w:p w14:paraId="36FA6025" w14:textId="3E472A9B" w:rsidR="006214B7" w:rsidRDefault="006214B7">
      <w:pPr>
        <w:rPr>
          <w:rFonts w:ascii="Arial" w:hAnsi="Arial" w:cs="Arial"/>
          <w:bCs/>
        </w:rPr>
      </w:pPr>
    </w:p>
    <w:p w14:paraId="4B3A5ADE" w14:textId="18BCD955" w:rsidR="006214B7" w:rsidRDefault="006214B7">
      <w:pPr>
        <w:rPr>
          <w:rFonts w:ascii="Arial" w:hAnsi="Arial" w:cs="Arial"/>
          <w:bCs/>
        </w:rPr>
      </w:pPr>
    </w:p>
    <w:p w14:paraId="1FEA4DD3" w14:textId="7AB8571D" w:rsidR="006214B7" w:rsidRDefault="006214B7">
      <w:pPr>
        <w:rPr>
          <w:rFonts w:ascii="Arial" w:hAnsi="Arial" w:cs="Arial"/>
          <w:bCs/>
        </w:rPr>
      </w:pPr>
    </w:p>
    <w:p w14:paraId="0CF2EDF9" w14:textId="5EA01570" w:rsidR="006214B7" w:rsidRDefault="006214B7">
      <w:pPr>
        <w:rPr>
          <w:rFonts w:ascii="Arial" w:hAnsi="Arial" w:cs="Arial"/>
          <w:bCs/>
        </w:rPr>
      </w:pPr>
    </w:p>
    <w:p w14:paraId="3E635B6E" w14:textId="04B75A77" w:rsidR="006214B7" w:rsidRDefault="006214B7">
      <w:pPr>
        <w:rPr>
          <w:rFonts w:ascii="Arial" w:hAnsi="Arial" w:cs="Arial"/>
          <w:bCs/>
        </w:rPr>
      </w:pPr>
    </w:p>
    <w:p w14:paraId="09162FFF" w14:textId="333BF5EC" w:rsidR="006214B7" w:rsidRDefault="006214B7">
      <w:pPr>
        <w:rPr>
          <w:rFonts w:ascii="Arial" w:hAnsi="Arial" w:cs="Arial"/>
          <w:bCs/>
        </w:rPr>
      </w:pPr>
    </w:p>
    <w:p w14:paraId="1E561FA0" w14:textId="7B12BD73" w:rsidR="006214B7" w:rsidRDefault="00FE1614" w:rsidP="00FE1614">
      <w:pPr>
        <w:jc w:val="center"/>
        <w:rPr>
          <w:rFonts w:ascii="Arial" w:hAnsi="Arial" w:cs="Arial"/>
          <w:bCs/>
        </w:rPr>
      </w:pPr>
      <w:r w:rsidRPr="00D00F6C">
        <w:rPr>
          <w:rFonts w:ascii="Arial" w:hAnsi="Arial"/>
          <w:noProof/>
        </w:rPr>
        <w:drawing>
          <wp:inline distT="0" distB="0" distL="0" distR="0" wp14:anchorId="1DED93D8" wp14:editId="553AA686">
            <wp:extent cx="5855970" cy="163576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597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D912" w14:textId="77777777" w:rsidR="00FE1614" w:rsidRDefault="00FE1614" w:rsidP="00FE1614">
      <w:pPr>
        <w:jc w:val="center"/>
        <w:rPr>
          <w:rFonts w:ascii="Arial" w:hAnsi="Arial" w:cs="Arial"/>
          <w:bCs/>
        </w:rPr>
      </w:pPr>
    </w:p>
    <w:p w14:paraId="7260C1B3" w14:textId="43982FA2" w:rsidR="006214B7" w:rsidRDefault="006214B7">
      <w:pPr>
        <w:rPr>
          <w:rFonts w:ascii="Arial" w:hAnsi="Arial" w:cs="Arial"/>
          <w:bCs/>
        </w:rPr>
      </w:pPr>
    </w:p>
    <w:p w14:paraId="6F7BCB39" w14:textId="30B3F6FD" w:rsidR="00FE1614" w:rsidRDefault="00FE1614" w:rsidP="00FE1614">
      <w:pPr>
        <w:jc w:val="center"/>
        <w:rPr>
          <w:rFonts w:ascii="Arial" w:hAnsi="Arial" w:cs="Arial"/>
          <w:bCs/>
        </w:rPr>
      </w:pPr>
      <w:r w:rsidRPr="00202D11">
        <w:rPr>
          <w:rFonts w:ascii="Arial" w:hAnsi="Arial"/>
          <w:noProof/>
        </w:rPr>
        <w:drawing>
          <wp:inline distT="0" distB="0" distL="0" distR="0" wp14:anchorId="03172859" wp14:editId="10ED4F95">
            <wp:extent cx="6116320" cy="1721485"/>
            <wp:effectExtent l="0" t="0" r="508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7510" w14:textId="26E08F47" w:rsidR="006214B7" w:rsidRDefault="006214B7">
      <w:pPr>
        <w:rPr>
          <w:rFonts w:ascii="Arial" w:hAnsi="Arial" w:cs="Arial"/>
          <w:bCs/>
        </w:rPr>
      </w:pPr>
    </w:p>
    <w:p w14:paraId="0FE54D92" w14:textId="42BB310C" w:rsidR="006214B7" w:rsidRDefault="00FE1614" w:rsidP="00FE1614">
      <w:pPr>
        <w:jc w:val="center"/>
        <w:rPr>
          <w:rFonts w:ascii="Arial" w:hAnsi="Arial" w:cs="Arial"/>
          <w:bCs/>
        </w:rPr>
      </w:pPr>
      <w:r w:rsidRPr="002F3814">
        <w:rPr>
          <w:rFonts w:ascii="Arial" w:hAnsi="Arial"/>
          <w:noProof/>
        </w:rPr>
        <w:drawing>
          <wp:inline distT="0" distB="0" distL="0" distR="0" wp14:anchorId="6D296616" wp14:editId="6FCDBC3C">
            <wp:extent cx="6116320" cy="1437005"/>
            <wp:effectExtent l="0" t="0" r="508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7EE4" w14:textId="44F1A906" w:rsidR="00FE1614" w:rsidRDefault="00FE1614" w:rsidP="00FE1614">
      <w:pPr>
        <w:jc w:val="center"/>
        <w:rPr>
          <w:rFonts w:ascii="Arial" w:hAnsi="Arial" w:cs="Arial"/>
          <w:bCs/>
        </w:rPr>
      </w:pPr>
    </w:p>
    <w:p w14:paraId="05EE2DDD" w14:textId="719D418C" w:rsidR="00FE1614" w:rsidRDefault="00FE1614" w:rsidP="00FE1614">
      <w:pPr>
        <w:jc w:val="center"/>
        <w:rPr>
          <w:rFonts w:ascii="Arial" w:hAnsi="Arial" w:cs="Arial"/>
          <w:bCs/>
        </w:rPr>
      </w:pPr>
      <w:r w:rsidRPr="002F3814">
        <w:rPr>
          <w:rFonts w:ascii="Arial" w:hAnsi="Arial"/>
          <w:noProof/>
        </w:rPr>
        <w:drawing>
          <wp:inline distT="0" distB="0" distL="0" distR="0" wp14:anchorId="315247F6" wp14:editId="50914F55">
            <wp:extent cx="6116320" cy="1546225"/>
            <wp:effectExtent l="0" t="0" r="508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979D" w14:textId="4A970DAE" w:rsidR="00FE1614" w:rsidRDefault="00FE1614" w:rsidP="00FE1614">
      <w:pPr>
        <w:jc w:val="center"/>
        <w:rPr>
          <w:rFonts w:ascii="Arial" w:hAnsi="Arial" w:cs="Arial"/>
          <w:bCs/>
        </w:rPr>
      </w:pPr>
    </w:p>
    <w:p w14:paraId="1FF4998A" w14:textId="0BEB95AB" w:rsidR="00FE1614" w:rsidRDefault="00FE1614" w:rsidP="00FE1614">
      <w:pPr>
        <w:jc w:val="center"/>
        <w:rPr>
          <w:rFonts w:ascii="Arial" w:hAnsi="Arial" w:cs="Arial"/>
          <w:bCs/>
        </w:rPr>
      </w:pPr>
      <w:r w:rsidRPr="002F3814">
        <w:rPr>
          <w:rFonts w:ascii="Arial" w:hAnsi="Arial"/>
          <w:noProof/>
        </w:rPr>
        <w:lastRenderedPageBreak/>
        <w:drawing>
          <wp:inline distT="0" distB="0" distL="0" distR="0" wp14:anchorId="67D975B8" wp14:editId="347FFD82">
            <wp:extent cx="6116320" cy="1913890"/>
            <wp:effectExtent l="0" t="0" r="508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013D" w14:textId="77777777" w:rsidR="006214B7" w:rsidRPr="006214B7" w:rsidRDefault="006214B7">
      <w:pPr>
        <w:rPr>
          <w:rFonts w:ascii="Arial" w:hAnsi="Arial" w:cs="Arial"/>
          <w:bCs/>
        </w:rPr>
      </w:pPr>
    </w:p>
    <w:p w14:paraId="7A9CB79F" w14:textId="77777777" w:rsidR="00FE1614" w:rsidRDefault="00FE1614" w:rsidP="00222BC9">
      <w:pPr>
        <w:rPr>
          <w:rFonts w:ascii="Arial" w:hAnsi="Arial" w:cs="Arial"/>
          <w:bCs/>
        </w:rPr>
      </w:pPr>
    </w:p>
    <w:p w14:paraId="6D9B679D" w14:textId="77777777" w:rsidR="00FE1614" w:rsidRDefault="00FE1614" w:rsidP="00222BC9">
      <w:pPr>
        <w:rPr>
          <w:rFonts w:ascii="Arial" w:hAnsi="Arial" w:cs="Arial"/>
          <w:bCs/>
        </w:rPr>
      </w:pPr>
    </w:p>
    <w:p w14:paraId="2C4EC726" w14:textId="693D3EB4" w:rsidR="00A53FA3" w:rsidRPr="005F5956" w:rsidRDefault="008474CC" w:rsidP="00222BC9">
      <w:pPr>
        <w:rPr>
          <w:rFonts w:ascii="Arial" w:hAnsi="Arial" w:cs="Arial"/>
          <w:bCs/>
        </w:rPr>
      </w:pPr>
      <w:r w:rsidRPr="00475018">
        <w:rPr>
          <w:rFonts w:ascii="Arial" w:hAnsi="Arial" w:cs="Arial"/>
          <w:b/>
        </w:rPr>
        <w:t>Human Biology</w:t>
      </w:r>
    </w:p>
    <w:p w14:paraId="1B053BF3" w14:textId="77777777" w:rsidR="008474CC" w:rsidRPr="00475018" w:rsidRDefault="008474CC" w:rsidP="00222BC9">
      <w:pPr>
        <w:rPr>
          <w:rFonts w:ascii="Arial" w:hAnsi="Arial" w:cs="Arial"/>
        </w:rPr>
      </w:pPr>
    </w:p>
    <w:p w14:paraId="47A3312A" w14:textId="77777777" w:rsidR="0037248A" w:rsidRPr="00475018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>1.</w:t>
      </w:r>
      <w:r w:rsidRPr="00475018">
        <w:rPr>
          <w:rFonts w:ascii="Arial" w:hAnsi="Arial" w:cs="Arial"/>
        </w:rPr>
        <w:tab/>
        <w:t>(a)</w:t>
      </w:r>
      <w:r w:rsidRPr="00475018">
        <w:rPr>
          <w:rFonts w:ascii="Arial" w:hAnsi="Arial" w:cs="Arial"/>
        </w:rPr>
        <w:tab/>
        <w:t xml:space="preserve">What are the male and female </w:t>
      </w:r>
      <w:r w:rsidRPr="00B127DB">
        <w:rPr>
          <w:rFonts w:ascii="Arial" w:hAnsi="Arial" w:cs="Arial"/>
          <w:b/>
          <w:bCs/>
          <w:i/>
          <w:iCs/>
        </w:rPr>
        <w:t>gametes</w:t>
      </w:r>
      <w:r w:rsidRPr="00475018">
        <w:rPr>
          <w:rFonts w:ascii="Arial" w:hAnsi="Arial" w:cs="Arial"/>
        </w:rPr>
        <w:t xml:space="preserve"> in animals called?</w:t>
      </w:r>
    </w:p>
    <w:p w14:paraId="401B8623" w14:textId="77777777" w:rsidR="003D3DBA" w:rsidRPr="00475018" w:rsidRDefault="003D3DBA" w:rsidP="0037248A">
      <w:pPr>
        <w:rPr>
          <w:rFonts w:ascii="Arial" w:hAnsi="Arial" w:cs="Arial"/>
        </w:rPr>
      </w:pPr>
    </w:p>
    <w:p w14:paraId="547A231F" w14:textId="6C7BF30C" w:rsidR="0037248A" w:rsidRDefault="0037248A" w:rsidP="0037248A">
      <w:pPr>
        <w:rPr>
          <w:rFonts w:ascii="Arial" w:hAnsi="Arial" w:cs="Arial"/>
        </w:rPr>
      </w:pPr>
    </w:p>
    <w:p w14:paraId="6A2816B5" w14:textId="1EFC07A1" w:rsidR="00B127DB" w:rsidRDefault="00B127DB" w:rsidP="0037248A">
      <w:pPr>
        <w:rPr>
          <w:rFonts w:ascii="Arial" w:hAnsi="Arial" w:cs="Arial"/>
        </w:rPr>
      </w:pPr>
    </w:p>
    <w:p w14:paraId="45BD7837" w14:textId="10B9AFD3" w:rsidR="00B127DB" w:rsidRDefault="00B127DB" w:rsidP="0037248A">
      <w:pPr>
        <w:rPr>
          <w:rFonts w:ascii="Arial" w:hAnsi="Arial" w:cs="Arial"/>
        </w:rPr>
      </w:pPr>
    </w:p>
    <w:p w14:paraId="3E9ADCF6" w14:textId="77777777" w:rsidR="00B127DB" w:rsidRPr="00475018" w:rsidRDefault="00B127DB" w:rsidP="0037248A">
      <w:pPr>
        <w:rPr>
          <w:rFonts w:ascii="Arial" w:hAnsi="Arial" w:cs="Arial"/>
        </w:rPr>
      </w:pPr>
    </w:p>
    <w:p w14:paraId="5AA1FB63" w14:textId="30C3CF74" w:rsidR="0037248A" w:rsidRPr="00475018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  <w:t>(b)</w:t>
      </w:r>
      <w:r w:rsidRPr="00475018">
        <w:rPr>
          <w:rFonts w:ascii="Arial" w:hAnsi="Arial" w:cs="Arial"/>
        </w:rPr>
        <w:tab/>
        <w:t xml:space="preserve">What are the </w:t>
      </w:r>
      <w:r w:rsidRPr="00475018">
        <w:rPr>
          <w:rFonts w:ascii="Arial" w:hAnsi="Arial" w:cs="Arial"/>
          <w:b/>
          <w:i/>
        </w:rPr>
        <w:t>genotypes</w:t>
      </w:r>
      <w:r w:rsidRPr="00475018">
        <w:rPr>
          <w:rFonts w:ascii="Arial" w:hAnsi="Arial" w:cs="Arial"/>
        </w:rPr>
        <w:t xml:space="preserve"> </w:t>
      </w:r>
      <w:r w:rsidR="009D4157">
        <w:rPr>
          <w:rFonts w:ascii="Arial" w:hAnsi="Arial" w:cs="Arial"/>
        </w:rPr>
        <w:t xml:space="preserve">(actual genes) </w:t>
      </w:r>
      <w:r w:rsidRPr="00475018">
        <w:rPr>
          <w:rFonts w:ascii="Arial" w:hAnsi="Arial" w:cs="Arial"/>
        </w:rPr>
        <w:t>for a male and a female?</w:t>
      </w:r>
    </w:p>
    <w:p w14:paraId="7AF5B17F" w14:textId="561BA2C1" w:rsidR="003D3DBA" w:rsidRDefault="003D3DBA" w:rsidP="0037248A">
      <w:pPr>
        <w:rPr>
          <w:rFonts w:ascii="Arial" w:hAnsi="Arial" w:cs="Arial"/>
        </w:rPr>
      </w:pPr>
    </w:p>
    <w:p w14:paraId="7D3FBAB3" w14:textId="10EA5725" w:rsidR="00B127DB" w:rsidRDefault="00B127DB" w:rsidP="0037248A">
      <w:pPr>
        <w:rPr>
          <w:rFonts w:ascii="Arial" w:hAnsi="Arial" w:cs="Arial"/>
        </w:rPr>
      </w:pPr>
    </w:p>
    <w:p w14:paraId="091DF27F" w14:textId="5CECB39F" w:rsidR="00B127DB" w:rsidRDefault="00B127DB" w:rsidP="0037248A">
      <w:pPr>
        <w:rPr>
          <w:rFonts w:ascii="Arial" w:hAnsi="Arial" w:cs="Arial"/>
        </w:rPr>
      </w:pPr>
    </w:p>
    <w:p w14:paraId="7FB3D185" w14:textId="77777777" w:rsidR="00B127DB" w:rsidRPr="00475018" w:rsidRDefault="00B127DB" w:rsidP="0037248A">
      <w:pPr>
        <w:rPr>
          <w:rFonts w:ascii="Arial" w:hAnsi="Arial" w:cs="Arial"/>
        </w:rPr>
      </w:pPr>
    </w:p>
    <w:p w14:paraId="6CA24861" w14:textId="77777777" w:rsidR="0037248A" w:rsidRPr="00475018" w:rsidRDefault="0037248A" w:rsidP="0037248A">
      <w:pPr>
        <w:rPr>
          <w:rFonts w:ascii="Arial" w:hAnsi="Arial" w:cs="Arial"/>
        </w:rPr>
      </w:pPr>
    </w:p>
    <w:p w14:paraId="1335EAB8" w14:textId="77777777" w:rsidR="0037248A" w:rsidRPr="00475018" w:rsidRDefault="0037248A" w:rsidP="0037248A">
      <w:pPr>
        <w:rPr>
          <w:rFonts w:ascii="Arial" w:hAnsi="Arial" w:cs="Arial"/>
        </w:rPr>
      </w:pPr>
    </w:p>
    <w:p w14:paraId="6171D6DF" w14:textId="67816BFB" w:rsidR="0037248A" w:rsidRPr="00475018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>2.</w:t>
      </w:r>
      <w:r w:rsidRPr="00475018">
        <w:rPr>
          <w:rFonts w:ascii="Arial" w:hAnsi="Arial" w:cs="Arial"/>
        </w:rPr>
        <w:tab/>
        <w:t xml:space="preserve">DNA is thought to be a twisted ladder structure called a double helix.  There are a </w:t>
      </w:r>
      <w:r w:rsidR="00F03E12"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>series of bases located between the two strands of the helix.</w:t>
      </w:r>
    </w:p>
    <w:p w14:paraId="674D0A57" w14:textId="77777777" w:rsidR="0037248A" w:rsidRPr="00475018" w:rsidRDefault="0037248A" w:rsidP="0037248A">
      <w:pPr>
        <w:rPr>
          <w:rFonts w:ascii="Arial" w:hAnsi="Arial" w:cs="Arial"/>
        </w:rPr>
      </w:pPr>
    </w:p>
    <w:p w14:paraId="1192A9F0" w14:textId="77777777" w:rsidR="0037248A" w:rsidRPr="00475018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  <w:t>(a)</w:t>
      </w:r>
      <w:r w:rsidRPr="00475018">
        <w:rPr>
          <w:rFonts w:ascii="Arial" w:hAnsi="Arial" w:cs="Arial"/>
        </w:rPr>
        <w:tab/>
        <w:t>Name the four bases.</w:t>
      </w:r>
    </w:p>
    <w:p w14:paraId="2AF3ADF6" w14:textId="77777777" w:rsidR="00F03E12" w:rsidRPr="00475018" w:rsidRDefault="00F03E12" w:rsidP="0037248A">
      <w:pPr>
        <w:rPr>
          <w:rFonts w:ascii="Arial" w:hAnsi="Arial" w:cs="Arial"/>
        </w:rPr>
      </w:pPr>
    </w:p>
    <w:p w14:paraId="3C470139" w14:textId="40D98F81" w:rsidR="003D5758" w:rsidRPr="00475018" w:rsidRDefault="009D4157" w:rsidP="0037248A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G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</w:t>
      </w:r>
    </w:p>
    <w:p w14:paraId="0B06AFB7" w14:textId="77777777" w:rsidR="003D5758" w:rsidRPr="00475018" w:rsidRDefault="003D5758" w:rsidP="0037248A">
      <w:pPr>
        <w:rPr>
          <w:rFonts w:ascii="Arial" w:hAnsi="Arial" w:cs="Arial"/>
        </w:rPr>
      </w:pPr>
    </w:p>
    <w:p w14:paraId="1A8FC850" w14:textId="3079D7B3" w:rsidR="003D5758" w:rsidRDefault="003D5758" w:rsidP="0037248A">
      <w:pPr>
        <w:rPr>
          <w:rFonts w:ascii="Arial" w:hAnsi="Arial" w:cs="Arial"/>
        </w:rPr>
      </w:pPr>
    </w:p>
    <w:p w14:paraId="4D54B595" w14:textId="77777777" w:rsidR="00B127DB" w:rsidRPr="00475018" w:rsidRDefault="00B127DB" w:rsidP="0037248A">
      <w:pPr>
        <w:rPr>
          <w:rFonts w:ascii="Arial" w:hAnsi="Arial" w:cs="Arial"/>
        </w:rPr>
      </w:pPr>
    </w:p>
    <w:p w14:paraId="616580FE" w14:textId="77777777" w:rsidR="00F03E12" w:rsidRPr="00475018" w:rsidRDefault="00F03E12" w:rsidP="0037248A">
      <w:pPr>
        <w:rPr>
          <w:rFonts w:ascii="Arial" w:hAnsi="Arial" w:cs="Arial"/>
        </w:rPr>
      </w:pPr>
    </w:p>
    <w:p w14:paraId="428E191B" w14:textId="77777777" w:rsidR="0037248A" w:rsidRPr="00475018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  <w:t>(b)</w:t>
      </w:r>
      <w:r w:rsidRPr="00475018">
        <w:rPr>
          <w:rFonts w:ascii="Arial" w:hAnsi="Arial" w:cs="Arial"/>
        </w:rPr>
        <w:tab/>
        <w:t>Which bases are paired together?</w:t>
      </w:r>
    </w:p>
    <w:p w14:paraId="0E128D2F" w14:textId="77777777" w:rsidR="00F03E12" w:rsidRPr="00475018" w:rsidRDefault="00F03E12" w:rsidP="0037248A">
      <w:pPr>
        <w:rPr>
          <w:rFonts w:ascii="Arial" w:hAnsi="Arial" w:cs="Arial"/>
        </w:rPr>
      </w:pPr>
    </w:p>
    <w:p w14:paraId="78BEEFAE" w14:textId="77777777" w:rsidR="00F03E12" w:rsidRPr="00475018" w:rsidRDefault="00F03E12" w:rsidP="0037248A">
      <w:pPr>
        <w:rPr>
          <w:rFonts w:ascii="Arial" w:hAnsi="Arial" w:cs="Arial"/>
        </w:rPr>
      </w:pPr>
    </w:p>
    <w:p w14:paraId="19046DD2" w14:textId="77777777" w:rsidR="003D5758" w:rsidRPr="00475018" w:rsidRDefault="003D5758" w:rsidP="0037248A">
      <w:pPr>
        <w:rPr>
          <w:rFonts w:ascii="Arial" w:hAnsi="Arial" w:cs="Arial"/>
        </w:rPr>
      </w:pPr>
    </w:p>
    <w:p w14:paraId="59F5D313" w14:textId="45C700E0" w:rsidR="003D5758" w:rsidRDefault="003D5758" w:rsidP="0037248A">
      <w:pPr>
        <w:rPr>
          <w:rFonts w:ascii="Arial" w:hAnsi="Arial" w:cs="Arial"/>
        </w:rPr>
      </w:pPr>
    </w:p>
    <w:p w14:paraId="7E7972DA" w14:textId="77777777" w:rsidR="00B127DB" w:rsidRPr="00475018" w:rsidRDefault="00B127DB" w:rsidP="0037248A">
      <w:pPr>
        <w:rPr>
          <w:rFonts w:ascii="Arial" w:hAnsi="Arial" w:cs="Arial"/>
        </w:rPr>
      </w:pPr>
    </w:p>
    <w:p w14:paraId="4FFDDB79" w14:textId="77777777" w:rsidR="00F03E12" w:rsidRPr="00475018" w:rsidRDefault="00F03E12" w:rsidP="0037248A">
      <w:pPr>
        <w:rPr>
          <w:rFonts w:ascii="Arial" w:hAnsi="Arial" w:cs="Arial"/>
        </w:rPr>
      </w:pPr>
    </w:p>
    <w:p w14:paraId="6065EE22" w14:textId="7DE2E545" w:rsidR="0037248A" w:rsidRPr="00475018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</w:r>
    </w:p>
    <w:p w14:paraId="58D99523" w14:textId="77777777" w:rsidR="00F03E12" w:rsidRPr="00475018" w:rsidRDefault="00F03E12" w:rsidP="0037248A">
      <w:pPr>
        <w:rPr>
          <w:rFonts w:ascii="Arial" w:hAnsi="Arial" w:cs="Arial"/>
        </w:rPr>
      </w:pPr>
    </w:p>
    <w:p w14:paraId="416D7993" w14:textId="77777777" w:rsidR="0037248A" w:rsidRPr="00475018" w:rsidRDefault="0037248A" w:rsidP="0037248A">
      <w:pPr>
        <w:rPr>
          <w:rFonts w:ascii="Arial" w:hAnsi="Arial" w:cs="Arial"/>
        </w:rPr>
      </w:pPr>
    </w:p>
    <w:p w14:paraId="1FDDD379" w14:textId="77777777" w:rsidR="0037248A" w:rsidRPr="00475018" w:rsidRDefault="0037248A" w:rsidP="0037248A">
      <w:pPr>
        <w:rPr>
          <w:rFonts w:ascii="Arial" w:hAnsi="Arial" w:cs="Arial"/>
        </w:rPr>
      </w:pPr>
    </w:p>
    <w:p w14:paraId="6CFA3158" w14:textId="77777777" w:rsidR="00451B19" w:rsidRPr="00475018" w:rsidRDefault="00451B19">
      <w:pPr>
        <w:rPr>
          <w:rFonts w:ascii="Arial" w:hAnsi="Arial" w:cs="Arial"/>
        </w:rPr>
      </w:pPr>
      <w:r w:rsidRPr="00475018">
        <w:rPr>
          <w:rFonts w:ascii="Arial" w:hAnsi="Arial" w:cs="Arial"/>
        </w:rPr>
        <w:br w:type="page"/>
      </w:r>
    </w:p>
    <w:p w14:paraId="1C067EFC" w14:textId="3D367383" w:rsidR="0037248A" w:rsidRPr="00475018" w:rsidRDefault="00451B19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lastRenderedPageBreak/>
        <w:t>3</w:t>
      </w:r>
      <w:r w:rsidR="0037248A" w:rsidRPr="00475018">
        <w:rPr>
          <w:rFonts w:ascii="Arial" w:hAnsi="Arial" w:cs="Arial"/>
        </w:rPr>
        <w:t>.</w:t>
      </w:r>
      <w:r w:rsidR="0037248A" w:rsidRPr="00475018">
        <w:rPr>
          <w:rFonts w:ascii="Arial" w:hAnsi="Arial" w:cs="Arial"/>
        </w:rPr>
        <w:tab/>
        <w:t>Define the following terms.</w:t>
      </w:r>
    </w:p>
    <w:p w14:paraId="272408AA" w14:textId="77777777" w:rsidR="0037248A" w:rsidRPr="00475018" w:rsidRDefault="0037248A" w:rsidP="0037248A">
      <w:pPr>
        <w:rPr>
          <w:rFonts w:ascii="Arial" w:hAnsi="Arial" w:cs="Arial"/>
        </w:rPr>
      </w:pPr>
    </w:p>
    <w:tbl>
      <w:tblPr>
        <w:tblStyle w:val="TableGrid"/>
        <w:tblW w:w="9848" w:type="dxa"/>
        <w:tblInd w:w="108" w:type="dxa"/>
        <w:tblLook w:val="04A0" w:firstRow="1" w:lastRow="0" w:firstColumn="1" w:lastColumn="0" w:noHBand="0" w:noVBand="1"/>
      </w:tblPr>
      <w:tblGrid>
        <w:gridCol w:w="3085"/>
        <w:gridCol w:w="6763"/>
      </w:tblGrid>
      <w:tr w:rsidR="00F03E12" w:rsidRPr="00475018" w14:paraId="67599FDD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43893C14" w14:textId="50C2D168" w:rsidR="00F03E12" w:rsidRPr="00475018" w:rsidRDefault="00F03E12" w:rsidP="00F03E12">
            <w:pPr>
              <w:jc w:val="center"/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  <w:b/>
              </w:rPr>
              <w:t>allele</w:t>
            </w:r>
          </w:p>
        </w:tc>
        <w:tc>
          <w:tcPr>
            <w:tcW w:w="6763" w:type="dxa"/>
          </w:tcPr>
          <w:p w14:paraId="02D2AD93" w14:textId="77777777" w:rsidR="00F03E12" w:rsidRPr="00475018" w:rsidRDefault="00F03E12" w:rsidP="0037248A">
            <w:pPr>
              <w:rPr>
                <w:rFonts w:ascii="Arial" w:hAnsi="Arial" w:cs="Arial"/>
              </w:rPr>
            </w:pPr>
          </w:p>
        </w:tc>
      </w:tr>
      <w:tr w:rsidR="00F03E12" w:rsidRPr="00475018" w14:paraId="580C7FBC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7456DBB8" w14:textId="06B14B9D" w:rsidR="00F03E12" w:rsidRPr="00475018" w:rsidRDefault="00F03E12" w:rsidP="00F03E12">
            <w:pPr>
              <w:jc w:val="center"/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  <w:b/>
              </w:rPr>
              <w:t>pure-bred</w:t>
            </w:r>
          </w:p>
        </w:tc>
        <w:tc>
          <w:tcPr>
            <w:tcW w:w="6763" w:type="dxa"/>
          </w:tcPr>
          <w:p w14:paraId="43380B0B" w14:textId="77777777" w:rsidR="00F03E12" w:rsidRPr="00475018" w:rsidRDefault="00F03E12" w:rsidP="0037248A">
            <w:pPr>
              <w:rPr>
                <w:rFonts w:ascii="Arial" w:hAnsi="Arial" w:cs="Arial"/>
              </w:rPr>
            </w:pPr>
          </w:p>
        </w:tc>
      </w:tr>
      <w:tr w:rsidR="00F03E12" w:rsidRPr="00475018" w14:paraId="0B78A84B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728D27DC" w14:textId="343C836B" w:rsidR="00F03E12" w:rsidRPr="00475018" w:rsidRDefault="00F03E12" w:rsidP="00F03E12">
            <w:pPr>
              <w:jc w:val="center"/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  <w:b/>
              </w:rPr>
              <w:t>hybrid</w:t>
            </w:r>
          </w:p>
        </w:tc>
        <w:tc>
          <w:tcPr>
            <w:tcW w:w="6763" w:type="dxa"/>
          </w:tcPr>
          <w:p w14:paraId="2C3F1796" w14:textId="77777777" w:rsidR="00F03E12" w:rsidRPr="00475018" w:rsidRDefault="00F03E12" w:rsidP="0037248A">
            <w:pPr>
              <w:rPr>
                <w:rFonts w:ascii="Arial" w:hAnsi="Arial" w:cs="Arial"/>
              </w:rPr>
            </w:pPr>
          </w:p>
        </w:tc>
      </w:tr>
      <w:tr w:rsidR="00F03E12" w:rsidRPr="00475018" w14:paraId="218C9D34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2EDCEDB5" w14:textId="096609BA" w:rsidR="00F03E12" w:rsidRPr="00475018" w:rsidRDefault="00F03E12" w:rsidP="00F03E12">
            <w:pPr>
              <w:jc w:val="center"/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  <w:b/>
              </w:rPr>
              <w:t>homozygous</w:t>
            </w:r>
          </w:p>
        </w:tc>
        <w:tc>
          <w:tcPr>
            <w:tcW w:w="6763" w:type="dxa"/>
          </w:tcPr>
          <w:p w14:paraId="6C9815E3" w14:textId="77777777" w:rsidR="00F03E12" w:rsidRPr="00475018" w:rsidRDefault="00F03E12" w:rsidP="0037248A">
            <w:pPr>
              <w:rPr>
                <w:rFonts w:ascii="Arial" w:hAnsi="Arial" w:cs="Arial"/>
              </w:rPr>
            </w:pPr>
          </w:p>
        </w:tc>
      </w:tr>
      <w:tr w:rsidR="00F03E12" w:rsidRPr="00475018" w14:paraId="57287CCF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2A77918F" w14:textId="6D1F3841" w:rsidR="00F03E12" w:rsidRPr="00475018" w:rsidRDefault="00F03E12" w:rsidP="00F03E12">
            <w:pPr>
              <w:jc w:val="center"/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  <w:b/>
              </w:rPr>
              <w:t>heterozygous</w:t>
            </w:r>
          </w:p>
        </w:tc>
        <w:tc>
          <w:tcPr>
            <w:tcW w:w="6763" w:type="dxa"/>
          </w:tcPr>
          <w:p w14:paraId="4817E13B" w14:textId="77777777" w:rsidR="00F03E12" w:rsidRPr="00475018" w:rsidRDefault="00F03E12" w:rsidP="0037248A">
            <w:pPr>
              <w:rPr>
                <w:rFonts w:ascii="Arial" w:hAnsi="Arial" w:cs="Arial"/>
              </w:rPr>
            </w:pPr>
          </w:p>
        </w:tc>
      </w:tr>
      <w:tr w:rsidR="00F03E12" w:rsidRPr="00475018" w14:paraId="4BA4DA4E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4748EC03" w14:textId="3B5B26BD" w:rsidR="00F03E12" w:rsidRPr="00475018" w:rsidRDefault="00F03E12" w:rsidP="00F03E12">
            <w:pPr>
              <w:jc w:val="center"/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  <w:b/>
              </w:rPr>
              <w:t>genotype</w:t>
            </w:r>
          </w:p>
        </w:tc>
        <w:tc>
          <w:tcPr>
            <w:tcW w:w="6763" w:type="dxa"/>
          </w:tcPr>
          <w:p w14:paraId="53930E9F" w14:textId="77777777" w:rsidR="00F03E12" w:rsidRPr="00475018" w:rsidRDefault="00F03E12" w:rsidP="0037248A">
            <w:pPr>
              <w:rPr>
                <w:rFonts w:ascii="Arial" w:hAnsi="Arial" w:cs="Arial"/>
              </w:rPr>
            </w:pPr>
          </w:p>
        </w:tc>
      </w:tr>
      <w:tr w:rsidR="00F03E12" w:rsidRPr="00475018" w14:paraId="60764B0B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0E57B56F" w14:textId="7B84BE16" w:rsidR="00F03E12" w:rsidRPr="00475018" w:rsidRDefault="00F03E12" w:rsidP="00F03E12">
            <w:pPr>
              <w:jc w:val="center"/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  <w:b/>
              </w:rPr>
              <w:t>phenotype</w:t>
            </w:r>
          </w:p>
        </w:tc>
        <w:tc>
          <w:tcPr>
            <w:tcW w:w="6763" w:type="dxa"/>
          </w:tcPr>
          <w:p w14:paraId="55D827A8" w14:textId="77777777" w:rsidR="00F03E12" w:rsidRPr="00475018" w:rsidRDefault="00F03E12" w:rsidP="0037248A">
            <w:pPr>
              <w:rPr>
                <w:rFonts w:ascii="Arial" w:hAnsi="Arial" w:cs="Arial"/>
              </w:rPr>
            </w:pPr>
          </w:p>
        </w:tc>
      </w:tr>
      <w:tr w:rsidR="00F03E12" w:rsidRPr="00475018" w14:paraId="7268B115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3529DE3B" w14:textId="36A8D59A" w:rsidR="00F03E12" w:rsidRPr="00475018" w:rsidRDefault="00F03E12" w:rsidP="00F03E12">
            <w:pPr>
              <w:jc w:val="center"/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  <w:b/>
              </w:rPr>
              <w:t>sex-linked</w:t>
            </w:r>
          </w:p>
        </w:tc>
        <w:tc>
          <w:tcPr>
            <w:tcW w:w="6763" w:type="dxa"/>
          </w:tcPr>
          <w:p w14:paraId="223F533B" w14:textId="77777777" w:rsidR="00F03E12" w:rsidRPr="00475018" w:rsidRDefault="00F03E12" w:rsidP="0037248A">
            <w:pPr>
              <w:rPr>
                <w:rFonts w:ascii="Arial" w:hAnsi="Arial" w:cs="Arial"/>
              </w:rPr>
            </w:pPr>
          </w:p>
        </w:tc>
      </w:tr>
      <w:tr w:rsidR="00F03E12" w:rsidRPr="00475018" w14:paraId="47FD2ACA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355E6ABD" w14:textId="4DF3B2BE" w:rsidR="00F03E12" w:rsidRPr="00475018" w:rsidRDefault="00F03E12" w:rsidP="00F03E12">
            <w:pPr>
              <w:jc w:val="center"/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  <w:b/>
              </w:rPr>
              <w:t>dominant</w:t>
            </w:r>
          </w:p>
        </w:tc>
        <w:tc>
          <w:tcPr>
            <w:tcW w:w="6763" w:type="dxa"/>
          </w:tcPr>
          <w:p w14:paraId="0231B519" w14:textId="77777777" w:rsidR="00F03E12" w:rsidRPr="00475018" w:rsidRDefault="00F03E12" w:rsidP="0037248A">
            <w:pPr>
              <w:rPr>
                <w:rFonts w:ascii="Arial" w:hAnsi="Arial" w:cs="Arial"/>
              </w:rPr>
            </w:pPr>
          </w:p>
        </w:tc>
      </w:tr>
      <w:tr w:rsidR="00F03E12" w:rsidRPr="00475018" w14:paraId="42D5C5F7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565F75C1" w14:textId="42BE241F" w:rsidR="00F03E12" w:rsidRPr="00475018" w:rsidRDefault="00F03E12" w:rsidP="00F03E12">
            <w:pPr>
              <w:jc w:val="center"/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  <w:b/>
              </w:rPr>
              <w:t>recessive</w:t>
            </w:r>
          </w:p>
        </w:tc>
        <w:tc>
          <w:tcPr>
            <w:tcW w:w="6763" w:type="dxa"/>
          </w:tcPr>
          <w:p w14:paraId="27354CF3" w14:textId="77777777" w:rsidR="00F03E12" w:rsidRPr="00475018" w:rsidRDefault="00F03E12" w:rsidP="0037248A">
            <w:pPr>
              <w:rPr>
                <w:rFonts w:ascii="Arial" w:hAnsi="Arial" w:cs="Arial"/>
              </w:rPr>
            </w:pPr>
          </w:p>
        </w:tc>
      </w:tr>
      <w:tr w:rsidR="00F03E12" w:rsidRPr="00475018" w14:paraId="5D22B56B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1E187DB5" w14:textId="79E8CB74" w:rsidR="00F03E12" w:rsidRPr="00475018" w:rsidRDefault="00F03E12" w:rsidP="00F03E12">
            <w:pPr>
              <w:jc w:val="center"/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  <w:b/>
              </w:rPr>
              <w:t>co-dominant</w:t>
            </w:r>
          </w:p>
        </w:tc>
        <w:tc>
          <w:tcPr>
            <w:tcW w:w="6763" w:type="dxa"/>
          </w:tcPr>
          <w:p w14:paraId="2C9B4E97" w14:textId="77777777" w:rsidR="00F03E12" w:rsidRPr="00475018" w:rsidRDefault="00F03E12" w:rsidP="0037248A">
            <w:pPr>
              <w:rPr>
                <w:rFonts w:ascii="Arial" w:hAnsi="Arial" w:cs="Arial"/>
              </w:rPr>
            </w:pPr>
          </w:p>
        </w:tc>
      </w:tr>
      <w:tr w:rsidR="00F03E12" w:rsidRPr="00475018" w14:paraId="051A5546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1796BD6A" w14:textId="79E3E1DC" w:rsidR="00F03E12" w:rsidRPr="00475018" w:rsidRDefault="00F03E12" w:rsidP="00F03E12">
            <w:pPr>
              <w:jc w:val="center"/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  <w:b/>
              </w:rPr>
              <w:t>incomplete dominance</w:t>
            </w:r>
          </w:p>
        </w:tc>
        <w:tc>
          <w:tcPr>
            <w:tcW w:w="6763" w:type="dxa"/>
          </w:tcPr>
          <w:p w14:paraId="0CED426F" w14:textId="77777777" w:rsidR="00F03E12" w:rsidRPr="00475018" w:rsidRDefault="00F03E12" w:rsidP="0037248A">
            <w:pPr>
              <w:rPr>
                <w:rFonts w:ascii="Arial" w:hAnsi="Arial" w:cs="Arial"/>
              </w:rPr>
            </w:pPr>
          </w:p>
        </w:tc>
      </w:tr>
      <w:tr w:rsidR="00F03E12" w:rsidRPr="00475018" w14:paraId="054EC73A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4152478E" w14:textId="3410C10D" w:rsidR="00F03E12" w:rsidRPr="00475018" w:rsidRDefault="00F03E12" w:rsidP="00F03E12">
            <w:pPr>
              <w:jc w:val="center"/>
              <w:rPr>
                <w:rFonts w:ascii="Arial" w:hAnsi="Arial" w:cs="Arial"/>
                <w:b/>
              </w:rPr>
            </w:pPr>
            <w:r w:rsidRPr="00475018">
              <w:rPr>
                <w:rFonts w:ascii="Arial" w:hAnsi="Arial" w:cs="Arial"/>
                <w:b/>
              </w:rPr>
              <w:t>haploid</w:t>
            </w:r>
          </w:p>
        </w:tc>
        <w:tc>
          <w:tcPr>
            <w:tcW w:w="6763" w:type="dxa"/>
          </w:tcPr>
          <w:p w14:paraId="0C8FD799" w14:textId="77777777" w:rsidR="00F03E12" w:rsidRPr="00475018" w:rsidRDefault="00F03E12" w:rsidP="0037248A">
            <w:pPr>
              <w:rPr>
                <w:rFonts w:ascii="Arial" w:hAnsi="Arial" w:cs="Arial"/>
              </w:rPr>
            </w:pPr>
          </w:p>
        </w:tc>
      </w:tr>
      <w:tr w:rsidR="00F03E12" w:rsidRPr="00475018" w14:paraId="136A4E1C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3A3DA9DA" w14:textId="4872BD1B" w:rsidR="00F03E12" w:rsidRPr="00475018" w:rsidRDefault="00F03E12" w:rsidP="00F03E12">
            <w:pPr>
              <w:jc w:val="center"/>
              <w:rPr>
                <w:rFonts w:ascii="Arial" w:hAnsi="Arial" w:cs="Arial"/>
                <w:b/>
              </w:rPr>
            </w:pPr>
            <w:r w:rsidRPr="00475018">
              <w:rPr>
                <w:rFonts w:ascii="Arial" w:hAnsi="Arial" w:cs="Arial"/>
                <w:b/>
              </w:rPr>
              <w:t>gene</w:t>
            </w:r>
          </w:p>
        </w:tc>
        <w:tc>
          <w:tcPr>
            <w:tcW w:w="6763" w:type="dxa"/>
          </w:tcPr>
          <w:p w14:paraId="6AA9E95C" w14:textId="77777777" w:rsidR="00F03E12" w:rsidRPr="00475018" w:rsidRDefault="00F03E12" w:rsidP="0037248A">
            <w:pPr>
              <w:rPr>
                <w:rFonts w:ascii="Arial" w:hAnsi="Arial" w:cs="Arial"/>
              </w:rPr>
            </w:pPr>
          </w:p>
        </w:tc>
      </w:tr>
    </w:tbl>
    <w:p w14:paraId="4E10BB87" w14:textId="77777777" w:rsidR="00F03E12" w:rsidRPr="00475018" w:rsidRDefault="00F03E12" w:rsidP="0037248A">
      <w:pPr>
        <w:rPr>
          <w:rFonts w:ascii="Arial" w:hAnsi="Arial" w:cs="Arial"/>
        </w:rPr>
      </w:pPr>
    </w:p>
    <w:p w14:paraId="0B0073E5" w14:textId="77777777" w:rsidR="00F03E12" w:rsidRPr="00475018" w:rsidRDefault="00F03E12">
      <w:pPr>
        <w:rPr>
          <w:rFonts w:ascii="Arial" w:hAnsi="Arial" w:cs="Arial"/>
        </w:rPr>
      </w:pPr>
      <w:r w:rsidRPr="00475018">
        <w:rPr>
          <w:rFonts w:ascii="Arial" w:hAnsi="Arial" w:cs="Arial"/>
        </w:rPr>
        <w:br w:type="page"/>
      </w:r>
    </w:p>
    <w:p w14:paraId="0F8052F8" w14:textId="6743633A" w:rsidR="00470797" w:rsidRDefault="00451B19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lastRenderedPageBreak/>
        <w:t>4</w:t>
      </w:r>
      <w:r w:rsidR="0037248A" w:rsidRPr="00475018">
        <w:rPr>
          <w:rFonts w:ascii="Arial" w:hAnsi="Arial" w:cs="Arial"/>
        </w:rPr>
        <w:t>.</w:t>
      </w:r>
      <w:r w:rsidR="0037248A" w:rsidRPr="00475018">
        <w:rPr>
          <w:rFonts w:ascii="Arial" w:hAnsi="Arial" w:cs="Arial"/>
        </w:rPr>
        <w:tab/>
        <w:t xml:space="preserve">Below is a diagram showing </w:t>
      </w:r>
      <w:r w:rsidR="00FE1614">
        <w:rPr>
          <w:rFonts w:ascii="Arial" w:hAnsi="Arial" w:cs="Arial"/>
        </w:rPr>
        <w:t xml:space="preserve">the </w:t>
      </w:r>
      <w:r w:rsidR="00FE1614" w:rsidRPr="00FE1614">
        <w:rPr>
          <w:rFonts w:ascii="Arial" w:hAnsi="Arial" w:cs="Arial"/>
          <w:b/>
          <w:bCs/>
          <w:i/>
          <w:iCs/>
        </w:rPr>
        <w:t>mitosis</w:t>
      </w:r>
      <w:r w:rsidR="0037248A" w:rsidRPr="00475018">
        <w:rPr>
          <w:rFonts w:ascii="Arial" w:hAnsi="Arial" w:cs="Arial"/>
        </w:rPr>
        <w:t xml:space="preserve"> cell division process.</w:t>
      </w:r>
      <w:r w:rsidR="00FE1614">
        <w:rPr>
          <w:rFonts w:ascii="Arial" w:hAnsi="Arial" w:cs="Arial"/>
        </w:rPr>
        <w:t xml:space="preserve">  The s</w:t>
      </w:r>
      <w:r w:rsidR="00470797">
        <w:rPr>
          <w:rFonts w:ascii="Arial" w:hAnsi="Arial" w:cs="Arial"/>
        </w:rPr>
        <w:t xml:space="preserve">tages are in the </w:t>
      </w:r>
      <w:r w:rsidR="00470797">
        <w:rPr>
          <w:rFonts w:ascii="Arial" w:hAnsi="Arial" w:cs="Arial"/>
        </w:rPr>
        <w:tab/>
        <w:t>wrong order.  Try to put them in the correct order in the blank diagram.</w:t>
      </w:r>
    </w:p>
    <w:p w14:paraId="40C861FC" w14:textId="77777777" w:rsidR="00470797" w:rsidRDefault="00470797" w:rsidP="0037248A">
      <w:pPr>
        <w:rPr>
          <w:rFonts w:ascii="Arial" w:hAnsi="Arial" w:cs="Arial"/>
        </w:rPr>
      </w:pPr>
    </w:p>
    <w:p w14:paraId="2C6D28DE" w14:textId="52E3C3B7" w:rsidR="0037248A" w:rsidRPr="00475018" w:rsidRDefault="00FE59C4" w:rsidP="00470797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6D8250A" wp14:editId="4C2FE442">
            <wp:extent cx="2866572" cy="2519857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20-05-13 at 7.46.28 p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8467" cy="253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CB9A" w14:textId="77777777" w:rsidR="00FE1614" w:rsidRDefault="00FE1614" w:rsidP="0037248A">
      <w:pPr>
        <w:rPr>
          <w:rFonts w:ascii="Arial" w:hAnsi="Arial" w:cs="Arial"/>
        </w:rPr>
      </w:pPr>
    </w:p>
    <w:p w14:paraId="1FFBE457" w14:textId="28DC1785" w:rsidR="0037248A" w:rsidRPr="00475018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</w:r>
      <w:r w:rsidR="00FE1614" w:rsidRPr="00FE1614">
        <w:rPr>
          <w:rFonts w:ascii="Arial" w:hAnsi="Arial" w:cs="Arial"/>
          <w:noProof/>
        </w:rPr>
        <w:drawing>
          <wp:inline distT="0" distB="0" distL="0" distR="0" wp14:anchorId="1E7F09FB" wp14:editId="7396116B">
            <wp:extent cx="2641600" cy="6045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41600" cy="60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7E31" w14:textId="77777777" w:rsidR="00AE52D5" w:rsidRPr="00475018" w:rsidRDefault="00AE52D5" w:rsidP="0037248A">
      <w:pPr>
        <w:rPr>
          <w:rFonts w:ascii="Arial" w:hAnsi="Arial" w:cs="Arial"/>
        </w:rPr>
      </w:pPr>
    </w:p>
    <w:p w14:paraId="6D2F0A27" w14:textId="77777777" w:rsidR="00AE52D5" w:rsidRPr="00475018" w:rsidRDefault="00AE52D5" w:rsidP="0037248A">
      <w:pPr>
        <w:rPr>
          <w:rFonts w:ascii="Arial" w:hAnsi="Arial" w:cs="Arial"/>
        </w:rPr>
      </w:pPr>
    </w:p>
    <w:p w14:paraId="73AEC942" w14:textId="77777777" w:rsidR="00451B19" w:rsidRPr="00475018" w:rsidRDefault="00451B19" w:rsidP="0037248A">
      <w:pPr>
        <w:rPr>
          <w:rFonts w:ascii="Arial" w:hAnsi="Arial" w:cs="Arial"/>
        </w:rPr>
      </w:pPr>
    </w:p>
    <w:p w14:paraId="1D739AF9" w14:textId="0F30B08C" w:rsidR="0037248A" w:rsidRPr="00475018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</w:r>
    </w:p>
    <w:p w14:paraId="27E6F9BD" w14:textId="77777777" w:rsidR="00AE52D5" w:rsidRPr="00475018" w:rsidRDefault="00AE52D5" w:rsidP="0037248A">
      <w:pPr>
        <w:rPr>
          <w:rFonts w:ascii="Arial" w:hAnsi="Arial" w:cs="Arial"/>
        </w:rPr>
      </w:pPr>
    </w:p>
    <w:p w14:paraId="63079CA1" w14:textId="77777777" w:rsidR="00AE52D5" w:rsidRPr="00475018" w:rsidRDefault="00AE52D5" w:rsidP="0037248A">
      <w:pPr>
        <w:rPr>
          <w:rFonts w:ascii="Arial" w:hAnsi="Arial" w:cs="Arial"/>
        </w:rPr>
      </w:pPr>
    </w:p>
    <w:p w14:paraId="3610A594" w14:textId="77777777" w:rsidR="00AE52D5" w:rsidRPr="00475018" w:rsidRDefault="00AE52D5" w:rsidP="0037248A">
      <w:pPr>
        <w:rPr>
          <w:rFonts w:ascii="Arial" w:hAnsi="Arial" w:cs="Arial"/>
        </w:rPr>
      </w:pPr>
    </w:p>
    <w:p w14:paraId="37ACF77B" w14:textId="77777777" w:rsidR="00AE52D5" w:rsidRPr="00475018" w:rsidRDefault="00AE52D5" w:rsidP="0037248A">
      <w:pPr>
        <w:rPr>
          <w:rFonts w:ascii="Arial" w:hAnsi="Arial" w:cs="Arial"/>
        </w:rPr>
      </w:pPr>
    </w:p>
    <w:p w14:paraId="090F7B97" w14:textId="77777777" w:rsidR="00AE52D5" w:rsidRPr="00475018" w:rsidRDefault="00AE52D5" w:rsidP="0037248A">
      <w:pPr>
        <w:rPr>
          <w:rFonts w:ascii="Arial" w:hAnsi="Arial" w:cs="Arial"/>
        </w:rPr>
      </w:pPr>
    </w:p>
    <w:p w14:paraId="32050F2C" w14:textId="77777777" w:rsidR="00AE52D5" w:rsidRPr="00475018" w:rsidRDefault="00AE52D5" w:rsidP="0037248A">
      <w:pPr>
        <w:rPr>
          <w:rFonts w:ascii="Arial" w:hAnsi="Arial" w:cs="Arial"/>
        </w:rPr>
      </w:pPr>
    </w:p>
    <w:p w14:paraId="0723D11F" w14:textId="77777777" w:rsidR="00AE52D5" w:rsidRPr="00475018" w:rsidRDefault="00AE52D5" w:rsidP="0037248A">
      <w:pPr>
        <w:rPr>
          <w:rFonts w:ascii="Arial" w:hAnsi="Arial" w:cs="Arial"/>
        </w:rPr>
      </w:pPr>
    </w:p>
    <w:p w14:paraId="041A4657" w14:textId="77777777" w:rsidR="00AE52D5" w:rsidRPr="00475018" w:rsidRDefault="00AE52D5" w:rsidP="0037248A">
      <w:pPr>
        <w:rPr>
          <w:rFonts w:ascii="Arial" w:hAnsi="Arial" w:cs="Arial"/>
        </w:rPr>
      </w:pPr>
    </w:p>
    <w:p w14:paraId="57165F81" w14:textId="77777777" w:rsidR="00A31C79" w:rsidRDefault="00A31C79" w:rsidP="0037248A">
      <w:pPr>
        <w:rPr>
          <w:rFonts w:ascii="Arial" w:hAnsi="Arial" w:cs="Arial"/>
        </w:rPr>
      </w:pPr>
    </w:p>
    <w:p w14:paraId="65A1B00E" w14:textId="77777777" w:rsidR="00D200F7" w:rsidRDefault="00D200F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CC24D2F" w14:textId="4857A6AA" w:rsidR="0037248A" w:rsidRPr="00475018" w:rsidRDefault="003544CE" w:rsidP="0037248A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5</w:t>
      </w:r>
      <w:r w:rsidR="0037248A" w:rsidRPr="00475018">
        <w:rPr>
          <w:rFonts w:ascii="Arial" w:hAnsi="Arial" w:cs="Arial"/>
        </w:rPr>
        <w:t>.</w:t>
      </w:r>
      <w:r w:rsidR="0037248A" w:rsidRPr="00475018">
        <w:rPr>
          <w:rFonts w:ascii="Arial" w:hAnsi="Arial" w:cs="Arial"/>
        </w:rPr>
        <w:tab/>
        <w:t xml:space="preserve">Polled cattle do not have horns.  This is a </w:t>
      </w:r>
      <w:r w:rsidR="0037248A" w:rsidRPr="00B127DB">
        <w:rPr>
          <w:rFonts w:ascii="Arial" w:hAnsi="Arial" w:cs="Arial"/>
          <w:b/>
          <w:bCs/>
          <w:i/>
          <w:iCs/>
        </w:rPr>
        <w:t>dominant</w:t>
      </w:r>
      <w:r w:rsidR="0037248A" w:rsidRPr="00475018">
        <w:rPr>
          <w:rFonts w:ascii="Arial" w:hAnsi="Arial" w:cs="Arial"/>
        </w:rPr>
        <w:t xml:space="preserve"> phenotype arising from the </w:t>
      </w:r>
      <w:r w:rsidR="00B127DB">
        <w:rPr>
          <w:rFonts w:ascii="Arial" w:hAnsi="Arial" w:cs="Arial"/>
        </w:rPr>
        <w:tab/>
      </w:r>
      <w:r w:rsidR="0037248A" w:rsidRPr="00475018">
        <w:rPr>
          <w:rFonts w:ascii="Arial" w:hAnsi="Arial" w:cs="Arial"/>
        </w:rPr>
        <w:t xml:space="preserve">action of </w:t>
      </w:r>
      <w:r w:rsidR="00470797">
        <w:rPr>
          <w:rFonts w:ascii="Arial" w:hAnsi="Arial" w:cs="Arial"/>
        </w:rPr>
        <w:t xml:space="preserve">a </w:t>
      </w:r>
      <w:r w:rsidR="0037248A" w:rsidRPr="00475018">
        <w:rPr>
          <w:rFonts w:ascii="Arial" w:hAnsi="Arial" w:cs="Arial"/>
        </w:rPr>
        <w:t xml:space="preserve">gene </w:t>
      </w:r>
      <w:r w:rsidR="0037248A" w:rsidRPr="00475018">
        <w:rPr>
          <w:rFonts w:ascii="Arial" w:hAnsi="Arial" w:cs="Arial"/>
          <w:b/>
        </w:rPr>
        <w:t>P</w:t>
      </w:r>
      <w:r w:rsidR="0037248A" w:rsidRPr="00475018">
        <w:rPr>
          <w:rFonts w:ascii="Arial" w:hAnsi="Arial" w:cs="Arial"/>
        </w:rPr>
        <w:t xml:space="preserve">. Horned cattle are therefore </w:t>
      </w:r>
      <w:r w:rsidR="0037248A" w:rsidRPr="00475018">
        <w:rPr>
          <w:rFonts w:ascii="Arial" w:hAnsi="Arial" w:cs="Arial"/>
          <w:b/>
        </w:rPr>
        <w:t>pp</w:t>
      </w:r>
      <w:r w:rsidR="0037248A" w:rsidRPr="00475018">
        <w:rPr>
          <w:rFonts w:ascii="Arial" w:hAnsi="Arial" w:cs="Arial"/>
        </w:rPr>
        <w:t xml:space="preserve"> </w:t>
      </w:r>
      <w:r w:rsidR="00470797">
        <w:rPr>
          <w:rFonts w:ascii="Arial" w:hAnsi="Arial" w:cs="Arial"/>
        </w:rPr>
        <w:t>hybrids</w:t>
      </w:r>
      <w:r w:rsidR="0037248A" w:rsidRPr="00475018">
        <w:rPr>
          <w:rFonts w:ascii="Arial" w:hAnsi="Arial" w:cs="Arial"/>
        </w:rPr>
        <w:t>.</w:t>
      </w:r>
    </w:p>
    <w:p w14:paraId="0FAEEB6D" w14:textId="05696764" w:rsidR="00470797" w:rsidRDefault="00470797" w:rsidP="00470797">
      <w:pPr>
        <w:rPr>
          <w:rFonts w:ascii="Arial" w:hAnsi="Arial" w:cs="Arial"/>
        </w:rPr>
      </w:pPr>
    </w:p>
    <w:p w14:paraId="0B7A0194" w14:textId="45F8D698" w:rsidR="0037248A" w:rsidRPr="00475018" w:rsidRDefault="00470797" w:rsidP="0037248A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What are the offspring of a hybrid polled bull (Pp) crossed with a pure-bred horned </w:t>
      </w:r>
      <w:r>
        <w:rPr>
          <w:rFonts w:ascii="Arial" w:hAnsi="Arial" w:cs="Arial"/>
        </w:rPr>
        <w:tab/>
        <w:t xml:space="preserve">cow (pp)?  </w:t>
      </w:r>
      <w:r w:rsidR="0037248A" w:rsidRPr="00475018">
        <w:rPr>
          <w:rFonts w:ascii="Arial" w:hAnsi="Arial" w:cs="Arial"/>
          <w:b/>
          <w:i/>
        </w:rPr>
        <w:t>Show full working</w:t>
      </w:r>
      <w:r w:rsidR="0037248A" w:rsidRPr="00475018">
        <w:rPr>
          <w:rFonts w:ascii="Arial" w:hAnsi="Arial" w:cs="Arial"/>
        </w:rPr>
        <w:t>.</w:t>
      </w:r>
    </w:p>
    <w:p w14:paraId="629B4F79" w14:textId="77777777" w:rsidR="0037248A" w:rsidRPr="00475018" w:rsidRDefault="0037248A" w:rsidP="0037248A">
      <w:pPr>
        <w:rPr>
          <w:rFonts w:ascii="Arial" w:hAnsi="Arial" w:cs="Arial"/>
        </w:rPr>
      </w:pPr>
    </w:p>
    <w:p w14:paraId="22539C4E" w14:textId="6EA0FFE7" w:rsidR="00AE52D5" w:rsidRPr="00475018" w:rsidRDefault="00AE52D5" w:rsidP="0037248A">
      <w:pPr>
        <w:rPr>
          <w:rFonts w:ascii="Arial" w:hAnsi="Arial" w:cs="Arial"/>
        </w:rPr>
      </w:pPr>
    </w:p>
    <w:p w14:paraId="7CA00F35" w14:textId="42AFA46B" w:rsidR="00AE52D5" w:rsidRPr="00475018" w:rsidRDefault="00A31C79" w:rsidP="0037248A">
      <w:pPr>
        <w:rPr>
          <w:rFonts w:ascii="Arial" w:hAnsi="Arial" w:cs="Arial"/>
        </w:rPr>
      </w:pPr>
      <w:r w:rsidRPr="00A31C79">
        <w:rPr>
          <w:rFonts w:ascii="Arial" w:hAnsi="Arial" w:cs="Arial"/>
          <w:noProof/>
        </w:rPr>
        <w:drawing>
          <wp:anchor distT="0" distB="0" distL="114300" distR="114300" simplePos="0" relativeHeight="251669504" behindDoc="0" locked="0" layoutInCell="1" allowOverlap="1" wp14:anchorId="6D0F2DE3" wp14:editId="15266A25">
            <wp:simplePos x="0" y="0"/>
            <wp:positionH relativeFrom="column">
              <wp:posOffset>551543</wp:posOffset>
            </wp:positionH>
            <wp:positionV relativeFrom="paragraph">
              <wp:posOffset>73660</wp:posOffset>
            </wp:positionV>
            <wp:extent cx="1530930" cy="1559560"/>
            <wp:effectExtent l="0" t="0" r="6350" b="254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5726" t="9085" r="8872" b="18573"/>
                    <a:stretch/>
                  </pic:blipFill>
                  <pic:spPr bwMode="auto">
                    <a:xfrm>
                      <a:off x="0" y="0"/>
                      <a:ext cx="1530930" cy="1559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747145" w14:textId="7BB0A4CF" w:rsidR="00AE52D5" w:rsidRPr="00475018" w:rsidRDefault="00AE52D5" w:rsidP="0037248A">
      <w:pPr>
        <w:rPr>
          <w:rFonts w:ascii="Arial" w:hAnsi="Arial" w:cs="Arial"/>
        </w:rPr>
      </w:pPr>
    </w:p>
    <w:p w14:paraId="452A3836" w14:textId="77777777" w:rsidR="00AE52D5" w:rsidRPr="00475018" w:rsidRDefault="00AE52D5" w:rsidP="0037248A">
      <w:pPr>
        <w:rPr>
          <w:rFonts w:ascii="Arial" w:hAnsi="Arial" w:cs="Arial"/>
        </w:rPr>
      </w:pPr>
    </w:p>
    <w:p w14:paraId="7FBB48C7" w14:textId="182AC3DC" w:rsidR="00AE52D5" w:rsidRPr="00475018" w:rsidRDefault="00AE52D5" w:rsidP="0037248A">
      <w:pPr>
        <w:rPr>
          <w:rFonts w:ascii="Arial" w:hAnsi="Arial" w:cs="Arial"/>
        </w:rPr>
      </w:pPr>
    </w:p>
    <w:p w14:paraId="4EE40057" w14:textId="77777777" w:rsidR="00AE52D5" w:rsidRPr="00475018" w:rsidRDefault="00AE52D5" w:rsidP="0037248A">
      <w:pPr>
        <w:rPr>
          <w:rFonts w:ascii="Arial" w:hAnsi="Arial" w:cs="Arial"/>
        </w:rPr>
      </w:pPr>
    </w:p>
    <w:p w14:paraId="1BEDE1CC" w14:textId="77777777" w:rsidR="00AE52D5" w:rsidRPr="00475018" w:rsidRDefault="00AE52D5" w:rsidP="0037248A">
      <w:pPr>
        <w:rPr>
          <w:rFonts w:ascii="Arial" w:hAnsi="Arial" w:cs="Arial"/>
        </w:rPr>
      </w:pPr>
    </w:p>
    <w:p w14:paraId="0FFC20EF" w14:textId="67975DBB" w:rsidR="00AE52D5" w:rsidRDefault="00AE52D5" w:rsidP="0037248A">
      <w:pPr>
        <w:rPr>
          <w:rFonts w:ascii="Arial" w:hAnsi="Arial" w:cs="Arial"/>
        </w:rPr>
      </w:pPr>
    </w:p>
    <w:p w14:paraId="34F3C8B1" w14:textId="77777777" w:rsidR="00B127DB" w:rsidRPr="00475018" w:rsidRDefault="00B127DB" w:rsidP="0037248A">
      <w:pPr>
        <w:rPr>
          <w:rFonts w:ascii="Arial" w:hAnsi="Arial" w:cs="Arial"/>
        </w:rPr>
      </w:pPr>
    </w:p>
    <w:p w14:paraId="568831C9" w14:textId="77777777" w:rsidR="00AE52D5" w:rsidRPr="00475018" w:rsidRDefault="00AE52D5" w:rsidP="0037248A">
      <w:pPr>
        <w:rPr>
          <w:rFonts w:ascii="Arial" w:hAnsi="Arial" w:cs="Arial"/>
        </w:rPr>
      </w:pPr>
    </w:p>
    <w:p w14:paraId="41EAD85E" w14:textId="77777777" w:rsidR="00AE52D5" w:rsidRPr="00475018" w:rsidRDefault="00AE52D5" w:rsidP="0037248A">
      <w:pPr>
        <w:rPr>
          <w:rFonts w:ascii="Arial" w:hAnsi="Arial" w:cs="Arial"/>
        </w:rPr>
      </w:pPr>
    </w:p>
    <w:p w14:paraId="697B5AA6" w14:textId="77777777" w:rsidR="00AE52D5" w:rsidRPr="00475018" w:rsidRDefault="00AE52D5" w:rsidP="0037248A">
      <w:pPr>
        <w:rPr>
          <w:rFonts w:ascii="Arial" w:hAnsi="Arial" w:cs="Arial"/>
        </w:rPr>
      </w:pPr>
    </w:p>
    <w:p w14:paraId="77DEBD6C" w14:textId="39A1CCE6" w:rsidR="00201CFD" w:rsidRDefault="003544CE" w:rsidP="0037248A">
      <w:pPr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="0037248A" w:rsidRPr="00475018">
        <w:rPr>
          <w:rFonts w:ascii="Arial" w:hAnsi="Arial" w:cs="Arial"/>
        </w:rPr>
        <w:t>.</w:t>
      </w:r>
      <w:r w:rsidR="0037248A" w:rsidRPr="00475018">
        <w:rPr>
          <w:rFonts w:ascii="Arial" w:hAnsi="Arial" w:cs="Arial"/>
        </w:rPr>
        <w:tab/>
        <w:t>The following pedigree shows the occurrence of no ear lobes in a family.</w:t>
      </w:r>
      <w:r w:rsidR="00AB6F73">
        <w:rPr>
          <w:rFonts w:ascii="Arial" w:hAnsi="Arial" w:cs="Arial"/>
        </w:rPr>
        <w:t xml:space="preserve">  It is a </w:t>
      </w:r>
      <w:r w:rsidR="00AB6F73">
        <w:rPr>
          <w:rFonts w:ascii="Arial" w:hAnsi="Arial" w:cs="Arial"/>
        </w:rPr>
        <w:tab/>
      </w:r>
      <w:r w:rsidR="00AB6F73" w:rsidRPr="00AB6F73">
        <w:rPr>
          <w:rFonts w:ascii="Arial" w:hAnsi="Arial" w:cs="Arial"/>
          <w:b/>
          <w:bCs/>
          <w:i/>
          <w:iCs/>
        </w:rPr>
        <w:t>dominant</w:t>
      </w:r>
      <w:r w:rsidR="00AB6F73">
        <w:rPr>
          <w:rFonts w:ascii="Arial" w:hAnsi="Arial" w:cs="Arial"/>
        </w:rPr>
        <w:t xml:space="preserve"> trait.  </w:t>
      </w:r>
    </w:p>
    <w:p w14:paraId="585FDD93" w14:textId="77777777" w:rsidR="00201CFD" w:rsidRDefault="00201CFD" w:rsidP="0037248A">
      <w:pPr>
        <w:rPr>
          <w:rFonts w:ascii="Arial" w:hAnsi="Arial" w:cs="Arial"/>
        </w:rPr>
      </w:pPr>
    </w:p>
    <w:p w14:paraId="3F9BF1D3" w14:textId="70C42EF6" w:rsidR="0037248A" w:rsidRPr="00475018" w:rsidRDefault="00201CFD" w:rsidP="0037248A">
      <w:pPr>
        <w:rPr>
          <w:rFonts w:ascii="Arial" w:hAnsi="Arial" w:cs="Arial"/>
        </w:rPr>
      </w:pPr>
      <w:r>
        <w:rPr>
          <w:rFonts w:ascii="Arial" w:hAnsi="Arial" w:cs="Arial"/>
        </w:rPr>
        <w:tab/>
        <w:t>i.e.  E = no ear lobes  e = ear lobes</w:t>
      </w:r>
    </w:p>
    <w:p w14:paraId="5C98FE72" w14:textId="77777777" w:rsidR="0037248A" w:rsidRPr="00475018" w:rsidRDefault="0037248A" w:rsidP="0037248A">
      <w:pPr>
        <w:rPr>
          <w:rFonts w:ascii="Arial" w:hAnsi="Arial" w:cs="Arial"/>
        </w:rPr>
      </w:pPr>
    </w:p>
    <w:p w14:paraId="74665099" w14:textId="629D76C3" w:rsidR="0037248A" w:rsidRPr="00475018" w:rsidRDefault="0037248A" w:rsidP="00B127DB">
      <w:pPr>
        <w:jc w:val="center"/>
        <w:rPr>
          <w:rFonts w:ascii="Arial" w:hAnsi="Arial" w:cs="Arial"/>
        </w:rPr>
      </w:pPr>
      <w:r w:rsidRPr="00475018">
        <w:rPr>
          <w:rFonts w:ascii="Arial" w:hAnsi="Arial" w:cs="Arial"/>
          <w:noProof/>
          <w:lang w:val="en-US"/>
        </w:rPr>
        <w:drawing>
          <wp:inline distT="0" distB="0" distL="0" distR="0" wp14:anchorId="7BBF7D5F" wp14:editId="0FAC9270">
            <wp:extent cx="6088743" cy="2751106"/>
            <wp:effectExtent l="0" t="0" r="0" b="5080"/>
            <wp:docPr id="3" name="Picture 3" descr="Pedigree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edigree00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665" cy="2771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F0116" w14:textId="77777777" w:rsidR="0037248A" w:rsidRPr="00475018" w:rsidRDefault="0037248A" w:rsidP="0037248A">
      <w:pPr>
        <w:rPr>
          <w:rFonts w:ascii="Arial" w:hAnsi="Arial" w:cs="Arial"/>
        </w:rPr>
      </w:pPr>
    </w:p>
    <w:p w14:paraId="7E819E7D" w14:textId="59D4CB4C" w:rsidR="00B127DB" w:rsidRPr="00201CFD" w:rsidRDefault="0037248A" w:rsidP="00201CFD">
      <w:pPr>
        <w:rPr>
          <w:rFonts w:ascii="Arial" w:hAnsi="Arial" w:cs="Arial"/>
          <w:u w:val="single"/>
        </w:rPr>
      </w:pPr>
      <w:r w:rsidRPr="00475018">
        <w:rPr>
          <w:rFonts w:ascii="Arial" w:hAnsi="Arial" w:cs="Arial"/>
        </w:rPr>
        <w:tab/>
        <w:t>(a)</w:t>
      </w:r>
      <w:r w:rsidRPr="00475018">
        <w:rPr>
          <w:rFonts w:ascii="Arial" w:hAnsi="Arial" w:cs="Arial"/>
        </w:rPr>
        <w:tab/>
      </w:r>
      <w:r w:rsidR="00201CFD">
        <w:rPr>
          <w:rFonts w:ascii="Arial" w:hAnsi="Arial" w:cs="Arial"/>
        </w:rPr>
        <w:t>How many males have no ear lobes?</w:t>
      </w:r>
      <w:r w:rsidR="00201CFD">
        <w:rPr>
          <w:rFonts w:ascii="Arial" w:hAnsi="Arial" w:cs="Arial"/>
        </w:rPr>
        <w:tab/>
      </w:r>
      <w:r w:rsidR="00201CFD">
        <w:rPr>
          <w:rFonts w:ascii="Arial" w:hAnsi="Arial" w:cs="Arial"/>
        </w:rPr>
        <w:tab/>
      </w:r>
      <w:r w:rsidR="00201CFD">
        <w:rPr>
          <w:rFonts w:ascii="Arial" w:hAnsi="Arial" w:cs="Arial"/>
        </w:rPr>
        <w:tab/>
      </w:r>
      <w:r w:rsidR="00201CFD">
        <w:rPr>
          <w:rFonts w:ascii="Arial" w:hAnsi="Arial" w:cs="Arial"/>
          <w:u w:val="single"/>
        </w:rPr>
        <w:tab/>
      </w:r>
      <w:r w:rsidR="00201CFD">
        <w:rPr>
          <w:rFonts w:ascii="Arial" w:hAnsi="Arial" w:cs="Arial"/>
          <w:u w:val="single"/>
        </w:rPr>
        <w:tab/>
      </w:r>
    </w:p>
    <w:p w14:paraId="24D54377" w14:textId="77777777" w:rsidR="00201CFD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</w:r>
    </w:p>
    <w:p w14:paraId="5C854451" w14:textId="77777777" w:rsidR="00201CFD" w:rsidRDefault="00201CFD" w:rsidP="0037248A">
      <w:pPr>
        <w:rPr>
          <w:rFonts w:ascii="Arial" w:hAnsi="Arial" w:cs="Arial"/>
        </w:rPr>
      </w:pPr>
    </w:p>
    <w:p w14:paraId="1F5EB33D" w14:textId="7BED31B0" w:rsidR="0037248A" w:rsidRPr="00201CFD" w:rsidRDefault="00201CFD" w:rsidP="0037248A">
      <w:pPr>
        <w:rPr>
          <w:rFonts w:ascii="Arial" w:hAnsi="Arial" w:cs="Arial"/>
          <w:u w:val="single"/>
        </w:rPr>
      </w:pPr>
      <w:r>
        <w:rPr>
          <w:rFonts w:ascii="Arial" w:hAnsi="Arial" w:cs="Arial"/>
        </w:rPr>
        <w:tab/>
      </w:r>
      <w:r w:rsidR="0037248A" w:rsidRPr="00475018">
        <w:rPr>
          <w:rFonts w:ascii="Arial" w:hAnsi="Arial" w:cs="Arial"/>
        </w:rPr>
        <w:t>(</w:t>
      </w:r>
      <w:r>
        <w:rPr>
          <w:rFonts w:ascii="Arial" w:hAnsi="Arial" w:cs="Arial"/>
        </w:rPr>
        <w:t>b</w:t>
      </w:r>
      <w:r w:rsidR="0037248A" w:rsidRPr="00475018">
        <w:rPr>
          <w:rFonts w:ascii="Arial" w:hAnsi="Arial" w:cs="Arial"/>
        </w:rPr>
        <w:t>)</w:t>
      </w:r>
      <w:r w:rsidR="0037248A" w:rsidRPr="00475018">
        <w:rPr>
          <w:rFonts w:ascii="Arial" w:hAnsi="Arial" w:cs="Arial"/>
        </w:rPr>
        <w:tab/>
        <w:t>How many females have lobes?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14:paraId="0F0EDB58" w14:textId="77777777" w:rsidR="0037248A" w:rsidRPr="00475018" w:rsidRDefault="0037248A" w:rsidP="0037248A">
      <w:pPr>
        <w:rPr>
          <w:rFonts w:ascii="Arial" w:hAnsi="Arial" w:cs="Arial"/>
        </w:rPr>
      </w:pPr>
    </w:p>
    <w:p w14:paraId="48016A94" w14:textId="77777777" w:rsidR="0037248A" w:rsidRPr="00475018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</w:p>
    <w:p w14:paraId="064055CD" w14:textId="1DC91F61" w:rsidR="00AE52D5" w:rsidRPr="00201CFD" w:rsidRDefault="00201CFD" w:rsidP="0037248A">
      <w:pPr>
        <w:rPr>
          <w:rFonts w:ascii="Arial" w:hAnsi="Arial" w:cs="Arial"/>
          <w:u w:val="single"/>
        </w:rPr>
      </w:pPr>
      <w:r>
        <w:rPr>
          <w:rFonts w:ascii="Arial" w:hAnsi="Arial" w:cs="Arial"/>
        </w:rPr>
        <w:tab/>
        <w:t>(c)</w:t>
      </w:r>
      <w:r>
        <w:rPr>
          <w:rFonts w:ascii="Arial" w:hAnsi="Arial" w:cs="Arial"/>
        </w:rPr>
        <w:tab/>
        <w:t>What is the genotype for an individual with lobes?</w:t>
      </w:r>
      <w:r>
        <w:rPr>
          <w:rFonts w:ascii="Arial" w:hAnsi="Arial" w:cs="Arial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14:paraId="6D28448E" w14:textId="77777777" w:rsidR="00AE52D5" w:rsidRPr="00475018" w:rsidRDefault="00AE52D5" w:rsidP="0037248A">
      <w:pPr>
        <w:rPr>
          <w:rFonts w:ascii="Arial" w:hAnsi="Arial" w:cs="Arial"/>
        </w:rPr>
      </w:pPr>
    </w:p>
    <w:p w14:paraId="3CDAFD6E" w14:textId="77777777" w:rsidR="00AE52D5" w:rsidRPr="00475018" w:rsidRDefault="00AE52D5" w:rsidP="0037248A">
      <w:pPr>
        <w:rPr>
          <w:rFonts w:ascii="Arial" w:hAnsi="Arial" w:cs="Arial"/>
        </w:rPr>
      </w:pPr>
    </w:p>
    <w:p w14:paraId="38392746" w14:textId="77777777" w:rsidR="00AE52D5" w:rsidRPr="00475018" w:rsidRDefault="00AE52D5" w:rsidP="0037248A">
      <w:pPr>
        <w:rPr>
          <w:rFonts w:ascii="Arial" w:hAnsi="Arial" w:cs="Arial"/>
        </w:rPr>
      </w:pPr>
    </w:p>
    <w:p w14:paraId="03A478C2" w14:textId="77777777" w:rsidR="00AE52D5" w:rsidRPr="00475018" w:rsidRDefault="00AE52D5" w:rsidP="0037248A">
      <w:pPr>
        <w:rPr>
          <w:rFonts w:ascii="Arial" w:hAnsi="Arial" w:cs="Arial"/>
        </w:rPr>
      </w:pPr>
    </w:p>
    <w:p w14:paraId="0247F88C" w14:textId="77777777" w:rsidR="00201CFD" w:rsidRDefault="00201CF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DD64605" w14:textId="669908A6" w:rsidR="0037248A" w:rsidRPr="00475018" w:rsidRDefault="003544CE" w:rsidP="0037248A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7</w:t>
      </w:r>
      <w:r w:rsidR="0037248A" w:rsidRPr="00475018">
        <w:rPr>
          <w:rFonts w:ascii="Arial" w:hAnsi="Arial" w:cs="Arial"/>
        </w:rPr>
        <w:t>.</w:t>
      </w:r>
      <w:r w:rsidR="0037248A" w:rsidRPr="00475018">
        <w:rPr>
          <w:rFonts w:ascii="Arial" w:hAnsi="Arial" w:cs="Arial"/>
        </w:rPr>
        <w:tab/>
        <w:t>(a)</w:t>
      </w:r>
      <w:r w:rsidR="0037248A" w:rsidRPr="00475018">
        <w:rPr>
          <w:rFonts w:ascii="Arial" w:hAnsi="Arial" w:cs="Arial"/>
        </w:rPr>
        <w:tab/>
        <w:t>How many chromosomes are found in a human skin cell</w:t>
      </w:r>
      <w:r w:rsidR="00201CFD">
        <w:rPr>
          <w:rFonts w:ascii="Arial" w:hAnsi="Arial" w:cs="Arial"/>
        </w:rPr>
        <w:t xml:space="preserve"> (a normal cell)</w:t>
      </w:r>
      <w:r w:rsidR="0037248A" w:rsidRPr="00475018">
        <w:rPr>
          <w:rFonts w:ascii="Arial" w:hAnsi="Arial" w:cs="Arial"/>
        </w:rPr>
        <w:t>?</w:t>
      </w:r>
    </w:p>
    <w:p w14:paraId="7339060E" w14:textId="77777777" w:rsidR="00AE52D5" w:rsidRPr="00475018" w:rsidRDefault="00AE52D5" w:rsidP="0037248A">
      <w:pPr>
        <w:rPr>
          <w:rFonts w:ascii="Arial" w:hAnsi="Arial" w:cs="Arial"/>
        </w:rPr>
      </w:pPr>
    </w:p>
    <w:p w14:paraId="6DAA30F5" w14:textId="06A10FEA" w:rsidR="00AE52D5" w:rsidRPr="00201CFD" w:rsidRDefault="00201CFD" w:rsidP="0037248A">
      <w:pPr>
        <w:rPr>
          <w:rFonts w:ascii="Arial" w:hAnsi="Arial" w:cs="Arial"/>
          <w:u w:val="single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14:paraId="32A7EF28" w14:textId="77777777" w:rsidR="00451B19" w:rsidRPr="00475018" w:rsidRDefault="00451B19" w:rsidP="0037248A">
      <w:pPr>
        <w:rPr>
          <w:rFonts w:ascii="Arial" w:hAnsi="Arial" w:cs="Arial"/>
        </w:rPr>
      </w:pPr>
    </w:p>
    <w:p w14:paraId="20492F5F" w14:textId="77777777" w:rsidR="0037248A" w:rsidRPr="00475018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  <w:t>(b)</w:t>
      </w:r>
      <w:r w:rsidRPr="00475018">
        <w:rPr>
          <w:rFonts w:ascii="Arial" w:hAnsi="Arial" w:cs="Arial"/>
        </w:rPr>
        <w:tab/>
        <w:t>How many chromosomes are found in the reproductive cells?</w:t>
      </w:r>
    </w:p>
    <w:p w14:paraId="35251A2B" w14:textId="77777777" w:rsidR="00AE52D5" w:rsidRPr="00475018" w:rsidRDefault="00AE52D5" w:rsidP="0037248A">
      <w:pPr>
        <w:rPr>
          <w:rFonts w:ascii="Arial" w:hAnsi="Arial" w:cs="Arial"/>
        </w:rPr>
      </w:pPr>
    </w:p>
    <w:p w14:paraId="6B69C480" w14:textId="1C98F15B" w:rsidR="00AE52D5" w:rsidRPr="00201CFD" w:rsidRDefault="00201CFD" w:rsidP="0037248A">
      <w:pPr>
        <w:rPr>
          <w:rFonts w:ascii="Arial" w:hAnsi="Arial" w:cs="Arial"/>
          <w:u w:val="single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14:paraId="53A45D62" w14:textId="77777777" w:rsidR="00AE52D5" w:rsidRPr="00475018" w:rsidRDefault="00AE52D5" w:rsidP="0037248A">
      <w:pPr>
        <w:rPr>
          <w:rFonts w:ascii="Arial" w:hAnsi="Arial" w:cs="Arial"/>
        </w:rPr>
      </w:pPr>
    </w:p>
    <w:p w14:paraId="32AB053D" w14:textId="2CBDCA95" w:rsidR="0037248A" w:rsidRPr="00201CFD" w:rsidRDefault="0037248A" w:rsidP="0037248A">
      <w:pPr>
        <w:rPr>
          <w:rFonts w:ascii="Arial" w:hAnsi="Arial" w:cs="Arial"/>
          <w:u w:val="single"/>
        </w:rPr>
      </w:pPr>
      <w:r w:rsidRPr="00475018">
        <w:rPr>
          <w:rFonts w:ascii="Arial" w:hAnsi="Arial" w:cs="Arial"/>
        </w:rPr>
        <w:tab/>
        <w:t>(c)</w:t>
      </w:r>
      <w:r w:rsidRPr="00475018">
        <w:rPr>
          <w:rFonts w:ascii="Arial" w:hAnsi="Arial" w:cs="Arial"/>
        </w:rPr>
        <w:tab/>
        <w:t>Name the process used to make reproductive cells?</w:t>
      </w:r>
      <w:r w:rsidR="00201CFD">
        <w:rPr>
          <w:rFonts w:ascii="Arial" w:hAnsi="Arial" w:cs="Arial"/>
        </w:rPr>
        <w:t xml:space="preserve">  </w:t>
      </w:r>
      <w:r w:rsidR="00201CFD">
        <w:rPr>
          <w:rFonts w:ascii="Arial" w:hAnsi="Arial" w:cs="Arial"/>
        </w:rPr>
        <w:tab/>
      </w:r>
      <w:r w:rsidR="00201CFD">
        <w:rPr>
          <w:rFonts w:ascii="Arial" w:hAnsi="Arial" w:cs="Arial"/>
        </w:rPr>
        <w:tab/>
        <w:t>m</w:t>
      </w:r>
      <w:r w:rsidR="00201CFD">
        <w:rPr>
          <w:rFonts w:ascii="Arial" w:hAnsi="Arial" w:cs="Arial"/>
          <w:u w:val="single"/>
        </w:rPr>
        <w:tab/>
      </w:r>
      <w:r w:rsidR="00201CFD">
        <w:rPr>
          <w:rFonts w:ascii="Arial" w:hAnsi="Arial" w:cs="Arial"/>
          <w:u w:val="single"/>
        </w:rPr>
        <w:tab/>
      </w:r>
      <w:r w:rsidR="00201CFD">
        <w:rPr>
          <w:rFonts w:ascii="Arial" w:hAnsi="Arial" w:cs="Arial"/>
          <w:u w:val="single"/>
        </w:rPr>
        <w:tab/>
      </w:r>
    </w:p>
    <w:p w14:paraId="639F4E3E" w14:textId="77777777" w:rsidR="00AE52D5" w:rsidRPr="00475018" w:rsidRDefault="00AE52D5" w:rsidP="0037248A">
      <w:pPr>
        <w:rPr>
          <w:rFonts w:ascii="Arial" w:hAnsi="Arial" w:cs="Arial"/>
        </w:rPr>
      </w:pPr>
    </w:p>
    <w:p w14:paraId="718991F6" w14:textId="77777777" w:rsidR="00AE52D5" w:rsidRPr="00475018" w:rsidRDefault="00AE52D5" w:rsidP="0037248A">
      <w:pPr>
        <w:rPr>
          <w:rFonts w:ascii="Arial" w:hAnsi="Arial" w:cs="Arial"/>
        </w:rPr>
      </w:pPr>
    </w:p>
    <w:p w14:paraId="45B18AB8" w14:textId="77777777" w:rsidR="00AE52D5" w:rsidRPr="00475018" w:rsidRDefault="00AE52D5" w:rsidP="0037248A">
      <w:pPr>
        <w:rPr>
          <w:rFonts w:ascii="Arial" w:hAnsi="Arial" w:cs="Arial"/>
        </w:rPr>
      </w:pPr>
    </w:p>
    <w:p w14:paraId="65F4B1B3" w14:textId="77777777" w:rsidR="0037248A" w:rsidRPr="00475018" w:rsidRDefault="0037248A" w:rsidP="0037248A">
      <w:pPr>
        <w:rPr>
          <w:rFonts w:ascii="Arial" w:hAnsi="Arial" w:cs="Arial"/>
        </w:rPr>
      </w:pPr>
    </w:p>
    <w:p w14:paraId="235258A0" w14:textId="16352BCB" w:rsidR="0037248A" w:rsidRPr="00475018" w:rsidRDefault="003544CE" w:rsidP="0037248A">
      <w:pPr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="0037248A" w:rsidRPr="00475018">
        <w:rPr>
          <w:rFonts w:ascii="Arial" w:hAnsi="Arial" w:cs="Arial"/>
        </w:rPr>
        <w:t>.</w:t>
      </w:r>
      <w:r w:rsidR="0037248A" w:rsidRPr="00475018">
        <w:rPr>
          <w:rFonts w:ascii="Arial" w:hAnsi="Arial" w:cs="Arial"/>
        </w:rPr>
        <w:tab/>
        <w:t>(a)</w:t>
      </w:r>
      <w:r w:rsidR="0037248A" w:rsidRPr="00475018">
        <w:rPr>
          <w:rFonts w:ascii="Arial" w:hAnsi="Arial" w:cs="Arial"/>
        </w:rPr>
        <w:tab/>
        <w:t>Who determines the sex of a child - the mother or father?  Explain</w:t>
      </w:r>
      <w:r w:rsidR="00201CFD">
        <w:rPr>
          <w:rFonts w:ascii="Arial" w:hAnsi="Arial" w:cs="Arial"/>
        </w:rPr>
        <w:t xml:space="preserve"> why</w:t>
      </w:r>
      <w:r w:rsidR="0037248A" w:rsidRPr="00475018">
        <w:rPr>
          <w:rFonts w:ascii="Arial" w:hAnsi="Arial" w:cs="Arial"/>
        </w:rPr>
        <w:t>.</w:t>
      </w:r>
    </w:p>
    <w:p w14:paraId="50D52CD5" w14:textId="77777777" w:rsidR="00AE52D5" w:rsidRPr="00475018" w:rsidRDefault="00AE52D5" w:rsidP="0037248A">
      <w:pPr>
        <w:rPr>
          <w:rFonts w:ascii="Arial" w:hAnsi="Arial" w:cs="Arial"/>
        </w:rPr>
      </w:pPr>
    </w:p>
    <w:p w14:paraId="1D25D35A" w14:textId="77777777" w:rsidR="00AE52D5" w:rsidRPr="00475018" w:rsidRDefault="00AE52D5" w:rsidP="0037248A">
      <w:pPr>
        <w:rPr>
          <w:rFonts w:ascii="Arial" w:hAnsi="Arial" w:cs="Arial"/>
        </w:rPr>
      </w:pPr>
    </w:p>
    <w:p w14:paraId="4F29F3B8" w14:textId="77777777" w:rsidR="00AE52D5" w:rsidRPr="00475018" w:rsidRDefault="00AE52D5" w:rsidP="0037248A">
      <w:pPr>
        <w:rPr>
          <w:rFonts w:ascii="Arial" w:hAnsi="Arial" w:cs="Arial"/>
        </w:rPr>
      </w:pPr>
    </w:p>
    <w:p w14:paraId="1777B363" w14:textId="77777777" w:rsidR="00AE52D5" w:rsidRPr="00475018" w:rsidRDefault="00AE52D5" w:rsidP="0037248A">
      <w:pPr>
        <w:rPr>
          <w:rFonts w:ascii="Arial" w:hAnsi="Arial" w:cs="Arial"/>
        </w:rPr>
      </w:pPr>
    </w:p>
    <w:p w14:paraId="662992C3" w14:textId="77777777" w:rsidR="00AE52D5" w:rsidRPr="00475018" w:rsidRDefault="00AE52D5" w:rsidP="0037248A">
      <w:pPr>
        <w:rPr>
          <w:rFonts w:ascii="Arial" w:hAnsi="Arial" w:cs="Arial"/>
        </w:rPr>
      </w:pPr>
    </w:p>
    <w:p w14:paraId="63F02CB6" w14:textId="77777777" w:rsidR="00AE52D5" w:rsidRPr="00475018" w:rsidRDefault="00AE52D5" w:rsidP="0037248A">
      <w:pPr>
        <w:rPr>
          <w:rFonts w:ascii="Arial" w:hAnsi="Arial" w:cs="Arial"/>
        </w:rPr>
      </w:pPr>
    </w:p>
    <w:p w14:paraId="0FF03536" w14:textId="77777777" w:rsidR="00AE52D5" w:rsidRPr="00475018" w:rsidRDefault="00AE52D5" w:rsidP="0037248A">
      <w:pPr>
        <w:rPr>
          <w:rFonts w:ascii="Arial" w:hAnsi="Arial" w:cs="Arial"/>
        </w:rPr>
      </w:pPr>
    </w:p>
    <w:p w14:paraId="1DD26343" w14:textId="1F86DE56" w:rsidR="0037248A" w:rsidRDefault="00201CFD" w:rsidP="0037248A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37248A" w:rsidRPr="00475018">
        <w:rPr>
          <w:rFonts w:ascii="Arial" w:hAnsi="Arial" w:cs="Arial"/>
        </w:rPr>
        <w:t>(</w:t>
      </w:r>
      <w:r>
        <w:rPr>
          <w:rFonts w:ascii="Arial" w:hAnsi="Arial" w:cs="Arial"/>
        </w:rPr>
        <w:t>b</w:t>
      </w:r>
      <w:r w:rsidR="0037248A" w:rsidRPr="00475018">
        <w:rPr>
          <w:rFonts w:ascii="Arial" w:hAnsi="Arial" w:cs="Arial"/>
        </w:rPr>
        <w:t>)</w:t>
      </w:r>
      <w:r w:rsidR="0037248A" w:rsidRPr="00475018">
        <w:rPr>
          <w:rFonts w:ascii="Arial" w:hAnsi="Arial" w:cs="Arial"/>
        </w:rPr>
        <w:tab/>
        <w:t xml:space="preserve">A family has had five boys born into it, and the mother is pregnant with </w:t>
      </w:r>
      <w:r>
        <w:rPr>
          <w:rFonts w:ascii="Arial" w:hAnsi="Arial" w:cs="Arial"/>
        </w:rPr>
        <w:t>a</w:t>
      </w:r>
      <w:r w:rsidR="0037248A" w:rsidRPr="00475018">
        <w:rPr>
          <w:rFonts w:ascii="Arial" w:hAnsi="Arial" w:cs="Arial"/>
        </w:rPr>
        <w:t xml:space="preserve"> sixth </w:t>
      </w:r>
      <w:r w:rsidR="00AE52D5" w:rsidRPr="00475018">
        <w:rPr>
          <w:rFonts w:ascii="Arial" w:hAnsi="Arial" w:cs="Arial"/>
        </w:rPr>
        <w:tab/>
      </w:r>
      <w:r w:rsidR="00AE52D5" w:rsidRPr="00475018">
        <w:rPr>
          <w:rFonts w:ascii="Arial" w:hAnsi="Arial" w:cs="Arial"/>
        </w:rPr>
        <w:tab/>
      </w:r>
      <w:r w:rsidR="0037248A" w:rsidRPr="00475018">
        <w:rPr>
          <w:rFonts w:ascii="Arial" w:hAnsi="Arial" w:cs="Arial"/>
        </w:rPr>
        <w:t xml:space="preserve">child.  What is the chance that the child will be a girl?  </w:t>
      </w:r>
    </w:p>
    <w:p w14:paraId="140C3C45" w14:textId="3470F14B" w:rsidR="00201CFD" w:rsidRDefault="00201CFD" w:rsidP="0037248A">
      <w:pPr>
        <w:rPr>
          <w:rFonts w:ascii="Arial" w:hAnsi="Arial" w:cs="Arial"/>
        </w:rPr>
      </w:pPr>
    </w:p>
    <w:p w14:paraId="6BE595FF" w14:textId="5DEE431B" w:rsidR="00201CFD" w:rsidRDefault="00201CFD" w:rsidP="0037248A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14:paraId="189153E1" w14:textId="1A4B95E3" w:rsidR="00201CFD" w:rsidRDefault="00201CFD" w:rsidP="0037248A">
      <w:pPr>
        <w:rPr>
          <w:rFonts w:ascii="Arial" w:hAnsi="Arial" w:cs="Arial"/>
        </w:rPr>
      </w:pPr>
    </w:p>
    <w:p w14:paraId="60C1F350" w14:textId="77777777" w:rsidR="00201CFD" w:rsidRPr="00201CFD" w:rsidRDefault="00201CFD" w:rsidP="0037248A">
      <w:pPr>
        <w:rPr>
          <w:rFonts w:ascii="Arial" w:hAnsi="Arial" w:cs="Arial"/>
        </w:rPr>
      </w:pPr>
    </w:p>
    <w:p w14:paraId="6574FD19" w14:textId="77777777" w:rsidR="008474CC" w:rsidRPr="00475018" w:rsidRDefault="008474CC" w:rsidP="00222BC9">
      <w:pPr>
        <w:rPr>
          <w:rFonts w:ascii="Arial" w:hAnsi="Arial" w:cs="Arial"/>
        </w:rPr>
      </w:pPr>
    </w:p>
    <w:p w14:paraId="6C5970CD" w14:textId="77777777" w:rsidR="00451B19" w:rsidRPr="00475018" w:rsidRDefault="00451B19" w:rsidP="00222BC9">
      <w:pPr>
        <w:rPr>
          <w:rFonts w:ascii="Arial" w:hAnsi="Arial" w:cs="Arial"/>
        </w:rPr>
      </w:pPr>
    </w:p>
    <w:sectPr w:rsidR="00451B19" w:rsidRPr="00475018" w:rsidSect="00DA5783">
      <w:footerReference w:type="even" r:id="rId21"/>
      <w:footerReference w:type="default" r:id="rId22"/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D5347F" w14:textId="77777777" w:rsidR="00C01709" w:rsidRDefault="00C01709" w:rsidP="005F5956">
      <w:r>
        <w:separator/>
      </w:r>
    </w:p>
  </w:endnote>
  <w:endnote w:type="continuationSeparator" w:id="0">
    <w:p w14:paraId="28AC9F63" w14:textId="77777777" w:rsidR="00C01709" w:rsidRDefault="00C01709" w:rsidP="005F5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43142668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EFD1A4E" w14:textId="294EF69B" w:rsidR="005F5956" w:rsidRDefault="005F5956" w:rsidP="00F91C1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9CFABC3" w14:textId="77777777" w:rsidR="005F5956" w:rsidRDefault="005F59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66307687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7900A0A" w14:textId="11039B89" w:rsidR="005F5956" w:rsidRDefault="005F5956" w:rsidP="00F91C1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452623F" w14:textId="77777777" w:rsidR="005F5956" w:rsidRDefault="005F5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64E3FC" w14:textId="77777777" w:rsidR="00C01709" w:rsidRDefault="00C01709" w:rsidP="005F5956">
      <w:r>
        <w:separator/>
      </w:r>
    </w:p>
  </w:footnote>
  <w:footnote w:type="continuationSeparator" w:id="0">
    <w:p w14:paraId="07518C6B" w14:textId="77777777" w:rsidR="00C01709" w:rsidRDefault="00C01709" w:rsidP="005F59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activeWritingStyle w:appName="MSWord" w:lang="en-AU" w:vendorID="64" w:dllVersion="6" w:nlCheck="1" w:checkStyle="1"/>
  <w:activeWritingStyle w:appName="MSWord" w:lang="en-US" w:vendorID="64" w:dllVersion="6" w:nlCheck="1" w:checkStyle="1"/>
  <w:activeWritingStyle w:appName="MSWord" w:lang="en-AU" w:vendorID="64" w:dllVersion="4096" w:nlCheck="1" w:checkStyle="0"/>
  <w:activeWritingStyle w:appName="MSWord" w:lang="en-AU" w:vendorID="2" w:dllVersion="6" w:checkStyle="1"/>
  <w:proofState w:spelling="clean"/>
  <w:attachedTemplate r:id="rId1"/>
  <w:defaultTabStop w:val="567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47A"/>
    <w:rsid w:val="0001647B"/>
    <w:rsid w:val="000E7B5C"/>
    <w:rsid w:val="000F3FE9"/>
    <w:rsid w:val="001013FD"/>
    <w:rsid w:val="001D195A"/>
    <w:rsid w:val="00201CFD"/>
    <w:rsid w:val="00222BC9"/>
    <w:rsid w:val="003544CE"/>
    <w:rsid w:val="0037248A"/>
    <w:rsid w:val="003D11C3"/>
    <w:rsid w:val="003D3DBA"/>
    <w:rsid w:val="003D5758"/>
    <w:rsid w:val="00435E83"/>
    <w:rsid w:val="00451B19"/>
    <w:rsid w:val="00470797"/>
    <w:rsid w:val="00475018"/>
    <w:rsid w:val="004B5B0C"/>
    <w:rsid w:val="00500602"/>
    <w:rsid w:val="005872A5"/>
    <w:rsid w:val="00591620"/>
    <w:rsid w:val="005C49B7"/>
    <w:rsid w:val="005F5956"/>
    <w:rsid w:val="006214B7"/>
    <w:rsid w:val="007E49E2"/>
    <w:rsid w:val="00832BD8"/>
    <w:rsid w:val="008474CC"/>
    <w:rsid w:val="008622E2"/>
    <w:rsid w:val="008D39D4"/>
    <w:rsid w:val="009045C1"/>
    <w:rsid w:val="00967719"/>
    <w:rsid w:val="009B647A"/>
    <w:rsid w:val="009D4157"/>
    <w:rsid w:val="00A31C79"/>
    <w:rsid w:val="00A53FA3"/>
    <w:rsid w:val="00A63A1F"/>
    <w:rsid w:val="00AB6F73"/>
    <w:rsid w:val="00AE52D5"/>
    <w:rsid w:val="00B127DB"/>
    <w:rsid w:val="00BF67FC"/>
    <w:rsid w:val="00C01709"/>
    <w:rsid w:val="00CD1AC8"/>
    <w:rsid w:val="00CD4000"/>
    <w:rsid w:val="00CF203B"/>
    <w:rsid w:val="00D200F7"/>
    <w:rsid w:val="00DA5783"/>
    <w:rsid w:val="00DB7703"/>
    <w:rsid w:val="00E2361B"/>
    <w:rsid w:val="00E965EA"/>
    <w:rsid w:val="00F03E12"/>
    <w:rsid w:val="00FE1614"/>
    <w:rsid w:val="00FE5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B19A88"/>
  <w14:defaultImageDpi w14:val="300"/>
  <w15:docId w15:val="{DE8CE41A-2C09-B14B-8622-DE6AB3E43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647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647B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F03E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5F59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5956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5F59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iff"/><Relationship Id="rId13" Type="http://schemas.openxmlformats.org/officeDocument/2006/relationships/image" Target="media/image8.tiff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tiff"/><Relationship Id="rId12" Type="http://schemas.openxmlformats.org/officeDocument/2006/relationships/image" Target="media/image7.tiff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tiff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tiff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tiff"/><Relationship Id="rId23" Type="http://schemas.openxmlformats.org/officeDocument/2006/relationships/fontTable" Target="fontTable.xml"/><Relationship Id="rId10" Type="http://schemas.openxmlformats.org/officeDocument/2006/relationships/image" Target="media/image5.tiff"/><Relationship Id="rId19" Type="http://schemas.openxmlformats.org/officeDocument/2006/relationships/image" Target="media/image14.tiff"/><Relationship Id="rId4" Type="http://schemas.openxmlformats.org/officeDocument/2006/relationships/footnotes" Target="footnotes.xml"/><Relationship Id="rId9" Type="http://schemas.openxmlformats.org/officeDocument/2006/relationships/image" Target="media/image4.tiff"/><Relationship Id="rId14" Type="http://schemas.openxmlformats.org/officeDocument/2006/relationships/image" Target="media/image9.tiff"/><Relationship Id="rId22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Macintosh%20HDD:Users:wilson.ian:Library:Application%20Support:Microsoft:Office:User%20Templates:My%20Templates:My%20Templates:Word%20Processing%20(docx).dotx</Template>
  <TotalTime>4</TotalTime>
  <Pages>12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Ian Wilson (Holy Cross College - Ellenbrook)</cp:lastModifiedBy>
  <cp:revision>5</cp:revision>
  <cp:lastPrinted>2020-05-11T11:05:00Z</cp:lastPrinted>
  <dcterms:created xsi:type="dcterms:W3CDTF">2020-05-11T11:05:00Z</dcterms:created>
  <dcterms:modified xsi:type="dcterms:W3CDTF">2020-05-13T11:55:00Z</dcterms:modified>
</cp:coreProperties>
</file>