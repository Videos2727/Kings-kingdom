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DA4573" w14:textId="77777777" w:rsidR="009E50E3" w:rsidRPr="00B72D3C" w:rsidRDefault="008F4B83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B72D3C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8E13022" wp14:editId="12003C81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112" name="Pictur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B72D3C" w14:paraId="458C2C87" w14:textId="77777777">
        <w:trPr>
          <w:trHeight w:val="1900"/>
        </w:trPr>
        <w:tc>
          <w:tcPr>
            <w:tcW w:w="2721" w:type="dxa"/>
          </w:tcPr>
          <w:p w14:paraId="5EA73168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F1F3A72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7C12152E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5CC389E2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548D8CD3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B72D3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55605FCE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D4843EA" w14:textId="77777777" w:rsidR="009E50E3" w:rsidRPr="00B72D3C" w:rsidRDefault="00B72D3C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B72D3C">
              <w:rPr>
                <w:rFonts w:ascii="Arial" w:hAnsi="Arial" w:cs="Arial"/>
                <w:b/>
                <w:sz w:val="30"/>
              </w:rPr>
              <w:t>Semester 1 Examination 20</w:t>
            </w:r>
            <w:r w:rsidR="008F4B83">
              <w:rPr>
                <w:rFonts w:ascii="Arial" w:hAnsi="Arial" w:cs="Arial"/>
                <w:b/>
                <w:sz w:val="30"/>
              </w:rPr>
              <w:t>20</w:t>
            </w:r>
          </w:p>
          <w:p w14:paraId="08625F4C" w14:textId="77777777" w:rsidR="009E50E3" w:rsidRPr="00B72D3C" w:rsidRDefault="009E50E3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40EEA0AE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B72D3C">
              <w:rPr>
                <w:rFonts w:ascii="Arial" w:hAnsi="Arial" w:cs="Arial"/>
                <w:b/>
                <w:sz w:val="30"/>
              </w:rPr>
              <w:t>Multiple Choice Booklet</w:t>
            </w:r>
          </w:p>
          <w:p w14:paraId="1D970449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2D94FFE0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4828FD21" w14:textId="77777777" w:rsidR="009E50E3" w:rsidRPr="00B72D3C" w:rsidRDefault="008F4B83">
      <w:pPr>
        <w:tabs>
          <w:tab w:val="right" w:pos="9270"/>
        </w:tabs>
        <w:rPr>
          <w:rFonts w:ascii="Arial" w:hAnsi="Arial" w:cs="Arial"/>
        </w:rPr>
      </w:pPr>
      <w:r w:rsidRPr="00B72D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1DE486" wp14:editId="4BD4C358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22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A99629" id="AutoShape 111" o:spid="_x0000_s1026" style="position:absolute;margin-left:202.55pt;margin-top:12.5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" filled="f" strokeweight="1pt">
                <v:path arrowok="t"/>
              </v:roundrect>
            </w:pict>
          </mc:Fallback>
        </mc:AlternateContent>
      </w:r>
    </w:p>
    <w:p w14:paraId="6783C323" w14:textId="77777777" w:rsidR="009E50E3" w:rsidRPr="00B72D3C" w:rsidRDefault="009E50E3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44E201FC" w14:textId="77777777" w:rsidR="009E50E3" w:rsidRPr="00B72D3C" w:rsidRDefault="009E50E3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B72D3C">
        <w:rPr>
          <w:rFonts w:ascii="Arial" w:hAnsi="Arial" w:cs="Arial"/>
        </w:rPr>
        <w:t>Please place your student identification label in this box</w:t>
      </w:r>
    </w:p>
    <w:p w14:paraId="2D730C72" w14:textId="77777777" w:rsidR="009E50E3" w:rsidRPr="00B72D3C" w:rsidRDefault="009E50E3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B72D3C">
        <w:rPr>
          <w:rFonts w:cs="Arial"/>
          <w:color w:val="auto"/>
          <w:sz w:val="32"/>
        </w:rPr>
        <w:tab/>
        <w:t>Year 10 Science</w:t>
      </w:r>
    </w:p>
    <w:p w14:paraId="31B13A78" w14:textId="77777777" w:rsidR="009E50E3" w:rsidRPr="00B72D3C" w:rsidRDefault="00B46527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B72D3C">
        <w:rPr>
          <w:rFonts w:ascii="Arial" w:hAnsi="Arial" w:cs="Arial"/>
          <w:b/>
          <w:sz w:val="32"/>
          <w:szCs w:val="32"/>
        </w:rPr>
        <w:t xml:space="preserve">       (General)</w:t>
      </w:r>
    </w:p>
    <w:p w14:paraId="771CEB40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2B79F867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013B4E87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5B4052FB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4DBC3B07" w14:textId="77777777" w:rsidR="009E50E3" w:rsidRPr="00B72D3C" w:rsidRDefault="009E50E3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 Name</w:t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</w:p>
    <w:p w14:paraId="49316AA9" w14:textId="77777777" w:rsidR="009E50E3" w:rsidRPr="00B72D3C" w:rsidRDefault="009E50E3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Student’s Teacher</w:t>
      </w:r>
      <w:r w:rsidRPr="00B72D3C">
        <w:rPr>
          <w:rFonts w:ascii="Arial" w:hAnsi="Arial" w:cs="Arial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</w:p>
    <w:p w14:paraId="07D5BD8C" w14:textId="77777777" w:rsidR="009E50E3" w:rsidRPr="00B72D3C" w:rsidRDefault="009E50E3">
      <w:pPr>
        <w:rPr>
          <w:rFonts w:ascii="Arial" w:hAnsi="Arial" w:cs="Arial"/>
        </w:rPr>
      </w:pPr>
      <w:r w:rsidRPr="00B72D3C">
        <w:rPr>
          <w:rFonts w:ascii="Arial" w:hAnsi="Arial" w:cs="Arial"/>
        </w:rPr>
        <w:tab/>
      </w:r>
      <w:bookmarkEnd w:id="0"/>
      <w:bookmarkEnd w:id="1"/>
    </w:p>
    <w:p w14:paraId="2DD569C5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6F477019" w14:textId="77777777" w:rsidR="009E50E3" w:rsidRPr="00B72D3C" w:rsidRDefault="009E50E3">
      <w:pPr>
        <w:suppressAutoHyphens/>
        <w:rPr>
          <w:rFonts w:ascii="Arial" w:hAnsi="Arial" w:cs="Arial"/>
          <w:spacing w:val="-4"/>
        </w:rPr>
      </w:pPr>
    </w:p>
    <w:p w14:paraId="22A45E81" w14:textId="77777777" w:rsidR="009E50E3" w:rsidRPr="00B72D3C" w:rsidRDefault="009E50E3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B72D3C">
        <w:rPr>
          <w:rFonts w:cs="Arial"/>
          <w:sz w:val="28"/>
        </w:rPr>
        <w:t>Time allowed for this paper</w:t>
      </w:r>
    </w:p>
    <w:p w14:paraId="16CA323D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65F60A8D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Reading time before commencing work:</w:t>
      </w:r>
      <w:r w:rsidRPr="00B72D3C">
        <w:rPr>
          <w:rFonts w:ascii="Arial" w:hAnsi="Arial" w:cs="Arial"/>
          <w:sz w:val="24"/>
        </w:rPr>
        <w:tab/>
        <w:t>10 minutes</w:t>
      </w:r>
    </w:p>
    <w:p w14:paraId="2AFFAC80" w14:textId="77777777" w:rsidR="009E50E3" w:rsidRPr="00B72D3C" w:rsidRDefault="00B72D3C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Working time for paper:</w:t>
      </w:r>
      <w:r w:rsidRPr="00B72D3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23620B">
        <w:rPr>
          <w:rFonts w:ascii="Arial" w:hAnsi="Arial" w:cs="Arial"/>
          <w:sz w:val="24"/>
        </w:rPr>
        <w:t>10</w:t>
      </w:r>
      <w:r w:rsidRPr="00B72D3C">
        <w:rPr>
          <w:rFonts w:ascii="Arial" w:hAnsi="Arial" w:cs="Arial"/>
          <w:sz w:val="24"/>
        </w:rPr>
        <w:t>0</w:t>
      </w:r>
      <w:r w:rsidR="009E50E3" w:rsidRPr="00B72D3C">
        <w:rPr>
          <w:rFonts w:ascii="Arial" w:hAnsi="Arial" w:cs="Arial"/>
          <w:sz w:val="24"/>
        </w:rPr>
        <w:t xml:space="preserve"> minutes</w:t>
      </w:r>
    </w:p>
    <w:p w14:paraId="2D8965D8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0B14E3EB" w14:textId="77777777" w:rsidR="009E50E3" w:rsidRPr="00B72D3C" w:rsidRDefault="009E50E3">
      <w:pPr>
        <w:rPr>
          <w:rFonts w:ascii="Arial" w:hAnsi="Arial" w:cs="Arial"/>
        </w:rPr>
      </w:pPr>
    </w:p>
    <w:p w14:paraId="3B7856AF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Materials required/recommended for this paper</w:t>
      </w:r>
    </w:p>
    <w:p w14:paraId="12A246C7" w14:textId="77777777" w:rsidR="009E50E3" w:rsidRPr="00B72D3C" w:rsidRDefault="009E50E3">
      <w:pPr>
        <w:rPr>
          <w:rFonts w:ascii="Arial" w:hAnsi="Arial" w:cs="Arial"/>
          <w:b/>
          <w:sz w:val="28"/>
        </w:rPr>
      </w:pPr>
    </w:p>
    <w:p w14:paraId="7681F38A" w14:textId="77777777" w:rsidR="009E50E3" w:rsidRPr="00B72D3C" w:rsidRDefault="009E50E3">
      <w:pPr>
        <w:pStyle w:val="Heading7"/>
        <w:rPr>
          <w:rFonts w:cs="Arial"/>
          <w:sz w:val="24"/>
        </w:rPr>
      </w:pPr>
      <w:r w:rsidRPr="00B72D3C">
        <w:rPr>
          <w:rFonts w:cs="Arial"/>
          <w:sz w:val="24"/>
        </w:rPr>
        <w:t>To be provided by the supervisor</w:t>
      </w:r>
    </w:p>
    <w:p w14:paraId="7268FEA0" w14:textId="77777777" w:rsidR="00583EA5" w:rsidRPr="00B72D3C" w:rsidRDefault="00583EA5">
      <w:pPr>
        <w:pStyle w:val="BodyText"/>
        <w:rPr>
          <w:rFonts w:cs="Arial"/>
        </w:rPr>
      </w:pPr>
    </w:p>
    <w:p w14:paraId="40FD25F4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This Question/Answer Booklet</w:t>
      </w:r>
    </w:p>
    <w:p w14:paraId="4AA5D5C9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Data Sheet</w:t>
      </w:r>
    </w:p>
    <w:p w14:paraId="5707592F" w14:textId="77777777" w:rsidR="009E50E3" w:rsidRPr="00B72D3C" w:rsidRDefault="009E50E3">
      <w:pPr>
        <w:rPr>
          <w:rFonts w:ascii="Arial" w:hAnsi="Arial" w:cs="Arial"/>
        </w:rPr>
      </w:pPr>
    </w:p>
    <w:p w14:paraId="4FF53FC2" w14:textId="77777777" w:rsidR="009E50E3" w:rsidRPr="00B72D3C" w:rsidRDefault="009E50E3">
      <w:pPr>
        <w:rPr>
          <w:rFonts w:ascii="Arial" w:hAnsi="Arial" w:cs="Arial"/>
          <w:b/>
          <w:i/>
          <w:sz w:val="24"/>
        </w:rPr>
      </w:pPr>
      <w:r w:rsidRPr="00B72D3C">
        <w:rPr>
          <w:rFonts w:ascii="Arial" w:hAnsi="Arial" w:cs="Arial"/>
          <w:b/>
          <w:i/>
          <w:sz w:val="24"/>
        </w:rPr>
        <w:t>To be provided by the candidate</w:t>
      </w:r>
    </w:p>
    <w:p w14:paraId="0E9BCD98" w14:textId="77777777" w:rsidR="00583EA5" w:rsidRPr="00B72D3C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0A2B0B13" w14:textId="77777777" w:rsidR="009E50E3" w:rsidRPr="00B72D3C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B72D3C">
        <w:rPr>
          <w:rFonts w:cs="Arial"/>
        </w:rPr>
        <w:t>Standard items:</w:t>
      </w:r>
      <w:r w:rsidRPr="00B72D3C">
        <w:rPr>
          <w:rFonts w:cs="Arial"/>
        </w:rPr>
        <w:tab/>
        <w:t>pens, pencils, eraser, correction fluid, ruler, highlighters.</w:t>
      </w:r>
    </w:p>
    <w:p w14:paraId="30549CFD" w14:textId="77777777" w:rsidR="009E50E3" w:rsidRPr="00B72D3C" w:rsidRDefault="009E50E3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Special items:</w:t>
      </w:r>
      <w:r w:rsidRPr="00B72D3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B72D3C">
        <w:rPr>
          <w:rFonts w:ascii="Arial" w:hAnsi="Arial" w:cs="Arial"/>
          <w:sz w:val="24"/>
        </w:rPr>
        <w:t xml:space="preserve">School Curriculum and Standards Authority </w:t>
      </w:r>
      <w:r w:rsidRPr="00B72D3C">
        <w:rPr>
          <w:rFonts w:ascii="Arial" w:hAnsi="Arial" w:cs="Arial"/>
          <w:sz w:val="24"/>
        </w:rPr>
        <w:t>for this course.</w:t>
      </w:r>
    </w:p>
    <w:p w14:paraId="39175B85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501ECD57" w14:textId="77777777" w:rsidR="009E50E3" w:rsidRPr="00B72D3C" w:rsidRDefault="009E50E3">
      <w:pPr>
        <w:rPr>
          <w:rFonts w:ascii="Arial" w:hAnsi="Arial" w:cs="Arial"/>
        </w:rPr>
      </w:pPr>
    </w:p>
    <w:p w14:paraId="48B85C25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Important note to candidates</w:t>
      </w:r>
    </w:p>
    <w:p w14:paraId="63B3D39A" w14:textId="77777777" w:rsidR="009E50E3" w:rsidRPr="00B72D3C" w:rsidRDefault="009E50E3">
      <w:pPr>
        <w:pStyle w:val="BodyText"/>
        <w:rPr>
          <w:rFonts w:cs="Arial"/>
        </w:rPr>
      </w:pPr>
    </w:p>
    <w:p w14:paraId="04C9A4D3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 xml:space="preserve">No other items may be taken into the examination room.  It is </w:t>
      </w:r>
      <w:r w:rsidRPr="00B72D3C">
        <w:rPr>
          <w:rFonts w:cs="Arial"/>
          <w:b/>
        </w:rPr>
        <w:t>your</w:t>
      </w:r>
      <w:r w:rsidRPr="00B72D3C">
        <w:rPr>
          <w:rFonts w:cs="Arial"/>
        </w:rPr>
        <w:t xml:space="preserve"> responsibility to ensure that you do not have any unauthorised notes or other items of a non</w:t>
      </w:r>
      <w:r w:rsidRPr="00B72D3C">
        <w:rPr>
          <w:rFonts w:cs="Arial"/>
        </w:rPr>
        <w:noBreakHyphen/>
        <w:t>personal n</w:t>
      </w:r>
      <w:r w:rsidR="00B72D3C">
        <w:rPr>
          <w:rFonts w:cs="Arial"/>
        </w:rPr>
        <w:t xml:space="preserve">ature in the examination room.  </w:t>
      </w:r>
      <w:r w:rsidRPr="00B72D3C">
        <w:rPr>
          <w:rFonts w:cs="Arial"/>
        </w:rPr>
        <w:t xml:space="preserve">If you have any unauthorised material with you, hand it to the supervisor </w:t>
      </w:r>
      <w:r w:rsidRPr="00B72D3C">
        <w:rPr>
          <w:rFonts w:cs="Arial"/>
          <w:b/>
        </w:rPr>
        <w:t>before</w:t>
      </w:r>
      <w:r w:rsidRPr="00B72D3C">
        <w:rPr>
          <w:rFonts w:cs="Arial"/>
        </w:rPr>
        <w:t xml:space="preserve"> reading any further.</w:t>
      </w:r>
    </w:p>
    <w:p w14:paraId="46C4D904" w14:textId="77777777" w:rsidR="009E50E3" w:rsidRPr="00B72D3C" w:rsidRDefault="009E50E3">
      <w:pPr>
        <w:tabs>
          <w:tab w:val="left" w:pos="567"/>
          <w:tab w:val="left" w:pos="1134"/>
        </w:tabs>
        <w:rPr>
          <w:rFonts w:ascii="Arial" w:hAnsi="Arial" w:cs="Arial"/>
          <w:b/>
        </w:rPr>
        <w:sectPr w:rsidR="009E50E3" w:rsidRPr="00B72D3C">
          <w:headerReference w:type="even" r:id="rId8"/>
          <w:headerReference w:type="default" r:id="rId9"/>
          <w:footerReference w:type="even" r:id="rId10"/>
          <w:footerReference w:type="default" r:id="rId11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08C6484C" w14:textId="77777777" w:rsidR="009E50E3" w:rsidRPr="00B72D3C" w:rsidRDefault="007F5393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B72D3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B72D3C">
        <w:rPr>
          <w:rFonts w:ascii="Arial" w:hAnsi="Arial" w:cs="Arial"/>
          <w:b/>
          <w:color w:val="000000"/>
          <w:sz w:val="22"/>
        </w:rPr>
        <w:t>1</w:t>
      </w:r>
      <w:r w:rsidRPr="00B72D3C">
        <w:rPr>
          <w:rFonts w:ascii="Arial" w:hAnsi="Arial" w:cs="Arial"/>
          <w:b/>
          <w:color w:val="000000"/>
          <w:sz w:val="22"/>
        </w:rPr>
        <w:tab/>
      </w:r>
      <w:r w:rsidRPr="00B72D3C">
        <w:rPr>
          <w:rFonts w:ascii="Arial" w:hAnsi="Arial" w:cs="Arial"/>
          <w:b/>
          <w:color w:val="000000"/>
          <w:sz w:val="22"/>
        </w:rPr>
        <w:tab/>
        <w:t>MULTIPLE CHOICE</w:t>
      </w:r>
      <w:r w:rsidRPr="00B72D3C">
        <w:rPr>
          <w:rFonts w:ascii="Arial" w:hAnsi="Arial" w:cs="Arial"/>
          <w:b/>
          <w:color w:val="000000"/>
          <w:sz w:val="22"/>
        </w:rPr>
        <w:tab/>
        <w:t>(</w:t>
      </w:r>
      <w:r w:rsidR="005F572B">
        <w:rPr>
          <w:rFonts w:ascii="Arial" w:hAnsi="Arial" w:cs="Arial"/>
          <w:b/>
          <w:color w:val="000000"/>
          <w:sz w:val="22"/>
        </w:rPr>
        <w:t>60</w:t>
      </w:r>
      <w:r w:rsidR="009E50E3" w:rsidRPr="00B72D3C">
        <w:rPr>
          <w:rFonts w:ascii="Arial" w:hAnsi="Arial" w:cs="Arial"/>
          <w:b/>
          <w:color w:val="000000"/>
          <w:sz w:val="22"/>
        </w:rPr>
        <w:t xml:space="preserve"> marks)</w:t>
      </w:r>
    </w:p>
    <w:p w14:paraId="39D036E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03D7AEC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b/>
          <w:i/>
          <w:sz w:val="22"/>
        </w:rPr>
        <w:t>Make a choice of answer and mark it with a cross on the answer sheet in the answer booklet.</w:t>
      </w:r>
    </w:p>
    <w:p w14:paraId="04583D1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82B80E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7FDF670" w14:textId="77777777" w:rsidR="009E50E3" w:rsidRPr="00B72D3C" w:rsidRDefault="008F4B8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56D891" wp14:editId="6ABF0518">
                <wp:simplePos x="0" y="0"/>
                <wp:positionH relativeFrom="column">
                  <wp:posOffset>17145</wp:posOffset>
                </wp:positionH>
                <wp:positionV relativeFrom="paragraph">
                  <wp:posOffset>-140970</wp:posOffset>
                </wp:positionV>
                <wp:extent cx="6172200" cy="0"/>
                <wp:effectExtent l="0" t="0" r="0" b="0"/>
                <wp:wrapNone/>
                <wp:docPr id="21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0012B" id="Line 1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11.1pt" to="487.35pt,-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">
                <o:lock v:ext="edit" shapetype="f"/>
              </v:line>
            </w:pict>
          </mc:Fallback>
        </mc:AlternateContent>
      </w:r>
      <w:r w:rsidR="009E50E3" w:rsidRPr="00B72D3C">
        <w:rPr>
          <w:rFonts w:ascii="Arial" w:hAnsi="Arial" w:cs="Arial"/>
          <w:sz w:val="22"/>
        </w:rPr>
        <w:t>1 .</w:t>
      </w:r>
      <w:r w:rsidR="009E50E3" w:rsidRPr="00B72D3C">
        <w:rPr>
          <w:rFonts w:ascii="Arial" w:hAnsi="Arial" w:cs="Arial"/>
          <w:sz w:val="22"/>
        </w:rPr>
        <w:tab/>
        <w:t>The alternative forms of each gene are called:</w:t>
      </w:r>
    </w:p>
    <w:p w14:paraId="74E4079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B03408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alleles.</w:t>
      </w:r>
    </w:p>
    <w:p w14:paraId="76D0839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gametes.</w:t>
      </w:r>
    </w:p>
    <w:p w14:paraId="3855295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hybrids.</w:t>
      </w:r>
    </w:p>
    <w:p w14:paraId="3621028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monohybrids.</w:t>
      </w:r>
    </w:p>
    <w:p w14:paraId="2B6B70F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3D90E0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2.</w:t>
      </w:r>
      <w:r w:rsidRPr="00B72D3C">
        <w:rPr>
          <w:rFonts w:ascii="Arial" w:hAnsi="Arial" w:cs="Arial"/>
          <w:sz w:val="22"/>
        </w:rPr>
        <w:tab/>
        <w:t xml:space="preserve">In pea plants, the gene for tall stems (T) is dominant over the gene for short stems (t).  The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b/>
          <w:i/>
          <w:sz w:val="22"/>
        </w:rPr>
        <w:t>phenotype</w:t>
      </w:r>
      <w:r w:rsidRPr="00B72D3C">
        <w:rPr>
          <w:rFonts w:ascii="Arial" w:hAnsi="Arial" w:cs="Arial"/>
          <w:sz w:val="22"/>
        </w:rPr>
        <w:t xml:space="preserve"> for a pea with the gene combination Tt is:</w:t>
      </w:r>
    </w:p>
    <w:p w14:paraId="48FC87D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1AF37C9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tall stems.</w:t>
      </w:r>
    </w:p>
    <w:p w14:paraId="09FFD65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middle-size stems.</w:t>
      </w:r>
    </w:p>
    <w:p w14:paraId="36CEC2D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short stems.</w:t>
      </w:r>
    </w:p>
    <w:p w14:paraId="35166A6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TT.</w:t>
      </w:r>
    </w:p>
    <w:p w14:paraId="37FCF49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E412D4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3.</w:t>
      </w:r>
      <w:r w:rsidRPr="00B72D3C">
        <w:rPr>
          <w:rFonts w:ascii="Arial" w:hAnsi="Arial" w:cs="Arial"/>
          <w:sz w:val="22"/>
        </w:rPr>
        <w:tab/>
        <w:t xml:space="preserve">When red flowered snapdragons are crossed with white flowered snapdragons, some of the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offspring have pink flowers.  This is an example of:</w:t>
      </w:r>
    </w:p>
    <w:p w14:paraId="2572315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8DBB3E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cloning.</w:t>
      </w:r>
    </w:p>
    <w:p w14:paraId="0F91112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incomplete dominance.</w:t>
      </w:r>
    </w:p>
    <w:p w14:paraId="4B4B475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co-dominance.</w:t>
      </w:r>
    </w:p>
    <w:p w14:paraId="21FD272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mutation.</w:t>
      </w:r>
    </w:p>
    <w:p w14:paraId="07D3EC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82E0C3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4.</w:t>
      </w:r>
      <w:r w:rsidRPr="00B72D3C">
        <w:rPr>
          <w:rFonts w:ascii="Arial" w:hAnsi="Arial" w:cs="Arial"/>
          <w:sz w:val="22"/>
        </w:rPr>
        <w:tab/>
        <w:t xml:space="preserve">It has been suggested that King Henry VIII of England married several women because he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was determined to have a son, and his first three wives failed to produce one.  His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assumption that the fault lay with the women was:</w:t>
      </w:r>
    </w:p>
    <w:p w14:paraId="49986A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739E73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false considering the low survival rate of babies in the 16th century.</w:t>
      </w:r>
    </w:p>
    <w:p w14:paraId="036836D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true as it is the mother’s egg that determines whether the offspring is a boy or a girl.</w:t>
      </w:r>
    </w:p>
    <w:p w14:paraId="500BEA4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 xml:space="preserve">reasonable since the health of the mother is very important in determining the sex of </w:t>
      </w:r>
      <w:r w:rsidR="00B72D3C">
        <w:rPr>
          <w:rFonts w:ascii="Arial" w:hAnsi="Arial" w:cs="Arial"/>
          <w:sz w:val="22"/>
        </w:rPr>
        <w:tab/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the baby.</w:t>
      </w:r>
    </w:p>
    <w:p w14:paraId="7427BD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false since the sex of the baby is determined at conception by the father’s sperm.</w:t>
      </w:r>
    </w:p>
    <w:p w14:paraId="33A7305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FF5448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5.</w:t>
      </w:r>
      <w:r w:rsidRPr="00B72D3C">
        <w:rPr>
          <w:rFonts w:ascii="Arial" w:hAnsi="Arial" w:cs="Arial"/>
          <w:sz w:val="22"/>
        </w:rPr>
        <w:tab/>
        <w:t xml:space="preserve">An organism is </w:t>
      </w:r>
      <w:r w:rsidRPr="00B72D3C">
        <w:rPr>
          <w:rFonts w:ascii="Arial" w:hAnsi="Arial" w:cs="Arial"/>
          <w:b/>
          <w:i/>
          <w:sz w:val="22"/>
        </w:rPr>
        <w:t>heterozygous</w:t>
      </w:r>
      <w:r w:rsidRPr="00B72D3C">
        <w:rPr>
          <w:rFonts w:ascii="Arial" w:hAnsi="Arial" w:cs="Arial"/>
          <w:sz w:val="22"/>
        </w:rPr>
        <w:t xml:space="preserve"> for a characteristic if it has:</w:t>
      </w:r>
    </w:p>
    <w:p w14:paraId="6F51E1B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34D86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two genes that are the same.</w:t>
      </w:r>
    </w:p>
    <w:p w14:paraId="40370FB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more than two genes that are the same.</w:t>
      </w:r>
    </w:p>
    <w:p w14:paraId="1B62165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only one gene.</w:t>
      </w:r>
    </w:p>
    <w:p w14:paraId="1D0049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two different genes.</w:t>
      </w:r>
    </w:p>
    <w:p w14:paraId="2F19F01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11B813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6.</w:t>
      </w:r>
      <w:r w:rsidRPr="00B72D3C">
        <w:rPr>
          <w:rFonts w:ascii="Arial" w:hAnsi="Arial" w:cs="Arial"/>
          <w:sz w:val="22"/>
        </w:rPr>
        <w:tab/>
      </w:r>
      <w:r w:rsidR="00E275E7" w:rsidRPr="00B72D3C">
        <w:rPr>
          <w:rFonts w:ascii="Arial" w:hAnsi="Arial" w:cs="Arial"/>
          <w:sz w:val="22"/>
        </w:rPr>
        <w:t xml:space="preserve">In guinea pigs, black coat colour dominates white coat colour.  </w:t>
      </w:r>
      <w:r w:rsidRPr="00B72D3C">
        <w:rPr>
          <w:rFonts w:ascii="Arial" w:hAnsi="Arial" w:cs="Arial"/>
          <w:sz w:val="22"/>
        </w:rPr>
        <w:t xml:space="preserve">A pure-breeding black guinea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pig is crossed with a pure-breeding white guinea pig.  If </w:t>
      </w:r>
      <w:r w:rsidR="00FA13AC" w:rsidRPr="00B72D3C">
        <w:rPr>
          <w:rFonts w:ascii="Arial" w:hAnsi="Arial" w:cs="Arial"/>
          <w:sz w:val="22"/>
        </w:rPr>
        <w:t>100% of the</w:t>
      </w:r>
      <w:r w:rsidRPr="00B72D3C">
        <w:rPr>
          <w:rFonts w:ascii="Arial" w:hAnsi="Arial" w:cs="Arial"/>
          <w:sz w:val="22"/>
        </w:rPr>
        <w:t xml:space="preserve"> </w:t>
      </w:r>
      <w:r w:rsidR="005F572B" w:rsidRPr="00B72D3C">
        <w:rPr>
          <w:rFonts w:ascii="Arial" w:hAnsi="Arial" w:cs="Arial"/>
          <w:sz w:val="22"/>
        </w:rPr>
        <w:t>first-generation</w:t>
      </w:r>
      <w:r w:rsidR="00FA13AC"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 xml:space="preserve">offspring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is black, what is the probability </w:t>
      </w:r>
      <w:r w:rsidR="00FA13AC" w:rsidRPr="00B72D3C">
        <w:rPr>
          <w:rFonts w:ascii="Arial" w:hAnsi="Arial" w:cs="Arial"/>
          <w:sz w:val="22"/>
        </w:rPr>
        <w:t>that the</w:t>
      </w:r>
      <w:r w:rsidRPr="00B72D3C">
        <w:rPr>
          <w:rFonts w:ascii="Arial" w:hAnsi="Arial" w:cs="Arial"/>
          <w:sz w:val="22"/>
        </w:rPr>
        <w:t xml:space="preserve"> </w:t>
      </w:r>
      <w:r w:rsidR="00DD5D25" w:rsidRPr="00B72D3C">
        <w:rPr>
          <w:rFonts w:ascii="Arial" w:hAnsi="Arial" w:cs="Arial"/>
          <w:sz w:val="22"/>
        </w:rPr>
        <w:t>second-generation</w:t>
      </w:r>
      <w:r w:rsidR="00FA13AC"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>offspring is white?</w:t>
      </w:r>
    </w:p>
    <w:p w14:paraId="6737CD1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2C34C6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100%</w:t>
      </w:r>
    </w:p>
    <w:p w14:paraId="7957314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50%</w:t>
      </w:r>
    </w:p>
    <w:p w14:paraId="210B836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25%</w:t>
      </w:r>
    </w:p>
    <w:p w14:paraId="51BC1EC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0%</w:t>
      </w:r>
    </w:p>
    <w:p w14:paraId="38F6239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5BF590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8C6415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br w:type="page"/>
      </w:r>
      <w:r w:rsidRPr="00B72D3C">
        <w:rPr>
          <w:rFonts w:ascii="Arial" w:hAnsi="Arial" w:cs="Arial"/>
          <w:sz w:val="22"/>
        </w:rPr>
        <w:lastRenderedPageBreak/>
        <w:t>7.</w:t>
      </w:r>
      <w:r w:rsidRPr="00B72D3C">
        <w:rPr>
          <w:rFonts w:ascii="Arial" w:hAnsi="Arial" w:cs="Arial"/>
          <w:sz w:val="22"/>
        </w:rPr>
        <w:tab/>
        <w:t>Which process causes changes in chromosomes to occur?</w:t>
      </w:r>
    </w:p>
    <w:p w14:paraId="58C5BFD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55D39A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Cell division.</w:t>
      </w:r>
    </w:p>
    <w:p w14:paraId="547A7FE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DNA mutations.</w:t>
      </w:r>
    </w:p>
    <w:p w14:paraId="7A88D95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Gene replication.</w:t>
      </w:r>
    </w:p>
    <w:p w14:paraId="6F07C3F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Reproduction.</w:t>
      </w:r>
      <w:r w:rsidRPr="00B72D3C">
        <w:rPr>
          <w:rFonts w:ascii="Arial" w:hAnsi="Arial" w:cs="Arial"/>
          <w:sz w:val="22"/>
        </w:rPr>
        <w:tab/>
      </w:r>
    </w:p>
    <w:p w14:paraId="17F4B17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14915F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8.</w:t>
      </w:r>
      <w:r w:rsidRPr="00B72D3C">
        <w:rPr>
          <w:rFonts w:ascii="Arial" w:hAnsi="Arial" w:cs="Arial"/>
          <w:sz w:val="22"/>
        </w:rPr>
        <w:tab/>
        <w:t xml:space="preserve">In humans, long eyelashes (L) are dominant over short eyelashes (l).  A woman with long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eyelashes marries a man with short eyelashes.  Two of their four children have short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eyelashes.  The woman’s genotype must be:</w:t>
      </w:r>
    </w:p>
    <w:p w14:paraId="0BDDA37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0D4DF2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LL.</w:t>
      </w:r>
    </w:p>
    <w:p w14:paraId="11829E1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Ll.</w:t>
      </w:r>
    </w:p>
    <w:p w14:paraId="5AF86D1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ll.</w:t>
      </w:r>
    </w:p>
    <w:p w14:paraId="077CF74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long eyelashes.</w:t>
      </w:r>
    </w:p>
    <w:p w14:paraId="6027FB7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8E6204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2F7111C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b/>
          <w:i/>
          <w:sz w:val="22"/>
        </w:rPr>
      </w:pPr>
      <w:r w:rsidRP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b/>
          <w:i/>
          <w:sz w:val="22"/>
        </w:rPr>
        <w:t>The next two questions relate to the information below.</w:t>
      </w:r>
    </w:p>
    <w:p w14:paraId="1FC4760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EF0F037" w14:textId="77777777" w:rsidR="009E50E3" w:rsidRPr="00B72D3C" w:rsidRDefault="00B72D3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The following punnett </w:t>
      </w:r>
      <w:r w:rsidR="009E50E3" w:rsidRPr="00B72D3C">
        <w:rPr>
          <w:rFonts w:ascii="Arial" w:hAnsi="Arial" w:cs="Arial"/>
          <w:sz w:val="22"/>
        </w:rPr>
        <w:t xml:space="preserve">square shows the likely result of breeding two heterozygous black </w:t>
      </w:r>
      <w:r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guinea pigs</w:t>
      </w:r>
      <w:r w:rsidR="00DD5D25" w:rsidRPr="00B72D3C">
        <w:rPr>
          <w:rFonts w:ascii="Arial" w:hAnsi="Arial" w:cs="Arial"/>
          <w:sz w:val="22"/>
        </w:rPr>
        <w:t xml:space="preserve">.  </w:t>
      </w:r>
      <w:r w:rsidR="009E50E3" w:rsidRPr="00B72D3C">
        <w:rPr>
          <w:rFonts w:ascii="Arial" w:hAnsi="Arial" w:cs="Arial"/>
          <w:sz w:val="22"/>
        </w:rPr>
        <w:t>The guinea pigs black colour gene (B) dominates the brown colour gene (b).</w:t>
      </w:r>
    </w:p>
    <w:p w14:paraId="0C3C499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FE111D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margin" w:tblpXSpec="center" w:tblpY="66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"/>
        <w:gridCol w:w="762"/>
        <w:gridCol w:w="762"/>
      </w:tblGrid>
      <w:tr w:rsidR="009E50E3" w:rsidRPr="00B72D3C" w14:paraId="508439EF" w14:textId="77777777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62" w:type="dxa"/>
            <w:tcBorders>
              <w:top w:val="nil"/>
              <w:left w:val="nil"/>
            </w:tcBorders>
          </w:tcPr>
          <w:p w14:paraId="7876E821" w14:textId="77777777" w:rsidR="009E50E3" w:rsidRPr="00B72D3C" w:rsidRDefault="008F4B83">
            <w:pPr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D33626E" wp14:editId="7753E156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8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9" name="Oval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Line 10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65D5AA" id="Group 107" o:spid="_x0000_s1026" style="position:absolute;margin-left:16.7pt;margin-top:2.1pt;width:12.65pt;height:12pt;z-index:251658240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">
                      <v:oval id="Oval 10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">
                        <v:path arrowok="t"/>
                      </v:oval>
                      <v:line id="Line 10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7F8961A" wp14:editId="46A35902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32385</wp:posOffset>
                      </wp:positionV>
                      <wp:extent cx="381000" cy="313055"/>
                      <wp:effectExtent l="0" t="0" r="0" b="4445"/>
                      <wp:wrapNone/>
                      <wp:docPr id="17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381000" cy="3130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AC70D5" id="Line 106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pt,2.55pt" to="32.5pt,2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">
                      <o:lock v:ext="edit" shapetype="f"/>
                    </v:line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39A7B58" wp14:editId="587A9BBC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131445</wp:posOffset>
                      </wp:positionV>
                      <wp:extent cx="93345" cy="194945"/>
                      <wp:effectExtent l="0" t="0" r="0" b="0"/>
                      <wp:wrapNone/>
                      <wp:docPr id="13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4" name="Oval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Line 1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105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0AC834" id="Group 102" o:spid="_x0000_s1026" style="position:absolute;margin-left:1.2pt;margin-top:10.35pt;width:7.35pt;height:15.35pt;z-index:251659264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">
                      <v:oval id="Oval 103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y3exwAAAOAAAAAPAAAAZHJzL2Rvd25yZXYueG1sRI/BasJA&#13;&#10;EIbvBd9hGcFb3Rhs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DxnLd7HAAAA4AAA&#13;&#10;AA8AAAAAAAAAAAAAAAAABwIAAGRycy9kb3ducmV2LnhtbFBLBQYAAAAAAwADALcAAAD7AgAAAAA=&#13;&#10;">
                        <v:path arrowok="t"/>
                      </v:oval>
                      <v:line id="Line 104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">
                        <o:lock v:ext="edit" shapetype="f"/>
                      </v:line>
                      <v:line id="Line 105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762" w:type="dxa"/>
            <w:tcBorders>
              <w:top w:val="nil"/>
            </w:tcBorders>
            <w:vAlign w:val="center"/>
          </w:tcPr>
          <w:p w14:paraId="04B437A6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top w:val="nil"/>
              <w:right w:val="nil"/>
            </w:tcBorders>
            <w:vAlign w:val="center"/>
          </w:tcPr>
          <w:p w14:paraId="10C77FF3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</w:tr>
      <w:tr w:rsidR="009E50E3" w:rsidRPr="00B72D3C" w14:paraId="47D4046D" w14:textId="77777777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62" w:type="dxa"/>
            <w:tcBorders>
              <w:left w:val="nil"/>
            </w:tcBorders>
            <w:vAlign w:val="center"/>
          </w:tcPr>
          <w:p w14:paraId="7BAF698D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vAlign w:val="center"/>
          </w:tcPr>
          <w:p w14:paraId="13713D5D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right w:val="nil"/>
            </w:tcBorders>
            <w:vAlign w:val="center"/>
          </w:tcPr>
          <w:p w14:paraId="7A4BC511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</w:tr>
      <w:tr w:rsidR="009E50E3" w:rsidRPr="00B72D3C" w14:paraId="7852CC6B" w14:textId="77777777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62" w:type="dxa"/>
            <w:tcBorders>
              <w:left w:val="nil"/>
              <w:bottom w:val="nil"/>
            </w:tcBorders>
            <w:vAlign w:val="center"/>
          </w:tcPr>
          <w:p w14:paraId="2BBAAF21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bottom w:val="nil"/>
            </w:tcBorders>
            <w:vAlign w:val="center"/>
          </w:tcPr>
          <w:p w14:paraId="33DD3D30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bottom w:val="nil"/>
              <w:right w:val="nil"/>
            </w:tcBorders>
            <w:vAlign w:val="center"/>
          </w:tcPr>
          <w:p w14:paraId="498116C1" w14:textId="77777777" w:rsidR="009E50E3" w:rsidRPr="00B72D3C" w:rsidRDefault="009E50E3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?</w:t>
            </w:r>
          </w:p>
        </w:tc>
      </w:tr>
    </w:tbl>
    <w:p w14:paraId="1B790AB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0D9C492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FAFF62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C82EF7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62A668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3AC13E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B8423A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758102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9.</w:t>
      </w:r>
      <w:r w:rsidRPr="00B72D3C">
        <w:rPr>
          <w:rFonts w:ascii="Arial" w:hAnsi="Arial" w:cs="Arial"/>
          <w:sz w:val="22"/>
        </w:rPr>
        <w:tab/>
        <w:t xml:space="preserve">The </w:t>
      </w:r>
      <w:r w:rsidRPr="00B72D3C">
        <w:rPr>
          <w:rFonts w:ascii="Arial" w:hAnsi="Arial" w:cs="Arial"/>
          <w:b/>
          <w:i/>
          <w:sz w:val="22"/>
        </w:rPr>
        <w:t>genotype</w:t>
      </w:r>
      <w:r w:rsidRPr="00B72D3C">
        <w:rPr>
          <w:rFonts w:ascii="Arial" w:hAnsi="Arial" w:cs="Arial"/>
          <w:sz w:val="22"/>
        </w:rPr>
        <w:t xml:space="preserve"> of the offspring in the incomplete square is:</w:t>
      </w:r>
    </w:p>
    <w:p w14:paraId="6871D17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717D756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bb.</w:t>
      </w:r>
    </w:p>
    <w:p w14:paraId="750DF2F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Bb.</w:t>
      </w:r>
    </w:p>
    <w:p w14:paraId="332DF19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BB.</w:t>
      </w:r>
    </w:p>
    <w:p w14:paraId="04996F2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0D4990A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A3ED83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10.</w:t>
      </w:r>
      <w:r w:rsidRPr="00B72D3C">
        <w:rPr>
          <w:rFonts w:ascii="Arial" w:hAnsi="Arial" w:cs="Arial"/>
          <w:sz w:val="22"/>
        </w:rPr>
        <w:tab/>
        <w:t xml:space="preserve">The </w:t>
      </w:r>
      <w:r w:rsidRPr="00B72D3C">
        <w:rPr>
          <w:rFonts w:ascii="Arial" w:hAnsi="Arial" w:cs="Arial"/>
          <w:b/>
          <w:i/>
          <w:sz w:val="22"/>
        </w:rPr>
        <w:t>phenotype</w:t>
      </w:r>
      <w:r w:rsidRPr="00B72D3C">
        <w:rPr>
          <w:rFonts w:ascii="Arial" w:hAnsi="Arial" w:cs="Arial"/>
          <w:sz w:val="22"/>
        </w:rPr>
        <w:t xml:space="preserve"> of the offspring in the incomplete square would be:</w:t>
      </w:r>
    </w:p>
    <w:p w14:paraId="37FA953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233C59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black.</w:t>
      </w:r>
    </w:p>
    <w:p w14:paraId="5D4BAF4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black and brown.</w:t>
      </w:r>
    </w:p>
    <w:p w14:paraId="3B902E2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black and white.</w:t>
      </w:r>
    </w:p>
    <w:p w14:paraId="2547759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41762EF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DF58EA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11.</w:t>
      </w:r>
      <w:r w:rsidRPr="00B72D3C">
        <w:rPr>
          <w:rFonts w:ascii="Arial" w:hAnsi="Arial" w:cs="Arial"/>
          <w:sz w:val="22"/>
        </w:rPr>
        <w:tab/>
        <w:t xml:space="preserve">Which of the following does </w:t>
      </w:r>
      <w:r w:rsidRPr="00B72D3C">
        <w:rPr>
          <w:rFonts w:ascii="Arial" w:hAnsi="Arial" w:cs="Arial"/>
          <w:b/>
          <w:i/>
          <w:sz w:val="22"/>
        </w:rPr>
        <w:t>not</w:t>
      </w:r>
      <w:r w:rsidRPr="00B72D3C">
        <w:rPr>
          <w:rFonts w:ascii="Arial" w:hAnsi="Arial" w:cs="Arial"/>
          <w:sz w:val="22"/>
        </w:rPr>
        <w:t xml:space="preserve"> occur during meiosis?</w:t>
      </w:r>
    </w:p>
    <w:p w14:paraId="006E885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 </w:t>
      </w:r>
    </w:p>
    <w:p w14:paraId="2B714C3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Homologous chromosomes line up along the equator of the cell.</w:t>
      </w:r>
    </w:p>
    <w:p w14:paraId="3484E4C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 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Daughter cells identical to the parent cell are produced.</w:t>
      </w:r>
    </w:p>
    <w:p w14:paraId="694A21C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 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Chromosomes are doubled but attached at the centromere.</w:t>
      </w:r>
    </w:p>
    <w:p w14:paraId="5BFF230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 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Chromosomes separate and move to the ends of each cell.</w:t>
      </w:r>
    </w:p>
    <w:p w14:paraId="65EEACA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061C9C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br w:type="page"/>
      </w:r>
      <w:r w:rsidRPr="00B72D3C">
        <w:rPr>
          <w:rFonts w:ascii="Arial" w:hAnsi="Arial" w:cs="Arial"/>
          <w:sz w:val="22"/>
        </w:rPr>
        <w:lastRenderedPageBreak/>
        <w:t>12.</w:t>
      </w:r>
      <w:r w:rsidRPr="00B72D3C">
        <w:rPr>
          <w:rFonts w:ascii="Arial" w:hAnsi="Arial" w:cs="Arial"/>
          <w:sz w:val="22"/>
        </w:rPr>
        <w:tab/>
        <w:t xml:space="preserve">During Mendel's genetic experiments, pure-breeding round seed plants were crossed with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pure-breeding wrinkled seed plants.  The </w:t>
      </w:r>
      <w:r w:rsidR="005E4B7A" w:rsidRPr="00B72D3C">
        <w:rPr>
          <w:rFonts w:ascii="Arial" w:hAnsi="Arial" w:cs="Arial"/>
          <w:sz w:val="22"/>
        </w:rPr>
        <w:t>percentage</w:t>
      </w:r>
      <w:r w:rsidRPr="00B72D3C">
        <w:rPr>
          <w:rFonts w:ascii="Arial" w:hAnsi="Arial" w:cs="Arial"/>
          <w:sz w:val="22"/>
        </w:rPr>
        <w:t xml:space="preserve"> of round seed plants in the F1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generation was:</w:t>
      </w:r>
    </w:p>
    <w:p w14:paraId="1287761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71CB430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5E4B7A" w:rsidRPr="00B72D3C">
        <w:rPr>
          <w:rFonts w:ascii="Arial" w:hAnsi="Arial" w:cs="Arial"/>
          <w:sz w:val="22"/>
        </w:rPr>
        <w:t>100%</w:t>
      </w:r>
    </w:p>
    <w:p w14:paraId="1DD72D2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</w:r>
      <w:r w:rsidR="005E4B7A" w:rsidRPr="00B72D3C">
        <w:rPr>
          <w:rFonts w:ascii="Arial" w:hAnsi="Arial" w:cs="Arial"/>
          <w:sz w:val="22"/>
        </w:rPr>
        <w:t>75%</w:t>
      </w:r>
    </w:p>
    <w:p w14:paraId="62EAE6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</w:r>
      <w:r w:rsidR="005E4B7A" w:rsidRPr="00B72D3C">
        <w:rPr>
          <w:rFonts w:ascii="Arial" w:hAnsi="Arial" w:cs="Arial"/>
          <w:sz w:val="22"/>
        </w:rPr>
        <w:t>67%</w:t>
      </w:r>
    </w:p>
    <w:p w14:paraId="6899164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</w:r>
      <w:r w:rsidR="005E4B7A" w:rsidRPr="00B72D3C">
        <w:rPr>
          <w:rFonts w:ascii="Arial" w:hAnsi="Arial" w:cs="Arial"/>
          <w:sz w:val="22"/>
        </w:rPr>
        <w:t>50%</w:t>
      </w:r>
    </w:p>
    <w:p w14:paraId="53F8D64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0C41EB0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13.</w:t>
      </w:r>
      <w:r w:rsidRPr="00B72D3C">
        <w:rPr>
          <w:rFonts w:ascii="Arial" w:hAnsi="Arial" w:cs="Arial"/>
          <w:sz w:val="22"/>
        </w:rPr>
        <w:tab/>
        <w:t xml:space="preserve">Dogs have 28 chromosomes in their skin cells.  How many chromosomes does a </w:t>
      </w:r>
      <w:r w:rsidRPr="00B72D3C">
        <w:rPr>
          <w:rFonts w:ascii="Arial" w:hAnsi="Arial" w:cs="Arial"/>
          <w:b/>
          <w:i/>
          <w:sz w:val="22"/>
        </w:rPr>
        <w:t>haploid</w:t>
      </w:r>
      <w:r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dog cell contain? </w:t>
      </w:r>
    </w:p>
    <w:p w14:paraId="57E2B8C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2FD74B1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14</w:t>
      </w:r>
    </w:p>
    <w:p w14:paraId="7169607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28</w:t>
      </w:r>
    </w:p>
    <w:p w14:paraId="72A59EC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1</w:t>
      </w:r>
    </w:p>
    <w:p w14:paraId="56C8F5F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56</w:t>
      </w:r>
    </w:p>
    <w:p w14:paraId="7690A4B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60C3C8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14.</w:t>
      </w:r>
      <w:r w:rsidRPr="00B72D3C">
        <w:rPr>
          <w:rFonts w:ascii="Arial" w:hAnsi="Arial" w:cs="Arial"/>
          <w:sz w:val="22"/>
        </w:rPr>
        <w:tab/>
        <w:t xml:space="preserve">Long tails are dominant over short tails in mice, and two hybrid mice are crossed.  What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percentage of the offspring in the F1 ge</w:t>
      </w:r>
      <w:r w:rsidR="00394F88" w:rsidRPr="00B72D3C">
        <w:rPr>
          <w:rFonts w:ascii="Arial" w:hAnsi="Arial" w:cs="Arial"/>
          <w:sz w:val="22"/>
        </w:rPr>
        <w:t>neration should have long tails</w:t>
      </w:r>
      <w:r w:rsidRPr="00B72D3C">
        <w:rPr>
          <w:rFonts w:ascii="Arial" w:hAnsi="Arial" w:cs="Arial"/>
          <w:sz w:val="22"/>
        </w:rPr>
        <w:t xml:space="preserve">? </w:t>
      </w:r>
    </w:p>
    <w:p w14:paraId="3E7BC41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2D1D87A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25 %</w:t>
      </w:r>
    </w:p>
    <w:p w14:paraId="60EA1CC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75 %</w:t>
      </w:r>
    </w:p>
    <w:p w14:paraId="106016C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0 %</w:t>
      </w:r>
    </w:p>
    <w:p w14:paraId="51579C0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50 %</w:t>
      </w:r>
    </w:p>
    <w:p w14:paraId="29088A9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7B872A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15</w:t>
      </w:r>
      <w:r w:rsidR="007E7A14" w:rsidRPr="00B72D3C">
        <w:rPr>
          <w:rFonts w:ascii="Arial" w:hAnsi="Arial" w:cs="Arial"/>
          <w:sz w:val="22"/>
        </w:rPr>
        <w:t>.</w:t>
      </w:r>
      <w:r w:rsidRPr="00B72D3C">
        <w:rPr>
          <w:rFonts w:ascii="Arial" w:hAnsi="Arial" w:cs="Arial"/>
          <w:sz w:val="22"/>
        </w:rPr>
        <w:tab/>
        <w:t xml:space="preserve">Inheritance of coat colour in shorthorn cattle is an example of </w:t>
      </w:r>
      <w:r w:rsidRPr="00B72D3C">
        <w:rPr>
          <w:rFonts w:ascii="Arial" w:hAnsi="Arial" w:cs="Arial"/>
          <w:b/>
          <w:i/>
          <w:sz w:val="22"/>
        </w:rPr>
        <w:t>co-dominance</w:t>
      </w:r>
      <w:r w:rsidRPr="00B72D3C">
        <w:rPr>
          <w:rFonts w:ascii="Arial" w:hAnsi="Arial" w:cs="Arial"/>
          <w:sz w:val="22"/>
        </w:rPr>
        <w:t xml:space="preserve">.  The genotype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RR produces a red coat, WW a white coat and RW a roan coloured coat.  If a roan cow </w:t>
      </w:r>
      <w:r w:rsidR="0023620B">
        <w:rPr>
          <w:rFonts w:ascii="Arial" w:hAnsi="Arial" w:cs="Arial"/>
          <w:sz w:val="22"/>
        </w:rPr>
        <w:t>is</w:t>
      </w:r>
      <w:r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crossed with a red bull, what percentage of the offspring would be expected to be red? </w:t>
      </w:r>
    </w:p>
    <w:p w14:paraId="0A126CC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7FE48D9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50%</w:t>
      </w:r>
    </w:p>
    <w:p w14:paraId="7E18147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75%</w:t>
      </w:r>
    </w:p>
    <w:p w14:paraId="7CD6384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25%</w:t>
      </w:r>
    </w:p>
    <w:p w14:paraId="413AD3C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100%</w:t>
      </w:r>
    </w:p>
    <w:p w14:paraId="08DBC2E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1D1D011" w14:textId="77777777" w:rsidR="007E7A14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16.</w:t>
      </w:r>
      <w:r w:rsidRPr="00B72D3C">
        <w:rPr>
          <w:rFonts w:ascii="Arial" w:hAnsi="Arial" w:cs="Arial"/>
          <w:sz w:val="22"/>
        </w:rPr>
        <w:tab/>
      </w:r>
      <w:r w:rsidR="007E7A14" w:rsidRPr="00B72D3C">
        <w:rPr>
          <w:rFonts w:ascii="Arial" w:hAnsi="Arial" w:cs="Arial"/>
          <w:sz w:val="22"/>
        </w:rPr>
        <w:t>DNA stands for:</w:t>
      </w:r>
    </w:p>
    <w:p w14:paraId="19281171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3131D9DE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DD5D25" w:rsidRPr="00B72D3C">
        <w:rPr>
          <w:rFonts w:ascii="Arial" w:hAnsi="Arial" w:cs="Arial"/>
          <w:sz w:val="22"/>
        </w:rPr>
        <w:t>dinucleotide</w:t>
      </w:r>
      <w:r w:rsidRPr="00B72D3C">
        <w:rPr>
          <w:rFonts w:ascii="Arial" w:hAnsi="Arial" w:cs="Arial"/>
          <w:sz w:val="22"/>
        </w:rPr>
        <w:t xml:space="preserve"> acid.</w:t>
      </w:r>
    </w:p>
    <w:p w14:paraId="607FEDDE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ribonucleic acid.</w:t>
      </w:r>
    </w:p>
    <w:p w14:paraId="26D53DC9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deoxyribonucleic acid.</w:t>
      </w:r>
    </w:p>
    <w:p w14:paraId="5DAFFD38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dioxyriboncleus acid.</w:t>
      </w:r>
    </w:p>
    <w:p w14:paraId="439225D6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58C24A13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17.</w:t>
      </w:r>
      <w:r w:rsidRPr="00B72D3C">
        <w:rPr>
          <w:rFonts w:ascii="Arial" w:hAnsi="Arial" w:cs="Arial"/>
          <w:sz w:val="22"/>
        </w:rPr>
        <w:tab/>
      </w:r>
      <w:r w:rsidR="0033727A" w:rsidRPr="00B72D3C">
        <w:rPr>
          <w:rFonts w:ascii="Arial" w:hAnsi="Arial" w:cs="Arial"/>
          <w:sz w:val="22"/>
          <w:u w:val="single"/>
        </w:rPr>
        <w:tab/>
      </w:r>
      <w:r w:rsidR="0033727A" w:rsidRPr="00B72D3C">
        <w:rPr>
          <w:rFonts w:ascii="Arial" w:hAnsi="Arial" w:cs="Arial"/>
          <w:sz w:val="22"/>
          <w:u w:val="single"/>
        </w:rPr>
        <w:tab/>
      </w:r>
      <w:r w:rsidR="0033727A" w:rsidRPr="00B72D3C">
        <w:rPr>
          <w:rFonts w:ascii="Arial" w:hAnsi="Arial" w:cs="Arial"/>
          <w:sz w:val="22"/>
        </w:rPr>
        <w:t xml:space="preserve">  contain half the original number of chromosomes and are said to be haploid. </w:t>
      </w:r>
    </w:p>
    <w:p w14:paraId="30A091BF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B0413DF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(a)</w:t>
      </w:r>
      <w:r w:rsidRPr="00B72D3C">
        <w:rPr>
          <w:rFonts w:ascii="Arial" w:hAnsi="Arial" w:cs="Arial"/>
          <w:sz w:val="22"/>
          <w:szCs w:val="22"/>
        </w:rPr>
        <w:tab/>
        <w:t>Zygotes</w:t>
      </w:r>
    </w:p>
    <w:p w14:paraId="067B106E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(b)</w:t>
      </w:r>
      <w:r w:rsidRPr="00B72D3C">
        <w:rPr>
          <w:rFonts w:ascii="Arial" w:hAnsi="Arial" w:cs="Arial"/>
          <w:sz w:val="22"/>
          <w:szCs w:val="22"/>
        </w:rPr>
        <w:tab/>
        <w:t>Gametes</w:t>
      </w:r>
    </w:p>
    <w:p w14:paraId="3A320B33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(c)</w:t>
      </w:r>
      <w:r w:rsidRPr="00B72D3C">
        <w:rPr>
          <w:rFonts w:ascii="Arial" w:hAnsi="Arial" w:cs="Arial"/>
          <w:sz w:val="22"/>
          <w:szCs w:val="22"/>
        </w:rPr>
        <w:tab/>
        <w:t>Ganglia</w:t>
      </w:r>
    </w:p>
    <w:p w14:paraId="2CE4890F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(d)</w:t>
      </w:r>
      <w:r w:rsidRPr="00B72D3C">
        <w:rPr>
          <w:rFonts w:ascii="Arial" w:hAnsi="Arial" w:cs="Arial"/>
          <w:sz w:val="22"/>
          <w:szCs w:val="22"/>
        </w:rPr>
        <w:tab/>
        <w:t>Gonads</w:t>
      </w:r>
    </w:p>
    <w:p w14:paraId="566ABCA5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7D3E89F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18.</w:t>
      </w:r>
      <w:r w:rsidRPr="00B72D3C">
        <w:rPr>
          <w:rFonts w:ascii="Arial" w:hAnsi="Arial" w:cs="Arial"/>
          <w:sz w:val="22"/>
        </w:rPr>
        <w:tab/>
        <w:t>Mitosis results in:</w:t>
      </w:r>
    </w:p>
    <w:p w14:paraId="778FFE11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6A12B800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four identical cells with half the number of chromosomes as the parent cell.</w:t>
      </w:r>
    </w:p>
    <w:p w14:paraId="6B29D281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four identical cells with the same number of chromosomes as the parent cell.</w:t>
      </w:r>
    </w:p>
    <w:p w14:paraId="3E7D9E64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two identical cells with the same number of chromosomes as the parent cell.</w:t>
      </w:r>
    </w:p>
    <w:p w14:paraId="74324229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two identical cells with half the number of chromosomes as the parent cell.</w:t>
      </w:r>
    </w:p>
    <w:p w14:paraId="472104F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8C7A10A" w14:textId="77777777" w:rsidR="009E50E3" w:rsidRPr="00B72D3C" w:rsidRDefault="007E7A14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br w:type="page"/>
      </w:r>
      <w:r w:rsidR="009E50E3" w:rsidRPr="00B72D3C">
        <w:rPr>
          <w:rFonts w:ascii="Arial" w:hAnsi="Arial" w:cs="Arial"/>
          <w:sz w:val="22"/>
        </w:rPr>
        <w:lastRenderedPageBreak/>
        <w:t>19.</w:t>
      </w:r>
      <w:r w:rsidR="009E50E3" w:rsidRPr="00B72D3C">
        <w:rPr>
          <w:rFonts w:ascii="Arial" w:hAnsi="Arial" w:cs="Arial"/>
          <w:sz w:val="22"/>
        </w:rPr>
        <w:tab/>
        <w:t xml:space="preserve">Although genetic structure determines the characteristics of an organism, some genes may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be present but not shown in the physical appearance (that is, recessive genes).  The actual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physical appearance of the animal is called its: </w:t>
      </w:r>
    </w:p>
    <w:p w14:paraId="7D79D06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453CDC1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genotype.</w:t>
      </w:r>
    </w:p>
    <w:p w14:paraId="4AD4C5C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phenotype.</w:t>
      </w:r>
    </w:p>
    <w:p w14:paraId="5FB5736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dominant type.</w:t>
      </w:r>
    </w:p>
    <w:p w14:paraId="4F195B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unit character.</w:t>
      </w:r>
    </w:p>
    <w:p w14:paraId="1AD783C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8E854E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20.</w:t>
      </w:r>
      <w:r w:rsidRPr="00B72D3C">
        <w:rPr>
          <w:rFonts w:ascii="Arial" w:hAnsi="Arial" w:cs="Arial"/>
          <w:sz w:val="22"/>
        </w:rPr>
        <w:tab/>
        <w:t xml:space="preserve">Dominant genes mask the presence of _____ genes. </w:t>
      </w:r>
    </w:p>
    <w:p w14:paraId="640EA87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2161C90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heterozygous</w:t>
      </w:r>
    </w:p>
    <w:p w14:paraId="3F6AE02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pure-bred</w:t>
      </w:r>
    </w:p>
    <w:p w14:paraId="0226D9C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recessive</w:t>
      </w:r>
    </w:p>
    <w:p w14:paraId="277D0F9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 xml:space="preserve">(d) </w:t>
      </w:r>
      <w:r w:rsidRPr="00B72D3C">
        <w:rPr>
          <w:rFonts w:ascii="Arial" w:hAnsi="Arial" w:cs="Arial"/>
          <w:sz w:val="22"/>
        </w:rPr>
        <w:tab/>
        <w:t>homozygous</w:t>
      </w:r>
    </w:p>
    <w:p w14:paraId="03CCEAF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75E7937" w14:textId="77777777" w:rsidR="004A2205" w:rsidRPr="004A2205" w:rsidRDefault="008A2F4D" w:rsidP="004A2205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21.</w:t>
      </w:r>
      <w:r w:rsidRPr="00B72D3C">
        <w:rPr>
          <w:rFonts w:ascii="Arial" w:hAnsi="Arial" w:cs="Arial"/>
          <w:sz w:val="22"/>
        </w:rPr>
        <w:tab/>
      </w:r>
      <w:r w:rsidR="004A2205" w:rsidRPr="004A2205">
        <w:rPr>
          <w:rFonts w:ascii="Arial" w:hAnsi="Arial" w:cs="Arial"/>
          <w:sz w:val="22"/>
        </w:rPr>
        <w:t>In a pedigree chart, how is a female who shows a specific trait represented?</w:t>
      </w:r>
    </w:p>
    <w:p w14:paraId="2E5D265F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</w:p>
    <w:p w14:paraId="4695D9DC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(a)</w:t>
      </w:r>
      <w:r w:rsidRPr="004A2205">
        <w:rPr>
          <w:rFonts w:ascii="Arial" w:hAnsi="Arial" w:cs="Arial"/>
          <w:sz w:val="22"/>
        </w:rPr>
        <w:tab/>
        <w:t>An unshaded square</w:t>
      </w:r>
      <w:r>
        <w:rPr>
          <w:rFonts w:ascii="Arial" w:hAnsi="Arial" w:cs="Arial"/>
          <w:sz w:val="22"/>
        </w:rPr>
        <w:t>.</w:t>
      </w:r>
    </w:p>
    <w:p w14:paraId="7DD3B478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(b)</w:t>
      </w:r>
      <w:r w:rsidRPr="004A2205">
        <w:rPr>
          <w:rFonts w:ascii="Arial" w:hAnsi="Arial" w:cs="Arial"/>
          <w:sz w:val="22"/>
        </w:rPr>
        <w:tab/>
        <w:t>An unshaded circle</w:t>
      </w:r>
      <w:r>
        <w:rPr>
          <w:rFonts w:ascii="Arial" w:hAnsi="Arial" w:cs="Arial"/>
          <w:sz w:val="22"/>
        </w:rPr>
        <w:t>.</w:t>
      </w:r>
    </w:p>
    <w:p w14:paraId="3DBF60D8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(c)</w:t>
      </w:r>
      <w:r w:rsidRPr="004A2205">
        <w:rPr>
          <w:rFonts w:ascii="Arial" w:hAnsi="Arial" w:cs="Arial"/>
          <w:sz w:val="22"/>
        </w:rPr>
        <w:tab/>
        <w:t>A shaded square</w:t>
      </w:r>
      <w:r>
        <w:rPr>
          <w:rFonts w:ascii="Arial" w:hAnsi="Arial" w:cs="Arial"/>
          <w:sz w:val="22"/>
        </w:rPr>
        <w:t>.</w:t>
      </w:r>
    </w:p>
    <w:p w14:paraId="71F3250B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(d)</w:t>
      </w:r>
      <w:r w:rsidRPr="004A2205">
        <w:rPr>
          <w:rFonts w:ascii="Arial" w:hAnsi="Arial" w:cs="Arial"/>
          <w:sz w:val="22"/>
        </w:rPr>
        <w:tab/>
        <w:t>A shaded circle</w:t>
      </w:r>
      <w:r>
        <w:rPr>
          <w:rFonts w:ascii="Arial" w:hAnsi="Arial" w:cs="Arial"/>
          <w:sz w:val="22"/>
        </w:rPr>
        <w:t>.</w:t>
      </w:r>
    </w:p>
    <w:p w14:paraId="17E10A63" w14:textId="77777777" w:rsidR="008A2F4D" w:rsidRPr="00B72D3C" w:rsidRDefault="008A2F4D" w:rsidP="004A2205">
      <w:pPr>
        <w:tabs>
          <w:tab w:val="left" w:pos="567"/>
        </w:tabs>
        <w:rPr>
          <w:rFonts w:ascii="Arial" w:hAnsi="Arial" w:cs="Arial"/>
          <w:sz w:val="22"/>
        </w:rPr>
      </w:pPr>
    </w:p>
    <w:p w14:paraId="2F584751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22.</w:t>
      </w:r>
      <w:r w:rsidRPr="00B72D3C">
        <w:rPr>
          <w:rFonts w:ascii="Arial" w:hAnsi="Arial" w:cs="Arial"/>
          <w:sz w:val="22"/>
        </w:rPr>
        <w:tab/>
        <w:t xml:space="preserve">How many </w:t>
      </w:r>
      <w:r w:rsidRPr="00B72D3C">
        <w:rPr>
          <w:rFonts w:ascii="Arial" w:hAnsi="Arial" w:cs="Arial"/>
          <w:b/>
          <w:i/>
          <w:sz w:val="22"/>
        </w:rPr>
        <w:t>autosomal</w:t>
      </w:r>
      <w:r w:rsidRPr="00B72D3C">
        <w:rPr>
          <w:rFonts w:ascii="Arial" w:hAnsi="Arial" w:cs="Arial"/>
          <w:sz w:val="22"/>
        </w:rPr>
        <w:t xml:space="preserve"> chromosomes do humans have?</w:t>
      </w:r>
    </w:p>
    <w:p w14:paraId="68B4AF9C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76C1F4EC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46</w:t>
      </w:r>
    </w:p>
    <w:p w14:paraId="09DDE83D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23</w:t>
      </w:r>
    </w:p>
    <w:p w14:paraId="21233238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22</w:t>
      </w:r>
    </w:p>
    <w:p w14:paraId="5E4A61D0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44</w:t>
      </w:r>
    </w:p>
    <w:p w14:paraId="66974FBD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55DAE412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23.</w:t>
      </w:r>
      <w:r w:rsidRPr="00B72D3C">
        <w:rPr>
          <w:rFonts w:ascii="Arial" w:hAnsi="Arial" w:cs="Arial"/>
          <w:sz w:val="22"/>
        </w:rPr>
        <w:tab/>
        <w:t>The primary purpose of meiosis is:</w:t>
      </w:r>
    </w:p>
    <w:p w14:paraId="496C5B48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5CF6C3B4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to produce new skin cells.</w:t>
      </w:r>
    </w:p>
    <w:p w14:paraId="01BEB579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to produce gametes.</w:t>
      </w:r>
    </w:p>
    <w:p w14:paraId="0C4497B6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for growth and repair.</w:t>
      </w:r>
    </w:p>
    <w:p w14:paraId="3E7CCFC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for DNA replication.</w:t>
      </w:r>
    </w:p>
    <w:p w14:paraId="553CBC29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160B5381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24.</w:t>
      </w:r>
      <w:r w:rsidRPr="00B72D3C">
        <w:rPr>
          <w:rFonts w:ascii="Arial" w:hAnsi="Arial" w:cs="Arial"/>
          <w:sz w:val="22"/>
        </w:rPr>
        <w:tab/>
        <w:t xml:space="preserve">Which of the following is </w:t>
      </w:r>
      <w:r w:rsidRPr="00B72D3C">
        <w:rPr>
          <w:rFonts w:ascii="Arial" w:hAnsi="Arial" w:cs="Arial"/>
          <w:b/>
          <w:i/>
          <w:sz w:val="22"/>
        </w:rPr>
        <w:t>correct</w:t>
      </w:r>
      <w:r w:rsidRPr="00B72D3C">
        <w:rPr>
          <w:rFonts w:ascii="Arial" w:hAnsi="Arial" w:cs="Arial"/>
          <w:sz w:val="22"/>
        </w:rPr>
        <w:t>?</w:t>
      </w:r>
    </w:p>
    <w:p w14:paraId="4B8F30D6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4F516BB1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 xml:space="preserve">Meiosis occurs in normal body cells and produces cells with the diploid number of </w:t>
      </w:r>
    </w:p>
    <w:p w14:paraId="019D3900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ab/>
        <w:t xml:space="preserve">chromosomes. </w:t>
      </w:r>
    </w:p>
    <w:p w14:paraId="07A0645C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 xml:space="preserve">Meiosis occurs in the sex cells and produces cells with the haploid number of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chromosomes.</w:t>
      </w:r>
    </w:p>
    <w:p w14:paraId="2F36C91C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 xml:space="preserve">Meiosis occurs in the sex cells and produces cells with the diploid number of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 xml:space="preserve">chromosomes. </w:t>
      </w:r>
    </w:p>
    <w:p w14:paraId="63CDF22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 xml:space="preserve">Meiosis occurs in normal body cells and produces cells with the haploid number of </w:t>
      </w:r>
    </w:p>
    <w:p w14:paraId="6ED096FA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ab/>
        <w:t xml:space="preserve">chromosomes. </w:t>
      </w:r>
    </w:p>
    <w:p w14:paraId="533CE942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62CD6D4E" w14:textId="77777777" w:rsidR="00B4741D" w:rsidRPr="00B72D3C" w:rsidRDefault="003D1AA2" w:rsidP="00B4741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  <w:r w:rsidR="00B4741D" w:rsidRPr="00B72D3C">
        <w:rPr>
          <w:rFonts w:ascii="Arial" w:hAnsi="Arial" w:cs="Arial"/>
          <w:sz w:val="22"/>
        </w:rPr>
        <w:lastRenderedPageBreak/>
        <w:t>25.</w:t>
      </w:r>
      <w:r w:rsidR="00B4741D" w:rsidRPr="00B72D3C">
        <w:rPr>
          <w:rFonts w:ascii="Arial" w:hAnsi="Arial" w:cs="Arial"/>
          <w:sz w:val="22"/>
        </w:rPr>
        <w:tab/>
        <w:t>A dominant trait is one that is expressed in a:</w:t>
      </w:r>
    </w:p>
    <w:p w14:paraId="7DE72B7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287C58AB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>heterozygous</w:t>
      </w:r>
      <w:r w:rsidRPr="00B72D3C">
        <w:rPr>
          <w:rFonts w:ascii="Arial" w:hAnsi="Arial" w:cs="Arial"/>
          <w:sz w:val="22"/>
        </w:rPr>
        <w:t xml:space="preserve"> individual where they have two of the same alleles, and that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45624E25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 xml:space="preserve">heterozygous </w:t>
      </w:r>
      <w:r w:rsidRPr="00B72D3C">
        <w:rPr>
          <w:rFonts w:ascii="Arial" w:hAnsi="Arial" w:cs="Arial"/>
          <w:sz w:val="22"/>
        </w:rPr>
        <w:t xml:space="preserve">individual where they have two different alleles, but only one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675CB9DB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>homozygous</w:t>
      </w:r>
      <w:r w:rsidRPr="00B72D3C">
        <w:rPr>
          <w:rFonts w:ascii="Arial" w:hAnsi="Arial" w:cs="Arial"/>
          <w:sz w:val="22"/>
        </w:rPr>
        <w:t xml:space="preserve"> individual where they have two different alleles, but only one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6B52ED48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 xml:space="preserve">homozygous </w:t>
      </w:r>
      <w:r w:rsidRPr="00B72D3C">
        <w:rPr>
          <w:rFonts w:ascii="Arial" w:hAnsi="Arial" w:cs="Arial"/>
          <w:sz w:val="22"/>
        </w:rPr>
        <w:t xml:space="preserve">individual where they have two of the same alleles, and that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6765E47B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4AFB304E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26.</w:t>
      </w:r>
      <w:r w:rsidRPr="00B72D3C">
        <w:rPr>
          <w:rFonts w:ascii="Arial" w:hAnsi="Arial" w:cs="Arial"/>
          <w:sz w:val="22"/>
        </w:rPr>
        <w:tab/>
        <w:t xml:space="preserve">Let us say that  the gene that codes for normal-type wings in fruit flies has the symbol ‘N’ and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the gene that codes for vestigial (stunted) wings has the symbol ‘n’</w:t>
      </w:r>
      <w:r w:rsidR="007F5393" w:rsidRPr="00B72D3C">
        <w:rPr>
          <w:rFonts w:ascii="Arial" w:hAnsi="Arial" w:cs="Arial"/>
          <w:sz w:val="22"/>
        </w:rPr>
        <w:t xml:space="preserve">.  </w:t>
      </w:r>
      <w:r w:rsidRPr="00B72D3C">
        <w:rPr>
          <w:rFonts w:ascii="Arial" w:hAnsi="Arial" w:cs="Arial"/>
          <w:sz w:val="22"/>
        </w:rPr>
        <w:t xml:space="preserve">The genotype of </w:t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heterozygous flies would be:</w:t>
      </w:r>
    </w:p>
    <w:p w14:paraId="2178F036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37A41338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Nn.</w:t>
      </w:r>
    </w:p>
    <w:p w14:paraId="2C822FC0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normal wings.</w:t>
      </w:r>
    </w:p>
    <w:p w14:paraId="196E9B84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NN.</w:t>
      </w:r>
    </w:p>
    <w:p w14:paraId="4350C45C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nn.</w:t>
      </w:r>
    </w:p>
    <w:p w14:paraId="0C89DA1D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1F813219" w14:textId="77777777" w:rsidR="003D1AA2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27.</w:t>
      </w:r>
      <w:r w:rsidRPr="00B72D3C">
        <w:rPr>
          <w:rFonts w:ascii="Arial" w:hAnsi="Arial" w:cs="Arial"/>
          <w:sz w:val="22"/>
        </w:rPr>
        <w:tab/>
        <w:t xml:space="preserve">In a cross between a </w:t>
      </w:r>
      <w:r w:rsidR="00867D0B" w:rsidRPr="00B72D3C">
        <w:rPr>
          <w:rFonts w:ascii="Arial" w:hAnsi="Arial" w:cs="Arial"/>
          <w:sz w:val="22"/>
        </w:rPr>
        <w:t>pure-bred</w:t>
      </w:r>
      <w:r w:rsidRPr="00B72D3C">
        <w:rPr>
          <w:rFonts w:ascii="Arial" w:hAnsi="Arial" w:cs="Arial"/>
          <w:sz w:val="22"/>
        </w:rPr>
        <w:t xml:space="preserve"> dominant individual</w:t>
      </w:r>
      <w:r w:rsidR="00867D0B" w:rsidRPr="00B72D3C">
        <w:rPr>
          <w:rFonts w:ascii="Arial" w:hAnsi="Arial" w:cs="Arial"/>
          <w:sz w:val="22"/>
        </w:rPr>
        <w:t xml:space="preserve"> (for a gap in the front teeth)</w:t>
      </w:r>
      <w:r w:rsidRPr="00B72D3C">
        <w:rPr>
          <w:rFonts w:ascii="Arial" w:hAnsi="Arial" w:cs="Arial"/>
          <w:sz w:val="22"/>
        </w:rPr>
        <w:t xml:space="preserve"> and a </w:t>
      </w:r>
    </w:p>
    <w:p w14:paraId="3A6BBF53" w14:textId="77777777" w:rsidR="00031718" w:rsidRPr="00B72D3C" w:rsidRDefault="003D1AA2" w:rsidP="0003171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867D0B" w:rsidRPr="00B72D3C">
        <w:rPr>
          <w:rFonts w:ascii="Arial" w:hAnsi="Arial" w:cs="Arial"/>
          <w:sz w:val="22"/>
        </w:rPr>
        <w:t xml:space="preserve">pure-bred </w:t>
      </w:r>
      <w:r w:rsidR="00031718" w:rsidRPr="00B72D3C">
        <w:rPr>
          <w:rFonts w:ascii="Arial" w:hAnsi="Arial" w:cs="Arial"/>
          <w:sz w:val="22"/>
        </w:rPr>
        <w:t xml:space="preserve">recessive individual, the chance of a </w:t>
      </w:r>
      <w:r w:rsidR="00867D0B" w:rsidRPr="00B72D3C">
        <w:rPr>
          <w:rFonts w:ascii="Arial" w:hAnsi="Arial" w:cs="Arial"/>
          <w:sz w:val="22"/>
        </w:rPr>
        <w:t>hybrid</w:t>
      </w:r>
      <w:r w:rsidR="00031718" w:rsidRPr="00B72D3C">
        <w:rPr>
          <w:rFonts w:ascii="Arial" w:hAnsi="Arial" w:cs="Arial"/>
          <w:sz w:val="22"/>
        </w:rPr>
        <w:t xml:space="preserve"> child is:</w:t>
      </w:r>
    </w:p>
    <w:p w14:paraId="5297AF9D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</w:p>
    <w:p w14:paraId="2038F96C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25%.</w:t>
      </w:r>
    </w:p>
    <w:p w14:paraId="44C5607A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50%.</w:t>
      </w:r>
    </w:p>
    <w:p w14:paraId="631303A8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75%.</w:t>
      </w:r>
    </w:p>
    <w:p w14:paraId="6B802DFA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100%.</w:t>
      </w:r>
    </w:p>
    <w:p w14:paraId="2F70C9E1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</w:p>
    <w:p w14:paraId="14FD9289" w14:textId="77777777" w:rsidR="008C5B02" w:rsidRPr="008C5B02" w:rsidRDefault="002117B7" w:rsidP="008C5B02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28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</w:r>
      <w:r w:rsidR="008C5B02" w:rsidRPr="008C5B02">
        <w:rPr>
          <w:rFonts w:ascii="Arial" w:hAnsi="Arial" w:cs="Arial"/>
          <w:sz w:val="22"/>
        </w:rPr>
        <w:t>How is it possible for two brown-eyed people to have a blue-eyed child?</w:t>
      </w:r>
    </w:p>
    <w:p w14:paraId="5EEB446B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</w:p>
    <w:p w14:paraId="02ACB4FC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8C5B02">
        <w:rPr>
          <w:rFonts w:ascii="Arial" w:hAnsi="Arial" w:cs="Arial"/>
          <w:sz w:val="22"/>
        </w:rPr>
        <w:t>(a)</w:t>
      </w:r>
      <w:r w:rsidRPr="008C5B02">
        <w:rPr>
          <w:rFonts w:ascii="Arial" w:hAnsi="Arial" w:cs="Arial"/>
          <w:sz w:val="22"/>
        </w:rPr>
        <w:tab/>
        <w:t>The parents are both heterozygous for eye colour.</w:t>
      </w:r>
    </w:p>
    <w:p w14:paraId="36A7E18B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8C5B02">
        <w:rPr>
          <w:rFonts w:ascii="Arial" w:hAnsi="Arial" w:cs="Arial"/>
          <w:sz w:val="22"/>
        </w:rPr>
        <w:t>(b)</w:t>
      </w:r>
      <w:r w:rsidRPr="008C5B02">
        <w:rPr>
          <w:rFonts w:ascii="Arial" w:hAnsi="Arial" w:cs="Arial"/>
          <w:sz w:val="22"/>
        </w:rPr>
        <w:tab/>
        <w:t>The parents are both homozygous for eye colour.</w:t>
      </w:r>
    </w:p>
    <w:p w14:paraId="61845B9A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8C5B02">
        <w:rPr>
          <w:rFonts w:ascii="Arial" w:hAnsi="Arial" w:cs="Arial"/>
          <w:sz w:val="22"/>
        </w:rPr>
        <w:t>(c)</w:t>
      </w:r>
      <w:r w:rsidRPr="008C5B02">
        <w:rPr>
          <w:rFonts w:ascii="Arial" w:hAnsi="Arial" w:cs="Arial"/>
          <w:sz w:val="22"/>
        </w:rPr>
        <w:tab/>
        <w:t>One of the parents is heterozygous for eye colour while the other is homozygous.</w:t>
      </w:r>
    </w:p>
    <w:p w14:paraId="2DBB0614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8C5B02">
        <w:rPr>
          <w:rFonts w:ascii="Arial" w:hAnsi="Arial" w:cs="Arial"/>
          <w:sz w:val="22"/>
        </w:rPr>
        <w:t>(d)</w:t>
      </w:r>
      <w:r w:rsidRPr="008C5B02">
        <w:rPr>
          <w:rFonts w:ascii="Arial" w:hAnsi="Arial" w:cs="Arial"/>
          <w:sz w:val="22"/>
        </w:rPr>
        <w:tab/>
        <w:t>Eye colour is inherited by incomplete dominance.</w:t>
      </w:r>
    </w:p>
    <w:p w14:paraId="7AE4ECA7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</w:p>
    <w:p w14:paraId="3B57B622" w14:textId="77777777" w:rsidR="006E0F64" w:rsidRPr="006E0F64" w:rsidRDefault="008C5B02" w:rsidP="006E0F6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29.</w:t>
      </w:r>
      <w:r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If a sperm with an X chromosome fertilises an egg, what sex will the baby be?</w:t>
      </w:r>
    </w:p>
    <w:p w14:paraId="2EF30CBF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</w:p>
    <w:p w14:paraId="3D3CBF6C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(a)</w:t>
      </w:r>
      <w:r w:rsidRPr="006E0F64">
        <w:rPr>
          <w:rFonts w:ascii="Arial" w:hAnsi="Arial" w:cs="Arial"/>
          <w:sz w:val="22"/>
        </w:rPr>
        <w:tab/>
        <w:t>It is difficult to tell from the information given.</w:t>
      </w:r>
    </w:p>
    <w:p w14:paraId="5E886960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(b)</w:t>
      </w:r>
      <w:r w:rsidRPr="006E0F64">
        <w:rPr>
          <w:rFonts w:ascii="Arial" w:hAnsi="Arial" w:cs="Arial"/>
          <w:sz w:val="22"/>
        </w:rPr>
        <w:tab/>
        <w:t>It has a 50% chance of being male or female.</w:t>
      </w:r>
    </w:p>
    <w:p w14:paraId="323F6B3B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(c)</w:t>
      </w:r>
      <w:r w:rsidRPr="006E0F64">
        <w:rPr>
          <w:rFonts w:ascii="Arial" w:hAnsi="Arial" w:cs="Arial"/>
          <w:sz w:val="22"/>
        </w:rPr>
        <w:tab/>
        <w:t>Female.</w:t>
      </w:r>
    </w:p>
    <w:p w14:paraId="46018ABA" w14:textId="77777777" w:rsidR="00A96707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(d)</w:t>
      </w:r>
      <w:r w:rsidRPr="006E0F64">
        <w:rPr>
          <w:rFonts w:ascii="Arial" w:hAnsi="Arial" w:cs="Arial"/>
          <w:sz w:val="22"/>
        </w:rPr>
        <w:tab/>
        <w:t>Male.</w:t>
      </w:r>
    </w:p>
    <w:p w14:paraId="4433E8AC" w14:textId="77777777" w:rsid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</w:p>
    <w:p w14:paraId="1671E5EE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30.</w:t>
      </w:r>
      <w:r>
        <w:rPr>
          <w:rFonts w:ascii="Arial" w:hAnsi="Arial" w:cs="Arial"/>
          <w:sz w:val="22"/>
        </w:rPr>
        <w:tab/>
      </w:r>
      <w:r w:rsidRPr="004571BC">
        <w:rPr>
          <w:rFonts w:ascii="Arial" w:hAnsi="Arial" w:cs="Arial"/>
          <w:sz w:val="22"/>
        </w:rPr>
        <w:t>What term means the same as ‘pure-breeding’?</w:t>
      </w:r>
    </w:p>
    <w:p w14:paraId="2A8E8DF7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</w:p>
    <w:p w14:paraId="39E9008B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571BC">
        <w:rPr>
          <w:rFonts w:ascii="Arial" w:hAnsi="Arial" w:cs="Arial"/>
          <w:sz w:val="22"/>
        </w:rPr>
        <w:t>(a)</w:t>
      </w:r>
      <w:r w:rsidRPr="004571BC">
        <w:rPr>
          <w:rFonts w:ascii="Arial" w:hAnsi="Arial" w:cs="Arial"/>
          <w:sz w:val="22"/>
        </w:rPr>
        <w:tab/>
        <w:t>Heterozygous</w:t>
      </w:r>
    </w:p>
    <w:p w14:paraId="3AC696BC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571BC">
        <w:rPr>
          <w:rFonts w:ascii="Arial" w:hAnsi="Arial" w:cs="Arial"/>
          <w:sz w:val="22"/>
        </w:rPr>
        <w:t>(b)</w:t>
      </w:r>
      <w:r w:rsidRPr="004571BC">
        <w:rPr>
          <w:rFonts w:ascii="Arial" w:hAnsi="Arial" w:cs="Arial"/>
          <w:sz w:val="22"/>
        </w:rPr>
        <w:tab/>
        <w:t>Homozygous</w:t>
      </w:r>
    </w:p>
    <w:p w14:paraId="6F9173A6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571BC">
        <w:rPr>
          <w:rFonts w:ascii="Arial" w:hAnsi="Arial" w:cs="Arial"/>
          <w:sz w:val="22"/>
        </w:rPr>
        <w:t>(c)</w:t>
      </w:r>
      <w:r w:rsidRPr="004571BC">
        <w:rPr>
          <w:rFonts w:ascii="Arial" w:hAnsi="Arial" w:cs="Arial"/>
          <w:sz w:val="22"/>
        </w:rPr>
        <w:tab/>
        <w:t>Hybrid</w:t>
      </w:r>
    </w:p>
    <w:p w14:paraId="3A0EA0D7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571BC">
        <w:rPr>
          <w:rFonts w:ascii="Arial" w:hAnsi="Arial" w:cs="Arial"/>
          <w:sz w:val="22"/>
        </w:rPr>
        <w:t>(d)</w:t>
      </w:r>
      <w:r w:rsidRPr="004571BC">
        <w:rPr>
          <w:rFonts w:ascii="Arial" w:hAnsi="Arial" w:cs="Arial"/>
          <w:sz w:val="22"/>
        </w:rPr>
        <w:tab/>
        <w:t>Dominant</w:t>
      </w:r>
    </w:p>
    <w:p w14:paraId="5E3D238F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</w:p>
    <w:p w14:paraId="6A89FB6A" w14:textId="77777777" w:rsidR="00D10229" w:rsidRPr="007C6C89" w:rsidRDefault="004571BC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31.</w:t>
      </w:r>
      <w:r>
        <w:rPr>
          <w:rFonts w:ascii="Arial" w:hAnsi="Arial" w:cs="Arial"/>
          <w:sz w:val="22"/>
        </w:rPr>
        <w:tab/>
      </w:r>
      <w:r w:rsidR="00D10229" w:rsidRPr="007C6C89">
        <w:rPr>
          <w:rFonts w:ascii="Arial" w:hAnsi="Arial" w:cs="Arial"/>
          <w:sz w:val="22"/>
        </w:rPr>
        <w:t>Where in the cell are chromosomes located?</w:t>
      </w:r>
    </w:p>
    <w:p w14:paraId="4A7F02E0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</w:p>
    <w:p w14:paraId="059E1E66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(a)</w:t>
      </w:r>
      <w:r w:rsidRPr="007C6C89">
        <w:rPr>
          <w:rFonts w:ascii="Arial" w:hAnsi="Arial" w:cs="Arial"/>
          <w:sz w:val="22"/>
        </w:rPr>
        <w:tab/>
        <w:t>In the cytosol</w:t>
      </w:r>
      <w:r>
        <w:rPr>
          <w:rFonts w:ascii="Arial" w:hAnsi="Arial" w:cs="Arial"/>
          <w:sz w:val="22"/>
        </w:rPr>
        <w:t>.</w:t>
      </w:r>
    </w:p>
    <w:p w14:paraId="1E00EC6C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(b)</w:t>
      </w:r>
      <w:r w:rsidRPr="007C6C89">
        <w:rPr>
          <w:rFonts w:ascii="Arial" w:hAnsi="Arial" w:cs="Arial"/>
          <w:sz w:val="22"/>
        </w:rPr>
        <w:tab/>
        <w:t>In the nucleus</w:t>
      </w:r>
      <w:r>
        <w:rPr>
          <w:rFonts w:ascii="Arial" w:hAnsi="Arial" w:cs="Arial"/>
          <w:sz w:val="22"/>
        </w:rPr>
        <w:t>.</w:t>
      </w:r>
    </w:p>
    <w:p w14:paraId="247ABC02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(c)</w:t>
      </w:r>
      <w:r w:rsidRPr="007C6C89">
        <w:rPr>
          <w:rFonts w:ascii="Arial" w:hAnsi="Arial" w:cs="Arial"/>
          <w:sz w:val="22"/>
        </w:rPr>
        <w:tab/>
        <w:t>In the vacuoles</w:t>
      </w:r>
      <w:r>
        <w:rPr>
          <w:rFonts w:ascii="Arial" w:hAnsi="Arial" w:cs="Arial"/>
          <w:sz w:val="22"/>
        </w:rPr>
        <w:t>.</w:t>
      </w:r>
    </w:p>
    <w:p w14:paraId="138B6B3A" w14:textId="77777777" w:rsidR="00D1022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(d)</w:t>
      </w:r>
      <w:r w:rsidRPr="007C6C89">
        <w:rPr>
          <w:rFonts w:ascii="Arial" w:hAnsi="Arial" w:cs="Arial"/>
          <w:sz w:val="22"/>
        </w:rPr>
        <w:tab/>
        <w:t>In the cell membrane</w:t>
      </w:r>
      <w:r>
        <w:rPr>
          <w:rFonts w:ascii="Arial" w:hAnsi="Arial" w:cs="Arial"/>
          <w:sz w:val="22"/>
        </w:rPr>
        <w:t>.</w:t>
      </w:r>
    </w:p>
    <w:p w14:paraId="669D4305" w14:textId="77777777" w:rsidR="004571BC" w:rsidRPr="004571BC" w:rsidRDefault="004571BC" w:rsidP="00D10229">
      <w:pPr>
        <w:tabs>
          <w:tab w:val="left" w:pos="567"/>
        </w:tabs>
        <w:rPr>
          <w:rFonts w:ascii="Arial" w:hAnsi="Arial" w:cs="Arial"/>
          <w:sz w:val="22"/>
        </w:rPr>
      </w:pPr>
    </w:p>
    <w:p w14:paraId="3A210470" w14:textId="77777777" w:rsidR="00A96707" w:rsidRPr="008C5B02" w:rsidRDefault="00A96707" w:rsidP="008C5B02">
      <w:pPr>
        <w:tabs>
          <w:tab w:val="left" w:pos="567"/>
        </w:tabs>
        <w:rPr>
          <w:rFonts w:ascii="Arial" w:hAnsi="Arial" w:cs="Arial"/>
          <w:sz w:val="22"/>
        </w:rPr>
      </w:pPr>
    </w:p>
    <w:p w14:paraId="1FB40C90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32.</w:t>
      </w:r>
      <w:r>
        <w:rPr>
          <w:rFonts w:ascii="Arial" w:hAnsi="Arial" w:cs="Arial"/>
          <w:sz w:val="22"/>
        </w:rPr>
        <w:tab/>
      </w:r>
      <w:r w:rsidRPr="00564388">
        <w:rPr>
          <w:rFonts w:ascii="Arial" w:hAnsi="Arial" w:cs="Arial"/>
          <w:sz w:val="22"/>
        </w:rPr>
        <w:t xml:space="preserve">The following pedigree shows the occurrence of colour blindness in three generations of a </w:t>
      </w:r>
    </w:p>
    <w:p w14:paraId="5952BBEA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>family.</w:t>
      </w:r>
    </w:p>
    <w:p w14:paraId="55FFE469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</w:p>
    <w:p w14:paraId="54EA7945" w14:textId="77777777" w:rsidR="0093683D" w:rsidRPr="00564388" w:rsidRDefault="008F4B83" w:rsidP="0093683D">
      <w:pPr>
        <w:tabs>
          <w:tab w:val="left" w:pos="567"/>
        </w:tabs>
        <w:jc w:val="center"/>
        <w:rPr>
          <w:rFonts w:ascii="Arial" w:hAnsi="Arial" w:cs="Arial"/>
          <w:sz w:val="22"/>
        </w:rPr>
      </w:pPr>
      <w:r w:rsidRPr="00564388">
        <w:rPr>
          <w:rFonts w:ascii="Arial" w:hAnsi="Arial" w:cs="Arial"/>
          <w:noProof/>
          <w:sz w:val="22"/>
        </w:rPr>
        <w:drawing>
          <wp:inline distT="0" distB="0" distL="0" distR="0" wp14:anchorId="72B5610C" wp14:editId="3358FCD3">
            <wp:extent cx="4351655" cy="2065655"/>
            <wp:effectExtent l="0" t="0" r="0" b="0"/>
            <wp:docPr id="1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1FD6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 xml:space="preserve"> </w:t>
      </w:r>
    </w:p>
    <w:p w14:paraId="7141316D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 xml:space="preserve">From the above family </w:t>
      </w:r>
      <w:r w:rsidR="005F572B" w:rsidRPr="00564388">
        <w:rPr>
          <w:rFonts w:ascii="Arial" w:hAnsi="Arial" w:cs="Arial"/>
          <w:sz w:val="22"/>
        </w:rPr>
        <w:t>tree,</w:t>
      </w:r>
      <w:r w:rsidRPr="00564388">
        <w:rPr>
          <w:rFonts w:ascii="Arial" w:hAnsi="Arial" w:cs="Arial"/>
          <w:sz w:val="22"/>
        </w:rPr>
        <w:t xml:space="preserve"> it can be concluded:</w:t>
      </w:r>
    </w:p>
    <w:p w14:paraId="6D1216E2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</w:p>
    <w:p w14:paraId="6A04D8B4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>(a)</w:t>
      </w:r>
      <w:r w:rsidRPr="00564388">
        <w:rPr>
          <w:rFonts w:ascii="Arial" w:hAnsi="Arial" w:cs="Arial"/>
          <w:sz w:val="22"/>
        </w:rPr>
        <w:tab/>
        <w:t>B1 has normal vision.</w:t>
      </w:r>
    </w:p>
    <w:p w14:paraId="56FA744A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>(b)</w:t>
      </w:r>
      <w:r w:rsidRPr="00564388">
        <w:rPr>
          <w:rFonts w:ascii="Arial" w:hAnsi="Arial" w:cs="Arial"/>
          <w:sz w:val="22"/>
        </w:rPr>
        <w:tab/>
        <w:t>A2 has colour blindness.</w:t>
      </w:r>
    </w:p>
    <w:p w14:paraId="614C213C" w14:textId="77777777" w:rsidR="0093683D" w:rsidRPr="00564388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>(c)</w:t>
      </w:r>
      <w:r w:rsidRPr="00564388">
        <w:rPr>
          <w:rFonts w:ascii="Arial" w:hAnsi="Arial" w:cs="Arial"/>
          <w:sz w:val="22"/>
        </w:rPr>
        <w:tab/>
        <w:t>C3 is colour blind.</w:t>
      </w:r>
    </w:p>
    <w:p w14:paraId="40A3D948" w14:textId="77777777" w:rsidR="0093683D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 w:rsidRPr="00564388">
        <w:rPr>
          <w:rFonts w:ascii="Arial" w:hAnsi="Arial" w:cs="Arial"/>
          <w:sz w:val="22"/>
        </w:rPr>
        <w:tab/>
        <w:t>(d)</w:t>
      </w:r>
      <w:r w:rsidRPr="00564388">
        <w:rPr>
          <w:rFonts w:ascii="Arial" w:hAnsi="Arial" w:cs="Arial"/>
          <w:sz w:val="22"/>
        </w:rPr>
        <w:tab/>
        <w:t>C1 has normal vision.</w:t>
      </w:r>
    </w:p>
    <w:p w14:paraId="68D37ADE" w14:textId="77777777" w:rsidR="0093683D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</w:p>
    <w:p w14:paraId="141D7D14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33.</w:t>
      </w:r>
      <w:r>
        <w:rPr>
          <w:rFonts w:ascii="Arial" w:hAnsi="Arial" w:cs="Arial"/>
          <w:sz w:val="22"/>
        </w:rPr>
        <w:tab/>
      </w:r>
      <w:r w:rsidRPr="00C4290E">
        <w:rPr>
          <w:rFonts w:ascii="Arial" w:hAnsi="Arial" w:cs="Arial"/>
          <w:sz w:val="22"/>
        </w:rPr>
        <w:t>What term is used to describe matching chromosomes?</w:t>
      </w:r>
    </w:p>
    <w:p w14:paraId="4A54275B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</w:p>
    <w:p w14:paraId="1976A5A7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4290E">
        <w:rPr>
          <w:rFonts w:ascii="Arial" w:hAnsi="Arial" w:cs="Arial"/>
          <w:sz w:val="22"/>
        </w:rPr>
        <w:t>(a)</w:t>
      </w:r>
      <w:r w:rsidRPr="00C4290E">
        <w:rPr>
          <w:rFonts w:ascii="Arial" w:hAnsi="Arial" w:cs="Arial"/>
          <w:sz w:val="22"/>
        </w:rPr>
        <w:tab/>
        <w:t>Autonomous</w:t>
      </w:r>
    </w:p>
    <w:p w14:paraId="77BDB81A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4290E">
        <w:rPr>
          <w:rFonts w:ascii="Arial" w:hAnsi="Arial" w:cs="Arial"/>
          <w:sz w:val="22"/>
        </w:rPr>
        <w:t>(b)</w:t>
      </w:r>
      <w:r w:rsidRPr="00C4290E">
        <w:rPr>
          <w:rFonts w:ascii="Arial" w:hAnsi="Arial" w:cs="Arial"/>
          <w:sz w:val="22"/>
        </w:rPr>
        <w:tab/>
        <w:t>Autologous</w:t>
      </w:r>
    </w:p>
    <w:p w14:paraId="444CC5BD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4290E">
        <w:rPr>
          <w:rFonts w:ascii="Arial" w:hAnsi="Arial" w:cs="Arial"/>
          <w:sz w:val="22"/>
        </w:rPr>
        <w:t>(c)</w:t>
      </w:r>
      <w:r w:rsidRPr="00C4290E">
        <w:rPr>
          <w:rFonts w:ascii="Arial" w:hAnsi="Arial" w:cs="Arial"/>
          <w:sz w:val="22"/>
        </w:rPr>
        <w:tab/>
        <w:t>Heterologous</w:t>
      </w:r>
    </w:p>
    <w:p w14:paraId="504ACD15" w14:textId="77777777" w:rsidR="0093683D" w:rsidRPr="00C4290E" w:rsidRDefault="0093683D" w:rsidP="0093683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4290E">
        <w:rPr>
          <w:rFonts w:ascii="Arial" w:hAnsi="Arial" w:cs="Arial"/>
          <w:sz w:val="22"/>
        </w:rPr>
        <w:t>(d)</w:t>
      </w:r>
      <w:r w:rsidRPr="00C4290E">
        <w:rPr>
          <w:rFonts w:ascii="Arial" w:hAnsi="Arial" w:cs="Arial"/>
          <w:sz w:val="22"/>
        </w:rPr>
        <w:tab/>
        <w:t>Homologous</w:t>
      </w:r>
    </w:p>
    <w:p w14:paraId="60AA8E45" w14:textId="77777777" w:rsidR="008C5B02" w:rsidRDefault="008C5B02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0A20DFA3" w14:textId="77777777" w:rsidR="00607A80" w:rsidRPr="00607A80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34</w:t>
      </w:r>
      <w:r w:rsidR="007C6C89">
        <w:rPr>
          <w:rFonts w:ascii="Arial" w:hAnsi="Arial" w:cs="Arial"/>
          <w:sz w:val="22"/>
        </w:rPr>
        <w:t>.</w:t>
      </w:r>
      <w:r w:rsidR="007C6C89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is a black hole?</w:t>
      </w:r>
    </w:p>
    <w:p w14:paraId="2A30194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124680F4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 xml:space="preserve">A rapidly spinning </w:t>
      </w:r>
      <w:r w:rsidR="000A2C42" w:rsidRPr="00607A80">
        <w:rPr>
          <w:rFonts w:ascii="Arial" w:hAnsi="Arial" w:cs="Arial"/>
          <w:sz w:val="22"/>
        </w:rPr>
        <w:t>star that</w:t>
      </w:r>
      <w:r w:rsidRPr="00607A80">
        <w:rPr>
          <w:rFonts w:ascii="Arial" w:hAnsi="Arial" w:cs="Arial"/>
          <w:sz w:val="22"/>
        </w:rPr>
        <w:t xml:space="preserve"> gives out neutrons.</w:t>
      </w:r>
    </w:p>
    <w:p w14:paraId="35CDC10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(b) </w:t>
      </w:r>
      <w:r w:rsidRPr="00607A80">
        <w:rPr>
          <w:rFonts w:ascii="Arial" w:hAnsi="Arial" w:cs="Arial"/>
          <w:sz w:val="22"/>
        </w:rPr>
        <w:tab/>
        <w:t xml:space="preserve">A dark invisible hole in </w:t>
      </w:r>
      <w:r w:rsidR="000A2C42">
        <w:rPr>
          <w:rFonts w:ascii="Arial" w:hAnsi="Arial" w:cs="Arial"/>
          <w:sz w:val="22"/>
        </w:rPr>
        <w:t xml:space="preserve">space that </w:t>
      </w:r>
      <w:r w:rsidRPr="00607A80">
        <w:rPr>
          <w:rFonts w:ascii="Arial" w:hAnsi="Arial" w:cs="Arial"/>
          <w:sz w:val="22"/>
        </w:rPr>
        <w:t>is a worm hole into another parallel universe.</w:t>
      </w:r>
    </w:p>
    <w:p w14:paraId="3173A9E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 xml:space="preserve">A massive </w:t>
      </w:r>
      <w:r w:rsidR="000A2C42" w:rsidRPr="00607A80">
        <w:rPr>
          <w:rFonts w:ascii="Arial" w:hAnsi="Arial" w:cs="Arial"/>
          <w:sz w:val="22"/>
        </w:rPr>
        <w:t>explosion that</w:t>
      </w:r>
      <w:r w:rsidRPr="00607A80">
        <w:rPr>
          <w:rFonts w:ascii="Arial" w:hAnsi="Arial" w:cs="Arial"/>
          <w:sz w:val="22"/>
        </w:rPr>
        <w:t xml:space="preserve"> gives out huge amounts of light.</w:t>
      </w:r>
    </w:p>
    <w:p w14:paraId="3D48B8E9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 xml:space="preserve">The remains of a </w:t>
      </w:r>
      <w:r w:rsidR="000A2C42" w:rsidRPr="00607A80">
        <w:rPr>
          <w:rFonts w:ascii="Arial" w:hAnsi="Arial" w:cs="Arial"/>
          <w:sz w:val="22"/>
        </w:rPr>
        <w:t>star that is so massive that light</w:t>
      </w:r>
      <w:r w:rsidRPr="00607A80">
        <w:rPr>
          <w:rFonts w:ascii="Arial" w:hAnsi="Arial" w:cs="Arial"/>
          <w:sz w:val="22"/>
        </w:rPr>
        <w:t xml:space="preserve"> can not escape from it.</w:t>
      </w:r>
    </w:p>
    <w:p w14:paraId="29EAA7E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2A36FF10" w14:textId="77777777" w:rsidR="00607A80" w:rsidRPr="00607A80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35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are galaxies</w:t>
      </w:r>
      <w:r w:rsidR="000A2C42" w:rsidRPr="00607A80">
        <w:rPr>
          <w:rFonts w:ascii="Arial" w:hAnsi="Arial" w:cs="Arial"/>
          <w:sz w:val="22"/>
        </w:rPr>
        <w:t xml:space="preserve">?  </w:t>
      </w:r>
      <w:r w:rsidR="00607A80" w:rsidRPr="00607A80">
        <w:rPr>
          <w:rFonts w:ascii="Arial" w:hAnsi="Arial" w:cs="Arial"/>
          <w:sz w:val="22"/>
        </w:rPr>
        <w:t>Select the best answer from the options below.</w:t>
      </w:r>
    </w:p>
    <w:p w14:paraId="1AE3D59E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3186C8D8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>Huge masses of gas that explode.</w:t>
      </w:r>
    </w:p>
    <w:p w14:paraId="1AD3D406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(b)</w:t>
      </w:r>
      <w:r w:rsidRPr="00607A80">
        <w:rPr>
          <w:rFonts w:ascii="Arial" w:hAnsi="Arial" w:cs="Arial"/>
          <w:sz w:val="22"/>
        </w:rPr>
        <w:tab/>
        <w:t>Collections of stars and solar systems and gas clouds.</w:t>
      </w:r>
    </w:p>
    <w:p w14:paraId="4B799D95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>Shining objects in the sky.</w:t>
      </w:r>
    </w:p>
    <w:p w14:paraId="139F27D6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>A star, along with its planets and their moons.</w:t>
      </w:r>
    </w:p>
    <w:p w14:paraId="5BC7F3E3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20E43FAE" w14:textId="77777777" w:rsidR="00607A80" w:rsidRPr="00607A80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36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A star like our Sun has a life cycle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 xml:space="preserve">Each of the lists below contains events from this life 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cycle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Which list has the events in the correct order?</w:t>
      </w:r>
    </w:p>
    <w:p w14:paraId="6F6BC57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148406A2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(a)</w:t>
      </w:r>
      <w:r w:rsidR="00607A80" w:rsidRPr="00607A80">
        <w:rPr>
          <w:rFonts w:ascii="Arial" w:hAnsi="Arial" w:cs="Arial"/>
          <w:sz w:val="22"/>
        </w:rPr>
        <w:tab/>
        <w:t>Nebula, protostar, star, red giant, planetary nebula.</w:t>
      </w:r>
    </w:p>
    <w:p w14:paraId="27FF2D93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Protostar, planetary nebula, nebula, star, red giant.</w:t>
      </w:r>
    </w:p>
    <w:p w14:paraId="03842723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Protostar, nebula, red giant, star, planetary nebula.</w:t>
      </w:r>
    </w:p>
    <w:p w14:paraId="7FDE2F2B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(d)</w:t>
      </w:r>
      <w:r w:rsidR="00607A80" w:rsidRPr="00607A80">
        <w:rPr>
          <w:rFonts w:ascii="Arial" w:hAnsi="Arial" w:cs="Arial"/>
          <w:sz w:val="22"/>
        </w:rPr>
        <w:tab/>
        <w:t>Nebula, planetary nebula, red giant, protostar, star.</w:t>
      </w:r>
    </w:p>
    <w:p w14:paraId="09C4937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5558EB41" w14:textId="77777777" w:rsidR="0093683D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4F4605F6" w14:textId="77777777" w:rsidR="0093683D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4C5F970B" w14:textId="77777777" w:rsidR="00607A80" w:rsidRPr="00607A80" w:rsidRDefault="00FD7042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  <w:r w:rsidR="0093683D">
        <w:rPr>
          <w:rFonts w:ascii="Arial" w:hAnsi="Arial" w:cs="Arial"/>
          <w:sz w:val="22"/>
        </w:rPr>
        <w:lastRenderedPageBreak/>
        <w:t>37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If the light from a star is blue shifted, that tells us tha</w:t>
      </w:r>
      <w:r w:rsidR="0039293E">
        <w:rPr>
          <w:rFonts w:ascii="Arial" w:hAnsi="Arial" w:cs="Arial"/>
          <w:sz w:val="22"/>
        </w:rPr>
        <w:t>t:</w:t>
      </w:r>
    </w:p>
    <w:p w14:paraId="0A325153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476685D7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(a)</w:t>
      </w:r>
      <w:r w:rsidR="00607A80" w:rsidRPr="00607A80">
        <w:rPr>
          <w:rFonts w:ascii="Arial" w:hAnsi="Arial" w:cs="Arial"/>
          <w:sz w:val="22"/>
        </w:rPr>
        <w:tab/>
        <w:t>the star must be moving towards us.</w:t>
      </w:r>
    </w:p>
    <w:p w14:paraId="432954C8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the star must be moving away from us.</w:t>
      </w:r>
    </w:p>
    <w:p w14:paraId="23A66808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the star must be moving parallel to us.</w:t>
      </w:r>
    </w:p>
    <w:p w14:paraId="41F1B98C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(d)</w:t>
      </w:r>
      <w:r w:rsidR="00607A80" w:rsidRPr="00607A80">
        <w:rPr>
          <w:rFonts w:ascii="Arial" w:hAnsi="Arial" w:cs="Arial"/>
          <w:sz w:val="22"/>
        </w:rPr>
        <w:tab/>
        <w:t>the star must have a solar system of planets.</w:t>
      </w:r>
    </w:p>
    <w:p w14:paraId="7168040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3E6E7387" w14:textId="77777777" w:rsidR="00607A80" w:rsidRPr="00607A80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38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The Universe is expanding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This is usually taken to be evidence that</w:t>
      </w:r>
      <w:r w:rsidR="0039293E">
        <w:rPr>
          <w:rFonts w:ascii="Arial" w:hAnsi="Arial" w:cs="Arial"/>
          <w:sz w:val="22"/>
        </w:rPr>
        <w:t>:</w:t>
      </w:r>
    </w:p>
    <w:p w14:paraId="2E52E1E1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3CB0346E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began in a Big Bang.</w:t>
      </w:r>
    </w:p>
    <w:p w14:paraId="4ED82292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we are at the centre of the Universe.</w:t>
      </w:r>
    </w:p>
    <w:p w14:paraId="54B3273C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gravity only works near the Earth.</w:t>
      </w:r>
    </w:p>
    <w:p w14:paraId="77F50DB9" w14:textId="77777777" w:rsid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was created by a Supreme Being.</w:t>
      </w:r>
    </w:p>
    <w:p w14:paraId="0F1C65C0" w14:textId="77777777" w:rsidR="0039293E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4F782DD2" w14:textId="77777777" w:rsidR="0039293E" w:rsidRPr="0039293E" w:rsidRDefault="0093683D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39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A light year is defined as:</w:t>
      </w:r>
    </w:p>
    <w:p w14:paraId="5082BE89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42D4612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the distance light travels from the closest star.</w:t>
      </w:r>
    </w:p>
    <w:p w14:paraId="68A0687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the distance from Alpha Centauri to the sun.</w:t>
      </w:r>
    </w:p>
    <w:p w14:paraId="6CD47FC2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the distance of the Earth from the sun.</w:t>
      </w:r>
    </w:p>
    <w:p w14:paraId="2F36303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the distance light travels in a year.</w:t>
      </w:r>
    </w:p>
    <w:p w14:paraId="4CE44F79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6DC9B636" w14:textId="77777777" w:rsidR="0039293E" w:rsidRPr="0039293E" w:rsidRDefault="0093683D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40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The main fuel of stars is:</w:t>
      </w:r>
    </w:p>
    <w:p w14:paraId="6E602CF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7AAA5A4B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hydrogen.</w:t>
      </w:r>
    </w:p>
    <w:p w14:paraId="7456E99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helium.</w:t>
      </w:r>
    </w:p>
    <w:p w14:paraId="454CAA9D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carbon.</w:t>
      </w:r>
    </w:p>
    <w:p w14:paraId="293A11A4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gold.</w:t>
      </w:r>
    </w:p>
    <w:p w14:paraId="33C39ACB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72162BE5" w14:textId="77777777" w:rsidR="0039293E" w:rsidRPr="0039293E" w:rsidRDefault="0093683D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41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39293E" w:rsidRPr="0039293E">
        <w:rPr>
          <w:rFonts w:ascii="Arial" w:hAnsi="Arial" w:cs="Arial"/>
          <w:sz w:val="22"/>
        </w:rPr>
        <w:t>A star ten times the size of our sun would go through the following s</w:t>
      </w:r>
      <w:r w:rsidR="0039293E">
        <w:rPr>
          <w:rFonts w:ascii="Arial" w:hAnsi="Arial" w:cs="Arial"/>
          <w:sz w:val="22"/>
        </w:rPr>
        <w:t>tages:</w:t>
      </w:r>
    </w:p>
    <w:p w14:paraId="579EDB5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045168DC" w14:textId="77777777" w:rsidR="0039293E" w:rsidRPr="0039293E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supernov</w:t>
      </w:r>
      <w:r w:rsidR="0039293E" w:rsidRPr="0039293E">
        <w:rPr>
          <w:rFonts w:ascii="Arial" w:hAnsi="Arial" w:cs="Arial"/>
          <w:sz w:val="22"/>
        </w:rPr>
        <w:t>a, neutron star, pulsar, black hole.</w:t>
      </w:r>
    </w:p>
    <w:p w14:paraId="423061A4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pulsar, neu</w:t>
      </w:r>
      <w:r w:rsidR="00761E65">
        <w:rPr>
          <w:rFonts w:ascii="Arial" w:hAnsi="Arial" w:cs="Arial"/>
          <w:sz w:val="22"/>
        </w:rPr>
        <w:t>tron star, black hole, supernov</w:t>
      </w:r>
      <w:r w:rsidRPr="0039293E">
        <w:rPr>
          <w:rFonts w:ascii="Arial" w:hAnsi="Arial" w:cs="Arial"/>
          <w:sz w:val="22"/>
        </w:rPr>
        <w:t>a.</w:t>
      </w:r>
    </w:p>
    <w:p w14:paraId="551EA060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="00761E65">
        <w:rPr>
          <w:rFonts w:ascii="Arial" w:hAnsi="Arial" w:cs="Arial"/>
          <w:sz w:val="22"/>
        </w:rPr>
        <w:tab/>
        <w:t>neutron star, pulsar, supernov</w:t>
      </w:r>
      <w:r w:rsidRPr="0039293E">
        <w:rPr>
          <w:rFonts w:ascii="Arial" w:hAnsi="Arial" w:cs="Arial"/>
          <w:sz w:val="22"/>
        </w:rPr>
        <w:t>a, black hole.</w:t>
      </w:r>
    </w:p>
    <w:p w14:paraId="12FB6DE0" w14:textId="77777777" w:rsidR="0039293E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black hole, supernov</w:t>
      </w:r>
      <w:r w:rsidR="0039293E" w:rsidRPr="0039293E">
        <w:rPr>
          <w:rFonts w:ascii="Arial" w:hAnsi="Arial" w:cs="Arial"/>
          <w:sz w:val="22"/>
        </w:rPr>
        <w:t>a, pulsar, neutron star.</w:t>
      </w:r>
    </w:p>
    <w:p w14:paraId="52B2EC89" w14:textId="77777777" w:rsidR="00761E65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35292C85" w14:textId="77777777" w:rsidR="00761E65" w:rsidRPr="00761E65" w:rsidRDefault="0093683D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42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A galaxy is a group of many billions of stars held together by _____.</w:t>
      </w:r>
    </w:p>
    <w:p w14:paraId="079DC19D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4A19489A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gravitational forces.</w:t>
      </w:r>
    </w:p>
    <w:p w14:paraId="470307FF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black holes.</w:t>
      </w:r>
    </w:p>
    <w:p w14:paraId="5A56A97C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magnetic forces.</w:t>
      </w:r>
    </w:p>
    <w:p w14:paraId="49B0F0CF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quasars.</w:t>
      </w:r>
    </w:p>
    <w:p w14:paraId="24130B38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09A22AE7" w14:textId="77777777" w:rsidR="00761E65" w:rsidRPr="00761E65" w:rsidRDefault="0093683D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43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The Milky Way is most accurately described as a _____.</w:t>
      </w:r>
    </w:p>
    <w:p w14:paraId="2D54A54E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23565C75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planet.</w:t>
      </w:r>
    </w:p>
    <w:p w14:paraId="4325B40B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universe.</w:t>
      </w:r>
    </w:p>
    <w:p w14:paraId="1878E509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solar system.</w:t>
      </w:r>
    </w:p>
    <w:p w14:paraId="70F75858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galaxy.</w:t>
      </w:r>
    </w:p>
    <w:p w14:paraId="5C050C26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48AFE219" w14:textId="77777777" w:rsidR="006429F7" w:rsidRPr="006429F7" w:rsidRDefault="0093683D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44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 xml:space="preserve">During the nuclear fusion reactions occurring in the Sun's </w:t>
      </w:r>
      <w:r w:rsidR="0023620B">
        <w:rPr>
          <w:rFonts w:ascii="Arial" w:hAnsi="Arial" w:cs="Arial"/>
          <w:sz w:val="22"/>
        </w:rPr>
        <w:t>core:</w:t>
      </w:r>
    </w:p>
    <w:p w14:paraId="1E81C030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 xml:space="preserve"> </w:t>
      </w:r>
    </w:p>
    <w:p w14:paraId="72B6A283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 xml:space="preserve"> </w:t>
      </w:r>
      <w:r w:rsidRPr="006429F7">
        <w:rPr>
          <w:rFonts w:ascii="Arial" w:hAnsi="Arial" w:cs="Arial"/>
          <w:sz w:val="22"/>
        </w:rPr>
        <w:tab/>
        <w:t>(a)</w:t>
      </w:r>
      <w:r w:rsidRPr="006429F7">
        <w:rPr>
          <w:rFonts w:ascii="Arial" w:hAnsi="Arial" w:cs="Arial"/>
          <w:sz w:val="22"/>
        </w:rPr>
        <w:tab/>
        <w:t>hydrogen particles join to form helium particles, and energy is absorbed.</w:t>
      </w:r>
    </w:p>
    <w:p w14:paraId="63857AD1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(b)</w:t>
      </w:r>
      <w:r w:rsidRPr="006429F7">
        <w:rPr>
          <w:rFonts w:ascii="Arial" w:hAnsi="Arial" w:cs="Arial"/>
          <w:sz w:val="22"/>
        </w:rPr>
        <w:tab/>
        <w:t>helium particles join to form hydrogen particles, and energy is released.</w:t>
      </w:r>
    </w:p>
    <w:p w14:paraId="12C58E41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(c)</w:t>
      </w:r>
      <w:r w:rsidRPr="006429F7">
        <w:rPr>
          <w:rFonts w:ascii="Arial" w:hAnsi="Arial" w:cs="Arial"/>
          <w:sz w:val="22"/>
        </w:rPr>
        <w:tab/>
        <w:t>hydrogen particles join to form helium particles, and energy is released.</w:t>
      </w:r>
    </w:p>
    <w:p w14:paraId="3FEEFD6C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(d)</w:t>
      </w:r>
      <w:r w:rsidRPr="006429F7">
        <w:rPr>
          <w:rFonts w:ascii="Arial" w:hAnsi="Arial" w:cs="Arial"/>
          <w:sz w:val="22"/>
        </w:rPr>
        <w:tab/>
        <w:t>helium particles join to form hydrogen particles, and energy is absorbed.</w:t>
      </w:r>
    </w:p>
    <w:p w14:paraId="4E7CFFB6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2C6ABD0A" w14:textId="77777777" w:rsidR="0093683D" w:rsidRDefault="0093683D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15E2ECE5" w14:textId="77777777" w:rsidR="006429F7" w:rsidRPr="006429F7" w:rsidRDefault="0093683D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45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>In which galaxy is our solar system located?</w:t>
      </w:r>
    </w:p>
    <w:p w14:paraId="3DA6D2E0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43F4B25E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(a)</w:t>
      </w:r>
      <w:r w:rsidRPr="006429F7">
        <w:rPr>
          <w:rFonts w:ascii="Arial" w:hAnsi="Arial" w:cs="Arial"/>
          <w:sz w:val="22"/>
        </w:rPr>
        <w:tab/>
        <w:t>Andromeda</w:t>
      </w:r>
    </w:p>
    <w:p w14:paraId="1D6B9592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(b)</w:t>
      </w:r>
      <w:r w:rsidRPr="006429F7">
        <w:rPr>
          <w:rFonts w:ascii="Arial" w:hAnsi="Arial" w:cs="Arial"/>
          <w:sz w:val="22"/>
        </w:rPr>
        <w:tab/>
        <w:t>Sombrero</w:t>
      </w:r>
    </w:p>
    <w:p w14:paraId="4355B836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(c)</w:t>
      </w:r>
      <w:r w:rsidRPr="006429F7">
        <w:rPr>
          <w:rFonts w:ascii="Arial" w:hAnsi="Arial" w:cs="Arial"/>
          <w:sz w:val="22"/>
        </w:rPr>
        <w:tab/>
        <w:t>Milky Way</w:t>
      </w:r>
    </w:p>
    <w:p w14:paraId="4A88D5F8" w14:textId="77777777" w:rsid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(d)</w:t>
      </w:r>
      <w:r w:rsidRPr="006429F7">
        <w:rPr>
          <w:rFonts w:ascii="Arial" w:hAnsi="Arial" w:cs="Arial"/>
          <w:sz w:val="22"/>
        </w:rPr>
        <w:tab/>
        <w:t>Whirlpool</w:t>
      </w:r>
    </w:p>
    <w:p w14:paraId="7E856993" w14:textId="77777777" w:rsidR="003D41B7" w:rsidRPr="006429F7" w:rsidRDefault="003D41B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5F302E7A" w14:textId="77777777" w:rsidR="003D41B7" w:rsidRPr="003D41B7" w:rsidRDefault="0093683D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46</w:t>
      </w:r>
      <w:r w:rsidR="003D41B7">
        <w:rPr>
          <w:rFonts w:ascii="Arial" w:hAnsi="Arial" w:cs="Arial"/>
          <w:sz w:val="22"/>
        </w:rPr>
        <w:t>.</w:t>
      </w:r>
      <w:r w:rsidR="003D41B7">
        <w:rPr>
          <w:rFonts w:ascii="Arial" w:hAnsi="Arial" w:cs="Arial"/>
          <w:sz w:val="22"/>
        </w:rPr>
        <w:tab/>
      </w:r>
      <w:r w:rsidR="003D41B7" w:rsidRPr="003D41B7">
        <w:rPr>
          <w:rFonts w:ascii="Arial" w:hAnsi="Arial" w:cs="Arial"/>
          <w:sz w:val="22"/>
        </w:rPr>
        <w:t>What type of reaction fuels the vast amount of energy produced by a star?</w:t>
      </w:r>
    </w:p>
    <w:p w14:paraId="5673E4BF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</w:p>
    <w:p w14:paraId="371B58D7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(a)</w:t>
      </w:r>
      <w:r w:rsidRPr="003D41B7">
        <w:rPr>
          <w:rFonts w:ascii="Arial" w:hAnsi="Arial" w:cs="Arial"/>
          <w:sz w:val="22"/>
        </w:rPr>
        <w:tab/>
        <w:t>Nuclear fission</w:t>
      </w:r>
    </w:p>
    <w:p w14:paraId="2F2C07B3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(b)</w:t>
      </w:r>
      <w:r w:rsidRPr="003D41B7">
        <w:rPr>
          <w:rFonts w:ascii="Arial" w:hAnsi="Arial" w:cs="Arial"/>
          <w:sz w:val="22"/>
        </w:rPr>
        <w:tab/>
        <w:t>Chemical</w:t>
      </w:r>
    </w:p>
    <w:p w14:paraId="47301E77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(c)</w:t>
      </w:r>
      <w:r w:rsidRPr="003D41B7">
        <w:rPr>
          <w:rFonts w:ascii="Arial" w:hAnsi="Arial" w:cs="Arial"/>
          <w:sz w:val="22"/>
        </w:rPr>
        <w:tab/>
        <w:t>Physical</w:t>
      </w:r>
    </w:p>
    <w:p w14:paraId="1C0D9D2A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(d)</w:t>
      </w:r>
      <w:r w:rsidRPr="003D41B7">
        <w:rPr>
          <w:rFonts w:ascii="Arial" w:hAnsi="Arial" w:cs="Arial"/>
          <w:sz w:val="22"/>
        </w:rPr>
        <w:tab/>
        <w:t>Nuclear fusion</w:t>
      </w:r>
    </w:p>
    <w:p w14:paraId="5153173E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7BAF8E32" w14:textId="77777777" w:rsidR="00636497" w:rsidRPr="00636497" w:rsidRDefault="0093683D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47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>When was the Big Bang theory proposed?</w:t>
      </w:r>
    </w:p>
    <w:p w14:paraId="18EF0ADA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25801C3F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1948 by George Gamow and Ralph Alpher</w:t>
      </w:r>
      <w:r w:rsidR="005446D0">
        <w:rPr>
          <w:rFonts w:ascii="Arial" w:hAnsi="Arial" w:cs="Arial"/>
          <w:sz w:val="22"/>
        </w:rPr>
        <w:t>.</w:t>
      </w:r>
    </w:p>
    <w:p w14:paraId="3EC8689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1933 by Albert Einstein</w:t>
      </w:r>
      <w:r w:rsidR="005446D0">
        <w:rPr>
          <w:rFonts w:ascii="Arial" w:hAnsi="Arial" w:cs="Arial"/>
          <w:sz w:val="22"/>
        </w:rPr>
        <w:t>.</w:t>
      </w:r>
    </w:p>
    <w:p w14:paraId="296047B0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1927 by Fred Hoyle</w:t>
      </w:r>
      <w:r w:rsidR="005446D0">
        <w:rPr>
          <w:rFonts w:ascii="Arial" w:hAnsi="Arial" w:cs="Arial"/>
          <w:sz w:val="22"/>
        </w:rPr>
        <w:t>.</w:t>
      </w:r>
    </w:p>
    <w:p w14:paraId="6DAAE993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1927 by Georges Lemaitre</w:t>
      </w:r>
      <w:r w:rsidR="005446D0">
        <w:rPr>
          <w:rFonts w:ascii="Arial" w:hAnsi="Arial" w:cs="Arial"/>
          <w:sz w:val="22"/>
        </w:rPr>
        <w:t>.</w:t>
      </w:r>
    </w:p>
    <w:p w14:paraId="50CFA6E9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494311E2" w14:textId="77777777" w:rsidR="00636497" w:rsidRPr="00636497" w:rsidRDefault="0093683D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48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>Which of the following is the best definition of a constellation?</w:t>
      </w:r>
    </w:p>
    <w:p w14:paraId="2D11F1C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24744D1C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A grouping of planets in an apparent pattern</w:t>
      </w:r>
      <w:r w:rsidR="005446D0">
        <w:rPr>
          <w:rFonts w:ascii="Arial" w:hAnsi="Arial" w:cs="Arial"/>
          <w:sz w:val="22"/>
        </w:rPr>
        <w:t>.</w:t>
      </w:r>
    </w:p>
    <w:p w14:paraId="1CBEF66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Patterns of stars that change</w:t>
      </w:r>
      <w:r w:rsidR="005446D0">
        <w:rPr>
          <w:rFonts w:ascii="Arial" w:hAnsi="Arial" w:cs="Arial"/>
          <w:sz w:val="22"/>
        </w:rPr>
        <w:t>.</w:t>
      </w:r>
    </w:p>
    <w:p w14:paraId="64FF8EFA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Stars that are in fixed positions together</w:t>
      </w:r>
      <w:r w:rsidR="005446D0">
        <w:rPr>
          <w:rFonts w:ascii="Arial" w:hAnsi="Arial" w:cs="Arial"/>
          <w:sz w:val="22"/>
        </w:rPr>
        <w:t>.</w:t>
      </w:r>
    </w:p>
    <w:p w14:paraId="3B1D0A8D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A grouping of stars in an apparent pattern</w:t>
      </w:r>
      <w:r w:rsidR="005446D0">
        <w:rPr>
          <w:rFonts w:ascii="Arial" w:hAnsi="Arial" w:cs="Arial"/>
          <w:sz w:val="22"/>
        </w:rPr>
        <w:t>.</w:t>
      </w:r>
    </w:p>
    <w:p w14:paraId="642A951E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50A78E31" w14:textId="77777777" w:rsidR="00636497" w:rsidRPr="00636497" w:rsidRDefault="0093683D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49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 xml:space="preserve">To date, </w:t>
      </w:r>
      <w:r w:rsidR="007B4F72">
        <w:rPr>
          <w:rFonts w:ascii="Arial" w:hAnsi="Arial" w:cs="Arial"/>
          <w:sz w:val="22"/>
        </w:rPr>
        <w:t xml:space="preserve">approximately </w:t>
      </w:r>
      <w:r w:rsidR="00636497" w:rsidRPr="00636497">
        <w:rPr>
          <w:rFonts w:ascii="Arial" w:hAnsi="Arial" w:cs="Arial"/>
          <w:sz w:val="22"/>
        </w:rPr>
        <w:t>how far away is the most distant object in the known universe?</w:t>
      </w:r>
    </w:p>
    <w:p w14:paraId="4706D60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6C4D976B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(a)</w:t>
      </w:r>
      <w:r w:rsidR="007B4F72">
        <w:rPr>
          <w:rFonts w:ascii="Arial" w:hAnsi="Arial" w:cs="Arial"/>
          <w:sz w:val="22"/>
        </w:rPr>
        <w:tab/>
        <w:t xml:space="preserve">61 billion light </w:t>
      </w:r>
      <w:r w:rsidRPr="00636497">
        <w:rPr>
          <w:rFonts w:ascii="Arial" w:hAnsi="Arial" w:cs="Arial"/>
          <w:sz w:val="22"/>
        </w:rPr>
        <w:t>years</w:t>
      </w:r>
    </w:p>
    <w:p w14:paraId="77B6CBA5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(b)</w:t>
      </w:r>
      <w:r w:rsidR="007B4F72">
        <w:rPr>
          <w:rFonts w:ascii="Arial" w:hAnsi="Arial" w:cs="Arial"/>
          <w:sz w:val="22"/>
        </w:rPr>
        <w:tab/>
        <w:t xml:space="preserve">10 billion light </w:t>
      </w:r>
      <w:r w:rsidRPr="00636497">
        <w:rPr>
          <w:rFonts w:ascii="Arial" w:hAnsi="Arial" w:cs="Arial"/>
          <w:sz w:val="22"/>
        </w:rPr>
        <w:t>years</w:t>
      </w:r>
    </w:p>
    <w:p w14:paraId="3AAF68CF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(c)</w:t>
      </w:r>
      <w:r w:rsidR="007B4F72">
        <w:rPr>
          <w:rFonts w:ascii="Arial" w:hAnsi="Arial" w:cs="Arial"/>
          <w:sz w:val="22"/>
        </w:rPr>
        <w:tab/>
        <w:t xml:space="preserve">51 billion light </w:t>
      </w:r>
      <w:r w:rsidRPr="00636497">
        <w:rPr>
          <w:rFonts w:ascii="Arial" w:hAnsi="Arial" w:cs="Arial"/>
          <w:sz w:val="22"/>
        </w:rPr>
        <w:t>years</w:t>
      </w:r>
    </w:p>
    <w:p w14:paraId="7654AE61" w14:textId="77777777" w:rsid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(d)</w:t>
      </w:r>
      <w:r w:rsidR="007B4F72">
        <w:rPr>
          <w:rFonts w:ascii="Arial" w:hAnsi="Arial" w:cs="Arial"/>
          <w:sz w:val="22"/>
        </w:rPr>
        <w:tab/>
        <w:t xml:space="preserve">15 billion light </w:t>
      </w:r>
      <w:r w:rsidRPr="00636497">
        <w:rPr>
          <w:rFonts w:ascii="Arial" w:hAnsi="Arial" w:cs="Arial"/>
          <w:sz w:val="22"/>
        </w:rPr>
        <w:t>years</w:t>
      </w:r>
    </w:p>
    <w:p w14:paraId="29B2AFA2" w14:textId="77777777" w:rsid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47089F03" w14:textId="77777777" w:rsidR="00642072" w:rsidRPr="00642072" w:rsidRDefault="0093683D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50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 xml:space="preserve">What is the key difference between the formation of a </w:t>
      </w:r>
      <w:r w:rsidR="00642072" w:rsidRPr="007B4F72">
        <w:rPr>
          <w:rFonts w:ascii="Arial" w:hAnsi="Arial" w:cs="Arial"/>
          <w:b/>
          <w:i/>
          <w:sz w:val="22"/>
        </w:rPr>
        <w:t>supernova</w:t>
      </w:r>
      <w:r w:rsidR="00642072" w:rsidRPr="00642072">
        <w:rPr>
          <w:rFonts w:ascii="Arial" w:hAnsi="Arial" w:cs="Arial"/>
          <w:sz w:val="22"/>
        </w:rPr>
        <w:t xml:space="preserve"> and the formation of a </w:t>
      </w:r>
      <w:r w:rsidR="007B4F72"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b/>
          <w:i/>
          <w:sz w:val="22"/>
        </w:rPr>
        <w:t xml:space="preserve">white </w:t>
      </w:r>
      <w:r w:rsidR="00642072" w:rsidRPr="007B4F72">
        <w:rPr>
          <w:rFonts w:ascii="Arial" w:hAnsi="Arial" w:cs="Arial"/>
          <w:b/>
          <w:i/>
          <w:sz w:val="22"/>
        </w:rPr>
        <w:t>dwarf</w:t>
      </w:r>
      <w:r w:rsidR="00642072" w:rsidRPr="00642072">
        <w:rPr>
          <w:rFonts w:ascii="Arial" w:hAnsi="Arial" w:cs="Arial"/>
          <w:sz w:val="22"/>
        </w:rPr>
        <w:t>?</w:t>
      </w:r>
    </w:p>
    <w:p w14:paraId="30C902AB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A782606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The starting mass of the star</w:t>
      </w:r>
      <w:r>
        <w:rPr>
          <w:rFonts w:ascii="Arial" w:hAnsi="Arial" w:cs="Arial"/>
          <w:sz w:val="22"/>
        </w:rPr>
        <w:t>.</w:t>
      </w:r>
    </w:p>
    <w:p w14:paraId="5E578E18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The position in the galaxy</w:t>
      </w:r>
      <w:r>
        <w:rPr>
          <w:rFonts w:ascii="Arial" w:hAnsi="Arial" w:cs="Arial"/>
          <w:sz w:val="22"/>
        </w:rPr>
        <w:t>.</w:t>
      </w:r>
    </w:p>
    <w:p w14:paraId="5FF3075B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If there are planets in the system</w:t>
      </w:r>
      <w:r>
        <w:rPr>
          <w:rFonts w:ascii="Arial" w:hAnsi="Arial" w:cs="Arial"/>
          <w:sz w:val="22"/>
        </w:rPr>
        <w:t>.</w:t>
      </w:r>
    </w:p>
    <w:p w14:paraId="096E29B2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Whether the star was hit by an asteroid</w:t>
      </w:r>
      <w:r>
        <w:rPr>
          <w:rFonts w:ascii="Arial" w:hAnsi="Arial" w:cs="Arial"/>
          <w:sz w:val="22"/>
        </w:rPr>
        <w:t>.</w:t>
      </w:r>
    </w:p>
    <w:p w14:paraId="624239E6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1B41B27" w14:textId="77777777" w:rsidR="00642072" w:rsidRPr="00642072" w:rsidRDefault="0093683D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51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How long ago was the Big Bang?</w:t>
      </w:r>
    </w:p>
    <w:p w14:paraId="15825E8B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4571B6E3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15 billion years ago</w:t>
      </w:r>
    </w:p>
    <w:p w14:paraId="36820BBD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10 trillion years ago</w:t>
      </w:r>
    </w:p>
    <w:p w14:paraId="3609335E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1 billion years ago</w:t>
      </w:r>
    </w:p>
    <w:p w14:paraId="1A047198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65 million years ago</w:t>
      </w:r>
    </w:p>
    <w:p w14:paraId="3786A2E5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4323FA64" w14:textId="77777777" w:rsidR="00D012CA" w:rsidRPr="00D012CA" w:rsidRDefault="0093683D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52</w:t>
      </w:r>
      <w:r w:rsidR="00D012CA">
        <w:rPr>
          <w:rFonts w:ascii="Arial" w:hAnsi="Arial" w:cs="Arial"/>
          <w:sz w:val="22"/>
        </w:rPr>
        <w:t>.</w:t>
      </w:r>
      <w:r w:rsidR="00D012CA">
        <w:rPr>
          <w:rFonts w:ascii="Arial" w:hAnsi="Arial" w:cs="Arial"/>
          <w:sz w:val="22"/>
        </w:rPr>
        <w:tab/>
        <w:t>Of what are nebulas made?</w:t>
      </w:r>
    </w:p>
    <w:p w14:paraId="5649A7F1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</w:p>
    <w:p w14:paraId="62BCABAE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(a)</w:t>
      </w:r>
      <w:r w:rsidRPr="00D012CA">
        <w:rPr>
          <w:rFonts w:ascii="Arial" w:hAnsi="Arial" w:cs="Arial"/>
          <w:sz w:val="22"/>
        </w:rPr>
        <w:tab/>
        <w:t>Asteroid belts</w:t>
      </w:r>
      <w:r w:rsidR="00C17DD3">
        <w:rPr>
          <w:rFonts w:ascii="Arial" w:hAnsi="Arial" w:cs="Arial"/>
          <w:sz w:val="22"/>
        </w:rPr>
        <w:t>.</w:t>
      </w:r>
    </w:p>
    <w:p w14:paraId="7B1317F6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(b)</w:t>
      </w:r>
      <w:r w:rsidRPr="00D012CA">
        <w:rPr>
          <w:rFonts w:ascii="Arial" w:hAnsi="Arial" w:cs="Arial"/>
          <w:sz w:val="22"/>
        </w:rPr>
        <w:tab/>
        <w:t>Stellar clouds of gas and dusts</w:t>
      </w:r>
      <w:r w:rsidR="00C17DD3">
        <w:rPr>
          <w:rFonts w:ascii="Arial" w:hAnsi="Arial" w:cs="Arial"/>
          <w:sz w:val="22"/>
        </w:rPr>
        <w:t>.</w:t>
      </w:r>
    </w:p>
    <w:p w14:paraId="268B2BD5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(c)</w:t>
      </w:r>
      <w:r w:rsidRPr="00D012CA">
        <w:rPr>
          <w:rFonts w:ascii="Arial" w:hAnsi="Arial" w:cs="Arial"/>
          <w:sz w:val="22"/>
        </w:rPr>
        <w:tab/>
        <w:t>Stellar masses of gas and energy</w:t>
      </w:r>
      <w:r w:rsidR="00C17DD3">
        <w:rPr>
          <w:rFonts w:ascii="Arial" w:hAnsi="Arial" w:cs="Arial"/>
          <w:sz w:val="22"/>
        </w:rPr>
        <w:t>.</w:t>
      </w:r>
    </w:p>
    <w:p w14:paraId="441D60C5" w14:textId="77777777" w:rsidR="00D012CA" w:rsidRDefault="00C17DD3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D012CA" w:rsidRPr="00D012CA">
        <w:rPr>
          <w:rFonts w:ascii="Arial" w:hAnsi="Arial" w:cs="Arial"/>
          <w:sz w:val="22"/>
        </w:rPr>
        <w:t>(d)</w:t>
      </w:r>
      <w:r w:rsidR="00D012CA" w:rsidRPr="00D012CA">
        <w:rPr>
          <w:rFonts w:ascii="Arial" w:hAnsi="Arial" w:cs="Arial"/>
          <w:sz w:val="22"/>
        </w:rPr>
        <w:tab/>
        <w:t>Planets and their magnetic fields</w:t>
      </w:r>
      <w:r>
        <w:rPr>
          <w:rFonts w:ascii="Arial" w:hAnsi="Arial" w:cs="Arial"/>
          <w:sz w:val="22"/>
        </w:rPr>
        <w:t>.</w:t>
      </w:r>
    </w:p>
    <w:p w14:paraId="36164FF7" w14:textId="77777777" w:rsidR="00C00555" w:rsidRDefault="00C00555" w:rsidP="00D012CA">
      <w:pPr>
        <w:tabs>
          <w:tab w:val="left" w:pos="567"/>
        </w:tabs>
        <w:rPr>
          <w:rFonts w:ascii="Arial" w:hAnsi="Arial" w:cs="Arial"/>
          <w:sz w:val="22"/>
        </w:rPr>
      </w:pPr>
    </w:p>
    <w:p w14:paraId="11068DE0" w14:textId="77777777" w:rsidR="00C00555" w:rsidRPr="00C00555" w:rsidRDefault="0093683D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53</w:t>
      </w:r>
      <w:r w:rsidR="00C00555">
        <w:rPr>
          <w:rFonts w:ascii="Arial" w:hAnsi="Arial" w:cs="Arial"/>
          <w:sz w:val="22"/>
        </w:rPr>
        <w:t>.</w:t>
      </w:r>
      <w:r w:rsidR="00C00555">
        <w:rPr>
          <w:rFonts w:ascii="Arial" w:hAnsi="Arial" w:cs="Arial"/>
          <w:sz w:val="22"/>
        </w:rPr>
        <w:tab/>
      </w:r>
      <w:r w:rsidR="00C00555" w:rsidRPr="00C00555">
        <w:rPr>
          <w:rFonts w:ascii="Arial" w:hAnsi="Arial" w:cs="Arial"/>
          <w:sz w:val="22"/>
        </w:rPr>
        <w:t>What does the Steady State theory propose?</w:t>
      </w:r>
    </w:p>
    <w:p w14:paraId="437D875E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41BEF571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(a)</w:t>
      </w:r>
      <w:r w:rsidRPr="00C00555">
        <w:rPr>
          <w:rFonts w:ascii="Arial" w:hAnsi="Arial" w:cs="Arial"/>
          <w:sz w:val="22"/>
        </w:rPr>
        <w:tab/>
        <w:t>The universe and the galaxies in it stay in the same place.</w:t>
      </w:r>
    </w:p>
    <w:p w14:paraId="55DAD727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(b)</w:t>
      </w:r>
      <w:r w:rsidRPr="00C00555">
        <w:rPr>
          <w:rFonts w:ascii="Arial" w:hAnsi="Arial" w:cs="Arial"/>
          <w:sz w:val="22"/>
        </w:rPr>
        <w:tab/>
        <w:t>The universe has always existed.</w:t>
      </w:r>
    </w:p>
    <w:p w14:paraId="477CCA9C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(c)</w:t>
      </w:r>
      <w:r w:rsidRPr="00C00555">
        <w:rPr>
          <w:rFonts w:ascii="Arial" w:hAnsi="Arial" w:cs="Arial"/>
          <w:sz w:val="22"/>
        </w:rPr>
        <w:tab/>
        <w:t>The universe remained at the same size after it formed.</w:t>
      </w:r>
    </w:p>
    <w:p w14:paraId="19759B8A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(d)</w:t>
      </w:r>
      <w:r w:rsidRPr="00C00555">
        <w:rPr>
          <w:rFonts w:ascii="Arial" w:hAnsi="Arial" w:cs="Arial"/>
          <w:sz w:val="22"/>
        </w:rPr>
        <w:tab/>
        <w:t>The universe maintains the same number of galaxies.</w:t>
      </w:r>
    </w:p>
    <w:p w14:paraId="4FDCC0F1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62E2C626" w14:textId="77777777" w:rsidR="00C00555" w:rsidRPr="00C00555" w:rsidRDefault="0093683D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54</w:t>
      </w:r>
      <w:r w:rsidR="00C00555">
        <w:rPr>
          <w:rFonts w:ascii="Arial" w:hAnsi="Arial" w:cs="Arial"/>
          <w:sz w:val="22"/>
        </w:rPr>
        <w:t>.</w:t>
      </w:r>
      <w:r w:rsidR="00C00555">
        <w:rPr>
          <w:rFonts w:ascii="Arial" w:hAnsi="Arial" w:cs="Arial"/>
          <w:sz w:val="22"/>
        </w:rPr>
        <w:tab/>
      </w:r>
      <w:r w:rsidR="00C00555" w:rsidRPr="00C00555">
        <w:rPr>
          <w:rFonts w:ascii="Arial" w:hAnsi="Arial" w:cs="Arial"/>
          <w:sz w:val="22"/>
        </w:rPr>
        <w:t>Which of the following is the best definition of a star?</w:t>
      </w:r>
    </w:p>
    <w:p w14:paraId="30D88F86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7F06DAD9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(a)</w:t>
      </w:r>
      <w:r w:rsidRPr="00C00555">
        <w:rPr>
          <w:rFonts w:ascii="Arial" w:hAnsi="Arial" w:cs="Arial"/>
          <w:sz w:val="22"/>
        </w:rPr>
        <w:tab/>
        <w:t xml:space="preserve">A sphere of mostly hydrogen and helium gas that shines brightly and is held together </w:t>
      </w:r>
      <w:r w:rsidRPr="00C00555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by </w:t>
      </w:r>
      <w:r w:rsidRPr="00C00555">
        <w:rPr>
          <w:rFonts w:ascii="Arial" w:hAnsi="Arial" w:cs="Arial"/>
          <w:sz w:val="22"/>
        </w:rPr>
        <w:t>gravity</w:t>
      </w:r>
      <w:r>
        <w:rPr>
          <w:rFonts w:ascii="Arial" w:hAnsi="Arial" w:cs="Arial"/>
          <w:sz w:val="22"/>
        </w:rPr>
        <w:t>.</w:t>
      </w:r>
    </w:p>
    <w:p w14:paraId="4506A880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(b)</w:t>
      </w:r>
      <w:r w:rsidRPr="00C00555">
        <w:rPr>
          <w:rFonts w:ascii="Arial" w:hAnsi="Arial" w:cs="Arial"/>
          <w:sz w:val="22"/>
        </w:rPr>
        <w:tab/>
        <w:t>A sphere of mostly helium gas that shines brightly and forms gravity</w:t>
      </w:r>
      <w:r>
        <w:rPr>
          <w:rFonts w:ascii="Arial" w:hAnsi="Arial" w:cs="Arial"/>
          <w:sz w:val="22"/>
        </w:rPr>
        <w:t>.</w:t>
      </w:r>
    </w:p>
    <w:p w14:paraId="2B7AFF1B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(c)</w:t>
      </w:r>
      <w:r w:rsidRPr="00C00555">
        <w:rPr>
          <w:rFonts w:ascii="Arial" w:hAnsi="Arial" w:cs="Arial"/>
          <w:sz w:val="22"/>
        </w:rPr>
        <w:tab/>
        <w:t>A sphere of solid hydrogen that shines brightly and is held together by gravity</w:t>
      </w:r>
      <w:r>
        <w:rPr>
          <w:rFonts w:ascii="Arial" w:hAnsi="Arial" w:cs="Arial"/>
          <w:sz w:val="22"/>
        </w:rPr>
        <w:t>.</w:t>
      </w:r>
    </w:p>
    <w:p w14:paraId="28998906" w14:textId="77777777" w:rsid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(d)</w:t>
      </w:r>
      <w:r w:rsidRPr="00C00555">
        <w:rPr>
          <w:rFonts w:ascii="Arial" w:hAnsi="Arial" w:cs="Arial"/>
          <w:sz w:val="22"/>
        </w:rPr>
        <w:tab/>
        <w:t>A sphere of gas that shines brightly and forms gravity</w:t>
      </w:r>
      <w:r>
        <w:rPr>
          <w:rFonts w:ascii="Arial" w:hAnsi="Arial" w:cs="Arial"/>
          <w:sz w:val="22"/>
        </w:rPr>
        <w:t>.</w:t>
      </w:r>
    </w:p>
    <w:p w14:paraId="252A7955" w14:textId="77777777" w:rsid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697D76A9" w14:textId="77777777" w:rsidR="00642072" w:rsidRPr="00642072" w:rsidRDefault="0093683D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55</w:t>
      </w:r>
      <w:r w:rsidR="00EE66BB">
        <w:rPr>
          <w:rFonts w:ascii="Arial" w:hAnsi="Arial" w:cs="Arial"/>
          <w:sz w:val="22"/>
        </w:rPr>
        <w:t>.</w:t>
      </w:r>
      <w:r w:rsidR="00EE66BB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What does the equation E = mc</w:t>
      </w:r>
      <w:r w:rsidR="00642072" w:rsidRPr="00642072">
        <w:rPr>
          <w:rFonts w:ascii="Arial" w:hAnsi="Arial" w:cs="Arial"/>
          <w:sz w:val="22"/>
          <w:vertAlign w:val="superscript"/>
        </w:rPr>
        <w:t>2</w:t>
      </w:r>
      <w:r w:rsidR="00642072" w:rsidRPr="00642072">
        <w:rPr>
          <w:rFonts w:ascii="Arial" w:hAnsi="Arial" w:cs="Arial"/>
          <w:sz w:val="22"/>
        </w:rPr>
        <w:t xml:space="preserve"> describe?</w:t>
      </w:r>
    </w:p>
    <w:p w14:paraId="0D3E27DC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48BDD11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(a)</w:t>
      </w:r>
      <w:r w:rsidR="00642072" w:rsidRPr="00642072">
        <w:rPr>
          <w:rFonts w:ascii="Arial" w:hAnsi="Arial" w:cs="Arial"/>
          <w:sz w:val="22"/>
        </w:rPr>
        <w:tab/>
        <w:t>The conversion of matter into energy</w:t>
      </w:r>
      <w:r w:rsidR="005446D0">
        <w:rPr>
          <w:rFonts w:ascii="Arial" w:hAnsi="Arial" w:cs="Arial"/>
          <w:sz w:val="22"/>
        </w:rPr>
        <w:t>.</w:t>
      </w:r>
    </w:p>
    <w:p w14:paraId="24ACAD38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(b)</w:t>
      </w:r>
      <w:r w:rsidR="00642072" w:rsidRPr="00642072">
        <w:rPr>
          <w:rFonts w:ascii="Arial" w:hAnsi="Arial" w:cs="Arial"/>
          <w:sz w:val="22"/>
        </w:rPr>
        <w:tab/>
        <w:t>The conversion of matter into entropy</w:t>
      </w:r>
      <w:r w:rsidR="005446D0">
        <w:rPr>
          <w:rFonts w:ascii="Arial" w:hAnsi="Arial" w:cs="Arial"/>
          <w:sz w:val="22"/>
        </w:rPr>
        <w:t>.</w:t>
      </w:r>
    </w:p>
    <w:p w14:paraId="0F7E013B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(c)</w:t>
      </w:r>
      <w:r w:rsidR="00642072" w:rsidRPr="00642072">
        <w:rPr>
          <w:rFonts w:ascii="Arial" w:hAnsi="Arial" w:cs="Arial"/>
          <w:sz w:val="22"/>
        </w:rPr>
        <w:tab/>
        <w:t>The conversion of light into heat energy</w:t>
      </w:r>
      <w:r w:rsidR="005446D0">
        <w:rPr>
          <w:rFonts w:ascii="Arial" w:hAnsi="Arial" w:cs="Arial"/>
          <w:sz w:val="22"/>
        </w:rPr>
        <w:t>.</w:t>
      </w:r>
    </w:p>
    <w:p w14:paraId="7001FDA3" w14:textId="77777777" w:rsid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(d)</w:t>
      </w:r>
      <w:r w:rsidR="00642072" w:rsidRPr="00642072">
        <w:rPr>
          <w:rFonts w:ascii="Arial" w:hAnsi="Arial" w:cs="Arial"/>
          <w:sz w:val="22"/>
        </w:rPr>
        <w:tab/>
        <w:t>The conversion of energy into gravity</w:t>
      </w:r>
      <w:r w:rsidR="005446D0">
        <w:rPr>
          <w:rFonts w:ascii="Arial" w:hAnsi="Arial" w:cs="Arial"/>
          <w:sz w:val="22"/>
        </w:rPr>
        <w:t>.</w:t>
      </w:r>
    </w:p>
    <w:p w14:paraId="176C41D1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F259C1C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56.</w:t>
      </w:r>
      <w:r>
        <w:rPr>
          <w:rFonts w:ascii="Arial" w:hAnsi="Arial" w:cs="Arial"/>
          <w:sz w:val="22"/>
        </w:rPr>
        <w:tab/>
        <w:t xml:space="preserve">What is </w:t>
      </w:r>
      <w:r w:rsidRPr="00090221">
        <w:rPr>
          <w:rFonts w:ascii="Arial" w:hAnsi="Arial" w:cs="Arial"/>
          <w:b/>
          <w:bCs/>
          <w:i/>
          <w:iCs/>
          <w:sz w:val="22"/>
        </w:rPr>
        <w:t>climate</w:t>
      </w:r>
      <w:r>
        <w:rPr>
          <w:rFonts w:ascii="Arial" w:hAnsi="Arial" w:cs="Arial"/>
          <w:sz w:val="22"/>
        </w:rPr>
        <w:t>?</w:t>
      </w:r>
    </w:p>
    <w:p w14:paraId="50E2A5F4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2055BEE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 description of the atmosphere in terms of wind, precipitation and temperature.</w:t>
      </w:r>
    </w:p>
    <w:p w14:paraId="42A48E94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 description of the hydrosphere in terms of tide, acidity and temperature.</w:t>
      </w:r>
    </w:p>
    <w:p w14:paraId="3DFEAACB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An average of the weather conditions over a short period of time.</w:t>
      </w:r>
    </w:p>
    <w:p w14:paraId="6DEAFE37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An average of the weather conditions over a long period of time.</w:t>
      </w:r>
    </w:p>
    <w:p w14:paraId="6B278754" w14:textId="77777777" w:rsidR="00090221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667F8B63" w14:textId="77777777" w:rsidR="00090221" w:rsidRPr="00642072" w:rsidRDefault="00090221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57.</w:t>
      </w:r>
      <w:r>
        <w:rPr>
          <w:rFonts w:ascii="Arial" w:hAnsi="Arial" w:cs="Arial"/>
          <w:sz w:val="22"/>
        </w:rPr>
        <w:tab/>
        <w:t>The biosphere contains:</w:t>
      </w:r>
    </w:p>
    <w:p w14:paraId="46134821" w14:textId="77777777" w:rsid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6CC2FACB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All of the planet's animals.</w:t>
      </w:r>
    </w:p>
    <w:p w14:paraId="0F1C31AA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All of the planet's plants</w:t>
      </w:r>
    </w:p>
    <w:p w14:paraId="47A9FA3C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All of the planet's living organisms.</w:t>
      </w:r>
    </w:p>
    <w:p w14:paraId="5EF1A178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Earth's crust and soils.</w:t>
      </w:r>
    </w:p>
    <w:p w14:paraId="76CC51FB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1771FEC6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58.</w:t>
      </w:r>
      <w:r>
        <w:rPr>
          <w:rFonts w:ascii="Arial" w:hAnsi="Arial" w:cs="Arial"/>
          <w:sz w:val="22"/>
        </w:rPr>
        <w:tab/>
        <w:t xml:space="preserve">How is </w:t>
      </w:r>
      <w:r w:rsidRPr="00090221">
        <w:rPr>
          <w:rFonts w:ascii="Arial" w:hAnsi="Arial" w:cs="Arial"/>
          <w:b/>
          <w:bCs/>
          <w:i/>
          <w:iCs/>
          <w:sz w:val="22"/>
        </w:rPr>
        <w:t>climate change</w:t>
      </w:r>
      <w:r>
        <w:rPr>
          <w:rFonts w:ascii="Arial" w:hAnsi="Arial" w:cs="Arial"/>
          <w:sz w:val="22"/>
        </w:rPr>
        <w:t xml:space="preserve"> causing sea levels to rise?</w:t>
      </w:r>
    </w:p>
    <w:p w14:paraId="0B47BDB0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5A44AE8D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Decreasing sunlight is evaporating less water.</w:t>
      </w:r>
    </w:p>
    <w:p w14:paraId="17E9381C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Increasing temperatures are melting the ice caps.</w:t>
      </w:r>
    </w:p>
    <w:p w14:paraId="691A3853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Decreasing gravity is pulling on the water less.</w:t>
      </w:r>
    </w:p>
    <w:p w14:paraId="2DEFC429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Increasing rainfall is filling up the oceans.</w:t>
      </w:r>
    </w:p>
    <w:p w14:paraId="624523F9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1181E173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59.</w:t>
      </w:r>
      <w:r>
        <w:rPr>
          <w:rFonts w:ascii="Arial" w:hAnsi="Arial" w:cs="Arial"/>
          <w:sz w:val="22"/>
        </w:rPr>
        <w:tab/>
        <w:t>In relation to the carbon cycle, describe what photosynthesis allows plants to do.</w:t>
      </w:r>
    </w:p>
    <w:p w14:paraId="3EB2B206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68646153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Absorb methane from Earth's atmosphere.</w:t>
      </w:r>
    </w:p>
    <w:p w14:paraId="6DF6A27D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Absorb 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29C4807C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Absorb CO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7281DE40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Absorb H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>O from Earth's atmosphere.</w:t>
      </w:r>
    </w:p>
    <w:p w14:paraId="7B3828D8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3483E061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60.</w:t>
      </w:r>
      <w:r>
        <w:rPr>
          <w:rFonts w:ascii="Arial" w:hAnsi="Arial" w:cs="Arial"/>
          <w:sz w:val="22"/>
        </w:rPr>
        <w:tab/>
        <w:t>Methane and CO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are </w:t>
      </w:r>
      <w:r w:rsidRPr="00090221">
        <w:rPr>
          <w:rFonts w:ascii="Arial" w:hAnsi="Arial" w:cs="Arial"/>
          <w:b/>
          <w:bCs/>
          <w:i/>
          <w:iCs/>
          <w:sz w:val="22"/>
        </w:rPr>
        <w:t>greenhouse gases</w:t>
      </w:r>
      <w:r>
        <w:rPr>
          <w:rFonts w:ascii="Arial" w:hAnsi="Arial" w:cs="Arial"/>
          <w:sz w:val="22"/>
        </w:rPr>
        <w:t>.  What does this mean?</w:t>
      </w:r>
    </w:p>
    <w:p w14:paraId="4243B118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39EDC6FA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</w:t>
      </w:r>
      <w:r w:rsidR="00D97385">
        <w:rPr>
          <w:rFonts w:ascii="Arial" w:hAnsi="Arial" w:cs="Arial"/>
          <w:sz w:val="22"/>
        </w:rPr>
        <w:t>a</w:t>
      </w:r>
      <w:r>
        <w:rPr>
          <w:rFonts w:ascii="Arial" w:hAnsi="Arial" w:cs="Arial"/>
          <w:sz w:val="22"/>
        </w:rPr>
        <w:t>)</w:t>
      </w:r>
      <w:r>
        <w:rPr>
          <w:rFonts w:ascii="Arial" w:hAnsi="Arial" w:cs="Arial"/>
          <w:sz w:val="22"/>
        </w:rPr>
        <w:tab/>
        <w:t>They let heat escape through the atmosphere and decrease Earth's temperature.</w:t>
      </w:r>
    </w:p>
    <w:p w14:paraId="71F735D1" w14:textId="77777777" w:rsidR="00090221" w:rsidRDefault="00090221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</w:t>
      </w:r>
      <w:r w:rsidR="00D97385">
        <w:rPr>
          <w:rFonts w:ascii="Arial" w:hAnsi="Arial" w:cs="Arial"/>
          <w:sz w:val="22"/>
        </w:rPr>
        <w:t>b</w:t>
      </w:r>
      <w:r>
        <w:rPr>
          <w:rFonts w:ascii="Arial" w:hAnsi="Arial" w:cs="Arial"/>
          <w:sz w:val="22"/>
        </w:rPr>
        <w:t>)</w:t>
      </w:r>
      <w:r>
        <w:rPr>
          <w:rFonts w:ascii="Arial" w:hAnsi="Arial" w:cs="Arial"/>
          <w:sz w:val="22"/>
        </w:rPr>
        <w:tab/>
      </w:r>
      <w:r w:rsidR="00D97385">
        <w:rPr>
          <w:rFonts w:ascii="Arial" w:hAnsi="Arial" w:cs="Arial"/>
          <w:sz w:val="22"/>
        </w:rPr>
        <w:t>They speed up the growth of plants.</w:t>
      </w:r>
    </w:p>
    <w:p w14:paraId="33D87A54" w14:textId="77777777" w:rsidR="00D97385" w:rsidRDefault="00D97385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They trap heat in the atmosphere and increase Earth's temperature?</w:t>
      </w:r>
    </w:p>
    <w:p w14:paraId="12D9B578" w14:textId="77777777" w:rsidR="005F572B" w:rsidRPr="00636497" w:rsidRDefault="00D97385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They are a type of fertiliser.</w:t>
      </w:r>
    </w:p>
    <w:p w14:paraId="451384F9" w14:textId="77777777" w:rsidR="009E50E3" w:rsidRPr="005F572B" w:rsidRDefault="00444F26" w:rsidP="005F572B">
      <w:pPr>
        <w:tabs>
          <w:tab w:val="left" w:pos="567"/>
        </w:tabs>
        <w:jc w:val="center"/>
        <w:rPr>
          <w:rFonts w:ascii="Arial" w:hAnsi="Arial" w:cs="Arial"/>
          <w:sz w:val="24"/>
          <w:szCs w:val="24"/>
        </w:rPr>
      </w:pPr>
      <w:r w:rsidRPr="005F572B">
        <w:rPr>
          <w:rFonts w:ascii="Arial" w:hAnsi="Arial" w:cs="Arial"/>
          <w:b/>
          <w:sz w:val="24"/>
          <w:szCs w:val="24"/>
        </w:rPr>
        <w:t>END OF SECTION 1</w:t>
      </w:r>
    </w:p>
    <w:sectPr w:rsidR="009E50E3" w:rsidRPr="005F572B" w:rsidSect="00E61355">
      <w:footerReference w:type="default" r:id="rId13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B8A008" w14:textId="77777777" w:rsidR="00DE0637" w:rsidRDefault="00DE0637">
      <w:r>
        <w:separator/>
      </w:r>
    </w:p>
  </w:endnote>
  <w:endnote w:type="continuationSeparator" w:id="0">
    <w:p w14:paraId="27D0C52C" w14:textId="77777777" w:rsidR="00DE0637" w:rsidRDefault="00DE0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1D237" w14:textId="77777777" w:rsidR="00FD7042" w:rsidRDefault="00FD70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FA4EF0" w14:textId="77777777" w:rsidR="00FD7042" w:rsidRDefault="00FD7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12850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4374419B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0E000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6A5E6F">
      <w:rPr>
        <w:rStyle w:val="PageNumber"/>
        <w:rFonts w:ascii="Times New Roman" w:hAnsi="Times New Roman"/>
        <w:noProof/>
        <w:sz w:val="22"/>
      </w:rPr>
      <w:t>10</w:t>
    </w:r>
    <w:r>
      <w:rPr>
        <w:rStyle w:val="PageNumber"/>
        <w:rFonts w:ascii="Times New Roman" w:hAnsi="Times New Roman"/>
        <w:sz w:val="22"/>
      </w:rPr>
      <w:fldChar w:fldCharType="end"/>
    </w:r>
  </w:p>
  <w:p w14:paraId="146E0ED5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7CED66" w14:textId="77777777" w:rsidR="00DE0637" w:rsidRDefault="00DE0637">
      <w:r>
        <w:separator/>
      </w:r>
    </w:p>
  </w:footnote>
  <w:footnote w:type="continuationSeparator" w:id="0">
    <w:p w14:paraId="755B58BB" w14:textId="77777777" w:rsidR="00DE0637" w:rsidRDefault="00DE0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1F6FB3" w14:textId="77777777" w:rsidR="00FD7042" w:rsidRDefault="00FD70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0D0124" w14:textId="77777777" w:rsidR="00FD7042" w:rsidRDefault="00FD7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F6053" w14:textId="77777777" w:rsidR="00FD7042" w:rsidRDefault="00FD7042">
    <w:pPr>
      <w:pStyle w:val="Header"/>
      <w:jc w:val="center"/>
      <w:rPr>
        <w:b/>
        <w:sz w:val="22"/>
      </w:rPr>
    </w:pPr>
    <w:r>
      <w:rPr>
        <w:rStyle w:val="PageNumber"/>
        <w:b/>
      </w:rPr>
      <w:t>Year 10 Science (General)  Semester 1 20</w:t>
    </w:r>
    <w:r w:rsidR="005F572B">
      <w:rPr>
        <w:rStyle w:val="PageNumber"/>
        <w:b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ED4C2AC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19F87DA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ECE46A2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4B96499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2FD090F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009A689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7736F08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F45E861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9C9A47E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45CE562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6E60DA4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8C24DE82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C786FB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19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17"/>
  </w:num>
  <w:num w:numId="5">
    <w:abstractNumId w:val="14"/>
  </w:num>
  <w:num w:numId="6">
    <w:abstractNumId w:val="13"/>
  </w:num>
  <w:num w:numId="7">
    <w:abstractNumId w:val="20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31718"/>
    <w:rsid w:val="00090221"/>
    <w:rsid w:val="000A2C42"/>
    <w:rsid w:val="000F4003"/>
    <w:rsid w:val="000F4A0C"/>
    <w:rsid w:val="001614E4"/>
    <w:rsid w:val="002117B7"/>
    <w:rsid w:val="0023620B"/>
    <w:rsid w:val="00241D75"/>
    <w:rsid w:val="0032290A"/>
    <w:rsid w:val="0033727A"/>
    <w:rsid w:val="00351193"/>
    <w:rsid w:val="003618CE"/>
    <w:rsid w:val="0039293E"/>
    <w:rsid w:val="00394F88"/>
    <w:rsid w:val="003D1AA2"/>
    <w:rsid w:val="003D41B7"/>
    <w:rsid w:val="00444F26"/>
    <w:rsid w:val="004571BC"/>
    <w:rsid w:val="004A2205"/>
    <w:rsid w:val="004B78D1"/>
    <w:rsid w:val="004D16C3"/>
    <w:rsid w:val="00524FAA"/>
    <w:rsid w:val="005446D0"/>
    <w:rsid w:val="00564388"/>
    <w:rsid w:val="00583EA5"/>
    <w:rsid w:val="005E4B7A"/>
    <w:rsid w:val="005F572B"/>
    <w:rsid w:val="00603BA1"/>
    <w:rsid w:val="00607A80"/>
    <w:rsid w:val="00636497"/>
    <w:rsid w:val="00642072"/>
    <w:rsid w:val="006429F7"/>
    <w:rsid w:val="00684DC8"/>
    <w:rsid w:val="006923A2"/>
    <w:rsid w:val="006A5E6F"/>
    <w:rsid w:val="006B031C"/>
    <w:rsid w:val="006C5D0B"/>
    <w:rsid w:val="006D4580"/>
    <w:rsid w:val="006E0F64"/>
    <w:rsid w:val="006E751A"/>
    <w:rsid w:val="00760C8C"/>
    <w:rsid w:val="00761E65"/>
    <w:rsid w:val="007B4F72"/>
    <w:rsid w:val="007B512B"/>
    <w:rsid w:val="007C6C89"/>
    <w:rsid w:val="007E7A14"/>
    <w:rsid w:val="007F5393"/>
    <w:rsid w:val="00851361"/>
    <w:rsid w:val="00867D0B"/>
    <w:rsid w:val="008A2F4D"/>
    <w:rsid w:val="008C5B02"/>
    <w:rsid w:val="008C7451"/>
    <w:rsid w:val="008F4B83"/>
    <w:rsid w:val="0093683D"/>
    <w:rsid w:val="00966DF4"/>
    <w:rsid w:val="00986C02"/>
    <w:rsid w:val="009A4F12"/>
    <w:rsid w:val="009E1EBC"/>
    <w:rsid w:val="009E50E3"/>
    <w:rsid w:val="00A51ACD"/>
    <w:rsid w:val="00A96707"/>
    <w:rsid w:val="00AC7260"/>
    <w:rsid w:val="00B14E10"/>
    <w:rsid w:val="00B46527"/>
    <w:rsid w:val="00B4741D"/>
    <w:rsid w:val="00B72D3C"/>
    <w:rsid w:val="00BD03D4"/>
    <w:rsid w:val="00BD3873"/>
    <w:rsid w:val="00C00555"/>
    <w:rsid w:val="00C17DD3"/>
    <w:rsid w:val="00C233C3"/>
    <w:rsid w:val="00C4290E"/>
    <w:rsid w:val="00C551AA"/>
    <w:rsid w:val="00C6746B"/>
    <w:rsid w:val="00C76D70"/>
    <w:rsid w:val="00D012CA"/>
    <w:rsid w:val="00D10229"/>
    <w:rsid w:val="00D97385"/>
    <w:rsid w:val="00DD5D25"/>
    <w:rsid w:val="00DE0637"/>
    <w:rsid w:val="00DE4B76"/>
    <w:rsid w:val="00DE6E6A"/>
    <w:rsid w:val="00DF05D1"/>
    <w:rsid w:val="00E275E7"/>
    <w:rsid w:val="00E61355"/>
    <w:rsid w:val="00ED49F2"/>
    <w:rsid w:val="00EE42F9"/>
    <w:rsid w:val="00EE66BB"/>
    <w:rsid w:val="00F53246"/>
    <w:rsid w:val="00F54322"/>
    <w:rsid w:val="00F863F5"/>
    <w:rsid w:val="00FA13AC"/>
    <w:rsid w:val="00FA357A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1954226D"/>
  <w14:defaultImageDpi w14:val="300"/>
  <w15:chartTrackingRefBased/>
  <w15:docId w15:val="{9CD8588C-660C-AF4D-ADBA-234BAB6A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1</TotalTime>
  <Pages>10</Pages>
  <Words>2313</Words>
  <Characters>13186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15469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 - Ellenbrook)</cp:lastModifiedBy>
  <cp:revision>2</cp:revision>
  <cp:lastPrinted>2015-05-01T04:23:00Z</cp:lastPrinted>
  <dcterms:created xsi:type="dcterms:W3CDTF">2020-05-07T06:14:00Z</dcterms:created>
  <dcterms:modified xsi:type="dcterms:W3CDTF">2020-05-07T06:14:00Z</dcterms:modified>
</cp:coreProperties>
</file>