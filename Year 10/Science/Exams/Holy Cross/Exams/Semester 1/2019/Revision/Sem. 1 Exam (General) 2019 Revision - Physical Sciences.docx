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2BD8F5" w14:textId="25E57DDD" w:rsidR="000D29B1" w:rsidRDefault="000D29B1" w:rsidP="000D29B1">
      <w:pPr>
        <w:tabs>
          <w:tab w:val="left" w:pos="567"/>
        </w:tabs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Year 10 Science</w:t>
      </w:r>
      <w:r w:rsidR="005D2697">
        <w:rPr>
          <w:rFonts w:ascii="Arial" w:hAnsi="Arial" w:cs="Arial"/>
          <w:b/>
        </w:rPr>
        <w:t xml:space="preserve"> (General)</w:t>
      </w:r>
    </w:p>
    <w:p w14:paraId="2CA1418A" w14:textId="475CDAE3" w:rsidR="000D29B1" w:rsidRDefault="000D29B1" w:rsidP="000D29B1">
      <w:pPr>
        <w:tabs>
          <w:tab w:val="left" w:pos="567"/>
        </w:tabs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Semester 1 Examination Revision 2019</w:t>
      </w:r>
    </w:p>
    <w:p w14:paraId="1A4C9D07" w14:textId="230D380C" w:rsidR="00FF524A" w:rsidRPr="002B5304" w:rsidRDefault="00FF524A" w:rsidP="000D29B1">
      <w:pPr>
        <w:tabs>
          <w:tab w:val="left" w:pos="567"/>
        </w:tabs>
        <w:jc w:val="center"/>
        <w:rPr>
          <w:rFonts w:ascii="Arial" w:hAnsi="Arial" w:cs="Arial"/>
          <w:b/>
        </w:rPr>
      </w:pPr>
      <w:r w:rsidRPr="002B5304">
        <w:rPr>
          <w:rFonts w:ascii="Arial" w:hAnsi="Arial" w:cs="Arial"/>
          <w:b/>
        </w:rPr>
        <w:t>Physical Sciences</w:t>
      </w:r>
    </w:p>
    <w:p w14:paraId="0830D6BC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54AA9ED2" w14:textId="46DF2E86" w:rsidR="00FF524A" w:rsidRDefault="000D29B1" w:rsidP="00FF524A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  <w:t xml:space="preserve">What is the difference between </w:t>
      </w:r>
      <w:r w:rsidRPr="000D29B1">
        <w:rPr>
          <w:rFonts w:ascii="Arial" w:hAnsi="Arial" w:cs="Arial"/>
          <w:b/>
          <w:i/>
        </w:rPr>
        <w:t>distance</w:t>
      </w:r>
      <w:r>
        <w:rPr>
          <w:rFonts w:ascii="Arial" w:hAnsi="Arial" w:cs="Arial"/>
        </w:rPr>
        <w:t xml:space="preserve"> and </w:t>
      </w:r>
      <w:r w:rsidRPr="000D29B1">
        <w:rPr>
          <w:rFonts w:ascii="Arial" w:hAnsi="Arial" w:cs="Arial"/>
          <w:b/>
          <w:i/>
        </w:rPr>
        <w:t>displacement</w:t>
      </w:r>
      <w:r>
        <w:rPr>
          <w:rFonts w:ascii="Arial" w:hAnsi="Arial" w:cs="Arial"/>
        </w:rPr>
        <w:t>?</w:t>
      </w:r>
    </w:p>
    <w:p w14:paraId="7B08B167" w14:textId="178ABDBF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409E0FA5" w14:textId="0ACAFCD2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2851A988" w14:textId="5FE18472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69A2F289" w14:textId="2B3F6BE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3B1B599B" w14:textId="23495D3C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508A9D0A" w14:textId="70B7651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46AE291A" w14:textId="77777777" w:rsidR="000D29B1" w:rsidRPr="002B5304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2C25A3EA" w14:textId="0A72F523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7732FCC7" w14:textId="066D93B1" w:rsidR="00597ADC" w:rsidRDefault="00597ADC" w:rsidP="00FF524A">
      <w:pPr>
        <w:tabs>
          <w:tab w:val="left" w:pos="567"/>
        </w:tabs>
        <w:rPr>
          <w:rFonts w:ascii="Arial" w:hAnsi="Arial" w:cs="Arial"/>
        </w:rPr>
      </w:pPr>
    </w:p>
    <w:p w14:paraId="34C7AABE" w14:textId="6AEE12C3" w:rsidR="00597ADC" w:rsidRDefault="00597ADC" w:rsidP="00FF524A">
      <w:pPr>
        <w:tabs>
          <w:tab w:val="left" w:pos="567"/>
        </w:tabs>
        <w:rPr>
          <w:rFonts w:ascii="Arial" w:hAnsi="Arial" w:cs="Arial"/>
        </w:rPr>
      </w:pPr>
    </w:p>
    <w:p w14:paraId="4A52B794" w14:textId="3B49843A" w:rsidR="00597ADC" w:rsidRDefault="00597ADC" w:rsidP="00FF524A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  <w:t>Convert the following speeds to metres/second (m/s).</w:t>
      </w:r>
    </w:p>
    <w:p w14:paraId="0E627DF0" w14:textId="738623FF" w:rsidR="00597ADC" w:rsidRDefault="00597ADC" w:rsidP="00FF524A">
      <w:pPr>
        <w:tabs>
          <w:tab w:val="left" w:pos="567"/>
        </w:tabs>
        <w:rPr>
          <w:rFonts w:ascii="Arial" w:hAnsi="Arial" w:cs="Arial"/>
        </w:rPr>
      </w:pPr>
    </w:p>
    <w:p w14:paraId="7C1FD63C" w14:textId="73E66DE5" w:rsidR="00597ADC" w:rsidRDefault="00597ADC" w:rsidP="00FF524A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67 cm/s</w:t>
      </w:r>
    </w:p>
    <w:p w14:paraId="74617B74" w14:textId="5AC9F9AA" w:rsidR="00597ADC" w:rsidRDefault="00597ADC" w:rsidP="00FF524A">
      <w:pPr>
        <w:tabs>
          <w:tab w:val="left" w:pos="567"/>
        </w:tabs>
        <w:rPr>
          <w:rFonts w:ascii="Arial" w:hAnsi="Arial" w:cs="Arial"/>
        </w:rPr>
      </w:pPr>
    </w:p>
    <w:p w14:paraId="117BD796" w14:textId="570A4D63" w:rsidR="00597ADC" w:rsidRDefault="00597ADC" w:rsidP="00FF524A">
      <w:pPr>
        <w:tabs>
          <w:tab w:val="left" w:pos="567"/>
        </w:tabs>
        <w:rPr>
          <w:rFonts w:ascii="Arial" w:hAnsi="Arial" w:cs="Arial"/>
        </w:rPr>
      </w:pPr>
    </w:p>
    <w:p w14:paraId="4147BC23" w14:textId="78095723" w:rsidR="00597ADC" w:rsidRDefault="00597ADC" w:rsidP="00FF524A">
      <w:pPr>
        <w:tabs>
          <w:tab w:val="left" w:pos="567"/>
        </w:tabs>
        <w:rPr>
          <w:rFonts w:ascii="Arial" w:hAnsi="Arial" w:cs="Arial"/>
        </w:rPr>
      </w:pPr>
    </w:p>
    <w:p w14:paraId="1960E469" w14:textId="17A5FD14" w:rsidR="00597ADC" w:rsidRDefault="00597ADC" w:rsidP="00FF524A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275 km/h</w:t>
      </w:r>
    </w:p>
    <w:p w14:paraId="55EAAA5A" w14:textId="2696207B" w:rsidR="00597ADC" w:rsidRDefault="00597ADC" w:rsidP="00FF524A">
      <w:pPr>
        <w:tabs>
          <w:tab w:val="left" w:pos="567"/>
        </w:tabs>
        <w:rPr>
          <w:rFonts w:ascii="Arial" w:hAnsi="Arial" w:cs="Arial"/>
        </w:rPr>
      </w:pPr>
    </w:p>
    <w:p w14:paraId="6868C3BB" w14:textId="1629CDDA" w:rsidR="00597ADC" w:rsidRDefault="00597ADC" w:rsidP="00FF524A">
      <w:pPr>
        <w:tabs>
          <w:tab w:val="left" w:pos="567"/>
        </w:tabs>
        <w:rPr>
          <w:rFonts w:ascii="Arial" w:hAnsi="Arial" w:cs="Arial"/>
        </w:rPr>
      </w:pPr>
    </w:p>
    <w:p w14:paraId="5CCAF3C5" w14:textId="70F6A2A8" w:rsidR="00597ADC" w:rsidRDefault="00597ADC" w:rsidP="00FF524A">
      <w:pPr>
        <w:tabs>
          <w:tab w:val="left" w:pos="567"/>
        </w:tabs>
        <w:rPr>
          <w:rFonts w:ascii="Arial" w:hAnsi="Arial" w:cs="Arial"/>
        </w:rPr>
      </w:pPr>
    </w:p>
    <w:p w14:paraId="40CAFBEB" w14:textId="2C386552" w:rsidR="00597ADC" w:rsidRDefault="00597ADC" w:rsidP="00FF524A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35.8 mm/s</w:t>
      </w:r>
    </w:p>
    <w:p w14:paraId="2410A33A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58C0D204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2964366D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6F66FC83" w14:textId="77777777" w:rsidR="00597ADC" w:rsidRDefault="00597ADC" w:rsidP="00FF524A">
      <w:pPr>
        <w:tabs>
          <w:tab w:val="left" w:pos="567"/>
        </w:tabs>
        <w:rPr>
          <w:rFonts w:ascii="Arial" w:hAnsi="Arial" w:cs="Arial"/>
        </w:rPr>
      </w:pPr>
    </w:p>
    <w:p w14:paraId="309BC4CB" w14:textId="4FF94BE8" w:rsidR="00FF524A" w:rsidRPr="002B5304" w:rsidRDefault="00597ADC" w:rsidP="00FF524A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FF524A" w:rsidRPr="002B5304">
        <w:rPr>
          <w:rFonts w:ascii="Arial" w:hAnsi="Arial" w:cs="Arial"/>
        </w:rPr>
        <w:t>.</w:t>
      </w:r>
      <w:r w:rsidR="00FF524A" w:rsidRPr="002B5304">
        <w:rPr>
          <w:rFonts w:ascii="Arial" w:hAnsi="Arial" w:cs="Arial"/>
        </w:rPr>
        <w:tab/>
        <w:t xml:space="preserve">A man drives his car 800 m due East and then turns North, driving 300 m before </w:t>
      </w:r>
      <w:r w:rsidR="00FF524A" w:rsidRPr="002B5304">
        <w:rPr>
          <w:rFonts w:ascii="Arial" w:hAnsi="Arial" w:cs="Arial"/>
        </w:rPr>
        <w:tab/>
        <w:t>stopping at a petrol station.  It took him 120 s to get there.</w:t>
      </w:r>
    </w:p>
    <w:p w14:paraId="62D965CD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4923634E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(a)</w:t>
      </w:r>
      <w:r w:rsidRPr="002B5304">
        <w:rPr>
          <w:rFonts w:ascii="Arial" w:hAnsi="Arial" w:cs="Arial"/>
        </w:rPr>
        <w:tab/>
        <w:t>What distance he has driven.</w:t>
      </w:r>
    </w:p>
    <w:p w14:paraId="6DA58E82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03591601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0BADD2BF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267AAD93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5D81D147" wp14:editId="5846745F">
            <wp:simplePos x="0" y="0"/>
            <wp:positionH relativeFrom="column">
              <wp:posOffset>5447030</wp:posOffset>
            </wp:positionH>
            <wp:positionV relativeFrom="paragraph">
              <wp:posOffset>88900</wp:posOffset>
            </wp:positionV>
            <wp:extent cx="941705" cy="78195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7.5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781958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619F1E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7B221D02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(b)</w:t>
      </w:r>
      <w:r w:rsidRPr="002B5304">
        <w:rPr>
          <w:rFonts w:ascii="Arial" w:hAnsi="Arial" w:cs="Arial"/>
        </w:rPr>
        <w:tab/>
        <w:t xml:space="preserve">Calculate his average speed for the journey.  </w:t>
      </w:r>
    </w:p>
    <w:p w14:paraId="66BFD122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67C6E57C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545EA19C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4D6AB629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11DB3098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20E3E7B3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623C8582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46DAB101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4EC558F7" w14:textId="08482788" w:rsidR="00FF524A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5321450D" w14:textId="77777777" w:rsidR="004706AB" w:rsidRPr="002B5304" w:rsidRDefault="004706AB" w:rsidP="00FF524A">
      <w:pPr>
        <w:tabs>
          <w:tab w:val="left" w:pos="567"/>
        </w:tabs>
        <w:rPr>
          <w:rFonts w:ascii="Arial" w:hAnsi="Arial" w:cs="Arial"/>
        </w:rPr>
      </w:pPr>
    </w:p>
    <w:p w14:paraId="03F2E143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17B87F8A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1C018D74" w14:textId="595CDAE3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1EB49B7" wp14:editId="301A73F9">
            <wp:simplePos x="0" y="0"/>
            <wp:positionH relativeFrom="column">
              <wp:posOffset>5597583</wp:posOffset>
            </wp:positionH>
            <wp:positionV relativeFrom="paragraph">
              <wp:posOffset>260817</wp:posOffset>
            </wp:positionV>
            <wp:extent cx="941705" cy="861501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7.5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368" cy="863023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7ADC">
        <w:rPr>
          <w:rFonts w:ascii="Arial" w:hAnsi="Arial" w:cs="Arial"/>
        </w:rPr>
        <w:t>4</w:t>
      </w:r>
      <w:r w:rsidRPr="002B5304">
        <w:rPr>
          <w:rFonts w:ascii="Arial" w:hAnsi="Arial" w:cs="Arial"/>
        </w:rPr>
        <w:t>.</w:t>
      </w:r>
      <w:r w:rsidRPr="002B5304">
        <w:rPr>
          <w:rFonts w:ascii="Arial" w:hAnsi="Arial" w:cs="Arial"/>
        </w:rPr>
        <w:tab/>
        <w:t xml:space="preserve">A balloon filled with hydrogen gas has a velocity of 40 m/s East.  How long will it take </w:t>
      </w:r>
      <w:r w:rsidRPr="002B5304">
        <w:rPr>
          <w:rFonts w:ascii="Arial" w:hAnsi="Arial" w:cs="Arial"/>
        </w:rPr>
        <w:tab/>
        <w:t>to go 450 m ?</w:t>
      </w:r>
    </w:p>
    <w:p w14:paraId="029C5716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42C5A675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338FAA94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298FB29A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08C398B0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52C54A23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75BA1560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7ED2FCF5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7F3F3138" w14:textId="3D4A2A8A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71C2DB80" w14:textId="77777777" w:rsidR="00597ADC" w:rsidRDefault="00597ADC" w:rsidP="00597ADC">
      <w:pPr>
        <w:rPr>
          <w:rFonts w:ascii="Arial" w:hAnsi="Arial" w:cs="Arial"/>
        </w:rPr>
      </w:pPr>
    </w:p>
    <w:p w14:paraId="4E931D23" w14:textId="77777777" w:rsidR="00597ADC" w:rsidRDefault="00597ADC" w:rsidP="00597ADC">
      <w:pPr>
        <w:rPr>
          <w:rFonts w:ascii="Arial" w:hAnsi="Arial" w:cs="Arial"/>
        </w:rPr>
      </w:pPr>
    </w:p>
    <w:p w14:paraId="1B008702" w14:textId="77777777" w:rsidR="00597ADC" w:rsidRDefault="00597ADC" w:rsidP="00597ADC">
      <w:pPr>
        <w:rPr>
          <w:rFonts w:ascii="Arial" w:hAnsi="Arial" w:cs="Arial"/>
        </w:rPr>
      </w:pPr>
    </w:p>
    <w:p w14:paraId="30C52ED1" w14:textId="77777777" w:rsidR="00597ADC" w:rsidRDefault="00597ADC" w:rsidP="00597ADC">
      <w:pPr>
        <w:rPr>
          <w:rFonts w:ascii="Arial" w:hAnsi="Arial" w:cs="Arial"/>
        </w:rPr>
      </w:pPr>
    </w:p>
    <w:p w14:paraId="3650390A" w14:textId="7E482520" w:rsidR="00FF524A" w:rsidRPr="002B5304" w:rsidRDefault="004706AB" w:rsidP="00597ADC">
      <w:pPr>
        <w:rPr>
          <w:rFonts w:ascii="Arial" w:hAnsi="Arial" w:cs="Arial"/>
        </w:rPr>
      </w:pPr>
      <w:r w:rsidRPr="002B5304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3B229B20" wp14:editId="7E3342E5">
            <wp:simplePos x="0" y="0"/>
            <wp:positionH relativeFrom="column">
              <wp:posOffset>5597583</wp:posOffset>
            </wp:positionH>
            <wp:positionV relativeFrom="paragraph">
              <wp:posOffset>240597</wp:posOffset>
            </wp:positionV>
            <wp:extent cx="941705" cy="861501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7.5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652" cy="864197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7ADC">
        <w:rPr>
          <w:rFonts w:ascii="Arial" w:hAnsi="Arial" w:cs="Arial"/>
        </w:rPr>
        <w:t>5</w:t>
      </w:r>
      <w:r w:rsidR="00FF524A" w:rsidRPr="002B5304">
        <w:rPr>
          <w:rFonts w:ascii="Arial" w:hAnsi="Arial" w:cs="Arial"/>
        </w:rPr>
        <w:t>.</w:t>
      </w:r>
      <w:r w:rsidR="00FF524A" w:rsidRPr="002B5304">
        <w:rPr>
          <w:rFonts w:ascii="Arial" w:hAnsi="Arial" w:cs="Arial"/>
        </w:rPr>
        <w:tab/>
        <w:t xml:space="preserve">What is the average speed of a plane if it flies 2700 km in 2.3 hours?  Give the </w:t>
      </w:r>
      <w:r w:rsidR="00FF524A" w:rsidRPr="002B5304">
        <w:rPr>
          <w:rFonts w:ascii="Arial" w:hAnsi="Arial" w:cs="Arial"/>
        </w:rPr>
        <w:tab/>
        <w:t xml:space="preserve">answer in km/h. </w:t>
      </w:r>
    </w:p>
    <w:p w14:paraId="3EA90CAD" w14:textId="13141DB5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76580CBB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2AED5181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6D5C872B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11BA7D80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3A6D5B29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104F0E90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43EE558C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59697F9F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41774D36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7B0CFBC9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55EE287E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5100B80A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7BD98AC5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32CE9C06" w14:textId="4D774AB6" w:rsidR="00FF524A" w:rsidRPr="000D29B1" w:rsidRDefault="00597ADC" w:rsidP="000D29B1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FF524A" w:rsidRPr="002B5304">
        <w:rPr>
          <w:rFonts w:ascii="Arial" w:hAnsi="Arial" w:cs="Arial"/>
        </w:rPr>
        <w:t>.</w:t>
      </w:r>
      <w:r w:rsidR="00FF524A" w:rsidRPr="002B5304">
        <w:rPr>
          <w:rFonts w:ascii="Arial" w:hAnsi="Arial" w:cs="Arial"/>
        </w:rPr>
        <w:tab/>
      </w:r>
      <w:r w:rsidR="00FF524A">
        <w:rPr>
          <w:rFonts w:ascii="Arial" w:hAnsi="Arial"/>
        </w:rPr>
        <w:t xml:space="preserve">The driver of a car moving at 100 km/h along the freeway sees an emergency 80 m </w:t>
      </w:r>
      <w:r w:rsidR="00FF524A">
        <w:rPr>
          <w:rFonts w:ascii="Arial" w:hAnsi="Arial"/>
        </w:rPr>
        <w:tab/>
        <w:t>ahead and moves her foot from the accelerator to the brake.</w:t>
      </w:r>
      <w:r w:rsidR="000A5424">
        <w:rPr>
          <w:rFonts w:ascii="Arial" w:hAnsi="Arial"/>
        </w:rPr>
        <w:t xml:space="preserve">  </w:t>
      </w:r>
      <w:r w:rsidR="00FF524A">
        <w:rPr>
          <w:rFonts w:ascii="Arial" w:hAnsi="Arial"/>
        </w:rPr>
        <w:t xml:space="preserve">This takes </w:t>
      </w:r>
      <w:r w:rsidR="000D29B1">
        <w:rPr>
          <w:rFonts w:ascii="Arial" w:hAnsi="Arial"/>
        </w:rPr>
        <w:t>1.45</w:t>
      </w:r>
      <w:r w:rsidR="00FF524A">
        <w:rPr>
          <w:rFonts w:ascii="Arial" w:hAnsi="Arial"/>
        </w:rPr>
        <w:t xml:space="preserve"> s to </w:t>
      </w:r>
      <w:r w:rsidR="00FF524A">
        <w:rPr>
          <w:rFonts w:ascii="Arial" w:hAnsi="Arial"/>
        </w:rPr>
        <w:tab/>
        <w:t>occur.  How far has the car travelled before the driver has activated the brakes.</w:t>
      </w:r>
    </w:p>
    <w:p w14:paraId="5A9A3C7C" w14:textId="444AD5AC" w:rsidR="000A5424" w:rsidRDefault="004706AB" w:rsidP="00222BC9">
      <w:pPr>
        <w:rPr>
          <w:rFonts w:ascii="Arial" w:hAnsi="Arial"/>
        </w:rPr>
      </w:pPr>
      <w:r w:rsidRPr="002B5304"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566E6FF5" wp14:editId="69EB1847">
            <wp:simplePos x="0" y="0"/>
            <wp:positionH relativeFrom="column">
              <wp:posOffset>5667769</wp:posOffset>
            </wp:positionH>
            <wp:positionV relativeFrom="paragraph">
              <wp:posOffset>85389</wp:posOffset>
            </wp:positionV>
            <wp:extent cx="941705" cy="7816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7.5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78168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F35E5D" w14:textId="1EB5D6C1" w:rsidR="000A5424" w:rsidRDefault="000A5424" w:rsidP="00222BC9">
      <w:pPr>
        <w:rPr>
          <w:rFonts w:ascii="Arial" w:hAnsi="Arial"/>
        </w:rPr>
      </w:pPr>
    </w:p>
    <w:p w14:paraId="24DCEB87" w14:textId="611A2D5B" w:rsidR="000A5424" w:rsidRDefault="000A5424" w:rsidP="00222BC9">
      <w:pPr>
        <w:rPr>
          <w:rFonts w:ascii="Arial" w:hAnsi="Arial"/>
        </w:rPr>
      </w:pPr>
    </w:p>
    <w:p w14:paraId="3F0497F0" w14:textId="2E45AA4E" w:rsidR="000A5424" w:rsidRDefault="000A5424" w:rsidP="00222BC9">
      <w:pPr>
        <w:rPr>
          <w:rFonts w:ascii="Arial" w:hAnsi="Arial"/>
        </w:rPr>
      </w:pPr>
    </w:p>
    <w:p w14:paraId="41A33D31" w14:textId="2E6F45E3" w:rsidR="000A5424" w:rsidRDefault="000A5424" w:rsidP="00222BC9">
      <w:pPr>
        <w:rPr>
          <w:rFonts w:ascii="Arial" w:hAnsi="Arial"/>
        </w:rPr>
      </w:pPr>
    </w:p>
    <w:p w14:paraId="7DD8DB12" w14:textId="035937EE" w:rsidR="000A5424" w:rsidRDefault="000A5424" w:rsidP="00222BC9">
      <w:pPr>
        <w:rPr>
          <w:rFonts w:ascii="Arial" w:hAnsi="Arial"/>
        </w:rPr>
      </w:pPr>
    </w:p>
    <w:p w14:paraId="10C358A4" w14:textId="312C4161" w:rsidR="000A5424" w:rsidRDefault="000A5424" w:rsidP="00222BC9">
      <w:pPr>
        <w:rPr>
          <w:rFonts w:ascii="Arial" w:hAnsi="Arial"/>
        </w:rPr>
      </w:pPr>
    </w:p>
    <w:p w14:paraId="09D4E9C1" w14:textId="4818377A" w:rsidR="000A5424" w:rsidRDefault="000A5424" w:rsidP="00222BC9">
      <w:pPr>
        <w:rPr>
          <w:rFonts w:ascii="Arial" w:hAnsi="Arial"/>
        </w:rPr>
      </w:pPr>
    </w:p>
    <w:p w14:paraId="64151D28" w14:textId="190C7F92" w:rsidR="000A5424" w:rsidRDefault="000A5424" w:rsidP="00222BC9">
      <w:pPr>
        <w:rPr>
          <w:rFonts w:ascii="Arial" w:hAnsi="Arial"/>
        </w:rPr>
      </w:pPr>
    </w:p>
    <w:p w14:paraId="0F86B712" w14:textId="3E29D567" w:rsidR="000A5424" w:rsidRDefault="000A5424" w:rsidP="00222BC9">
      <w:pPr>
        <w:rPr>
          <w:rFonts w:ascii="Arial" w:hAnsi="Arial"/>
        </w:rPr>
      </w:pPr>
    </w:p>
    <w:p w14:paraId="65EC9C2B" w14:textId="41300FF6" w:rsidR="000A5424" w:rsidRDefault="000A5424" w:rsidP="00222BC9">
      <w:pPr>
        <w:rPr>
          <w:rFonts w:ascii="Arial" w:hAnsi="Arial"/>
        </w:rPr>
      </w:pPr>
    </w:p>
    <w:p w14:paraId="6BE1313F" w14:textId="392B38C5" w:rsidR="000A5424" w:rsidRDefault="000A5424" w:rsidP="00222BC9">
      <w:pPr>
        <w:rPr>
          <w:rFonts w:ascii="Arial" w:hAnsi="Arial"/>
        </w:rPr>
      </w:pPr>
    </w:p>
    <w:p w14:paraId="2D4293C1" w14:textId="77777777" w:rsidR="00597ADC" w:rsidRDefault="00597ADC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31D31073" w14:textId="08A557C1" w:rsidR="000A5424" w:rsidRDefault="00597ADC" w:rsidP="00222BC9">
      <w:pPr>
        <w:rPr>
          <w:rFonts w:ascii="Arial" w:hAnsi="Arial"/>
        </w:rPr>
      </w:pPr>
      <w:r>
        <w:rPr>
          <w:rFonts w:ascii="Arial" w:hAnsi="Arial"/>
        </w:rPr>
        <w:lastRenderedPageBreak/>
        <w:t>7</w:t>
      </w:r>
      <w:r w:rsidR="00B26D5F">
        <w:rPr>
          <w:rFonts w:ascii="Arial" w:hAnsi="Arial"/>
        </w:rPr>
        <w:t>.</w:t>
      </w:r>
      <w:r w:rsidR="00B26D5F">
        <w:rPr>
          <w:rFonts w:ascii="Arial" w:hAnsi="Arial"/>
        </w:rPr>
        <w:tab/>
        <w:t xml:space="preserve">The following ticker tape show the constant motion of an object in the laboratory.  </w:t>
      </w:r>
      <w:r w:rsidR="00B26D5F">
        <w:rPr>
          <w:rFonts w:ascii="Arial" w:hAnsi="Arial"/>
        </w:rPr>
        <w:tab/>
        <w:t>Determine the value of the average speed shown.  Show all of your working.</w:t>
      </w:r>
    </w:p>
    <w:p w14:paraId="14E49EEC" w14:textId="21B19170" w:rsidR="00B26D5F" w:rsidRDefault="00B26D5F" w:rsidP="00222BC9">
      <w:pPr>
        <w:rPr>
          <w:rFonts w:ascii="Arial" w:hAnsi="Arial"/>
        </w:rPr>
      </w:pPr>
    </w:p>
    <w:p w14:paraId="34253707" w14:textId="40341048" w:rsidR="00B26D5F" w:rsidRDefault="00B26D5F" w:rsidP="00B26D5F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2AD3CEEF" wp14:editId="06F91B67">
            <wp:extent cx="6239510" cy="1360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cker tape 3.jpg"/>
                    <pic:cNvPicPr/>
                  </pic:nvPicPr>
                  <pic:blipFill rotWithShape="1">
                    <a:blip r:embed="rId7">
                      <a:alphaModFix/>
                    </a:blip>
                    <a:srcRect t="24186" b="22074"/>
                    <a:stretch/>
                  </pic:blipFill>
                  <pic:spPr bwMode="auto">
                    <a:xfrm>
                      <a:off x="0" y="0"/>
                      <a:ext cx="6282795" cy="1369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17053" w14:textId="3418C4A8" w:rsidR="00B26D5F" w:rsidRDefault="00B26D5F" w:rsidP="00B26D5F">
      <w:pPr>
        <w:jc w:val="center"/>
        <w:rPr>
          <w:rFonts w:ascii="Arial" w:hAnsi="Arial"/>
        </w:rPr>
      </w:pPr>
    </w:p>
    <w:p w14:paraId="353D28F7" w14:textId="06594D99" w:rsidR="00B26D5F" w:rsidRDefault="00B26D5F" w:rsidP="00B26D5F">
      <w:pPr>
        <w:jc w:val="center"/>
        <w:rPr>
          <w:rFonts w:ascii="Arial" w:hAnsi="Arial"/>
        </w:rPr>
      </w:pPr>
    </w:p>
    <w:p w14:paraId="2B028D19" w14:textId="1BEBB97F" w:rsidR="00B26D5F" w:rsidRDefault="00B26D5F" w:rsidP="00B26D5F">
      <w:pPr>
        <w:jc w:val="center"/>
        <w:rPr>
          <w:rFonts w:ascii="Arial" w:hAnsi="Arial"/>
        </w:rPr>
      </w:pPr>
    </w:p>
    <w:p w14:paraId="3D380691" w14:textId="2960C2D1" w:rsidR="00B26D5F" w:rsidRDefault="00B26D5F" w:rsidP="00B26D5F">
      <w:pPr>
        <w:jc w:val="center"/>
        <w:rPr>
          <w:rFonts w:ascii="Arial" w:hAnsi="Arial"/>
        </w:rPr>
      </w:pPr>
    </w:p>
    <w:p w14:paraId="4079D120" w14:textId="77777777" w:rsidR="00597ADC" w:rsidRDefault="00597ADC" w:rsidP="00597ADC">
      <w:pPr>
        <w:rPr>
          <w:rFonts w:ascii="Arial" w:hAnsi="Arial"/>
        </w:rPr>
      </w:pPr>
    </w:p>
    <w:p w14:paraId="0C22FA7A" w14:textId="77777777" w:rsidR="00597ADC" w:rsidRDefault="00597ADC" w:rsidP="00597ADC">
      <w:pPr>
        <w:rPr>
          <w:rFonts w:ascii="Arial" w:hAnsi="Arial"/>
        </w:rPr>
      </w:pPr>
    </w:p>
    <w:p w14:paraId="6E5AE0EB" w14:textId="77777777" w:rsidR="00597ADC" w:rsidRDefault="00597ADC" w:rsidP="00597ADC">
      <w:pPr>
        <w:rPr>
          <w:rFonts w:ascii="Arial" w:hAnsi="Arial"/>
        </w:rPr>
      </w:pPr>
    </w:p>
    <w:p w14:paraId="7D3D9A2B" w14:textId="77777777" w:rsidR="00597ADC" w:rsidRDefault="00597ADC" w:rsidP="00597ADC">
      <w:pPr>
        <w:rPr>
          <w:rFonts w:ascii="Arial" w:hAnsi="Arial"/>
        </w:rPr>
      </w:pPr>
    </w:p>
    <w:p w14:paraId="7DEF8D5B" w14:textId="68C93CF8" w:rsidR="00B26D5F" w:rsidRPr="00597ADC" w:rsidRDefault="00597ADC" w:rsidP="00597ADC">
      <w:pPr>
        <w:rPr>
          <w:rFonts w:ascii="Arial" w:hAnsi="Arial"/>
        </w:rPr>
      </w:pPr>
      <w:r>
        <w:rPr>
          <w:rFonts w:ascii="Arial" w:hAnsi="Arial" w:cs="Arial"/>
        </w:rPr>
        <w:t>8</w:t>
      </w:r>
      <w:r w:rsidR="00B26D5F" w:rsidRPr="002B5304">
        <w:rPr>
          <w:rFonts w:ascii="Arial" w:hAnsi="Arial" w:cs="Arial"/>
        </w:rPr>
        <w:t>.</w:t>
      </w:r>
      <w:r w:rsidR="00B26D5F" w:rsidRPr="002B5304">
        <w:rPr>
          <w:rFonts w:ascii="Arial" w:hAnsi="Arial" w:cs="Arial"/>
        </w:rPr>
        <w:tab/>
        <w:t xml:space="preserve">Use the scale in the map below to work out the </w:t>
      </w:r>
      <w:r w:rsidR="00B26D5F" w:rsidRPr="002B5304">
        <w:rPr>
          <w:rFonts w:ascii="Arial" w:hAnsi="Arial" w:cs="Arial"/>
          <w:b/>
          <w:u w:val="single"/>
        </w:rPr>
        <w:t>distance and displacement</w:t>
      </w:r>
      <w:r w:rsidR="00B26D5F" w:rsidRPr="002B5304">
        <w:rPr>
          <w:rFonts w:ascii="Arial" w:hAnsi="Arial" w:cs="Arial"/>
        </w:rPr>
        <w:t xml:space="preserve"> from </w:t>
      </w:r>
      <w:r w:rsidR="00B26D5F" w:rsidRPr="002B5304">
        <w:rPr>
          <w:rFonts w:ascii="Arial" w:hAnsi="Arial" w:cs="Arial"/>
        </w:rPr>
        <w:tab/>
        <w:t>the Fairmont Empress hotel to Craigdarroch Castle</w:t>
      </w:r>
      <w:r w:rsidR="00454CC0" w:rsidRPr="002B5304">
        <w:rPr>
          <w:rFonts w:ascii="Arial" w:hAnsi="Arial" w:cs="Arial"/>
        </w:rPr>
        <w:t xml:space="preserve">.  </w:t>
      </w:r>
      <w:r w:rsidR="00B26D5F" w:rsidRPr="002B5304">
        <w:rPr>
          <w:rFonts w:ascii="Arial" w:hAnsi="Arial" w:cs="Arial"/>
        </w:rPr>
        <w:t xml:space="preserve">Use either the blue or grey </w:t>
      </w:r>
      <w:r w:rsidR="00454CC0">
        <w:rPr>
          <w:rFonts w:ascii="Arial" w:hAnsi="Arial" w:cs="Arial"/>
        </w:rPr>
        <w:tab/>
      </w:r>
      <w:r w:rsidR="00B26D5F" w:rsidRPr="002B5304">
        <w:rPr>
          <w:rFonts w:ascii="Arial" w:hAnsi="Arial" w:cs="Arial"/>
        </w:rPr>
        <w:t>route.</w:t>
      </w:r>
    </w:p>
    <w:p w14:paraId="6A0EE699" w14:textId="77777777" w:rsidR="00B26D5F" w:rsidRPr="002B5304" w:rsidRDefault="00B26D5F" w:rsidP="00B26D5F">
      <w:pPr>
        <w:tabs>
          <w:tab w:val="left" w:pos="567"/>
        </w:tabs>
        <w:rPr>
          <w:rFonts w:ascii="Arial" w:hAnsi="Arial" w:cs="Arial"/>
        </w:rPr>
      </w:pPr>
    </w:p>
    <w:p w14:paraId="58B1763D" w14:textId="11F5B415" w:rsidR="00B26D5F" w:rsidRDefault="00B26D5F" w:rsidP="00B26D5F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Remember to give a bearing or direction for the displacement.</w:t>
      </w:r>
    </w:p>
    <w:p w14:paraId="1A0A5562" w14:textId="77777777" w:rsidR="000D29B1" w:rsidRPr="002B5304" w:rsidRDefault="000D29B1" w:rsidP="00B26D5F">
      <w:pPr>
        <w:tabs>
          <w:tab w:val="left" w:pos="567"/>
        </w:tabs>
        <w:rPr>
          <w:rFonts w:ascii="Arial" w:hAnsi="Arial" w:cs="Arial"/>
        </w:rPr>
      </w:pPr>
    </w:p>
    <w:p w14:paraId="2B11E943" w14:textId="77777777" w:rsidR="00B26D5F" w:rsidRPr="002B5304" w:rsidRDefault="00B26D5F" w:rsidP="00B26D5F">
      <w:pPr>
        <w:tabs>
          <w:tab w:val="left" w:pos="567"/>
        </w:tabs>
        <w:rPr>
          <w:rFonts w:ascii="Arial" w:hAnsi="Arial" w:cs="Arial"/>
        </w:rPr>
      </w:pPr>
    </w:p>
    <w:p w14:paraId="692E86C7" w14:textId="77777777" w:rsidR="00B26D5F" w:rsidRPr="002B5304" w:rsidRDefault="00B26D5F" w:rsidP="00B26D5F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  <w:noProof/>
        </w:rPr>
        <w:drawing>
          <wp:inline distT="0" distB="0" distL="0" distR="0" wp14:anchorId="0EA1D303" wp14:editId="7128E371">
            <wp:extent cx="6454753" cy="334264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2.00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753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7F86" w14:textId="77777777" w:rsidR="00B26D5F" w:rsidRPr="002B5304" w:rsidRDefault="00B26D5F" w:rsidP="00B26D5F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 xml:space="preserve"> </w:t>
      </w:r>
    </w:p>
    <w:p w14:paraId="3D29FB7E" w14:textId="77777777" w:rsidR="00B26D5F" w:rsidRPr="002B5304" w:rsidRDefault="00B26D5F" w:rsidP="00B26D5F">
      <w:pPr>
        <w:tabs>
          <w:tab w:val="left" w:pos="567"/>
        </w:tabs>
        <w:rPr>
          <w:rFonts w:ascii="Arial" w:hAnsi="Arial" w:cs="Arial"/>
        </w:rPr>
      </w:pPr>
    </w:p>
    <w:p w14:paraId="4D0568FE" w14:textId="2A47599F" w:rsidR="00B26D5F" w:rsidRDefault="00E71DE3" w:rsidP="00B26D5F">
      <w:pPr>
        <w:rPr>
          <w:rFonts w:ascii="Arial" w:hAnsi="Arial"/>
        </w:rPr>
      </w:pPr>
      <w:r>
        <w:rPr>
          <w:rFonts w:ascii="Arial" w:hAnsi="Arial"/>
        </w:rPr>
        <w:tab/>
        <w:t xml:space="preserve">distance: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14:paraId="0E4601B4" w14:textId="2EBC212C" w:rsidR="00E71DE3" w:rsidRDefault="00E71DE3" w:rsidP="00B26D5F">
      <w:pPr>
        <w:rPr>
          <w:rFonts w:ascii="Arial" w:hAnsi="Arial"/>
        </w:rPr>
      </w:pPr>
    </w:p>
    <w:p w14:paraId="0251531B" w14:textId="04EDD62E" w:rsidR="00E71DE3" w:rsidRDefault="00E71DE3" w:rsidP="00B26D5F">
      <w:pPr>
        <w:rPr>
          <w:rFonts w:ascii="Arial" w:hAnsi="Arial"/>
        </w:rPr>
      </w:pPr>
    </w:p>
    <w:p w14:paraId="333E4C00" w14:textId="4BCCD994" w:rsidR="00E71DE3" w:rsidRDefault="00E71DE3" w:rsidP="00B26D5F">
      <w:pPr>
        <w:rPr>
          <w:rFonts w:ascii="Arial" w:hAnsi="Arial"/>
        </w:rPr>
      </w:pPr>
      <w:r>
        <w:rPr>
          <w:rFonts w:ascii="Arial" w:hAnsi="Arial"/>
        </w:rPr>
        <w:tab/>
        <w:t xml:space="preserve">displacement: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14:paraId="4F3FDA4E" w14:textId="77777777" w:rsidR="00E71DE3" w:rsidRPr="00E71DE3" w:rsidRDefault="00E71DE3" w:rsidP="00B26D5F">
      <w:pPr>
        <w:rPr>
          <w:rFonts w:ascii="Arial" w:hAnsi="Arial"/>
        </w:rPr>
      </w:pPr>
      <w:bookmarkStart w:id="0" w:name="_GoBack"/>
      <w:bookmarkEnd w:id="0"/>
    </w:p>
    <w:sectPr w:rsidR="00E71DE3" w:rsidRPr="00E71DE3" w:rsidSect="00DA5783">
      <w:footerReference w:type="even" r:id="rId9"/>
      <w:footerReference w:type="default" r:id="rId10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3368FF" w14:textId="77777777" w:rsidR="000D29B1" w:rsidRDefault="000D29B1" w:rsidP="000D29B1">
      <w:r>
        <w:separator/>
      </w:r>
    </w:p>
  </w:endnote>
  <w:endnote w:type="continuationSeparator" w:id="0">
    <w:p w14:paraId="3D56EECC" w14:textId="77777777" w:rsidR="000D29B1" w:rsidRDefault="000D29B1" w:rsidP="000D2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581141882"/>
      <w:docPartObj>
        <w:docPartGallery w:val="Page Numbers (Bottom of Page)"/>
        <w:docPartUnique/>
      </w:docPartObj>
    </w:sdtPr>
    <w:sdtContent>
      <w:p w14:paraId="1C7E408A" w14:textId="3E94D4A6" w:rsidR="000D29B1" w:rsidRDefault="000D29B1" w:rsidP="007A063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C4F1D5" w14:textId="77777777" w:rsidR="000D29B1" w:rsidRDefault="000D29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037121520"/>
      <w:docPartObj>
        <w:docPartGallery w:val="Page Numbers (Bottom of Page)"/>
        <w:docPartUnique/>
      </w:docPartObj>
    </w:sdtPr>
    <w:sdtContent>
      <w:p w14:paraId="7B7F3409" w14:textId="41C7462D" w:rsidR="000D29B1" w:rsidRDefault="000D29B1" w:rsidP="007A063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6F04B21" w14:textId="77777777" w:rsidR="000D29B1" w:rsidRDefault="000D2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9FF1DB" w14:textId="77777777" w:rsidR="000D29B1" w:rsidRDefault="000D29B1" w:rsidP="000D29B1">
      <w:r>
        <w:separator/>
      </w:r>
    </w:p>
  </w:footnote>
  <w:footnote w:type="continuationSeparator" w:id="0">
    <w:p w14:paraId="5E0FB2E6" w14:textId="77777777" w:rsidR="000D29B1" w:rsidRDefault="000D29B1" w:rsidP="000D2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activeWritingStyle w:appName="MSWord" w:lang="en-AU" w:vendorID="64" w:dllVersion="6" w:nlCheck="1" w:checkStyle="1"/>
  <w:activeWritingStyle w:appName="MSWord" w:lang="en-AU" w:vendorID="64" w:dllVersion="4096" w:nlCheck="1" w:checkStyle="1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4A"/>
    <w:rsid w:val="000A5424"/>
    <w:rsid w:val="000D29B1"/>
    <w:rsid w:val="00182CEA"/>
    <w:rsid w:val="00222BC9"/>
    <w:rsid w:val="003D11C3"/>
    <w:rsid w:val="00454CC0"/>
    <w:rsid w:val="004706AB"/>
    <w:rsid w:val="005872A5"/>
    <w:rsid w:val="00597ADC"/>
    <w:rsid w:val="005D2697"/>
    <w:rsid w:val="00967719"/>
    <w:rsid w:val="00B26D5F"/>
    <w:rsid w:val="00BF67FC"/>
    <w:rsid w:val="00DA5783"/>
    <w:rsid w:val="00E71DE3"/>
    <w:rsid w:val="00FF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AA626"/>
  <w14:defaultImageDpi w14:val="300"/>
  <w15:docId w15:val="{18CC0940-022C-0547-9CE3-55E4B641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24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6D5F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D5F"/>
    <w:rPr>
      <w:rFonts w:ascii="Times New Roman" w:hAnsi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D29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9B1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0D2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34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9</cp:revision>
  <dcterms:created xsi:type="dcterms:W3CDTF">2019-05-07T09:12:00Z</dcterms:created>
  <dcterms:modified xsi:type="dcterms:W3CDTF">2019-05-07T10:08:00Z</dcterms:modified>
</cp:coreProperties>
</file>