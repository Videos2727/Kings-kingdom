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BD8F5" w14:textId="4D958ED6" w:rsidR="000D29B1" w:rsidRDefault="000D29B1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Year 10 Science</w:t>
      </w:r>
      <w:r w:rsidR="005D2697">
        <w:rPr>
          <w:rFonts w:ascii="Arial" w:hAnsi="Arial" w:cs="Arial"/>
          <w:b/>
        </w:rPr>
        <w:t xml:space="preserve"> (</w:t>
      </w:r>
      <w:r w:rsidR="003F0E3D">
        <w:rPr>
          <w:rFonts w:ascii="Arial" w:hAnsi="Arial" w:cs="Arial"/>
          <w:b/>
        </w:rPr>
        <w:t>Adjusted</w:t>
      </w:r>
      <w:r w:rsidR="005D2697">
        <w:rPr>
          <w:rFonts w:ascii="Arial" w:hAnsi="Arial" w:cs="Arial"/>
          <w:b/>
        </w:rPr>
        <w:t>)</w:t>
      </w:r>
    </w:p>
    <w:p w14:paraId="2CA1418A" w14:textId="475CDAE3" w:rsidR="000D29B1" w:rsidRDefault="000D29B1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Semester 1 Examination Revision 2019</w:t>
      </w:r>
    </w:p>
    <w:p w14:paraId="1A4C9D07" w14:textId="230D380C" w:rsidR="00FF524A" w:rsidRPr="002B5304" w:rsidRDefault="00FF524A" w:rsidP="000D29B1">
      <w:pPr>
        <w:tabs>
          <w:tab w:val="left" w:pos="567"/>
        </w:tabs>
        <w:jc w:val="center"/>
        <w:rPr>
          <w:rFonts w:ascii="Arial" w:hAnsi="Arial" w:cs="Arial"/>
          <w:b/>
        </w:rPr>
      </w:pPr>
      <w:r w:rsidRPr="002B5304">
        <w:rPr>
          <w:rFonts w:ascii="Arial" w:hAnsi="Arial" w:cs="Arial"/>
          <w:b/>
        </w:rPr>
        <w:t>Physical Sciences</w:t>
      </w:r>
    </w:p>
    <w:p w14:paraId="0830D6B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4AA9ED2" w14:textId="6A05C499" w:rsidR="00FF524A" w:rsidRDefault="000D29B1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 xml:space="preserve">What is the difference between </w:t>
      </w:r>
      <w:r w:rsidRPr="000D29B1">
        <w:rPr>
          <w:rFonts w:ascii="Arial" w:hAnsi="Arial" w:cs="Arial"/>
          <w:b/>
          <w:i/>
        </w:rPr>
        <w:t>distance</w:t>
      </w:r>
      <w:r>
        <w:rPr>
          <w:rFonts w:ascii="Arial" w:hAnsi="Arial" w:cs="Arial"/>
        </w:rPr>
        <w:t xml:space="preserve"> and </w:t>
      </w:r>
      <w:r w:rsidRPr="000D29B1">
        <w:rPr>
          <w:rFonts w:ascii="Arial" w:hAnsi="Arial" w:cs="Arial"/>
          <w:b/>
          <w:i/>
        </w:rPr>
        <w:t>displacement</w:t>
      </w:r>
      <w:r>
        <w:rPr>
          <w:rFonts w:ascii="Arial" w:hAnsi="Arial" w:cs="Arial"/>
        </w:rPr>
        <w:t>?</w:t>
      </w:r>
      <w:r w:rsidR="003F0E3D">
        <w:rPr>
          <w:rFonts w:ascii="Arial" w:hAnsi="Arial" w:cs="Arial"/>
        </w:rPr>
        <w:t xml:space="preserve">  Draw a diagram to </w:t>
      </w:r>
      <w:r w:rsidR="003F0E3D">
        <w:rPr>
          <w:rFonts w:ascii="Arial" w:hAnsi="Arial" w:cs="Arial"/>
        </w:rPr>
        <w:tab/>
        <w:t>help your explanation.</w:t>
      </w:r>
    </w:p>
    <w:p w14:paraId="7B08B167" w14:textId="178ABDBF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09E0FA5" w14:textId="0ACAFCD2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851A988" w14:textId="5FE18472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69A2F289" w14:textId="2B3F6BE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3B1B599B" w14:textId="23495D3C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08A9D0A" w14:textId="70B7651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6AE291A" w14:textId="77777777" w:rsidR="000D29B1" w:rsidRPr="002B5304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C25A3EA" w14:textId="0A72F523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732FCC7" w14:textId="066D93B1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2410A33A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8C0D204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2C5CA722" w14:textId="2C400E39" w:rsidR="003F0E3D" w:rsidRDefault="003F0E3D" w:rsidP="003F0E3D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r w:rsidRPr="003F0E3D">
        <w:rPr>
          <w:rFonts w:ascii="Arial" w:hAnsi="Arial" w:cs="Arial"/>
        </w:rPr>
        <w:t>Complete the following table</w:t>
      </w:r>
      <w:r w:rsidR="00B27243" w:rsidRPr="003F0E3D">
        <w:rPr>
          <w:rFonts w:ascii="Arial" w:hAnsi="Arial" w:cs="Arial"/>
        </w:rPr>
        <w:t xml:space="preserve">.  </w:t>
      </w:r>
      <w:r w:rsidRPr="003F0E3D">
        <w:rPr>
          <w:rFonts w:ascii="Arial" w:hAnsi="Arial" w:cs="Arial"/>
        </w:rPr>
        <w:t xml:space="preserve">Make sure you include the appropriate units for each </w:t>
      </w:r>
      <w:r>
        <w:rPr>
          <w:rFonts w:ascii="Arial" w:hAnsi="Arial" w:cs="Arial"/>
        </w:rPr>
        <w:tab/>
      </w:r>
      <w:r w:rsidRPr="003F0E3D">
        <w:rPr>
          <w:rFonts w:ascii="Arial" w:hAnsi="Arial" w:cs="Arial"/>
        </w:rPr>
        <w:t>quantity.</w:t>
      </w:r>
    </w:p>
    <w:p w14:paraId="43245325" w14:textId="77777777" w:rsidR="003F0E3D" w:rsidRPr="003F0E3D" w:rsidRDefault="003F0E3D" w:rsidP="003F0E3D">
      <w:pPr>
        <w:tabs>
          <w:tab w:val="left" w:pos="567"/>
        </w:tabs>
        <w:rPr>
          <w:rFonts w:ascii="Arial" w:hAnsi="Arial" w:cs="Arial"/>
        </w:rPr>
      </w:pPr>
    </w:p>
    <w:tbl>
      <w:tblPr>
        <w:tblW w:w="96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2430"/>
        <w:gridCol w:w="3289"/>
      </w:tblGrid>
      <w:tr w:rsidR="003F0E3D" w:rsidRPr="003F0E3D" w14:paraId="218DE6F3" w14:textId="77777777" w:rsidTr="003F0E3D">
        <w:trPr>
          <w:trHeight w:val="4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9847B8C" w14:textId="77777777" w:rsidR="003F0E3D" w:rsidRPr="003F0E3D" w:rsidRDefault="003F0E3D" w:rsidP="003F0E3D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  <w:b/>
                <w:bCs/>
              </w:rPr>
              <w:t>Distance travelled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6A84A38A" w14:textId="77777777" w:rsidR="003F0E3D" w:rsidRPr="003F0E3D" w:rsidRDefault="003F0E3D" w:rsidP="003F0E3D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  <w:b/>
                <w:bCs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  <w:vAlign w:val="center"/>
            <w:hideMark/>
          </w:tcPr>
          <w:p w14:paraId="7D82E4BB" w14:textId="77777777" w:rsidR="003F0E3D" w:rsidRPr="003F0E3D" w:rsidRDefault="003F0E3D" w:rsidP="003F0E3D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  <w:b/>
                <w:bCs/>
              </w:rPr>
              <w:t>Average speed</w:t>
            </w:r>
          </w:p>
        </w:tc>
      </w:tr>
      <w:tr w:rsidR="003F0E3D" w:rsidRPr="003F0E3D" w14:paraId="29CFF6C7" w14:textId="77777777" w:rsidTr="003F0E3D">
        <w:trPr>
          <w:trHeight w:val="4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5BE1CC6C" w14:textId="70B1655C" w:rsidR="003F0E3D" w:rsidRPr="003F0E3D" w:rsidRDefault="003F0E3D" w:rsidP="003F0E3D">
            <w:pPr>
              <w:ind w:left="-39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3F0E3D">
              <w:rPr>
                <w:rFonts w:ascii="Arial" w:hAnsi="Arial" w:cs="Arial"/>
              </w:rPr>
              <w:t>00 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006C2467" w14:textId="265C5B6C" w:rsidR="003F0E3D" w:rsidRPr="003F0E3D" w:rsidRDefault="003F0E3D" w:rsidP="003F0E3D">
            <w:pPr>
              <w:ind w:left="-50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  <w:r w:rsidRPr="003F0E3D">
              <w:rPr>
                <w:rFonts w:ascii="Arial" w:hAnsi="Arial" w:cs="Arial"/>
              </w:rPr>
              <w:t xml:space="preserve"> 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D3CBD" w14:textId="5EF7D0B9" w:rsidR="003F0E3D" w:rsidRPr="003F0E3D" w:rsidRDefault="003F0E3D" w:rsidP="003F0E3D">
            <w:pPr>
              <w:tabs>
                <w:tab w:val="left" w:pos="567"/>
              </w:tabs>
              <w:ind w:left="-452"/>
              <w:jc w:val="center"/>
              <w:rPr>
                <w:rFonts w:ascii="Arial" w:hAnsi="Arial" w:cs="Arial"/>
              </w:rPr>
            </w:pPr>
          </w:p>
        </w:tc>
      </w:tr>
      <w:tr w:rsidR="003F0E3D" w:rsidRPr="003F0E3D" w14:paraId="204244BD" w14:textId="77777777" w:rsidTr="003F0E3D">
        <w:trPr>
          <w:trHeight w:val="4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2A3B069D" w14:textId="61056840" w:rsidR="003F0E3D" w:rsidRPr="003F0E3D" w:rsidRDefault="003F0E3D" w:rsidP="003F0E3D">
            <w:pPr>
              <w:ind w:left="-394"/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000</w:t>
            </w:r>
            <w:r w:rsidRPr="003F0E3D">
              <w:rPr>
                <w:rFonts w:ascii="Arial" w:hAnsi="Arial" w:cs="Arial"/>
              </w:rPr>
              <w:t xml:space="preserve"> km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3579721A" w14:textId="144E7197" w:rsidR="003F0E3D" w:rsidRPr="003F0E3D" w:rsidRDefault="003F0E3D" w:rsidP="003F0E3D">
            <w:pPr>
              <w:ind w:left="-506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0" w:type="dxa"/>
              <w:bottom w:w="15" w:type="dxa"/>
              <w:right w:w="15" w:type="dxa"/>
            </w:tcMar>
            <w:vAlign w:val="center"/>
            <w:hideMark/>
          </w:tcPr>
          <w:p w14:paraId="0F1B2AB6" w14:textId="277D4681" w:rsidR="003F0E3D" w:rsidRPr="003F0E3D" w:rsidRDefault="003F0E3D" w:rsidP="003F0E3D">
            <w:pPr>
              <w:tabs>
                <w:tab w:val="left" w:pos="567"/>
              </w:tabs>
              <w:ind w:left="-452"/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</w:rPr>
              <w:t>60</w:t>
            </w:r>
            <w:r>
              <w:rPr>
                <w:rFonts w:ascii="Arial" w:hAnsi="Arial" w:cs="Arial"/>
              </w:rPr>
              <w:t>0</w:t>
            </w:r>
            <w:r w:rsidRPr="003F0E3D">
              <w:rPr>
                <w:rFonts w:ascii="Arial" w:hAnsi="Arial" w:cs="Arial"/>
              </w:rPr>
              <w:t xml:space="preserve"> km/h</w:t>
            </w:r>
          </w:p>
        </w:tc>
      </w:tr>
      <w:tr w:rsidR="003F0E3D" w:rsidRPr="003F0E3D" w14:paraId="4407C0CF" w14:textId="77777777" w:rsidTr="003F0E3D">
        <w:trPr>
          <w:trHeight w:val="4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2953B81D" w14:textId="445B5C90" w:rsidR="003F0E3D" w:rsidRPr="003F0E3D" w:rsidRDefault="003F0E3D" w:rsidP="003F0E3D">
            <w:pPr>
              <w:ind w:left="-394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0BCB05E2" w14:textId="75962EBA" w:rsidR="003F0E3D" w:rsidRPr="003F0E3D" w:rsidRDefault="003F0E3D" w:rsidP="003F0E3D">
            <w:pPr>
              <w:ind w:left="-50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3F0E3D">
              <w:rPr>
                <w:rFonts w:ascii="Arial" w:hAnsi="Arial" w:cs="Arial"/>
              </w:rPr>
              <w:t>5 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0" w:type="dxa"/>
              <w:bottom w:w="15" w:type="dxa"/>
              <w:right w:w="15" w:type="dxa"/>
            </w:tcMar>
            <w:vAlign w:val="center"/>
            <w:hideMark/>
          </w:tcPr>
          <w:p w14:paraId="06AD5E4F" w14:textId="0F7C18FD" w:rsidR="003F0E3D" w:rsidRPr="003F0E3D" w:rsidRDefault="003F0E3D" w:rsidP="003F0E3D">
            <w:pPr>
              <w:tabs>
                <w:tab w:val="left" w:pos="567"/>
              </w:tabs>
              <w:ind w:left="-45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3F0E3D">
              <w:rPr>
                <w:rFonts w:ascii="Arial" w:hAnsi="Arial" w:cs="Arial"/>
              </w:rPr>
              <w:t>0 m/s</w:t>
            </w:r>
          </w:p>
        </w:tc>
      </w:tr>
      <w:tr w:rsidR="003F0E3D" w:rsidRPr="003F0E3D" w14:paraId="561AE239" w14:textId="77777777" w:rsidTr="003F0E3D">
        <w:trPr>
          <w:trHeight w:val="45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787CA34E" w14:textId="3B3D93C9" w:rsidR="003F0E3D" w:rsidRPr="003F0E3D" w:rsidRDefault="003F0E3D" w:rsidP="003F0E3D">
            <w:pPr>
              <w:ind w:left="-394"/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00</w:t>
            </w:r>
            <w:r w:rsidRPr="003F0E3D">
              <w:rPr>
                <w:rFonts w:ascii="Arial" w:hAnsi="Arial" w:cs="Arial"/>
              </w:rPr>
              <w:t xml:space="preserve"> 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525" w:type="dxa"/>
              <w:bottom w:w="15" w:type="dxa"/>
              <w:right w:w="15" w:type="dxa"/>
            </w:tcMar>
            <w:vAlign w:val="center"/>
            <w:hideMark/>
          </w:tcPr>
          <w:p w14:paraId="6091ECEE" w14:textId="20685E56" w:rsidR="003F0E3D" w:rsidRPr="003F0E3D" w:rsidRDefault="003F0E3D" w:rsidP="003F0E3D">
            <w:pPr>
              <w:ind w:left="-506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0" w:type="dxa"/>
              <w:bottom w:w="15" w:type="dxa"/>
              <w:right w:w="15" w:type="dxa"/>
            </w:tcMar>
            <w:vAlign w:val="center"/>
            <w:hideMark/>
          </w:tcPr>
          <w:p w14:paraId="593B6191" w14:textId="77777777" w:rsidR="003F0E3D" w:rsidRPr="003F0E3D" w:rsidRDefault="003F0E3D" w:rsidP="003F0E3D">
            <w:pPr>
              <w:tabs>
                <w:tab w:val="left" w:pos="567"/>
              </w:tabs>
              <w:ind w:left="-452"/>
              <w:jc w:val="center"/>
              <w:rPr>
                <w:rFonts w:ascii="Arial" w:hAnsi="Arial" w:cs="Arial"/>
              </w:rPr>
            </w:pPr>
            <w:r w:rsidRPr="003F0E3D">
              <w:rPr>
                <w:rFonts w:ascii="Arial" w:hAnsi="Arial" w:cs="Arial"/>
              </w:rPr>
              <w:t>25 m/s</w:t>
            </w:r>
          </w:p>
        </w:tc>
      </w:tr>
    </w:tbl>
    <w:p w14:paraId="2964366D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305254E7" w14:textId="77777777" w:rsidR="00B27243" w:rsidRDefault="00B27243" w:rsidP="00B27243">
      <w:pPr>
        <w:tabs>
          <w:tab w:val="left" w:pos="567"/>
        </w:tabs>
        <w:rPr>
          <w:rFonts w:ascii="Arial" w:hAnsi="Arial" w:cs="Arial"/>
        </w:rPr>
      </w:pPr>
    </w:p>
    <w:p w14:paraId="550DD8B8" w14:textId="11101069" w:rsidR="00B27243" w:rsidRDefault="003F0E3D" w:rsidP="00B27243">
      <w:pPr>
        <w:tabs>
          <w:tab w:val="left" w:pos="567"/>
        </w:tabs>
        <w:rPr>
          <w:rFonts w:ascii="Arial" w:hAnsi="Arial" w:cs="Arial"/>
          <w:lang w:val="en-GB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B27243" w:rsidRPr="00B27243">
        <w:rPr>
          <w:rFonts w:ascii="Arial" w:hAnsi="Arial" w:cs="Arial"/>
          <w:lang w:val="en-GB"/>
        </w:rPr>
        <w:t xml:space="preserve">For each ticker tape shown, describe the motion of the body to which the tape was </w:t>
      </w:r>
      <w:r w:rsidR="00B27243">
        <w:rPr>
          <w:rFonts w:ascii="Arial" w:hAnsi="Arial" w:cs="Arial"/>
          <w:lang w:val="en-GB"/>
        </w:rPr>
        <w:tab/>
      </w:r>
      <w:r w:rsidR="00B27243" w:rsidRPr="00B27243">
        <w:rPr>
          <w:rFonts w:ascii="Arial" w:hAnsi="Arial" w:cs="Arial"/>
          <w:lang w:val="en-GB"/>
        </w:rPr>
        <w:t>attached.</w:t>
      </w:r>
      <w:r w:rsidR="00B27243">
        <w:rPr>
          <w:rFonts w:ascii="Arial" w:hAnsi="Arial" w:cs="Arial"/>
          <w:lang w:val="en-GB"/>
        </w:rPr>
        <w:t xml:space="preserve">  </w:t>
      </w:r>
      <w:r w:rsidR="00B27243" w:rsidRPr="00B27243">
        <w:rPr>
          <w:rFonts w:ascii="Arial" w:hAnsi="Arial" w:cs="Arial"/>
          <w:lang w:val="en-GB"/>
        </w:rPr>
        <w:t>The left-hand dot is at time zero.</w:t>
      </w:r>
    </w:p>
    <w:p w14:paraId="57933262" w14:textId="77777777" w:rsidR="00B27243" w:rsidRP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</w:p>
    <w:p w14:paraId="45F0F33C" w14:textId="47B00D54" w:rsid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r w:rsidRPr="00B27243">
        <w:rPr>
          <w:rFonts w:ascii="Arial" w:hAnsi="Arial" w:cs="Arial"/>
          <w:lang w:val="en-GB"/>
        </w:rPr>
        <w:t>(a)</w:t>
      </w:r>
    </w:p>
    <w:p w14:paraId="0F3FEC54" w14:textId="4500ACC6" w:rsidR="00B27243" w:rsidRP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 w:rsidRPr="00B27243">
        <w:rPr>
          <w:rFonts w:ascii="Arial" w:hAnsi="Arial" w:cs="Arial"/>
          <w:lang w:val="en-GB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6"/>
        <w:gridCol w:w="9186"/>
      </w:tblGrid>
      <w:tr w:rsidR="00B27243" w:rsidRPr="00B27243" w14:paraId="0DBA5FB4" w14:textId="77777777" w:rsidTr="006911A0">
        <w:tc>
          <w:tcPr>
            <w:tcW w:w="468" w:type="dxa"/>
            <w:shd w:val="clear" w:color="auto" w:fill="auto"/>
          </w:tcPr>
          <w:p w14:paraId="225A120F" w14:textId="77777777" w:rsidR="00B27243" w:rsidRPr="00B27243" w:rsidRDefault="00B27243" w:rsidP="00B27243">
            <w:pPr>
              <w:tabs>
                <w:tab w:val="left" w:pos="567"/>
              </w:tabs>
              <w:rPr>
                <w:rFonts w:ascii="Arial" w:eastAsia="MS Mincho" w:hAnsi="Arial" w:cs="Arial"/>
                <w:lang w:val="en-US" w:eastAsia="en-US"/>
              </w:rPr>
            </w:pPr>
          </w:p>
        </w:tc>
        <w:tc>
          <w:tcPr>
            <w:tcW w:w="3240" w:type="dxa"/>
            <w:shd w:val="clear" w:color="auto" w:fill="auto"/>
          </w:tcPr>
          <w:p w14:paraId="74737E1F" w14:textId="77777777" w:rsidR="00B27243" w:rsidRPr="00B27243" w:rsidRDefault="00B27243" w:rsidP="00B27243">
            <w:pPr>
              <w:tabs>
                <w:tab w:val="left" w:pos="567"/>
              </w:tabs>
              <w:rPr>
                <w:rFonts w:ascii="Arial" w:eastAsia="MS Mincho" w:hAnsi="Arial" w:cs="Arial"/>
                <w:lang w:val="en-US" w:eastAsia="en-US"/>
              </w:rPr>
            </w:pPr>
            <w:r w:rsidRPr="00B27243">
              <w:rPr>
                <w:rFonts w:ascii="Arial" w:eastAsia="MS Mincho" w:hAnsi="Arial" w:cs="Arial"/>
                <w:lang w:val="en-US" w:eastAsia="en-US"/>
              </w:rPr>
              <w:drawing>
                <wp:inline distT="0" distB="0" distL="0" distR="0" wp14:anchorId="39712A8D" wp14:editId="457A2DDA">
                  <wp:extent cx="5691505" cy="673100"/>
                  <wp:effectExtent l="0" t="0" r="4445" b="0"/>
                  <wp:docPr id="7" name="Picture 7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F63A5B" w14:textId="77777777" w:rsidR="00B27243" w:rsidRP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 w:rsidRPr="00B27243">
        <w:rPr>
          <w:rFonts w:ascii="Arial" w:hAnsi="Arial" w:cs="Arial"/>
          <w:lang w:val="en-GB"/>
        </w:rPr>
        <w:tab/>
      </w:r>
      <w:r w:rsidRPr="00B27243">
        <w:rPr>
          <w:rFonts w:ascii="Arial" w:hAnsi="Arial" w:cs="Arial"/>
          <w:lang w:val="en-GB"/>
        </w:rPr>
        <w:tab/>
      </w:r>
    </w:p>
    <w:p w14:paraId="1E299738" w14:textId="762E9088" w:rsid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 w:rsidRPr="00B27243">
        <w:rPr>
          <w:rFonts w:ascii="Arial" w:hAnsi="Arial" w:cs="Arial"/>
          <w:lang w:val="en-GB"/>
        </w:rPr>
        <w:tab/>
      </w:r>
      <w:r w:rsidRPr="00B27243">
        <w:rPr>
          <w:rFonts w:ascii="Arial" w:hAnsi="Arial" w:cs="Arial"/>
          <w:lang w:val="en-GB"/>
        </w:rPr>
        <w:tab/>
      </w:r>
    </w:p>
    <w:p w14:paraId="736BA684" w14:textId="355B8889" w:rsidR="00B27243" w:rsidRPr="00B27243" w:rsidRDefault="00B27243" w:rsidP="00B27243">
      <w:pPr>
        <w:tabs>
          <w:tab w:val="left" w:pos="567"/>
        </w:tabs>
        <w:rPr>
          <w:rFonts w:ascii="Arial" w:hAnsi="Arial" w:cs="Arial"/>
          <w:u w:val="single"/>
          <w:lang w:val="en-GB"/>
        </w:rPr>
      </w:pPr>
      <w:r>
        <w:rPr>
          <w:rFonts w:ascii="Arial" w:hAnsi="Arial" w:cs="Arial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</w:p>
    <w:p w14:paraId="4634D47C" w14:textId="77777777" w:rsidR="00B27243" w:rsidRP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</w:p>
    <w:p w14:paraId="3F09CDF2" w14:textId="77777777" w:rsid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ab/>
      </w:r>
      <w:r w:rsidRPr="00B27243">
        <w:rPr>
          <w:rFonts w:ascii="Arial" w:hAnsi="Arial" w:cs="Arial"/>
          <w:lang w:val="en-GB"/>
        </w:rPr>
        <w:t>(b)</w:t>
      </w:r>
    </w:p>
    <w:p w14:paraId="3C9AF0DF" w14:textId="2ECE651D" w:rsidR="00B27243" w:rsidRPr="00B27243" w:rsidRDefault="00B27243" w:rsidP="00B27243">
      <w:pPr>
        <w:tabs>
          <w:tab w:val="left" w:pos="567"/>
        </w:tabs>
        <w:rPr>
          <w:rFonts w:ascii="Arial" w:hAnsi="Arial" w:cs="Arial"/>
          <w:lang w:val="en-GB"/>
        </w:rPr>
      </w:pPr>
      <w:r w:rsidRPr="00B27243">
        <w:rPr>
          <w:rFonts w:ascii="Arial" w:hAnsi="Arial" w:cs="Arial"/>
          <w:lang w:val="en-GB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6"/>
        <w:gridCol w:w="9186"/>
      </w:tblGrid>
      <w:tr w:rsidR="00B27243" w:rsidRPr="00B27243" w14:paraId="383DE46E" w14:textId="77777777" w:rsidTr="006911A0">
        <w:tc>
          <w:tcPr>
            <w:tcW w:w="468" w:type="dxa"/>
            <w:shd w:val="clear" w:color="auto" w:fill="auto"/>
          </w:tcPr>
          <w:p w14:paraId="1F177753" w14:textId="77777777" w:rsidR="00B27243" w:rsidRPr="00B27243" w:rsidRDefault="00B27243" w:rsidP="00B27243">
            <w:pPr>
              <w:tabs>
                <w:tab w:val="left" w:pos="567"/>
              </w:tabs>
              <w:rPr>
                <w:rFonts w:ascii="Arial" w:eastAsia="MS Mincho" w:hAnsi="Arial" w:cs="Arial"/>
                <w:lang w:val="en-US" w:eastAsia="en-US"/>
              </w:rPr>
            </w:pPr>
          </w:p>
        </w:tc>
        <w:tc>
          <w:tcPr>
            <w:tcW w:w="3240" w:type="dxa"/>
            <w:shd w:val="clear" w:color="auto" w:fill="auto"/>
          </w:tcPr>
          <w:p w14:paraId="62497C99" w14:textId="77777777" w:rsidR="00B27243" w:rsidRPr="00B27243" w:rsidRDefault="00B27243" w:rsidP="00B27243">
            <w:pPr>
              <w:tabs>
                <w:tab w:val="left" w:pos="567"/>
              </w:tabs>
              <w:rPr>
                <w:rFonts w:ascii="Arial" w:eastAsia="MS Mincho" w:hAnsi="Arial" w:cs="Arial"/>
                <w:lang w:val="en-US" w:eastAsia="en-US"/>
              </w:rPr>
            </w:pPr>
            <w:r w:rsidRPr="00B27243">
              <w:rPr>
                <w:rFonts w:ascii="Arial" w:eastAsia="MS Mincho" w:hAnsi="Arial" w:cs="Arial"/>
                <w:lang w:val="en-US" w:eastAsia="en-US"/>
              </w:rPr>
              <w:drawing>
                <wp:inline distT="0" distB="0" distL="0" distR="0" wp14:anchorId="7B3DDABC" wp14:editId="0EFD56A3">
                  <wp:extent cx="5691505" cy="673100"/>
                  <wp:effectExtent l="0" t="0" r="4445" b="0"/>
                  <wp:docPr id="8" name="Picture 8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6FC83" w14:textId="71F30D34" w:rsidR="00597ADC" w:rsidRDefault="00597ADC" w:rsidP="00FF524A">
      <w:pPr>
        <w:tabs>
          <w:tab w:val="left" w:pos="567"/>
        </w:tabs>
        <w:rPr>
          <w:rFonts w:ascii="Arial" w:hAnsi="Arial" w:cs="Arial"/>
        </w:rPr>
      </w:pPr>
    </w:p>
    <w:p w14:paraId="5462096B" w14:textId="5010320D" w:rsidR="003F0E3D" w:rsidRDefault="003F0E3D" w:rsidP="00FF524A">
      <w:pPr>
        <w:tabs>
          <w:tab w:val="left" w:pos="567"/>
        </w:tabs>
        <w:rPr>
          <w:rFonts w:ascii="Arial" w:hAnsi="Arial" w:cs="Arial"/>
        </w:rPr>
      </w:pPr>
    </w:p>
    <w:p w14:paraId="185CF0F2" w14:textId="4C88045C" w:rsidR="003F0E3D" w:rsidRDefault="00B27243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  <w:r>
        <w:rPr>
          <w:rFonts w:ascii="Arial" w:hAnsi="Arial" w:cs="Arial"/>
          <w:u w:val="single"/>
          <w:lang w:val="en-GB"/>
        </w:rPr>
        <w:tab/>
      </w:r>
    </w:p>
    <w:p w14:paraId="309BC4CB" w14:textId="032A3AD1" w:rsidR="00FF524A" w:rsidRPr="002B5304" w:rsidRDefault="00B27243" w:rsidP="00FF524A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4</w:t>
      </w:r>
      <w:r w:rsidR="00FF524A" w:rsidRPr="002B5304">
        <w:rPr>
          <w:rFonts w:ascii="Arial" w:hAnsi="Arial" w:cs="Arial"/>
        </w:rPr>
        <w:t>.</w:t>
      </w:r>
      <w:r w:rsidR="00FF524A" w:rsidRPr="002B5304">
        <w:rPr>
          <w:rFonts w:ascii="Arial" w:hAnsi="Arial" w:cs="Arial"/>
        </w:rPr>
        <w:tab/>
        <w:t xml:space="preserve">A man drives his car 800 m due East and then turns North, driving 300 m before </w:t>
      </w:r>
      <w:r w:rsidR="00FF524A" w:rsidRPr="002B5304">
        <w:rPr>
          <w:rFonts w:ascii="Arial" w:hAnsi="Arial" w:cs="Arial"/>
        </w:rPr>
        <w:tab/>
        <w:t>stopping at a petrol station.  It took him 120 s to get there.</w:t>
      </w:r>
    </w:p>
    <w:p w14:paraId="62D965CD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923634E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(a)</w:t>
      </w:r>
      <w:r w:rsidRPr="002B5304">
        <w:rPr>
          <w:rFonts w:ascii="Arial" w:hAnsi="Arial" w:cs="Arial"/>
        </w:rPr>
        <w:tab/>
        <w:t>What distance he has driven.</w:t>
      </w:r>
    </w:p>
    <w:p w14:paraId="6DA58E8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359160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BADD2BF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67AAD9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5D81D147" wp14:editId="5846745F">
            <wp:simplePos x="0" y="0"/>
            <wp:positionH relativeFrom="column">
              <wp:posOffset>5447030</wp:posOffset>
            </wp:positionH>
            <wp:positionV relativeFrom="paragraph">
              <wp:posOffset>88900</wp:posOffset>
            </wp:positionV>
            <wp:extent cx="941705" cy="78195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781958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19F1E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B221D0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(b)</w:t>
      </w:r>
      <w:r w:rsidRPr="002B5304">
        <w:rPr>
          <w:rFonts w:ascii="Arial" w:hAnsi="Arial" w:cs="Arial"/>
        </w:rPr>
        <w:tab/>
        <w:t xml:space="preserve">Calculate his average speed for the journey.  </w:t>
      </w:r>
    </w:p>
    <w:p w14:paraId="66BFD12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7C6E57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45EA19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D6AB629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1DB3098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0E3E7B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23C8582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6DAB10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EC558F7" w14:textId="08482788" w:rsidR="00FF524A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321450D" w14:textId="77777777" w:rsidR="004706AB" w:rsidRPr="002B5304" w:rsidRDefault="004706AB" w:rsidP="00FF524A">
      <w:pPr>
        <w:tabs>
          <w:tab w:val="left" w:pos="567"/>
        </w:tabs>
        <w:rPr>
          <w:rFonts w:ascii="Arial" w:hAnsi="Arial" w:cs="Arial"/>
        </w:rPr>
      </w:pPr>
    </w:p>
    <w:p w14:paraId="03F2E143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7B87F8A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C018D74" w14:textId="5153F130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21EB49B7" wp14:editId="301A73F9">
            <wp:simplePos x="0" y="0"/>
            <wp:positionH relativeFrom="column">
              <wp:posOffset>5597583</wp:posOffset>
            </wp:positionH>
            <wp:positionV relativeFrom="paragraph">
              <wp:posOffset>260817</wp:posOffset>
            </wp:positionV>
            <wp:extent cx="941705" cy="861501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368" cy="863023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243">
        <w:rPr>
          <w:rFonts w:ascii="Arial" w:hAnsi="Arial" w:cs="Arial"/>
        </w:rPr>
        <w:t>5</w:t>
      </w:r>
      <w:r w:rsidRPr="002B5304">
        <w:rPr>
          <w:rFonts w:ascii="Arial" w:hAnsi="Arial" w:cs="Arial"/>
        </w:rPr>
        <w:t>.</w:t>
      </w:r>
      <w:r w:rsidRPr="002B5304">
        <w:rPr>
          <w:rFonts w:ascii="Arial" w:hAnsi="Arial" w:cs="Arial"/>
        </w:rPr>
        <w:tab/>
        <w:t xml:space="preserve">A balloon filled with hydrogen gas has a velocity of 40 m/s East.  How long will it take </w:t>
      </w:r>
      <w:r w:rsidRPr="002B5304">
        <w:rPr>
          <w:rFonts w:ascii="Arial" w:hAnsi="Arial" w:cs="Arial"/>
        </w:rPr>
        <w:tab/>
        <w:t>to go 450 m ?</w:t>
      </w:r>
    </w:p>
    <w:p w14:paraId="029C5716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2C5A675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338FAA94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98FB29A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08C398B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2C54A23" w14:textId="061F0AF8" w:rsidR="00FF524A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FF4718F" w14:textId="0FB564E4" w:rsidR="00B27243" w:rsidRDefault="00B27243" w:rsidP="00FF524A">
      <w:pPr>
        <w:tabs>
          <w:tab w:val="left" w:pos="567"/>
        </w:tabs>
        <w:rPr>
          <w:rFonts w:ascii="Arial" w:hAnsi="Arial" w:cs="Arial"/>
        </w:rPr>
      </w:pPr>
    </w:p>
    <w:p w14:paraId="3CEC4363" w14:textId="77777777" w:rsidR="00B27243" w:rsidRPr="002B5304" w:rsidRDefault="00B27243" w:rsidP="00FF524A">
      <w:pPr>
        <w:tabs>
          <w:tab w:val="left" w:pos="567"/>
        </w:tabs>
        <w:rPr>
          <w:rFonts w:ascii="Arial" w:hAnsi="Arial" w:cs="Arial"/>
        </w:rPr>
      </w:pPr>
    </w:p>
    <w:p w14:paraId="75BA1560" w14:textId="330F65E3" w:rsidR="00FF524A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0C47514" w14:textId="77777777" w:rsidR="00B27243" w:rsidRPr="002B5304" w:rsidRDefault="00B27243" w:rsidP="00FF524A">
      <w:pPr>
        <w:tabs>
          <w:tab w:val="left" w:pos="567"/>
        </w:tabs>
        <w:rPr>
          <w:rFonts w:ascii="Arial" w:hAnsi="Arial" w:cs="Arial"/>
        </w:rPr>
      </w:pPr>
    </w:p>
    <w:p w14:paraId="7ED2FCF5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F3F3138" w14:textId="3D4A2A8A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3650390A" w14:textId="0D669283" w:rsidR="00FF524A" w:rsidRPr="002B5304" w:rsidRDefault="004706AB" w:rsidP="00597ADC">
      <w:pPr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3B229B20" wp14:editId="7E3342E5">
            <wp:simplePos x="0" y="0"/>
            <wp:positionH relativeFrom="column">
              <wp:posOffset>5597583</wp:posOffset>
            </wp:positionH>
            <wp:positionV relativeFrom="paragraph">
              <wp:posOffset>240597</wp:posOffset>
            </wp:positionV>
            <wp:extent cx="941705" cy="861501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7.50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652" cy="864197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243">
        <w:rPr>
          <w:rFonts w:ascii="Arial" w:hAnsi="Arial" w:cs="Arial"/>
        </w:rPr>
        <w:t>6</w:t>
      </w:r>
      <w:r w:rsidR="00FF524A" w:rsidRPr="002B5304">
        <w:rPr>
          <w:rFonts w:ascii="Arial" w:hAnsi="Arial" w:cs="Arial"/>
        </w:rPr>
        <w:t>.</w:t>
      </w:r>
      <w:r w:rsidR="00FF524A" w:rsidRPr="002B5304">
        <w:rPr>
          <w:rFonts w:ascii="Arial" w:hAnsi="Arial" w:cs="Arial"/>
        </w:rPr>
        <w:tab/>
        <w:t xml:space="preserve">What is the average speed of a plane if it flies 2700 km in 2.3 hours?  Give the </w:t>
      </w:r>
      <w:r w:rsidR="00FF524A" w:rsidRPr="002B5304">
        <w:rPr>
          <w:rFonts w:ascii="Arial" w:hAnsi="Arial" w:cs="Arial"/>
        </w:rPr>
        <w:tab/>
        <w:t xml:space="preserve">answer in km/h. </w:t>
      </w:r>
    </w:p>
    <w:p w14:paraId="3EA90CAD" w14:textId="13141DB5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76580CBB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2AED5181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6D5C872B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1BA7D8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3A6D5B29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104F0E90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43EE558C" w14:textId="77777777" w:rsidR="00FF524A" w:rsidRPr="002B5304" w:rsidRDefault="00FF524A" w:rsidP="00FF524A">
      <w:pPr>
        <w:tabs>
          <w:tab w:val="left" w:pos="567"/>
        </w:tabs>
        <w:rPr>
          <w:rFonts w:ascii="Arial" w:hAnsi="Arial" w:cs="Arial"/>
        </w:rPr>
      </w:pPr>
    </w:p>
    <w:p w14:paraId="59697F9F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41774D36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B0CFBC9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5EE287E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5100B80A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BD98AC5" w14:textId="77777777" w:rsidR="000D29B1" w:rsidRDefault="000D29B1" w:rsidP="00FF524A">
      <w:pPr>
        <w:tabs>
          <w:tab w:val="left" w:pos="567"/>
        </w:tabs>
        <w:rPr>
          <w:rFonts w:ascii="Arial" w:hAnsi="Arial" w:cs="Arial"/>
        </w:rPr>
      </w:pPr>
    </w:p>
    <w:p w14:paraId="7DEF8D5B" w14:textId="2B0244A4" w:rsidR="00B26D5F" w:rsidRPr="00597ADC" w:rsidRDefault="00B27243" w:rsidP="00597ADC">
      <w:pPr>
        <w:rPr>
          <w:rFonts w:ascii="Arial" w:hAnsi="Arial"/>
        </w:rPr>
      </w:pPr>
      <w:r>
        <w:rPr>
          <w:rFonts w:ascii="Arial" w:hAnsi="Arial" w:cs="Arial"/>
        </w:rPr>
        <w:lastRenderedPageBreak/>
        <w:t>7</w:t>
      </w:r>
      <w:r w:rsidR="00B26D5F" w:rsidRPr="002B5304">
        <w:rPr>
          <w:rFonts w:ascii="Arial" w:hAnsi="Arial" w:cs="Arial"/>
        </w:rPr>
        <w:t>.</w:t>
      </w:r>
      <w:r w:rsidR="00B26D5F" w:rsidRPr="002B5304">
        <w:rPr>
          <w:rFonts w:ascii="Arial" w:hAnsi="Arial" w:cs="Arial"/>
        </w:rPr>
        <w:tab/>
        <w:t xml:space="preserve">Use the scale in the map below to work out the </w:t>
      </w:r>
      <w:r w:rsidR="00B26D5F" w:rsidRPr="002B5304">
        <w:rPr>
          <w:rFonts w:ascii="Arial" w:hAnsi="Arial" w:cs="Arial"/>
          <w:b/>
          <w:u w:val="single"/>
        </w:rPr>
        <w:t>distance and displacement</w:t>
      </w:r>
      <w:r w:rsidR="00B26D5F" w:rsidRPr="002B5304">
        <w:rPr>
          <w:rFonts w:ascii="Arial" w:hAnsi="Arial" w:cs="Arial"/>
        </w:rPr>
        <w:t xml:space="preserve"> from </w:t>
      </w:r>
      <w:r w:rsidR="00B26D5F" w:rsidRPr="002B5304">
        <w:rPr>
          <w:rFonts w:ascii="Arial" w:hAnsi="Arial" w:cs="Arial"/>
        </w:rPr>
        <w:tab/>
        <w:t>the Fairmont Empress hotel to Craigdarroch Castle</w:t>
      </w:r>
      <w:r w:rsidR="00454CC0" w:rsidRPr="002B5304">
        <w:rPr>
          <w:rFonts w:ascii="Arial" w:hAnsi="Arial" w:cs="Arial"/>
        </w:rPr>
        <w:t xml:space="preserve">.  </w:t>
      </w:r>
      <w:r w:rsidR="00B26D5F" w:rsidRPr="002B5304">
        <w:rPr>
          <w:rFonts w:ascii="Arial" w:hAnsi="Arial" w:cs="Arial"/>
        </w:rPr>
        <w:t xml:space="preserve">Use either the blue or grey </w:t>
      </w:r>
      <w:r w:rsidR="00454CC0">
        <w:rPr>
          <w:rFonts w:ascii="Arial" w:hAnsi="Arial" w:cs="Arial"/>
        </w:rPr>
        <w:tab/>
      </w:r>
      <w:r w:rsidR="00B26D5F" w:rsidRPr="002B5304">
        <w:rPr>
          <w:rFonts w:ascii="Arial" w:hAnsi="Arial" w:cs="Arial"/>
        </w:rPr>
        <w:t>route.</w:t>
      </w:r>
    </w:p>
    <w:p w14:paraId="6A0EE699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58B1763D" w14:textId="11F5B415" w:rsidR="00B26D5F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ab/>
        <w:t>Remember to give a bearing or direction for the displacement.</w:t>
      </w:r>
    </w:p>
    <w:p w14:paraId="1A0A5562" w14:textId="77777777" w:rsidR="000D29B1" w:rsidRPr="002B5304" w:rsidRDefault="000D29B1" w:rsidP="00B26D5F">
      <w:pPr>
        <w:tabs>
          <w:tab w:val="left" w:pos="567"/>
        </w:tabs>
        <w:rPr>
          <w:rFonts w:ascii="Arial" w:hAnsi="Arial" w:cs="Arial"/>
        </w:rPr>
      </w:pPr>
    </w:p>
    <w:p w14:paraId="2B11E943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692E86C7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  <w:noProof/>
        </w:rPr>
        <w:drawing>
          <wp:inline distT="0" distB="0" distL="0" distR="0" wp14:anchorId="0EA1D303" wp14:editId="7128E371">
            <wp:extent cx="6454753" cy="3342640"/>
            <wp:effectExtent l="0" t="0" r="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7-05-08 at 6.22.0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53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7F86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  <w:r w:rsidRPr="002B5304">
        <w:rPr>
          <w:rFonts w:ascii="Arial" w:hAnsi="Arial" w:cs="Arial"/>
        </w:rPr>
        <w:t xml:space="preserve"> </w:t>
      </w:r>
    </w:p>
    <w:p w14:paraId="3D29FB7E" w14:textId="77777777" w:rsidR="00B26D5F" w:rsidRPr="002B5304" w:rsidRDefault="00B26D5F" w:rsidP="00B26D5F">
      <w:pPr>
        <w:tabs>
          <w:tab w:val="left" w:pos="567"/>
        </w:tabs>
        <w:rPr>
          <w:rFonts w:ascii="Arial" w:hAnsi="Arial" w:cs="Arial"/>
        </w:rPr>
      </w:pPr>
    </w:p>
    <w:p w14:paraId="4D0568FE" w14:textId="2A47599F" w:rsidR="00B26D5F" w:rsidRDefault="00E71DE3" w:rsidP="00B26D5F">
      <w:pPr>
        <w:rPr>
          <w:rFonts w:ascii="Arial" w:hAnsi="Arial"/>
        </w:rPr>
      </w:pPr>
      <w:r>
        <w:rPr>
          <w:rFonts w:ascii="Arial" w:hAnsi="Arial"/>
        </w:rPr>
        <w:tab/>
        <w:t xml:space="preserve">distance: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0E4601B4" w14:textId="2EBC212C" w:rsidR="00E71DE3" w:rsidRDefault="00E71DE3" w:rsidP="00B26D5F">
      <w:pPr>
        <w:rPr>
          <w:rFonts w:ascii="Arial" w:hAnsi="Arial"/>
        </w:rPr>
      </w:pPr>
    </w:p>
    <w:p w14:paraId="0251531B" w14:textId="04EDD62E" w:rsidR="00E71DE3" w:rsidRDefault="00E71DE3" w:rsidP="00B26D5F">
      <w:pPr>
        <w:rPr>
          <w:rFonts w:ascii="Arial" w:hAnsi="Arial"/>
        </w:rPr>
      </w:pPr>
    </w:p>
    <w:p w14:paraId="333E4C00" w14:textId="4BCCD994" w:rsidR="00E71DE3" w:rsidRDefault="00E71DE3" w:rsidP="00B26D5F">
      <w:pPr>
        <w:rPr>
          <w:rFonts w:ascii="Arial" w:hAnsi="Arial"/>
        </w:rPr>
      </w:pPr>
      <w:r>
        <w:rPr>
          <w:rFonts w:ascii="Arial" w:hAnsi="Arial"/>
        </w:rPr>
        <w:tab/>
        <w:t xml:space="preserve">displacement: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</w:p>
    <w:p w14:paraId="4F3FDA4E" w14:textId="78B48873" w:rsidR="00E71DE3" w:rsidRDefault="00E71DE3" w:rsidP="00B26D5F">
      <w:pPr>
        <w:rPr>
          <w:rFonts w:ascii="Arial" w:hAnsi="Arial"/>
        </w:rPr>
      </w:pPr>
    </w:p>
    <w:p w14:paraId="40E3A315" w14:textId="77777777" w:rsidR="00B27243" w:rsidRPr="00E71DE3" w:rsidRDefault="00B27243" w:rsidP="00B26D5F">
      <w:pPr>
        <w:rPr>
          <w:rFonts w:ascii="Arial" w:hAnsi="Arial"/>
        </w:rPr>
      </w:pPr>
      <w:bookmarkStart w:id="0" w:name="_GoBack"/>
      <w:bookmarkEnd w:id="0"/>
    </w:p>
    <w:sectPr w:rsidR="00B27243" w:rsidRPr="00E71DE3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3368FF" w14:textId="77777777" w:rsidR="000D29B1" w:rsidRDefault="000D29B1" w:rsidP="000D29B1">
      <w:r>
        <w:separator/>
      </w:r>
    </w:p>
  </w:endnote>
  <w:endnote w:type="continuationSeparator" w:id="0">
    <w:p w14:paraId="3D56EECC" w14:textId="77777777" w:rsidR="000D29B1" w:rsidRDefault="000D29B1" w:rsidP="000D2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81141882"/>
      <w:docPartObj>
        <w:docPartGallery w:val="Page Numbers (Bottom of Page)"/>
        <w:docPartUnique/>
      </w:docPartObj>
    </w:sdtPr>
    <w:sdtContent>
      <w:p w14:paraId="1C7E408A" w14:textId="3E94D4A6" w:rsidR="000D29B1" w:rsidRDefault="000D29B1" w:rsidP="007A06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C4F1D5" w14:textId="77777777" w:rsidR="000D29B1" w:rsidRDefault="000D29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37121520"/>
      <w:docPartObj>
        <w:docPartGallery w:val="Page Numbers (Bottom of Page)"/>
        <w:docPartUnique/>
      </w:docPartObj>
    </w:sdtPr>
    <w:sdtContent>
      <w:p w14:paraId="7B7F3409" w14:textId="41C7462D" w:rsidR="000D29B1" w:rsidRDefault="000D29B1" w:rsidP="007A06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F04B21" w14:textId="77777777" w:rsidR="000D29B1" w:rsidRDefault="000D2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FF1DB" w14:textId="77777777" w:rsidR="000D29B1" w:rsidRDefault="000D29B1" w:rsidP="000D29B1">
      <w:r>
        <w:separator/>
      </w:r>
    </w:p>
  </w:footnote>
  <w:footnote w:type="continuationSeparator" w:id="0">
    <w:p w14:paraId="5E0FB2E6" w14:textId="77777777" w:rsidR="000D29B1" w:rsidRDefault="000D29B1" w:rsidP="000D2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GB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4A"/>
    <w:rsid w:val="000A5424"/>
    <w:rsid w:val="000D29B1"/>
    <w:rsid w:val="00182CEA"/>
    <w:rsid w:val="00222BC9"/>
    <w:rsid w:val="003D11C3"/>
    <w:rsid w:val="003F0E3D"/>
    <w:rsid w:val="00454CC0"/>
    <w:rsid w:val="004706AB"/>
    <w:rsid w:val="005872A5"/>
    <w:rsid w:val="00597ADC"/>
    <w:rsid w:val="005D2697"/>
    <w:rsid w:val="00967719"/>
    <w:rsid w:val="00B26D5F"/>
    <w:rsid w:val="00B27243"/>
    <w:rsid w:val="00BF67FC"/>
    <w:rsid w:val="00DA5783"/>
    <w:rsid w:val="00E71DE3"/>
    <w:rsid w:val="00F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AA626"/>
  <w14:defaultImageDpi w14:val="300"/>
  <w15:docId w15:val="{18CC0940-022C-0547-9CE3-55E4B641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24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D5F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D5F"/>
    <w:rPr>
      <w:rFonts w:ascii="Times New Roman" w:hAnsi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D29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9B1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D29B1"/>
  </w:style>
  <w:style w:type="table" w:styleId="TableGrid">
    <w:name w:val="Table Grid"/>
    <w:basedOn w:val="TableNormal"/>
    <w:rsid w:val="00B27243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13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2019-05-07T10:52:00Z</dcterms:created>
  <dcterms:modified xsi:type="dcterms:W3CDTF">2019-05-07T11:06:00Z</dcterms:modified>
</cp:coreProperties>
</file>