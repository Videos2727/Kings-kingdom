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3E205" w14:textId="77777777" w:rsidR="00596C4E" w:rsidRPr="00636888" w:rsidRDefault="00596C4E" w:rsidP="00596C4E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32"/>
          <w:lang w:val="en-US"/>
        </w:rPr>
        <w:drawing>
          <wp:anchor distT="0" distB="0" distL="114300" distR="114300" simplePos="0" relativeHeight="251660288" behindDoc="0" locked="0" layoutInCell="1" allowOverlap="1" wp14:anchorId="5EA40399" wp14:editId="552ADA60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10160" b="0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596C4E" w:rsidRPr="00636888" w14:paraId="75EDCC9B" w14:textId="77777777" w:rsidTr="006911A0">
        <w:trPr>
          <w:trHeight w:val="1900"/>
        </w:trPr>
        <w:tc>
          <w:tcPr>
            <w:tcW w:w="2721" w:type="dxa"/>
          </w:tcPr>
          <w:p w14:paraId="55D2B202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0F03C88D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1F318A30" w14:textId="77777777" w:rsidR="00596C4E" w:rsidRPr="00636888" w:rsidRDefault="00596C4E" w:rsidP="006911A0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4A8F196C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6ECF10BC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636888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18C1E799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61DE9041" w14:textId="28BD29C4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636888">
              <w:rPr>
                <w:rFonts w:ascii="Arial" w:hAnsi="Arial" w:cs="Arial"/>
                <w:b/>
                <w:sz w:val="30"/>
              </w:rPr>
              <w:t>Semester 1 Examination 201</w:t>
            </w:r>
            <w:r w:rsidR="00081E0A">
              <w:rPr>
                <w:rFonts w:ascii="Arial" w:hAnsi="Arial" w:cs="Arial"/>
                <w:b/>
                <w:sz w:val="30"/>
              </w:rPr>
              <w:t>9</w:t>
            </w:r>
          </w:p>
          <w:p w14:paraId="3250E5E1" w14:textId="77777777" w:rsidR="00596C4E" w:rsidRPr="00636888" w:rsidRDefault="00596C4E" w:rsidP="006911A0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648FC187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636888">
              <w:rPr>
                <w:rFonts w:ascii="Arial" w:hAnsi="Arial" w:cs="Arial"/>
                <w:b/>
                <w:sz w:val="30"/>
              </w:rPr>
              <w:t>Question/Answer Booklet</w:t>
            </w:r>
          </w:p>
          <w:p w14:paraId="7A003B3F" w14:textId="77777777" w:rsidR="00596C4E" w:rsidRPr="00636888" w:rsidRDefault="00596C4E" w:rsidP="006911A0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3ECF45BA" w14:textId="77777777" w:rsidR="00596C4E" w:rsidRPr="00636888" w:rsidRDefault="00596C4E" w:rsidP="00596C4E">
      <w:pPr>
        <w:tabs>
          <w:tab w:val="right" w:pos="9270"/>
        </w:tabs>
        <w:rPr>
          <w:rFonts w:ascii="Arial" w:hAnsi="Arial" w:cs="Arial"/>
        </w:rPr>
      </w:pPr>
    </w:p>
    <w:p w14:paraId="30B2CE4F" w14:textId="77777777" w:rsidR="00596C4E" w:rsidRPr="00636888" w:rsidRDefault="00596C4E" w:rsidP="00596C4E">
      <w:pPr>
        <w:tabs>
          <w:tab w:val="right" w:pos="9270"/>
        </w:tabs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86DE3" wp14:editId="266C9594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12700" b="15240"/>
                <wp:wrapNone/>
                <wp:docPr id="9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DB8AC2" id="AutoShape 91" o:spid="_x0000_s1026" style="position:absolute;margin-left:202.55pt;margin-top:12.55pt;width:266.45pt;height: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" filled="f" strokeweight="1pt"/>
            </w:pict>
          </mc:Fallback>
        </mc:AlternateContent>
      </w:r>
    </w:p>
    <w:p w14:paraId="56A16917" w14:textId="77777777" w:rsidR="00596C4E" w:rsidRPr="00636888" w:rsidRDefault="00596C4E" w:rsidP="00596C4E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094980A2" w14:textId="77777777" w:rsidR="00596C4E" w:rsidRPr="00636888" w:rsidRDefault="00596C4E" w:rsidP="00596C4E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636888">
        <w:rPr>
          <w:rFonts w:ascii="Arial" w:hAnsi="Arial" w:cs="Arial"/>
        </w:rPr>
        <w:t>Please place your student identification label in this box</w:t>
      </w:r>
    </w:p>
    <w:p w14:paraId="63D88231" w14:textId="77777777" w:rsidR="00596C4E" w:rsidRPr="00636888" w:rsidRDefault="00596C4E" w:rsidP="00596C4E">
      <w:pPr>
        <w:tabs>
          <w:tab w:val="right" w:pos="9270"/>
        </w:tabs>
        <w:spacing w:before="120"/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Year 10 Science </w:t>
      </w:r>
    </w:p>
    <w:p w14:paraId="04078C9D" w14:textId="18670B03" w:rsidR="00596C4E" w:rsidRDefault="00596C4E" w:rsidP="00596C4E">
      <w:pPr>
        <w:tabs>
          <w:tab w:val="right" w:pos="9270"/>
        </w:tabs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(</w:t>
      </w:r>
      <w:r w:rsidR="00B563CB">
        <w:rPr>
          <w:rFonts w:ascii="Arial" w:hAnsi="Arial" w:cs="Arial"/>
          <w:b/>
          <w:sz w:val="32"/>
        </w:rPr>
        <w:t>General</w:t>
      </w:r>
      <w:r w:rsidRPr="00636888">
        <w:rPr>
          <w:rFonts w:ascii="Arial" w:hAnsi="Arial" w:cs="Arial"/>
          <w:b/>
          <w:sz w:val="32"/>
        </w:rPr>
        <w:t>)</w:t>
      </w:r>
    </w:p>
    <w:p w14:paraId="44CEFE7E" w14:textId="77777777" w:rsidR="009E519A" w:rsidRDefault="009E519A" w:rsidP="00596C4E">
      <w:pPr>
        <w:tabs>
          <w:tab w:val="right" w:pos="9270"/>
        </w:tabs>
        <w:rPr>
          <w:rFonts w:ascii="Arial" w:hAnsi="Arial" w:cs="Arial"/>
          <w:b/>
          <w:sz w:val="32"/>
        </w:rPr>
      </w:pPr>
    </w:p>
    <w:p w14:paraId="78D63B77" w14:textId="2FDFBB9A" w:rsidR="00081E0A" w:rsidRPr="00636888" w:rsidRDefault="00081E0A" w:rsidP="00596C4E">
      <w:pPr>
        <w:tabs>
          <w:tab w:val="right" w:pos="927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         Physical Science</w:t>
      </w:r>
    </w:p>
    <w:p w14:paraId="49C04F05" w14:textId="4375D4DB" w:rsidR="00596C4E" w:rsidRDefault="00596C4E" w:rsidP="00596C4E">
      <w:pPr>
        <w:tabs>
          <w:tab w:val="left" w:pos="4140"/>
        </w:tabs>
        <w:rPr>
          <w:rFonts w:ascii="Arial" w:hAnsi="Arial" w:cs="Arial"/>
          <w:b/>
        </w:rPr>
      </w:pPr>
      <w:bookmarkStart w:id="0" w:name="OLE_LINK10"/>
      <w:bookmarkStart w:id="1" w:name="OLE_LINK9"/>
    </w:p>
    <w:p w14:paraId="1A73A6DC" w14:textId="77777777" w:rsidR="009E519A" w:rsidRPr="00636888" w:rsidRDefault="009E519A" w:rsidP="00596C4E">
      <w:pPr>
        <w:tabs>
          <w:tab w:val="left" w:pos="4140"/>
        </w:tabs>
        <w:rPr>
          <w:rFonts w:ascii="Arial" w:hAnsi="Arial" w:cs="Arial"/>
          <w:sz w:val="24"/>
        </w:rPr>
      </w:pPr>
    </w:p>
    <w:p w14:paraId="71A455F2" w14:textId="77777777" w:rsidR="00596C4E" w:rsidRPr="00636888" w:rsidRDefault="00596C4E" w:rsidP="00596C4E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 Name</w:t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</w:p>
    <w:p w14:paraId="48820AAB" w14:textId="77777777" w:rsidR="00596C4E" w:rsidRPr="00636888" w:rsidRDefault="00596C4E" w:rsidP="00596C4E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Student’s Teacher</w:t>
      </w:r>
      <w:r w:rsidRPr="00636888">
        <w:rPr>
          <w:rFonts w:ascii="Arial" w:hAnsi="Arial" w:cs="Arial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</w:p>
    <w:p w14:paraId="3FE00F5F" w14:textId="77777777" w:rsidR="00596C4E" w:rsidRPr="00636888" w:rsidRDefault="00596C4E" w:rsidP="00596C4E">
      <w:pPr>
        <w:rPr>
          <w:rFonts w:ascii="Arial" w:hAnsi="Arial" w:cs="Arial"/>
        </w:rPr>
      </w:pPr>
      <w:r w:rsidRPr="00636888">
        <w:rPr>
          <w:rFonts w:ascii="Arial" w:hAnsi="Arial" w:cs="Arial"/>
        </w:rPr>
        <w:tab/>
      </w:r>
      <w:bookmarkEnd w:id="0"/>
      <w:bookmarkEnd w:id="1"/>
    </w:p>
    <w:p w14:paraId="11BA93C5" w14:textId="77777777" w:rsidR="00596C4E" w:rsidRPr="00636888" w:rsidRDefault="00596C4E" w:rsidP="00596C4E">
      <w:pPr>
        <w:tabs>
          <w:tab w:val="right" w:pos="9270"/>
        </w:tabs>
        <w:rPr>
          <w:rFonts w:ascii="Arial" w:hAnsi="Arial" w:cs="Arial"/>
        </w:rPr>
      </w:pPr>
    </w:p>
    <w:p w14:paraId="3DC3A164" w14:textId="77777777" w:rsidR="00596C4E" w:rsidRPr="00636888" w:rsidRDefault="00596C4E" w:rsidP="00596C4E">
      <w:pPr>
        <w:suppressAutoHyphens/>
        <w:rPr>
          <w:rFonts w:ascii="Arial" w:hAnsi="Arial" w:cs="Arial"/>
          <w:spacing w:val="-4"/>
        </w:rPr>
      </w:pPr>
    </w:p>
    <w:p w14:paraId="15135558" w14:textId="77777777" w:rsidR="00596C4E" w:rsidRPr="00636888" w:rsidRDefault="00596C4E" w:rsidP="00596C4E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636888">
        <w:rPr>
          <w:rFonts w:cs="Arial"/>
          <w:sz w:val="28"/>
        </w:rPr>
        <w:t>Time allowed for this paper</w:t>
      </w:r>
    </w:p>
    <w:p w14:paraId="21BDC68B" w14:textId="77777777" w:rsidR="00596C4E" w:rsidRPr="00636888" w:rsidRDefault="00596C4E" w:rsidP="00596C4E">
      <w:pPr>
        <w:rPr>
          <w:rFonts w:ascii="Arial" w:hAnsi="Arial" w:cs="Arial"/>
          <w:sz w:val="24"/>
        </w:rPr>
      </w:pPr>
    </w:p>
    <w:p w14:paraId="08769778" w14:textId="77777777" w:rsidR="00596C4E" w:rsidRPr="00636888" w:rsidRDefault="00596C4E" w:rsidP="00596C4E">
      <w:pPr>
        <w:tabs>
          <w:tab w:val="left" w:pos="4140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Reading time before commencing work:</w:t>
      </w:r>
      <w:r w:rsidRPr="00636888">
        <w:rPr>
          <w:rFonts w:ascii="Arial" w:hAnsi="Arial" w:cs="Arial"/>
          <w:sz w:val="24"/>
        </w:rPr>
        <w:tab/>
        <w:t>10 minutes</w:t>
      </w:r>
    </w:p>
    <w:p w14:paraId="489D8952" w14:textId="7AE9EFB0" w:rsidR="00596C4E" w:rsidRPr="00636888" w:rsidRDefault="00596C4E" w:rsidP="00596C4E">
      <w:pPr>
        <w:tabs>
          <w:tab w:val="left" w:pos="4140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Working time for paper:</w:t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="00907B92">
        <w:rPr>
          <w:rFonts w:ascii="Arial" w:hAnsi="Arial" w:cs="Arial"/>
          <w:sz w:val="24"/>
        </w:rPr>
        <w:t>2 hours</w:t>
      </w:r>
    </w:p>
    <w:p w14:paraId="5EA9E781" w14:textId="77777777" w:rsidR="00596C4E" w:rsidRPr="00636888" w:rsidRDefault="00596C4E" w:rsidP="00596C4E">
      <w:pPr>
        <w:rPr>
          <w:rFonts w:ascii="Arial" w:hAnsi="Arial" w:cs="Arial"/>
          <w:sz w:val="24"/>
        </w:rPr>
      </w:pPr>
    </w:p>
    <w:p w14:paraId="37231C1A" w14:textId="77777777" w:rsidR="00596C4E" w:rsidRPr="00636888" w:rsidRDefault="00596C4E" w:rsidP="00596C4E">
      <w:pPr>
        <w:rPr>
          <w:rFonts w:ascii="Arial" w:hAnsi="Arial" w:cs="Arial"/>
        </w:rPr>
      </w:pPr>
    </w:p>
    <w:p w14:paraId="58F9DBEC" w14:textId="77777777" w:rsidR="00596C4E" w:rsidRPr="00636888" w:rsidRDefault="00596C4E" w:rsidP="00596C4E">
      <w:pPr>
        <w:rPr>
          <w:rFonts w:ascii="Arial" w:hAnsi="Arial" w:cs="Arial"/>
          <w:b/>
          <w:sz w:val="28"/>
        </w:rPr>
      </w:pPr>
      <w:r w:rsidRPr="00636888">
        <w:rPr>
          <w:rFonts w:ascii="Arial" w:hAnsi="Arial" w:cs="Arial"/>
          <w:b/>
          <w:sz w:val="28"/>
        </w:rPr>
        <w:t>Materials required/recommended for this paper</w:t>
      </w:r>
    </w:p>
    <w:p w14:paraId="0476DBB5" w14:textId="77777777" w:rsidR="00596C4E" w:rsidRPr="00636888" w:rsidRDefault="00596C4E" w:rsidP="00596C4E">
      <w:pPr>
        <w:rPr>
          <w:rFonts w:ascii="Arial" w:hAnsi="Arial" w:cs="Arial"/>
          <w:b/>
          <w:sz w:val="28"/>
        </w:rPr>
      </w:pPr>
    </w:p>
    <w:p w14:paraId="5ED7629A" w14:textId="77777777" w:rsidR="00596C4E" w:rsidRPr="00636888" w:rsidRDefault="00596C4E" w:rsidP="00596C4E">
      <w:pPr>
        <w:pStyle w:val="Heading7"/>
        <w:rPr>
          <w:rFonts w:cs="Arial"/>
          <w:sz w:val="24"/>
        </w:rPr>
      </w:pPr>
      <w:r w:rsidRPr="00636888">
        <w:rPr>
          <w:rFonts w:cs="Arial"/>
          <w:sz w:val="24"/>
        </w:rPr>
        <w:t>To be provided by the supervisor</w:t>
      </w:r>
    </w:p>
    <w:p w14:paraId="07EEA276" w14:textId="77777777" w:rsidR="00596C4E" w:rsidRPr="00636888" w:rsidRDefault="00596C4E" w:rsidP="00596C4E">
      <w:pPr>
        <w:pStyle w:val="BodyText"/>
        <w:rPr>
          <w:rFonts w:cs="Arial"/>
        </w:rPr>
      </w:pPr>
    </w:p>
    <w:p w14:paraId="68DB4DA6" w14:textId="77777777" w:rsidR="00596C4E" w:rsidRPr="00636888" w:rsidRDefault="00596C4E" w:rsidP="00596C4E">
      <w:pPr>
        <w:pStyle w:val="BodyText"/>
        <w:rPr>
          <w:rFonts w:cs="Arial"/>
        </w:rPr>
      </w:pPr>
      <w:r w:rsidRPr="00636888">
        <w:rPr>
          <w:rFonts w:cs="Arial"/>
        </w:rPr>
        <w:t>This Question/Answer Booklet</w:t>
      </w:r>
    </w:p>
    <w:p w14:paraId="403ECFC4" w14:textId="77777777" w:rsidR="00596C4E" w:rsidRPr="00636888" w:rsidRDefault="00596C4E" w:rsidP="00596C4E">
      <w:pPr>
        <w:pStyle w:val="BodyText"/>
        <w:rPr>
          <w:rFonts w:cs="Arial"/>
        </w:rPr>
      </w:pPr>
      <w:r w:rsidRPr="00636888">
        <w:rPr>
          <w:rFonts w:cs="Arial"/>
        </w:rPr>
        <w:t>Data Sheet</w:t>
      </w:r>
    </w:p>
    <w:p w14:paraId="44B572B6" w14:textId="77777777" w:rsidR="00596C4E" w:rsidRPr="00636888" w:rsidRDefault="00596C4E" w:rsidP="00596C4E">
      <w:pPr>
        <w:rPr>
          <w:rFonts w:ascii="Arial" w:hAnsi="Arial" w:cs="Arial"/>
        </w:rPr>
      </w:pPr>
    </w:p>
    <w:p w14:paraId="7FFE8828" w14:textId="77777777" w:rsidR="00596C4E" w:rsidRPr="00636888" w:rsidRDefault="00596C4E" w:rsidP="00596C4E">
      <w:pPr>
        <w:rPr>
          <w:rFonts w:ascii="Arial" w:hAnsi="Arial" w:cs="Arial"/>
          <w:b/>
          <w:i/>
          <w:sz w:val="24"/>
        </w:rPr>
      </w:pPr>
      <w:r w:rsidRPr="00636888">
        <w:rPr>
          <w:rFonts w:ascii="Arial" w:hAnsi="Arial" w:cs="Arial"/>
          <w:b/>
          <w:i/>
          <w:sz w:val="24"/>
        </w:rPr>
        <w:t>To be provided by the candidate</w:t>
      </w:r>
    </w:p>
    <w:p w14:paraId="62BA50C7" w14:textId="77777777" w:rsidR="00596C4E" w:rsidRPr="00636888" w:rsidRDefault="00596C4E" w:rsidP="00596C4E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20B9D203" w14:textId="77777777" w:rsidR="00596C4E" w:rsidRPr="00636888" w:rsidRDefault="00596C4E" w:rsidP="00596C4E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636888">
        <w:rPr>
          <w:rFonts w:cs="Arial"/>
        </w:rPr>
        <w:t>Standard items:</w:t>
      </w:r>
      <w:r w:rsidRPr="00636888">
        <w:rPr>
          <w:rFonts w:cs="Arial"/>
        </w:rPr>
        <w:tab/>
        <w:t>pens, pencils, eraser, correction fluid, ruler, highlighters.</w:t>
      </w:r>
    </w:p>
    <w:p w14:paraId="13BA9043" w14:textId="77777777" w:rsidR="00596C4E" w:rsidRPr="00636888" w:rsidRDefault="00596C4E" w:rsidP="00596C4E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Special items:</w:t>
      </w:r>
      <w:r w:rsidRPr="00636888">
        <w:rPr>
          <w:rFonts w:ascii="Arial" w:hAnsi="Arial" w:cs="Arial"/>
          <w:sz w:val="24"/>
        </w:rPr>
        <w:tab/>
        <w:t>non-programmable calculators satisfying the conditions set by the School Curriculum and Standards Authority for this course.</w:t>
      </w:r>
    </w:p>
    <w:p w14:paraId="773D25A4" w14:textId="77777777" w:rsidR="00596C4E" w:rsidRPr="00636888" w:rsidRDefault="00596C4E" w:rsidP="00596C4E">
      <w:pPr>
        <w:rPr>
          <w:rFonts w:ascii="Arial" w:hAnsi="Arial" w:cs="Arial"/>
          <w:sz w:val="24"/>
        </w:rPr>
      </w:pPr>
    </w:p>
    <w:p w14:paraId="7FD9F378" w14:textId="77777777" w:rsidR="00596C4E" w:rsidRPr="00636888" w:rsidRDefault="00596C4E" w:rsidP="00596C4E">
      <w:pPr>
        <w:rPr>
          <w:rFonts w:ascii="Arial" w:hAnsi="Arial" w:cs="Arial"/>
        </w:rPr>
      </w:pPr>
    </w:p>
    <w:p w14:paraId="675E3C33" w14:textId="77777777" w:rsidR="00596C4E" w:rsidRPr="00636888" w:rsidRDefault="00596C4E" w:rsidP="00596C4E">
      <w:pPr>
        <w:rPr>
          <w:rFonts w:ascii="Arial" w:hAnsi="Arial" w:cs="Arial"/>
          <w:b/>
          <w:sz w:val="28"/>
        </w:rPr>
      </w:pPr>
      <w:r w:rsidRPr="00636888">
        <w:rPr>
          <w:rFonts w:ascii="Arial" w:hAnsi="Arial" w:cs="Arial"/>
          <w:b/>
          <w:sz w:val="28"/>
        </w:rPr>
        <w:t>Important note to candidates</w:t>
      </w:r>
    </w:p>
    <w:p w14:paraId="2538693D" w14:textId="77777777" w:rsidR="00596C4E" w:rsidRPr="00636888" w:rsidRDefault="00596C4E" w:rsidP="00596C4E">
      <w:pPr>
        <w:pStyle w:val="BodyText"/>
        <w:rPr>
          <w:rFonts w:cs="Arial"/>
        </w:rPr>
      </w:pPr>
    </w:p>
    <w:p w14:paraId="002A148B" w14:textId="77777777" w:rsidR="00596C4E" w:rsidRPr="00636888" w:rsidRDefault="00596C4E" w:rsidP="00596C4E">
      <w:pPr>
        <w:pStyle w:val="BodyText"/>
        <w:rPr>
          <w:rFonts w:cs="Arial"/>
        </w:rPr>
      </w:pPr>
      <w:r w:rsidRPr="00636888">
        <w:rPr>
          <w:rFonts w:cs="Arial"/>
        </w:rPr>
        <w:t xml:space="preserve">No other items may be taken into the examination room.  It is </w:t>
      </w:r>
      <w:r w:rsidRPr="00636888">
        <w:rPr>
          <w:rFonts w:cs="Arial"/>
          <w:b/>
        </w:rPr>
        <w:t>your</w:t>
      </w:r>
      <w:r w:rsidRPr="00636888">
        <w:rPr>
          <w:rFonts w:cs="Arial"/>
        </w:rPr>
        <w:t xml:space="preserve"> responsibility to ensure that you do not have any unauthorised notes or other items of a non</w:t>
      </w:r>
      <w:r w:rsidRPr="00636888">
        <w:rPr>
          <w:rFonts w:cs="Arial"/>
        </w:rPr>
        <w:noBreakHyphen/>
        <w:t xml:space="preserve">personal nature in the examination room.  If you have any unauthorised material with you, hand it to the supervisor </w:t>
      </w:r>
      <w:r w:rsidRPr="00636888">
        <w:rPr>
          <w:rFonts w:cs="Arial"/>
          <w:b/>
        </w:rPr>
        <w:t>before</w:t>
      </w:r>
      <w:r w:rsidRPr="00636888">
        <w:rPr>
          <w:rFonts w:cs="Arial"/>
        </w:rPr>
        <w:t xml:space="preserve"> reading any further.</w:t>
      </w:r>
    </w:p>
    <w:p w14:paraId="0CAB32FB" w14:textId="77777777" w:rsidR="00596C4E" w:rsidRPr="00636888" w:rsidRDefault="00596C4E" w:rsidP="00596C4E">
      <w:pPr>
        <w:rPr>
          <w:rFonts w:ascii="Arial" w:hAnsi="Arial" w:cs="Arial"/>
          <w:b/>
          <w:sz w:val="24"/>
        </w:rPr>
        <w:sectPr w:rsidR="00596C4E" w:rsidRPr="00636888">
          <w:headerReference w:type="default" r:id="rId7"/>
          <w:footerReference w:type="even" r:id="rId8"/>
          <w:footerReference w:type="default" r:id="rId9"/>
          <w:headerReference w:type="first" r:id="rId10"/>
          <w:pgSz w:w="11901" w:h="16840"/>
          <w:pgMar w:top="1134" w:right="1134" w:bottom="1134" w:left="1134" w:header="567" w:footer="567" w:gutter="0"/>
          <w:pgNumType w:start="1"/>
          <w:cols w:space="708"/>
          <w:titlePg/>
        </w:sectPr>
      </w:pPr>
    </w:p>
    <w:p w14:paraId="1ECF81DB" w14:textId="77777777" w:rsidR="00596C4E" w:rsidRPr="00636888" w:rsidRDefault="00596C4E" w:rsidP="00596C4E">
      <w:pPr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lastRenderedPageBreak/>
        <w:t>Structure of this paper</w:t>
      </w:r>
    </w:p>
    <w:p w14:paraId="19B56AA7" w14:textId="77777777" w:rsidR="00596C4E" w:rsidRPr="00636888" w:rsidRDefault="00596C4E" w:rsidP="00596C4E">
      <w:pPr>
        <w:tabs>
          <w:tab w:val="center" w:pos="4513"/>
        </w:tabs>
        <w:suppressAutoHyphens/>
        <w:jc w:val="both"/>
        <w:rPr>
          <w:rFonts w:ascii="Arial" w:hAnsi="Arial" w:cs="Arial"/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508"/>
        <w:gridCol w:w="1508"/>
        <w:gridCol w:w="1511"/>
        <w:gridCol w:w="1509"/>
        <w:gridCol w:w="1509"/>
      </w:tblGrid>
      <w:tr w:rsidR="00596C4E" w:rsidRPr="00636888" w14:paraId="41B13EE9" w14:textId="77777777" w:rsidTr="006911A0">
        <w:trPr>
          <w:trHeight w:val="680"/>
          <w:jc w:val="center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5611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BC5E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0023518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Number of questions to be answered</w:t>
            </w:r>
          </w:p>
        </w:tc>
        <w:tc>
          <w:tcPr>
            <w:tcW w:w="151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FBBB67B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Suggested working time</w:t>
            </w:r>
          </w:p>
          <w:p w14:paraId="4F546194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3303CE2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C9CAD4E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Percentage of exam</w:t>
            </w:r>
          </w:p>
        </w:tc>
      </w:tr>
      <w:tr w:rsidR="00596C4E" w:rsidRPr="00636888" w14:paraId="484AA593" w14:textId="77777777" w:rsidTr="006911A0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459D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One:</w:t>
            </w:r>
          </w:p>
          <w:p w14:paraId="42C67120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B157" w14:textId="7C993E81" w:rsidR="00596C4E" w:rsidRPr="00636888" w:rsidRDefault="009E519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632D7" w14:textId="7D051B97" w:rsidR="00596C4E" w:rsidRPr="00636888" w:rsidRDefault="009E519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952F2" w14:textId="32034F4E" w:rsidR="00596C4E" w:rsidRPr="00636888" w:rsidRDefault="0080446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FFCE2" w14:textId="528D2FFE" w:rsidR="00596C4E" w:rsidRPr="00636888" w:rsidRDefault="009E519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4450" w14:textId="0CE51483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</w:tr>
      <w:tr w:rsidR="00596C4E" w:rsidRPr="00636888" w14:paraId="3703DAA3" w14:textId="77777777" w:rsidTr="006911A0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EE38C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Two:</w:t>
            </w:r>
          </w:p>
          <w:p w14:paraId="202C6853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F25F" w14:textId="45F56839" w:rsidR="00596C4E" w:rsidRPr="00636888" w:rsidRDefault="006A65E2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10585" w14:textId="51A32F20" w:rsidR="00596C4E" w:rsidRPr="00636888" w:rsidRDefault="006A65E2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A572" w14:textId="56D0F1D4" w:rsidR="00596C4E" w:rsidRPr="00636888" w:rsidRDefault="00081E0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80446A">
              <w:rPr>
                <w:rFonts w:ascii="Arial" w:hAnsi="Arial" w:cs="Arial"/>
                <w:spacing w:val="-2"/>
                <w:sz w:val="24"/>
              </w:rPr>
              <w:t>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CFFF" w14:textId="2839311A" w:rsidR="00596C4E" w:rsidRPr="00636888" w:rsidRDefault="006A65E2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081E0A"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82B5A" w14:textId="4B50A8A6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</w:tr>
      <w:tr w:rsidR="00596C4E" w:rsidRPr="00636888" w14:paraId="280E862A" w14:textId="77777777" w:rsidTr="006911A0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68DF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Three:</w:t>
            </w:r>
          </w:p>
          <w:p w14:paraId="2DAEFBB2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967C" w14:textId="0655B12A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BDD14" w14:textId="4B6F4277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D0D6C" w14:textId="65AD7BB2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DB2C" w14:textId="16235CD8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1941" w14:textId="3893B8C0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</w:tr>
      <w:tr w:rsidR="00596C4E" w:rsidRPr="00636888" w14:paraId="2923DFEC" w14:textId="77777777" w:rsidTr="006911A0">
        <w:trPr>
          <w:trHeight w:val="680"/>
          <w:jc w:val="center"/>
        </w:trPr>
        <w:tc>
          <w:tcPr>
            <w:tcW w:w="646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03DD1E6" w14:textId="77777777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39D2" w14:textId="4ABF26E6" w:rsidR="00596C4E" w:rsidRPr="00636888" w:rsidRDefault="006A65E2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3</w:t>
            </w:r>
            <w:r w:rsidR="009E519A">
              <w:rPr>
                <w:rFonts w:ascii="Arial" w:hAnsi="Arial" w:cs="Arial"/>
                <w:spacing w:val="-2"/>
                <w:sz w:val="24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3792241" w14:textId="7062D7F2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  <w:highlight w:val="lightGray"/>
              </w:rPr>
            </w:pPr>
          </w:p>
        </w:tc>
      </w:tr>
    </w:tbl>
    <w:p w14:paraId="60521F13" w14:textId="77777777" w:rsidR="00596C4E" w:rsidRPr="00636888" w:rsidRDefault="00596C4E" w:rsidP="00596C4E">
      <w:pPr>
        <w:tabs>
          <w:tab w:val="left" w:pos="-720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497EFA89" w14:textId="77777777" w:rsidR="00596C4E" w:rsidRPr="00636888" w:rsidRDefault="00596C4E" w:rsidP="00596C4E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t>Instructions to candidates</w:t>
      </w:r>
    </w:p>
    <w:p w14:paraId="275E436C" w14:textId="77777777" w:rsidR="00596C4E" w:rsidRPr="00636888" w:rsidRDefault="00596C4E" w:rsidP="00596C4E">
      <w:pPr>
        <w:tabs>
          <w:tab w:val="left" w:pos="567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664D3E0E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1.</w:t>
      </w:r>
      <w:r w:rsidRPr="00636888">
        <w:rPr>
          <w:rFonts w:ascii="Arial" w:hAnsi="Arial" w:cs="Arial"/>
          <w:spacing w:val="-2"/>
          <w:sz w:val="24"/>
        </w:rPr>
        <w:tab/>
        <w:t xml:space="preserve">The rules for the conduct of examinations at Holy Cross College are detailed in the </w:t>
      </w:r>
      <w:r w:rsidRPr="00636888">
        <w:rPr>
          <w:rFonts w:ascii="Arial" w:hAnsi="Arial" w:cs="Arial"/>
          <w:spacing w:val="-2"/>
          <w:sz w:val="24"/>
        </w:rPr>
        <w:tab/>
        <w:t>College Examination Policy</w:t>
      </w:r>
      <w:r w:rsidRPr="00636888">
        <w:rPr>
          <w:rFonts w:ascii="Arial" w:hAnsi="Arial" w:cs="Arial"/>
          <w:i/>
          <w:spacing w:val="-2"/>
          <w:sz w:val="24"/>
        </w:rPr>
        <w:t xml:space="preserve">.  </w:t>
      </w:r>
      <w:r w:rsidRPr="00636888">
        <w:rPr>
          <w:rFonts w:ascii="Arial" w:hAnsi="Arial" w:cs="Arial"/>
          <w:spacing w:val="-2"/>
          <w:sz w:val="24"/>
        </w:rPr>
        <w:t xml:space="preserve">Sitting this examination implies that you agree to abide by </w:t>
      </w:r>
      <w:r w:rsidRPr="00636888">
        <w:rPr>
          <w:rFonts w:ascii="Arial" w:hAnsi="Arial" w:cs="Arial"/>
          <w:spacing w:val="-2"/>
          <w:sz w:val="24"/>
        </w:rPr>
        <w:tab/>
        <w:t>these rules.</w:t>
      </w:r>
    </w:p>
    <w:p w14:paraId="3C52854A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4D0386E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2.</w:t>
      </w:r>
      <w:r w:rsidRPr="00636888">
        <w:rPr>
          <w:rFonts w:ascii="Arial" w:hAnsi="Arial" w:cs="Arial"/>
          <w:spacing w:val="-2"/>
          <w:sz w:val="24"/>
        </w:rPr>
        <w:tab/>
        <w:t xml:space="preserve">Write your answers in this Question/Answer Booklet.  </w:t>
      </w:r>
    </w:p>
    <w:p w14:paraId="0311B7EB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59C971AF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3.</w:t>
      </w:r>
      <w:r w:rsidRPr="00636888">
        <w:rPr>
          <w:rFonts w:ascii="Arial" w:hAnsi="Arial" w:cs="Arial"/>
          <w:spacing w:val="-2"/>
          <w:sz w:val="24"/>
        </w:rPr>
        <w:tab/>
        <w:t>Working or reasoning should be clearly shown when calculating or estimating answers.</w:t>
      </w:r>
    </w:p>
    <w:p w14:paraId="201B3313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E832AFB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4.</w:t>
      </w:r>
      <w:r w:rsidRPr="00636888">
        <w:rPr>
          <w:rFonts w:ascii="Arial" w:hAnsi="Arial" w:cs="Arial"/>
          <w:spacing w:val="-2"/>
          <w:sz w:val="24"/>
        </w:rPr>
        <w:tab/>
        <w:t xml:space="preserve">You must be careful to confine your responses to the specific questions asked and to </w:t>
      </w:r>
      <w:r w:rsidRPr="00636888">
        <w:rPr>
          <w:rFonts w:ascii="Arial" w:hAnsi="Arial" w:cs="Arial"/>
          <w:spacing w:val="-2"/>
          <w:sz w:val="24"/>
        </w:rPr>
        <w:tab/>
        <w:t>follow any instructions that are specific to a particular question.</w:t>
      </w:r>
    </w:p>
    <w:p w14:paraId="1914B92D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B10AC98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5.</w:t>
      </w:r>
      <w:r w:rsidRPr="00636888">
        <w:rPr>
          <w:rFonts w:ascii="Arial" w:hAnsi="Arial" w:cs="Arial"/>
          <w:spacing w:val="-2"/>
          <w:sz w:val="24"/>
        </w:rPr>
        <w:tab/>
        <w:t xml:space="preserve">Spare pages are included at the end of this booklet.  They can be used for planning </w:t>
      </w:r>
      <w:r w:rsidRPr="00636888">
        <w:rPr>
          <w:rFonts w:ascii="Arial" w:hAnsi="Arial" w:cs="Arial"/>
          <w:spacing w:val="-2"/>
          <w:sz w:val="24"/>
        </w:rPr>
        <w:tab/>
        <w:t>your responses and/or as additional space if required to continue an answer.</w:t>
      </w:r>
    </w:p>
    <w:p w14:paraId="59BA145D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 xml:space="preserve"> </w:t>
      </w:r>
    </w:p>
    <w:p w14:paraId="52AC291F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Planning: If you use the spare pages for planning, indicate this clearly at the top </w:t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  <w:t>of the page.</w:t>
      </w:r>
    </w:p>
    <w:p w14:paraId="31B27556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Continuing an answer:  If you need to use the space to continue an answer, </w:t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  <w:t xml:space="preserve">indicate in the original answer space where the answer is continued, i.e. give the </w:t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  <w:t xml:space="preserve">page number.  </w:t>
      </w:r>
    </w:p>
    <w:p w14:paraId="264C2D60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Fill in the number of the question(s) that you are continuing to answer at the top </w:t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  <w:t>of the page.</w:t>
      </w:r>
    </w:p>
    <w:p w14:paraId="53757A24" w14:textId="77777777" w:rsidR="00596C4E" w:rsidRPr="00636888" w:rsidRDefault="00596C4E" w:rsidP="00596C4E">
      <w:pPr>
        <w:tabs>
          <w:tab w:val="left" w:pos="-720"/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5CDB8EBE" w14:textId="77777777" w:rsidR="00596C4E" w:rsidRPr="00636888" w:rsidRDefault="00596C4E" w:rsidP="00596C4E">
      <w:pPr>
        <w:tabs>
          <w:tab w:val="left" w:pos="567"/>
          <w:tab w:val="left" w:pos="1134"/>
          <w:tab w:val="left" w:pos="5104"/>
          <w:tab w:val="left" w:pos="567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 xml:space="preserve"> </w:t>
      </w:r>
    </w:p>
    <w:p w14:paraId="621B6D33" w14:textId="6A05B3D4" w:rsidR="00B501BA" w:rsidRPr="00636888" w:rsidRDefault="00596C4E" w:rsidP="00B501BA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br w:type="page"/>
      </w:r>
      <w:r w:rsidR="00B501BA" w:rsidRPr="00636888">
        <w:rPr>
          <w:rFonts w:ascii="Arial" w:hAnsi="Arial" w:cs="Arial"/>
          <w:b/>
          <w:sz w:val="24"/>
        </w:rPr>
        <w:lastRenderedPageBreak/>
        <w:t>SECTION 1</w:t>
      </w:r>
      <w:r w:rsidR="00B501BA">
        <w:rPr>
          <w:rFonts w:ascii="Arial" w:hAnsi="Arial" w:cs="Arial"/>
          <w:b/>
          <w:sz w:val="24"/>
        </w:rPr>
        <w:t xml:space="preserve"> </w:t>
      </w:r>
      <w:r w:rsidR="00B501BA">
        <w:rPr>
          <w:rFonts w:ascii="Arial" w:hAnsi="Arial" w:cs="Arial"/>
          <w:b/>
          <w:sz w:val="24"/>
        </w:rPr>
        <w:tab/>
        <w:t>MULTIPLE CHOICE  (</w:t>
      </w:r>
      <w:r w:rsidR="005324BF">
        <w:rPr>
          <w:rFonts w:ascii="Arial" w:hAnsi="Arial" w:cs="Arial"/>
          <w:b/>
          <w:sz w:val="24"/>
        </w:rPr>
        <w:t>7</w:t>
      </w:r>
      <w:r w:rsidR="00B501BA" w:rsidRPr="00636888">
        <w:rPr>
          <w:rFonts w:ascii="Arial" w:hAnsi="Arial" w:cs="Arial"/>
          <w:b/>
          <w:sz w:val="24"/>
        </w:rPr>
        <w:t xml:space="preserve"> marks)</w:t>
      </w:r>
    </w:p>
    <w:p w14:paraId="51392EF8" w14:textId="77777777" w:rsidR="00B501BA" w:rsidRPr="00636888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19CBBA16" w14:textId="77777777" w:rsidR="00B501BA" w:rsidRPr="00636888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 xml:space="preserve">Choose the best answer for each question in the Multiple Choice Question booklet.  </w:t>
      </w:r>
    </w:p>
    <w:p w14:paraId="37AE973D" w14:textId="77777777" w:rsidR="00B501BA" w:rsidRPr="00636888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3FECD04F" w14:textId="6A5CD989" w:rsidR="00B501BA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b/>
          <w:i/>
          <w:sz w:val="24"/>
        </w:rPr>
        <w:t>Write your answer in the box to the right.</w:t>
      </w:r>
    </w:p>
    <w:tbl>
      <w:tblPr>
        <w:tblpPr w:leftFromText="180" w:rightFromText="180" w:vertAnchor="text" w:horzAnchor="margin" w:tblpXSpec="right" w:tblpY="-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9E519A" w:rsidRPr="0060517B" w14:paraId="1C44EAF2" w14:textId="77777777" w:rsidTr="009E519A">
        <w:trPr>
          <w:trHeight w:val="240"/>
        </w:trPr>
        <w:tc>
          <w:tcPr>
            <w:tcW w:w="2187" w:type="dxa"/>
            <w:gridSpan w:val="2"/>
            <w:vAlign w:val="center"/>
          </w:tcPr>
          <w:p w14:paraId="6576DE8E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9E519A" w:rsidRPr="0060517B" w14:paraId="3575C8D7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1AF5F4F9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68C3AAA1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2C9FDB1B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02A6BE98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51EA8291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5DF502AD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0BA570E8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64E91C71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720DC95C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1B7488B5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60AD43C5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41192ECD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15F2C4BD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1D7232F2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418916D9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7E2553D9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790EA2D1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7925508C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433E6477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4BA0F6B5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071247FF" w14:textId="6360B257" w:rsidR="00B501BA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74FE2ACC" w14:textId="7472284A" w:rsidR="00B501BA" w:rsidRPr="0058386D" w:rsidRDefault="00B501BA" w:rsidP="00B501B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</w:t>
      </w:r>
      <w:r w:rsidRPr="0058386D">
        <w:rPr>
          <w:rFonts w:ascii="Arial" w:hAnsi="Arial" w:cs="Arial"/>
          <w:sz w:val="22"/>
        </w:rPr>
        <w:t>.</w:t>
      </w:r>
      <w:r w:rsidRPr="0058386D">
        <w:rPr>
          <w:rFonts w:ascii="Arial" w:hAnsi="Arial" w:cs="Arial"/>
          <w:sz w:val="22"/>
        </w:rPr>
        <w:tab/>
        <w:t xml:space="preserve">Calculate the </w:t>
      </w:r>
      <w:r w:rsidRPr="00A257AA">
        <w:rPr>
          <w:rFonts w:ascii="Arial" w:hAnsi="Arial" w:cs="Arial"/>
          <w:b/>
          <w:i/>
          <w:sz w:val="22"/>
        </w:rPr>
        <w:t>speed</w:t>
      </w:r>
      <w:r w:rsidRPr="0058386D">
        <w:rPr>
          <w:rFonts w:ascii="Arial" w:hAnsi="Arial" w:cs="Arial"/>
          <w:sz w:val="22"/>
        </w:rPr>
        <w:t xml:space="preserve"> of a bus that travels between two traffic lights </w:t>
      </w:r>
      <w:r>
        <w:rPr>
          <w:rFonts w:ascii="Arial" w:hAnsi="Arial" w:cs="Arial"/>
          <w:sz w:val="22"/>
        </w:rPr>
        <w:tab/>
      </w:r>
      <w:r w:rsidRPr="0058386D">
        <w:rPr>
          <w:rFonts w:ascii="Arial" w:hAnsi="Arial" w:cs="Arial"/>
          <w:sz w:val="22"/>
        </w:rPr>
        <w:t>145 metres apart in 20.0 seconds.</w:t>
      </w:r>
      <w:r>
        <w:rPr>
          <w:rFonts w:ascii="Arial" w:hAnsi="Arial" w:cs="Arial"/>
          <w:sz w:val="22"/>
        </w:rPr>
        <w:t xml:space="preserve">  </w:t>
      </w:r>
    </w:p>
    <w:p w14:paraId="55BCC5D9" w14:textId="77777777" w:rsidR="00B501BA" w:rsidRPr="0058386D" w:rsidRDefault="00B501BA" w:rsidP="00B501BA">
      <w:pPr>
        <w:rPr>
          <w:rFonts w:ascii="Arial" w:hAnsi="Arial" w:cs="Arial"/>
          <w:sz w:val="22"/>
        </w:rPr>
      </w:pPr>
    </w:p>
    <w:p w14:paraId="45FF0BD8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(a)</w:t>
      </w:r>
      <w:r w:rsidRPr="0058386D">
        <w:rPr>
          <w:rFonts w:ascii="Arial" w:hAnsi="Arial" w:cs="Arial"/>
          <w:sz w:val="22"/>
        </w:rPr>
        <w:tab/>
        <w:t>7.00 m/s</w:t>
      </w:r>
    </w:p>
    <w:p w14:paraId="64763A87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(b)</w:t>
      </w:r>
      <w:r w:rsidRPr="0058386D">
        <w:rPr>
          <w:rFonts w:ascii="Arial" w:hAnsi="Arial" w:cs="Arial"/>
          <w:sz w:val="22"/>
        </w:rPr>
        <w:tab/>
        <w:t>7.25 m/s</w:t>
      </w:r>
    </w:p>
    <w:p w14:paraId="26B03DD0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(c)</w:t>
      </w:r>
      <w:r w:rsidRPr="0058386D">
        <w:rPr>
          <w:rFonts w:ascii="Arial" w:hAnsi="Arial" w:cs="Arial"/>
          <w:sz w:val="22"/>
        </w:rPr>
        <w:tab/>
        <w:t>6.25 m/s</w:t>
      </w:r>
    </w:p>
    <w:p w14:paraId="52401633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(d)</w:t>
      </w:r>
      <w:r w:rsidRPr="0058386D">
        <w:rPr>
          <w:rFonts w:ascii="Arial" w:hAnsi="Arial" w:cs="Arial"/>
          <w:sz w:val="22"/>
        </w:rPr>
        <w:tab/>
        <w:t>7.50 m/s</w:t>
      </w:r>
    </w:p>
    <w:p w14:paraId="4812FC9C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377BB20" w14:textId="5A8094F8" w:rsidR="00B501BA" w:rsidRDefault="00B501BA" w:rsidP="00B501BA">
      <w:pPr>
        <w:rPr>
          <w:rFonts w:ascii="Arial" w:hAnsi="Arial" w:cs="Arial"/>
          <w:sz w:val="22"/>
        </w:rPr>
      </w:pPr>
      <w:r w:rsidRPr="0060517B">
        <w:rPr>
          <w:rFonts w:ascii="Arial" w:hAnsi="Arial" w:cs="Arial"/>
          <w:sz w:val="22"/>
          <w:szCs w:val="22"/>
        </w:rPr>
        <w:t>2.</w:t>
      </w:r>
      <w:r w:rsidRPr="0060517B">
        <w:rPr>
          <w:rFonts w:ascii="Arial" w:hAnsi="Arial" w:cs="Arial"/>
          <w:sz w:val="22"/>
          <w:szCs w:val="22"/>
        </w:rPr>
        <w:tab/>
      </w:r>
      <w:r w:rsidRPr="00A257AA">
        <w:rPr>
          <w:rFonts w:ascii="Arial" w:hAnsi="Arial" w:cs="Arial"/>
          <w:b/>
          <w:i/>
          <w:sz w:val="22"/>
        </w:rPr>
        <w:t>How long</w:t>
      </w:r>
      <w:r w:rsidRPr="0058386D">
        <w:rPr>
          <w:rFonts w:ascii="Arial" w:hAnsi="Arial" w:cs="Arial"/>
          <w:sz w:val="22"/>
        </w:rPr>
        <w:t xml:space="preserve"> would a car travelling at a speed of 60 km/h take to cover </w:t>
      </w:r>
      <w:r>
        <w:rPr>
          <w:rFonts w:ascii="Arial" w:hAnsi="Arial" w:cs="Arial"/>
          <w:sz w:val="22"/>
        </w:rPr>
        <w:tab/>
      </w:r>
      <w:r w:rsidRPr="0058386D">
        <w:rPr>
          <w:rFonts w:ascii="Arial" w:hAnsi="Arial" w:cs="Arial"/>
          <w:sz w:val="22"/>
        </w:rPr>
        <w:t>a distance of 90 km?</w:t>
      </w:r>
      <w:r>
        <w:rPr>
          <w:rFonts w:ascii="Arial" w:hAnsi="Arial" w:cs="Arial"/>
          <w:sz w:val="22"/>
        </w:rPr>
        <w:t xml:space="preserve">  </w:t>
      </w:r>
    </w:p>
    <w:p w14:paraId="4352772B" w14:textId="77777777" w:rsidR="00B501BA" w:rsidRPr="0058386D" w:rsidRDefault="00B501BA" w:rsidP="00B501BA">
      <w:pPr>
        <w:rPr>
          <w:rFonts w:ascii="Arial" w:hAnsi="Arial" w:cs="Arial"/>
          <w:sz w:val="22"/>
        </w:rPr>
      </w:pPr>
    </w:p>
    <w:p w14:paraId="4DB27D78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(a)</w:t>
      </w:r>
      <w:r w:rsidRPr="0058386D">
        <w:rPr>
          <w:rFonts w:ascii="Arial" w:hAnsi="Arial" w:cs="Arial"/>
          <w:sz w:val="22"/>
        </w:rPr>
        <w:tab/>
        <w:t>1½ hours</w:t>
      </w:r>
    </w:p>
    <w:p w14:paraId="53843E0F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(b)</w:t>
      </w:r>
      <w:r w:rsidRPr="0058386D">
        <w:rPr>
          <w:rFonts w:ascii="Arial" w:hAnsi="Arial" w:cs="Arial"/>
          <w:sz w:val="22"/>
        </w:rPr>
        <w:tab/>
        <w:t>2 ½ hours</w:t>
      </w:r>
    </w:p>
    <w:p w14:paraId="134D9AA5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(c)</w:t>
      </w:r>
      <w:r w:rsidRPr="0058386D">
        <w:rPr>
          <w:rFonts w:ascii="Arial" w:hAnsi="Arial" w:cs="Arial"/>
          <w:sz w:val="22"/>
        </w:rPr>
        <w:tab/>
        <w:t>3 ½ hours</w:t>
      </w:r>
    </w:p>
    <w:p w14:paraId="551EBF52" w14:textId="1474991F" w:rsidR="00B501BA" w:rsidRDefault="00B501BA" w:rsidP="00B501BA">
      <w:pPr>
        <w:tabs>
          <w:tab w:val="left" w:pos="567"/>
        </w:tabs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(d)</w:t>
      </w:r>
      <w:r w:rsidRPr="0058386D">
        <w:rPr>
          <w:rFonts w:ascii="Arial" w:hAnsi="Arial" w:cs="Arial"/>
          <w:sz w:val="22"/>
        </w:rPr>
        <w:tab/>
        <w:t>4 ½ hours</w:t>
      </w:r>
    </w:p>
    <w:p w14:paraId="5822F022" w14:textId="4F633931" w:rsidR="00A257AA" w:rsidRDefault="00A257AA" w:rsidP="00B501BA">
      <w:pPr>
        <w:tabs>
          <w:tab w:val="left" w:pos="567"/>
        </w:tabs>
        <w:rPr>
          <w:rFonts w:ascii="Arial" w:hAnsi="Arial" w:cs="Arial"/>
          <w:sz w:val="22"/>
        </w:rPr>
      </w:pPr>
    </w:p>
    <w:p w14:paraId="10E88EC9" w14:textId="54B4C314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3.</w:t>
      </w:r>
      <w:r>
        <w:rPr>
          <w:rFonts w:ascii="Arial" w:hAnsi="Arial"/>
          <w:sz w:val="22"/>
          <w:szCs w:val="22"/>
          <w:lang w:val="en-US"/>
        </w:rPr>
        <w:tab/>
        <w:t>An object moves with a speed of 8</w:t>
      </w:r>
      <w:r w:rsidR="009E519A">
        <w:rPr>
          <w:rFonts w:ascii="Arial" w:hAnsi="Arial"/>
          <w:sz w:val="22"/>
          <w:szCs w:val="22"/>
          <w:lang w:val="en-US"/>
        </w:rPr>
        <w:t xml:space="preserve"> </w:t>
      </w:r>
      <w:r>
        <w:rPr>
          <w:rFonts w:ascii="Arial" w:hAnsi="Arial"/>
          <w:sz w:val="22"/>
          <w:szCs w:val="22"/>
          <w:lang w:val="en-US"/>
        </w:rPr>
        <w:t xml:space="preserve">m/s for 22 seconds. What </w:t>
      </w:r>
      <w:r w:rsidRPr="00A257AA">
        <w:rPr>
          <w:rFonts w:ascii="Arial" w:hAnsi="Arial"/>
          <w:b/>
          <w:bCs/>
          <w:i/>
          <w:iCs/>
          <w:sz w:val="22"/>
          <w:szCs w:val="22"/>
          <w:lang w:val="fr-FR"/>
        </w:rPr>
        <w:t>distance</w:t>
      </w:r>
      <w:r>
        <w:rPr>
          <w:rFonts w:ascii="Arial" w:hAnsi="Arial"/>
          <w:sz w:val="22"/>
          <w:szCs w:val="22"/>
          <w:lang w:val="en-US"/>
        </w:rPr>
        <w:t xml:space="preserve"> has it travelled? </w:t>
      </w:r>
      <w:r w:rsidR="009E519A">
        <w:rPr>
          <w:rFonts w:ascii="Arial" w:hAnsi="Arial"/>
          <w:sz w:val="22"/>
          <w:szCs w:val="22"/>
          <w:lang w:val="en-US"/>
        </w:rPr>
        <w:t xml:space="preserve"> </w:t>
      </w:r>
    </w:p>
    <w:p w14:paraId="44BA5CCE" w14:textId="77777777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3C8735FC" w14:textId="36C50BD2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(a)</w:t>
      </w:r>
      <w:r>
        <w:rPr>
          <w:rFonts w:ascii="Arial" w:eastAsia="Arial" w:hAnsi="Arial" w:cs="Arial"/>
          <w:sz w:val="22"/>
          <w:szCs w:val="22"/>
        </w:rPr>
        <w:tab/>
      </w:r>
      <w:r w:rsidR="009E519A">
        <w:rPr>
          <w:rFonts w:ascii="Arial" w:eastAsia="Arial" w:hAnsi="Arial" w:cs="Arial"/>
          <w:sz w:val="22"/>
          <w:szCs w:val="22"/>
        </w:rPr>
        <w:t>0.364</w:t>
      </w:r>
      <w:r>
        <w:rPr>
          <w:rFonts w:ascii="Arial" w:eastAsia="Arial" w:hAnsi="Arial" w:cs="Arial"/>
          <w:sz w:val="22"/>
          <w:szCs w:val="22"/>
        </w:rPr>
        <w:t xml:space="preserve"> m</w:t>
      </w:r>
    </w:p>
    <w:p w14:paraId="2A2ED4A6" w14:textId="48F72AA2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(b)</w:t>
      </w:r>
      <w:r>
        <w:rPr>
          <w:rFonts w:ascii="Arial" w:eastAsia="Arial" w:hAnsi="Arial" w:cs="Arial"/>
          <w:sz w:val="22"/>
          <w:szCs w:val="22"/>
        </w:rPr>
        <w:tab/>
      </w:r>
      <w:r w:rsidR="009E519A">
        <w:rPr>
          <w:rFonts w:ascii="Arial" w:eastAsia="Arial" w:hAnsi="Arial" w:cs="Arial"/>
          <w:sz w:val="22"/>
          <w:szCs w:val="22"/>
        </w:rPr>
        <w:t>2.75</w:t>
      </w:r>
      <w:r>
        <w:rPr>
          <w:rFonts w:ascii="Arial" w:eastAsia="Arial" w:hAnsi="Arial" w:cs="Arial"/>
          <w:sz w:val="22"/>
          <w:szCs w:val="22"/>
        </w:rPr>
        <w:t xml:space="preserve"> m</w:t>
      </w:r>
    </w:p>
    <w:p w14:paraId="61A09E73" w14:textId="4231D450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(c)</w:t>
      </w:r>
      <w:r>
        <w:rPr>
          <w:rFonts w:ascii="Arial" w:eastAsia="Arial" w:hAnsi="Arial" w:cs="Arial"/>
          <w:sz w:val="22"/>
          <w:szCs w:val="22"/>
        </w:rPr>
        <w:tab/>
      </w:r>
      <w:r w:rsidR="009E519A">
        <w:rPr>
          <w:rFonts w:ascii="Arial" w:eastAsia="Arial" w:hAnsi="Arial" w:cs="Arial"/>
          <w:sz w:val="22"/>
          <w:szCs w:val="22"/>
        </w:rPr>
        <w:t>30 m</w:t>
      </w:r>
    </w:p>
    <w:p w14:paraId="69EB79D1" w14:textId="663A6276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(d)</w:t>
      </w:r>
      <w:r>
        <w:rPr>
          <w:rFonts w:ascii="Arial" w:eastAsia="Arial" w:hAnsi="Arial" w:cs="Arial"/>
          <w:sz w:val="22"/>
          <w:szCs w:val="22"/>
        </w:rPr>
        <w:tab/>
      </w:r>
      <w:r w:rsidR="009E519A">
        <w:rPr>
          <w:rFonts w:ascii="Arial" w:eastAsia="Arial" w:hAnsi="Arial" w:cs="Arial"/>
          <w:sz w:val="22"/>
          <w:szCs w:val="22"/>
        </w:rPr>
        <w:t>176</w:t>
      </w:r>
      <w:r>
        <w:rPr>
          <w:rFonts w:ascii="Arial" w:eastAsia="Arial" w:hAnsi="Arial" w:cs="Arial"/>
          <w:sz w:val="22"/>
          <w:szCs w:val="22"/>
        </w:rPr>
        <w:t xml:space="preserve"> m</w:t>
      </w:r>
    </w:p>
    <w:p w14:paraId="4E36ABD9" w14:textId="77777777" w:rsidR="00D87006" w:rsidRDefault="00D87006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79E8A87" w14:textId="43912C81" w:rsidR="00B501BA" w:rsidRPr="0060517B" w:rsidRDefault="009E519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 w:rsidR="00B501BA" w:rsidRPr="0060517B">
        <w:rPr>
          <w:rFonts w:ascii="Arial" w:hAnsi="Arial" w:cs="Arial"/>
          <w:sz w:val="22"/>
          <w:szCs w:val="22"/>
        </w:rPr>
        <w:t>.</w:t>
      </w:r>
      <w:r w:rsidR="00B501BA" w:rsidRPr="0060517B">
        <w:rPr>
          <w:rFonts w:ascii="Arial" w:hAnsi="Arial" w:cs="Arial"/>
          <w:sz w:val="22"/>
          <w:szCs w:val="22"/>
        </w:rPr>
        <w:tab/>
      </w:r>
      <w:r w:rsidR="00B501BA">
        <w:rPr>
          <w:rFonts w:ascii="Arial" w:hAnsi="Arial" w:cs="Arial"/>
          <w:sz w:val="22"/>
          <w:szCs w:val="22"/>
        </w:rPr>
        <w:t>Speed</w:t>
      </w:r>
      <w:r w:rsidR="00B501BA" w:rsidRPr="0060517B">
        <w:rPr>
          <w:rFonts w:ascii="Arial" w:hAnsi="Arial" w:cs="Arial"/>
          <w:sz w:val="22"/>
          <w:szCs w:val="22"/>
        </w:rPr>
        <w:t xml:space="preserve"> is a measure of the rate:  </w:t>
      </w:r>
    </w:p>
    <w:p w14:paraId="38351970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81DA099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(a)</w:t>
      </w:r>
      <w:r w:rsidRPr="0060517B">
        <w:rPr>
          <w:rFonts w:ascii="Arial" w:hAnsi="Arial" w:cs="Arial"/>
          <w:sz w:val="22"/>
          <w:szCs w:val="22"/>
        </w:rPr>
        <w:tab/>
        <w:t>at which distance is covered.</w:t>
      </w:r>
    </w:p>
    <w:p w14:paraId="53A6EF4A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(b)</w:t>
      </w:r>
      <w:r w:rsidRPr="0060517B">
        <w:rPr>
          <w:rFonts w:ascii="Arial" w:hAnsi="Arial" w:cs="Arial"/>
          <w:sz w:val="22"/>
          <w:szCs w:val="22"/>
        </w:rPr>
        <w:tab/>
        <w:t>at which speed increases.</w:t>
      </w:r>
    </w:p>
    <w:p w14:paraId="4636BE54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(c)</w:t>
      </w:r>
      <w:r w:rsidRPr="0060517B">
        <w:rPr>
          <w:rFonts w:ascii="Arial" w:hAnsi="Arial" w:cs="Arial"/>
          <w:sz w:val="22"/>
          <w:szCs w:val="22"/>
        </w:rPr>
        <w:tab/>
        <w:t xml:space="preserve">of change in </w:t>
      </w:r>
      <w:r>
        <w:rPr>
          <w:rFonts w:ascii="Arial" w:hAnsi="Arial" w:cs="Arial"/>
          <w:sz w:val="22"/>
          <w:szCs w:val="22"/>
        </w:rPr>
        <w:t>force</w:t>
      </w:r>
      <w:r w:rsidRPr="0060517B">
        <w:rPr>
          <w:rFonts w:ascii="Arial" w:hAnsi="Arial" w:cs="Arial"/>
          <w:sz w:val="22"/>
          <w:szCs w:val="22"/>
        </w:rPr>
        <w:t>.</w:t>
      </w:r>
    </w:p>
    <w:p w14:paraId="3D306B31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(d)</w:t>
      </w:r>
      <w:r w:rsidRPr="0060517B">
        <w:rPr>
          <w:rFonts w:ascii="Arial" w:hAnsi="Arial" w:cs="Arial"/>
          <w:sz w:val="22"/>
          <w:szCs w:val="22"/>
        </w:rPr>
        <w:tab/>
        <w:t>of change in acceleration.</w:t>
      </w:r>
    </w:p>
    <w:p w14:paraId="058D0601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235FBB2" w14:textId="77777777" w:rsidR="009E519A" w:rsidRDefault="009E519A">
      <w:pPr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br w:type="page"/>
      </w:r>
    </w:p>
    <w:p w14:paraId="713C19E9" w14:textId="23ADEBA6" w:rsidR="00D87006" w:rsidRPr="007E6124" w:rsidRDefault="00D87006" w:rsidP="00D87006">
      <w:pPr>
        <w:rPr>
          <w:rFonts w:ascii="Arial" w:hAnsi="Arial" w:cs="Arial"/>
          <w:b/>
          <w:i/>
          <w:sz w:val="22"/>
          <w:szCs w:val="22"/>
        </w:rPr>
      </w:pPr>
      <w:r w:rsidRPr="007E6124">
        <w:rPr>
          <w:rFonts w:ascii="Arial" w:hAnsi="Arial" w:cs="Arial"/>
          <w:b/>
          <w:i/>
          <w:sz w:val="22"/>
          <w:szCs w:val="22"/>
        </w:rPr>
        <w:lastRenderedPageBreak/>
        <w:t xml:space="preserve">The following diagrams represent the marks made on four separate tapes by the </w:t>
      </w:r>
      <w:r>
        <w:rPr>
          <w:rFonts w:ascii="Arial" w:hAnsi="Arial" w:cs="Arial"/>
          <w:b/>
          <w:i/>
          <w:sz w:val="22"/>
          <w:szCs w:val="22"/>
        </w:rPr>
        <w:tab/>
      </w:r>
      <w:r w:rsidRPr="007E6124">
        <w:rPr>
          <w:rFonts w:ascii="Arial" w:hAnsi="Arial" w:cs="Arial"/>
          <w:b/>
          <w:i/>
          <w:sz w:val="22"/>
          <w:szCs w:val="22"/>
        </w:rPr>
        <w:t>timing device as</w:t>
      </w:r>
      <w:r>
        <w:rPr>
          <w:rFonts w:ascii="Arial" w:hAnsi="Arial" w:cs="Arial"/>
          <w:b/>
          <w:i/>
          <w:sz w:val="22"/>
          <w:szCs w:val="22"/>
        </w:rPr>
        <w:t xml:space="preserve"> </w:t>
      </w:r>
      <w:r w:rsidRPr="007E6124">
        <w:rPr>
          <w:rFonts w:ascii="Arial" w:hAnsi="Arial" w:cs="Arial"/>
          <w:b/>
          <w:i/>
          <w:sz w:val="22"/>
          <w:szCs w:val="22"/>
        </w:rPr>
        <w:t>the cart moves.</w:t>
      </w:r>
    </w:p>
    <w:p w14:paraId="29BAFAAE" w14:textId="77777777" w:rsidR="00D87006" w:rsidRPr="007E6124" w:rsidRDefault="00D87006" w:rsidP="00D87006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A14C319" wp14:editId="198D825C">
            <wp:extent cx="5274945" cy="251650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A295" w14:textId="77777777" w:rsidR="00D87006" w:rsidRDefault="00D87006" w:rsidP="00D87006">
      <w:pPr>
        <w:rPr>
          <w:rFonts w:ascii="Arial" w:hAnsi="Arial" w:cs="Arial"/>
          <w:sz w:val="22"/>
          <w:szCs w:val="22"/>
        </w:rPr>
      </w:pPr>
    </w:p>
    <w:p w14:paraId="0F7CD88B" w14:textId="14610CE6" w:rsidR="00D87006" w:rsidRPr="007E6124" w:rsidRDefault="009E519A" w:rsidP="00D8700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D87006" w:rsidRPr="007E6124">
        <w:rPr>
          <w:rFonts w:ascii="Arial" w:hAnsi="Arial" w:cs="Arial"/>
          <w:sz w:val="22"/>
          <w:szCs w:val="22"/>
        </w:rPr>
        <w:t xml:space="preserve">. </w:t>
      </w:r>
      <w:r w:rsidR="00D87006"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was </w:t>
      </w:r>
      <w:r w:rsidR="00D87006" w:rsidRPr="007E6124">
        <w:rPr>
          <w:rFonts w:ascii="Arial" w:hAnsi="Arial" w:cs="Arial"/>
          <w:b/>
          <w:i/>
          <w:sz w:val="22"/>
          <w:szCs w:val="22"/>
        </w:rPr>
        <w:t>slowing down</w:t>
      </w:r>
      <w:r w:rsidR="00D87006" w:rsidRPr="007E6124">
        <w:rPr>
          <w:rFonts w:ascii="Arial" w:hAnsi="Arial" w:cs="Arial"/>
          <w:sz w:val="22"/>
          <w:szCs w:val="22"/>
        </w:rPr>
        <w:t xml:space="preserve"> throughout the </w:t>
      </w:r>
      <w:r w:rsidR="00D87006">
        <w:rPr>
          <w:rFonts w:ascii="Arial" w:hAnsi="Arial" w:cs="Arial"/>
          <w:sz w:val="22"/>
          <w:szCs w:val="22"/>
        </w:rPr>
        <w:tab/>
      </w:r>
      <w:r w:rsidR="00D87006" w:rsidRPr="007E6124">
        <w:rPr>
          <w:rFonts w:ascii="Arial" w:hAnsi="Arial" w:cs="Arial"/>
          <w:sz w:val="22"/>
          <w:szCs w:val="22"/>
        </w:rPr>
        <w:t>recorded time interval?</w:t>
      </w:r>
    </w:p>
    <w:p w14:paraId="438BF8A1" w14:textId="77777777" w:rsidR="00D87006" w:rsidRPr="007E6124" w:rsidRDefault="00D87006" w:rsidP="00D87006">
      <w:pPr>
        <w:rPr>
          <w:rFonts w:ascii="Arial" w:hAnsi="Arial" w:cs="Arial"/>
          <w:bCs/>
          <w:sz w:val="22"/>
          <w:szCs w:val="22"/>
        </w:rPr>
      </w:pPr>
      <w:r w:rsidRPr="007E6124">
        <w:rPr>
          <w:rFonts w:ascii="Arial" w:hAnsi="Arial" w:cs="Arial"/>
          <w:bCs/>
          <w:sz w:val="22"/>
          <w:szCs w:val="22"/>
        </w:rPr>
        <w:tab/>
      </w:r>
    </w:p>
    <w:p w14:paraId="6BCE11CD" w14:textId="77777777" w:rsidR="00D87006" w:rsidRPr="007E6124" w:rsidRDefault="00D87006" w:rsidP="00D87006">
      <w:pPr>
        <w:rPr>
          <w:rFonts w:ascii="Arial" w:hAnsi="Arial" w:cs="Arial"/>
          <w:bCs/>
          <w:sz w:val="22"/>
          <w:szCs w:val="22"/>
        </w:rPr>
      </w:pPr>
      <w:r w:rsidRPr="007E6124">
        <w:rPr>
          <w:rFonts w:ascii="Arial" w:hAnsi="Arial" w:cs="Arial"/>
          <w:bCs/>
          <w:sz w:val="22"/>
          <w:szCs w:val="22"/>
        </w:rPr>
        <w:tab/>
        <w:t xml:space="preserve">(a)  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 xml:space="preserve"> </w:t>
      </w:r>
      <w:r w:rsidRPr="007E6124">
        <w:rPr>
          <w:rFonts w:ascii="Arial" w:hAnsi="Arial" w:cs="Arial"/>
          <w:bCs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 xml:space="preserve">(c) III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>(d)  IV</w:t>
      </w:r>
    </w:p>
    <w:p w14:paraId="5B8DD317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 xml:space="preserve"> </w:t>
      </w:r>
    </w:p>
    <w:p w14:paraId="6AE80FAA" w14:textId="14D218E4" w:rsidR="00D87006" w:rsidRPr="007E6124" w:rsidRDefault="009E519A" w:rsidP="00D8700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="00D87006" w:rsidRPr="007E6124">
        <w:rPr>
          <w:rFonts w:ascii="Arial" w:hAnsi="Arial" w:cs="Arial"/>
          <w:sz w:val="22"/>
          <w:szCs w:val="22"/>
        </w:rPr>
        <w:t xml:space="preserve">. </w:t>
      </w:r>
      <w:r w:rsidR="00D87006"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</w:t>
      </w:r>
      <w:r w:rsidR="00D87006" w:rsidRPr="007E6124">
        <w:rPr>
          <w:rFonts w:ascii="Arial" w:hAnsi="Arial" w:cs="Arial"/>
          <w:b/>
          <w:i/>
          <w:sz w:val="22"/>
          <w:szCs w:val="22"/>
        </w:rPr>
        <w:t>started from rest and accelerated</w:t>
      </w:r>
      <w:r w:rsidR="00D87006" w:rsidRPr="007E6124">
        <w:rPr>
          <w:rFonts w:ascii="Arial" w:hAnsi="Arial" w:cs="Arial"/>
          <w:sz w:val="22"/>
          <w:szCs w:val="22"/>
        </w:rPr>
        <w:t>?</w:t>
      </w:r>
    </w:p>
    <w:p w14:paraId="63ADE5B1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</w:p>
    <w:p w14:paraId="215197BC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ab/>
        <w:t xml:space="preserve"> (a)  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(c)  III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>(d)  IV</w:t>
      </w:r>
    </w:p>
    <w:p w14:paraId="5236D85E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</w:p>
    <w:p w14:paraId="1D177C85" w14:textId="50E79028" w:rsidR="00D87006" w:rsidRPr="007E6124" w:rsidRDefault="009E519A" w:rsidP="00D8700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</w:t>
      </w:r>
      <w:r w:rsidR="00D87006" w:rsidRPr="007E6124">
        <w:rPr>
          <w:rFonts w:ascii="Arial" w:hAnsi="Arial" w:cs="Arial"/>
          <w:sz w:val="22"/>
          <w:szCs w:val="22"/>
        </w:rPr>
        <w:t xml:space="preserve">. </w:t>
      </w:r>
      <w:r w:rsidR="00D87006"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was </w:t>
      </w:r>
      <w:r w:rsidR="00D87006" w:rsidRPr="007E6124">
        <w:rPr>
          <w:rFonts w:ascii="Arial" w:hAnsi="Arial" w:cs="Arial"/>
          <w:b/>
          <w:i/>
          <w:sz w:val="22"/>
          <w:szCs w:val="22"/>
        </w:rPr>
        <w:t>travelling at constant speed</w:t>
      </w:r>
      <w:r w:rsidR="00D87006" w:rsidRPr="007E6124">
        <w:rPr>
          <w:rFonts w:ascii="Arial" w:hAnsi="Arial" w:cs="Arial"/>
          <w:sz w:val="22"/>
          <w:szCs w:val="22"/>
        </w:rPr>
        <w:t>?</w:t>
      </w:r>
    </w:p>
    <w:p w14:paraId="2910C326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 xml:space="preserve"> </w:t>
      </w:r>
    </w:p>
    <w:p w14:paraId="031B5190" w14:textId="77777777" w:rsidR="00D87006" w:rsidRDefault="00D87006" w:rsidP="00D87006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ab/>
        <w:t xml:space="preserve">(a)  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(c)  III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>(d)  IV</w:t>
      </w:r>
    </w:p>
    <w:p w14:paraId="0FA68FFF" w14:textId="1FB778CB" w:rsidR="00B501BA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5CA1C5E8" w14:textId="45323E08" w:rsidR="00D87006" w:rsidRDefault="00D87006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33829033" w14:textId="5D5A30B0" w:rsidR="00D87006" w:rsidRDefault="00D8700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7D453BC5" w14:textId="26600484" w:rsidR="00D87006" w:rsidRPr="00636888" w:rsidRDefault="00D87006" w:rsidP="00D87006">
      <w:pPr>
        <w:rPr>
          <w:rFonts w:ascii="Arial" w:hAnsi="Arial" w:cs="Arial"/>
          <w:sz w:val="24"/>
        </w:rPr>
      </w:pPr>
      <w:r w:rsidRPr="00636888">
        <w:rPr>
          <w:rFonts w:ascii="Arial" w:hAnsi="Arial" w:cs="Arial"/>
          <w:b/>
          <w:color w:val="000000"/>
          <w:sz w:val="24"/>
        </w:rPr>
        <w:lastRenderedPageBreak/>
        <w:t>SECTION 2</w:t>
      </w:r>
      <w:r w:rsidRPr="00636888">
        <w:rPr>
          <w:rFonts w:ascii="Arial" w:hAnsi="Arial" w:cs="Arial"/>
          <w:b/>
          <w:color w:val="000000"/>
          <w:sz w:val="24"/>
        </w:rPr>
        <w:tab/>
      </w:r>
      <w:r w:rsidRPr="00636888">
        <w:rPr>
          <w:rFonts w:ascii="Arial" w:hAnsi="Arial" w:cs="Arial"/>
          <w:b/>
          <w:color w:val="000000"/>
          <w:sz w:val="24"/>
        </w:rPr>
        <w:tab/>
        <w:t>SHORT ANSWER (</w:t>
      </w:r>
      <w:r w:rsidR="006A65E2">
        <w:rPr>
          <w:rFonts w:ascii="Arial" w:hAnsi="Arial" w:cs="Arial"/>
          <w:b/>
          <w:color w:val="000000"/>
          <w:sz w:val="24"/>
        </w:rPr>
        <w:t>2</w:t>
      </w:r>
      <w:r w:rsidR="00081E0A">
        <w:rPr>
          <w:rFonts w:ascii="Arial" w:hAnsi="Arial" w:cs="Arial"/>
          <w:b/>
          <w:color w:val="000000"/>
          <w:sz w:val="24"/>
        </w:rPr>
        <w:t>7</w:t>
      </w:r>
      <w:r w:rsidRPr="00636888">
        <w:rPr>
          <w:rFonts w:ascii="Arial" w:hAnsi="Arial" w:cs="Arial"/>
          <w:b/>
          <w:color w:val="000000"/>
          <w:sz w:val="24"/>
        </w:rPr>
        <w:t xml:space="preserve"> marks)</w:t>
      </w:r>
    </w:p>
    <w:p w14:paraId="6412F5F7" w14:textId="77777777" w:rsidR="00D87006" w:rsidRPr="00636888" w:rsidRDefault="00D87006" w:rsidP="00D87006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</w:p>
    <w:p w14:paraId="4672F93E" w14:textId="77777777" w:rsidR="00D87006" w:rsidRPr="00636888" w:rsidRDefault="00D87006" w:rsidP="00D87006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636888">
        <w:rPr>
          <w:rFonts w:ascii="Arial" w:hAnsi="Arial" w:cs="Arial"/>
          <w:color w:val="000000"/>
          <w:sz w:val="24"/>
        </w:rPr>
        <w:t>Attempt all questions.  Write your answers in the spaces provided.</w:t>
      </w:r>
    </w:p>
    <w:p w14:paraId="43D0AAAC" w14:textId="77777777" w:rsidR="00D87006" w:rsidRPr="00636888" w:rsidRDefault="00D87006" w:rsidP="00D87006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noProof/>
          <w:color w:val="000000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05895" wp14:editId="54C32CA3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13335" t="15240" r="24765" b="22860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3ED240" id="Line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"/>
            </w:pict>
          </mc:Fallback>
        </mc:AlternateContent>
      </w:r>
    </w:p>
    <w:p w14:paraId="680AB16B" w14:textId="5E944141" w:rsidR="00D87006" w:rsidRDefault="00D87006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7F87A342" w14:textId="7A3BD84E" w:rsidR="0098159D" w:rsidRDefault="00D87006" w:rsidP="00A70ACD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Complete the following table.  Include the correct units.  </w:t>
      </w:r>
      <w:r w:rsidR="00A70ACD">
        <w:rPr>
          <w:rFonts w:ascii="Arial" w:hAnsi="Arial" w:cs="Arial"/>
          <w:sz w:val="24"/>
          <w:szCs w:val="24"/>
        </w:rPr>
        <w:tab/>
      </w:r>
      <w:r w:rsidR="00A70ACD">
        <w:rPr>
          <w:rFonts w:ascii="Arial" w:hAnsi="Arial" w:cs="Arial"/>
          <w:sz w:val="24"/>
          <w:szCs w:val="24"/>
        </w:rPr>
        <w:tab/>
      </w:r>
      <w:r w:rsidR="00A70ACD">
        <w:rPr>
          <w:rFonts w:ascii="Arial" w:hAnsi="Arial" w:cs="Arial"/>
          <w:sz w:val="24"/>
          <w:szCs w:val="24"/>
        </w:rPr>
        <w:tab/>
      </w:r>
      <w:r w:rsidR="00A70ACD">
        <w:rPr>
          <w:rFonts w:ascii="Arial" w:hAnsi="Arial" w:cs="Arial"/>
          <w:sz w:val="24"/>
          <w:szCs w:val="24"/>
        </w:rPr>
        <w:tab/>
      </w:r>
      <w:r w:rsidR="0098159D">
        <w:rPr>
          <w:rFonts w:ascii="Arial" w:hAnsi="Arial" w:cs="Arial"/>
          <w:sz w:val="24"/>
          <w:szCs w:val="24"/>
        </w:rPr>
        <w:t>(3 marks)</w:t>
      </w:r>
    </w:p>
    <w:p w14:paraId="2AB03149" w14:textId="445F84C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tbl>
      <w:tblPr>
        <w:tblW w:w="920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69"/>
        <w:gridCol w:w="3070"/>
        <w:gridCol w:w="3070"/>
      </w:tblGrid>
      <w:tr w:rsidR="00D87006" w14:paraId="4B46233F" w14:textId="77777777" w:rsidTr="006911A0">
        <w:trPr>
          <w:trHeight w:val="429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6EC09" w14:textId="77777777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Distance travelled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ECC9" w14:textId="77777777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Time taken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DBADB" w14:textId="77777777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Average speed</w:t>
            </w:r>
          </w:p>
        </w:tc>
      </w:tr>
      <w:tr w:rsidR="00D87006" w14:paraId="3DDADD31" w14:textId="77777777" w:rsidTr="006911A0">
        <w:trPr>
          <w:trHeight w:val="44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10DC" w14:textId="141F5333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200 m</w:t>
            </w:r>
          </w:p>
        </w:tc>
        <w:tc>
          <w:tcPr>
            <w:tcW w:w="307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AB41E" w14:textId="1F88C3AF" w:rsidR="00D87006" w:rsidRDefault="00D87006" w:rsidP="006911A0">
            <w:pPr>
              <w:pStyle w:val="Body"/>
              <w:jc w:val="center"/>
            </w:pP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CC7D4" w14:textId="3FF181AF" w:rsidR="00D87006" w:rsidRPr="00D87006" w:rsidRDefault="00D87006" w:rsidP="00D870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87006">
              <w:rPr>
                <w:rFonts w:ascii="Arial" w:hAnsi="Arial" w:cs="Arial"/>
                <w:sz w:val="22"/>
                <w:szCs w:val="22"/>
              </w:rPr>
              <w:t>8 m/s</w:t>
            </w:r>
          </w:p>
        </w:tc>
      </w:tr>
      <w:tr w:rsidR="00D87006" w14:paraId="04D62A36" w14:textId="77777777" w:rsidTr="006911A0">
        <w:trPr>
          <w:trHeight w:val="43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7E17" w14:textId="77777777" w:rsidR="00D87006" w:rsidRDefault="00D87006" w:rsidP="006911A0"/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5F14C" w14:textId="73A106F5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25 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6F29C" w14:textId="12DAF1C4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15 m/s</w:t>
            </w:r>
          </w:p>
        </w:tc>
      </w:tr>
      <w:tr w:rsidR="00D87006" w14:paraId="4D78C2B1" w14:textId="77777777" w:rsidTr="006911A0">
        <w:trPr>
          <w:trHeight w:val="43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DFD6F" w14:textId="19620A96" w:rsidR="00D87006" w:rsidRPr="00D87006" w:rsidRDefault="00D87006" w:rsidP="006911A0">
            <w:pPr>
              <w:pStyle w:val="Body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87006">
              <w:rPr>
                <w:rFonts w:ascii="Arial" w:hAnsi="Arial" w:cs="Arial"/>
                <w:sz w:val="22"/>
                <w:szCs w:val="22"/>
              </w:rPr>
              <w:t>2</w:t>
            </w:r>
            <w:r w:rsidR="00FC4F6A">
              <w:rPr>
                <w:rFonts w:ascii="Arial" w:hAnsi="Arial" w:cs="Arial"/>
                <w:sz w:val="22"/>
                <w:szCs w:val="22"/>
              </w:rPr>
              <w:t>86</w:t>
            </w:r>
            <w:r w:rsidRPr="00D87006">
              <w:rPr>
                <w:rFonts w:ascii="Arial" w:hAnsi="Arial" w:cs="Arial"/>
                <w:sz w:val="22"/>
                <w:szCs w:val="22"/>
              </w:rPr>
              <w:t>0 m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05E6B" w14:textId="77227652" w:rsidR="00D87006" w:rsidRPr="00D87006" w:rsidRDefault="00D87006" w:rsidP="00D870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87006">
              <w:rPr>
                <w:rFonts w:ascii="Arial" w:hAnsi="Arial" w:cs="Arial"/>
                <w:sz w:val="22"/>
                <w:szCs w:val="22"/>
              </w:rPr>
              <w:t>13</w:t>
            </w:r>
            <w:r w:rsidR="00FC4F6A">
              <w:rPr>
                <w:rFonts w:ascii="Arial" w:hAnsi="Arial" w:cs="Arial"/>
                <w:sz w:val="22"/>
                <w:szCs w:val="22"/>
              </w:rPr>
              <w:t>0</w:t>
            </w:r>
            <w:r w:rsidRPr="00D87006">
              <w:rPr>
                <w:rFonts w:ascii="Arial" w:hAnsi="Arial" w:cs="Arial"/>
                <w:sz w:val="22"/>
                <w:szCs w:val="22"/>
              </w:rPr>
              <w:t xml:space="preserve"> 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31991" w14:textId="3F596D5F" w:rsidR="00D87006" w:rsidRDefault="00D87006" w:rsidP="006911A0">
            <w:pPr>
              <w:pStyle w:val="Body"/>
              <w:jc w:val="center"/>
            </w:pPr>
          </w:p>
        </w:tc>
      </w:tr>
    </w:tbl>
    <w:p w14:paraId="1F75962B" w14:textId="7777777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9418126" w14:textId="7777777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7CF70B0" w14:textId="77777777" w:rsidR="00E47203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 xml:space="preserve">The following ticker tape shows the motion of an object in the Science laboratory.  </w:t>
      </w:r>
    </w:p>
    <w:p w14:paraId="75F9CF18" w14:textId="16493CC2" w:rsidR="00D87006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(1 dot spacing = 0.02 seconds)</w:t>
      </w:r>
      <w:r w:rsidR="00D87006">
        <w:rPr>
          <w:rFonts w:ascii="Arial" w:hAnsi="Arial" w:cs="Arial"/>
          <w:sz w:val="24"/>
          <w:szCs w:val="24"/>
        </w:rPr>
        <w:tab/>
      </w:r>
    </w:p>
    <w:p w14:paraId="0FA3D507" w14:textId="1B302A16" w:rsidR="00E47203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1CB5ED8" w14:textId="62104EC4" w:rsidR="00E47203" w:rsidRDefault="00E47203" w:rsidP="00E47203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AAA6DF" wp14:editId="6AA7B613">
            <wp:extent cx="5357931" cy="2255093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cker tape - photo 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931" cy="225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6EEE" w14:textId="77777777" w:rsidR="00E47203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A1AB13B" w14:textId="3F00D78F" w:rsidR="00E47203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</w:t>
      </w:r>
      <w:r>
        <w:rPr>
          <w:rFonts w:ascii="Arial" w:hAnsi="Arial" w:cs="Arial"/>
          <w:sz w:val="24"/>
          <w:szCs w:val="24"/>
        </w:rPr>
        <w:tab/>
        <w:t>Describe the motion of the object.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(1 mark)</w:t>
      </w:r>
    </w:p>
    <w:p w14:paraId="6597965F" w14:textId="03709B06" w:rsidR="00E47203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1F7E6DC" w14:textId="6E6049CE" w:rsidR="00E47203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EFC5367" w14:textId="31188217" w:rsidR="00E47203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44386F2" w14:textId="7D9CBC8A" w:rsidR="00E47203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0F9F70B" w14:textId="37F87BD3" w:rsidR="00E47203" w:rsidRDefault="00E47203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 xml:space="preserve">Calculate the average speed shown for the five dots indicated.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(3 marks)</w:t>
      </w:r>
    </w:p>
    <w:p w14:paraId="68368900" w14:textId="6F47B58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D0BF55A" w14:textId="3ED05A88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A2DEF44" w14:textId="2F40F811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A798162" w14:textId="52658B4E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C9E0F19" w14:textId="76B5EACD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BFDA792" w14:textId="0D125180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2CD5D97" w14:textId="7777777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C7C0075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C2A5D40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048246F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AAA9B68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46C5EA5" w14:textId="03D97FF5" w:rsidR="00D87006" w:rsidRPr="00636888" w:rsidRDefault="00E47203" w:rsidP="00D870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</w:t>
      </w:r>
      <w:r w:rsidR="00D87006" w:rsidRPr="00636888">
        <w:rPr>
          <w:rFonts w:ascii="Arial" w:hAnsi="Arial" w:cs="Arial"/>
          <w:sz w:val="24"/>
          <w:szCs w:val="24"/>
        </w:rPr>
        <w:t>.</w:t>
      </w:r>
      <w:r w:rsidR="00D87006" w:rsidRPr="00636888">
        <w:rPr>
          <w:rFonts w:ascii="Arial" w:hAnsi="Arial" w:cs="Arial"/>
          <w:sz w:val="24"/>
          <w:szCs w:val="24"/>
        </w:rPr>
        <w:tab/>
        <w:t xml:space="preserve">Tim and Peter are good friends who live in the Rivervale area.  Tim was planning to </w:t>
      </w:r>
      <w:r w:rsidR="00D87006">
        <w:rPr>
          <w:rFonts w:ascii="Arial" w:hAnsi="Arial" w:cs="Arial"/>
          <w:sz w:val="24"/>
          <w:szCs w:val="24"/>
        </w:rPr>
        <w:tab/>
      </w:r>
      <w:r w:rsidR="00D87006" w:rsidRPr="00636888">
        <w:rPr>
          <w:rFonts w:ascii="Arial" w:hAnsi="Arial" w:cs="Arial"/>
          <w:sz w:val="24"/>
          <w:szCs w:val="24"/>
        </w:rPr>
        <w:t xml:space="preserve">walk from his place to Peter's and the map below shows their respective houses.  </w:t>
      </w:r>
      <w:r w:rsidR="00D87006" w:rsidRPr="00636888">
        <w:rPr>
          <w:rFonts w:ascii="Arial" w:hAnsi="Arial" w:cs="Arial"/>
          <w:sz w:val="24"/>
          <w:szCs w:val="24"/>
        </w:rPr>
        <w:tab/>
        <w:t>Use the map to do the following.</w:t>
      </w:r>
    </w:p>
    <w:p w14:paraId="5C77C3E5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9A30DDE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(a)</w:t>
      </w:r>
      <w:r w:rsidRPr="00636888">
        <w:rPr>
          <w:rFonts w:ascii="Arial" w:hAnsi="Arial" w:cs="Arial"/>
          <w:sz w:val="24"/>
          <w:szCs w:val="24"/>
        </w:rPr>
        <w:tab/>
      </w:r>
      <w:r w:rsidRPr="00017A38">
        <w:rPr>
          <w:rFonts w:ascii="Arial" w:hAnsi="Arial" w:cs="Arial"/>
          <w:b/>
          <w:i/>
          <w:sz w:val="24"/>
          <w:szCs w:val="24"/>
        </w:rPr>
        <w:t>Trace on the map</w:t>
      </w:r>
      <w:r w:rsidRPr="00636888">
        <w:rPr>
          <w:rFonts w:ascii="Arial" w:hAnsi="Arial" w:cs="Arial"/>
          <w:sz w:val="24"/>
          <w:szCs w:val="24"/>
        </w:rPr>
        <w:t xml:space="preserve"> the way you would walk to Peter's house.  Using the scale, 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 xml:space="preserve">calculate (approximately) the </w:t>
      </w:r>
      <w:r w:rsidRPr="00017A38">
        <w:rPr>
          <w:rFonts w:ascii="Arial" w:hAnsi="Arial" w:cs="Arial"/>
          <w:b/>
          <w:i/>
          <w:sz w:val="24"/>
          <w:szCs w:val="24"/>
        </w:rPr>
        <w:t>distance</w:t>
      </w:r>
      <w:r w:rsidRPr="00636888">
        <w:rPr>
          <w:rFonts w:ascii="Arial" w:hAnsi="Arial" w:cs="Arial"/>
          <w:sz w:val="24"/>
          <w:szCs w:val="24"/>
        </w:rPr>
        <w:t xml:space="preserve"> you would walk.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(2 marks)</w:t>
      </w:r>
    </w:p>
    <w:p w14:paraId="7F57EA24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ABE67E1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5A405DF" w14:textId="77777777" w:rsidR="00D87006" w:rsidRPr="00636888" w:rsidRDefault="00D87006" w:rsidP="00D87006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  <w:u w:val="single"/>
        </w:rPr>
      </w:pP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</w:p>
    <w:p w14:paraId="2081FB67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966B85" w14:textId="7777777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6A7A3A2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>Use the scale to d</w:t>
      </w:r>
      <w:r w:rsidRPr="00636888">
        <w:rPr>
          <w:rFonts w:ascii="Arial" w:hAnsi="Arial" w:cs="Arial"/>
          <w:sz w:val="24"/>
          <w:szCs w:val="24"/>
        </w:rPr>
        <w:t xml:space="preserve">etermine the </w:t>
      </w:r>
      <w:r w:rsidRPr="00017A38">
        <w:rPr>
          <w:rFonts w:ascii="Arial" w:hAnsi="Arial" w:cs="Arial"/>
          <w:b/>
          <w:i/>
          <w:sz w:val="24"/>
          <w:szCs w:val="24"/>
        </w:rPr>
        <w:t>displacement</w:t>
      </w:r>
      <w:r w:rsidRPr="00636888">
        <w:rPr>
          <w:rFonts w:ascii="Arial" w:hAnsi="Arial" w:cs="Arial"/>
          <w:sz w:val="24"/>
          <w:szCs w:val="24"/>
        </w:rPr>
        <w:t xml:space="preserve"> and </w:t>
      </w:r>
      <w:r w:rsidRPr="00017A38">
        <w:rPr>
          <w:rFonts w:ascii="Arial" w:hAnsi="Arial" w:cs="Arial"/>
          <w:b/>
          <w:i/>
          <w:sz w:val="24"/>
          <w:szCs w:val="24"/>
        </w:rPr>
        <w:t>bearing</w:t>
      </w:r>
      <w:r w:rsidRPr="0063688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from Tim's house to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Peter's house</w:t>
      </w:r>
      <w:r w:rsidRPr="0063688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 Remember to draw the compass directions on the map.</w:t>
      </w:r>
    </w:p>
    <w:p w14:paraId="483D6148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(3 marks)</w:t>
      </w:r>
    </w:p>
    <w:p w14:paraId="75C9E26A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D0005DA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4ED5416" w14:textId="77777777" w:rsidR="00D87006" w:rsidRPr="00636888" w:rsidRDefault="00D87006" w:rsidP="00D87006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</w:p>
    <w:p w14:paraId="7FBFAC4D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30FC25" w14:textId="77777777" w:rsidR="001F64FD" w:rsidRDefault="00E47203" w:rsidP="00E47203">
      <w:pPr>
        <w:jc w:val="center"/>
        <w:rPr>
          <w:rFonts w:ascii="Arial" w:hAnsi="Arial" w:cs="Arial"/>
          <w:sz w:val="24"/>
          <w:szCs w:val="24"/>
        </w:rPr>
      </w:pPr>
      <w:bookmarkStart w:id="2" w:name="_GoBack"/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DA1D58A" wp14:editId="75C4DB05">
            <wp:extent cx="6022949" cy="3244531"/>
            <wp:effectExtent l="0" t="0" r="0" b="0"/>
            <wp:docPr id="3" name="Picture 3" descr="Distance and displacemen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tance and displacement Map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50" b="11346"/>
                    <a:stretch/>
                  </pic:blipFill>
                  <pic:spPr bwMode="auto">
                    <a:xfrm>
                      <a:off x="0" y="0"/>
                      <a:ext cx="6079712" cy="327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</w:p>
    <w:p w14:paraId="1D06EBAD" w14:textId="77777777" w:rsidR="001F64FD" w:rsidRDefault="001F64FD" w:rsidP="00E47203">
      <w:pPr>
        <w:jc w:val="center"/>
        <w:rPr>
          <w:rFonts w:ascii="Arial" w:hAnsi="Arial" w:cs="Arial"/>
          <w:sz w:val="24"/>
          <w:szCs w:val="24"/>
        </w:rPr>
      </w:pPr>
    </w:p>
    <w:p w14:paraId="70D44D8B" w14:textId="77777777" w:rsidR="001F64FD" w:rsidRDefault="001F64FD" w:rsidP="00E47203">
      <w:pPr>
        <w:jc w:val="center"/>
        <w:rPr>
          <w:rFonts w:ascii="Arial" w:hAnsi="Arial" w:cs="Arial"/>
          <w:sz w:val="24"/>
          <w:szCs w:val="24"/>
        </w:rPr>
      </w:pPr>
    </w:p>
    <w:p w14:paraId="407374CB" w14:textId="4D828E14" w:rsidR="001F64FD" w:rsidRDefault="00410BE2" w:rsidP="00410B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(c)</w:t>
      </w:r>
      <w:r>
        <w:rPr>
          <w:rFonts w:ascii="Arial" w:hAnsi="Arial" w:cs="Arial"/>
          <w:sz w:val="24"/>
          <w:szCs w:val="24"/>
        </w:rPr>
        <w:tab/>
        <w:t xml:space="preserve">Explain the key difference between </w:t>
      </w:r>
      <w:r w:rsidRPr="00410BE2">
        <w:rPr>
          <w:rFonts w:ascii="Arial" w:hAnsi="Arial" w:cs="Arial"/>
          <w:b/>
          <w:i/>
          <w:sz w:val="24"/>
          <w:szCs w:val="24"/>
        </w:rPr>
        <w:t>distance</w:t>
      </w:r>
      <w:r>
        <w:rPr>
          <w:rFonts w:ascii="Arial" w:hAnsi="Arial" w:cs="Arial"/>
          <w:sz w:val="24"/>
          <w:szCs w:val="24"/>
        </w:rPr>
        <w:t xml:space="preserve"> and </w:t>
      </w:r>
      <w:r w:rsidRPr="00410BE2">
        <w:rPr>
          <w:rFonts w:ascii="Arial" w:hAnsi="Arial" w:cs="Arial"/>
          <w:b/>
          <w:i/>
          <w:sz w:val="24"/>
          <w:szCs w:val="24"/>
        </w:rPr>
        <w:t>displacement</w:t>
      </w:r>
      <w:r>
        <w:rPr>
          <w:rFonts w:ascii="Arial" w:hAnsi="Arial" w:cs="Arial"/>
          <w:sz w:val="24"/>
          <w:szCs w:val="24"/>
        </w:rPr>
        <w:t xml:space="preserve"> in Physics.</w:t>
      </w:r>
    </w:p>
    <w:p w14:paraId="2491655E" w14:textId="0C77CE91" w:rsidR="00F65D55" w:rsidRDefault="00F65D55" w:rsidP="00410B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(2 marks)</w:t>
      </w:r>
    </w:p>
    <w:p w14:paraId="4A0FA0A5" w14:textId="77777777" w:rsidR="001F64FD" w:rsidRDefault="001F64F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27643E4" w14:textId="005FC0C0" w:rsidR="00081E0A" w:rsidRDefault="00E47203" w:rsidP="001F64FD">
      <w:pPr>
        <w:rPr>
          <w:rFonts w:ascii="Arial" w:hAnsi="Arial" w:cs="Arial"/>
          <w:sz w:val="22"/>
          <w:szCs w:val="22"/>
        </w:rPr>
      </w:pPr>
      <w:r w:rsidRPr="001F64FD">
        <w:rPr>
          <w:rFonts w:ascii="Arial" w:hAnsi="Arial" w:cs="Arial"/>
          <w:sz w:val="22"/>
          <w:szCs w:val="22"/>
        </w:rPr>
        <w:lastRenderedPageBreak/>
        <w:t>4.</w:t>
      </w:r>
      <w:r w:rsidRPr="001F64FD">
        <w:rPr>
          <w:rFonts w:ascii="Arial" w:hAnsi="Arial" w:cs="Arial"/>
          <w:sz w:val="22"/>
          <w:szCs w:val="22"/>
        </w:rPr>
        <w:tab/>
      </w:r>
      <w:r w:rsidR="00081E0A">
        <w:rPr>
          <w:rFonts w:ascii="Arial" w:hAnsi="Arial" w:cs="Arial"/>
          <w:sz w:val="22"/>
          <w:szCs w:val="22"/>
        </w:rPr>
        <w:t xml:space="preserve">You are flying from Perth to Singapore, a distance of 3912 kilometres.  It takes 5.5 hours to </w:t>
      </w:r>
      <w:r w:rsidR="00081E0A">
        <w:rPr>
          <w:rFonts w:ascii="Arial" w:hAnsi="Arial" w:cs="Arial"/>
          <w:sz w:val="22"/>
          <w:szCs w:val="22"/>
        </w:rPr>
        <w:tab/>
        <w:t>make the journey.  What is the average speed of the plane?</w:t>
      </w:r>
      <w:r w:rsidR="005D3165">
        <w:rPr>
          <w:rFonts w:ascii="Arial" w:hAnsi="Arial" w:cs="Arial"/>
          <w:sz w:val="22"/>
          <w:szCs w:val="22"/>
        </w:rPr>
        <w:t xml:space="preserve">  </w:t>
      </w:r>
      <w:r w:rsidR="00081E0A">
        <w:rPr>
          <w:rFonts w:ascii="Arial" w:hAnsi="Arial" w:cs="Arial"/>
          <w:sz w:val="22"/>
          <w:szCs w:val="22"/>
        </w:rPr>
        <w:tab/>
      </w:r>
      <w:r w:rsidR="00081E0A">
        <w:rPr>
          <w:rFonts w:ascii="Arial" w:hAnsi="Arial" w:cs="Arial"/>
          <w:sz w:val="22"/>
          <w:szCs w:val="22"/>
        </w:rPr>
        <w:tab/>
      </w:r>
      <w:r w:rsidR="00081E0A">
        <w:rPr>
          <w:rFonts w:ascii="Arial" w:hAnsi="Arial" w:cs="Arial"/>
          <w:sz w:val="22"/>
          <w:szCs w:val="22"/>
        </w:rPr>
        <w:tab/>
      </w:r>
      <w:r w:rsidR="00081E0A">
        <w:rPr>
          <w:rFonts w:ascii="Arial" w:hAnsi="Arial" w:cs="Arial"/>
          <w:sz w:val="22"/>
          <w:szCs w:val="22"/>
        </w:rPr>
        <w:tab/>
      </w:r>
      <w:r w:rsidR="00081E0A" w:rsidRPr="001F64FD">
        <w:rPr>
          <w:rFonts w:ascii="Arial" w:hAnsi="Arial" w:cs="Arial"/>
          <w:sz w:val="22"/>
          <w:szCs w:val="22"/>
        </w:rPr>
        <w:t>(3 marks)</w:t>
      </w:r>
    </w:p>
    <w:p w14:paraId="16320699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1A559930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6D490236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41326EE8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08307700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51EE5C34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4636336C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75019C41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4162D156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7E5AE4CF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6BF113F6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4A3AA18F" w14:textId="30EAF2D9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407349B8" w14:textId="21DFFE59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292D6264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3E8C99DB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50B68E83" w14:textId="627FF39D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61B1B6C8" w14:textId="79BE144F" w:rsidR="006A65E2" w:rsidRDefault="006A65E2" w:rsidP="001F64FD">
      <w:pPr>
        <w:rPr>
          <w:rFonts w:ascii="Arial" w:hAnsi="Arial" w:cs="Arial"/>
          <w:sz w:val="22"/>
          <w:szCs w:val="22"/>
        </w:rPr>
      </w:pPr>
    </w:p>
    <w:p w14:paraId="0C1E0BFF" w14:textId="77BEDB53" w:rsidR="006A65E2" w:rsidRDefault="006A65E2" w:rsidP="001F64FD">
      <w:pPr>
        <w:rPr>
          <w:rFonts w:ascii="Arial" w:hAnsi="Arial" w:cs="Arial"/>
          <w:sz w:val="22"/>
          <w:szCs w:val="22"/>
        </w:rPr>
      </w:pPr>
    </w:p>
    <w:p w14:paraId="6FF0E700" w14:textId="07DAE1EA" w:rsidR="006A65E2" w:rsidRDefault="006A65E2" w:rsidP="001F64FD">
      <w:pPr>
        <w:rPr>
          <w:rFonts w:ascii="Arial" w:hAnsi="Arial" w:cs="Arial"/>
          <w:sz w:val="22"/>
          <w:szCs w:val="22"/>
        </w:rPr>
      </w:pPr>
    </w:p>
    <w:p w14:paraId="73198BAC" w14:textId="77777777" w:rsidR="006A65E2" w:rsidRDefault="006A65E2" w:rsidP="001F64FD">
      <w:pPr>
        <w:rPr>
          <w:rFonts w:ascii="Arial" w:hAnsi="Arial" w:cs="Arial"/>
          <w:sz w:val="22"/>
          <w:szCs w:val="22"/>
        </w:rPr>
      </w:pPr>
    </w:p>
    <w:p w14:paraId="62C73E91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05C37EC1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01B9968B" w14:textId="77777777" w:rsidR="00081E0A" w:rsidRDefault="00081E0A" w:rsidP="001F64FD">
      <w:pPr>
        <w:rPr>
          <w:rFonts w:ascii="Arial" w:hAnsi="Arial" w:cs="Arial"/>
          <w:sz w:val="22"/>
          <w:szCs w:val="22"/>
        </w:rPr>
      </w:pPr>
    </w:p>
    <w:p w14:paraId="21ADC093" w14:textId="468B2358" w:rsidR="00E47203" w:rsidRPr="001F64FD" w:rsidRDefault="00081E0A" w:rsidP="00A70A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>
        <w:rPr>
          <w:rFonts w:ascii="Arial" w:hAnsi="Arial" w:cs="Arial"/>
          <w:sz w:val="22"/>
          <w:szCs w:val="22"/>
        </w:rPr>
        <w:tab/>
      </w:r>
      <w:r w:rsidR="00F65D55">
        <w:rPr>
          <w:rFonts w:ascii="Arial" w:hAnsi="Arial" w:cs="Arial"/>
          <w:sz w:val="22"/>
          <w:szCs w:val="22"/>
        </w:rPr>
        <w:t xml:space="preserve">A professional cyclist in a race averages 43.62 km/h for 0.583 hours in a time trial.  What </w:t>
      </w:r>
      <w:r w:rsidR="00F65D55">
        <w:rPr>
          <w:rFonts w:ascii="Arial" w:hAnsi="Arial" w:cs="Arial"/>
          <w:sz w:val="22"/>
          <w:szCs w:val="22"/>
        </w:rPr>
        <w:tab/>
        <w:t>was the length of the stage?</w:t>
      </w:r>
      <w:r w:rsidR="00E47203" w:rsidRPr="001F64FD">
        <w:rPr>
          <w:rFonts w:ascii="Arial" w:hAnsi="Arial" w:cs="Arial"/>
          <w:sz w:val="22"/>
          <w:szCs w:val="22"/>
        </w:rPr>
        <w:t xml:space="preserve">  </w:t>
      </w:r>
      <w:r w:rsidR="00E47203" w:rsidRPr="001F64FD">
        <w:rPr>
          <w:rFonts w:ascii="Arial" w:hAnsi="Arial" w:cs="Arial"/>
          <w:sz w:val="22"/>
          <w:szCs w:val="22"/>
        </w:rPr>
        <w:tab/>
      </w:r>
      <w:r w:rsidR="00A70ACD" w:rsidRPr="001F64FD">
        <w:rPr>
          <w:rFonts w:ascii="Arial" w:hAnsi="Arial" w:cs="Arial"/>
          <w:sz w:val="22"/>
          <w:szCs w:val="22"/>
        </w:rPr>
        <w:t xml:space="preserve"> </w:t>
      </w:r>
      <w:r w:rsidR="00A70ACD">
        <w:rPr>
          <w:rFonts w:ascii="Arial" w:hAnsi="Arial" w:cs="Arial"/>
          <w:sz w:val="22"/>
          <w:szCs w:val="22"/>
        </w:rPr>
        <w:tab/>
      </w:r>
      <w:r w:rsidR="00A70ACD">
        <w:rPr>
          <w:rFonts w:ascii="Arial" w:hAnsi="Arial" w:cs="Arial"/>
          <w:sz w:val="22"/>
          <w:szCs w:val="22"/>
        </w:rPr>
        <w:tab/>
      </w:r>
      <w:r w:rsidR="00A70ACD">
        <w:rPr>
          <w:rFonts w:ascii="Arial" w:hAnsi="Arial" w:cs="Arial"/>
          <w:sz w:val="22"/>
          <w:szCs w:val="22"/>
        </w:rPr>
        <w:tab/>
      </w:r>
      <w:r w:rsidR="00A70ACD">
        <w:rPr>
          <w:rFonts w:ascii="Arial" w:hAnsi="Arial" w:cs="Arial"/>
          <w:sz w:val="22"/>
          <w:szCs w:val="22"/>
        </w:rPr>
        <w:tab/>
      </w:r>
      <w:r w:rsidR="00A70ACD">
        <w:rPr>
          <w:rFonts w:ascii="Arial" w:hAnsi="Arial" w:cs="Arial"/>
          <w:sz w:val="22"/>
          <w:szCs w:val="22"/>
        </w:rPr>
        <w:tab/>
      </w:r>
      <w:r w:rsidR="00A70ACD">
        <w:rPr>
          <w:rFonts w:ascii="Arial" w:hAnsi="Arial" w:cs="Arial"/>
          <w:sz w:val="22"/>
          <w:szCs w:val="22"/>
        </w:rPr>
        <w:tab/>
      </w:r>
      <w:r w:rsidR="00F65D55">
        <w:rPr>
          <w:rFonts w:ascii="Arial" w:hAnsi="Arial" w:cs="Arial"/>
          <w:sz w:val="22"/>
          <w:szCs w:val="22"/>
        </w:rPr>
        <w:tab/>
      </w:r>
      <w:r w:rsidR="00F65D55">
        <w:rPr>
          <w:rFonts w:ascii="Arial" w:hAnsi="Arial" w:cs="Arial"/>
          <w:sz w:val="22"/>
          <w:szCs w:val="22"/>
        </w:rPr>
        <w:tab/>
      </w:r>
      <w:r w:rsidR="00E47203" w:rsidRPr="001F64FD">
        <w:rPr>
          <w:rFonts w:ascii="Arial" w:hAnsi="Arial" w:cs="Arial"/>
          <w:sz w:val="22"/>
          <w:szCs w:val="22"/>
        </w:rPr>
        <w:t>(3 marks)</w:t>
      </w:r>
    </w:p>
    <w:p w14:paraId="09D8D934" w14:textId="77777777" w:rsidR="00F65D55" w:rsidRDefault="00D87006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364513FF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532C453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188B6C5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1A30132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245E68F" w14:textId="77777777" w:rsidR="00F65D55" w:rsidRDefault="00F65D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900294B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6.</w:t>
      </w:r>
      <w:r>
        <w:rPr>
          <w:rFonts w:ascii="Arial" w:hAnsi="Arial" w:cs="Arial"/>
          <w:sz w:val="24"/>
          <w:szCs w:val="24"/>
        </w:rPr>
        <w:tab/>
        <w:t xml:space="preserve">The Spanish MotoGP was held recently at </w:t>
      </w:r>
      <w:proofErr w:type="spellStart"/>
      <w:r>
        <w:rPr>
          <w:rFonts w:ascii="Arial" w:hAnsi="Arial" w:cs="Arial"/>
          <w:sz w:val="24"/>
          <w:szCs w:val="24"/>
        </w:rPr>
        <w:t>Circuito</w:t>
      </w:r>
      <w:proofErr w:type="spellEnd"/>
      <w:r>
        <w:rPr>
          <w:rFonts w:ascii="Arial" w:hAnsi="Arial" w:cs="Arial"/>
          <w:sz w:val="24"/>
          <w:szCs w:val="24"/>
        </w:rPr>
        <w:t xml:space="preserve"> de Jerez-Angel Nieto track, which </w:t>
      </w:r>
      <w:r>
        <w:rPr>
          <w:rFonts w:ascii="Arial" w:hAnsi="Arial" w:cs="Arial"/>
          <w:sz w:val="24"/>
          <w:szCs w:val="24"/>
        </w:rPr>
        <w:tab/>
        <w:t xml:space="preserve">is 4.428 km long.  The race was held over 25 laps, with Marc Márquez winning with </w:t>
      </w:r>
      <w:r>
        <w:rPr>
          <w:rFonts w:ascii="Arial" w:hAnsi="Arial" w:cs="Arial"/>
          <w:sz w:val="24"/>
          <w:szCs w:val="24"/>
        </w:rPr>
        <w:tab/>
        <w:t>an average speed of 161.2 km/h.</w:t>
      </w:r>
    </w:p>
    <w:p w14:paraId="2D9F7E28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638A828" w14:textId="77E15138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</w:t>
      </w:r>
      <w:r>
        <w:rPr>
          <w:rFonts w:ascii="Arial" w:hAnsi="Arial" w:cs="Arial"/>
          <w:sz w:val="24"/>
          <w:szCs w:val="24"/>
        </w:rPr>
        <w:tab/>
        <w:t>What is the average speed of Márquez in metres/second (m/s)?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(2 marks)</w:t>
      </w:r>
    </w:p>
    <w:p w14:paraId="7B08F3DF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F9E0C9B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D015AF7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91204F4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721E64C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96560ED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CB0AF6C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7D0D0C5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20124BB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A80CAB3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5491F66" w14:textId="7777777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217F28E" w14:textId="7B29DCC4" w:rsidR="00B501BA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>What was the distance of the race in metres?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(2 marks)</w:t>
      </w:r>
    </w:p>
    <w:p w14:paraId="1007432B" w14:textId="01A874C2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693E96E" w14:textId="636EE838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0CF87AF" w14:textId="24950829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466E098" w14:textId="79C2D692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2AE9773" w14:textId="3EF4ECB8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52A35CB" w14:textId="4F5E9C9D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BAB1424" w14:textId="6D309280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B712837" w14:textId="3F20BF97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662D633" w14:textId="78C05444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56DAA92" w14:textId="5B354BE0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6ACA9FE" w14:textId="4902320A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4468F62" w14:textId="51F79611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244E092" w14:textId="47680513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C97810A" w14:textId="5DDFCAF3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(c)</w:t>
      </w:r>
      <w:r>
        <w:rPr>
          <w:rFonts w:ascii="Arial" w:hAnsi="Arial" w:cs="Arial"/>
          <w:sz w:val="24"/>
          <w:szCs w:val="24"/>
        </w:rPr>
        <w:tab/>
        <w:t>What time (in seconds) did Márquez take to complete the race?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(3 marks)</w:t>
      </w:r>
    </w:p>
    <w:p w14:paraId="6D79B16E" w14:textId="7098AB0A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BE695FF" w14:textId="481518C0" w:rsidR="00F65D55" w:rsidRDefault="00F65D55" w:rsidP="00E472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C6351AB" w14:textId="5CB1881E" w:rsidR="00661142" w:rsidRDefault="006611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EAAC47E" w14:textId="77777777" w:rsidR="00661142" w:rsidRDefault="00661142" w:rsidP="00661142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YEAR 10 SCIENCE</w:t>
      </w:r>
    </w:p>
    <w:p w14:paraId="4840E1D3" w14:textId="77777777" w:rsidR="00661142" w:rsidRDefault="00661142" w:rsidP="00661142">
      <w:pPr>
        <w:jc w:val="center"/>
        <w:rPr>
          <w:b/>
          <w:sz w:val="24"/>
        </w:rPr>
      </w:pPr>
      <w:r>
        <w:rPr>
          <w:b/>
          <w:sz w:val="24"/>
        </w:rPr>
        <w:t>PHYSICAL SCIENCES</w:t>
      </w:r>
    </w:p>
    <w:p w14:paraId="7C244380" w14:textId="77777777" w:rsidR="00661142" w:rsidRDefault="00661142" w:rsidP="00661142">
      <w:pPr>
        <w:jc w:val="center"/>
        <w:rPr>
          <w:b/>
          <w:sz w:val="24"/>
        </w:rPr>
      </w:pPr>
      <w:r>
        <w:rPr>
          <w:b/>
          <w:sz w:val="24"/>
        </w:rPr>
        <w:t>PHYSICS DATA SHEET</w:t>
      </w:r>
    </w:p>
    <w:p w14:paraId="163E7C44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7631EC6E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74482CD9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8ECB5B1" wp14:editId="3C032A48">
                <wp:simplePos x="0" y="0"/>
                <wp:positionH relativeFrom="column">
                  <wp:posOffset>2954020</wp:posOffset>
                </wp:positionH>
                <wp:positionV relativeFrom="paragraph">
                  <wp:posOffset>77470</wp:posOffset>
                </wp:positionV>
                <wp:extent cx="1320800" cy="1033145"/>
                <wp:effectExtent l="0" t="1270" r="17780" b="6985"/>
                <wp:wrapNone/>
                <wp:docPr id="3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31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BC5413" w14:textId="77777777" w:rsidR="00661142" w:rsidRPr="006476CE" w:rsidRDefault="00661142" w:rsidP="0066114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32B37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7247B9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ECB5B1" id="Group 8" o:spid="_x0000_s1026" style="position:absolute;margin-left:232.6pt;margin-top:6.1pt;width:104pt;height:81.35pt;z-index:251664384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&#13;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7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" adj="11080"/>
                <v:line id="Line 3" o:spid="_x0000_s1028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"/>
                <v:line id="Line 4" o:spid="_x0000_s1029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&#13;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0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" stroked="f">
                  <v:textbox>
                    <w:txbxContent>
                      <w:p w14:paraId="79BC5413" w14:textId="77777777" w:rsidR="00661142" w:rsidRPr="006476CE" w:rsidRDefault="00661142" w:rsidP="00661142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  <w:proofErr w:type="spellEnd"/>
                      </w:p>
                    </w:txbxContent>
                  </v:textbox>
                </v:shape>
                <v:shape id="Text Box 6" o:spid="_x0000_s1031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" stroked="f">
                  <v:textbox>
                    <w:txbxContent>
                      <w:p w14:paraId="14832B37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7" o:spid="_x0000_s1032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" stroked="f">
                  <v:textbox>
                    <w:txbxContent>
                      <w:p w14:paraId="147247B9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ED6876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Speed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position w:val="-22"/>
          <w:sz w:val="24"/>
        </w:rPr>
        <w:object w:dxaOrig="940" w:dyaOrig="560" w14:anchorId="6079E3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.35pt;height:28pt;mso-width-percent:0;mso-height-percent:0;mso-width-percent:0;mso-height-percent:0" o:ole="">
            <v:imagedata r:id="rId15" o:title=""/>
          </v:shape>
          <o:OLEObject Type="Embed" ProgID="Equation.3" ShapeID="_x0000_i1025" DrawAspect="Content" ObjectID="_1619849143" r:id="rId16"/>
        </w:object>
      </w:r>
      <w:r>
        <w:rPr>
          <w:sz w:val="24"/>
        </w:rPr>
        <w:tab/>
      </w:r>
      <w:r>
        <w:rPr>
          <w:sz w:val="24"/>
        </w:rPr>
        <w:tab/>
      </w:r>
    </w:p>
    <w:p w14:paraId="21CD3270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5814B5AC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2D8A7029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32FDA538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47B82465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72B3A0B" wp14:editId="205E7C1C">
                <wp:simplePos x="0" y="0"/>
                <wp:positionH relativeFrom="column">
                  <wp:posOffset>2962275</wp:posOffset>
                </wp:positionH>
                <wp:positionV relativeFrom="paragraph">
                  <wp:posOffset>128270</wp:posOffset>
                </wp:positionV>
                <wp:extent cx="1320800" cy="1033145"/>
                <wp:effectExtent l="3175" t="1270" r="9525" b="6985"/>
                <wp:wrapThrough wrapText="bothSides">
                  <wp:wrapPolygon edited="0">
                    <wp:start x="10717" y="0"/>
                    <wp:lineTo x="-312" y="21401"/>
                    <wp:lineTo x="21912" y="21401"/>
                    <wp:lineTo x="11340" y="0"/>
                    <wp:lineTo x="10717" y="0"/>
                  </wp:wrapPolygon>
                </wp:wrapThrough>
                <wp:docPr id="2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24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8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9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569BD" w14:textId="77777777" w:rsidR="00661142" w:rsidRPr="00670410" w:rsidRDefault="00661142" w:rsidP="00661142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07469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747D3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B3A0B" id="Group 26" o:spid="_x0000_s1033" style="position:absolute;margin-left:233.25pt;margin-top:10.1pt;width:104pt;height:81.35pt;z-index:251667456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">
                <v:shape id="AutoShape 27" o:spid="_x0000_s1034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" adj="11080"/>
                <v:line id="Line 28" o:spid="_x0000_s1035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hXAyQAAAOA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"/>
                <v:line id="Line 29" o:spid="_x0000_s1036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"/>
                <v:shape id="Text Box 30" o:spid="_x0000_s1037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" stroked="f">
                  <v:textbox>
                    <w:txbxContent>
                      <w:p w14:paraId="5DB569BD" w14:textId="77777777" w:rsidR="00661142" w:rsidRPr="00670410" w:rsidRDefault="00661142" w:rsidP="00661142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Text Box 31" o:spid="_x0000_s1038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" stroked="f">
                  <v:textbox>
                    <w:txbxContent>
                      <w:p w14:paraId="6DF07469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v:shape id="Text Box 32" o:spid="_x0000_s1039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" stroked="f">
                  <v:textbox>
                    <w:txbxContent>
                      <w:p w14:paraId="1BE747D3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7E59025E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37BCBB86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5E72C265" w14:textId="77777777" w:rsidR="00661142" w:rsidRPr="00670410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  <w:r w:rsidRPr="00670410">
        <w:rPr>
          <w:b/>
          <w:sz w:val="24"/>
        </w:rPr>
        <w:t>Velocity</w:t>
      </w:r>
      <w:r w:rsidRPr="00670410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position w:val="-22"/>
          <w:sz w:val="24"/>
        </w:rPr>
        <w:object w:dxaOrig="620" w:dyaOrig="600" w14:anchorId="63CBF5EB">
          <v:shape id="_x0000_i1026" type="#_x0000_t75" alt="" style="width:31.35pt;height:30pt;mso-width-percent:0;mso-height-percent:0;mso-width-percent:0;mso-height-percent:0" o:ole="">
            <v:imagedata r:id="rId17" o:title=""/>
          </v:shape>
          <o:OLEObject Type="Embed" ProgID="Equation.3" ShapeID="_x0000_i1026" DrawAspect="Content" ObjectID="_1619849144" r:id="rId18"/>
        </w:objec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</w:p>
    <w:p w14:paraId="739877CD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3B38EEE1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12310DE0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7EEDFF92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0B7282E5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Acceleration</w:t>
      </w:r>
      <w:r>
        <w:rPr>
          <w:sz w:val="24"/>
        </w:rPr>
        <w:tab/>
      </w:r>
      <w:r>
        <w:rPr>
          <w:sz w:val="24"/>
        </w:rPr>
        <w:tab/>
      </w:r>
      <w:r>
        <w:rPr>
          <w:position w:val="-22"/>
          <w:sz w:val="24"/>
        </w:rPr>
        <w:object w:dxaOrig="960" w:dyaOrig="580" w14:anchorId="58E469FA">
          <v:shape id="_x0000_i1027" type="#_x0000_t75" alt="" style="width:48pt;height:29.35pt;mso-width-percent:0;mso-height-percent:0;mso-width-percent:0;mso-height-percent:0" o:ole="">
            <v:imagedata r:id="rId19" o:title=""/>
          </v:shape>
          <o:OLEObject Type="Embed" ProgID="Equation.3" ShapeID="_x0000_i1027" DrawAspect="Content" ObjectID="_1619849145" r:id="rId20"/>
        </w:object>
      </w:r>
      <w:r>
        <w:rPr>
          <w:sz w:val="24"/>
        </w:rPr>
        <w:tab/>
      </w:r>
      <w:r>
        <w:rPr>
          <w:sz w:val="24"/>
        </w:rPr>
        <w:tab/>
        <w:t>v = u + at</w:t>
      </w:r>
    </w:p>
    <w:p w14:paraId="43145299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7DB19564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20BD070E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0EC462F4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1F14ED54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99E5541" wp14:editId="0A39795B">
                <wp:simplePos x="0" y="0"/>
                <wp:positionH relativeFrom="column">
                  <wp:posOffset>2240915</wp:posOffset>
                </wp:positionH>
                <wp:positionV relativeFrom="paragraph">
                  <wp:posOffset>63500</wp:posOffset>
                </wp:positionV>
                <wp:extent cx="1320800" cy="1033145"/>
                <wp:effectExtent l="25400" t="25400" r="50800" b="33655"/>
                <wp:wrapNone/>
                <wp:docPr id="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719" y="10901"/>
                          <a:chExt cx="2080" cy="1627"/>
                        </a:xfrm>
                      </wpg:grpSpPr>
                      <wps:wsp>
                        <wps:cNvPr id="5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5719" y="10901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18"/>
                        <wps:cNvCnPr/>
                        <wps:spPr bwMode="auto">
                          <a:xfrm>
                            <a:off x="6279" y="11674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9"/>
                        <wps:cNvCnPr/>
                        <wps:spPr bwMode="auto">
                          <a:xfrm>
                            <a:off x="6732" y="11688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132" y="11940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172FA3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572" y="11248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E6095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918" y="11928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825B5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9E5541" id="Group 24" o:spid="_x0000_s1040" style="position:absolute;margin-left:176.45pt;margin-top:5pt;width:104pt;height:81.35pt;z-index:251666432" coordorigin="5719,10901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">
                <v:shape id="AutoShape 17" o:spid="_x0000_s1041" type="#_x0000_t5" style="position:absolute;left:5719;top:10901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" adj="11080"/>
                <v:line id="Line 18" o:spid="_x0000_s1042" style="position:absolute;visibility:visible;mso-wrap-style:square" from="6279,11674" to="7252,116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"/>
                <v:line id="Line 19" o:spid="_x0000_s1043" style="position:absolute;visibility:visible;mso-wrap-style:square" from="6732,11688" to="6732,125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"/>
                <v:shape id="Text Box 20" o:spid="_x0000_s1044" type="#_x0000_t202" style="position:absolute;left:6132;top:11940;width:52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" stroked="f">
                  <v:textbox>
                    <w:txbxContent>
                      <w:p w14:paraId="2F172FA3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21" o:spid="_x0000_s1045" type="#_x0000_t202" style="position:absolute;left:6572;top:11248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" stroked="f">
                  <v:textbox>
                    <w:txbxContent>
                      <w:p w14:paraId="24EE6095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 Box 22" o:spid="_x0000_s1046" type="#_x0000_t202" style="position:absolute;left:6918;top:11928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" stroked="f">
                  <v:textbox>
                    <w:txbxContent>
                      <w:p w14:paraId="4A3825B5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E17C52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Force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 = ma</w:t>
      </w:r>
    </w:p>
    <w:p w14:paraId="656B103B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575A9B59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</w:rPr>
        <w:tab/>
      </w:r>
    </w:p>
    <w:p w14:paraId="4A068A8F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77FE78FF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7874C1CC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323BB65B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37CF95A7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31AD0448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558A051D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2AF303E6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9F14A42" wp14:editId="18BABAA5">
                <wp:simplePos x="0" y="0"/>
                <wp:positionH relativeFrom="column">
                  <wp:posOffset>3318510</wp:posOffset>
                </wp:positionH>
                <wp:positionV relativeFrom="paragraph">
                  <wp:posOffset>-160020</wp:posOffset>
                </wp:positionV>
                <wp:extent cx="1320800" cy="1151890"/>
                <wp:effectExtent l="3810" t="5080" r="8890" b="11430"/>
                <wp:wrapTight wrapText="bothSides">
                  <wp:wrapPolygon edited="0">
                    <wp:start x="10717" y="0"/>
                    <wp:lineTo x="-312" y="21421"/>
                    <wp:lineTo x="21912" y="21421"/>
                    <wp:lineTo x="11340" y="0"/>
                    <wp:lineTo x="10717" y="0"/>
                  </wp:wrapPolygon>
                </wp:wrapTight>
                <wp:docPr id="1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151890"/>
                          <a:chOff x="6587" y="896"/>
                          <a:chExt cx="2080" cy="1814"/>
                        </a:xfrm>
                      </wpg:grpSpPr>
                      <wps:wsp>
                        <wps:cNvPr id="14" name="AutoShape 34"/>
                        <wps:cNvSpPr>
                          <a:spLocks noChangeArrowheads="1"/>
                        </wps:cNvSpPr>
                        <wps:spPr bwMode="auto">
                          <a:xfrm>
                            <a:off x="6587" y="896"/>
                            <a:ext cx="2080" cy="1814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35"/>
                        <wps:cNvCnPr/>
                        <wps:spPr bwMode="auto">
                          <a:xfrm>
                            <a:off x="7147" y="1856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36"/>
                        <wps:cNvCnPr/>
                        <wps:spPr bwMode="auto">
                          <a:xfrm>
                            <a:off x="7600" y="187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000" y="2122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E36E2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360" y="1430"/>
                            <a:ext cx="587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1">
                          <w:txbxContent>
                            <w:p w14:paraId="2632C6DB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  <w:r w:rsidRPr="001B425F">
                                <w:rPr>
                                  <w:sz w:val="28"/>
                                  <w:vertAlign w:val="subscript"/>
                                </w:rPr>
                                <w:t>w</w:t>
                              </w:r>
                              <w:r>
                                <w:rPr>
                                  <w:sz w:val="28"/>
                                </w:rPr>
                                <w:t>ww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786" y="2110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75DD2" w14:textId="77777777" w:rsidR="00661142" w:rsidRDefault="00661142" w:rsidP="0066114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F14A42" id="Group 43" o:spid="_x0000_s1047" style="position:absolute;margin-left:261.3pt;margin-top:-12.6pt;width:104pt;height:90.7pt;z-index:251665408" coordorigin="6587,896" coordsize="2080,1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">
                <v:shape id="AutoShape 34" o:spid="_x0000_s1048" type="#_x0000_t5" style="position:absolute;left:6587;top:896;width:2080;height:18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" adj="11080"/>
                <v:line id="Line 35" o:spid="_x0000_s1049" style="position:absolute;visibility:visible;mso-wrap-style:square" from="7147,1856" to="8120,1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"/>
                <v:line id="Line 36" o:spid="_x0000_s1050" style="position:absolute;visibility:visible;mso-wrap-style:square" from="7600,1870" to="7600,27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"/>
                <v:shape id="Text Box 37" o:spid="_x0000_s1051" type="#_x0000_t202" style="position:absolute;left:7000;top:2122;width:52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" stroked="f">
                  <v:textbox>
                    <w:txbxContent>
                      <w:p w14:paraId="3C5E36E2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38" o:spid="_x0000_s1052" type="#_x0000_t202" style="position:absolute;left:7360;top:1430;width:587;height:4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" stroked="f">
                  <v:textbox style="mso-next-textbox:#Text Box 40">
                    <w:txbxContent>
                      <w:p w14:paraId="2632C6DB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F</w:t>
                        </w:r>
                        <w:r w:rsidRPr="001B425F">
                          <w:rPr>
                            <w:sz w:val="28"/>
                            <w:vertAlign w:val="subscript"/>
                          </w:rPr>
                          <w:t>w</w:t>
                        </w:r>
                        <w:r>
                          <w:rPr>
                            <w:sz w:val="28"/>
                          </w:rPr>
                          <w:t>ww</w:t>
                        </w:r>
                        <w:proofErr w:type="spellEnd"/>
                      </w:p>
                    </w:txbxContent>
                  </v:textbox>
                </v:shape>
                <v:shape id="Text Box 39" o:spid="_x0000_s1053" type="#_x0000_t202" style="position:absolute;left:7786;top:2110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" stroked="f">
                  <v:textbox>
                    <w:txbxContent>
                      <w:p w14:paraId="74E75DD2" w14:textId="77777777" w:rsidR="00661142" w:rsidRDefault="00661142" w:rsidP="0066114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1B425F">
        <w:rPr>
          <w:b/>
          <w:sz w:val="24"/>
        </w:rPr>
        <w:t>Weight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F</w:t>
      </w:r>
      <w:r w:rsidRPr="001B425F">
        <w:rPr>
          <w:sz w:val="24"/>
          <w:vertAlign w:val="subscript"/>
        </w:rPr>
        <w:t>w</w:t>
      </w:r>
      <w:proofErr w:type="spellEnd"/>
      <w:r>
        <w:rPr>
          <w:sz w:val="24"/>
        </w:rPr>
        <w:t xml:space="preserve"> = mg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47E96AA4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96F84C" wp14:editId="10C069D5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5715" r="635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3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1" seq="1"/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6F84C" id="Text Box 40" o:spid="_x0000_s1054" type="#_x0000_t202" style="position:absolute;margin-left:359.95pt;margin-top:13.45pt;width:8pt;height: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" filled="f" stroked="f">
                <v:textbox inset=",7.2pt,,7.2pt">
                  <w:txbxContent/>
                </v:textbox>
                <w10:wrap type="tight"/>
              </v:shape>
            </w:pict>
          </mc:Fallback>
        </mc:AlternateContent>
      </w:r>
    </w:p>
    <w:p w14:paraId="60ACF87B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66C57DE4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417B93A8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3CDC693A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6EBD9DB3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7B57CEBD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72A32C75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  <w:vertAlign w:val="superscript"/>
        </w:rPr>
      </w:pPr>
      <w:r>
        <w:rPr>
          <w:b/>
          <w:sz w:val="24"/>
        </w:rPr>
        <w:t>Acceleration due to gravity</w:t>
      </w:r>
      <w:r>
        <w:rPr>
          <w:sz w:val="24"/>
        </w:rPr>
        <w:tab/>
        <w:t>g = 9.80 ms</w:t>
      </w:r>
      <w:r>
        <w:rPr>
          <w:sz w:val="24"/>
          <w:vertAlign w:val="superscript"/>
        </w:rPr>
        <w:t>-2</w:t>
      </w:r>
    </w:p>
    <w:p w14:paraId="78ED71D2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48348617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</w:p>
    <w:p w14:paraId="2209037D" w14:textId="77777777" w:rsidR="00661142" w:rsidRDefault="00661142" w:rsidP="00661142">
      <w:pPr>
        <w:tabs>
          <w:tab w:val="left" w:pos="567"/>
          <w:tab w:val="left" w:pos="1134"/>
        </w:tabs>
        <w:rPr>
          <w:b/>
          <w:sz w:val="24"/>
        </w:rPr>
      </w:pPr>
    </w:p>
    <w:p w14:paraId="4ED791CD" w14:textId="77777777" w:rsidR="00661142" w:rsidRDefault="00661142" w:rsidP="0066114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Converting km/h to m/s</w:t>
      </w:r>
      <w:r>
        <w:rPr>
          <w:sz w:val="24"/>
        </w:rPr>
        <w:tab/>
      </w:r>
      <w:r>
        <w:rPr>
          <w:sz w:val="24"/>
        </w:rPr>
        <w:tab/>
      </w:r>
      <w:r w:rsidRPr="0056497E">
        <w:rPr>
          <w:b/>
          <w:i/>
          <w:sz w:val="24"/>
        </w:rPr>
        <w:t>Divide</w:t>
      </w:r>
      <w:r>
        <w:rPr>
          <w:sz w:val="24"/>
        </w:rPr>
        <w:t xml:space="preserve"> the speed in km/h by 3.6 to get the speed in m/s.</w:t>
      </w:r>
    </w:p>
    <w:p w14:paraId="21BFD98A" w14:textId="26630FFD" w:rsidR="00F65D55" w:rsidRPr="00661142" w:rsidRDefault="00661142" w:rsidP="00E47203">
      <w:pPr>
        <w:tabs>
          <w:tab w:val="left" w:pos="567"/>
          <w:tab w:val="left" w:pos="1120"/>
        </w:tabs>
        <w:rPr>
          <w:sz w:val="24"/>
        </w:rPr>
      </w:pPr>
      <w:r>
        <w:rPr>
          <w:sz w:val="24"/>
        </w:rPr>
        <w:tab/>
      </w:r>
    </w:p>
    <w:sectPr w:rsidR="00F65D55" w:rsidRPr="00661142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1D5D3" w14:textId="77777777" w:rsidR="009E519A" w:rsidRDefault="009E519A" w:rsidP="009E519A">
      <w:r>
        <w:separator/>
      </w:r>
    </w:p>
  </w:endnote>
  <w:endnote w:type="continuationSeparator" w:id="0">
    <w:p w14:paraId="6BF4CA8B" w14:textId="77777777" w:rsidR="009E519A" w:rsidRDefault="009E519A" w:rsidP="009E5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9120C" w14:textId="77777777" w:rsidR="00F21AC7" w:rsidRDefault="0080446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75F873" w14:textId="77777777" w:rsidR="00F21AC7" w:rsidRDefault="008E68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F4D69" w14:textId="77777777" w:rsidR="00F21AC7" w:rsidRPr="009E519A" w:rsidRDefault="0080446A">
    <w:pPr>
      <w:pStyle w:val="Footer"/>
      <w:framePr w:wrap="around" w:vAnchor="text" w:hAnchor="margin" w:xAlign="center" w:y="1"/>
      <w:rPr>
        <w:rStyle w:val="PageNumber"/>
        <w:rFonts w:ascii="Arial" w:hAnsi="Arial" w:cs="Arial"/>
      </w:rPr>
    </w:pPr>
    <w:r w:rsidRPr="009E519A">
      <w:rPr>
        <w:rStyle w:val="PageNumber"/>
        <w:rFonts w:ascii="Arial" w:hAnsi="Arial" w:cs="Arial"/>
      </w:rPr>
      <w:fldChar w:fldCharType="begin"/>
    </w:r>
    <w:r w:rsidRPr="009E519A">
      <w:rPr>
        <w:rStyle w:val="PageNumber"/>
        <w:rFonts w:ascii="Arial" w:hAnsi="Arial" w:cs="Arial"/>
      </w:rPr>
      <w:instrText xml:space="preserve">PAGE  </w:instrText>
    </w:r>
    <w:r w:rsidRPr="009E519A">
      <w:rPr>
        <w:rStyle w:val="PageNumber"/>
        <w:rFonts w:ascii="Arial" w:hAnsi="Arial" w:cs="Arial"/>
      </w:rPr>
      <w:fldChar w:fldCharType="separate"/>
    </w:r>
    <w:r w:rsidRPr="009E519A">
      <w:rPr>
        <w:rStyle w:val="PageNumber"/>
        <w:rFonts w:ascii="Arial" w:hAnsi="Arial" w:cs="Arial"/>
        <w:noProof/>
      </w:rPr>
      <w:t>12</w:t>
    </w:r>
    <w:r w:rsidRPr="009E519A">
      <w:rPr>
        <w:rStyle w:val="PageNumber"/>
        <w:rFonts w:ascii="Arial" w:hAnsi="Arial" w:cs="Arial"/>
      </w:rPr>
      <w:fldChar w:fldCharType="end"/>
    </w:r>
  </w:p>
  <w:p w14:paraId="1369AD7C" w14:textId="77777777" w:rsidR="00F21AC7" w:rsidRDefault="008E68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CEC2C" w14:textId="77777777" w:rsidR="009E519A" w:rsidRDefault="009E519A" w:rsidP="009E519A">
      <w:r>
        <w:separator/>
      </w:r>
    </w:p>
  </w:footnote>
  <w:footnote w:type="continuationSeparator" w:id="0">
    <w:p w14:paraId="16810D05" w14:textId="77777777" w:rsidR="009E519A" w:rsidRDefault="009E519A" w:rsidP="009E5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308C3" w14:textId="027133A7" w:rsidR="00F21AC7" w:rsidRPr="009E519A" w:rsidRDefault="0080446A">
    <w:pPr>
      <w:pStyle w:val="Header"/>
      <w:jc w:val="center"/>
      <w:rPr>
        <w:rFonts w:ascii="Arial" w:hAnsi="Arial" w:cs="Arial"/>
        <w:b/>
      </w:rPr>
    </w:pPr>
    <w:r w:rsidRPr="009E519A">
      <w:rPr>
        <w:rFonts w:ascii="Arial" w:hAnsi="Arial" w:cs="Arial"/>
        <w:b/>
      </w:rPr>
      <w:t xml:space="preserve">10 Science </w:t>
    </w:r>
    <w:r w:rsidR="009E519A">
      <w:rPr>
        <w:rFonts w:ascii="Arial" w:hAnsi="Arial" w:cs="Arial"/>
        <w:b/>
      </w:rPr>
      <w:t>(</w:t>
    </w:r>
    <w:r w:rsidR="00B563CB">
      <w:rPr>
        <w:rFonts w:ascii="Arial" w:hAnsi="Arial" w:cs="Arial"/>
        <w:b/>
      </w:rPr>
      <w:t>General</w:t>
    </w:r>
    <w:r w:rsidR="009E519A">
      <w:rPr>
        <w:rFonts w:ascii="Arial" w:hAnsi="Arial" w:cs="Arial"/>
        <w:b/>
      </w:rPr>
      <w:t>)</w:t>
    </w:r>
    <w:r w:rsidR="00B563CB">
      <w:rPr>
        <w:rFonts w:ascii="Arial" w:hAnsi="Arial" w:cs="Arial"/>
        <w:b/>
      </w:rPr>
      <w:t xml:space="preserve"> </w:t>
    </w:r>
    <w:r w:rsidR="00331339">
      <w:rPr>
        <w:rFonts w:ascii="Arial" w:hAnsi="Arial" w:cs="Arial"/>
        <w:b/>
      </w:rPr>
      <w:t xml:space="preserve">              </w:t>
    </w:r>
    <w:r w:rsidR="00B563CB">
      <w:rPr>
        <w:rFonts w:ascii="Arial" w:hAnsi="Arial" w:cs="Arial"/>
        <w:b/>
      </w:rPr>
      <w:t xml:space="preserve">Semester 1 </w:t>
    </w:r>
    <w:r w:rsidRPr="009E519A">
      <w:rPr>
        <w:rFonts w:ascii="Arial" w:hAnsi="Arial" w:cs="Arial"/>
        <w:b/>
      </w:rPr>
      <w:t>201</w:t>
    </w:r>
    <w:r w:rsidR="009E519A">
      <w:rPr>
        <w:rFonts w:ascii="Arial" w:hAnsi="Arial" w:cs="Arial"/>
        <w:b/>
      </w:rPr>
      <w:t>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1F5F9" w14:textId="77777777" w:rsidR="00F21AC7" w:rsidRDefault="008E68FB">
    <w:pPr>
      <w:pStyle w:val="Header"/>
      <w:jc w:val="center"/>
      <w:rPr>
        <w:b/>
      </w:rPr>
    </w:pPr>
  </w:p>
  <w:p w14:paraId="73863CD4" w14:textId="77777777" w:rsidR="00F21AC7" w:rsidRDefault="008E68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4E"/>
    <w:rsid w:val="00081E0A"/>
    <w:rsid w:val="00147450"/>
    <w:rsid w:val="0017002D"/>
    <w:rsid w:val="001F64FD"/>
    <w:rsid w:val="00222BC9"/>
    <w:rsid w:val="00331339"/>
    <w:rsid w:val="003D11C3"/>
    <w:rsid w:val="00410BE2"/>
    <w:rsid w:val="005324BF"/>
    <w:rsid w:val="00543FCA"/>
    <w:rsid w:val="005872A5"/>
    <w:rsid w:val="00596C4E"/>
    <w:rsid w:val="005D3165"/>
    <w:rsid w:val="006467E7"/>
    <w:rsid w:val="00661142"/>
    <w:rsid w:val="006A65E2"/>
    <w:rsid w:val="0080446A"/>
    <w:rsid w:val="008E68FB"/>
    <w:rsid w:val="00907B92"/>
    <w:rsid w:val="00967719"/>
    <w:rsid w:val="0098159D"/>
    <w:rsid w:val="009E519A"/>
    <w:rsid w:val="00A257AA"/>
    <w:rsid w:val="00A70ACD"/>
    <w:rsid w:val="00B501BA"/>
    <w:rsid w:val="00B563CB"/>
    <w:rsid w:val="00BF67FC"/>
    <w:rsid w:val="00D40DDA"/>
    <w:rsid w:val="00D87006"/>
    <w:rsid w:val="00DA5783"/>
    <w:rsid w:val="00E408C3"/>
    <w:rsid w:val="00E47203"/>
    <w:rsid w:val="00F65D55"/>
    <w:rsid w:val="00FC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D521B"/>
  <w14:defaultImageDpi w14:val="300"/>
  <w15:docId w15:val="{03A5B6B2-A0DD-1547-9145-675BD902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C4E"/>
    <w:rPr>
      <w:rFonts w:ascii="Times New Roman" w:eastAsia="Times" w:hAnsi="Times New Roman"/>
    </w:rPr>
  </w:style>
  <w:style w:type="paragraph" w:styleId="Heading4">
    <w:name w:val="heading 4"/>
    <w:aliases w:val="Heading 4 - activity"/>
    <w:basedOn w:val="Normal"/>
    <w:next w:val="Normal"/>
    <w:link w:val="Heading4Char"/>
    <w:qFormat/>
    <w:rsid w:val="00596C4E"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link w:val="Heading7Char"/>
    <w:qFormat/>
    <w:rsid w:val="00596C4E"/>
    <w:pPr>
      <w:keepNext/>
      <w:outlineLvl w:val="6"/>
    </w:pPr>
    <w:rPr>
      <w:rFonts w:ascii="Arial" w:eastAsia="Times New Roman" w:hAnsi="Arial"/>
      <w:b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Heading 4 - activity Char"/>
    <w:basedOn w:val="DefaultParagraphFont"/>
    <w:link w:val="Heading4"/>
    <w:rsid w:val="00596C4E"/>
    <w:rPr>
      <w:rFonts w:ascii="Arial" w:eastAsia="Times New Roman" w:hAnsi="Arial"/>
      <w:b/>
      <w:spacing w:val="-2"/>
      <w:sz w:val="22"/>
    </w:rPr>
  </w:style>
  <w:style w:type="character" w:customStyle="1" w:styleId="Heading7Char">
    <w:name w:val="Heading 7 Char"/>
    <w:basedOn w:val="DefaultParagraphFont"/>
    <w:link w:val="Heading7"/>
    <w:rsid w:val="00596C4E"/>
    <w:rPr>
      <w:rFonts w:ascii="Arial" w:eastAsia="Times New Roman" w:hAnsi="Arial"/>
      <w:b/>
      <w:i/>
      <w:sz w:val="22"/>
    </w:rPr>
  </w:style>
  <w:style w:type="paragraph" w:styleId="Header">
    <w:name w:val="header"/>
    <w:basedOn w:val="Normal"/>
    <w:link w:val="HeaderChar"/>
    <w:rsid w:val="00596C4E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596C4E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rsid w:val="00596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96C4E"/>
    <w:rPr>
      <w:rFonts w:ascii="Times New Roman" w:eastAsia="Times" w:hAnsi="Times New Roman"/>
    </w:rPr>
  </w:style>
  <w:style w:type="character" w:styleId="PageNumber">
    <w:name w:val="page number"/>
    <w:basedOn w:val="DefaultParagraphFont"/>
    <w:rsid w:val="00596C4E"/>
  </w:style>
  <w:style w:type="paragraph" w:styleId="BodyText">
    <w:name w:val="Body Text"/>
    <w:basedOn w:val="Normal"/>
    <w:link w:val="BodyTextChar"/>
    <w:rsid w:val="00596C4E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596C4E"/>
    <w:rPr>
      <w:rFonts w:ascii="Arial" w:eastAsia="Times New Roman" w:hAnsi="Arial"/>
      <w:sz w:val="24"/>
    </w:rPr>
  </w:style>
  <w:style w:type="paragraph" w:styleId="PlainText">
    <w:name w:val="Plain Text"/>
    <w:basedOn w:val="Normal"/>
    <w:link w:val="PlainTextChar"/>
    <w:rsid w:val="00B501BA"/>
    <w:rPr>
      <w:rFonts w:ascii="Courier" w:hAnsi="Courier"/>
      <w:noProof/>
      <w:sz w:val="24"/>
    </w:rPr>
  </w:style>
  <w:style w:type="character" w:customStyle="1" w:styleId="PlainTextChar">
    <w:name w:val="Plain Text Char"/>
    <w:basedOn w:val="DefaultParagraphFont"/>
    <w:link w:val="PlainText"/>
    <w:rsid w:val="00B501BA"/>
    <w:rPr>
      <w:rFonts w:ascii="Courier" w:eastAsia="Times" w:hAnsi="Courier"/>
      <w:noProof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00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006"/>
    <w:rPr>
      <w:rFonts w:ascii="Times New Roman" w:eastAsia="Times" w:hAnsi="Times New Roman"/>
      <w:sz w:val="18"/>
      <w:szCs w:val="18"/>
    </w:rPr>
  </w:style>
  <w:style w:type="paragraph" w:customStyle="1" w:styleId="Body">
    <w:name w:val="Body"/>
    <w:rsid w:val="00D8700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3.jpg"/><Relationship Id="rId17" Type="http://schemas.openxmlformats.org/officeDocument/2006/relationships/image" Target="media/image6.emf"/><Relationship Id="rId2" Type="http://schemas.openxmlformats.org/officeDocument/2006/relationships/settings" Target="setting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image" Target="media/image5.emf"/><Relationship Id="rId10" Type="http://schemas.openxmlformats.org/officeDocument/2006/relationships/header" Target="header2.xml"/><Relationship Id="rId19" Type="http://schemas.openxmlformats.org/officeDocument/2006/relationships/image" Target="media/image7.emf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46</TotalTime>
  <Pages>9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16</cp:revision>
  <cp:lastPrinted>2019-05-20T01:16:00Z</cp:lastPrinted>
  <dcterms:created xsi:type="dcterms:W3CDTF">2019-05-06T11:01:00Z</dcterms:created>
  <dcterms:modified xsi:type="dcterms:W3CDTF">2019-05-20T01:19:00Z</dcterms:modified>
</cp:coreProperties>
</file>