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0AA5B8" w14:textId="77777777" w:rsidR="00BF121A" w:rsidRPr="002B5304" w:rsidRDefault="00BF121A" w:rsidP="00BF121A">
      <w:pPr>
        <w:jc w:val="center"/>
        <w:rPr>
          <w:rFonts w:ascii="Arial" w:hAnsi="Arial"/>
          <w:b/>
        </w:rPr>
      </w:pPr>
      <w:r w:rsidRPr="002B5304">
        <w:rPr>
          <w:rFonts w:ascii="Arial" w:hAnsi="Arial"/>
          <w:b/>
        </w:rPr>
        <w:t>Year 10 Science</w:t>
      </w:r>
    </w:p>
    <w:p w14:paraId="1C847776" w14:textId="77777777" w:rsidR="00BF121A" w:rsidRPr="002B5304" w:rsidRDefault="00BF121A" w:rsidP="00BF121A">
      <w:pPr>
        <w:jc w:val="center"/>
        <w:rPr>
          <w:rFonts w:ascii="Arial" w:hAnsi="Arial"/>
          <w:b/>
        </w:rPr>
      </w:pPr>
      <w:r w:rsidRPr="002B5304">
        <w:rPr>
          <w:rFonts w:ascii="Arial" w:hAnsi="Arial"/>
          <w:b/>
        </w:rPr>
        <w:t xml:space="preserve">Semester 1 Examination 2017 - Revision </w:t>
      </w:r>
    </w:p>
    <w:p w14:paraId="20E7A7D6" w14:textId="77777777" w:rsidR="00BF121A" w:rsidRPr="002B5304" w:rsidRDefault="00BF121A" w:rsidP="00BF121A">
      <w:pPr>
        <w:jc w:val="center"/>
        <w:rPr>
          <w:rFonts w:ascii="Arial" w:hAnsi="Arial"/>
          <w:b/>
        </w:rPr>
      </w:pPr>
      <w:r w:rsidRPr="002B5304">
        <w:rPr>
          <w:rFonts w:ascii="Arial" w:hAnsi="Arial"/>
          <w:b/>
        </w:rPr>
        <w:t>Astronomy + Physical Science</w:t>
      </w:r>
    </w:p>
    <w:p w14:paraId="721E7888" w14:textId="77777777" w:rsidR="00BF121A" w:rsidRPr="002B5304" w:rsidRDefault="00BF121A" w:rsidP="00BF121A">
      <w:pPr>
        <w:rPr>
          <w:rFonts w:ascii="Arial" w:hAnsi="Arial"/>
        </w:rPr>
      </w:pPr>
    </w:p>
    <w:p w14:paraId="1602F7AA" w14:textId="77777777" w:rsidR="00BF121A" w:rsidRPr="002B5304" w:rsidRDefault="00BF121A" w:rsidP="00BF121A">
      <w:pPr>
        <w:rPr>
          <w:rFonts w:ascii="Arial" w:hAnsi="Arial"/>
          <w:b/>
        </w:rPr>
      </w:pPr>
      <w:r w:rsidRPr="002B5304">
        <w:rPr>
          <w:rFonts w:ascii="Arial" w:hAnsi="Arial"/>
          <w:b/>
        </w:rPr>
        <w:t>Astronomy</w:t>
      </w:r>
    </w:p>
    <w:p w14:paraId="0AE3EAC9" w14:textId="77777777" w:rsidR="00BF121A" w:rsidRPr="002B5304" w:rsidRDefault="00BF121A" w:rsidP="00BF121A">
      <w:pPr>
        <w:rPr>
          <w:rFonts w:ascii="Arial" w:hAnsi="Arial"/>
        </w:rPr>
      </w:pPr>
    </w:p>
    <w:p w14:paraId="64B2D312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>1.</w:t>
      </w:r>
      <w:r w:rsidRPr="002B5304">
        <w:rPr>
          <w:rFonts w:ascii="Arial" w:hAnsi="Arial"/>
        </w:rPr>
        <w:tab/>
        <w:t>Complete the following table.</w:t>
      </w:r>
    </w:p>
    <w:p w14:paraId="3B584044" w14:textId="77777777" w:rsidR="00BF121A" w:rsidRPr="002B5304" w:rsidRDefault="00BF121A" w:rsidP="00BF121A">
      <w:pPr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1"/>
        <w:gridCol w:w="8297"/>
      </w:tblGrid>
      <w:tr w:rsidR="00BF121A" w:rsidRPr="002B5304" w14:paraId="0342E760" w14:textId="77777777" w:rsidTr="00E803A1">
        <w:trPr>
          <w:trHeight w:val="284"/>
        </w:trPr>
        <w:tc>
          <w:tcPr>
            <w:tcW w:w="1242" w:type="dxa"/>
            <w:vAlign w:val="center"/>
          </w:tcPr>
          <w:p w14:paraId="43A64BAB" w14:textId="77777777" w:rsidR="00BF121A" w:rsidRPr="002B5304" w:rsidRDefault="00BF121A" w:rsidP="00E803A1">
            <w:pPr>
              <w:rPr>
                <w:rFonts w:ascii="Arial" w:hAnsi="Arial"/>
                <w:b/>
              </w:rPr>
            </w:pPr>
            <w:r w:rsidRPr="002B5304">
              <w:rPr>
                <w:rFonts w:ascii="Arial" w:hAnsi="Arial"/>
                <w:b/>
              </w:rPr>
              <w:t>TERM</w:t>
            </w:r>
          </w:p>
        </w:tc>
        <w:tc>
          <w:tcPr>
            <w:tcW w:w="8607" w:type="dxa"/>
            <w:vAlign w:val="center"/>
          </w:tcPr>
          <w:p w14:paraId="5DB1A63A" w14:textId="77777777" w:rsidR="00BF121A" w:rsidRPr="002B5304" w:rsidRDefault="00BF121A" w:rsidP="00E803A1">
            <w:pPr>
              <w:rPr>
                <w:rFonts w:ascii="Arial" w:hAnsi="Arial"/>
                <w:b/>
              </w:rPr>
            </w:pPr>
            <w:r w:rsidRPr="002B5304">
              <w:rPr>
                <w:rFonts w:ascii="Arial" w:hAnsi="Arial"/>
                <w:b/>
              </w:rPr>
              <w:t>DEFINITION</w:t>
            </w:r>
          </w:p>
        </w:tc>
      </w:tr>
      <w:tr w:rsidR="00BF121A" w:rsidRPr="002B5304" w14:paraId="50850E4A" w14:textId="77777777" w:rsidTr="00E803A1">
        <w:trPr>
          <w:trHeight w:val="680"/>
        </w:trPr>
        <w:tc>
          <w:tcPr>
            <w:tcW w:w="1242" w:type="dxa"/>
            <w:vAlign w:val="center"/>
          </w:tcPr>
          <w:p w14:paraId="38B2FB5B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light year</w:t>
            </w:r>
          </w:p>
        </w:tc>
        <w:tc>
          <w:tcPr>
            <w:tcW w:w="8607" w:type="dxa"/>
            <w:vAlign w:val="center"/>
          </w:tcPr>
          <w:p w14:paraId="4561B5B7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</w:tr>
      <w:tr w:rsidR="00BF121A" w:rsidRPr="002B5304" w14:paraId="69CD930F" w14:textId="77777777" w:rsidTr="00E803A1">
        <w:trPr>
          <w:trHeight w:val="680"/>
        </w:trPr>
        <w:tc>
          <w:tcPr>
            <w:tcW w:w="1242" w:type="dxa"/>
            <w:vAlign w:val="center"/>
          </w:tcPr>
          <w:p w14:paraId="1B81FA70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constellation</w:t>
            </w:r>
          </w:p>
        </w:tc>
        <w:tc>
          <w:tcPr>
            <w:tcW w:w="8607" w:type="dxa"/>
            <w:vAlign w:val="center"/>
          </w:tcPr>
          <w:p w14:paraId="64714E16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</w:tr>
      <w:tr w:rsidR="00BF121A" w:rsidRPr="002B5304" w14:paraId="7AE72D9D" w14:textId="77777777" w:rsidTr="00E803A1">
        <w:trPr>
          <w:trHeight w:val="680"/>
        </w:trPr>
        <w:tc>
          <w:tcPr>
            <w:tcW w:w="1242" w:type="dxa"/>
            <w:vAlign w:val="center"/>
          </w:tcPr>
          <w:p w14:paraId="0E8F83F7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galaxy</w:t>
            </w:r>
          </w:p>
        </w:tc>
        <w:tc>
          <w:tcPr>
            <w:tcW w:w="8607" w:type="dxa"/>
            <w:vAlign w:val="center"/>
          </w:tcPr>
          <w:p w14:paraId="32C64238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</w:tr>
      <w:tr w:rsidR="00BF121A" w:rsidRPr="002B5304" w14:paraId="124DBFCD" w14:textId="77777777" w:rsidTr="00E803A1">
        <w:trPr>
          <w:trHeight w:val="680"/>
        </w:trPr>
        <w:tc>
          <w:tcPr>
            <w:tcW w:w="1242" w:type="dxa"/>
            <w:vAlign w:val="center"/>
          </w:tcPr>
          <w:p w14:paraId="11CDE6FC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nebula</w:t>
            </w:r>
          </w:p>
        </w:tc>
        <w:tc>
          <w:tcPr>
            <w:tcW w:w="8607" w:type="dxa"/>
            <w:vAlign w:val="center"/>
          </w:tcPr>
          <w:p w14:paraId="23230A45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</w:tr>
      <w:tr w:rsidR="00BF121A" w:rsidRPr="002B5304" w14:paraId="6AABB66C" w14:textId="77777777" w:rsidTr="00E803A1">
        <w:trPr>
          <w:trHeight w:val="680"/>
        </w:trPr>
        <w:tc>
          <w:tcPr>
            <w:tcW w:w="1242" w:type="dxa"/>
            <w:vAlign w:val="center"/>
          </w:tcPr>
          <w:p w14:paraId="4BC3E0EE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supernova</w:t>
            </w:r>
          </w:p>
        </w:tc>
        <w:tc>
          <w:tcPr>
            <w:tcW w:w="8607" w:type="dxa"/>
            <w:vAlign w:val="center"/>
          </w:tcPr>
          <w:p w14:paraId="3498F2E9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</w:tr>
      <w:tr w:rsidR="00BF121A" w:rsidRPr="002B5304" w14:paraId="09A5B985" w14:textId="77777777" w:rsidTr="00E803A1">
        <w:trPr>
          <w:trHeight w:val="680"/>
        </w:trPr>
        <w:tc>
          <w:tcPr>
            <w:tcW w:w="1242" w:type="dxa"/>
            <w:vAlign w:val="center"/>
          </w:tcPr>
          <w:p w14:paraId="58824F02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red giant</w:t>
            </w:r>
          </w:p>
        </w:tc>
        <w:tc>
          <w:tcPr>
            <w:tcW w:w="8607" w:type="dxa"/>
            <w:vAlign w:val="center"/>
          </w:tcPr>
          <w:p w14:paraId="1A1DF0A5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</w:tr>
      <w:tr w:rsidR="00BF121A" w:rsidRPr="002B5304" w14:paraId="015F62BB" w14:textId="77777777" w:rsidTr="00E803A1">
        <w:trPr>
          <w:trHeight w:val="680"/>
        </w:trPr>
        <w:tc>
          <w:tcPr>
            <w:tcW w:w="1242" w:type="dxa"/>
            <w:vAlign w:val="center"/>
          </w:tcPr>
          <w:p w14:paraId="35CAD30C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black hole</w:t>
            </w:r>
          </w:p>
        </w:tc>
        <w:tc>
          <w:tcPr>
            <w:tcW w:w="8607" w:type="dxa"/>
            <w:vAlign w:val="center"/>
          </w:tcPr>
          <w:p w14:paraId="410F41E2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</w:tr>
      <w:tr w:rsidR="00BF121A" w:rsidRPr="002B5304" w14:paraId="04E2DD16" w14:textId="77777777" w:rsidTr="00E803A1">
        <w:trPr>
          <w:trHeight w:val="680"/>
        </w:trPr>
        <w:tc>
          <w:tcPr>
            <w:tcW w:w="1242" w:type="dxa"/>
            <w:vAlign w:val="center"/>
          </w:tcPr>
          <w:p w14:paraId="435B5B6D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sunspot</w:t>
            </w:r>
          </w:p>
        </w:tc>
        <w:tc>
          <w:tcPr>
            <w:tcW w:w="8607" w:type="dxa"/>
            <w:vAlign w:val="center"/>
          </w:tcPr>
          <w:p w14:paraId="22CF46FB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</w:tr>
      <w:tr w:rsidR="00BF121A" w:rsidRPr="002B5304" w14:paraId="5FE12F39" w14:textId="77777777" w:rsidTr="00E803A1">
        <w:trPr>
          <w:trHeight w:val="680"/>
        </w:trPr>
        <w:tc>
          <w:tcPr>
            <w:tcW w:w="1242" w:type="dxa"/>
            <w:vAlign w:val="center"/>
          </w:tcPr>
          <w:p w14:paraId="0E483690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corona</w:t>
            </w:r>
          </w:p>
        </w:tc>
        <w:tc>
          <w:tcPr>
            <w:tcW w:w="8607" w:type="dxa"/>
            <w:vAlign w:val="center"/>
          </w:tcPr>
          <w:p w14:paraId="0361F42E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</w:tr>
      <w:tr w:rsidR="00BF121A" w:rsidRPr="002B5304" w14:paraId="4D96B575" w14:textId="77777777" w:rsidTr="00E803A1">
        <w:trPr>
          <w:trHeight w:val="680"/>
        </w:trPr>
        <w:tc>
          <w:tcPr>
            <w:tcW w:w="1242" w:type="dxa"/>
            <w:vAlign w:val="center"/>
          </w:tcPr>
          <w:p w14:paraId="5CDD857B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fusion</w:t>
            </w:r>
          </w:p>
        </w:tc>
        <w:tc>
          <w:tcPr>
            <w:tcW w:w="8607" w:type="dxa"/>
            <w:vAlign w:val="center"/>
          </w:tcPr>
          <w:p w14:paraId="3956AF7A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</w:tr>
    </w:tbl>
    <w:p w14:paraId="29BC370D" w14:textId="77777777" w:rsidR="00BF121A" w:rsidRPr="002B5304" w:rsidRDefault="00BF121A" w:rsidP="00BF121A">
      <w:pPr>
        <w:rPr>
          <w:rFonts w:ascii="Arial" w:hAnsi="Arial"/>
        </w:rPr>
      </w:pPr>
    </w:p>
    <w:p w14:paraId="3498B6A1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>2.</w:t>
      </w:r>
      <w:r w:rsidRPr="002B5304">
        <w:rPr>
          <w:rFonts w:ascii="Arial" w:hAnsi="Arial"/>
        </w:rPr>
        <w:tab/>
        <w:t xml:space="preserve">Light travels at 300,000 km/sec.  A star is 97.6 light years away.  We can only travel </w:t>
      </w:r>
      <w:r w:rsidRPr="002B5304">
        <w:rPr>
          <w:rFonts w:ascii="Arial" w:hAnsi="Arial"/>
        </w:rPr>
        <w:tab/>
        <w:t>at about 15 - 20 km/second with our best rockets.</w:t>
      </w:r>
    </w:p>
    <w:p w14:paraId="61A30E36" w14:textId="77777777" w:rsidR="00BF121A" w:rsidRPr="002B5304" w:rsidRDefault="00BF121A" w:rsidP="00BF121A">
      <w:pPr>
        <w:rPr>
          <w:rFonts w:ascii="Arial" w:hAnsi="Arial"/>
        </w:rPr>
      </w:pPr>
    </w:p>
    <w:p w14:paraId="476511A5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  <w:t>(a)</w:t>
      </w:r>
      <w:r w:rsidRPr="002B5304">
        <w:rPr>
          <w:rFonts w:ascii="Arial" w:hAnsi="Arial"/>
        </w:rPr>
        <w:tab/>
        <w:t xml:space="preserve">With our current technology, are we likely to be able to travel to this star in the </w:t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near future?  Give a few reasons for your answer.</w:t>
      </w:r>
    </w:p>
    <w:p w14:paraId="0B62D397" w14:textId="77777777" w:rsidR="00BF121A" w:rsidRPr="002B5304" w:rsidRDefault="00BF121A" w:rsidP="00BF121A">
      <w:pPr>
        <w:rPr>
          <w:rFonts w:ascii="Arial" w:hAnsi="Arial"/>
        </w:rPr>
      </w:pPr>
    </w:p>
    <w:p w14:paraId="695C09DD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YES  /  NO       (Circle your answer.)</w:t>
      </w:r>
    </w:p>
    <w:p w14:paraId="0AF36477" w14:textId="77777777" w:rsidR="00BF121A" w:rsidRPr="002B5304" w:rsidRDefault="00BF121A" w:rsidP="00BF121A">
      <w:pPr>
        <w:rPr>
          <w:rFonts w:ascii="Arial" w:hAnsi="Arial"/>
        </w:rPr>
      </w:pPr>
    </w:p>
    <w:p w14:paraId="3661E267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 xml:space="preserve">Reasons:      </w:t>
      </w:r>
      <w:r w:rsidRPr="002B5304">
        <w:rPr>
          <w:rFonts w:ascii="Arial" w:hAnsi="Arial"/>
        </w:rPr>
        <w:tab/>
        <w:t>•</w:t>
      </w:r>
    </w:p>
    <w:p w14:paraId="64375398" w14:textId="77777777" w:rsidR="00BF121A" w:rsidRPr="002B5304" w:rsidRDefault="00BF121A" w:rsidP="00BF121A">
      <w:pPr>
        <w:rPr>
          <w:rFonts w:ascii="Arial" w:hAnsi="Arial"/>
        </w:rPr>
      </w:pPr>
    </w:p>
    <w:p w14:paraId="398EE7AE" w14:textId="77777777" w:rsidR="00BF121A" w:rsidRPr="002B5304" w:rsidRDefault="00BF121A" w:rsidP="00BF121A">
      <w:pPr>
        <w:rPr>
          <w:rFonts w:ascii="Arial" w:hAnsi="Arial"/>
        </w:rPr>
      </w:pPr>
    </w:p>
    <w:p w14:paraId="3A5AC28C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•</w:t>
      </w:r>
    </w:p>
    <w:p w14:paraId="46E64183" w14:textId="77777777" w:rsidR="00BF121A" w:rsidRPr="002B5304" w:rsidRDefault="00BF121A" w:rsidP="00BF121A">
      <w:pPr>
        <w:rPr>
          <w:rFonts w:ascii="Arial" w:hAnsi="Arial"/>
        </w:rPr>
      </w:pPr>
    </w:p>
    <w:p w14:paraId="0A6C1177" w14:textId="77777777" w:rsidR="00BF121A" w:rsidRPr="002B5304" w:rsidRDefault="00BF121A" w:rsidP="00BF121A">
      <w:pPr>
        <w:rPr>
          <w:rFonts w:ascii="Arial" w:hAnsi="Arial"/>
        </w:rPr>
      </w:pPr>
    </w:p>
    <w:p w14:paraId="6EE6B1A8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•</w:t>
      </w:r>
    </w:p>
    <w:p w14:paraId="233A7969" w14:textId="77777777" w:rsidR="00BF121A" w:rsidRPr="002B5304" w:rsidRDefault="00BF121A" w:rsidP="00BF121A">
      <w:pPr>
        <w:rPr>
          <w:rFonts w:ascii="Arial" w:hAnsi="Arial"/>
        </w:rPr>
      </w:pPr>
    </w:p>
    <w:p w14:paraId="155082E5" w14:textId="77777777" w:rsidR="00BF121A" w:rsidRPr="002B5304" w:rsidRDefault="00BF121A" w:rsidP="00BF121A">
      <w:pPr>
        <w:rPr>
          <w:rFonts w:ascii="Arial" w:hAnsi="Arial"/>
        </w:rPr>
      </w:pPr>
    </w:p>
    <w:p w14:paraId="4CBA452F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br w:type="page"/>
      </w:r>
      <w:r w:rsidRPr="002B5304">
        <w:rPr>
          <w:rFonts w:ascii="Arial" w:hAnsi="Arial"/>
        </w:rPr>
        <w:lastRenderedPageBreak/>
        <w:tab/>
        <w:t>(b)</w:t>
      </w:r>
      <w:r w:rsidRPr="002B5304">
        <w:rPr>
          <w:rFonts w:ascii="Arial" w:hAnsi="Arial"/>
        </w:rPr>
        <w:tab/>
        <w:t xml:space="preserve">Suggest </w:t>
      </w:r>
      <w:r w:rsidRPr="002B5304">
        <w:rPr>
          <w:rFonts w:ascii="Arial" w:hAnsi="Arial"/>
          <w:b/>
          <w:i/>
        </w:rPr>
        <w:t>one way</w:t>
      </w:r>
      <w:r w:rsidRPr="002B5304">
        <w:rPr>
          <w:rFonts w:ascii="Arial" w:hAnsi="Arial"/>
        </w:rPr>
        <w:t xml:space="preserve"> we might be able to overcome the time factor of travelling to </w:t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other galaxies, given it could be hundreds of years.</w:t>
      </w:r>
    </w:p>
    <w:p w14:paraId="20FD0C8B" w14:textId="77777777" w:rsidR="00BF121A" w:rsidRPr="002B5304" w:rsidRDefault="00BF121A" w:rsidP="00BF121A">
      <w:pPr>
        <w:rPr>
          <w:rFonts w:ascii="Arial" w:hAnsi="Arial"/>
        </w:rPr>
      </w:pPr>
    </w:p>
    <w:p w14:paraId="26D6FCA0" w14:textId="77777777" w:rsidR="00BF121A" w:rsidRPr="002B5304" w:rsidRDefault="00BF121A" w:rsidP="00BF121A">
      <w:pPr>
        <w:rPr>
          <w:rFonts w:ascii="Arial" w:hAnsi="Arial"/>
        </w:rPr>
      </w:pPr>
    </w:p>
    <w:p w14:paraId="20A64E95" w14:textId="77777777" w:rsidR="00BF121A" w:rsidRPr="002B5304" w:rsidRDefault="00BF121A" w:rsidP="00BF121A">
      <w:pPr>
        <w:rPr>
          <w:rFonts w:ascii="Arial" w:hAnsi="Arial"/>
        </w:rPr>
      </w:pPr>
    </w:p>
    <w:p w14:paraId="27217668" w14:textId="77777777" w:rsidR="00BF121A" w:rsidRPr="002B5304" w:rsidRDefault="00BF121A" w:rsidP="00BF121A">
      <w:pPr>
        <w:rPr>
          <w:rFonts w:ascii="Arial" w:hAnsi="Arial"/>
        </w:rPr>
      </w:pPr>
    </w:p>
    <w:p w14:paraId="49C84A2C" w14:textId="77777777" w:rsidR="00BF121A" w:rsidRPr="002B5304" w:rsidRDefault="00BF121A" w:rsidP="00BF121A">
      <w:pPr>
        <w:rPr>
          <w:rFonts w:ascii="Arial" w:hAnsi="Arial"/>
        </w:rPr>
      </w:pPr>
    </w:p>
    <w:p w14:paraId="23D26462" w14:textId="77777777" w:rsidR="00BF121A" w:rsidRPr="002B5304" w:rsidRDefault="00BF121A" w:rsidP="00BF121A">
      <w:pPr>
        <w:rPr>
          <w:rFonts w:ascii="Arial" w:hAnsi="Arial"/>
        </w:rPr>
      </w:pPr>
    </w:p>
    <w:p w14:paraId="5961DABE" w14:textId="77777777" w:rsidR="00BF121A" w:rsidRPr="002B5304" w:rsidRDefault="00BF121A" w:rsidP="00BF121A">
      <w:pPr>
        <w:rPr>
          <w:rFonts w:ascii="Arial" w:hAnsi="Arial"/>
        </w:rPr>
      </w:pPr>
    </w:p>
    <w:p w14:paraId="1A118E62" w14:textId="77777777" w:rsidR="00BF121A" w:rsidRPr="002B5304" w:rsidRDefault="00BF121A" w:rsidP="00BF121A">
      <w:pPr>
        <w:rPr>
          <w:rFonts w:ascii="Arial" w:hAnsi="Arial"/>
        </w:rPr>
      </w:pPr>
    </w:p>
    <w:p w14:paraId="2E8FF389" w14:textId="77777777" w:rsidR="00BF121A" w:rsidRPr="002B5304" w:rsidRDefault="00BF121A" w:rsidP="00BF121A">
      <w:pPr>
        <w:rPr>
          <w:rFonts w:ascii="Arial" w:hAnsi="Arial"/>
        </w:rPr>
      </w:pPr>
    </w:p>
    <w:p w14:paraId="637E8F81" w14:textId="77777777" w:rsidR="00BF121A" w:rsidRPr="002B5304" w:rsidRDefault="00BF121A" w:rsidP="00BF121A">
      <w:pPr>
        <w:rPr>
          <w:rFonts w:ascii="Arial" w:hAnsi="Arial"/>
        </w:rPr>
      </w:pPr>
    </w:p>
    <w:p w14:paraId="095445AC" w14:textId="77777777" w:rsidR="00BF121A" w:rsidRPr="002B5304" w:rsidRDefault="00BF121A" w:rsidP="00BF121A">
      <w:pPr>
        <w:rPr>
          <w:rFonts w:ascii="Arial" w:hAnsi="Arial"/>
          <w:u w:val="single"/>
        </w:rPr>
      </w:pPr>
      <w:r w:rsidRPr="002B5304">
        <w:rPr>
          <w:rFonts w:ascii="Arial" w:hAnsi="Arial"/>
        </w:rPr>
        <w:t>3.</w:t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(a)</w:t>
      </w:r>
      <w:r w:rsidRPr="002B5304">
        <w:rPr>
          <w:rFonts w:ascii="Arial" w:hAnsi="Arial"/>
        </w:rPr>
        <w:tab/>
        <w:t xml:space="preserve">What is the major element found in the Sun?   </w:t>
      </w:r>
      <w:r w:rsidRPr="002B5304">
        <w:rPr>
          <w:rFonts w:ascii="Arial" w:hAnsi="Arial"/>
        </w:rPr>
        <w:tab/>
      </w:r>
      <w:r w:rsidRPr="002B5304">
        <w:rPr>
          <w:rFonts w:ascii="Arial" w:hAnsi="Arial"/>
          <w:u w:val="single"/>
        </w:rPr>
        <w:tab/>
      </w:r>
      <w:r w:rsidRPr="002B5304">
        <w:rPr>
          <w:rFonts w:ascii="Arial" w:hAnsi="Arial"/>
          <w:u w:val="single"/>
        </w:rPr>
        <w:tab/>
      </w:r>
      <w:r w:rsidRPr="002B5304">
        <w:rPr>
          <w:rFonts w:ascii="Arial" w:hAnsi="Arial"/>
          <w:u w:val="single"/>
        </w:rPr>
        <w:tab/>
      </w:r>
    </w:p>
    <w:p w14:paraId="010189FD" w14:textId="77777777" w:rsidR="00BF121A" w:rsidRPr="002B5304" w:rsidRDefault="00BF121A" w:rsidP="00BF121A">
      <w:pPr>
        <w:rPr>
          <w:rFonts w:ascii="Arial" w:hAnsi="Arial"/>
          <w:u w:val="single"/>
        </w:rPr>
      </w:pPr>
    </w:p>
    <w:p w14:paraId="331772B9" w14:textId="77777777" w:rsidR="00BF121A" w:rsidRPr="002B5304" w:rsidRDefault="00BF121A" w:rsidP="00BF121A">
      <w:pPr>
        <w:rPr>
          <w:rFonts w:ascii="Arial" w:hAnsi="Arial"/>
          <w:u w:val="single"/>
        </w:rPr>
      </w:pPr>
    </w:p>
    <w:p w14:paraId="2598E572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(b)</w:t>
      </w:r>
      <w:r w:rsidRPr="002B5304">
        <w:rPr>
          <w:rFonts w:ascii="Arial" w:hAnsi="Arial"/>
        </w:rPr>
        <w:tab/>
        <w:t>What happens to this element so that the Sun produces its energy?</w:t>
      </w:r>
    </w:p>
    <w:p w14:paraId="75A71B44" w14:textId="77777777" w:rsidR="00BF121A" w:rsidRPr="002B5304" w:rsidRDefault="00BF121A" w:rsidP="00BF121A">
      <w:pPr>
        <w:rPr>
          <w:rFonts w:ascii="Arial" w:hAnsi="Arial"/>
        </w:rPr>
      </w:pPr>
    </w:p>
    <w:p w14:paraId="26CE07E3" w14:textId="77777777" w:rsidR="00BF121A" w:rsidRPr="002B5304" w:rsidRDefault="00BF121A" w:rsidP="00BF121A">
      <w:pPr>
        <w:rPr>
          <w:rFonts w:ascii="Arial" w:hAnsi="Arial"/>
        </w:rPr>
      </w:pPr>
    </w:p>
    <w:p w14:paraId="49115B38" w14:textId="77777777" w:rsidR="00BF121A" w:rsidRPr="002B5304" w:rsidRDefault="00BF121A" w:rsidP="00BF121A">
      <w:pPr>
        <w:rPr>
          <w:rFonts w:ascii="Arial" w:hAnsi="Arial"/>
        </w:rPr>
      </w:pPr>
    </w:p>
    <w:p w14:paraId="39E53F52" w14:textId="77777777" w:rsidR="00BF121A" w:rsidRPr="002B5304" w:rsidRDefault="00BF121A" w:rsidP="00BF121A">
      <w:pPr>
        <w:rPr>
          <w:rFonts w:ascii="Arial" w:hAnsi="Arial"/>
        </w:rPr>
      </w:pPr>
    </w:p>
    <w:p w14:paraId="2ABB0DAC" w14:textId="77777777" w:rsidR="00BF121A" w:rsidRPr="002B5304" w:rsidRDefault="00BF121A" w:rsidP="00BF121A">
      <w:pPr>
        <w:rPr>
          <w:rFonts w:ascii="Arial" w:hAnsi="Arial"/>
        </w:rPr>
      </w:pPr>
    </w:p>
    <w:p w14:paraId="65085400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(c)</w:t>
      </w:r>
      <w:r w:rsidRPr="002B5304">
        <w:rPr>
          <w:rFonts w:ascii="Arial" w:hAnsi="Arial"/>
        </w:rPr>
        <w:tab/>
        <w:t xml:space="preserve">The Sun loses 5 million tonnes of mass per second.  According to </w:t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Einstein's equation (E = mc</w:t>
      </w:r>
      <w:r w:rsidRPr="002B5304">
        <w:rPr>
          <w:rFonts w:ascii="Arial" w:hAnsi="Arial"/>
          <w:vertAlign w:val="superscript"/>
        </w:rPr>
        <w:t>2</w:t>
      </w:r>
      <w:r w:rsidRPr="002B5304">
        <w:rPr>
          <w:rFonts w:ascii="Arial" w:hAnsi="Arial"/>
        </w:rPr>
        <w:t>), what does this mass become?</w:t>
      </w:r>
    </w:p>
    <w:p w14:paraId="0B8B8003" w14:textId="77777777" w:rsidR="00BF121A" w:rsidRPr="002B5304" w:rsidRDefault="00BF121A" w:rsidP="00BF121A">
      <w:pPr>
        <w:rPr>
          <w:rFonts w:ascii="Arial" w:hAnsi="Arial"/>
        </w:rPr>
      </w:pPr>
    </w:p>
    <w:p w14:paraId="01BA97CF" w14:textId="77777777" w:rsidR="00BF121A" w:rsidRPr="002B5304" w:rsidRDefault="00BF121A" w:rsidP="00BF121A">
      <w:pPr>
        <w:rPr>
          <w:rFonts w:ascii="Arial" w:hAnsi="Arial"/>
        </w:rPr>
      </w:pPr>
    </w:p>
    <w:p w14:paraId="6E5E93D3" w14:textId="77777777" w:rsidR="00BF121A" w:rsidRPr="002B5304" w:rsidRDefault="00BF121A" w:rsidP="00BF121A">
      <w:pPr>
        <w:rPr>
          <w:rFonts w:ascii="Arial" w:hAnsi="Arial"/>
        </w:rPr>
      </w:pPr>
    </w:p>
    <w:p w14:paraId="3D59E544" w14:textId="77777777" w:rsidR="00BF121A" w:rsidRPr="002B5304" w:rsidRDefault="00BF121A" w:rsidP="00BF121A">
      <w:pPr>
        <w:rPr>
          <w:rFonts w:ascii="Arial" w:hAnsi="Arial"/>
        </w:rPr>
      </w:pPr>
    </w:p>
    <w:p w14:paraId="3CBD2391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>4.</w:t>
      </w:r>
      <w:r w:rsidRPr="002B5304">
        <w:rPr>
          <w:rFonts w:ascii="Arial" w:hAnsi="Arial"/>
        </w:rPr>
        <w:tab/>
        <w:t>How is the surface temperature of a star related to its colour?</w:t>
      </w:r>
    </w:p>
    <w:p w14:paraId="3F0A3E8D" w14:textId="77777777" w:rsidR="00BF121A" w:rsidRPr="002B5304" w:rsidRDefault="00BF121A" w:rsidP="00BF121A">
      <w:pPr>
        <w:rPr>
          <w:rFonts w:ascii="Arial" w:hAnsi="Arial"/>
        </w:rPr>
      </w:pPr>
    </w:p>
    <w:tbl>
      <w:tblPr>
        <w:tblW w:w="0" w:type="auto"/>
        <w:tblInd w:w="2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9"/>
        <w:gridCol w:w="2179"/>
      </w:tblGrid>
      <w:tr w:rsidR="00BF121A" w:rsidRPr="002B5304" w14:paraId="4F99A219" w14:textId="77777777" w:rsidTr="00E803A1">
        <w:trPr>
          <w:trHeight w:val="284"/>
        </w:trPr>
        <w:tc>
          <w:tcPr>
            <w:tcW w:w="2179" w:type="dxa"/>
            <w:vAlign w:val="center"/>
          </w:tcPr>
          <w:p w14:paraId="070E8F01" w14:textId="77777777" w:rsidR="00BF121A" w:rsidRPr="002B5304" w:rsidRDefault="00BF121A" w:rsidP="00E803A1">
            <w:pPr>
              <w:rPr>
                <w:rFonts w:ascii="Arial" w:hAnsi="Arial"/>
                <w:b/>
              </w:rPr>
            </w:pPr>
            <w:r w:rsidRPr="002B5304">
              <w:rPr>
                <w:rFonts w:ascii="Arial" w:hAnsi="Arial"/>
                <w:b/>
              </w:rPr>
              <w:t>TEMPERATURE</w:t>
            </w:r>
          </w:p>
        </w:tc>
        <w:tc>
          <w:tcPr>
            <w:tcW w:w="2179" w:type="dxa"/>
            <w:vAlign w:val="center"/>
          </w:tcPr>
          <w:p w14:paraId="5490BC6E" w14:textId="77777777" w:rsidR="00BF121A" w:rsidRPr="002B5304" w:rsidRDefault="00BF121A" w:rsidP="00E803A1">
            <w:pPr>
              <w:rPr>
                <w:rFonts w:ascii="Arial" w:hAnsi="Arial"/>
                <w:b/>
              </w:rPr>
            </w:pPr>
            <w:r w:rsidRPr="002B5304">
              <w:rPr>
                <w:rFonts w:ascii="Arial" w:hAnsi="Arial"/>
                <w:b/>
              </w:rPr>
              <w:t>COLOUR</w:t>
            </w:r>
          </w:p>
        </w:tc>
      </w:tr>
      <w:tr w:rsidR="00BF121A" w:rsidRPr="002B5304" w14:paraId="6FBDCD6A" w14:textId="77777777" w:rsidTr="00E803A1">
        <w:trPr>
          <w:trHeight w:val="454"/>
        </w:trPr>
        <w:tc>
          <w:tcPr>
            <w:tcW w:w="2179" w:type="dxa"/>
            <w:vAlign w:val="center"/>
          </w:tcPr>
          <w:p w14:paraId="53EC86A0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  <w:tc>
          <w:tcPr>
            <w:tcW w:w="2179" w:type="dxa"/>
            <w:vAlign w:val="center"/>
          </w:tcPr>
          <w:p w14:paraId="33F59765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blue</w:t>
            </w:r>
          </w:p>
        </w:tc>
      </w:tr>
      <w:tr w:rsidR="00BF121A" w:rsidRPr="002B5304" w14:paraId="1D2145C2" w14:textId="77777777" w:rsidTr="00E803A1">
        <w:trPr>
          <w:trHeight w:val="454"/>
        </w:trPr>
        <w:tc>
          <w:tcPr>
            <w:tcW w:w="2179" w:type="dxa"/>
            <w:vAlign w:val="center"/>
          </w:tcPr>
          <w:p w14:paraId="5F7E3F89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  <w:tc>
          <w:tcPr>
            <w:tcW w:w="2179" w:type="dxa"/>
            <w:vAlign w:val="center"/>
          </w:tcPr>
          <w:p w14:paraId="0958577F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red</w:t>
            </w:r>
          </w:p>
        </w:tc>
      </w:tr>
      <w:tr w:rsidR="00BF121A" w:rsidRPr="002B5304" w14:paraId="4CD3170B" w14:textId="77777777" w:rsidTr="00E803A1">
        <w:trPr>
          <w:trHeight w:val="454"/>
        </w:trPr>
        <w:tc>
          <w:tcPr>
            <w:tcW w:w="2179" w:type="dxa"/>
            <w:vAlign w:val="center"/>
          </w:tcPr>
          <w:p w14:paraId="207DD3CF" w14:textId="77777777" w:rsidR="00BF121A" w:rsidRPr="002B5304" w:rsidRDefault="00BF121A" w:rsidP="00E803A1">
            <w:pPr>
              <w:rPr>
                <w:rFonts w:ascii="Arial" w:hAnsi="Arial"/>
              </w:rPr>
            </w:pPr>
          </w:p>
        </w:tc>
        <w:tc>
          <w:tcPr>
            <w:tcW w:w="2179" w:type="dxa"/>
            <w:vAlign w:val="center"/>
          </w:tcPr>
          <w:p w14:paraId="163365BF" w14:textId="77777777" w:rsidR="00BF121A" w:rsidRPr="002B5304" w:rsidRDefault="00BF121A" w:rsidP="00E803A1">
            <w:pPr>
              <w:rPr>
                <w:rFonts w:ascii="Arial" w:hAnsi="Arial"/>
              </w:rPr>
            </w:pPr>
            <w:r w:rsidRPr="002B5304">
              <w:rPr>
                <w:rFonts w:ascii="Arial" w:hAnsi="Arial"/>
              </w:rPr>
              <w:t>yellow</w:t>
            </w:r>
          </w:p>
        </w:tc>
      </w:tr>
    </w:tbl>
    <w:p w14:paraId="5927E5D9" w14:textId="77777777" w:rsidR="00BF121A" w:rsidRPr="002B5304" w:rsidRDefault="00BF121A" w:rsidP="00BF121A">
      <w:pPr>
        <w:rPr>
          <w:rFonts w:ascii="Arial" w:hAnsi="Arial"/>
        </w:rPr>
      </w:pPr>
    </w:p>
    <w:p w14:paraId="6AA9A267" w14:textId="77777777" w:rsidR="00BF121A" w:rsidRPr="002B5304" w:rsidRDefault="00BF121A" w:rsidP="00BF121A">
      <w:pPr>
        <w:rPr>
          <w:rFonts w:ascii="Arial" w:hAnsi="Arial"/>
        </w:rPr>
      </w:pPr>
    </w:p>
    <w:p w14:paraId="08C82AD4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>5.</w:t>
      </w:r>
      <w:r w:rsidRPr="002B5304">
        <w:rPr>
          <w:rFonts w:ascii="Arial" w:hAnsi="Arial"/>
        </w:rPr>
        <w:tab/>
        <w:t>(a)</w:t>
      </w:r>
      <w:r w:rsidRPr="002B5304">
        <w:rPr>
          <w:rFonts w:ascii="Arial" w:hAnsi="Arial"/>
        </w:rPr>
        <w:tab/>
        <w:t>About how old is our Sun (in millions of years)?</w:t>
      </w:r>
      <w:r w:rsidRPr="002B5304">
        <w:rPr>
          <w:rFonts w:ascii="Arial" w:hAnsi="Arial"/>
        </w:rPr>
        <w:tab/>
      </w:r>
      <w:r w:rsidRPr="002B5304">
        <w:rPr>
          <w:rFonts w:ascii="Arial" w:hAnsi="Arial"/>
          <w:u w:val="single"/>
        </w:rPr>
        <w:tab/>
      </w:r>
      <w:r w:rsidRPr="002B5304">
        <w:rPr>
          <w:rFonts w:ascii="Arial" w:hAnsi="Arial"/>
          <w:u w:val="single"/>
        </w:rPr>
        <w:tab/>
      </w:r>
      <w:r w:rsidRPr="002B5304">
        <w:rPr>
          <w:rFonts w:ascii="Arial" w:hAnsi="Arial"/>
          <w:u w:val="single"/>
        </w:rPr>
        <w:tab/>
      </w:r>
      <w:r w:rsidRPr="002B5304">
        <w:rPr>
          <w:rFonts w:ascii="Arial" w:hAnsi="Arial"/>
        </w:rPr>
        <w:t xml:space="preserve">  million years</w:t>
      </w:r>
    </w:p>
    <w:p w14:paraId="021FBF97" w14:textId="77777777" w:rsidR="00BF121A" w:rsidRPr="002B5304" w:rsidRDefault="00BF121A" w:rsidP="00BF121A">
      <w:pPr>
        <w:rPr>
          <w:rFonts w:ascii="Arial" w:hAnsi="Arial"/>
        </w:rPr>
      </w:pPr>
    </w:p>
    <w:p w14:paraId="1705BCA7" w14:textId="77777777" w:rsidR="00BF121A" w:rsidRPr="002B5304" w:rsidRDefault="00BF121A" w:rsidP="00BF121A">
      <w:pPr>
        <w:rPr>
          <w:rFonts w:ascii="Arial" w:hAnsi="Arial"/>
        </w:rPr>
      </w:pPr>
    </w:p>
    <w:p w14:paraId="5223205F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  <w:t>(b)</w:t>
      </w:r>
      <w:r w:rsidRPr="002B5304">
        <w:rPr>
          <w:rFonts w:ascii="Arial" w:hAnsi="Arial"/>
        </w:rPr>
        <w:tab/>
        <w:t>How much longer will it "live"?</w:t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  <w:u w:val="single"/>
        </w:rPr>
        <w:tab/>
      </w:r>
      <w:r w:rsidRPr="002B5304">
        <w:rPr>
          <w:rFonts w:ascii="Arial" w:hAnsi="Arial"/>
          <w:u w:val="single"/>
        </w:rPr>
        <w:tab/>
      </w:r>
      <w:r w:rsidRPr="002B5304">
        <w:rPr>
          <w:rFonts w:ascii="Arial" w:hAnsi="Arial"/>
          <w:u w:val="single"/>
        </w:rPr>
        <w:tab/>
      </w:r>
      <w:r w:rsidRPr="002B5304">
        <w:rPr>
          <w:rFonts w:ascii="Arial" w:hAnsi="Arial"/>
        </w:rPr>
        <w:t xml:space="preserve">  million years</w:t>
      </w:r>
    </w:p>
    <w:p w14:paraId="289DB4DB" w14:textId="77777777" w:rsidR="00BF121A" w:rsidRPr="002B5304" w:rsidRDefault="00BF121A" w:rsidP="00BF121A">
      <w:pPr>
        <w:rPr>
          <w:rFonts w:ascii="Arial" w:hAnsi="Arial"/>
        </w:rPr>
      </w:pPr>
    </w:p>
    <w:p w14:paraId="452FEEF4" w14:textId="77777777" w:rsidR="00BF121A" w:rsidRPr="002B5304" w:rsidRDefault="00BF121A" w:rsidP="00BF121A">
      <w:pPr>
        <w:rPr>
          <w:rFonts w:ascii="Arial" w:hAnsi="Arial"/>
        </w:rPr>
      </w:pPr>
    </w:p>
    <w:p w14:paraId="5AEEE5B9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>6.</w:t>
      </w:r>
      <w:r w:rsidRPr="002B5304">
        <w:rPr>
          <w:rFonts w:ascii="Arial" w:hAnsi="Arial"/>
        </w:rPr>
        <w:tab/>
        <w:t>(a)</w:t>
      </w:r>
      <w:r w:rsidRPr="002B5304">
        <w:rPr>
          <w:rFonts w:ascii="Arial" w:hAnsi="Arial"/>
        </w:rPr>
        <w:tab/>
        <w:t xml:space="preserve">Draw a flow diagram (with arrows) to show the stages of our Sun's  remaining </w:t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life as it runs out of fuel.</w:t>
      </w:r>
    </w:p>
    <w:p w14:paraId="19EFD74E" w14:textId="77777777" w:rsidR="00BF121A" w:rsidRPr="002B5304" w:rsidRDefault="00BF121A" w:rsidP="00BF121A">
      <w:pPr>
        <w:rPr>
          <w:rFonts w:ascii="Arial" w:hAnsi="Arial"/>
        </w:rPr>
      </w:pPr>
    </w:p>
    <w:p w14:paraId="212390CC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Sun</w:t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sym w:font="Wingdings 3" w:char="F022"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sym w:font="Wingdings 3" w:char="F022"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sym w:font="Wingdings 3" w:char="F022"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sym w:font="Wingdings 3" w:char="F022"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</w:p>
    <w:p w14:paraId="6C76A432" w14:textId="77777777" w:rsidR="00BF121A" w:rsidRPr="002B5304" w:rsidRDefault="00BF121A" w:rsidP="00BF121A">
      <w:pPr>
        <w:rPr>
          <w:rFonts w:ascii="Arial" w:hAnsi="Arial"/>
        </w:rPr>
      </w:pPr>
    </w:p>
    <w:p w14:paraId="1E85F3F3" w14:textId="77777777" w:rsidR="00BF121A" w:rsidRPr="002B5304" w:rsidRDefault="00BF121A">
      <w:pPr>
        <w:rPr>
          <w:rFonts w:ascii="Arial" w:hAnsi="Arial"/>
        </w:rPr>
      </w:pPr>
      <w:r w:rsidRPr="002B5304">
        <w:rPr>
          <w:rFonts w:ascii="Arial" w:hAnsi="Arial"/>
        </w:rPr>
        <w:br w:type="page"/>
      </w:r>
    </w:p>
    <w:p w14:paraId="13EC6668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  <w:t>(b)</w:t>
      </w:r>
      <w:r w:rsidRPr="002B5304">
        <w:rPr>
          <w:rFonts w:ascii="Arial" w:hAnsi="Arial"/>
        </w:rPr>
        <w:tab/>
        <w:t>Do similar flow diagrams for the following types of stars.</w:t>
      </w:r>
    </w:p>
    <w:p w14:paraId="6F214EF0" w14:textId="77777777" w:rsidR="00BF121A" w:rsidRPr="002B5304" w:rsidRDefault="00BF121A" w:rsidP="00BF121A">
      <w:pPr>
        <w:rPr>
          <w:rFonts w:ascii="Arial" w:hAnsi="Arial"/>
        </w:rPr>
      </w:pPr>
    </w:p>
    <w:p w14:paraId="6BDE3F00" w14:textId="77777777" w:rsidR="00BF121A" w:rsidRPr="002B5304" w:rsidRDefault="00BF121A" w:rsidP="00BF121A">
      <w:pPr>
        <w:rPr>
          <w:rFonts w:ascii="Arial" w:hAnsi="Arial"/>
        </w:rPr>
      </w:pPr>
    </w:p>
    <w:p w14:paraId="4823DFE8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Huge star</w:t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sym w:font="Wingdings 3" w:char="F022"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sym w:font="Wingdings 3" w:char="F022"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sym w:font="Wingdings 3" w:char="F022"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</w:p>
    <w:p w14:paraId="23519954" w14:textId="77777777" w:rsidR="00BF121A" w:rsidRPr="002B5304" w:rsidRDefault="00BF121A" w:rsidP="00BF121A">
      <w:pPr>
        <w:rPr>
          <w:rFonts w:ascii="Arial" w:hAnsi="Arial"/>
        </w:rPr>
      </w:pPr>
    </w:p>
    <w:p w14:paraId="0C740163" w14:textId="77777777" w:rsidR="00BF121A" w:rsidRPr="002B5304" w:rsidRDefault="00BF121A" w:rsidP="00BF121A">
      <w:pPr>
        <w:rPr>
          <w:rFonts w:ascii="Arial" w:hAnsi="Arial"/>
        </w:rPr>
      </w:pPr>
    </w:p>
    <w:p w14:paraId="5965EC95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>Giant star</w:t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sym w:font="Wingdings 3" w:char="F022"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sym w:font="Wingdings 3" w:char="F022"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sym w:font="Wingdings 3" w:char="F022"/>
      </w:r>
    </w:p>
    <w:p w14:paraId="3632041E" w14:textId="77777777" w:rsidR="00BF121A" w:rsidRPr="002B5304" w:rsidRDefault="00BF121A" w:rsidP="00BF121A">
      <w:pPr>
        <w:rPr>
          <w:rFonts w:ascii="Arial" w:hAnsi="Arial"/>
        </w:rPr>
      </w:pPr>
    </w:p>
    <w:p w14:paraId="37D4D3A2" w14:textId="77777777" w:rsidR="00BF121A" w:rsidRPr="002B5304" w:rsidRDefault="00BF121A" w:rsidP="00BF121A">
      <w:pPr>
        <w:rPr>
          <w:rFonts w:ascii="Arial" w:hAnsi="Arial"/>
        </w:rPr>
      </w:pPr>
    </w:p>
    <w:p w14:paraId="7AC7B46E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  <w:t>(c)</w:t>
      </w:r>
      <w:r w:rsidRPr="002B5304">
        <w:rPr>
          <w:rFonts w:ascii="Arial" w:hAnsi="Arial"/>
        </w:rPr>
        <w:tab/>
        <w:t xml:space="preserve">The difference between a </w:t>
      </w:r>
      <w:r w:rsidRPr="002B5304">
        <w:rPr>
          <w:rFonts w:ascii="Arial" w:hAnsi="Arial"/>
          <w:b/>
          <w:i/>
        </w:rPr>
        <w:t>nova</w:t>
      </w:r>
      <w:r w:rsidRPr="002B5304">
        <w:rPr>
          <w:rFonts w:ascii="Arial" w:hAnsi="Arial"/>
        </w:rPr>
        <w:t xml:space="preserve"> and a </w:t>
      </w:r>
      <w:r w:rsidRPr="002B5304">
        <w:rPr>
          <w:rFonts w:ascii="Arial" w:hAnsi="Arial"/>
          <w:b/>
          <w:i/>
        </w:rPr>
        <w:t>supernova</w:t>
      </w:r>
      <w:r w:rsidRPr="002B5304">
        <w:rPr>
          <w:rFonts w:ascii="Arial" w:hAnsi="Arial"/>
        </w:rPr>
        <w:t xml:space="preserve"> is the size of the explosion </w:t>
      </w: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  <w:t xml:space="preserve">that </w:t>
      </w:r>
      <w:r w:rsidRPr="002B5304">
        <w:rPr>
          <w:rFonts w:ascii="Arial" w:hAnsi="Arial"/>
        </w:rPr>
        <w:tab/>
        <w:t>takes place.  What happens to a star to cause it to explode?</w:t>
      </w:r>
    </w:p>
    <w:p w14:paraId="5A61E435" w14:textId="77777777" w:rsidR="00BF121A" w:rsidRPr="002B5304" w:rsidRDefault="00BF121A" w:rsidP="00BF121A">
      <w:pPr>
        <w:rPr>
          <w:rFonts w:ascii="Arial" w:hAnsi="Arial"/>
        </w:rPr>
      </w:pPr>
    </w:p>
    <w:p w14:paraId="787CB605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</w:p>
    <w:p w14:paraId="635FC5D1" w14:textId="77777777" w:rsidR="00BF121A" w:rsidRPr="002B5304" w:rsidRDefault="00BF121A" w:rsidP="00BF121A">
      <w:pPr>
        <w:rPr>
          <w:rFonts w:ascii="Arial" w:hAnsi="Arial"/>
        </w:rPr>
      </w:pPr>
    </w:p>
    <w:p w14:paraId="6C34C142" w14:textId="77777777" w:rsidR="00BF121A" w:rsidRPr="002B5304" w:rsidRDefault="00BF121A" w:rsidP="00BF121A">
      <w:pPr>
        <w:rPr>
          <w:rFonts w:ascii="Arial" w:hAnsi="Arial"/>
        </w:rPr>
      </w:pPr>
    </w:p>
    <w:p w14:paraId="3EE6F51E" w14:textId="77777777" w:rsidR="00BF121A" w:rsidRPr="002B5304" w:rsidRDefault="00BF121A" w:rsidP="00BF121A">
      <w:pPr>
        <w:rPr>
          <w:rFonts w:ascii="Arial" w:hAnsi="Arial"/>
        </w:rPr>
      </w:pPr>
    </w:p>
    <w:p w14:paraId="3D56485B" w14:textId="77777777" w:rsidR="00BF121A" w:rsidRPr="002B5304" w:rsidRDefault="00BF121A" w:rsidP="00BF121A">
      <w:pPr>
        <w:rPr>
          <w:rFonts w:ascii="Arial" w:hAnsi="Arial"/>
        </w:rPr>
      </w:pPr>
    </w:p>
    <w:p w14:paraId="32229756" w14:textId="77777777" w:rsidR="00BF121A" w:rsidRPr="002B5304" w:rsidRDefault="00BF121A" w:rsidP="00BF121A">
      <w:pPr>
        <w:rPr>
          <w:rFonts w:ascii="Arial" w:hAnsi="Arial"/>
        </w:rPr>
      </w:pPr>
    </w:p>
    <w:p w14:paraId="741494A2" w14:textId="77777777" w:rsidR="00BF121A" w:rsidRPr="002B5304" w:rsidRDefault="00BF121A" w:rsidP="00BF121A">
      <w:pPr>
        <w:rPr>
          <w:rFonts w:ascii="Arial" w:hAnsi="Arial"/>
          <w:u w:val="single"/>
        </w:rPr>
      </w:pPr>
      <w:r w:rsidRPr="002B5304">
        <w:rPr>
          <w:rFonts w:ascii="Arial" w:hAnsi="Arial"/>
        </w:rPr>
        <w:t>7.</w:t>
      </w:r>
      <w:r w:rsidRPr="002B5304">
        <w:rPr>
          <w:rFonts w:ascii="Arial" w:hAnsi="Arial"/>
        </w:rPr>
        <w:tab/>
        <w:t>(a)</w:t>
      </w:r>
      <w:r w:rsidRPr="002B5304">
        <w:rPr>
          <w:rFonts w:ascii="Arial" w:hAnsi="Arial"/>
        </w:rPr>
        <w:tab/>
        <w:t>Describe the size of the gravity near a black hole.</w:t>
      </w:r>
      <w:r w:rsidRPr="002B5304">
        <w:rPr>
          <w:rFonts w:ascii="Arial" w:hAnsi="Arial"/>
        </w:rPr>
        <w:tab/>
      </w:r>
    </w:p>
    <w:p w14:paraId="5496F540" w14:textId="77777777" w:rsidR="00BF121A" w:rsidRPr="002B5304" w:rsidRDefault="00BF121A" w:rsidP="00BF121A">
      <w:pPr>
        <w:rPr>
          <w:rFonts w:ascii="Arial" w:hAnsi="Arial"/>
        </w:rPr>
      </w:pPr>
    </w:p>
    <w:p w14:paraId="3E4B6F64" w14:textId="77777777" w:rsidR="00BF121A" w:rsidRPr="002B5304" w:rsidRDefault="00BF121A" w:rsidP="00BF121A">
      <w:pPr>
        <w:rPr>
          <w:rFonts w:ascii="Arial" w:hAnsi="Arial"/>
        </w:rPr>
      </w:pPr>
    </w:p>
    <w:p w14:paraId="6EFD32AE" w14:textId="77777777" w:rsidR="00BF121A" w:rsidRPr="002B5304" w:rsidRDefault="00BF121A" w:rsidP="00BF121A">
      <w:pPr>
        <w:rPr>
          <w:rFonts w:ascii="Arial" w:hAnsi="Arial"/>
        </w:rPr>
      </w:pPr>
    </w:p>
    <w:p w14:paraId="028E37DF" w14:textId="77777777" w:rsidR="00BF121A" w:rsidRPr="002B5304" w:rsidRDefault="00BF121A" w:rsidP="00BF121A">
      <w:pPr>
        <w:rPr>
          <w:rFonts w:ascii="Arial" w:hAnsi="Arial"/>
        </w:rPr>
      </w:pPr>
    </w:p>
    <w:p w14:paraId="250226D4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  <w:t>(b)</w:t>
      </w:r>
      <w:r w:rsidRPr="002B5304">
        <w:rPr>
          <w:rFonts w:ascii="Arial" w:hAnsi="Arial"/>
        </w:rPr>
        <w:tab/>
        <w:t>Why does a black hole appear black?</w:t>
      </w:r>
    </w:p>
    <w:p w14:paraId="5E984B10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ab/>
      </w:r>
      <w:r w:rsidRPr="002B5304">
        <w:rPr>
          <w:rFonts w:ascii="Arial" w:hAnsi="Arial"/>
        </w:rPr>
        <w:tab/>
      </w:r>
    </w:p>
    <w:p w14:paraId="13849090" w14:textId="77777777" w:rsidR="00BF121A" w:rsidRPr="002B5304" w:rsidRDefault="00BF121A" w:rsidP="00BF121A">
      <w:pPr>
        <w:rPr>
          <w:rFonts w:ascii="Arial" w:hAnsi="Arial"/>
        </w:rPr>
      </w:pPr>
    </w:p>
    <w:p w14:paraId="5FAA9F6E" w14:textId="77777777" w:rsidR="00BF121A" w:rsidRPr="002B5304" w:rsidRDefault="00BF121A" w:rsidP="00BF121A">
      <w:pPr>
        <w:rPr>
          <w:rFonts w:ascii="Arial" w:hAnsi="Arial"/>
        </w:rPr>
      </w:pPr>
    </w:p>
    <w:p w14:paraId="2FB324DD" w14:textId="77777777" w:rsidR="00BF121A" w:rsidRPr="002B5304" w:rsidRDefault="00BF121A" w:rsidP="00BF121A">
      <w:pPr>
        <w:rPr>
          <w:rFonts w:ascii="Arial" w:hAnsi="Arial"/>
        </w:rPr>
      </w:pPr>
    </w:p>
    <w:p w14:paraId="069A0D54" w14:textId="77777777" w:rsidR="00BF121A" w:rsidRPr="002B5304" w:rsidRDefault="00BF121A" w:rsidP="00BF121A">
      <w:pPr>
        <w:rPr>
          <w:rFonts w:ascii="Arial" w:hAnsi="Arial"/>
        </w:rPr>
      </w:pPr>
    </w:p>
    <w:p w14:paraId="5EFDF73A" w14:textId="77777777" w:rsidR="00BF121A" w:rsidRPr="002B5304" w:rsidRDefault="00BF121A" w:rsidP="00BF121A">
      <w:pPr>
        <w:rPr>
          <w:rFonts w:ascii="Arial" w:hAnsi="Arial"/>
        </w:rPr>
      </w:pPr>
      <w:r w:rsidRPr="002B5304">
        <w:rPr>
          <w:rFonts w:ascii="Arial" w:hAnsi="Arial"/>
        </w:rPr>
        <w:t>8.</w:t>
      </w:r>
      <w:r w:rsidRPr="002B5304">
        <w:rPr>
          <w:rFonts w:ascii="Arial" w:hAnsi="Arial"/>
        </w:rPr>
        <w:tab/>
        <w:t xml:space="preserve">Complete the following matrix to compare the Big Bang and Steady State Theories, </w:t>
      </w:r>
      <w:r w:rsidRPr="002B5304">
        <w:rPr>
          <w:rFonts w:ascii="Arial" w:hAnsi="Arial"/>
        </w:rPr>
        <w:tab/>
        <w:t>using ticks to show which statements apply to one, both or neither theory.</w:t>
      </w:r>
    </w:p>
    <w:p w14:paraId="50025040" w14:textId="77777777" w:rsidR="00BF121A" w:rsidRPr="002B5304" w:rsidRDefault="00BF121A" w:rsidP="00BF121A">
      <w:pPr>
        <w:rPr>
          <w:rFonts w:ascii="Arial" w:hAnsi="Arial"/>
        </w:rPr>
      </w:pPr>
    </w:p>
    <w:p w14:paraId="03CD7B79" w14:textId="77777777" w:rsidR="00BF121A" w:rsidRPr="002B5304" w:rsidRDefault="00BF121A" w:rsidP="00BF121A">
      <w:pPr>
        <w:jc w:val="center"/>
        <w:rPr>
          <w:rFonts w:ascii="Arial" w:hAnsi="Arial"/>
        </w:rPr>
      </w:pPr>
      <w:r w:rsidRPr="002B5304">
        <w:rPr>
          <w:rFonts w:ascii="Arial" w:hAnsi="Arial"/>
        </w:rPr>
        <w:drawing>
          <wp:inline distT="0" distB="0" distL="0" distR="0" wp14:anchorId="532582B8" wp14:editId="6114A389">
            <wp:extent cx="6523193" cy="362712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185" cy="362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68AB9" w14:textId="77777777" w:rsidR="00BF121A" w:rsidRPr="002B5304" w:rsidRDefault="00BF121A" w:rsidP="00BF121A">
      <w:pPr>
        <w:rPr>
          <w:rFonts w:ascii="Arial" w:hAnsi="Arial" w:cs="Arial"/>
        </w:rPr>
      </w:pPr>
      <w:r w:rsidRPr="002B5304">
        <w:rPr>
          <w:rFonts w:ascii="Arial" w:hAnsi="Arial" w:cs="Arial"/>
        </w:rPr>
        <w:t>9.</w:t>
      </w:r>
      <w:r w:rsidRPr="002B5304">
        <w:rPr>
          <w:rFonts w:ascii="Arial" w:hAnsi="Arial" w:cs="Arial"/>
        </w:rPr>
        <w:tab/>
      </w:r>
      <w:r w:rsidRPr="002B5304">
        <w:rPr>
          <w:rFonts w:ascii="Arial" w:hAnsi="Arial" w:cs="Arial"/>
          <w:sz w:val="26"/>
          <w:szCs w:val="26"/>
        </w:rPr>
        <w:t xml:space="preserve">Why are the constellations we see now so different from the way they were   </w:t>
      </w:r>
      <w:r w:rsidRPr="002B5304">
        <w:rPr>
          <w:rFonts w:ascii="Arial" w:hAnsi="Arial" w:cs="Arial"/>
          <w:sz w:val="26"/>
          <w:szCs w:val="26"/>
        </w:rPr>
        <w:tab/>
        <w:t>many centuries ago?</w:t>
      </w:r>
    </w:p>
    <w:p w14:paraId="7F04DD21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78A439FD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4F519A9E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08A5750C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4E87F213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</w:rPr>
      </w:pPr>
    </w:p>
    <w:p w14:paraId="505E9CE4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  <w:r w:rsidRPr="002B5304">
        <w:rPr>
          <w:rFonts w:ascii="Arial" w:hAnsi="Arial" w:cs="Arial"/>
          <w:sz w:val="26"/>
          <w:szCs w:val="26"/>
        </w:rPr>
        <w:t>10.</w:t>
      </w:r>
      <w:r w:rsidRPr="002B5304">
        <w:rPr>
          <w:rFonts w:ascii="Arial" w:hAnsi="Arial" w:cs="Arial"/>
          <w:sz w:val="26"/>
          <w:szCs w:val="26"/>
        </w:rPr>
        <w:tab/>
        <w:t xml:space="preserve">How have scientists gained their knowledge of the life and death of stars if the </w:t>
      </w:r>
      <w:r w:rsidRPr="002B5304">
        <w:rPr>
          <w:rFonts w:ascii="Arial" w:hAnsi="Arial" w:cs="Arial"/>
          <w:sz w:val="26"/>
          <w:szCs w:val="26"/>
        </w:rPr>
        <w:tab/>
        <w:t>processes involved take millions of years to occur?</w:t>
      </w:r>
    </w:p>
    <w:p w14:paraId="58B5B66F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4E24B7D6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71AD5BB7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22A4668E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</w:rPr>
      </w:pPr>
    </w:p>
    <w:p w14:paraId="17FF1ECB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  <w:r w:rsidRPr="002B5304">
        <w:rPr>
          <w:rFonts w:ascii="Arial" w:hAnsi="Arial" w:cs="Arial"/>
          <w:sz w:val="26"/>
          <w:szCs w:val="26"/>
        </w:rPr>
        <w:t>11.</w:t>
      </w:r>
      <w:r w:rsidRPr="002B5304">
        <w:rPr>
          <w:rFonts w:ascii="Arial" w:hAnsi="Arial" w:cs="Arial"/>
          <w:sz w:val="26"/>
          <w:szCs w:val="26"/>
        </w:rPr>
        <w:tab/>
        <w:t>What is the difference between a neutron star and a black hole?</w:t>
      </w:r>
    </w:p>
    <w:p w14:paraId="314D16FB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75776EBA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01DFC3B8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00641DEC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</w:rPr>
      </w:pPr>
    </w:p>
    <w:p w14:paraId="1BDCA36E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  <w:r w:rsidRPr="002B5304">
        <w:rPr>
          <w:rFonts w:ascii="Arial" w:hAnsi="Arial" w:cs="Arial"/>
          <w:sz w:val="26"/>
          <w:szCs w:val="26"/>
        </w:rPr>
        <w:t>12.</w:t>
      </w:r>
      <w:r w:rsidRPr="002B5304">
        <w:rPr>
          <w:rFonts w:ascii="Arial" w:hAnsi="Arial" w:cs="Arial"/>
          <w:sz w:val="26"/>
          <w:szCs w:val="26"/>
        </w:rPr>
        <w:tab/>
        <w:t>What makes stars group together to form galaxies?</w:t>
      </w:r>
    </w:p>
    <w:p w14:paraId="7A768260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2F74A180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28647275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</w:rPr>
      </w:pPr>
    </w:p>
    <w:p w14:paraId="3087CCDE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</w:rPr>
      </w:pPr>
      <w:r w:rsidRPr="002B5304">
        <w:rPr>
          <w:rFonts w:ascii="Arial" w:hAnsi="Arial" w:cs="Arial"/>
          <w:sz w:val="26"/>
          <w:szCs w:val="26"/>
        </w:rPr>
        <w:t>13.</w:t>
      </w:r>
      <w:r w:rsidRPr="002B5304">
        <w:rPr>
          <w:rFonts w:ascii="Arial" w:hAnsi="Arial" w:cs="Arial"/>
          <w:sz w:val="26"/>
          <w:szCs w:val="26"/>
        </w:rPr>
        <w:tab/>
        <w:t xml:space="preserve">The Doppler effect is most commonly associated with the changing pitch of a </w:t>
      </w:r>
      <w:r w:rsidRPr="002B5304">
        <w:rPr>
          <w:rFonts w:ascii="Arial" w:hAnsi="Arial" w:cs="Arial"/>
          <w:sz w:val="26"/>
          <w:szCs w:val="26"/>
        </w:rPr>
        <w:tab/>
        <w:t xml:space="preserve">sound as its source moves past you. For example, the pitch of the noise made </w:t>
      </w:r>
      <w:r w:rsidRPr="002B5304">
        <w:rPr>
          <w:rFonts w:ascii="Arial" w:hAnsi="Arial" w:cs="Arial"/>
          <w:sz w:val="26"/>
          <w:szCs w:val="26"/>
        </w:rPr>
        <w:tab/>
        <w:t xml:space="preserve">by a speeding train increases as it approaches you and decreases as it moves </w:t>
      </w:r>
      <w:r w:rsidRPr="002B5304">
        <w:rPr>
          <w:rFonts w:ascii="Arial" w:hAnsi="Arial" w:cs="Arial"/>
          <w:sz w:val="26"/>
          <w:szCs w:val="26"/>
        </w:rPr>
        <w:tab/>
        <w:t xml:space="preserve">away from you. Explain how the Doppler effect is relevant to the study of the </w:t>
      </w:r>
      <w:r w:rsidRPr="002B5304">
        <w:rPr>
          <w:rFonts w:ascii="Arial" w:hAnsi="Arial" w:cs="Arial"/>
          <w:sz w:val="26"/>
          <w:szCs w:val="26"/>
        </w:rPr>
        <w:tab/>
        <w:t>universe.</w:t>
      </w:r>
    </w:p>
    <w:p w14:paraId="64CB3CBC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63E5DB33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</w:rPr>
      </w:pPr>
    </w:p>
    <w:p w14:paraId="04172ABE" w14:textId="77777777" w:rsidR="00BF121A" w:rsidRPr="002B5304" w:rsidRDefault="00BF121A" w:rsidP="00BF121A">
      <w:pPr>
        <w:rPr>
          <w:rFonts w:ascii="Arial" w:hAnsi="Arial" w:cs="Arial"/>
          <w:sz w:val="26"/>
          <w:szCs w:val="26"/>
        </w:rPr>
      </w:pPr>
      <w:r w:rsidRPr="002B5304">
        <w:rPr>
          <w:rFonts w:ascii="Arial" w:hAnsi="Arial" w:cs="Arial"/>
          <w:sz w:val="26"/>
          <w:szCs w:val="26"/>
        </w:rPr>
        <w:br w:type="page"/>
      </w:r>
    </w:p>
    <w:p w14:paraId="07CF6E21" w14:textId="77777777" w:rsidR="00BF121A" w:rsidRPr="002B5304" w:rsidRDefault="00BF121A" w:rsidP="00BF121A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</w:rPr>
      </w:pPr>
      <w:r w:rsidRPr="002B5304">
        <w:rPr>
          <w:rFonts w:ascii="Arial" w:hAnsi="Arial" w:cs="Arial"/>
          <w:sz w:val="26"/>
          <w:szCs w:val="26"/>
        </w:rPr>
        <w:t>14.</w:t>
      </w:r>
      <w:r w:rsidRPr="002B5304">
        <w:rPr>
          <w:rFonts w:ascii="Arial" w:hAnsi="Arial" w:cs="Arial"/>
          <w:sz w:val="26"/>
          <w:szCs w:val="26"/>
        </w:rPr>
        <w:tab/>
        <w:t>What is cosmic microwave background radiation and why does it exist?</w:t>
      </w:r>
    </w:p>
    <w:p w14:paraId="3BC096D2" w14:textId="77777777" w:rsidR="00BF121A" w:rsidRPr="002B5304" w:rsidRDefault="00BF121A" w:rsidP="00BF121A">
      <w:pPr>
        <w:rPr>
          <w:rFonts w:ascii="Arial" w:hAnsi="Arial"/>
        </w:rPr>
      </w:pPr>
    </w:p>
    <w:p w14:paraId="6666BDEB" w14:textId="77777777" w:rsidR="00BF121A" w:rsidRPr="002B5304" w:rsidRDefault="00BF121A" w:rsidP="00BF121A">
      <w:pPr>
        <w:rPr>
          <w:rFonts w:ascii="Arial" w:hAnsi="Arial"/>
        </w:rPr>
      </w:pPr>
    </w:p>
    <w:p w14:paraId="0E90D317" w14:textId="77777777" w:rsidR="00BF121A" w:rsidRPr="002B5304" w:rsidRDefault="00BF121A" w:rsidP="00BF121A">
      <w:pPr>
        <w:rPr>
          <w:rFonts w:ascii="Arial" w:hAnsi="Arial"/>
        </w:rPr>
      </w:pPr>
    </w:p>
    <w:p w14:paraId="64FED05A" w14:textId="77777777" w:rsidR="00BF121A" w:rsidRPr="002B5304" w:rsidRDefault="00BF121A" w:rsidP="00BF121A">
      <w:pPr>
        <w:rPr>
          <w:rFonts w:ascii="Arial" w:hAnsi="Arial"/>
        </w:rPr>
      </w:pPr>
    </w:p>
    <w:p w14:paraId="1E8BF2FA" w14:textId="77777777" w:rsidR="00BF121A" w:rsidRPr="002B5304" w:rsidRDefault="00BF121A" w:rsidP="00BF121A">
      <w:pPr>
        <w:rPr>
          <w:rFonts w:ascii="Arial" w:hAnsi="Arial"/>
          <w:b/>
        </w:rPr>
      </w:pPr>
    </w:p>
    <w:p w14:paraId="79F511F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  <w:b/>
        </w:rPr>
      </w:pPr>
      <w:r w:rsidRPr="002B5304">
        <w:rPr>
          <w:rFonts w:ascii="Arial" w:hAnsi="Arial" w:cs="Arial"/>
          <w:b/>
        </w:rPr>
        <w:t>Physical Sciences</w:t>
      </w:r>
    </w:p>
    <w:p w14:paraId="49BF5D4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D6AC60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43B2AAC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>1.</w:t>
      </w:r>
      <w:r w:rsidRPr="002B5304">
        <w:rPr>
          <w:rFonts w:ascii="Arial" w:hAnsi="Arial" w:cs="Arial"/>
        </w:rPr>
        <w:tab/>
        <w:t xml:space="preserve">A man drives his car 800 m due East and then turns North, driving 300 m before </w:t>
      </w:r>
      <w:r w:rsidRPr="002B5304">
        <w:rPr>
          <w:rFonts w:ascii="Arial" w:hAnsi="Arial" w:cs="Arial"/>
        </w:rPr>
        <w:tab/>
        <w:t>stopping at a petrol station.  It took him 120 s to get there.</w:t>
      </w:r>
    </w:p>
    <w:p w14:paraId="3CE0CA3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6B9C57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(a)</w:t>
      </w:r>
      <w:r w:rsidRPr="002B5304">
        <w:rPr>
          <w:rFonts w:ascii="Arial" w:hAnsi="Arial" w:cs="Arial"/>
        </w:rPr>
        <w:tab/>
        <w:t>What distance he has driven.</w:t>
      </w:r>
    </w:p>
    <w:p w14:paraId="6FD9563F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FCE9DED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48D94CB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69207CA" w14:textId="6CAF88BF" w:rsidR="00B05D4E" w:rsidRPr="002B5304" w:rsidRDefault="003229C1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drawing>
          <wp:anchor distT="0" distB="0" distL="114300" distR="114300" simplePos="0" relativeHeight="251658240" behindDoc="1" locked="0" layoutInCell="1" allowOverlap="1" wp14:anchorId="3510A0BB" wp14:editId="0FF080A5">
            <wp:simplePos x="0" y="0"/>
            <wp:positionH relativeFrom="column">
              <wp:posOffset>5447030</wp:posOffset>
            </wp:positionH>
            <wp:positionV relativeFrom="paragraph">
              <wp:posOffset>88900</wp:posOffset>
            </wp:positionV>
            <wp:extent cx="941705" cy="78195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7.5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781958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19445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DE1E446" w14:textId="53C5F75D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(b)</w:t>
      </w:r>
      <w:r w:rsidRPr="002B5304">
        <w:rPr>
          <w:rFonts w:ascii="Arial" w:hAnsi="Arial" w:cs="Arial"/>
        </w:rPr>
        <w:tab/>
        <w:t>Calculate his average speed for the journey.</w:t>
      </w:r>
      <w:r w:rsidR="003229C1" w:rsidRPr="002B5304">
        <w:rPr>
          <w:rFonts w:ascii="Arial" w:hAnsi="Arial" w:cs="Arial"/>
        </w:rPr>
        <w:t xml:space="preserve">  </w:t>
      </w:r>
    </w:p>
    <w:p w14:paraId="1DFF16A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E154B4D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1F6B71D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0DBD430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C680AA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E6CB07C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ABB516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F2E936B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8DA2FC9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5680989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342AC9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FE475FF" w14:textId="46342109" w:rsidR="00B05D4E" w:rsidRPr="002B5304" w:rsidRDefault="003229C1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drawing>
          <wp:anchor distT="0" distB="0" distL="114300" distR="114300" simplePos="0" relativeHeight="251660288" behindDoc="1" locked="0" layoutInCell="1" allowOverlap="1" wp14:anchorId="6FCE9CF7" wp14:editId="58E426D1">
            <wp:simplePos x="0" y="0"/>
            <wp:positionH relativeFrom="column">
              <wp:posOffset>5599430</wp:posOffset>
            </wp:positionH>
            <wp:positionV relativeFrom="paragraph">
              <wp:posOffset>257175</wp:posOffset>
            </wp:positionV>
            <wp:extent cx="941705" cy="781685"/>
            <wp:effectExtent l="0" t="0" r="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7.5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78168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5D4E" w:rsidRPr="002B5304">
        <w:rPr>
          <w:rFonts w:ascii="Arial" w:hAnsi="Arial" w:cs="Arial"/>
        </w:rPr>
        <w:t>2.</w:t>
      </w:r>
      <w:r w:rsidR="00B05D4E" w:rsidRPr="002B5304">
        <w:rPr>
          <w:rFonts w:ascii="Arial" w:hAnsi="Arial" w:cs="Arial"/>
        </w:rPr>
        <w:tab/>
        <w:t xml:space="preserve">A balloon filled with hydrogen gas has a velocity of 40 m/s East.  How long will it take </w:t>
      </w:r>
      <w:r w:rsidR="00B05D4E" w:rsidRPr="002B5304">
        <w:rPr>
          <w:rFonts w:ascii="Arial" w:hAnsi="Arial" w:cs="Arial"/>
        </w:rPr>
        <w:tab/>
        <w:t>to go 450 m ?</w:t>
      </w:r>
    </w:p>
    <w:p w14:paraId="2A8FA09D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3116CF1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E8D4573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CAE15D4" w14:textId="6E8A2ED9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D886A0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558DD9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D38FF0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E9BC8D0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973D2A4" w14:textId="41A610C8" w:rsidR="00B05D4E" w:rsidRPr="002B5304" w:rsidRDefault="00E45E70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drawing>
          <wp:anchor distT="0" distB="0" distL="114300" distR="114300" simplePos="0" relativeHeight="251662336" behindDoc="1" locked="0" layoutInCell="1" allowOverlap="1" wp14:anchorId="1F4BB46B" wp14:editId="1ADE9430">
            <wp:simplePos x="0" y="0"/>
            <wp:positionH relativeFrom="column">
              <wp:posOffset>5731510</wp:posOffset>
            </wp:positionH>
            <wp:positionV relativeFrom="paragraph">
              <wp:posOffset>160655</wp:posOffset>
            </wp:positionV>
            <wp:extent cx="941705" cy="781685"/>
            <wp:effectExtent l="0" t="0" r="0" b="5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7.5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78168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64B9D1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>3.</w:t>
      </w:r>
      <w:r w:rsidRPr="002B5304">
        <w:rPr>
          <w:rFonts w:ascii="Arial" w:hAnsi="Arial" w:cs="Arial"/>
        </w:rPr>
        <w:tab/>
        <w:t xml:space="preserve">What is the average speed of a plane if it flies 2700 km in 2.3 hours?  Give the </w:t>
      </w:r>
      <w:r w:rsidRPr="002B5304">
        <w:rPr>
          <w:rFonts w:ascii="Arial" w:hAnsi="Arial" w:cs="Arial"/>
        </w:rPr>
        <w:tab/>
        <w:t xml:space="preserve">answer in km/h. </w:t>
      </w:r>
    </w:p>
    <w:p w14:paraId="5239516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BF4CB6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92B6F2D" w14:textId="027AE665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25505DD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2CEB424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EE1C68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689459D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B40707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2670BC3" w14:textId="47ECA390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>4.</w:t>
      </w:r>
      <w:r w:rsidRPr="002B5304">
        <w:rPr>
          <w:rFonts w:ascii="Arial" w:hAnsi="Arial" w:cs="Arial"/>
        </w:rPr>
        <w:tab/>
        <w:t xml:space="preserve">A top sprinter reaches 11.2 m/s within 3.15 s of the start of a race.  Calculate the </w:t>
      </w:r>
      <w:r w:rsidR="00563B5B" w:rsidRPr="002B5304">
        <w:rPr>
          <w:rFonts w:ascii="Arial" w:hAnsi="Arial" w:cs="Arial"/>
        </w:rPr>
        <w:tab/>
      </w:r>
      <w:r w:rsidRPr="002B5304">
        <w:rPr>
          <w:rFonts w:ascii="Arial" w:hAnsi="Arial" w:cs="Arial"/>
        </w:rPr>
        <w:t>average acceleration.</w:t>
      </w:r>
    </w:p>
    <w:p w14:paraId="663AE984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D1D5733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9A72F1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DC69764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6AAB1D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D756F20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D351FA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A0C1B6B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D8491D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1DCBBC1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C1BA73D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BEBBDFB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DE41289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1A7EF2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C4BA740" w14:textId="77777777" w:rsidR="00563B5B" w:rsidRPr="002B5304" w:rsidRDefault="00563B5B" w:rsidP="00B05D4E">
      <w:pPr>
        <w:tabs>
          <w:tab w:val="left" w:pos="567"/>
        </w:tabs>
        <w:rPr>
          <w:rFonts w:ascii="Arial" w:hAnsi="Arial" w:cs="Arial"/>
        </w:rPr>
      </w:pPr>
    </w:p>
    <w:p w14:paraId="5D5C1738" w14:textId="77777777" w:rsidR="00563B5B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>5.</w:t>
      </w:r>
      <w:r w:rsidRPr="002B5304">
        <w:rPr>
          <w:rFonts w:ascii="Arial" w:hAnsi="Arial" w:cs="Arial"/>
        </w:rPr>
        <w:tab/>
        <w:t xml:space="preserve">Calculate the final velocity of a car initially travelling at 10 m/s that accelerates at </w:t>
      </w:r>
    </w:p>
    <w:p w14:paraId="428DAB44" w14:textId="0C2BB30B" w:rsidR="00B05D4E" w:rsidRPr="002B5304" w:rsidRDefault="00563B5B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</w:r>
      <w:r w:rsidR="00B05D4E" w:rsidRPr="002B5304">
        <w:rPr>
          <w:rFonts w:ascii="Arial" w:hAnsi="Arial" w:cs="Arial"/>
        </w:rPr>
        <w:t>1.4 m/s</w:t>
      </w:r>
      <w:r w:rsidR="00B05D4E" w:rsidRPr="002B5304">
        <w:rPr>
          <w:rFonts w:ascii="Arial" w:hAnsi="Arial" w:cs="Arial"/>
          <w:vertAlign w:val="superscript"/>
        </w:rPr>
        <w:t>2</w:t>
      </w:r>
      <w:r w:rsidR="00B05D4E" w:rsidRPr="002B5304">
        <w:rPr>
          <w:rFonts w:ascii="Arial" w:hAnsi="Arial" w:cs="Arial"/>
        </w:rPr>
        <w:t xml:space="preserve"> for 10 s.</w:t>
      </w:r>
    </w:p>
    <w:p w14:paraId="4FF0273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B1D6F2D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33EF766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1A5ED0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58311B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04C649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DBBC209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70F8A31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A35677B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DCF921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F24E70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5BFF3D9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FFAB2DB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FAC7264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5AD69D5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8C1BB7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B4188B6" w14:textId="038062E0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>6.</w:t>
      </w:r>
      <w:r w:rsidRPr="002B5304">
        <w:rPr>
          <w:rFonts w:ascii="Arial" w:hAnsi="Arial" w:cs="Arial"/>
        </w:rPr>
        <w:tab/>
        <w:t xml:space="preserve">Determine the average acceleration of a car that increases its velocity from 7.0 m/s </w:t>
      </w:r>
      <w:r w:rsidR="00563B5B" w:rsidRPr="002B5304">
        <w:rPr>
          <w:rFonts w:ascii="Arial" w:hAnsi="Arial" w:cs="Arial"/>
        </w:rPr>
        <w:tab/>
      </w:r>
      <w:r w:rsidRPr="002B5304">
        <w:rPr>
          <w:rFonts w:ascii="Arial" w:hAnsi="Arial" w:cs="Arial"/>
        </w:rPr>
        <w:t>to 34 m/s in 9.0 s.</w:t>
      </w:r>
    </w:p>
    <w:p w14:paraId="6F5DCF7D" w14:textId="77777777" w:rsidR="00563B5B" w:rsidRPr="002B5304" w:rsidRDefault="00563B5B" w:rsidP="00B05D4E">
      <w:pPr>
        <w:tabs>
          <w:tab w:val="left" w:pos="567"/>
        </w:tabs>
        <w:rPr>
          <w:rFonts w:ascii="Arial" w:hAnsi="Arial" w:cs="Arial"/>
        </w:rPr>
      </w:pPr>
    </w:p>
    <w:p w14:paraId="7CEDDD60" w14:textId="77777777" w:rsidR="00563B5B" w:rsidRPr="002B5304" w:rsidRDefault="00563B5B" w:rsidP="00B05D4E">
      <w:pPr>
        <w:tabs>
          <w:tab w:val="left" w:pos="567"/>
        </w:tabs>
        <w:rPr>
          <w:rFonts w:ascii="Arial" w:hAnsi="Arial" w:cs="Arial"/>
        </w:rPr>
      </w:pPr>
    </w:p>
    <w:p w14:paraId="1C26AF1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317103F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6D6F80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FF63F1F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4E0579D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D8DE33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752DC9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0E599CB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349F424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727B211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8E6F75C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FAC85AB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BCFE5D1" w14:textId="7EE25C53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>7.</w:t>
      </w:r>
      <w:r w:rsidRPr="002B5304">
        <w:rPr>
          <w:rFonts w:ascii="Arial" w:hAnsi="Arial" w:cs="Arial"/>
        </w:rPr>
        <w:tab/>
        <w:t>A truck moving at 36 m/s is decelerated uniformly at 1.5 m/s</w:t>
      </w:r>
      <w:r w:rsidRPr="002B5304">
        <w:rPr>
          <w:rFonts w:ascii="Arial" w:hAnsi="Arial" w:cs="Arial"/>
          <w:vertAlign w:val="superscript"/>
        </w:rPr>
        <w:t>2</w:t>
      </w:r>
      <w:r w:rsidRPr="002B5304">
        <w:rPr>
          <w:rFonts w:ascii="Arial" w:hAnsi="Arial" w:cs="Arial"/>
        </w:rPr>
        <w:t xml:space="preserve">.  What is its final </w:t>
      </w:r>
      <w:r w:rsidR="005D30C6" w:rsidRPr="002B5304">
        <w:rPr>
          <w:rFonts w:ascii="Arial" w:hAnsi="Arial" w:cs="Arial"/>
        </w:rPr>
        <w:tab/>
      </w:r>
      <w:r w:rsidRPr="002B5304">
        <w:rPr>
          <w:rFonts w:ascii="Arial" w:hAnsi="Arial" w:cs="Arial"/>
        </w:rPr>
        <w:t>velocity after 5.0 s?</w:t>
      </w:r>
    </w:p>
    <w:p w14:paraId="71B07E0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ADFE38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A289E2B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3488F3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1AB28A4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E42F87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A43B63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2B3326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FA17701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05F362F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FAE743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E738092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70182659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72ADB606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D2D0609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34D328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397514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F162FD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B47930B" w14:textId="56CBCCE0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>8.</w:t>
      </w:r>
      <w:r w:rsidRPr="002B5304">
        <w:rPr>
          <w:rFonts w:ascii="Arial" w:hAnsi="Arial" w:cs="Arial"/>
        </w:rPr>
        <w:tab/>
        <w:t>A car of mass 1530 kg is travelling at 70.0 km/h</w:t>
      </w:r>
      <w:r w:rsidR="005D30C6" w:rsidRPr="002B5304">
        <w:rPr>
          <w:rFonts w:ascii="Arial" w:hAnsi="Arial" w:cs="Arial"/>
        </w:rPr>
        <w:t xml:space="preserve"> (19.4 m/s)</w:t>
      </w:r>
      <w:r w:rsidRPr="002B5304">
        <w:rPr>
          <w:rFonts w:ascii="Arial" w:hAnsi="Arial" w:cs="Arial"/>
        </w:rPr>
        <w:t xml:space="preserve"> along Hepburn Avenue </w:t>
      </w:r>
      <w:r w:rsidR="005D30C6" w:rsidRPr="002B5304">
        <w:rPr>
          <w:rFonts w:ascii="Arial" w:hAnsi="Arial" w:cs="Arial"/>
        </w:rPr>
        <w:tab/>
      </w:r>
      <w:r w:rsidRPr="002B5304">
        <w:rPr>
          <w:rFonts w:ascii="Arial" w:hAnsi="Arial" w:cs="Arial"/>
        </w:rPr>
        <w:t xml:space="preserve">when the driver has to brake sharply to avoid a small child who suddenly appeared </w:t>
      </w:r>
      <w:r w:rsidR="005D30C6" w:rsidRPr="002B5304">
        <w:rPr>
          <w:rFonts w:ascii="Arial" w:hAnsi="Arial" w:cs="Arial"/>
        </w:rPr>
        <w:tab/>
      </w:r>
      <w:r w:rsidRPr="002B5304">
        <w:rPr>
          <w:rFonts w:ascii="Arial" w:hAnsi="Arial" w:cs="Arial"/>
        </w:rPr>
        <w:t xml:space="preserve">on a bike crossing the road.  </w:t>
      </w:r>
    </w:p>
    <w:p w14:paraId="43E0DC1F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4696F60" w14:textId="5E4ED36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(a)</w:t>
      </w:r>
      <w:r w:rsidRPr="002B5304">
        <w:rPr>
          <w:rFonts w:ascii="Arial" w:hAnsi="Arial" w:cs="Arial"/>
        </w:rPr>
        <w:tab/>
      </w:r>
      <w:r w:rsidR="005D30C6" w:rsidRPr="002B5304">
        <w:rPr>
          <w:rFonts w:ascii="Arial" w:hAnsi="Arial" w:cs="Arial"/>
        </w:rPr>
        <w:t>If it took 3.5 s to stop the car, calculate the deceleration of the car.</w:t>
      </w:r>
    </w:p>
    <w:p w14:paraId="7BE26EB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8BF6A0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2547ED1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37F80B2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2D7905E8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16E45593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50B39608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148FA280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69840A4F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098C5AC9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6559CA0F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40A99F2E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1E91E8B3" w14:textId="4F453EE5" w:rsidR="00B05D4E" w:rsidRPr="002B5304" w:rsidRDefault="00E45E70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drawing>
          <wp:anchor distT="0" distB="0" distL="114300" distR="114300" simplePos="0" relativeHeight="251663360" behindDoc="1" locked="0" layoutInCell="1" allowOverlap="1" wp14:anchorId="4DDAB14F" wp14:editId="4458DE67">
            <wp:simplePos x="0" y="0"/>
            <wp:positionH relativeFrom="column">
              <wp:posOffset>5406390</wp:posOffset>
            </wp:positionH>
            <wp:positionV relativeFrom="paragraph">
              <wp:posOffset>-635</wp:posOffset>
            </wp:positionV>
            <wp:extent cx="1076960" cy="86803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8.07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86803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8ED86" w14:textId="7EE21D99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(b)</w:t>
      </w:r>
      <w:r w:rsidRPr="002B5304">
        <w:rPr>
          <w:rFonts w:ascii="Arial" w:hAnsi="Arial" w:cs="Arial"/>
        </w:rPr>
        <w:tab/>
      </w:r>
      <w:r w:rsidR="005D30C6" w:rsidRPr="002B5304">
        <w:rPr>
          <w:rFonts w:ascii="Arial" w:hAnsi="Arial" w:cs="Arial"/>
        </w:rPr>
        <w:t>C</w:t>
      </w:r>
      <w:r w:rsidRPr="002B5304">
        <w:rPr>
          <w:rFonts w:ascii="Arial" w:hAnsi="Arial" w:cs="Arial"/>
        </w:rPr>
        <w:t>alculate the average force exerted by the brakes.</w:t>
      </w:r>
    </w:p>
    <w:p w14:paraId="2BDD06FF" w14:textId="58ABBB82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9622BE4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63AC011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6E717C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A8811B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11BC2C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10C932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A761BDB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0176E7D" w14:textId="207A11D6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DF66149" w14:textId="6FD6528B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FFF3059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BEE7F81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07FB5F1" w14:textId="77777777" w:rsidR="005D30C6" w:rsidRPr="002B5304" w:rsidRDefault="005D30C6">
      <w:pPr>
        <w:rPr>
          <w:rFonts w:ascii="Arial" w:hAnsi="Arial" w:cs="Arial"/>
        </w:rPr>
      </w:pPr>
      <w:r w:rsidRPr="002B5304">
        <w:rPr>
          <w:rFonts w:ascii="Arial" w:hAnsi="Arial" w:cs="Arial"/>
        </w:rPr>
        <w:br w:type="page"/>
      </w:r>
    </w:p>
    <w:p w14:paraId="7D587317" w14:textId="4075C1F4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(c)</w:t>
      </w:r>
      <w:r w:rsidRPr="002B5304">
        <w:rPr>
          <w:rFonts w:ascii="Arial" w:hAnsi="Arial" w:cs="Arial"/>
        </w:rPr>
        <w:tab/>
        <w:t xml:space="preserve">The driver of the car was an engineer and had a hard-hat sitting on the back </w:t>
      </w:r>
      <w:r w:rsidR="005D30C6" w:rsidRPr="002B5304">
        <w:rPr>
          <w:rFonts w:ascii="Arial" w:hAnsi="Arial" w:cs="Arial"/>
        </w:rPr>
        <w:tab/>
      </w:r>
      <w:r w:rsidR="005D30C6" w:rsidRPr="002B5304">
        <w:rPr>
          <w:rFonts w:ascii="Arial" w:hAnsi="Arial" w:cs="Arial"/>
        </w:rPr>
        <w:tab/>
      </w:r>
      <w:r w:rsidRPr="002B5304">
        <w:rPr>
          <w:rFonts w:ascii="Arial" w:hAnsi="Arial" w:cs="Arial"/>
        </w:rPr>
        <w:t xml:space="preserve">shelf.  Describe what happened to the hard-hat in this situation and explain why </w:t>
      </w:r>
      <w:r w:rsidR="005D30C6" w:rsidRPr="002B5304">
        <w:rPr>
          <w:rFonts w:ascii="Arial" w:hAnsi="Arial" w:cs="Arial"/>
        </w:rPr>
        <w:tab/>
      </w:r>
      <w:r w:rsidR="005D30C6" w:rsidRPr="002B5304">
        <w:rPr>
          <w:rFonts w:ascii="Arial" w:hAnsi="Arial" w:cs="Arial"/>
        </w:rPr>
        <w:tab/>
      </w:r>
      <w:r w:rsidRPr="002B5304">
        <w:rPr>
          <w:rFonts w:ascii="Arial" w:hAnsi="Arial" w:cs="Arial"/>
        </w:rPr>
        <w:t>it took place.</w:t>
      </w:r>
    </w:p>
    <w:p w14:paraId="4544240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227F9BC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2A49A88" w14:textId="2B1D2D14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FC9293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33E628C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B57403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D486AE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E392A35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09E767A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5A33C8B6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1214FF6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A961B0F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B98DAB9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20BE7F7" w14:textId="0FA7D646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>9.</w:t>
      </w:r>
      <w:r w:rsidRPr="002B5304">
        <w:rPr>
          <w:rFonts w:ascii="Arial" w:hAnsi="Arial" w:cs="Arial"/>
        </w:rPr>
        <w:tab/>
        <w:t>(a)</w:t>
      </w:r>
      <w:r w:rsidRPr="002B5304">
        <w:rPr>
          <w:rFonts w:ascii="Arial" w:hAnsi="Arial" w:cs="Arial"/>
        </w:rPr>
        <w:tab/>
        <w:t xml:space="preserve">Explain the difference between </w:t>
      </w:r>
      <w:r w:rsidRPr="002B5304">
        <w:rPr>
          <w:rFonts w:ascii="Arial" w:hAnsi="Arial" w:cs="Arial"/>
          <w:b/>
          <w:i/>
        </w:rPr>
        <w:t>mass</w:t>
      </w:r>
      <w:r w:rsidRPr="002B5304">
        <w:rPr>
          <w:rFonts w:ascii="Arial" w:hAnsi="Arial" w:cs="Arial"/>
        </w:rPr>
        <w:t xml:space="preserve"> and </w:t>
      </w:r>
      <w:r w:rsidRPr="002B5304">
        <w:rPr>
          <w:rFonts w:ascii="Arial" w:hAnsi="Arial" w:cs="Arial"/>
          <w:b/>
          <w:i/>
        </w:rPr>
        <w:t>weight</w:t>
      </w:r>
      <w:r w:rsidRPr="002B5304">
        <w:rPr>
          <w:rFonts w:ascii="Arial" w:hAnsi="Arial" w:cs="Arial"/>
        </w:rPr>
        <w:t xml:space="preserve">.  Give an example to help </w:t>
      </w:r>
      <w:r w:rsidR="005D30C6" w:rsidRPr="002B5304">
        <w:rPr>
          <w:rFonts w:ascii="Arial" w:hAnsi="Arial" w:cs="Arial"/>
        </w:rPr>
        <w:tab/>
      </w:r>
      <w:r w:rsidR="005D30C6" w:rsidRPr="002B5304">
        <w:rPr>
          <w:rFonts w:ascii="Arial" w:hAnsi="Arial" w:cs="Arial"/>
        </w:rPr>
        <w:tab/>
      </w:r>
      <w:r w:rsidRPr="002B5304">
        <w:rPr>
          <w:rFonts w:ascii="Arial" w:hAnsi="Arial" w:cs="Arial"/>
        </w:rPr>
        <w:t>your explanation.</w:t>
      </w:r>
    </w:p>
    <w:p w14:paraId="0DCEB2D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DAFC03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A6DDD36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3CC5BA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1E4D2E3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27B114D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03C3A91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619FAB62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265391B6" w14:textId="275288CB" w:rsidR="00B05D4E" w:rsidRPr="002B5304" w:rsidRDefault="00E45E70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drawing>
          <wp:anchor distT="0" distB="0" distL="114300" distR="114300" simplePos="0" relativeHeight="251666432" behindDoc="1" locked="0" layoutInCell="1" allowOverlap="1" wp14:anchorId="320FA882" wp14:editId="007929A3">
            <wp:simplePos x="0" y="0"/>
            <wp:positionH relativeFrom="column">
              <wp:posOffset>5761990</wp:posOffset>
            </wp:positionH>
            <wp:positionV relativeFrom="paragraph">
              <wp:posOffset>314960</wp:posOffset>
            </wp:positionV>
            <wp:extent cx="901472" cy="78930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8.25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472" cy="78930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5D4E" w:rsidRPr="002B5304">
        <w:rPr>
          <w:rFonts w:ascii="Arial" w:hAnsi="Arial" w:cs="Arial"/>
        </w:rPr>
        <w:tab/>
        <w:t>(b)</w:t>
      </w:r>
      <w:r w:rsidR="00B05D4E" w:rsidRPr="002B5304">
        <w:rPr>
          <w:rFonts w:ascii="Arial" w:hAnsi="Arial" w:cs="Arial"/>
        </w:rPr>
        <w:tab/>
        <w:t>The acceleration due to gravity on Jupiter is 22.5 m/s</w:t>
      </w:r>
      <w:r w:rsidR="00B05D4E" w:rsidRPr="002B5304">
        <w:rPr>
          <w:rFonts w:ascii="Arial" w:hAnsi="Arial" w:cs="Arial"/>
          <w:vertAlign w:val="superscript"/>
        </w:rPr>
        <w:t>2</w:t>
      </w:r>
      <w:r w:rsidR="00B05D4E" w:rsidRPr="002B5304">
        <w:rPr>
          <w:rFonts w:ascii="Arial" w:hAnsi="Arial" w:cs="Arial"/>
        </w:rPr>
        <w:t xml:space="preserve">.  Calculate the weight of </w:t>
      </w:r>
      <w:r w:rsidR="005D30C6" w:rsidRPr="002B5304">
        <w:rPr>
          <w:rFonts w:ascii="Arial" w:hAnsi="Arial" w:cs="Arial"/>
        </w:rPr>
        <w:tab/>
      </w:r>
      <w:r w:rsidR="005D30C6" w:rsidRPr="002B5304">
        <w:rPr>
          <w:rFonts w:ascii="Arial" w:hAnsi="Arial" w:cs="Arial"/>
        </w:rPr>
        <w:tab/>
      </w:r>
      <w:r w:rsidR="00B05D4E" w:rsidRPr="002B5304">
        <w:rPr>
          <w:rFonts w:ascii="Arial" w:hAnsi="Arial" w:cs="Arial"/>
        </w:rPr>
        <w:t>a 450 kg object on Jupiter.</w:t>
      </w:r>
    </w:p>
    <w:p w14:paraId="6F09CBAE" w14:textId="64421BF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5D7C6DF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1F5522C" w14:textId="2C53D65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B5E30CF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7835256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3FA7E9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BD830EB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FD95FB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139E019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111E1BC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E8E552D" w14:textId="77777777" w:rsidR="005D30C6" w:rsidRPr="002B5304" w:rsidRDefault="005D30C6" w:rsidP="00B05D4E">
      <w:pPr>
        <w:tabs>
          <w:tab w:val="left" w:pos="567"/>
        </w:tabs>
        <w:rPr>
          <w:rFonts w:ascii="Arial" w:hAnsi="Arial" w:cs="Arial"/>
        </w:rPr>
      </w:pPr>
    </w:p>
    <w:p w14:paraId="160DB906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77FD8D9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18017E9" w14:textId="31CBCB3C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>10.</w:t>
      </w:r>
      <w:r w:rsidRPr="002B5304">
        <w:rPr>
          <w:rFonts w:ascii="Arial" w:hAnsi="Arial" w:cs="Arial"/>
        </w:rPr>
        <w:tab/>
        <w:t>A 70.0 kg cyclist is applying a force of 150 N f</w:t>
      </w:r>
      <w:r w:rsidR="003229C1" w:rsidRPr="002B5304">
        <w:rPr>
          <w:rFonts w:ascii="Arial" w:hAnsi="Arial" w:cs="Arial"/>
        </w:rPr>
        <w:t>orwards but is working against the</w:t>
      </w:r>
      <w:r w:rsidRPr="002B5304">
        <w:rPr>
          <w:rFonts w:ascii="Arial" w:hAnsi="Arial" w:cs="Arial"/>
        </w:rPr>
        <w:t xml:space="preserve"> </w:t>
      </w:r>
      <w:r w:rsidR="003229C1" w:rsidRPr="002B5304">
        <w:rPr>
          <w:rFonts w:ascii="Arial" w:hAnsi="Arial" w:cs="Arial"/>
        </w:rPr>
        <w:tab/>
      </w:r>
      <w:r w:rsidRPr="002B5304">
        <w:rPr>
          <w:rFonts w:ascii="Arial" w:hAnsi="Arial" w:cs="Arial"/>
        </w:rPr>
        <w:t>wind</w:t>
      </w:r>
      <w:r w:rsidR="003229C1" w:rsidRPr="002B5304">
        <w:rPr>
          <w:rFonts w:ascii="Arial" w:hAnsi="Arial" w:cs="Arial"/>
        </w:rPr>
        <w:t>,</w:t>
      </w:r>
      <w:r w:rsidRPr="002B5304">
        <w:rPr>
          <w:rFonts w:ascii="Arial" w:hAnsi="Arial" w:cs="Arial"/>
        </w:rPr>
        <w:t xml:space="preserve"> producing a friction force of 80 N opposing the movement.</w:t>
      </w:r>
    </w:p>
    <w:p w14:paraId="6A22208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A46E7E9" w14:textId="1251CBBF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(a)</w:t>
      </w:r>
      <w:r w:rsidRPr="002B5304">
        <w:rPr>
          <w:rFonts w:ascii="Arial" w:hAnsi="Arial" w:cs="Arial"/>
        </w:rPr>
        <w:tab/>
        <w:t>Determine the resultant force for this situation.</w:t>
      </w:r>
    </w:p>
    <w:p w14:paraId="4D3B9BB4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2D11BDD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B26AE1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5F1D37F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94B7486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EC1F3CC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1B2BF04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156B121" w14:textId="67022A10" w:rsidR="00B05D4E" w:rsidRPr="002B5304" w:rsidRDefault="00E45E70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drawing>
          <wp:anchor distT="0" distB="0" distL="114300" distR="114300" simplePos="0" relativeHeight="251665408" behindDoc="1" locked="0" layoutInCell="1" allowOverlap="1" wp14:anchorId="2CFF32A1" wp14:editId="59149EAF">
            <wp:simplePos x="0" y="0"/>
            <wp:positionH relativeFrom="column">
              <wp:posOffset>5091430</wp:posOffset>
            </wp:positionH>
            <wp:positionV relativeFrom="paragraph">
              <wp:posOffset>-69850</wp:posOffset>
            </wp:positionV>
            <wp:extent cx="1076960" cy="86741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8.07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86741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5D4E" w:rsidRPr="002B5304">
        <w:rPr>
          <w:rFonts w:ascii="Arial" w:hAnsi="Arial" w:cs="Arial"/>
        </w:rPr>
        <w:tab/>
        <w:t>(b)</w:t>
      </w:r>
      <w:r w:rsidR="00B05D4E" w:rsidRPr="002B5304">
        <w:rPr>
          <w:rFonts w:ascii="Arial" w:hAnsi="Arial" w:cs="Arial"/>
        </w:rPr>
        <w:tab/>
        <w:t>Calculate the acceleration of the cyclist.</w:t>
      </w:r>
    </w:p>
    <w:p w14:paraId="35D60D11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FC019F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7B216C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621246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07ED8F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D56492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240692F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C0FE82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94A31F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E6ABFD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</w:r>
    </w:p>
    <w:p w14:paraId="704DA9E3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E7B580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4AF8EE8" w14:textId="2D6BEE08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(c)</w:t>
      </w:r>
      <w:r w:rsidRPr="002B5304">
        <w:rPr>
          <w:rFonts w:ascii="Arial" w:hAnsi="Arial" w:cs="Arial"/>
        </w:rPr>
        <w:tab/>
        <w:t xml:space="preserve">It is possible for the rider to move at constant velocity.  In terms of the forces </w:t>
      </w:r>
      <w:r w:rsidR="005D30C6" w:rsidRPr="002B5304">
        <w:rPr>
          <w:rFonts w:ascii="Arial" w:hAnsi="Arial" w:cs="Arial"/>
        </w:rPr>
        <w:tab/>
      </w:r>
      <w:r w:rsidR="005D30C6" w:rsidRPr="002B5304">
        <w:rPr>
          <w:rFonts w:ascii="Arial" w:hAnsi="Arial" w:cs="Arial"/>
        </w:rPr>
        <w:tab/>
      </w:r>
      <w:r w:rsidRPr="002B5304">
        <w:rPr>
          <w:rFonts w:ascii="Arial" w:hAnsi="Arial" w:cs="Arial"/>
        </w:rPr>
        <w:t xml:space="preserve">acting, explain how this is possible. </w:t>
      </w:r>
    </w:p>
    <w:p w14:paraId="7E0A2428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61A167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1DD4195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0299CE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07748D4E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D5D9EE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2BA6259D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FFDD121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74C915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F7092D7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CBE32F3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47B55D08" w14:textId="20977C61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>11 .</w:t>
      </w:r>
      <w:r w:rsidRPr="002B5304">
        <w:rPr>
          <w:rFonts w:ascii="Arial" w:hAnsi="Arial" w:cs="Arial"/>
        </w:rPr>
        <w:tab/>
        <w:t xml:space="preserve">You are sitting on a seat at the moment.  Explain why you don't fall through the chair </w:t>
      </w:r>
      <w:r w:rsidR="005D30C6" w:rsidRPr="002B5304">
        <w:rPr>
          <w:rFonts w:ascii="Arial" w:hAnsi="Arial" w:cs="Arial"/>
        </w:rPr>
        <w:tab/>
      </w:r>
      <w:r w:rsidRPr="002B5304">
        <w:rPr>
          <w:rFonts w:ascii="Arial" w:hAnsi="Arial" w:cs="Arial"/>
        </w:rPr>
        <w:t>and are supported by it.</w:t>
      </w:r>
    </w:p>
    <w:p w14:paraId="2084ECBB" w14:textId="77777777" w:rsidR="005D1D99" w:rsidRPr="002B5304" w:rsidRDefault="005D1D99" w:rsidP="00B05D4E">
      <w:pPr>
        <w:tabs>
          <w:tab w:val="left" w:pos="567"/>
        </w:tabs>
        <w:rPr>
          <w:rFonts w:ascii="Arial" w:hAnsi="Arial" w:cs="Arial"/>
        </w:rPr>
      </w:pPr>
    </w:p>
    <w:p w14:paraId="267A7988" w14:textId="77777777" w:rsidR="005D1D99" w:rsidRPr="002B5304" w:rsidRDefault="005D1D99" w:rsidP="00B05D4E">
      <w:pPr>
        <w:tabs>
          <w:tab w:val="left" w:pos="567"/>
        </w:tabs>
        <w:rPr>
          <w:rFonts w:ascii="Arial" w:hAnsi="Arial" w:cs="Arial"/>
        </w:rPr>
      </w:pPr>
    </w:p>
    <w:p w14:paraId="439527B4" w14:textId="77777777" w:rsidR="005D1D99" w:rsidRPr="002B5304" w:rsidRDefault="005D1D99" w:rsidP="00B05D4E">
      <w:pPr>
        <w:tabs>
          <w:tab w:val="left" w:pos="567"/>
        </w:tabs>
        <w:rPr>
          <w:rFonts w:ascii="Arial" w:hAnsi="Arial" w:cs="Arial"/>
        </w:rPr>
      </w:pPr>
    </w:p>
    <w:p w14:paraId="4C21014D" w14:textId="77777777" w:rsidR="005D1D99" w:rsidRPr="002B5304" w:rsidRDefault="005D1D99" w:rsidP="00B05D4E">
      <w:pPr>
        <w:tabs>
          <w:tab w:val="left" w:pos="567"/>
        </w:tabs>
        <w:rPr>
          <w:rFonts w:ascii="Arial" w:hAnsi="Arial" w:cs="Arial"/>
        </w:rPr>
      </w:pPr>
    </w:p>
    <w:p w14:paraId="293BC9CE" w14:textId="77777777" w:rsidR="005D1D99" w:rsidRPr="002B5304" w:rsidRDefault="005D1D99" w:rsidP="00B05D4E">
      <w:pPr>
        <w:tabs>
          <w:tab w:val="left" w:pos="567"/>
        </w:tabs>
        <w:rPr>
          <w:rFonts w:ascii="Arial" w:hAnsi="Arial" w:cs="Arial"/>
        </w:rPr>
      </w:pPr>
    </w:p>
    <w:p w14:paraId="75B9ADB6" w14:textId="77777777" w:rsidR="005D1D99" w:rsidRPr="002B5304" w:rsidRDefault="005D1D99" w:rsidP="00B05D4E">
      <w:pPr>
        <w:tabs>
          <w:tab w:val="left" w:pos="567"/>
        </w:tabs>
        <w:rPr>
          <w:rFonts w:ascii="Arial" w:hAnsi="Arial" w:cs="Arial"/>
        </w:rPr>
      </w:pPr>
    </w:p>
    <w:p w14:paraId="6F4A2310" w14:textId="77777777" w:rsidR="005D1D99" w:rsidRPr="002B5304" w:rsidRDefault="005D1D99" w:rsidP="00B05D4E">
      <w:pPr>
        <w:tabs>
          <w:tab w:val="left" w:pos="567"/>
        </w:tabs>
        <w:rPr>
          <w:rFonts w:ascii="Arial" w:hAnsi="Arial" w:cs="Arial"/>
        </w:rPr>
      </w:pPr>
    </w:p>
    <w:p w14:paraId="0A301813" w14:textId="77777777" w:rsidR="005D1D99" w:rsidRPr="002B5304" w:rsidRDefault="005D1D99" w:rsidP="00B05D4E">
      <w:pPr>
        <w:tabs>
          <w:tab w:val="left" w:pos="567"/>
        </w:tabs>
        <w:rPr>
          <w:rFonts w:ascii="Arial" w:hAnsi="Arial" w:cs="Arial"/>
        </w:rPr>
      </w:pPr>
    </w:p>
    <w:p w14:paraId="72183CBC" w14:textId="77777777" w:rsidR="005D1D99" w:rsidRPr="002B5304" w:rsidRDefault="005D1D99" w:rsidP="00B05D4E">
      <w:pPr>
        <w:tabs>
          <w:tab w:val="left" w:pos="567"/>
        </w:tabs>
        <w:rPr>
          <w:rFonts w:ascii="Arial" w:hAnsi="Arial" w:cs="Arial"/>
        </w:rPr>
      </w:pPr>
    </w:p>
    <w:p w14:paraId="26DEDC1A" w14:textId="77777777" w:rsidR="005D1D99" w:rsidRPr="002B5304" w:rsidRDefault="005D1D99" w:rsidP="00B05D4E">
      <w:pPr>
        <w:tabs>
          <w:tab w:val="left" w:pos="567"/>
        </w:tabs>
        <w:rPr>
          <w:rFonts w:ascii="Arial" w:hAnsi="Arial" w:cs="Arial"/>
        </w:rPr>
      </w:pPr>
    </w:p>
    <w:p w14:paraId="4EAEA930" w14:textId="1D9D64D1" w:rsidR="005D1D99" w:rsidRPr="002B5304" w:rsidRDefault="005D1D99">
      <w:pPr>
        <w:rPr>
          <w:rFonts w:ascii="Arial" w:hAnsi="Arial" w:cs="Arial"/>
        </w:rPr>
      </w:pPr>
      <w:r w:rsidRPr="002B5304">
        <w:rPr>
          <w:rFonts w:ascii="Arial" w:hAnsi="Arial" w:cs="Arial"/>
        </w:rPr>
        <w:br w:type="page"/>
      </w:r>
    </w:p>
    <w:p w14:paraId="4200B80D" w14:textId="190A51F5" w:rsidR="00E803A1" w:rsidRPr="002B5304" w:rsidRDefault="005D1D99" w:rsidP="00E803A1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>12.</w:t>
      </w:r>
      <w:r w:rsidRPr="002B5304">
        <w:rPr>
          <w:rFonts w:ascii="Arial" w:hAnsi="Arial" w:cs="Arial"/>
        </w:rPr>
        <w:tab/>
      </w:r>
      <w:r w:rsidR="00E803A1" w:rsidRPr="002B5304">
        <w:rPr>
          <w:rFonts w:ascii="Arial" w:hAnsi="Arial" w:cs="Arial"/>
        </w:rPr>
        <w:t xml:space="preserve">Use the scale in the map below to work out the </w:t>
      </w:r>
      <w:r w:rsidR="00E803A1" w:rsidRPr="002B5304">
        <w:rPr>
          <w:rFonts w:ascii="Arial" w:hAnsi="Arial" w:cs="Arial"/>
          <w:b/>
          <w:u w:val="single"/>
        </w:rPr>
        <w:t>distance and displacement</w:t>
      </w:r>
      <w:r w:rsidR="00E803A1" w:rsidRPr="002B5304">
        <w:rPr>
          <w:rFonts w:ascii="Arial" w:hAnsi="Arial" w:cs="Arial"/>
        </w:rPr>
        <w:t xml:space="preserve"> from </w:t>
      </w:r>
      <w:r w:rsidR="00E803A1" w:rsidRPr="002B5304">
        <w:rPr>
          <w:rFonts w:ascii="Arial" w:hAnsi="Arial" w:cs="Arial"/>
        </w:rPr>
        <w:tab/>
        <w:t>the Fairmont Empress hotel to Craigdarroch Castle.</w:t>
      </w:r>
      <w:r w:rsidR="00873709" w:rsidRPr="002B5304">
        <w:rPr>
          <w:rFonts w:ascii="Arial" w:hAnsi="Arial" w:cs="Arial"/>
        </w:rPr>
        <w:t xml:space="preserve"> Use either the blue or grey route.</w:t>
      </w:r>
    </w:p>
    <w:p w14:paraId="0770734A" w14:textId="77777777" w:rsidR="00873709" w:rsidRPr="002B5304" w:rsidRDefault="00873709" w:rsidP="00E803A1">
      <w:pPr>
        <w:tabs>
          <w:tab w:val="left" w:pos="567"/>
        </w:tabs>
        <w:rPr>
          <w:rFonts w:ascii="Arial" w:hAnsi="Arial" w:cs="Arial"/>
        </w:rPr>
      </w:pPr>
    </w:p>
    <w:p w14:paraId="00039436" w14:textId="2459832E" w:rsidR="00873709" w:rsidRPr="002B5304" w:rsidRDefault="00873709" w:rsidP="00E803A1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Remember to give a bearing or direction for the displacement.</w:t>
      </w:r>
    </w:p>
    <w:p w14:paraId="151E9E28" w14:textId="77777777" w:rsidR="00873709" w:rsidRPr="002B5304" w:rsidRDefault="00873709" w:rsidP="00E803A1">
      <w:pPr>
        <w:tabs>
          <w:tab w:val="left" w:pos="567"/>
        </w:tabs>
        <w:rPr>
          <w:rFonts w:ascii="Arial" w:hAnsi="Arial" w:cs="Arial"/>
        </w:rPr>
      </w:pPr>
    </w:p>
    <w:p w14:paraId="52A630E2" w14:textId="241C6B7E" w:rsidR="00873709" w:rsidRPr="002B5304" w:rsidRDefault="00873709" w:rsidP="00E803A1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drawing>
          <wp:inline distT="0" distB="0" distL="0" distR="0" wp14:anchorId="715477B1" wp14:editId="3B109D54">
            <wp:extent cx="6454753" cy="334264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2.00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753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5941" w14:textId="110683F3" w:rsidR="005D1D99" w:rsidRPr="002B5304" w:rsidRDefault="00E803A1" w:rsidP="00B05D4E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 xml:space="preserve"> </w:t>
      </w:r>
    </w:p>
    <w:p w14:paraId="13BEE40F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D3FD95C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58263F5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  <w:bookmarkStart w:id="0" w:name="_GoBack"/>
      <w:bookmarkEnd w:id="0"/>
    </w:p>
    <w:p w14:paraId="6641770F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7881581B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151E05F6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3BD7757A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53C28B4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96536D2" w14:textId="77777777" w:rsidR="00B05D4E" w:rsidRPr="002B5304" w:rsidRDefault="00B05D4E" w:rsidP="00B05D4E">
      <w:pPr>
        <w:tabs>
          <w:tab w:val="left" w:pos="567"/>
        </w:tabs>
        <w:rPr>
          <w:rFonts w:ascii="Arial" w:hAnsi="Arial" w:cs="Arial"/>
        </w:rPr>
      </w:pPr>
    </w:p>
    <w:p w14:paraId="6AF4F9F1" w14:textId="77777777" w:rsidR="005872A5" w:rsidRPr="002B5304" w:rsidRDefault="005872A5" w:rsidP="00222BC9">
      <w:pPr>
        <w:rPr>
          <w:rFonts w:ascii="Arial" w:hAnsi="Arial" w:cs="Arial"/>
        </w:rPr>
      </w:pPr>
    </w:p>
    <w:sectPr w:rsidR="005872A5" w:rsidRPr="002B5304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21A"/>
    <w:rsid w:val="00222BC9"/>
    <w:rsid w:val="002B5304"/>
    <w:rsid w:val="003229C1"/>
    <w:rsid w:val="003D11C3"/>
    <w:rsid w:val="00563B5B"/>
    <w:rsid w:val="005872A5"/>
    <w:rsid w:val="005D1D99"/>
    <w:rsid w:val="005D30C6"/>
    <w:rsid w:val="00873709"/>
    <w:rsid w:val="00967719"/>
    <w:rsid w:val="00B05D4E"/>
    <w:rsid w:val="00BF121A"/>
    <w:rsid w:val="00BF67FC"/>
    <w:rsid w:val="00DA5783"/>
    <w:rsid w:val="00DD4CA5"/>
    <w:rsid w:val="00E45E70"/>
    <w:rsid w:val="00E8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E3FD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121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121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21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121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121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21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52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26</TotalTime>
  <Pages>10</Pages>
  <Words>802</Words>
  <Characters>4575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9</cp:revision>
  <dcterms:created xsi:type="dcterms:W3CDTF">2017-05-08T04:32:00Z</dcterms:created>
  <dcterms:modified xsi:type="dcterms:W3CDTF">2017-05-08T10:35:00Z</dcterms:modified>
</cp:coreProperties>
</file>