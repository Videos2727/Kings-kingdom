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B90590" w14:textId="77777777" w:rsidR="005872A5" w:rsidRPr="009B647A" w:rsidRDefault="009B647A" w:rsidP="009B647A">
      <w:pPr>
        <w:jc w:val="center"/>
        <w:rPr>
          <w:rFonts w:ascii="Arial" w:hAnsi="Arial"/>
          <w:b/>
        </w:rPr>
      </w:pPr>
      <w:r w:rsidRPr="009B647A">
        <w:rPr>
          <w:rFonts w:ascii="Arial" w:hAnsi="Arial"/>
          <w:b/>
        </w:rPr>
        <w:t>Year 10 Science</w:t>
      </w:r>
    </w:p>
    <w:p w14:paraId="47172826" w14:textId="584C9A0E" w:rsidR="009B647A" w:rsidRPr="009B647A" w:rsidRDefault="00E2361B" w:rsidP="009B647A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Semester 1 Examination 201</w:t>
      </w:r>
      <w:bookmarkStart w:id="0" w:name="_GoBack"/>
      <w:bookmarkEnd w:id="0"/>
      <w:r w:rsidR="009B647A" w:rsidRPr="009B647A">
        <w:rPr>
          <w:rFonts w:ascii="Arial" w:hAnsi="Arial"/>
          <w:b/>
        </w:rPr>
        <w:t>5 - Revision</w:t>
      </w:r>
    </w:p>
    <w:p w14:paraId="5E6C148B" w14:textId="77777777" w:rsidR="009B647A" w:rsidRDefault="009B647A" w:rsidP="00222BC9">
      <w:pPr>
        <w:rPr>
          <w:rFonts w:ascii="Arial" w:hAnsi="Arial"/>
        </w:rPr>
      </w:pPr>
    </w:p>
    <w:p w14:paraId="735CF10F" w14:textId="77777777" w:rsidR="009B647A" w:rsidRPr="009B647A" w:rsidRDefault="009B647A" w:rsidP="00222BC9">
      <w:pPr>
        <w:rPr>
          <w:rFonts w:ascii="Arial" w:hAnsi="Arial"/>
          <w:b/>
        </w:rPr>
      </w:pPr>
      <w:r w:rsidRPr="009B647A">
        <w:rPr>
          <w:rFonts w:ascii="Arial" w:hAnsi="Arial"/>
          <w:b/>
        </w:rPr>
        <w:t>Astronomy</w:t>
      </w:r>
    </w:p>
    <w:p w14:paraId="4F98C11D" w14:textId="77777777" w:rsidR="009B647A" w:rsidRDefault="009B647A" w:rsidP="00222BC9">
      <w:pPr>
        <w:rPr>
          <w:rFonts w:ascii="Arial" w:hAnsi="Arial"/>
        </w:rPr>
      </w:pPr>
    </w:p>
    <w:p w14:paraId="32354855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>1.</w:t>
      </w:r>
      <w:r w:rsidRPr="0001647B">
        <w:rPr>
          <w:rFonts w:ascii="Arial" w:hAnsi="Arial"/>
        </w:rPr>
        <w:tab/>
        <w:t>Complete the following table.</w:t>
      </w:r>
    </w:p>
    <w:p w14:paraId="4124B3B4" w14:textId="77777777" w:rsidR="0001647B" w:rsidRPr="0001647B" w:rsidRDefault="0001647B" w:rsidP="0001647B">
      <w:pPr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1"/>
        <w:gridCol w:w="8297"/>
      </w:tblGrid>
      <w:tr w:rsidR="0001647B" w:rsidRPr="0001647B" w14:paraId="3DBAA763" w14:textId="77777777" w:rsidTr="0001647B">
        <w:trPr>
          <w:trHeight w:val="284"/>
        </w:trPr>
        <w:tc>
          <w:tcPr>
            <w:tcW w:w="1242" w:type="dxa"/>
            <w:vAlign w:val="center"/>
          </w:tcPr>
          <w:p w14:paraId="380EDD87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TERM</w:t>
            </w:r>
          </w:p>
        </w:tc>
        <w:tc>
          <w:tcPr>
            <w:tcW w:w="8607" w:type="dxa"/>
            <w:vAlign w:val="center"/>
          </w:tcPr>
          <w:p w14:paraId="2D55556B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DEFINITION</w:t>
            </w:r>
          </w:p>
        </w:tc>
      </w:tr>
      <w:tr w:rsidR="0001647B" w:rsidRPr="0001647B" w14:paraId="6C0CD182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3CB45FAD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light year</w:t>
            </w:r>
          </w:p>
        </w:tc>
        <w:tc>
          <w:tcPr>
            <w:tcW w:w="8607" w:type="dxa"/>
            <w:vAlign w:val="center"/>
          </w:tcPr>
          <w:p w14:paraId="6EC73A19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478DFE49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42CE4EF4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constellation</w:t>
            </w:r>
          </w:p>
        </w:tc>
        <w:tc>
          <w:tcPr>
            <w:tcW w:w="8607" w:type="dxa"/>
            <w:vAlign w:val="center"/>
          </w:tcPr>
          <w:p w14:paraId="7FB7C1AD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6F4439CC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2D611ADA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galaxy</w:t>
            </w:r>
          </w:p>
        </w:tc>
        <w:tc>
          <w:tcPr>
            <w:tcW w:w="8607" w:type="dxa"/>
            <w:vAlign w:val="center"/>
          </w:tcPr>
          <w:p w14:paraId="014FD8FE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3C6AED2A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276A49CA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nebula</w:t>
            </w:r>
          </w:p>
        </w:tc>
        <w:tc>
          <w:tcPr>
            <w:tcW w:w="8607" w:type="dxa"/>
            <w:vAlign w:val="center"/>
          </w:tcPr>
          <w:p w14:paraId="339D8102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016EE8F6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6D192A03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supernova</w:t>
            </w:r>
          </w:p>
        </w:tc>
        <w:tc>
          <w:tcPr>
            <w:tcW w:w="8607" w:type="dxa"/>
            <w:vAlign w:val="center"/>
          </w:tcPr>
          <w:p w14:paraId="796DB969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1F23D906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16EBC391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red giant</w:t>
            </w:r>
          </w:p>
        </w:tc>
        <w:tc>
          <w:tcPr>
            <w:tcW w:w="8607" w:type="dxa"/>
            <w:vAlign w:val="center"/>
          </w:tcPr>
          <w:p w14:paraId="6DBA4CDE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11FBD182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3D497A7F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black hole</w:t>
            </w:r>
          </w:p>
        </w:tc>
        <w:tc>
          <w:tcPr>
            <w:tcW w:w="8607" w:type="dxa"/>
            <w:vAlign w:val="center"/>
          </w:tcPr>
          <w:p w14:paraId="46ED2045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14E811C2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04A124EC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sunspot</w:t>
            </w:r>
          </w:p>
        </w:tc>
        <w:tc>
          <w:tcPr>
            <w:tcW w:w="8607" w:type="dxa"/>
            <w:vAlign w:val="center"/>
          </w:tcPr>
          <w:p w14:paraId="35122A28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4854F023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25FDEF0F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corona</w:t>
            </w:r>
          </w:p>
        </w:tc>
        <w:tc>
          <w:tcPr>
            <w:tcW w:w="8607" w:type="dxa"/>
            <w:vAlign w:val="center"/>
          </w:tcPr>
          <w:p w14:paraId="19C8D30A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68F379D5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7D8D4FD2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fusion</w:t>
            </w:r>
          </w:p>
        </w:tc>
        <w:tc>
          <w:tcPr>
            <w:tcW w:w="8607" w:type="dxa"/>
            <w:vAlign w:val="center"/>
          </w:tcPr>
          <w:p w14:paraId="313C14B7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</w:tbl>
    <w:p w14:paraId="5F95D9E9" w14:textId="77777777" w:rsidR="0001647B" w:rsidRPr="0001647B" w:rsidRDefault="0001647B" w:rsidP="0001647B">
      <w:pPr>
        <w:rPr>
          <w:rFonts w:ascii="Arial" w:hAnsi="Arial"/>
        </w:rPr>
      </w:pPr>
    </w:p>
    <w:p w14:paraId="12D5B150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2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 xml:space="preserve">Light travels at 300,000 km/sec.  </w:t>
      </w:r>
      <w:r>
        <w:rPr>
          <w:rFonts w:ascii="Arial" w:hAnsi="Arial"/>
        </w:rPr>
        <w:t>A</w:t>
      </w:r>
      <w:r w:rsidRPr="0001647B">
        <w:rPr>
          <w:rFonts w:ascii="Arial" w:hAnsi="Arial"/>
        </w:rPr>
        <w:t xml:space="preserve"> star is </w:t>
      </w:r>
      <w:r>
        <w:rPr>
          <w:rFonts w:ascii="Arial" w:hAnsi="Arial"/>
        </w:rPr>
        <w:t>97.6</w:t>
      </w:r>
      <w:r w:rsidRPr="0001647B">
        <w:rPr>
          <w:rFonts w:ascii="Arial" w:hAnsi="Arial"/>
        </w:rPr>
        <w:t xml:space="preserve"> light years away.  We can only travel </w:t>
      </w:r>
      <w:r>
        <w:rPr>
          <w:rFonts w:ascii="Arial" w:hAnsi="Arial"/>
        </w:rPr>
        <w:tab/>
      </w:r>
      <w:r w:rsidRPr="0001647B">
        <w:rPr>
          <w:rFonts w:ascii="Arial" w:hAnsi="Arial"/>
        </w:rPr>
        <w:t>at about 15 - 20 km/second with our best rockets.</w:t>
      </w:r>
    </w:p>
    <w:p w14:paraId="2B001298" w14:textId="77777777" w:rsidR="0001647B" w:rsidRPr="0001647B" w:rsidRDefault="0001647B" w:rsidP="0001647B">
      <w:pPr>
        <w:rPr>
          <w:rFonts w:ascii="Arial" w:hAnsi="Arial"/>
        </w:rPr>
      </w:pPr>
    </w:p>
    <w:p w14:paraId="3CD62477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 xml:space="preserve">With our current technology, are we likely to be able to travel to this star in the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01647B">
        <w:rPr>
          <w:rFonts w:ascii="Arial" w:hAnsi="Arial"/>
        </w:rPr>
        <w:t>near future?  Give a few reasons for your answer.</w:t>
      </w:r>
    </w:p>
    <w:p w14:paraId="7E41BB80" w14:textId="77777777" w:rsidR="0001647B" w:rsidRPr="0001647B" w:rsidRDefault="0001647B" w:rsidP="0001647B">
      <w:pPr>
        <w:rPr>
          <w:rFonts w:ascii="Arial" w:hAnsi="Arial"/>
        </w:rPr>
      </w:pPr>
    </w:p>
    <w:p w14:paraId="3AC30846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YES  /  NO       (Circle your answer.)</w:t>
      </w:r>
    </w:p>
    <w:p w14:paraId="6721391F" w14:textId="77777777" w:rsidR="0001647B" w:rsidRPr="0001647B" w:rsidRDefault="0001647B" w:rsidP="0001647B">
      <w:pPr>
        <w:rPr>
          <w:rFonts w:ascii="Arial" w:hAnsi="Arial"/>
        </w:rPr>
      </w:pPr>
    </w:p>
    <w:p w14:paraId="00995659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 xml:space="preserve">Reasons:      </w:t>
      </w:r>
      <w:r w:rsidRPr="0001647B">
        <w:rPr>
          <w:rFonts w:ascii="Arial" w:hAnsi="Arial"/>
        </w:rPr>
        <w:tab/>
        <w:t>•</w:t>
      </w:r>
    </w:p>
    <w:p w14:paraId="15924005" w14:textId="77777777" w:rsidR="0001647B" w:rsidRPr="0001647B" w:rsidRDefault="0001647B" w:rsidP="0001647B">
      <w:pPr>
        <w:rPr>
          <w:rFonts w:ascii="Arial" w:hAnsi="Arial"/>
        </w:rPr>
      </w:pPr>
    </w:p>
    <w:p w14:paraId="26AEAF53" w14:textId="77777777" w:rsidR="0001647B" w:rsidRPr="0001647B" w:rsidRDefault="0001647B" w:rsidP="0001647B">
      <w:pPr>
        <w:rPr>
          <w:rFonts w:ascii="Arial" w:hAnsi="Arial"/>
        </w:rPr>
      </w:pPr>
    </w:p>
    <w:p w14:paraId="1688C847" w14:textId="14F7A895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="008474CC">
        <w:rPr>
          <w:rFonts w:ascii="Arial" w:hAnsi="Arial"/>
        </w:rPr>
        <w:tab/>
      </w:r>
      <w:r w:rsidRPr="0001647B">
        <w:rPr>
          <w:rFonts w:ascii="Arial" w:hAnsi="Arial"/>
        </w:rPr>
        <w:t>•</w:t>
      </w:r>
    </w:p>
    <w:p w14:paraId="187801B5" w14:textId="77777777" w:rsidR="0001647B" w:rsidRPr="0001647B" w:rsidRDefault="0001647B" w:rsidP="0001647B">
      <w:pPr>
        <w:rPr>
          <w:rFonts w:ascii="Arial" w:hAnsi="Arial"/>
        </w:rPr>
      </w:pPr>
    </w:p>
    <w:p w14:paraId="4EE63789" w14:textId="77777777" w:rsidR="0001647B" w:rsidRPr="0001647B" w:rsidRDefault="0001647B" w:rsidP="0001647B">
      <w:pPr>
        <w:rPr>
          <w:rFonts w:ascii="Arial" w:hAnsi="Arial"/>
        </w:rPr>
      </w:pPr>
    </w:p>
    <w:p w14:paraId="70ED5C7E" w14:textId="7C0B2661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="008474CC">
        <w:rPr>
          <w:rFonts w:ascii="Arial" w:hAnsi="Arial"/>
        </w:rPr>
        <w:tab/>
      </w:r>
      <w:r w:rsidRPr="0001647B">
        <w:rPr>
          <w:rFonts w:ascii="Arial" w:hAnsi="Arial"/>
        </w:rPr>
        <w:t>•</w:t>
      </w:r>
    </w:p>
    <w:p w14:paraId="5D024E80" w14:textId="77777777" w:rsidR="0001647B" w:rsidRPr="0001647B" w:rsidRDefault="0001647B" w:rsidP="0001647B">
      <w:pPr>
        <w:rPr>
          <w:rFonts w:ascii="Arial" w:hAnsi="Arial"/>
        </w:rPr>
      </w:pPr>
    </w:p>
    <w:p w14:paraId="3C8A60BD" w14:textId="77777777" w:rsidR="0001647B" w:rsidRPr="0001647B" w:rsidRDefault="0001647B" w:rsidP="0001647B">
      <w:pPr>
        <w:rPr>
          <w:rFonts w:ascii="Arial" w:hAnsi="Arial"/>
        </w:rPr>
      </w:pPr>
    </w:p>
    <w:p w14:paraId="23ADFD24" w14:textId="242DC204" w:rsid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br w:type="page"/>
      </w:r>
      <w:r w:rsidRPr="0001647B">
        <w:rPr>
          <w:rFonts w:ascii="Arial" w:hAnsi="Arial"/>
        </w:rPr>
        <w:lastRenderedPageBreak/>
        <w:tab/>
        <w:t>(b)</w:t>
      </w:r>
      <w:r w:rsidRPr="0001647B">
        <w:rPr>
          <w:rFonts w:ascii="Arial" w:hAnsi="Arial"/>
        </w:rPr>
        <w:tab/>
      </w:r>
      <w:r w:rsidR="008474CC">
        <w:rPr>
          <w:rFonts w:ascii="Arial" w:hAnsi="Arial"/>
        </w:rPr>
        <w:t xml:space="preserve">Suggest </w:t>
      </w:r>
      <w:r w:rsidR="008474CC" w:rsidRPr="008474CC">
        <w:rPr>
          <w:rFonts w:ascii="Arial" w:hAnsi="Arial"/>
          <w:b/>
          <w:i/>
        </w:rPr>
        <w:t>one way</w:t>
      </w:r>
      <w:r w:rsidR="008474CC">
        <w:rPr>
          <w:rFonts w:ascii="Arial" w:hAnsi="Arial"/>
        </w:rPr>
        <w:t xml:space="preserve"> we might be able to overcome the time factor of travelling to </w:t>
      </w:r>
      <w:r w:rsidR="008474CC">
        <w:rPr>
          <w:rFonts w:ascii="Arial" w:hAnsi="Arial"/>
        </w:rPr>
        <w:tab/>
      </w:r>
      <w:r w:rsidR="008474CC">
        <w:rPr>
          <w:rFonts w:ascii="Arial" w:hAnsi="Arial"/>
        </w:rPr>
        <w:tab/>
        <w:t xml:space="preserve">other galaxies, given it could be </w:t>
      </w:r>
      <w:r w:rsidR="000E7B5C">
        <w:rPr>
          <w:rFonts w:ascii="Arial" w:hAnsi="Arial"/>
        </w:rPr>
        <w:t>hundreds</w:t>
      </w:r>
      <w:r w:rsidR="008474CC">
        <w:rPr>
          <w:rFonts w:ascii="Arial" w:hAnsi="Arial"/>
        </w:rPr>
        <w:t xml:space="preserve"> of years.</w:t>
      </w:r>
    </w:p>
    <w:p w14:paraId="64D516AF" w14:textId="52CC57AA" w:rsidR="0001647B" w:rsidRDefault="0001647B" w:rsidP="0001647B">
      <w:pPr>
        <w:rPr>
          <w:rFonts w:ascii="Arial" w:hAnsi="Arial"/>
        </w:rPr>
      </w:pPr>
    </w:p>
    <w:p w14:paraId="5DD411C9" w14:textId="77777777" w:rsidR="0001647B" w:rsidRDefault="0001647B" w:rsidP="0001647B">
      <w:pPr>
        <w:rPr>
          <w:rFonts w:ascii="Arial" w:hAnsi="Arial"/>
        </w:rPr>
      </w:pPr>
    </w:p>
    <w:p w14:paraId="2BBB4089" w14:textId="77777777" w:rsidR="0001647B" w:rsidRDefault="0001647B" w:rsidP="0001647B">
      <w:pPr>
        <w:rPr>
          <w:rFonts w:ascii="Arial" w:hAnsi="Arial"/>
        </w:rPr>
      </w:pPr>
    </w:p>
    <w:p w14:paraId="49A78C8E" w14:textId="77777777" w:rsidR="0001647B" w:rsidRDefault="0001647B" w:rsidP="0001647B">
      <w:pPr>
        <w:rPr>
          <w:rFonts w:ascii="Arial" w:hAnsi="Arial"/>
        </w:rPr>
      </w:pPr>
    </w:p>
    <w:p w14:paraId="3BC7F3AF" w14:textId="77777777" w:rsidR="0001647B" w:rsidRDefault="0001647B" w:rsidP="0001647B">
      <w:pPr>
        <w:rPr>
          <w:rFonts w:ascii="Arial" w:hAnsi="Arial"/>
        </w:rPr>
      </w:pPr>
    </w:p>
    <w:p w14:paraId="00DC6116" w14:textId="77777777" w:rsidR="0001647B" w:rsidRDefault="0001647B" w:rsidP="0001647B">
      <w:pPr>
        <w:rPr>
          <w:rFonts w:ascii="Arial" w:hAnsi="Arial"/>
        </w:rPr>
      </w:pPr>
    </w:p>
    <w:p w14:paraId="21853AAC" w14:textId="77777777" w:rsidR="0001647B" w:rsidRDefault="0001647B" w:rsidP="0001647B">
      <w:pPr>
        <w:rPr>
          <w:rFonts w:ascii="Arial" w:hAnsi="Arial"/>
        </w:rPr>
      </w:pPr>
    </w:p>
    <w:p w14:paraId="0F289C60" w14:textId="77777777" w:rsidR="0001647B" w:rsidRDefault="0001647B" w:rsidP="0001647B">
      <w:pPr>
        <w:rPr>
          <w:rFonts w:ascii="Arial" w:hAnsi="Arial"/>
        </w:rPr>
      </w:pPr>
    </w:p>
    <w:p w14:paraId="2403BD38" w14:textId="77777777" w:rsidR="0001647B" w:rsidRDefault="0001647B" w:rsidP="0001647B">
      <w:pPr>
        <w:rPr>
          <w:rFonts w:ascii="Arial" w:hAnsi="Arial"/>
        </w:rPr>
      </w:pPr>
    </w:p>
    <w:p w14:paraId="3E7EE13A" w14:textId="77777777" w:rsidR="0001647B" w:rsidRDefault="0001647B" w:rsidP="0001647B">
      <w:pPr>
        <w:rPr>
          <w:rFonts w:ascii="Arial" w:hAnsi="Arial"/>
        </w:rPr>
      </w:pPr>
    </w:p>
    <w:p w14:paraId="24934208" w14:textId="77777777" w:rsidR="0001647B" w:rsidRPr="0001647B" w:rsidRDefault="0001647B" w:rsidP="0001647B">
      <w:pPr>
        <w:rPr>
          <w:rFonts w:ascii="Arial" w:hAnsi="Arial"/>
        </w:rPr>
      </w:pPr>
    </w:p>
    <w:p w14:paraId="4058E182" w14:textId="77777777" w:rsidR="0001647B" w:rsidRPr="0001647B" w:rsidRDefault="0001647B" w:rsidP="0001647B">
      <w:pPr>
        <w:rPr>
          <w:rFonts w:ascii="Arial" w:hAnsi="Arial"/>
        </w:rPr>
      </w:pPr>
    </w:p>
    <w:p w14:paraId="2CCFFF56" w14:textId="77777777" w:rsidR="0001647B" w:rsidRPr="0001647B" w:rsidRDefault="0001647B" w:rsidP="0001647B">
      <w:pPr>
        <w:rPr>
          <w:rFonts w:ascii="Arial" w:hAnsi="Arial"/>
        </w:rPr>
      </w:pPr>
    </w:p>
    <w:p w14:paraId="4283482E" w14:textId="77777777" w:rsidR="0001647B" w:rsidRPr="0001647B" w:rsidRDefault="0001647B" w:rsidP="0001647B">
      <w:pPr>
        <w:rPr>
          <w:rFonts w:ascii="Arial" w:hAnsi="Arial"/>
          <w:u w:val="single"/>
        </w:rPr>
      </w:pPr>
      <w:r>
        <w:rPr>
          <w:rFonts w:ascii="Arial" w:hAnsi="Arial"/>
        </w:rPr>
        <w:t>3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 xml:space="preserve">What is the major element found in the Sun?   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</w:p>
    <w:p w14:paraId="4174E08E" w14:textId="77777777" w:rsidR="0001647B" w:rsidRPr="0001647B" w:rsidRDefault="0001647B" w:rsidP="0001647B">
      <w:pPr>
        <w:rPr>
          <w:rFonts w:ascii="Arial" w:hAnsi="Arial"/>
          <w:u w:val="single"/>
        </w:rPr>
      </w:pPr>
    </w:p>
    <w:p w14:paraId="3BD78B3E" w14:textId="77777777" w:rsidR="0001647B" w:rsidRPr="0001647B" w:rsidRDefault="0001647B" w:rsidP="0001647B">
      <w:pPr>
        <w:rPr>
          <w:rFonts w:ascii="Arial" w:hAnsi="Arial"/>
          <w:u w:val="single"/>
        </w:rPr>
      </w:pPr>
    </w:p>
    <w:p w14:paraId="57059354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(b)</w:t>
      </w:r>
      <w:r w:rsidRPr="0001647B">
        <w:rPr>
          <w:rFonts w:ascii="Arial" w:hAnsi="Arial"/>
        </w:rPr>
        <w:tab/>
        <w:t>What happens to this element so that the Sun produces its energy?</w:t>
      </w:r>
    </w:p>
    <w:p w14:paraId="0BF1D423" w14:textId="77777777" w:rsidR="0001647B" w:rsidRPr="0001647B" w:rsidRDefault="0001647B" w:rsidP="0001647B">
      <w:pPr>
        <w:rPr>
          <w:rFonts w:ascii="Arial" w:hAnsi="Arial"/>
        </w:rPr>
      </w:pPr>
    </w:p>
    <w:p w14:paraId="5763F54A" w14:textId="77777777" w:rsidR="0001647B" w:rsidRPr="0001647B" w:rsidRDefault="0001647B" w:rsidP="0001647B">
      <w:pPr>
        <w:rPr>
          <w:rFonts w:ascii="Arial" w:hAnsi="Arial"/>
        </w:rPr>
      </w:pPr>
    </w:p>
    <w:p w14:paraId="30C60907" w14:textId="77777777" w:rsidR="0001647B" w:rsidRPr="0001647B" w:rsidRDefault="0001647B" w:rsidP="0001647B">
      <w:pPr>
        <w:rPr>
          <w:rFonts w:ascii="Arial" w:hAnsi="Arial"/>
        </w:rPr>
      </w:pPr>
    </w:p>
    <w:p w14:paraId="38550FA9" w14:textId="77777777" w:rsidR="0001647B" w:rsidRPr="0001647B" w:rsidRDefault="0001647B" w:rsidP="0001647B">
      <w:pPr>
        <w:rPr>
          <w:rFonts w:ascii="Arial" w:hAnsi="Arial"/>
        </w:rPr>
      </w:pPr>
    </w:p>
    <w:p w14:paraId="32469020" w14:textId="77777777" w:rsidR="0001647B" w:rsidRPr="0001647B" w:rsidRDefault="0001647B" w:rsidP="0001647B">
      <w:pPr>
        <w:rPr>
          <w:rFonts w:ascii="Arial" w:hAnsi="Arial"/>
        </w:rPr>
      </w:pPr>
    </w:p>
    <w:p w14:paraId="5813EB46" w14:textId="571E0280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(c)</w:t>
      </w:r>
      <w:r w:rsidRPr="0001647B">
        <w:rPr>
          <w:rFonts w:ascii="Arial" w:hAnsi="Arial"/>
        </w:rPr>
        <w:tab/>
        <w:t xml:space="preserve">The Sun loses 5 million tonnes of mass per second.  According to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01647B">
        <w:rPr>
          <w:rFonts w:ascii="Arial" w:hAnsi="Arial"/>
        </w:rPr>
        <w:t>Einstein's equation (E = mc</w:t>
      </w:r>
      <w:r w:rsidRPr="0001647B">
        <w:rPr>
          <w:rFonts w:ascii="Arial" w:hAnsi="Arial"/>
          <w:vertAlign w:val="superscript"/>
        </w:rPr>
        <w:t>2</w:t>
      </w:r>
      <w:r w:rsidRPr="0001647B">
        <w:rPr>
          <w:rFonts w:ascii="Arial" w:hAnsi="Arial"/>
        </w:rPr>
        <w:t xml:space="preserve">), </w:t>
      </w:r>
      <w:r w:rsidR="000E7B5C">
        <w:rPr>
          <w:rFonts w:ascii="Arial" w:hAnsi="Arial"/>
        </w:rPr>
        <w:t>what</w:t>
      </w:r>
      <w:r>
        <w:rPr>
          <w:rFonts w:ascii="Arial" w:hAnsi="Arial"/>
        </w:rPr>
        <w:t xml:space="preserve"> </w:t>
      </w:r>
      <w:r w:rsidRPr="0001647B">
        <w:rPr>
          <w:rFonts w:ascii="Arial" w:hAnsi="Arial"/>
        </w:rPr>
        <w:t>does this mass become?</w:t>
      </w:r>
    </w:p>
    <w:p w14:paraId="0F35B97E" w14:textId="77777777" w:rsidR="0001647B" w:rsidRPr="0001647B" w:rsidRDefault="0001647B" w:rsidP="0001647B">
      <w:pPr>
        <w:rPr>
          <w:rFonts w:ascii="Arial" w:hAnsi="Arial"/>
        </w:rPr>
      </w:pPr>
    </w:p>
    <w:p w14:paraId="1B19E12E" w14:textId="77777777" w:rsidR="0001647B" w:rsidRPr="0001647B" w:rsidRDefault="0001647B" w:rsidP="0001647B">
      <w:pPr>
        <w:rPr>
          <w:rFonts w:ascii="Arial" w:hAnsi="Arial"/>
        </w:rPr>
      </w:pPr>
    </w:p>
    <w:p w14:paraId="4AE06359" w14:textId="77777777" w:rsidR="0001647B" w:rsidRPr="0001647B" w:rsidRDefault="0001647B" w:rsidP="0001647B">
      <w:pPr>
        <w:rPr>
          <w:rFonts w:ascii="Arial" w:hAnsi="Arial"/>
        </w:rPr>
      </w:pPr>
    </w:p>
    <w:p w14:paraId="1D502BAB" w14:textId="77777777" w:rsidR="0001647B" w:rsidRPr="0001647B" w:rsidRDefault="0001647B" w:rsidP="0001647B">
      <w:pPr>
        <w:rPr>
          <w:rFonts w:ascii="Arial" w:hAnsi="Arial"/>
        </w:rPr>
      </w:pPr>
    </w:p>
    <w:p w14:paraId="27A80CE6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4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>How is the surface temperature of a star related to its colour?</w:t>
      </w:r>
    </w:p>
    <w:p w14:paraId="75039BDC" w14:textId="77777777" w:rsidR="0001647B" w:rsidRPr="0001647B" w:rsidRDefault="0001647B" w:rsidP="0001647B">
      <w:pPr>
        <w:rPr>
          <w:rFonts w:ascii="Arial" w:hAnsi="Arial"/>
        </w:rPr>
      </w:pPr>
    </w:p>
    <w:tbl>
      <w:tblPr>
        <w:tblW w:w="0" w:type="auto"/>
        <w:tblInd w:w="2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9"/>
        <w:gridCol w:w="2179"/>
      </w:tblGrid>
      <w:tr w:rsidR="0001647B" w:rsidRPr="0001647B" w14:paraId="21343721" w14:textId="77777777" w:rsidTr="0001647B">
        <w:trPr>
          <w:trHeight w:val="284"/>
        </w:trPr>
        <w:tc>
          <w:tcPr>
            <w:tcW w:w="2179" w:type="dxa"/>
            <w:vAlign w:val="center"/>
          </w:tcPr>
          <w:p w14:paraId="267F2BA1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TEMPERATURE</w:t>
            </w:r>
          </w:p>
        </w:tc>
        <w:tc>
          <w:tcPr>
            <w:tcW w:w="2179" w:type="dxa"/>
            <w:vAlign w:val="center"/>
          </w:tcPr>
          <w:p w14:paraId="77B977C2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COLOUR</w:t>
            </w:r>
          </w:p>
        </w:tc>
      </w:tr>
      <w:tr w:rsidR="0001647B" w:rsidRPr="0001647B" w14:paraId="031F36E7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6B33A4F5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374C3F25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blue</w:t>
            </w:r>
          </w:p>
        </w:tc>
      </w:tr>
      <w:tr w:rsidR="0001647B" w:rsidRPr="0001647B" w14:paraId="4C714CF8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5F89E1D5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47A97EC6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red</w:t>
            </w:r>
          </w:p>
        </w:tc>
      </w:tr>
      <w:tr w:rsidR="0001647B" w:rsidRPr="0001647B" w14:paraId="3BB9A1B1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31A2942C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451B19CD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yellow</w:t>
            </w:r>
          </w:p>
        </w:tc>
      </w:tr>
    </w:tbl>
    <w:p w14:paraId="5B7CE36F" w14:textId="77777777" w:rsidR="0001647B" w:rsidRPr="0001647B" w:rsidRDefault="0001647B" w:rsidP="0001647B">
      <w:pPr>
        <w:rPr>
          <w:rFonts w:ascii="Arial" w:hAnsi="Arial"/>
        </w:rPr>
      </w:pPr>
    </w:p>
    <w:p w14:paraId="612DF4E3" w14:textId="77777777" w:rsidR="0001647B" w:rsidRPr="0001647B" w:rsidRDefault="0001647B" w:rsidP="0001647B">
      <w:pPr>
        <w:rPr>
          <w:rFonts w:ascii="Arial" w:hAnsi="Arial"/>
        </w:rPr>
      </w:pPr>
    </w:p>
    <w:p w14:paraId="3B1880F5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5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>About how old is our Sun (in millions of years)?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</w:rPr>
        <w:t xml:space="preserve">  million years</w:t>
      </w:r>
    </w:p>
    <w:p w14:paraId="3617FE56" w14:textId="77777777" w:rsidR="0001647B" w:rsidRPr="0001647B" w:rsidRDefault="0001647B" w:rsidP="0001647B">
      <w:pPr>
        <w:rPr>
          <w:rFonts w:ascii="Arial" w:hAnsi="Arial"/>
        </w:rPr>
      </w:pPr>
    </w:p>
    <w:p w14:paraId="51850015" w14:textId="77777777" w:rsidR="0001647B" w:rsidRPr="0001647B" w:rsidRDefault="0001647B" w:rsidP="0001647B">
      <w:pPr>
        <w:rPr>
          <w:rFonts w:ascii="Arial" w:hAnsi="Arial"/>
        </w:rPr>
      </w:pPr>
    </w:p>
    <w:p w14:paraId="76611379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  <w:t>(b)</w:t>
      </w:r>
      <w:r w:rsidRPr="0001647B">
        <w:rPr>
          <w:rFonts w:ascii="Arial" w:hAnsi="Arial"/>
        </w:rPr>
        <w:tab/>
        <w:t>How much longer will it "live"?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</w:rPr>
        <w:t xml:space="preserve">  million years</w:t>
      </w:r>
    </w:p>
    <w:p w14:paraId="0534EDBD" w14:textId="77777777" w:rsidR="0001647B" w:rsidRPr="0001647B" w:rsidRDefault="0001647B" w:rsidP="0001647B">
      <w:pPr>
        <w:rPr>
          <w:rFonts w:ascii="Arial" w:hAnsi="Arial"/>
        </w:rPr>
      </w:pPr>
    </w:p>
    <w:p w14:paraId="5A912AF9" w14:textId="77777777" w:rsidR="0001647B" w:rsidRPr="0001647B" w:rsidRDefault="0001647B" w:rsidP="0001647B">
      <w:pPr>
        <w:rPr>
          <w:rFonts w:ascii="Arial" w:hAnsi="Arial"/>
        </w:rPr>
      </w:pPr>
    </w:p>
    <w:p w14:paraId="0E2A7EF5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6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 xml:space="preserve">Draw a flow diagram (with arrows) to show the stages of our Sun's  remaining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01647B">
        <w:rPr>
          <w:rFonts w:ascii="Arial" w:hAnsi="Arial"/>
        </w:rPr>
        <w:t>life as it runs out of fuel.</w:t>
      </w:r>
    </w:p>
    <w:p w14:paraId="0F553115" w14:textId="77777777" w:rsidR="0001647B" w:rsidRPr="0001647B" w:rsidRDefault="0001647B" w:rsidP="0001647B">
      <w:pPr>
        <w:rPr>
          <w:rFonts w:ascii="Arial" w:hAnsi="Arial"/>
        </w:rPr>
      </w:pPr>
    </w:p>
    <w:p w14:paraId="5248AF52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Sun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497ABB93" w14:textId="77777777" w:rsidR="0001647B" w:rsidRPr="0001647B" w:rsidRDefault="0001647B" w:rsidP="0001647B">
      <w:pPr>
        <w:rPr>
          <w:rFonts w:ascii="Arial" w:hAnsi="Arial"/>
        </w:rPr>
      </w:pPr>
    </w:p>
    <w:p w14:paraId="047AC7A1" w14:textId="77777777" w:rsid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</w:p>
    <w:p w14:paraId="75491B11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>(b)</w:t>
      </w:r>
      <w:r w:rsidRPr="0001647B">
        <w:rPr>
          <w:rFonts w:ascii="Arial" w:hAnsi="Arial"/>
        </w:rPr>
        <w:tab/>
        <w:t>Do similar flow diagrams for the following types of stars.</w:t>
      </w:r>
    </w:p>
    <w:p w14:paraId="10A04221" w14:textId="77777777" w:rsidR="0001647B" w:rsidRPr="0001647B" w:rsidRDefault="0001647B" w:rsidP="0001647B">
      <w:pPr>
        <w:rPr>
          <w:rFonts w:ascii="Arial" w:hAnsi="Arial"/>
        </w:rPr>
      </w:pPr>
    </w:p>
    <w:p w14:paraId="6F15B5A4" w14:textId="77777777" w:rsidR="0001647B" w:rsidRPr="0001647B" w:rsidRDefault="0001647B" w:rsidP="0001647B">
      <w:pPr>
        <w:rPr>
          <w:rFonts w:ascii="Arial" w:hAnsi="Arial"/>
        </w:rPr>
      </w:pPr>
    </w:p>
    <w:p w14:paraId="2EE643A0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Huge star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52BD0C18" w14:textId="77777777" w:rsidR="0001647B" w:rsidRPr="0001647B" w:rsidRDefault="0001647B" w:rsidP="0001647B">
      <w:pPr>
        <w:rPr>
          <w:rFonts w:ascii="Arial" w:hAnsi="Arial"/>
        </w:rPr>
      </w:pPr>
    </w:p>
    <w:p w14:paraId="3985CCAF" w14:textId="77777777" w:rsidR="0001647B" w:rsidRPr="0001647B" w:rsidRDefault="0001647B" w:rsidP="0001647B">
      <w:pPr>
        <w:rPr>
          <w:rFonts w:ascii="Arial" w:hAnsi="Arial"/>
        </w:rPr>
      </w:pPr>
    </w:p>
    <w:p w14:paraId="5D0A38DA" w14:textId="77777777" w:rsidR="0001647B" w:rsidRPr="0001647B" w:rsidRDefault="00A53FA3" w:rsidP="0001647B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01647B" w:rsidRPr="0001647B">
        <w:rPr>
          <w:rFonts w:ascii="Arial" w:hAnsi="Arial"/>
        </w:rPr>
        <w:t>Giant star</w:t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sym w:font="Wingdings 3" w:char="F022"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sym w:font="Wingdings 3" w:char="F022"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sym w:font="Wingdings 3" w:char="F022"/>
      </w:r>
    </w:p>
    <w:p w14:paraId="6C33F6E2" w14:textId="77777777" w:rsidR="0001647B" w:rsidRPr="0001647B" w:rsidRDefault="0001647B" w:rsidP="0001647B">
      <w:pPr>
        <w:rPr>
          <w:rFonts w:ascii="Arial" w:hAnsi="Arial"/>
        </w:rPr>
      </w:pPr>
    </w:p>
    <w:p w14:paraId="20932754" w14:textId="77777777" w:rsidR="0001647B" w:rsidRPr="0001647B" w:rsidRDefault="0001647B" w:rsidP="0001647B">
      <w:pPr>
        <w:rPr>
          <w:rFonts w:ascii="Arial" w:hAnsi="Arial"/>
        </w:rPr>
      </w:pPr>
    </w:p>
    <w:p w14:paraId="4858724B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>(c)</w:t>
      </w:r>
      <w:r w:rsidRPr="0001647B">
        <w:rPr>
          <w:rFonts w:ascii="Arial" w:hAnsi="Arial"/>
        </w:rPr>
        <w:tab/>
        <w:t xml:space="preserve">The difference between a </w:t>
      </w:r>
      <w:r w:rsidRPr="0001647B">
        <w:rPr>
          <w:rFonts w:ascii="Arial" w:hAnsi="Arial"/>
          <w:b/>
          <w:i/>
        </w:rPr>
        <w:t>nova</w:t>
      </w:r>
      <w:r w:rsidRPr="0001647B">
        <w:rPr>
          <w:rFonts w:ascii="Arial" w:hAnsi="Arial"/>
        </w:rPr>
        <w:t xml:space="preserve"> and a </w:t>
      </w:r>
      <w:r w:rsidRPr="0001647B">
        <w:rPr>
          <w:rFonts w:ascii="Arial" w:hAnsi="Arial"/>
          <w:b/>
          <w:i/>
        </w:rPr>
        <w:t>supernova</w:t>
      </w:r>
      <w:r w:rsidRPr="0001647B">
        <w:rPr>
          <w:rFonts w:ascii="Arial" w:hAnsi="Arial"/>
        </w:rPr>
        <w:t xml:space="preserve"> is the size of the explosion that </w:t>
      </w:r>
      <w:r w:rsidR="00A53FA3">
        <w:rPr>
          <w:rFonts w:ascii="Arial" w:hAnsi="Arial"/>
        </w:rPr>
        <w:tab/>
      </w:r>
      <w:r w:rsidRPr="0001647B">
        <w:rPr>
          <w:rFonts w:ascii="Arial" w:hAnsi="Arial"/>
        </w:rPr>
        <w:t>takes place.  What happens to a star to cause it to explode?</w:t>
      </w:r>
    </w:p>
    <w:p w14:paraId="04258A9B" w14:textId="77777777" w:rsidR="0001647B" w:rsidRPr="0001647B" w:rsidRDefault="0001647B" w:rsidP="0001647B">
      <w:pPr>
        <w:rPr>
          <w:rFonts w:ascii="Arial" w:hAnsi="Arial"/>
        </w:rPr>
      </w:pPr>
    </w:p>
    <w:p w14:paraId="2F430A3E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39ECAD43" w14:textId="77777777" w:rsidR="0001647B" w:rsidRPr="0001647B" w:rsidRDefault="0001647B" w:rsidP="0001647B">
      <w:pPr>
        <w:rPr>
          <w:rFonts w:ascii="Arial" w:hAnsi="Arial"/>
        </w:rPr>
      </w:pPr>
    </w:p>
    <w:p w14:paraId="47BFBAC8" w14:textId="77777777" w:rsidR="0001647B" w:rsidRPr="0001647B" w:rsidRDefault="0001647B" w:rsidP="0001647B">
      <w:pPr>
        <w:rPr>
          <w:rFonts w:ascii="Arial" w:hAnsi="Arial"/>
        </w:rPr>
      </w:pPr>
    </w:p>
    <w:p w14:paraId="216D6386" w14:textId="77777777" w:rsidR="0001647B" w:rsidRPr="0001647B" w:rsidRDefault="0001647B" w:rsidP="0001647B">
      <w:pPr>
        <w:rPr>
          <w:rFonts w:ascii="Arial" w:hAnsi="Arial"/>
        </w:rPr>
      </w:pPr>
    </w:p>
    <w:p w14:paraId="7C8FCF7D" w14:textId="77777777" w:rsidR="0001647B" w:rsidRPr="0001647B" w:rsidRDefault="0001647B" w:rsidP="0001647B">
      <w:pPr>
        <w:rPr>
          <w:rFonts w:ascii="Arial" w:hAnsi="Arial"/>
        </w:rPr>
      </w:pPr>
    </w:p>
    <w:p w14:paraId="3417D703" w14:textId="77777777" w:rsidR="0001647B" w:rsidRPr="0001647B" w:rsidRDefault="00A53FA3" w:rsidP="0001647B">
      <w:pPr>
        <w:rPr>
          <w:rFonts w:ascii="Arial" w:hAnsi="Arial"/>
          <w:u w:val="single"/>
        </w:rPr>
      </w:pPr>
      <w:r>
        <w:rPr>
          <w:rFonts w:ascii="Arial" w:hAnsi="Arial"/>
        </w:rPr>
        <w:t>7</w:t>
      </w:r>
      <w:r w:rsidR="0001647B" w:rsidRPr="0001647B">
        <w:rPr>
          <w:rFonts w:ascii="Arial" w:hAnsi="Arial"/>
        </w:rPr>
        <w:t>.</w:t>
      </w:r>
      <w:r w:rsidR="0001647B" w:rsidRPr="0001647B">
        <w:rPr>
          <w:rFonts w:ascii="Arial" w:hAnsi="Arial"/>
        </w:rPr>
        <w:tab/>
        <w:t>(a)</w:t>
      </w:r>
      <w:r w:rsidR="0001647B" w:rsidRPr="0001647B">
        <w:rPr>
          <w:rFonts w:ascii="Arial" w:hAnsi="Arial"/>
        </w:rPr>
        <w:tab/>
        <w:t>Describe the size of the gravity near a black hole.</w:t>
      </w:r>
      <w:r w:rsidR="0001647B" w:rsidRPr="0001647B">
        <w:rPr>
          <w:rFonts w:ascii="Arial" w:hAnsi="Arial"/>
        </w:rPr>
        <w:tab/>
      </w:r>
    </w:p>
    <w:p w14:paraId="11A05773" w14:textId="77777777" w:rsidR="0001647B" w:rsidRPr="0001647B" w:rsidRDefault="0001647B" w:rsidP="0001647B">
      <w:pPr>
        <w:rPr>
          <w:rFonts w:ascii="Arial" w:hAnsi="Arial"/>
        </w:rPr>
      </w:pPr>
    </w:p>
    <w:p w14:paraId="4F478395" w14:textId="77777777" w:rsidR="0001647B" w:rsidRPr="0001647B" w:rsidRDefault="0001647B" w:rsidP="0001647B">
      <w:pPr>
        <w:rPr>
          <w:rFonts w:ascii="Arial" w:hAnsi="Arial"/>
        </w:rPr>
      </w:pPr>
    </w:p>
    <w:p w14:paraId="058FDCCD" w14:textId="77777777" w:rsidR="0001647B" w:rsidRPr="0001647B" w:rsidRDefault="0001647B" w:rsidP="0001647B">
      <w:pPr>
        <w:rPr>
          <w:rFonts w:ascii="Arial" w:hAnsi="Arial"/>
        </w:rPr>
      </w:pPr>
    </w:p>
    <w:p w14:paraId="7B1646A3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  <w:t>(b)</w:t>
      </w:r>
      <w:r w:rsidRPr="0001647B">
        <w:rPr>
          <w:rFonts w:ascii="Arial" w:hAnsi="Arial"/>
        </w:rPr>
        <w:tab/>
        <w:t>Why does a black hole appear black?</w:t>
      </w:r>
    </w:p>
    <w:p w14:paraId="20A0D4D3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551174FF" w14:textId="77777777" w:rsidR="0001647B" w:rsidRDefault="0001647B" w:rsidP="0001647B">
      <w:pPr>
        <w:rPr>
          <w:rFonts w:ascii="Arial" w:hAnsi="Arial"/>
        </w:rPr>
      </w:pPr>
    </w:p>
    <w:p w14:paraId="19C24C61" w14:textId="77777777" w:rsidR="00A53FA3" w:rsidRDefault="00A53FA3" w:rsidP="0001647B">
      <w:pPr>
        <w:rPr>
          <w:rFonts w:ascii="Arial" w:hAnsi="Arial"/>
        </w:rPr>
      </w:pPr>
    </w:p>
    <w:p w14:paraId="4DF8F4BD" w14:textId="77777777" w:rsidR="00A53FA3" w:rsidRPr="0001647B" w:rsidRDefault="00A53FA3" w:rsidP="0001647B">
      <w:pPr>
        <w:rPr>
          <w:rFonts w:ascii="Arial" w:hAnsi="Arial"/>
        </w:rPr>
      </w:pPr>
    </w:p>
    <w:p w14:paraId="62D1C5C8" w14:textId="77777777" w:rsidR="00A53FA3" w:rsidRDefault="00A53FA3" w:rsidP="00A53FA3">
      <w:pPr>
        <w:rPr>
          <w:rFonts w:ascii="Arial" w:hAnsi="Arial"/>
        </w:rPr>
      </w:pPr>
      <w:r>
        <w:rPr>
          <w:rFonts w:ascii="Arial" w:hAnsi="Arial"/>
        </w:rPr>
        <w:t>8.</w:t>
      </w:r>
      <w:r>
        <w:rPr>
          <w:rFonts w:ascii="Arial" w:hAnsi="Arial"/>
        </w:rPr>
        <w:tab/>
        <w:t xml:space="preserve">Complete the following matrix to compare the Big Bang and Steady State Theories, </w:t>
      </w:r>
      <w:r>
        <w:rPr>
          <w:rFonts w:ascii="Arial" w:hAnsi="Arial"/>
        </w:rPr>
        <w:tab/>
        <w:t>using ticks to show which statements apply to one, both or neither theory.</w:t>
      </w:r>
    </w:p>
    <w:p w14:paraId="249D82AB" w14:textId="77777777" w:rsidR="00A53FA3" w:rsidRDefault="00A53FA3" w:rsidP="00A53FA3">
      <w:pPr>
        <w:rPr>
          <w:rFonts w:ascii="Arial" w:hAnsi="Arial"/>
        </w:rPr>
      </w:pPr>
    </w:p>
    <w:p w14:paraId="49AA9B02" w14:textId="77777777" w:rsidR="00A53FA3" w:rsidRDefault="00A53FA3" w:rsidP="00451B1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0C94FCCA" wp14:editId="630FF0B8">
            <wp:extent cx="6790424" cy="3775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43" cy="377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811B" w14:textId="77777777" w:rsidR="00A53FA3" w:rsidRDefault="00A53FA3" w:rsidP="00A53FA3">
      <w:pPr>
        <w:rPr>
          <w:rFonts w:ascii="Arial" w:hAnsi="Arial"/>
        </w:rPr>
      </w:pPr>
    </w:p>
    <w:p w14:paraId="34989BE2" w14:textId="2AFD3687" w:rsidR="00A53FA3" w:rsidRPr="00451B19" w:rsidRDefault="00A53FA3" w:rsidP="00451B1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  <w:t>9</w:t>
      </w:r>
      <w:r w:rsidRPr="00A53FA3">
        <w:rPr>
          <w:rFonts w:ascii="Arial" w:hAnsi="Arial" w:cs="Arial"/>
        </w:rPr>
        <w:t>.</w:t>
      </w:r>
      <w:r w:rsidRPr="00A53FA3">
        <w:rPr>
          <w:rFonts w:ascii="Arial" w:hAnsi="Arial" w:cs="Arial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Why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are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constellations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we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see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now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so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different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 xml:space="preserve">from the way they were </w:t>
      </w:r>
      <w:r>
        <w:rPr>
          <w:rFonts w:ascii="Arial" w:hAnsi="Arial" w:cs="Arial"/>
          <w:sz w:val="26"/>
          <w:szCs w:val="26"/>
          <w:lang w:val="en-US"/>
        </w:rPr>
        <w:t xml:space="preserve"> 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many centuries ago?</w:t>
      </w:r>
    </w:p>
    <w:p w14:paraId="5DA10EA8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06BC2FE8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7C8687D5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5015EB31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73EC9788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567E295A" w14:textId="49714F8A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10.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How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have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scientists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gained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their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knowledge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of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life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 xml:space="preserve">and death of stars if the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processes involved take millions of years to occur?</w:t>
      </w:r>
    </w:p>
    <w:p w14:paraId="41053FBB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016AC134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77829A50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6866F8A1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515D30BF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11.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What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is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difference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between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neutron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star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and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 black hole?</w:t>
      </w:r>
    </w:p>
    <w:p w14:paraId="7F23FDAD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22C7E470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699369A3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574880F5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138822AE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12.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What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makes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stars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group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together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to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form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galaxies?</w:t>
      </w:r>
    </w:p>
    <w:p w14:paraId="68A7215C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6EB7B071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17F8E015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41B93103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13.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Doppler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effect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is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most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commonly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associated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with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 xml:space="preserve">the changing pitch of a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 xml:space="preserve">sound as its source moves past you. For example, the pitch of the noise made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 xml:space="preserve">by a speeding train increases as it approaches you and decreases as it moves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 xml:space="preserve">away from you. Explain how the Doppler effect is relevant to the study of the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universe.</w:t>
      </w:r>
    </w:p>
    <w:p w14:paraId="789A2072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4BDBA5E2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44779B4E" w14:textId="77777777" w:rsidR="00A53FA3" w:rsidRDefault="00A53FA3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br w:type="page"/>
      </w:r>
    </w:p>
    <w:p w14:paraId="3B8DCEC3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14.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What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is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cosmic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microwave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background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radiation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and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why does it exist?</w:t>
      </w:r>
    </w:p>
    <w:p w14:paraId="4A41D6FF" w14:textId="77777777" w:rsidR="0001647B" w:rsidRPr="0001647B" w:rsidRDefault="0001647B" w:rsidP="0001647B">
      <w:pPr>
        <w:rPr>
          <w:rFonts w:ascii="Arial" w:hAnsi="Arial"/>
        </w:rPr>
      </w:pPr>
    </w:p>
    <w:p w14:paraId="5AE1CB67" w14:textId="77777777" w:rsidR="009B647A" w:rsidRDefault="009B647A" w:rsidP="00222BC9">
      <w:pPr>
        <w:rPr>
          <w:rFonts w:ascii="Arial" w:hAnsi="Arial"/>
        </w:rPr>
      </w:pPr>
    </w:p>
    <w:p w14:paraId="5FD40FF4" w14:textId="77777777" w:rsidR="008474CC" w:rsidRDefault="008474CC" w:rsidP="00222BC9">
      <w:pPr>
        <w:rPr>
          <w:rFonts w:ascii="Arial" w:hAnsi="Arial"/>
        </w:rPr>
      </w:pPr>
    </w:p>
    <w:p w14:paraId="2345154C" w14:textId="77777777" w:rsidR="00A53FA3" w:rsidRDefault="00A53FA3" w:rsidP="00222BC9">
      <w:pPr>
        <w:rPr>
          <w:rFonts w:ascii="Arial" w:hAnsi="Arial"/>
        </w:rPr>
      </w:pPr>
    </w:p>
    <w:p w14:paraId="6AFA0389" w14:textId="77777777" w:rsidR="003D3DBA" w:rsidRDefault="003D3DBA" w:rsidP="00222BC9">
      <w:pPr>
        <w:rPr>
          <w:rFonts w:ascii="Arial" w:hAnsi="Arial"/>
          <w:b/>
        </w:rPr>
      </w:pPr>
    </w:p>
    <w:p w14:paraId="1466A02C" w14:textId="77777777" w:rsidR="003D3DBA" w:rsidRDefault="003D3DBA" w:rsidP="00222BC9">
      <w:pPr>
        <w:rPr>
          <w:rFonts w:ascii="Arial" w:hAnsi="Arial"/>
          <w:b/>
        </w:rPr>
      </w:pPr>
    </w:p>
    <w:p w14:paraId="2C4EC726" w14:textId="32D99273" w:rsidR="00A53FA3" w:rsidRPr="008474CC" w:rsidRDefault="008474CC" w:rsidP="00222BC9">
      <w:pPr>
        <w:rPr>
          <w:rFonts w:ascii="Arial" w:hAnsi="Arial"/>
          <w:b/>
        </w:rPr>
      </w:pPr>
      <w:r w:rsidRPr="008474CC">
        <w:rPr>
          <w:rFonts w:ascii="Arial" w:hAnsi="Arial"/>
          <w:b/>
        </w:rPr>
        <w:t>Human Biology</w:t>
      </w:r>
    </w:p>
    <w:p w14:paraId="1B053BF3" w14:textId="77777777" w:rsidR="008474CC" w:rsidRDefault="008474CC" w:rsidP="00222BC9">
      <w:pPr>
        <w:rPr>
          <w:rFonts w:ascii="Arial" w:hAnsi="Arial"/>
        </w:rPr>
      </w:pPr>
    </w:p>
    <w:p w14:paraId="47A3312A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>1.</w:t>
      </w:r>
      <w:r w:rsidRPr="0037248A">
        <w:rPr>
          <w:rFonts w:ascii="Arial" w:hAnsi="Arial"/>
        </w:rPr>
        <w:tab/>
        <w:t>(a)</w:t>
      </w:r>
      <w:r w:rsidRPr="0037248A">
        <w:rPr>
          <w:rFonts w:ascii="Arial" w:hAnsi="Arial"/>
        </w:rPr>
        <w:tab/>
        <w:t>What are the male and female gametes in animals called?</w:t>
      </w:r>
    </w:p>
    <w:p w14:paraId="401B8623" w14:textId="77777777" w:rsidR="003D3DBA" w:rsidRDefault="003D3DBA" w:rsidP="0037248A">
      <w:pPr>
        <w:rPr>
          <w:rFonts w:ascii="Arial" w:hAnsi="Arial"/>
        </w:rPr>
      </w:pPr>
    </w:p>
    <w:p w14:paraId="547A231F" w14:textId="77777777" w:rsidR="0037248A" w:rsidRPr="0037248A" w:rsidRDefault="0037248A" w:rsidP="0037248A">
      <w:pPr>
        <w:rPr>
          <w:rFonts w:ascii="Arial" w:hAnsi="Arial"/>
        </w:rPr>
      </w:pPr>
    </w:p>
    <w:p w14:paraId="5AA1FB63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 xml:space="preserve">What are the </w:t>
      </w:r>
      <w:r w:rsidRPr="0037248A">
        <w:rPr>
          <w:rFonts w:ascii="Arial" w:hAnsi="Arial"/>
          <w:b/>
          <w:i/>
        </w:rPr>
        <w:t>genotypes</w:t>
      </w:r>
      <w:r w:rsidRPr="0037248A">
        <w:rPr>
          <w:rFonts w:ascii="Arial" w:hAnsi="Arial"/>
        </w:rPr>
        <w:t xml:space="preserve"> for a male and a female?</w:t>
      </w:r>
    </w:p>
    <w:p w14:paraId="7AF5B17F" w14:textId="77777777" w:rsidR="003D3DBA" w:rsidRDefault="003D3DBA" w:rsidP="0037248A">
      <w:pPr>
        <w:rPr>
          <w:rFonts w:ascii="Arial" w:hAnsi="Arial"/>
        </w:rPr>
      </w:pPr>
    </w:p>
    <w:p w14:paraId="6CA24861" w14:textId="77777777" w:rsidR="0037248A" w:rsidRPr="0037248A" w:rsidRDefault="0037248A" w:rsidP="0037248A">
      <w:pPr>
        <w:rPr>
          <w:rFonts w:ascii="Arial" w:hAnsi="Arial"/>
        </w:rPr>
      </w:pPr>
    </w:p>
    <w:p w14:paraId="1335EAB8" w14:textId="77777777" w:rsidR="0037248A" w:rsidRPr="0037248A" w:rsidRDefault="0037248A" w:rsidP="0037248A">
      <w:pPr>
        <w:rPr>
          <w:rFonts w:ascii="Arial" w:hAnsi="Arial"/>
        </w:rPr>
      </w:pPr>
    </w:p>
    <w:p w14:paraId="6171D6DF" w14:textId="67816BFB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>2.</w:t>
      </w:r>
      <w:r w:rsidRPr="0037248A">
        <w:rPr>
          <w:rFonts w:ascii="Arial" w:hAnsi="Arial"/>
        </w:rPr>
        <w:tab/>
        <w:t xml:space="preserve">DNA is thought to be a twisted ladder structure called a double helix.  There are a </w:t>
      </w:r>
      <w:r w:rsidR="00F03E12">
        <w:rPr>
          <w:rFonts w:ascii="Arial" w:hAnsi="Arial"/>
        </w:rPr>
        <w:tab/>
      </w:r>
      <w:r w:rsidRPr="0037248A">
        <w:rPr>
          <w:rFonts w:ascii="Arial" w:hAnsi="Arial"/>
        </w:rPr>
        <w:t>series of bases located between the two strands of the helix.</w:t>
      </w:r>
    </w:p>
    <w:p w14:paraId="674D0A57" w14:textId="77777777" w:rsidR="0037248A" w:rsidRPr="0037248A" w:rsidRDefault="0037248A" w:rsidP="0037248A">
      <w:pPr>
        <w:rPr>
          <w:rFonts w:ascii="Arial" w:hAnsi="Arial"/>
        </w:rPr>
      </w:pPr>
    </w:p>
    <w:p w14:paraId="1192A9F0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(a)</w:t>
      </w:r>
      <w:r w:rsidRPr="0037248A">
        <w:rPr>
          <w:rFonts w:ascii="Arial" w:hAnsi="Arial"/>
        </w:rPr>
        <w:tab/>
        <w:t>Name the four bases.</w:t>
      </w:r>
    </w:p>
    <w:p w14:paraId="2AF3ADF6" w14:textId="77777777" w:rsidR="00F03E12" w:rsidRDefault="00F03E12" w:rsidP="0037248A">
      <w:pPr>
        <w:rPr>
          <w:rFonts w:ascii="Arial" w:hAnsi="Arial"/>
        </w:rPr>
      </w:pPr>
    </w:p>
    <w:p w14:paraId="3C470139" w14:textId="77777777" w:rsidR="003D5758" w:rsidRDefault="003D5758" w:rsidP="0037248A">
      <w:pPr>
        <w:rPr>
          <w:rFonts w:ascii="Arial" w:hAnsi="Arial"/>
        </w:rPr>
      </w:pPr>
    </w:p>
    <w:p w14:paraId="0B06AFB7" w14:textId="77777777" w:rsidR="003D5758" w:rsidRDefault="003D5758" w:rsidP="0037248A">
      <w:pPr>
        <w:rPr>
          <w:rFonts w:ascii="Arial" w:hAnsi="Arial"/>
        </w:rPr>
      </w:pPr>
    </w:p>
    <w:p w14:paraId="1A8FC850" w14:textId="77777777" w:rsidR="003D5758" w:rsidRDefault="003D5758" w:rsidP="0037248A">
      <w:pPr>
        <w:rPr>
          <w:rFonts w:ascii="Arial" w:hAnsi="Arial"/>
        </w:rPr>
      </w:pPr>
    </w:p>
    <w:p w14:paraId="616580FE" w14:textId="77777777" w:rsidR="00F03E12" w:rsidRPr="0037248A" w:rsidRDefault="00F03E12" w:rsidP="0037248A">
      <w:pPr>
        <w:rPr>
          <w:rFonts w:ascii="Arial" w:hAnsi="Arial"/>
        </w:rPr>
      </w:pPr>
    </w:p>
    <w:p w14:paraId="428E191B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Which bases are paired together?</w:t>
      </w:r>
    </w:p>
    <w:p w14:paraId="0E128D2F" w14:textId="77777777" w:rsidR="00F03E12" w:rsidRDefault="00F03E12" w:rsidP="0037248A">
      <w:pPr>
        <w:rPr>
          <w:rFonts w:ascii="Arial" w:hAnsi="Arial"/>
        </w:rPr>
      </w:pPr>
    </w:p>
    <w:p w14:paraId="78BEEFAE" w14:textId="77777777" w:rsidR="00F03E12" w:rsidRDefault="00F03E12" w:rsidP="0037248A">
      <w:pPr>
        <w:rPr>
          <w:rFonts w:ascii="Arial" w:hAnsi="Arial"/>
        </w:rPr>
      </w:pPr>
    </w:p>
    <w:p w14:paraId="19046DD2" w14:textId="77777777" w:rsidR="003D5758" w:rsidRDefault="003D5758" w:rsidP="0037248A">
      <w:pPr>
        <w:rPr>
          <w:rFonts w:ascii="Arial" w:hAnsi="Arial"/>
        </w:rPr>
      </w:pPr>
    </w:p>
    <w:p w14:paraId="59F5D313" w14:textId="77777777" w:rsidR="003D5758" w:rsidRDefault="003D5758" w:rsidP="0037248A">
      <w:pPr>
        <w:rPr>
          <w:rFonts w:ascii="Arial" w:hAnsi="Arial"/>
        </w:rPr>
      </w:pPr>
    </w:p>
    <w:p w14:paraId="4FFDDB79" w14:textId="77777777" w:rsidR="00F03E12" w:rsidRPr="0037248A" w:rsidRDefault="00F03E12" w:rsidP="0037248A">
      <w:pPr>
        <w:rPr>
          <w:rFonts w:ascii="Arial" w:hAnsi="Arial"/>
        </w:rPr>
      </w:pPr>
    </w:p>
    <w:p w14:paraId="6065EE22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(c)</w:t>
      </w:r>
      <w:r w:rsidRPr="0037248A">
        <w:rPr>
          <w:rFonts w:ascii="Arial" w:hAnsi="Arial"/>
        </w:rPr>
        <w:tab/>
        <w:t>What are the bases made of?</w:t>
      </w:r>
    </w:p>
    <w:p w14:paraId="58D99523" w14:textId="77777777" w:rsidR="00F03E12" w:rsidRPr="0037248A" w:rsidRDefault="00F03E12" w:rsidP="0037248A">
      <w:pPr>
        <w:rPr>
          <w:rFonts w:ascii="Arial" w:hAnsi="Arial"/>
        </w:rPr>
      </w:pPr>
    </w:p>
    <w:p w14:paraId="416D7993" w14:textId="77777777" w:rsidR="0037248A" w:rsidRPr="0037248A" w:rsidRDefault="0037248A" w:rsidP="0037248A">
      <w:pPr>
        <w:rPr>
          <w:rFonts w:ascii="Arial" w:hAnsi="Arial"/>
        </w:rPr>
      </w:pPr>
    </w:p>
    <w:p w14:paraId="1FDDD379" w14:textId="77777777" w:rsidR="0037248A" w:rsidRPr="0037248A" w:rsidRDefault="0037248A" w:rsidP="0037248A">
      <w:pPr>
        <w:rPr>
          <w:rFonts w:ascii="Arial" w:hAnsi="Arial"/>
        </w:rPr>
      </w:pPr>
    </w:p>
    <w:p w14:paraId="6CFA3158" w14:textId="77777777" w:rsidR="00451B19" w:rsidRDefault="00451B19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C067EFC" w14:textId="3D367383" w:rsidR="0037248A" w:rsidRP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3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Define the following terms.</w:t>
      </w:r>
    </w:p>
    <w:p w14:paraId="272408AA" w14:textId="77777777" w:rsidR="0037248A" w:rsidRPr="0037248A" w:rsidRDefault="0037248A" w:rsidP="0037248A">
      <w:pPr>
        <w:rPr>
          <w:rFonts w:ascii="Arial" w:hAnsi="Arial"/>
        </w:rPr>
      </w:pPr>
    </w:p>
    <w:tbl>
      <w:tblPr>
        <w:tblStyle w:val="TableGrid"/>
        <w:tblW w:w="9848" w:type="dxa"/>
        <w:tblInd w:w="108" w:type="dxa"/>
        <w:tblLook w:val="04A0" w:firstRow="1" w:lastRow="0" w:firstColumn="1" w:lastColumn="0" w:noHBand="0" w:noVBand="1"/>
      </w:tblPr>
      <w:tblGrid>
        <w:gridCol w:w="3085"/>
        <w:gridCol w:w="6763"/>
      </w:tblGrid>
      <w:tr w:rsidR="00F03E12" w14:paraId="67599FDD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3893C14" w14:textId="50C2D168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allele</w:t>
            </w:r>
          </w:p>
        </w:tc>
        <w:tc>
          <w:tcPr>
            <w:tcW w:w="6763" w:type="dxa"/>
          </w:tcPr>
          <w:p w14:paraId="02D2AD93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580C7FBC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7456DBB8" w14:textId="06B14B9D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pure-bred</w:t>
            </w:r>
          </w:p>
        </w:tc>
        <w:tc>
          <w:tcPr>
            <w:tcW w:w="6763" w:type="dxa"/>
          </w:tcPr>
          <w:p w14:paraId="43380B0B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0B78A84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728D27DC" w14:textId="343C836B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hybrid</w:t>
            </w:r>
          </w:p>
        </w:tc>
        <w:tc>
          <w:tcPr>
            <w:tcW w:w="6763" w:type="dxa"/>
          </w:tcPr>
          <w:p w14:paraId="2C3F1796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218C9D34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2EDCEDB5" w14:textId="096609BA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homozygous</w:t>
            </w:r>
          </w:p>
        </w:tc>
        <w:tc>
          <w:tcPr>
            <w:tcW w:w="6763" w:type="dxa"/>
          </w:tcPr>
          <w:p w14:paraId="6C9815E3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57287CCF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2A77918F" w14:textId="6D1F3841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heterozygous</w:t>
            </w:r>
          </w:p>
        </w:tc>
        <w:tc>
          <w:tcPr>
            <w:tcW w:w="6763" w:type="dxa"/>
          </w:tcPr>
          <w:p w14:paraId="4817E13B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4BA4DA4E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748EC03" w14:textId="3B5B26BD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genotype</w:t>
            </w:r>
          </w:p>
        </w:tc>
        <w:tc>
          <w:tcPr>
            <w:tcW w:w="6763" w:type="dxa"/>
          </w:tcPr>
          <w:p w14:paraId="53930E9F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60764B0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0E57B56F" w14:textId="7B84BE16" w:rsidR="00F03E12" w:rsidRDefault="00F03E12" w:rsidP="00F03E1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phenotype</w:t>
            </w:r>
          </w:p>
        </w:tc>
        <w:tc>
          <w:tcPr>
            <w:tcW w:w="6763" w:type="dxa"/>
          </w:tcPr>
          <w:p w14:paraId="55D827A8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7268B115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529DE3B" w14:textId="36A8D59A" w:rsidR="00F03E12" w:rsidRDefault="00F03E12" w:rsidP="00F03E1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sex-linked</w:t>
            </w:r>
          </w:p>
        </w:tc>
        <w:tc>
          <w:tcPr>
            <w:tcW w:w="6763" w:type="dxa"/>
          </w:tcPr>
          <w:p w14:paraId="223F533B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47FD2ACA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55E6ABD" w14:textId="4DF3B2BE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dominant</w:t>
            </w:r>
          </w:p>
        </w:tc>
        <w:tc>
          <w:tcPr>
            <w:tcW w:w="6763" w:type="dxa"/>
          </w:tcPr>
          <w:p w14:paraId="0231B519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42D5C5F7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565F75C1" w14:textId="42BE241F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recessive</w:t>
            </w:r>
          </w:p>
        </w:tc>
        <w:tc>
          <w:tcPr>
            <w:tcW w:w="6763" w:type="dxa"/>
          </w:tcPr>
          <w:p w14:paraId="27354CF3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5D22B56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1E187DB5" w14:textId="79E8CB74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co-dominant</w:t>
            </w:r>
          </w:p>
        </w:tc>
        <w:tc>
          <w:tcPr>
            <w:tcW w:w="6763" w:type="dxa"/>
          </w:tcPr>
          <w:p w14:paraId="2C9B4E97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051A5546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1796BD6A" w14:textId="79E3E1DC" w:rsidR="00F03E12" w:rsidRDefault="00F03E12" w:rsidP="00F03E1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 xml:space="preserve">incomplete </w:t>
            </w:r>
            <w:r w:rsidRPr="0037248A">
              <w:rPr>
                <w:rFonts w:ascii="Arial" w:hAnsi="Arial"/>
                <w:b/>
              </w:rPr>
              <w:t>dominance</w:t>
            </w:r>
          </w:p>
        </w:tc>
        <w:tc>
          <w:tcPr>
            <w:tcW w:w="6763" w:type="dxa"/>
          </w:tcPr>
          <w:p w14:paraId="0CED426F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054EC73A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152478E" w14:textId="3410C10D" w:rsidR="00F03E12" w:rsidRDefault="00F03E12" w:rsidP="00F03E12">
            <w:pPr>
              <w:jc w:val="center"/>
              <w:rPr>
                <w:rFonts w:ascii="Arial" w:hAnsi="Arial"/>
                <w:b/>
              </w:rPr>
            </w:pPr>
            <w:r w:rsidRPr="0037248A">
              <w:rPr>
                <w:rFonts w:ascii="Arial" w:hAnsi="Arial"/>
                <w:b/>
              </w:rPr>
              <w:t>haploid</w:t>
            </w:r>
          </w:p>
        </w:tc>
        <w:tc>
          <w:tcPr>
            <w:tcW w:w="6763" w:type="dxa"/>
          </w:tcPr>
          <w:p w14:paraId="0C8FD799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136A4E1C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A3DA9DA" w14:textId="4872BD1B" w:rsidR="00F03E12" w:rsidRDefault="00F03E12" w:rsidP="00F03E12">
            <w:pPr>
              <w:jc w:val="center"/>
              <w:rPr>
                <w:rFonts w:ascii="Arial" w:hAnsi="Arial"/>
                <w:b/>
              </w:rPr>
            </w:pPr>
            <w:r w:rsidRPr="0037248A">
              <w:rPr>
                <w:rFonts w:ascii="Arial" w:hAnsi="Arial"/>
                <w:b/>
              </w:rPr>
              <w:t>gene</w:t>
            </w:r>
          </w:p>
        </w:tc>
        <w:tc>
          <w:tcPr>
            <w:tcW w:w="6763" w:type="dxa"/>
          </w:tcPr>
          <w:p w14:paraId="6AA9E95C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</w:tbl>
    <w:p w14:paraId="4E10BB87" w14:textId="77777777" w:rsidR="00F03E12" w:rsidRDefault="00F03E12" w:rsidP="0037248A">
      <w:pPr>
        <w:rPr>
          <w:rFonts w:ascii="Arial" w:hAnsi="Arial"/>
        </w:rPr>
      </w:pPr>
    </w:p>
    <w:p w14:paraId="0B0073E5" w14:textId="77777777" w:rsidR="00F03E12" w:rsidRDefault="00F03E12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2C6D28DE" w14:textId="28B99C52" w:rsidR="0037248A" w:rsidRP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4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Below is a diagram showing a cell division process.</w:t>
      </w:r>
    </w:p>
    <w:p w14:paraId="72C58E95" w14:textId="112E5AFA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24C1FE9F" wp14:editId="72C52BCD">
            <wp:simplePos x="0" y="0"/>
            <wp:positionH relativeFrom="column">
              <wp:posOffset>302895</wp:posOffset>
            </wp:positionH>
            <wp:positionV relativeFrom="paragraph">
              <wp:posOffset>52070</wp:posOffset>
            </wp:positionV>
            <wp:extent cx="6085840" cy="2409190"/>
            <wp:effectExtent l="0" t="0" r="10160" b="3810"/>
            <wp:wrapSquare wrapText="bothSides"/>
            <wp:docPr id="9" name="Picture 9" descr="Mitosis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itosis0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BE457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(a)</w:t>
      </w:r>
      <w:r w:rsidRPr="0037248A">
        <w:rPr>
          <w:rFonts w:ascii="Arial" w:hAnsi="Arial"/>
        </w:rPr>
        <w:tab/>
        <w:t>Is this meiosis or mitosis?</w:t>
      </w:r>
    </w:p>
    <w:p w14:paraId="40A57E31" w14:textId="77777777" w:rsidR="00AE52D5" w:rsidRDefault="00AE52D5" w:rsidP="0037248A">
      <w:pPr>
        <w:rPr>
          <w:rFonts w:ascii="Arial" w:hAnsi="Arial"/>
        </w:rPr>
      </w:pPr>
    </w:p>
    <w:p w14:paraId="6D2F0A27" w14:textId="77777777" w:rsidR="00AE52D5" w:rsidRDefault="00AE52D5" w:rsidP="0037248A">
      <w:pPr>
        <w:rPr>
          <w:rFonts w:ascii="Arial" w:hAnsi="Arial"/>
        </w:rPr>
      </w:pPr>
    </w:p>
    <w:p w14:paraId="73AEC942" w14:textId="77777777" w:rsidR="00451B19" w:rsidRPr="0037248A" w:rsidRDefault="00451B19" w:rsidP="0037248A">
      <w:pPr>
        <w:rPr>
          <w:rFonts w:ascii="Arial" w:hAnsi="Arial"/>
        </w:rPr>
      </w:pPr>
    </w:p>
    <w:p w14:paraId="1D739AF9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Describe what is happening at each stage to the chromosomes.</w:t>
      </w:r>
    </w:p>
    <w:p w14:paraId="27E6F9BD" w14:textId="77777777" w:rsidR="00AE52D5" w:rsidRDefault="00AE52D5" w:rsidP="0037248A">
      <w:pPr>
        <w:rPr>
          <w:rFonts w:ascii="Arial" w:hAnsi="Arial"/>
        </w:rPr>
      </w:pPr>
    </w:p>
    <w:p w14:paraId="63079CA1" w14:textId="77777777" w:rsidR="00AE52D5" w:rsidRDefault="00AE52D5" w:rsidP="0037248A">
      <w:pPr>
        <w:rPr>
          <w:rFonts w:ascii="Arial" w:hAnsi="Arial"/>
        </w:rPr>
      </w:pPr>
    </w:p>
    <w:p w14:paraId="3610A594" w14:textId="77777777" w:rsidR="00AE52D5" w:rsidRDefault="00AE52D5" w:rsidP="0037248A">
      <w:pPr>
        <w:rPr>
          <w:rFonts w:ascii="Arial" w:hAnsi="Arial"/>
        </w:rPr>
      </w:pPr>
    </w:p>
    <w:p w14:paraId="37ACF77B" w14:textId="77777777" w:rsidR="00AE52D5" w:rsidRDefault="00AE52D5" w:rsidP="0037248A">
      <w:pPr>
        <w:rPr>
          <w:rFonts w:ascii="Arial" w:hAnsi="Arial"/>
        </w:rPr>
      </w:pPr>
    </w:p>
    <w:p w14:paraId="090F7B97" w14:textId="77777777" w:rsidR="00AE52D5" w:rsidRDefault="00AE52D5" w:rsidP="0037248A">
      <w:pPr>
        <w:rPr>
          <w:rFonts w:ascii="Arial" w:hAnsi="Arial"/>
        </w:rPr>
      </w:pPr>
    </w:p>
    <w:p w14:paraId="32050F2C" w14:textId="77777777" w:rsidR="00AE52D5" w:rsidRDefault="00AE52D5" w:rsidP="0037248A">
      <w:pPr>
        <w:rPr>
          <w:rFonts w:ascii="Arial" w:hAnsi="Arial"/>
        </w:rPr>
      </w:pPr>
    </w:p>
    <w:p w14:paraId="0723D11F" w14:textId="77777777" w:rsidR="00AE52D5" w:rsidRDefault="00AE52D5" w:rsidP="0037248A">
      <w:pPr>
        <w:rPr>
          <w:rFonts w:ascii="Arial" w:hAnsi="Arial"/>
        </w:rPr>
      </w:pPr>
    </w:p>
    <w:p w14:paraId="041A4657" w14:textId="77777777" w:rsidR="00AE52D5" w:rsidRDefault="00AE52D5" w:rsidP="0037248A">
      <w:pPr>
        <w:rPr>
          <w:rFonts w:ascii="Arial" w:hAnsi="Arial"/>
        </w:rPr>
      </w:pPr>
    </w:p>
    <w:p w14:paraId="7F09344B" w14:textId="77777777" w:rsidR="00AE52D5" w:rsidRDefault="00AE52D5" w:rsidP="0037248A">
      <w:pPr>
        <w:rPr>
          <w:rFonts w:ascii="Arial" w:hAnsi="Arial"/>
        </w:rPr>
      </w:pPr>
    </w:p>
    <w:p w14:paraId="1F282665" w14:textId="77777777" w:rsidR="00AE52D5" w:rsidRDefault="00AE52D5" w:rsidP="0037248A">
      <w:pPr>
        <w:rPr>
          <w:rFonts w:ascii="Arial" w:hAnsi="Arial"/>
        </w:rPr>
      </w:pPr>
    </w:p>
    <w:p w14:paraId="019F05ED" w14:textId="77777777" w:rsidR="00AE52D5" w:rsidRDefault="00AE52D5" w:rsidP="0037248A">
      <w:pPr>
        <w:rPr>
          <w:rFonts w:ascii="Arial" w:hAnsi="Arial"/>
        </w:rPr>
      </w:pPr>
    </w:p>
    <w:p w14:paraId="4CB2F936" w14:textId="77777777" w:rsidR="00AE52D5" w:rsidRPr="0037248A" w:rsidRDefault="00AE52D5" w:rsidP="0037248A">
      <w:pPr>
        <w:rPr>
          <w:rFonts w:ascii="Arial" w:hAnsi="Arial"/>
        </w:rPr>
      </w:pPr>
    </w:p>
    <w:p w14:paraId="770D133A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(c)</w:t>
      </w:r>
      <w:r w:rsidRPr="0037248A">
        <w:rPr>
          <w:rFonts w:ascii="Arial" w:hAnsi="Arial"/>
        </w:rPr>
        <w:tab/>
        <w:t>If possible, name each stage.</w:t>
      </w:r>
    </w:p>
    <w:p w14:paraId="6255C1FD" w14:textId="77777777" w:rsidR="00AE52D5" w:rsidRDefault="00AE52D5" w:rsidP="0037248A">
      <w:pPr>
        <w:rPr>
          <w:rFonts w:ascii="Arial" w:hAnsi="Arial"/>
        </w:rPr>
      </w:pPr>
    </w:p>
    <w:p w14:paraId="0EFFE3D3" w14:textId="77777777" w:rsidR="00AE52D5" w:rsidRDefault="00AE52D5" w:rsidP="0037248A">
      <w:pPr>
        <w:rPr>
          <w:rFonts w:ascii="Arial" w:hAnsi="Arial"/>
        </w:rPr>
      </w:pPr>
    </w:p>
    <w:p w14:paraId="09D3D220" w14:textId="77777777" w:rsidR="00AE52D5" w:rsidRDefault="00AE52D5" w:rsidP="0037248A">
      <w:pPr>
        <w:rPr>
          <w:rFonts w:ascii="Arial" w:hAnsi="Arial"/>
        </w:rPr>
      </w:pPr>
    </w:p>
    <w:p w14:paraId="1E30B925" w14:textId="77777777" w:rsidR="00AE52D5" w:rsidRDefault="00AE52D5" w:rsidP="0037248A">
      <w:pPr>
        <w:rPr>
          <w:rFonts w:ascii="Arial" w:hAnsi="Arial"/>
        </w:rPr>
      </w:pPr>
    </w:p>
    <w:p w14:paraId="442CBDEB" w14:textId="77777777" w:rsidR="00AE52D5" w:rsidRDefault="00AE52D5" w:rsidP="0037248A">
      <w:pPr>
        <w:rPr>
          <w:rFonts w:ascii="Arial" w:hAnsi="Arial"/>
        </w:rPr>
      </w:pPr>
    </w:p>
    <w:p w14:paraId="037EC155" w14:textId="77777777" w:rsidR="00AE52D5" w:rsidRDefault="00AE52D5" w:rsidP="0037248A">
      <w:pPr>
        <w:rPr>
          <w:rFonts w:ascii="Arial" w:hAnsi="Arial"/>
        </w:rPr>
      </w:pPr>
    </w:p>
    <w:p w14:paraId="30CB8F01" w14:textId="77777777" w:rsidR="00AE52D5" w:rsidRDefault="00AE52D5" w:rsidP="0037248A">
      <w:pPr>
        <w:rPr>
          <w:rFonts w:ascii="Arial" w:hAnsi="Arial"/>
        </w:rPr>
      </w:pPr>
    </w:p>
    <w:p w14:paraId="4E3B77AA" w14:textId="77777777" w:rsidR="00AE52D5" w:rsidRDefault="00AE52D5" w:rsidP="0037248A">
      <w:pPr>
        <w:rPr>
          <w:rFonts w:ascii="Arial" w:hAnsi="Arial"/>
        </w:rPr>
      </w:pPr>
    </w:p>
    <w:p w14:paraId="5A6A8993" w14:textId="77777777" w:rsidR="00AE52D5" w:rsidRPr="0037248A" w:rsidRDefault="00AE52D5" w:rsidP="0037248A">
      <w:pPr>
        <w:rPr>
          <w:rFonts w:ascii="Arial" w:hAnsi="Arial"/>
        </w:rPr>
      </w:pPr>
    </w:p>
    <w:p w14:paraId="4BA790EE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(d)</w:t>
      </w:r>
      <w:r w:rsidRPr="0037248A">
        <w:rPr>
          <w:rFonts w:ascii="Arial" w:hAnsi="Arial"/>
        </w:rPr>
        <w:tab/>
        <w:t>In which cells does this process occur?</w:t>
      </w:r>
    </w:p>
    <w:p w14:paraId="0C39EAE4" w14:textId="77777777" w:rsidR="00AE52D5" w:rsidRDefault="00AE52D5" w:rsidP="0037248A">
      <w:pPr>
        <w:rPr>
          <w:rFonts w:ascii="Arial" w:hAnsi="Arial"/>
        </w:rPr>
      </w:pPr>
    </w:p>
    <w:p w14:paraId="24F4D1EB" w14:textId="77777777" w:rsidR="00AE52D5" w:rsidRDefault="00AE52D5" w:rsidP="0037248A">
      <w:pPr>
        <w:rPr>
          <w:rFonts w:ascii="Arial" w:hAnsi="Arial"/>
        </w:rPr>
      </w:pPr>
    </w:p>
    <w:p w14:paraId="6D406631" w14:textId="77777777" w:rsidR="00AE52D5" w:rsidRPr="0037248A" w:rsidRDefault="00AE52D5" w:rsidP="0037248A">
      <w:pPr>
        <w:rPr>
          <w:rFonts w:ascii="Arial" w:hAnsi="Arial"/>
        </w:rPr>
      </w:pPr>
    </w:p>
    <w:p w14:paraId="766FD3D9" w14:textId="77777777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(e)</w:t>
      </w:r>
      <w:r w:rsidRPr="0037248A">
        <w:rPr>
          <w:rFonts w:ascii="Arial" w:hAnsi="Arial"/>
        </w:rPr>
        <w:tab/>
        <w:t xml:space="preserve">Draw a diagram to show the stages in the process </w:t>
      </w:r>
      <w:r w:rsidRPr="0037248A">
        <w:rPr>
          <w:rFonts w:ascii="Arial" w:hAnsi="Arial"/>
          <w:b/>
          <w:i/>
        </w:rPr>
        <w:t>not</w:t>
      </w:r>
      <w:r w:rsidRPr="0037248A">
        <w:rPr>
          <w:rFonts w:ascii="Arial" w:hAnsi="Arial"/>
        </w:rPr>
        <w:t xml:space="preserve"> shown above.</w:t>
      </w:r>
    </w:p>
    <w:p w14:paraId="3B1F206C" w14:textId="77777777" w:rsidR="0037248A" w:rsidRPr="0037248A" w:rsidRDefault="0037248A" w:rsidP="0037248A">
      <w:pPr>
        <w:rPr>
          <w:rFonts w:ascii="Arial" w:hAnsi="Arial"/>
        </w:rPr>
      </w:pPr>
    </w:p>
    <w:p w14:paraId="5F1AB741" w14:textId="77777777" w:rsidR="00AE52D5" w:rsidRDefault="00AE52D5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42B9AFD" w14:textId="2A1D46A7" w:rsid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5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(a)</w:t>
      </w:r>
      <w:r w:rsidR="0037248A" w:rsidRPr="0037248A">
        <w:rPr>
          <w:rFonts w:ascii="Arial" w:hAnsi="Arial"/>
        </w:rPr>
        <w:tab/>
        <w:t>Why do cells undergo mitosis?</w:t>
      </w:r>
    </w:p>
    <w:p w14:paraId="1EF51214" w14:textId="77777777" w:rsidR="00AE52D5" w:rsidRDefault="00AE52D5" w:rsidP="0037248A">
      <w:pPr>
        <w:rPr>
          <w:rFonts w:ascii="Arial" w:hAnsi="Arial"/>
        </w:rPr>
      </w:pPr>
    </w:p>
    <w:p w14:paraId="3AC35E76" w14:textId="77777777" w:rsidR="00AE52D5" w:rsidRDefault="00AE52D5" w:rsidP="0037248A">
      <w:pPr>
        <w:rPr>
          <w:rFonts w:ascii="Arial" w:hAnsi="Arial"/>
        </w:rPr>
      </w:pPr>
    </w:p>
    <w:p w14:paraId="740B9C7F" w14:textId="77777777" w:rsidR="00AE52D5" w:rsidRDefault="00AE52D5" w:rsidP="0037248A">
      <w:pPr>
        <w:rPr>
          <w:rFonts w:ascii="Arial" w:hAnsi="Arial"/>
        </w:rPr>
      </w:pPr>
    </w:p>
    <w:p w14:paraId="7C7FA6D9" w14:textId="77777777" w:rsidR="00AE52D5" w:rsidRDefault="00AE52D5" w:rsidP="0037248A">
      <w:pPr>
        <w:rPr>
          <w:rFonts w:ascii="Arial" w:hAnsi="Arial"/>
        </w:rPr>
      </w:pPr>
    </w:p>
    <w:p w14:paraId="4830D6A1" w14:textId="77777777" w:rsidR="00AE52D5" w:rsidRPr="0037248A" w:rsidRDefault="00AE52D5" w:rsidP="0037248A">
      <w:pPr>
        <w:rPr>
          <w:rFonts w:ascii="Arial" w:hAnsi="Arial"/>
        </w:rPr>
      </w:pPr>
    </w:p>
    <w:p w14:paraId="07E5A7E4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Why do cells undergo meiosis?</w:t>
      </w:r>
    </w:p>
    <w:p w14:paraId="14A6CBD0" w14:textId="77777777" w:rsidR="00AE52D5" w:rsidRDefault="00AE52D5" w:rsidP="0037248A">
      <w:pPr>
        <w:rPr>
          <w:rFonts w:ascii="Arial" w:hAnsi="Arial"/>
        </w:rPr>
      </w:pPr>
    </w:p>
    <w:p w14:paraId="5DE59E90" w14:textId="77777777" w:rsidR="00AE52D5" w:rsidRDefault="00AE52D5" w:rsidP="0037248A">
      <w:pPr>
        <w:rPr>
          <w:rFonts w:ascii="Arial" w:hAnsi="Arial"/>
        </w:rPr>
      </w:pPr>
    </w:p>
    <w:p w14:paraId="4D00D666" w14:textId="77777777" w:rsidR="00AE52D5" w:rsidRDefault="00AE52D5" w:rsidP="0037248A">
      <w:pPr>
        <w:rPr>
          <w:rFonts w:ascii="Arial" w:hAnsi="Arial"/>
        </w:rPr>
      </w:pPr>
    </w:p>
    <w:p w14:paraId="342DE9F6" w14:textId="77777777" w:rsidR="00AE52D5" w:rsidRDefault="00AE52D5" w:rsidP="0037248A">
      <w:pPr>
        <w:rPr>
          <w:rFonts w:ascii="Arial" w:hAnsi="Arial"/>
        </w:rPr>
      </w:pPr>
    </w:p>
    <w:p w14:paraId="60755337" w14:textId="77777777" w:rsidR="00AE52D5" w:rsidRDefault="00AE52D5" w:rsidP="0037248A">
      <w:pPr>
        <w:rPr>
          <w:rFonts w:ascii="Arial" w:hAnsi="Arial"/>
        </w:rPr>
      </w:pPr>
    </w:p>
    <w:p w14:paraId="10063E73" w14:textId="77777777" w:rsidR="00AE52D5" w:rsidRPr="0037248A" w:rsidRDefault="00AE52D5" w:rsidP="0037248A">
      <w:pPr>
        <w:rPr>
          <w:rFonts w:ascii="Arial" w:hAnsi="Arial"/>
        </w:rPr>
      </w:pPr>
    </w:p>
    <w:p w14:paraId="1066905A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(c)</w:t>
      </w:r>
      <w:r w:rsidRPr="0037248A">
        <w:rPr>
          <w:rFonts w:ascii="Arial" w:hAnsi="Arial"/>
        </w:rPr>
        <w:tab/>
        <w:t>In what way do the cells produced by these two processes differ?</w:t>
      </w:r>
    </w:p>
    <w:p w14:paraId="5A96709B" w14:textId="77777777" w:rsidR="00AE52D5" w:rsidRDefault="00AE52D5" w:rsidP="0037248A">
      <w:pPr>
        <w:rPr>
          <w:rFonts w:ascii="Arial" w:hAnsi="Arial"/>
        </w:rPr>
      </w:pPr>
    </w:p>
    <w:p w14:paraId="586AD84D" w14:textId="77777777" w:rsidR="00AE52D5" w:rsidRDefault="00AE52D5" w:rsidP="0037248A">
      <w:pPr>
        <w:rPr>
          <w:rFonts w:ascii="Arial" w:hAnsi="Arial"/>
        </w:rPr>
      </w:pPr>
    </w:p>
    <w:p w14:paraId="15F8F4B1" w14:textId="77777777" w:rsidR="00AE52D5" w:rsidRDefault="00AE52D5" w:rsidP="0037248A">
      <w:pPr>
        <w:rPr>
          <w:rFonts w:ascii="Arial" w:hAnsi="Arial"/>
        </w:rPr>
      </w:pPr>
    </w:p>
    <w:p w14:paraId="0ACFE14D" w14:textId="77777777" w:rsidR="00AE52D5" w:rsidRDefault="00AE52D5" w:rsidP="0037248A">
      <w:pPr>
        <w:rPr>
          <w:rFonts w:ascii="Arial" w:hAnsi="Arial"/>
        </w:rPr>
      </w:pPr>
    </w:p>
    <w:p w14:paraId="640306E2" w14:textId="77777777" w:rsidR="00AE52D5" w:rsidRDefault="00AE52D5" w:rsidP="0037248A">
      <w:pPr>
        <w:rPr>
          <w:rFonts w:ascii="Arial" w:hAnsi="Arial"/>
        </w:rPr>
      </w:pPr>
    </w:p>
    <w:p w14:paraId="632C09FB" w14:textId="77777777" w:rsidR="00AE52D5" w:rsidRPr="0037248A" w:rsidRDefault="00AE52D5" w:rsidP="0037248A">
      <w:pPr>
        <w:rPr>
          <w:rFonts w:ascii="Arial" w:hAnsi="Arial"/>
        </w:rPr>
      </w:pPr>
    </w:p>
    <w:p w14:paraId="49BC7ADA" w14:textId="77777777" w:rsidR="0037248A" w:rsidRPr="0037248A" w:rsidRDefault="0037248A" w:rsidP="0037248A">
      <w:pPr>
        <w:rPr>
          <w:rFonts w:ascii="Arial" w:hAnsi="Arial"/>
        </w:rPr>
      </w:pPr>
    </w:p>
    <w:p w14:paraId="4CC24D2F" w14:textId="7F147FA9" w:rsidR="0037248A" w:rsidRP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6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 xml:space="preserve">Polled cattle do not have horns.  This is a dominant phenotype arising from the action </w:t>
      </w:r>
      <w:r w:rsidR="00AE52D5">
        <w:rPr>
          <w:rFonts w:ascii="Arial" w:hAnsi="Arial"/>
        </w:rPr>
        <w:tab/>
      </w:r>
      <w:r w:rsidR="0037248A" w:rsidRPr="0037248A">
        <w:rPr>
          <w:rFonts w:ascii="Arial" w:hAnsi="Arial"/>
        </w:rPr>
        <w:t xml:space="preserve">of an autosomal gene </w:t>
      </w:r>
      <w:r w:rsidR="0037248A" w:rsidRPr="0037248A">
        <w:rPr>
          <w:rFonts w:ascii="Arial" w:hAnsi="Arial"/>
          <w:b/>
        </w:rPr>
        <w:t>P</w:t>
      </w:r>
      <w:r w:rsidR="0037248A" w:rsidRPr="0037248A">
        <w:rPr>
          <w:rFonts w:ascii="Arial" w:hAnsi="Arial"/>
        </w:rPr>
        <w:t xml:space="preserve">. Horned cattle are therefore </w:t>
      </w:r>
      <w:r w:rsidR="0037248A" w:rsidRPr="0037248A">
        <w:rPr>
          <w:rFonts w:ascii="Arial" w:hAnsi="Arial"/>
          <w:b/>
        </w:rPr>
        <w:t>pp</w:t>
      </w:r>
      <w:r w:rsidR="0037248A" w:rsidRPr="0037248A">
        <w:rPr>
          <w:rFonts w:ascii="Arial" w:hAnsi="Arial"/>
        </w:rPr>
        <w:t xml:space="preserve"> homozygotes.</w:t>
      </w:r>
    </w:p>
    <w:p w14:paraId="5517DE10" w14:textId="77777777" w:rsidR="0037248A" w:rsidRPr="0037248A" w:rsidRDefault="0037248A" w:rsidP="0037248A">
      <w:pPr>
        <w:rPr>
          <w:rFonts w:ascii="Arial" w:hAnsi="Arial"/>
        </w:rPr>
      </w:pPr>
    </w:p>
    <w:p w14:paraId="0FAEEB6D" w14:textId="0383A7F1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 xml:space="preserve">(a) </w:t>
      </w:r>
      <w:r w:rsidRPr="0037248A">
        <w:rPr>
          <w:rFonts w:ascii="Arial" w:hAnsi="Arial"/>
        </w:rPr>
        <w:tab/>
        <w:t xml:space="preserve">If a polled bull and a polled cow have a horned calf, what are the genotypes of </w:t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Pr="0037248A">
        <w:rPr>
          <w:rFonts w:ascii="Arial" w:hAnsi="Arial"/>
        </w:rPr>
        <w:t>the parents?</w:t>
      </w:r>
    </w:p>
    <w:p w14:paraId="6CCE871D" w14:textId="77777777" w:rsidR="00AE52D5" w:rsidRDefault="00AE52D5" w:rsidP="0037248A">
      <w:pPr>
        <w:rPr>
          <w:rFonts w:ascii="Arial" w:hAnsi="Arial"/>
        </w:rPr>
      </w:pPr>
    </w:p>
    <w:p w14:paraId="4A225713" w14:textId="77777777" w:rsidR="00AE52D5" w:rsidRDefault="00AE52D5" w:rsidP="0037248A">
      <w:pPr>
        <w:rPr>
          <w:rFonts w:ascii="Arial" w:hAnsi="Arial"/>
        </w:rPr>
      </w:pPr>
    </w:p>
    <w:p w14:paraId="154B2774" w14:textId="77777777" w:rsidR="00AE52D5" w:rsidRDefault="00AE52D5" w:rsidP="0037248A">
      <w:pPr>
        <w:rPr>
          <w:rFonts w:ascii="Arial" w:hAnsi="Arial"/>
        </w:rPr>
      </w:pPr>
    </w:p>
    <w:p w14:paraId="7F353F90" w14:textId="77777777" w:rsidR="00AE52D5" w:rsidRDefault="00AE52D5" w:rsidP="0037248A">
      <w:pPr>
        <w:rPr>
          <w:rFonts w:ascii="Arial" w:hAnsi="Arial"/>
        </w:rPr>
      </w:pPr>
    </w:p>
    <w:p w14:paraId="22735157" w14:textId="77777777" w:rsidR="00AE52D5" w:rsidRPr="0037248A" w:rsidRDefault="00AE52D5" w:rsidP="0037248A">
      <w:pPr>
        <w:rPr>
          <w:rFonts w:ascii="Arial" w:hAnsi="Arial"/>
        </w:rPr>
      </w:pPr>
    </w:p>
    <w:p w14:paraId="0B7A0194" w14:textId="38D480E2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 xml:space="preserve">(b) </w:t>
      </w:r>
      <w:r w:rsidRPr="0037248A">
        <w:rPr>
          <w:rFonts w:ascii="Arial" w:hAnsi="Arial"/>
        </w:rPr>
        <w:tab/>
        <w:t xml:space="preserve">If the same bull was bred with many horned cows, what would the proportions </w:t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Pr="0037248A">
        <w:rPr>
          <w:rFonts w:ascii="Arial" w:hAnsi="Arial"/>
        </w:rPr>
        <w:t>of polled and horned</w:t>
      </w:r>
      <w:r w:rsidR="00AE52D5">
        <w:rPr>
          <w:rFonts w:ascii="Arial" w:hAnsi="Arial"/>
        </w:rPr>
        <w:t xml:space="preserve"> </w:t>
      </w:r>
      <w:r w:rsidRPr="0037248A">
        <w:rPr>
          <w:rFonts w:ascii="Arial" w:hAnsi="Arial"/>
        </w:rPr>
        <w:t xml:space="preserve">offspring overall be?  </w:t>
      </w:r>
      <w:r w:rsidRPr="0037248A">
        <w:rPr>
          <w:rFonts w:ascii="Arial" w:hAnsi="Arial"/>
          <w:b/>
          <w:i/>
        </w:rPr>
        <w:t>Show full working</w:t>
      </w:r>
      <w:r w:rsidRPr="0037248A">
        <w:rPr>
          <w:rFonts w:ascii="Arial" w:hAnsi="Arial"/>
        </w:rPr>
        <w:t>.</w:t>
      </w:r>
    </w:p>
    <w:p w14:paraId="629B4F79" w14:textId="77777777" w:rsidR="0037248A" w:rsidRDefault="0037248A" w:rsidP="0037248A">
      <w:pPr>
        <w:rPr>
          <w:rFonts w:ascii="Arial" w:hAnsi="Arial"/>
        </w:rPr>
      </w:pPr>
    </w:p>
    <w:p w14:paraId="1783016A" w14:textId="77777777" w:rsidR="00AE52D5" w:rsidRDefault="00AE52D5" w:rsidP="0037248A">
      <w:pPr>
        <w:rPr>
          <w:rFonts w:ascii="Arial" w:hAnsi="Arial"/>
        </w:rPr>
      </w:pPr>
    </w:p>
    <w:p w14:paraId="17DA0738" w14:textId="77777777" w:rsidR="00AE52D5" w:rsidRDefault="00AE52D5" w:rsidP="0037248A">
      <w:pPr>
        <w:rPr>
          <w:rFonts w:ascii="Arial" w:hAnsi="Arial"/>
        </w:rPr>
      </w:pPr>
    </w:p>
    <w:p w14:paraId="22539C4E" w14:textId="77777777" w:rsidR="00AE52D5" w:rsidRDefault="00AE52D5" w:rsidP="0037248A">
      <w:pPr>
        <w:rPr>
          <w:rFonts w:ascii="Arial" w:hAnsi="Arial"/>
        </w:rPr>
      </w:pPr>
    </w:p>
    <w:p w14:paraId="7CA00F35" w14:textId="77777777" w:rsidR="00AE52D5" w:rsidRDefault="00AE52D5" w:rsidP="0037248A">
      <w:pPr>
        <w:rPr>
          <w:rFonts w:ascii="Arial" w:hAnsi="Arial"/>
        </w:rPr>
      </w:pPr>
    </w:p>
    <w:p w14:paraId="23747145" w14:textId="77777777" w:rsidR="00AE52D5" w:rsidRDefault="00AE52D5" w:rsidP="0037248A">
      <w:pPr>
        <w:rPr>
          <w:rFonts w:ascii="Arial" w:hAnsi="Arial"/>
        </w:rPr>
      </w:pPr>
    </w:p>
    <w:p w14:paraId="452A3836" w14:textId="77777777" w:rsidR="00AE52D5" w:rsidRDefault="00AE52D5" w:rsidP="0037248A">
      <w:pPr>
        <w:rPr>
          <w:rFonts w:ascii="Arial" w:hAnsi="Arial"/>
        </w:rPr>
      </w:pPr>
    </w:p>
    <w:p w14:paraId="7FBB48C7" w14:textId="77777777" w:rsidR="00AE52D5" w:rsidRDefault="00AE52D5" w:rsidP="0037248A">
      <w:pPr>
        <w:rPr>
          <w:rFonts w:ascii="Arial" w:hAnsi="Arial"/>
        </w:rPr>
      </w:pPr>
    </w:p>
    <w:p w14:paraId="4EE40057" w14:textId="77777777" w:rsidR="00AE52D5" w:rsidRDefault="00AE52D5" w:rsidP="0037248A">
      <w:pPr>
        <w:rPr>
          <w:rFonts w:ascii="Arial" w:hAnsi="Arial"/>
        </w:rPr>
      </w:pPr>
    </w:p>
    <w:p w14:paraId="1BEDE1CC" w14:textId="77777777" w:rsidR="00AE52D5" w:rsidRDefault="00AE52D5" w:rsidP="0037248A">
      <w:pPr>
        <w:rPr>
          <w:rFonts w:ascii="Arial" w:hAnsi="Arial"/>
        </w:rPr>
      </w:pPr>
    </w:p>
    <w:p w14:paraId="0FFC20EF" w14:textId="77777777" w:rsidR="00AE52D5" w:rsidRDefault="00AE52D5" w:rsidP="0037248A">
      <w:pPr>
        <w:rPr>
          <w:rFonts w:ascii="Arial" w:hAnsi="Arial"/>
        </w:rPr>
      </w:pPr>
    </w:p>
    <w:p w14:paraId="568831C9" w14:textId="77777777" w:rsidR="00AE52D5" w:rsidRDefault="00AE52D5" w:rsidP="0037248A">
      <w:pPr>
        <w:rPr>
          <w:rFonts w:ascii="Arial" w:hAnsi="Arial"/>
        </w:rPr>
      </w:pPr>
    </w:p>
    <w:p w14:paraId="41EAD85E" w14:textId="77777777" w:rsidR="00AE52D5" w:rsidRDefault="00AE52D5" w:rsidP="0037248A">
      <w:pPr>
        <w:rPr>
          <w:rFonts w:ascii="Arial" w:hAnsi="Arial"/>
        </w:rPr>
      </w:pPr>
    </w:p>
    <w:p w14:paraId="697B5AA6" w14:textId="77777777" w:rsidR="00AE52D5" w:rsidRDefault="00AE52D5" w:rsidP="0037248A">
      <w:pPr>
        <w:rPr>
          <w:rFonts w:ascii="Arial" w:hAnsi="Arial"/>
        </w:rPr>
      </w:pPr>
    </w:p>
    <w:p w14:paraId="3C517D9A" w14:textId="77777777" w:rsidR="00AE52D5" w:rsidRDefault="00AE52D5" w:rsidP="0037248A">
      <w:pPr>
        <w:rPr>
          <w:rFonts w:ascii="Arial" w:hAnsi="Arial"/>
        </w:rPr>
      </w:pPr>
    </w:p>
    <w:p w14:paraId="1D4C5AFC" w14:textId="77777777" w:rsidR="00AE52D5" w:rsidRPr="0037248A" w:rsidRDefault="00AE52D5" w:rsidP="0037248A">
      <w:pPr>
        <w:rPr>
          <w:rFonts w:ascii="Arial" w:hAnsi="Arial"/>
        </w:rPr>
      </w:pPr>
    </w:p>
    <w:p w14:paraId="68C08BD8" w14:textId="77777777" w:rsidR="00AE52D5" w:rsidRDefault="00AE52D5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8315469" w14:textId="53FA295B" w:rsidR="0037248A" w:rsidRP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7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 xml:space="preserve">In Andalusian chickens, the black characteristic is </w:t>
      </w:r>
      <w:r w:rsidR="0037248A" w:rsidRPr="0037248A">
        <w:rPr>
          <w:rFonts w:ascii="Arial" w:hAnsi="Arial"/>
          <w:b/>
          <w:i/>
        </w:rPr>
        <w:t>incompletely dominant</w:t>
      </w:r>
      <w:r w:rsidR="0037248A" w:rsidRPr="0037248A">
        <w:rPr>
          <w:rFonts w:ascii="Arial" w:hAnsi="Arial"/>
        </w:rPr>
        <w:t xml:space="preserve"> to the </w:t>
      </w:r>
      <w:r w:rsidR="00AE52D5">
        <w:rPr>
          <w:rFonts w:ascii="Arial" w:hAnsi="Arial"/>
        </w:rPr>
        <w:tab/>
      </w:r>
      <w:r w:rsidR="0037248A" w:rsidRPr="0037248A">
        <w:rPr>
          <w:rFonts w:ascii="Arial" w:hAnsi="Arial"/>
        </w:rPr>
        <w:t xml:space="preserve">white-splashed characteristic.  The heterozygous (hybrid) condition produces blue </w:t>
      </w:r>
      <w:r w:rsidR="00AE52D5">
        <w:rPr>
          <w:rFonts w:ascii="Arial" w:hAnsi="Arial"/>
        </w:rPr>
        <w:tab/>
      </w:r>
      <w:r w:rsidR="0037248A" w:rsidRPr="0037248A">
        <w:rPr>
          <w:rFonts w:ascii="Arial" w:hAnsi="Arial"/>
        </w:rPr>
        <w:t xml:space="preserve">chickens.  </w:t>
      </w:r>
    </w:p>
    <w:p w14:paraId="377FF186" w14:textId="77777777" w:rsidR="0037248A" w:rsidRPr="0037248A" w:rsidRDefault="0037248A" w:rsidP="0037248A">
      <w:pPr>
        <w:rPr>
          <w:rFonts w:ascii="Arial" w:hAnsi="Arial"/>
        </w:rPr>
      </w:pPr>
    </w:p>
    <w:p w14:paraId="4261700E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(a)</w:t>
      </w:r>
      <w:r w:rsidRPr="0037248A">
        <w:rPr>
          <w:rFonts w:ascii="Arial" w:hAnsi="Arial"/>
        </w:rPr>
        <w:tab/>
        <w:t xml:space="preserve">How is incomplete dominance different to </w:t>
      </w:r>
      <w:r w:rsidRPr="0037248A">
        <w:rPr>
          <w:rFonts w:ascii="Arial" w:hAnsi="Arial"/>
          <w:b/>
          <w:i/>
        </w:rPr>
        <w:t>co-dominance</w:t>
      </w:r>
      <w:r w:rsidRPr="0037248A">
        <w:rPr>
          <w:rFonts w:ascii="Arial" w:hAnsi="Arial"/>
        </w:rPr>
        <w:t>?</w:t>
      </w:r>
    </w:p>
    <w:p w14:paraId="20E726A0" w14:textId="77777777" w:rsidR="00AE52D5" w:rsidRDefault="00AE52D5" w:rsidP="0037248A">
      <w:pPr>
        <w:rPr>
          <w:rFonts w:ascii="Arial" w:hAnsi="Arial"/>
        </w:rPr>
      </w:pPr>
    </w:p>
    <w:p w14:paraId="5EC1832B" w14:textId="77777777" w:rsidR="00AE52D5" w:rsidRDefault="00AE52D5" w:rsidP="0037248A">
      <w:pPr>
        <w:rPr>
          <w:rFonts w:ascii="Arial" w:hAnsi="Arial"/>
        </w:rPr>
      </w:pPr>
    </w:p>
    <w:p w14:paraId="40D1E78E" w14:textId="77777777" w:rsidR="00AE52D5" w:rsidRDefault="00AE52D5" w:rsidP="0037248A">
      <w:pPr>
        <w:rPr>
          <w:rFonts w:ascii="Arial" w:hAnsi="Arial"/>
        </w:rPr>
      </w:pPr>
    </w:p>
    <w:p w14:paraId="4FAD11BF" w14:textId="77777777" w:rsidR="00AE52D5" w:rsidRDefault="00AE52D5" w:rsidP="0037248A">
      <w:pPr>
        <w:rPr>
          <w:rFonts w:ascii="Arial" w:hAnsi="Arial"/>
        </w:rPr>
      </w:pPr>
    </w:p>
    <w:p w14:paraId="3D8E9A16" w14:textId="77777777" w:rsidR="00AE52D5" w:rsidRPr="0037248A" w:rsidRDefault="00AE52D5" w:rsidP="0037248A">
      <w:pPr>
        <w:rPr>
          <w:rFonts w:ascii="Arial" w:hAnsi="Arial"/>
        </w:rPr>
      </w:pPr>
    </w:p>
    <w:p w14:paraId="45B57007" w14:textId="1F5709E3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 xml:space="preserve">Determine the genotype and phenotype of the F1 generation from a pure-bred </w:t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Pr="0037248A">
        <w:rPr>
          <w:rFonts w:ascii="Arial" w:hAnsi="Arial"/>
        </w:rPr>
        <w:t>black Andalusian crossed with a blue Andalusian.</w:t>
      </w:r>
    </w:p>
    <w:p w14:paraId="5C979E2C" w14:textId="77777777" w:rsidR="0037248A" w:rsidRPr="0037248A" w:rsidRDefault="0037248A" w:rsidP="0037248A">
      <w:pPr>
        <w:rPr>
          <w:rFonts w:ascii="Arial" w:hAnsi="Arial"/>
        </w:rPr>
      </w:pPr>
    </w:p>
    <w:p w14:paraId="013419DC" w14:textId="77777777" w:rsidR="00AE52D5" w:rsidRDefault="00AE52D5" w:rsidP="0037248A">
      <w:pPr>
        <w:rPr>
          <w:rFonts w:ascii="Arial" w:hAnsi="Arial"/>
        </w:rPr>
      </w:pPr>
    </w:p>
    <w:p w14:paraId="46D0CAE3" w14:textId="77777777" w:rsidR="00AE52D5" w:rsidRDefault="00AE52D5" w:rsidP="0037248A">
      <w:pPr>
        <w:rPr>
          <w:rFonts w:ascii="Arial" w:hAnsi="Arial"/>
        </w:rPr>
      </w:pPr>
    </w:p>
    <w:p w14:paraId="5304489F" w14:textId="77777777" w:rsidR="00AE52D5" w:rsidRDefault="00AE52D5" w:rsidP="0037248A">
      <w:pPr>
        <w:rPr>
          <w:rFonts w:ascii="Arial" w:hAnsi="Arial"/>
        </w:rPr>
      </w:pPr>
    </w:p>
    <w:p w14:paraId="6662DF1D" w14:textId="77777777" w:rsidR="00AE52D5" w:rsidRDefault="00AE52D5" w:rsidP="0037248A">
      <w:pPr>
        <w:rPr>
          <w:rFonts w:ascii="Arial" w:hAnsi="Arial"/>
        </w:rPr>
      </w:pPr>
    </w:p>
    <w:p w14:paraId="7A165631" w14:textId="77777777" w:rsidR="00AE52D5" w:rsidRDefault="00AE52D5" w:rsidP="0037248A">
      <w:pPr>
        <w:rPr>
          <w:rFonts w:ascii="Arial" w:hAnsi="Arial"/>
        </w:rPr>
      </w:pPr>
    </w:p>
    <w:p w14:paraId="45F57CE7" w14:textId="77777777" w:rsidR="00AE52D5" w:rsidRDefault="00AE52D5" w:rsidP="0037248A">
      <w:pPr>
        <w:rPr>
          <w:rFonts w:ascii="Arial" w:hAnsi="Arial"/>
        </w:rPr>
      </w:pPr>
    </w:p>
    <w:p w14:paraId="75C5815B" w14:textId="77777777" w:rsidR="00AE52D5" w:rsidRDefault="00AE52D5" w:rsidP="0037248A">
      <w:pPr>
        <w:rPr>
          <w:rFonts w:ascii="Arial" w:hAnsi="Arial"/>
        </w:rPr>
      </w:pPr>
    </w:p>
    <w:p w14:paraId="35007F4A" w14:textId="77777777" w:rsidR="00AE52D5" w:rsidRDefault="00AE52D5" w:rsidP="0037248A">
      <w:pPr>
        <w:rPr>
          <w:rFonts w:ascii="Arial" w:hAnsi="Arial"/>
        </w:rPr>
      </w:pPr>
    </w:p>
    <w:p w14:paraId="6F1FFDD7" w14:textId="77777777" w:rsidR="00AE52D5" w:rsidRDefault="00AE52D5" w:rsidP="0037248A">
      <w:pPr>
        <w:rPr>
          <w:rFonts w:ascii="Arial" w:hAnsi="Arial"/>
        </w:rPr>
      </w:pPr>
    </w:p>
    <w:p w14:paraId="395A17A5" w14:textId="77777777" w:rsidR="00AE52D5" w:rsidRDefault="00AE52D5" w:rsidP="0037248A">
      <w:pPr>
        <w:rPr>
          <w:rFonts w:ascii="Arial" w:hAnsi="Arial"/>
        </w:rPr>
      </w:pPr>
    </w:p>
    <w:p w14:paraId="5049D634" w14:textId="77777777" w:rsidR="00AE52D5" w:rsidRDefault="00AE52D5" w:rsidP="0037248A">
      <w:pPr>
        <w:rPr>
          <w:rFonts w:ascii="Arial" w:hAnsi="Arial"/>
        </w:rPr>
      </w:pPr>
    </w:p>
    <w:p w14:paraId="3BAB6ABF" w14:textId="77777777" w:rsidR="00AE52D5" w:rsidRDefault="00AE52D5" w:rsidP="0037248A">
      <w:pPr>
        <w:rPr>
          <w:rFonts w:ascii="Arial" w:hAnsi="Arial"/>
        </w:rPr>
      </w:pPr>
    </w:p>
    <w:p w14:paraId="3A2B03C5" w14:textId="77777777" w:rsidR="00AE52D5" w:rsidRDefault="00AE52D5" w:rsidP="0037248A">
      <w:pPr>
        <w:rPr>
          <w:rFonts w:ascii="Arial" w:hAnsi="Arial"/>
        </w:rPr>
      </w:pPr>
    </w:p>
    <w:p w14:paraId="1F3C6300" w14:textId="77777777" w:rsidR="00AE52D5" w:rsidRDefault="00AE52D5" w:rsidP="0037248A">
      <w:pPr>
        <w:rPr>
          <w:rFonts w:ascii="Arial" w:hAnsi="Arial"/>
        </w:rPr>
      </w:pPr>
    </w:p>
    <w:p w14:paraId="6AAEC6F2" w14:textId="77777777" w:rsidR="00AE52D5" w:rsidRDefault="00AE52D5" w:rsidP="0037248A">
      <w:pPr>
        <w:rPr>
          <w:rFonts w:ascii="Arial" w:hAnsi="Arial"/>
        </w:rPr>
      </w:pPr>
    </w:p>
    <w:p w14:paraId="3F9BF1D3" w14:textId="1CED77CD" w:rsidR="0037248A" w:rsidRP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8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The following pedigree shows the occurrence of no ear lobes in a family.</w:t>
      </w:r>
    </w:p>
    <w:p w14:paraId="5C98FE72" w14:textId="77777777" w:rsidR="0037248A" w:rsidRPr="0037248A" w:rsidRDefault="0037248A" w:rsidP="0037248A">
      <w:pPr>
        <w:rPr>
          <w:rFonts w:ascii="Arial" w:hAnsi="Arial"/>
        </w:rPr>
      </w:pPr>
    </w:p>
    <w:p w14:paraId="74665099" w14:textId="629D76C3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  <w:noProof/>
          <w:lang w:val="en-US"/>
        </w:rPr>
        <w:drawing>
          <wp:inline distT="0" distB="0" distL="0" distR="0" wp14:anchorId="7BBF7D5F" wp14:editId="2D3B9A5C">
            <wp:extent cx="4429760" cy="2001520"/>
            <wp:effectExtent l="0" t="0" r="0" b="5080"/>
            <wp:docPr id="3" name="Picture 3" descr="Pedigre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digree0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0116" w14:textId="77777777" w:rsidR="0037248A" w:rsidRPr="0037248A" w:rsidRDefault="0037248A" w:rsidP="0037248A">
      <w:pPr>
        <w:rPr>
          <w:rFonts w:ascii="Arial" w:hAnsi="Arial"/>
        </w:rPr>
      </w:pPr>
    </w:p>
    <w:p w14:paraId="6A495413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(a)</w:t>
      </w:r>
      <w:r w:rsidRPr="0037248A">
        <w:rPr>
          <w:rFonts w:ascii="Arial" w:hAnsi="Arial"/>
        </w:rPr>
        <w:tab/>
        <w:t>Is the characteristic dominant or recessive (according to the pedigree)?</w:t>
      </w:r>
    </w:p>
    <w:p w14:paraId="4E132AD9" w14:textId="77777777" w:rsidR="00AE52D5" w:rsidRDefault="00AE52D5" w:rsidP="0037248A">
      <w:pPr>
        <w:rPr>
          <w:rFonts w:ascii="Arial" w:hAnsi="Arial"/>
        </w:rPr>
      </w:pPr>
    </w:p>
    <w:p w14:paraId="505FA71D" w14:textId="77777777" w:rsidR="00AE52D5" w:rsidRPr="0037248A" w:rsidRDefault="00AE52D5" w:rsidP="0037248A">
      <w:pPr>
        <w:rPr>
          <w:rFonts w:ascii="Arial" w:hAnsi="Arial"/>
        </w:rPr>
      </w:pPr>
    </w:p>
    <w:p w14:paraId="1A2B47C1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Explain why you made that determination.</w:t>
      </w:r>
    </w:p>
    <w:p w14:paraId="009AED0A" w14:textId="77777777" w:rsidR="00AE52D5" w:rsidRDefault="00AE52D5" w:rsidP="0037248A">
      <w:pPr>
        <w:rPr>
          <w:rFonts w:ascii="Arial" w:hAnsi="Arial"/>
        </w:rPr>
      </w:pPr>
    </w:p>
    <w:p w14:paraId="52844284" w14:textId="77777777" w:rsidR="00AE52D5" w:rsidRPr="0037248A" w:rsidRDefault="00AE52D5" w:rsidP="0037248A">
      <w:pPr>
        <w:rPr>
          <w:rFonts w:ascii="Arial" w:hAnsi="Arial"/>
        </w:rPr>
      </w:pPr>
    </w:p>
    <w:p w14:paraId="096C6B58" w14:textId="77777777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(c)</w:t>
      </w:r>
      <w:r w:rsidRPr="0037248A">
        <w:rPr>
          <w:rFonts w:ascii="Arial" w:hAnsi="Arial"/>
        </w:rPr>
        <w:tab/>
        <w:t>Determine the genotype of every individual in the pedigree.</w:t>
      </w:r>
    </w:p>
    <w:p w14:paraId="1F5EB33D" w14:textId="77777777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(d)</w:t>
      </w:r>
      <w:r w:rsidRPr="0037248A">
        <w:rPr>
          <w:rFonts w:ascii="Arial" w:hAnsi="Arial"/>
        </w:rPr>
        <w:tab/>
        <w:t>How many females have no ear lobes?</w:t>
      </w:r>
    </w:p>
    <w:p w14:paraId="0F0EDB58" w14:textId="77777777" w:rsidR="0037248A" w:rsidRPr="0037248A" w:rsidRDefault="0037248A" w:rsidP="0037248A">
      <w:pPr>
        <w:rPr>
          <w:rFonts w:ascii="Arial" w:hAnsi="Arial"/>
        </w:rPr>
      </w:pPr>
    </w:p>
    <w:p w14:paraId="48016A94" w14:textId="77777777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</w:r>
      <w:r w:rsidRPr="0037248A">
        <w:rPr>
          <w:rFonts w:ascii="Arial" w:hAnsi="Arial"/>
        </w:rPr>
        <w:tab/>
      </w:r>
    </w:p>
    <w:p w14:paraId="52A223DC" w14:textId="3E964DE3" w:rsid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9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 xml:space="preserve">Describe, with a simple diagram, the first stages of </w:t>
      </w:r>
      <w:r w:rsidR="0037248A" w:rsidRPr="0037248A">
        <w:rPr>
          <w:rFonts w:ascii="Arial" w:hAnsi="Arial"/>
          <w:b/>
          <w:i/>
        </w:rPr>
        <w:t>meiosis</w:t>
      </w:r>
      <w:r w:rsidR="0037248A" w:rsidRPr="0037248A">
        <w:rPr>
          <w:rFonts w:ascii="Arial" w:hAnsi="Arial"/>
        </w:rPr>
        <w:t xml:space="preserve">.  Label what is </w:t>
      </w:r>
      <w:r w:rsidR="00AE52D5">
        <w:rPr>
          <w:rFonts w:ascii="Arial" w:hAnsi="Arial"/>
        </w:rPr>
        <w:tab/>
      </w:r>
      <w:r w:rsidR="0037248A" w:rsidRPr="0037248A">
        <w:rPr>
          <w:rFonts w:ascii="Arial" w:hAnsi="Arial"/>
        </w:rPr>
        <w:t xml:space="preserve">happening at each stage.  In your diagrams, use 4 chromosomes as the normal </w:t>
      </w:r>
      <w:r w:rsidR="00AE52D5">
        <w:rPr>
          <w:rFonts w:ascii="Arial" w:hAnsi="Arial"/>
        </w:rPr>
        <w:tab/>
      </w:r>
      <w:r w:rsidR="0037248A" w:rsidRPr="0037248A">
        <w:rPr>
          <w:rFonts w:ascii="Arial" w:hAnsi="Arial"/>
        </w:rPr>
        <w:t>number.</w:t>
      </w:r>
    </w:p>
    <w:p w14:paraId="064055CD" w14:textId="77777777" w:rsidR="00AE52D5" w:rsidRDefault="00AE52D5" w:rsidP="0037248A">
      <w:pPr>
        <w:rPr>
          <w:rFonts w:ascii="Arial" w:hAnsi="Arial"/>
        </w:rPr>
      </w:pPr>
    </w:p>
    <w:p w14:paraId="6D28448E" w14:textId="77777777" w:rsidR="00AE52D5" w:rsidRDefault="00AE52D5" w:rsidP="0037248A">
      <w:pPr>
        <w:rPr>
          <w:rFonts w:ascii="Arial" w:hAnsi="Arial"/>
        </w:rPr>
      </w:pPr>
    </w:p>
    <w:p w14:paraId="3CDAFD6E" w14:textId="77777777" w:rsidR="00AE52D5" w:rsidRDefault="00AE52D5" w:rsidP="0037248A">
      <w:pPr>
        <w:rPr>
          <w:rFonts w:ascii="Arial" w:hAnsi="Arial"/>
        </w:rPr>
      </w:pPr>
    </w:p>
    <w:p w14:paraId="38392746" w14:textId="77777777" w:rsidR="00AE52D5" w:rsidRDefault="00AE52D5" w:rsidP="0037248A">
      <w:pPr>
        <w:rPr>
          <w:rFonts w:ascii="Arial" w:hAnsi="Arial"/>
        </w:rPr>
      </w:pPr>
    </w:p>
    <w:p w14:paraId="03A478C2" w14:textId="77777777" w:rsidR="00AE52D5" w:rsidRDefault="00AE52D5" w:rsidP="0037248A">
      <w:pPr>
        <w:rPr>
          <w:rFonts w:ascii="Arial" w:hAnsi="Arial"/>
        </w:rPr>
      </w:pPr>
    </w:p>
    <w:p w14:paraId="57B95329" w14:textId="77777777" w:rsidR="00AE52D5" w:rsidRDefault="00AE52D5" w:rsidP="0037248A">
      <w:pPr>
        <w:rPr>
          <w:rFonts w:ascii="Arial" w:hAnsi="Arial"/>
        </w:rPr>
      </w:pPr>
    </w:p>
    <w:p w14:paraId="7BB83DEF" w14:textId="77777777" w:rsidR="00AE52D5" w:rsidRDefault="00AE52D5" w:rsidP="0037248A">
      <w:pPr>
        <w:rPr>
          <w:rFonts w:ascii="Arial" w:hAnsi="Arial"/>
        </w:rPr>
      </w:pPr>
    </w:p>
    <w:p w14:paraId="662CE532" w14:textId="77777777" w:rsidR="00AE52D5" w:rsidRDefault="00AE52D5" w:rsidP="0037248A">
      <w:pPr>
        <w:rPr>
          <w:rFonts w:ascii="Arial" w:hAnsi="Arial"/>
        </w:rPr>
      </w:pPr>
    </w:p>
    <w:p w14:paraId="6361943E" w14:textId="77777777" w:rsidR="00AE52D5" w:rsidRDefault="00AE52D5" w:rsidP="0037248A">
      <w:pPr>
        <w:rPr>
          <w:rFonts w:ascii="Arial" w:hAnsi="Arial"/>
        </w:rPr>
      </w:pPr>
    </w:p>
    <w:p w14:paraId="3180E9A3" w14:textId="77777777" w:rsidR="00AE52D5" w:rsidRDefault="00AE52D5" w:rsidP="0037248A">
      <w:pPr>
        <w:rPr>
          <w:rFonts w:ascii="Arial" w:hAnsi="Arial"/>
        </w:rPr>
      </w:pPr>
    </w:p>
    <w:p w14:paraId="398FE742" w14:textId="77777777" w:rsidR="00AE52D5" w:rsidRDefault="00AE52D5" w:rsidP="0037248A">
      <w:pPr>
        <w:rPr>
          <w:rFonts w:ascii="Arial" w:hAnsi="Arial"/>
        </w:rPr>
      </w:pPr>
    </w:p>
    <w:p w14:paraId="60A7AF08" w14:textId="77777777" w:rsidR="00AE52D5" w:rsidRDefault="00AE52D5" w:rsidP="0037248A">
      <w:pPr>
        <w:rPr>
          <w:rFonts w:ascii="Arial" w:hAnsi="Arial"/>
        </w:rPr>
      </w:pPr>
    </w:p>
    <w:p w14:paraId="1BF2C0DE" w14:textId="77777777" w:rsidR="00AE52D5" w:rsidRDefault="00AE52D5" w:rsidP="0037248A">
      <w:pPr>
        <w:rPr>
          <w:rFonts w:ascii="Arial" w:hAnsi="Arial"/>
        </w:rPr>
      </w:pPr>
    </w:p>
    <w:p w14:paraId="4ADDBAE5" w14:textId="77777777" w:rsidR="00AE52D5" w:rsidRDefault="00AE52D5" w:rsidP="0037248A">
      <w:pPr>
        <w:rPr>
          <w:rFonts w:ascii="Arial" w:hAnsi="Arial"/>
        </w:rPr>
      </w:pPr>
    </w:p>
    <w:p w14:paraId="3757D083" w14:textId="77777777" w:rsidR="00AE52D5" w:rsidRDefault="00AE52D5" w:rsidP="0037248A">
      <w:pPr>
        <w:rPr>
          <w:rFonts w:ascii="Arial" w:hAnsi="Arial"/>
        </w:rPr>
      </w:pPr>
    </w:p>
    <w:p w14:paraId="3EE70BF4" w14:textId="77777777" w:rsidR="00AE52D5" w:rsidRDefault="00AE52D5" w:rsidP="0037248A">
      <w:pPr>
        <w:rPr>
          <w:rFonts w:ascii="Arial" w:hAnsi="Arial"/>
        </w:rPr>
      </w:pPr>
    </w:p>
    <w:p w14:paraId="40C26BBA" w14:textId="77777777" w:rsidR="00AE52D5" w:rsidRDefault="00AE52D5" w:rsidP="0037248A">
      <w:pPr>
        <w:rPr>
          <w:rFonts w:ascii="Arial" w:hAnsi="Arial"/>
        </w:rPr>
      </w:pPr>
    </w:p>
    <w:p w14:paraId="7DABA179" w14:textId="77777777" w:rsidR="00AE52D5" w:rsidRDefault="00AE52D5" w:rsidP="0037248A">
      <w:pPr>
        <w:rPr>
          <w:rFonts w:ascii="Arial" w:hAnsi="Arial"/>
        </w:rPr>
      </w:pPr>
    </w:p>
    <w:p w14:paraId="3C5E962B" w14:textId="77777777" w:rsidR="00AE52D5" w:rsidRDefault="00AE52D5" w:rsidP="0037248A">
      <w:pPr>
        <w:rPr>
          <w:rFonts w:ascii="Arial" w:hAnsi="Arial"/>
        </w:rPr>
      </w:pPr>
    </w:p>
    <w:p w14:paraId="13B3C92A" w14:textId="77777777" w:rsidR="00AE52D5" w:rsidRPr="0037248A" w:rsidRDefault="00AE52D5" w:rsidP="0037248A">
      <w:pPr>
        <w:rPr>
          <w:rFonts w:ascii="Arial" w:hAnsi="Arial"/>
        </w:rPr>
      </w:pPr>
    </w:p>
    <w:p w14:paraId="3146A28A" w14:textId="77777777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 xml:space="preserve"> </w:t>
      </w:r>
    </w:p>
    <w:p w14:paraId="7DD64605" w14:textId="7C145258" w:rsid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10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(a)</w:t>
      </w:r>
      <w:r w:rsidR="0037248A" w:rsidRPr="0037248A">
        <w:rPr>
          <w:rFonts w:ascii="Arial" w:hAnsi="Arial"/>
        </w:rPr>
        <w:tab/>
        <w:t>How many chromosomes are found in a human skin cell?</w:t>
      </w:r>
    </w:p>
    <w:p w14:paraId="7339060E" w14:textId="77777777" w:rsidR="00AE52D5" w:rsidRDefault="00AE52D5" w:rsidP="0037248A">
      <w:pPr>
        <w:rPr>
          <w:rFonts w:ascii="Arial" w:hAnsi="Arial"/>
        </w:rPr>
      </w:pPr>
    </w:p>
    <w:p w14:paraId="6DAA30F5" w14:textId="77777777" w:rsidR="00AE52D5" w:rsidRDefault="00AE52D5" w:rsidP="0037248A">
      <w:pPr>
        <w:rPr>
          <w:rFonts w:ascii="Arial" w:hAnsi="Arial"/>
        </w:rPr>
      </w:pPr>
    </w:p>
    <w:p w14:paraId="32A7EF28" w14:textId="77777777" w:rsidR="00451B19" w:rsidRPr="0037248A" w:rsidRDefault="00451B19" w:rsidP="0037248A">
      <w:pPr>
        <w:rPr>
          <w:rFonts w:ascii="Arial" w:hAnsi="Arial"/>
        </w:rPr>
      </w:pPr>
    </w:p>
    <w:p w14:paraId="20492F5F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How many chromosomes are found in the reproductive cells?</w:t>
      </w:r>
    </w:p>
    <w:p w14:paraId="35251A2B" w14:textId="77777777" w:rsidR="00AE52D5" w:rsidRDefault="00AE52D5" w:rsidP="0037248A">
      <w:pPr>
        <w:rPr>
          <w:rFonts w:ascii="Arial" w:hAnsi="Arial"/>
        </w:rPr>
      </w:pPr>
    </w:p>
    <w:p w14:paraId="6B69C480" w14:textId="77777777" w:rsidR="00AE52D5" w:rsidRDefault="00AE52D5" w:rsidP="0037248A">
      <w:pPr>
        <w:rPr>
          <w:rFonts w:ascii="Arial" w:hAnsi="Arial"/>
        </w:rPr>
      </w:pPr>
    </w:p>
    <w:p w14:paraId="53A45D62" w14:textId="77777777" w:rsidR="00AE52D5" w:rsidRPr="0037248A" w:rsidRDefault="00AE52D5" w:rsidP="0037248A">
      <w:pPr>
        <w:rPr>
          <w:rFonts w:ascii="Arial" w:hAnsi="Arial"/>
        </w:rPr>
      </w:pPr>
    </w:p>
    <w:p w14:paraId="32AB053D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(c)</w:t>
      </w:r>
      <w:r w:rsidRPr="0037248A">
        <w:rPr>
          <w:rFonts w:ascii="Arial" w:hAnsi="Arial"/>
        </w:rPr>
        <w:tab/>
        <w:t>Name the process used to make reproductive cells?</w:t>
      </w:r>
    </w:p>
    <w:p w14:paraId="639F4E3E" w14:textId="77777777" w:rsidR="00AE52D5" w:rsidRDefault="00AE52D5" w:rsidP="0037248A">
      <w:pPr>
        <w:rPr>
          <w:rFonts w:ascii="Arial" w:hAnsi="Arial"/>
        </w:rPr>
      </w:pPr>
    </w:p>
    <w:p w14:paraId="718991F6" w14:textId="77777777" w:rsidR="00AE52D5" w:rsidRDefault="00AE52D5" w:rsidP="0037248A">
      <w:pPr>
        <w:rPr>
          <w:rFonts w:ascii="Arial" w:hAnsi="Arial"/>
        </w:rPr>
      </w:pPr>
    </w:p>
    <w:p w14:paraId="45B18AB8" w14:textId="77777777" w:rsidR="00AE52D5" w:rsidRPr="0037248A" w:rsidRDefault="00AE52D5" w:rsidP="0037248A">
      <w:pPr>
        <w:rPr>
          <w:rFonts w:ascii="Arial" w:hAnsi="Arial"/>
        </w:rPr>
      </w:pPr>
    </w:p>
    <w:p w14:paraId="65F4B1B3" w14:textId="77777777" w:rsidR="0037248A" w:rsidRPr="0037248A" w:rsidRDefault="0037248A" w:rsidP="0037248A">
      <w:pPr>
        <w:rPr>
          <w:rFonts w:ascii="Arial" w:hAnsi="Arial"/>
        </w:rPr>
      </w:pPr>
    </w:p>
    <w:p w14:paraId="7752173C" w14:textId="4FCFA77E" w:rsid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11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(a)</w:t>
      </w:r>
      <w:r w:rsidR="0037248A" w:rsidRPr="0037248A">
        <w:rPr>
          <w:rFonts w:ascii="Arial" w:hAnsi="Arial"/>
        </w:rPr>
        <w:tab/>
        <w:t>What is the difference between the male and female sex chromosome pair?</w:t>
      </w:r>
    </w:p>
    <w:p w14:paraId="47239487" w14:textId="77777777" w:rsidR="00AE52D5" w:rsidRDefault="00AE52D5" w:rsidP="0037248A">
      <w:pPr>
        <w:rPr>
          <w:rFonts w:ascii="Arial" w:hAnsi="Arial"/>
        </w:rPr>
      </w:pPr>
    </w:p>
    <w:p w14:paraId="3B05D729" w14:textId="77777777" w:rsidR="00AE52D5" w:rsidRDefault="00AE52D5" w:rsidP="0037248A">
      <w:pPr>
        <w:rPr>
          <w:rFonts w:ascii="Arial" w:hAnsi="Arial"/>
        </w:rPr>
      </w:pPr>
    </w:p>
    <w:p w14:paraId="6A1C0ABF" w14:textId="77777777" w:rsidR="00AE52D5" w:rsidRPr="0037248A" w:rsidRDefault="00AE52D5" w:rsidP="0037248A">
      <w:pPr>
        <w:rPr>
          <w:rFonts w:ascii="Arial" w:hAnsi="Arial"/>
        </w:rPr>
      </w:pPr>
    </w:p>
    <w:p w14:paraId="235258A0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Who determines the sex of a child - the mother or father?  Explain.</w:t>
      </w:r>
    </w:p>
    <w:p w14:paraId="50D52CD5" w14:textId="77777777" w:rsidR="00AE52D5" w:rsidRDefault="00AE52D5" w:rsidP="0037248A">
      <w:pPr>
        <w:rPr>
          <w:rFonts w:ascii="Arial" w:hAnsi="Arial"/>
        </w:rPr>
      </w:pPr>
    </w:p>
    <w:p w14:paraId="1D25D35A" w14:textId="77777777" w:rsidR="00AE52D5" w:rsidRDefault="00AE52D5" w:rsidP="0037248A">
      <w:pPr>
        <w:rPr>
          <w:rFonts w:ascii="Arial" w:hAnsi="Arial"/>
        </w:rPr>
      </w:pPr>
    </w:p>
    <w:p w14:paraId="4F29F3B8" w14:textId="77777777" w:rsidR="00AE52D5" w:rsidRDefault="00AE52D5" w:rsidP="0037248A">
      <w:pPr>
        <w:rPr>
          <w:rFonts w:ascii="Arial" w:hAnsi="Arial"/>
        </w:rPr>
      </w:pPr>
    </w:p>
    <w:p w14:paraId="1777B363" w14:textId="77777777" w:rsidR="00AE52D5" w:rsidRDefault="00AE52D5" w:rsidP="0037248A">
      <w:pPr>
        <w:rPr>
          <w:rFonts w:ascii="Arial" w:hAnsi="Arial"/>
        </w:rPr>
      </w:pPr>
    </w:p>
    <w:p w14:paraId="662992C3" w14:textId="77777777" w:rsidR="00AE52D5" w:rsidRDefault="00AE52D5" w:rsidP="0037248A">
      <w:pPr>
        <w:rPr>
          <w:rFonts w:ascii="Arial" w:hAnsi="Arial"/>
        </w:rPr>
      </w:pPr>
    </w:p>
    <w:p w14:paraId="63F02CB6" w14:textId="77777777" w:rsidR="00AE52D5" w:rsidRDefault="00AE52D5" w:rsidP="0037248A">
      <w:pPr>
        <w:rPr>
          <w:rFonts w:ascii="Arial" w:hAnsi="Arial"/>
        </w:rPr>
      </w:pPr>
    </w:p>
    <w:p w14:paraId="0FF03536" w14:textId="77777777" w:rsidR="00AE52D5" w:rsidRPr="0037248A" w:rsidRDefault="00AE52D5" w:rsidP="0037248A">
      <w:pPr>
        <w:rPr>
          <w:rFonts w:ascii="Arial" w:hAnsi="Arial"/>
        </w:rPr>
      </w:pPr>
    </w:p>
    <w:p w14:paraId="6D7AC663" w14:textId="77777777" w:rsidR="00AE52D5" w:rsidRDefault="00AE52D5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CD71C2A" w14:textId="46B38A36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(c)</w:t>
      </w:r>
      <w:r w:rsidRPr="0037248A">
        <w:rPr>
          <w:rFonts w:ascii="Arial" w:hAnsi="Arial"/>
        </w:rPr>
        <w:tab/>
        <w:t xml:space="preserve">Show, by </w:t>
      </w:r>
      <w:r w:rsidR="000E7B5C" w:rsidRPr="0037248A">
        <w:rPr>
          <w:rFonts w:ascii="Arial" w:hAnsi="Arial"/>
        </w:rPr>
        <w:t>punnet</w:t>
      </w:r>
      <w:r w:rsidRPr="0037248A">
        <w:rPr>
          <w:rFonts w:ascii="Arial" w:hAnsi="Arial"/>
        </w:rPr>
        <w:t xml:space="preserve"> square, why half of any particular population would be </w:t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Pr="0037248A">
        <w:rPr>
          <w:rFonts w:ascii="Arial" w:hAnsi="Arial"/>
        </w:rPr>
        <w:t>expected to be female.</w:t>
      </w:r>
    </w:p>
    <w:p w14:paraId="07DD311E" w14:textId="77777777" w:rsidR="00AE52D5" w:rsidRDefault="00AE52D5" w:rsidP="0037248A">
      <w:pPr>
        <w:rPr>
          <w:rFonts w:ascii="Arial" w:hAnsi="Arial"/>
        </w:rPr>
      </w:pPr>
    </w:p>
    <w:p w14:paraId="4BB206DE" w14:textId="77777777" w:rsidR="00AE52D5" w:rsidRDefault="00AE52D5" w:rsidP="0037248A">
      <w:pPr>
        <w:rPr>
          <w:rFonts w:ascii="Arial" w:hAnsi="Arial"/>
        </w:rPr>
      </w:pPr>
    </w:p>
    <w:p w14:paraId="6F1BEDD3" w14:textId="77777777" w:rsidR="00AE52D5" w:rsidRDefault="00AE52D5" w:rsidP="0037248A">
      <w:pPr>
        <w:rPr>
          <w:rFonts w:ascii="Arial" w:hAnsi="Arial"/>
        </w:rPr>
      </w:pPr>
    </w:p>
    <w:p w14:paraId="1D7F9FF4" w14:textId="77777777" w:rsidR="00AE52D5" w:rsidRDefault="00AE52D5" w:rsidP="0037248A">
      <w:pPr>
        <w:rPr>
          <w:rFonts w:ascii="Arial" w:hAnsi="Arial"/>
        </w:rPr>
      </w:pPr>
    </w:p>
    <w:p w14:paraId="4428277C" w14:textId="77777777" w:rsidR="00AE52D5" w:rsidRDefault="00AE52D5" w:rsidP="0037248A">
      <w:pPr>
        <w:rPr>
          <w:rFonts w:ascii="Arial" w:hAnsi="Arial"/>
        </w:rPr>
      </w:pPr>
    </w:p>
    <w:p w14:paraId="537FA3B3" w14:textId="77777777" w:rsidR="00AE52D5" w:rsidRDefault="00AE52D5" w:rsidP="0037248A">
      <w:pPr>
        <w:rPr>
          <w:rFonts w:ascii="Arial" w:hAnsi="Arial"/>
        </w:rPr>
      </w:pPr>
    </w:p>
    <w:p w14:paraId="62B7FA31" w14:textId="77777777" w:rsidR="00AE52D5" w:rsidRDefault="00AE52D5" w:rsidP="0037248A">
      <w:pPr>
        <w:rPr>
          <w:rFonts w:ascii="Arial" w:hAnsi="Arial"/>
        </w:rPr>
      </w:pPr>
    </w:p>
    <w:p w14:paraId="470626C8" w14:textId="77777777" w:rsidR="00AE52D5" w:rsidRDefault="00AE52D5" w:rsidP="0037248A">
      <w:pPr>
        <w:rPr>
          <w:rFonts w:ascii="Arial" w:hAnsi="Arial"/>
        </w:rPr>
      </w:pPr>
    </w:p>
    <w:p w14:paraId="520A9F98" w14:textId="77777777" w:rsidR="00AE52D5" w:rsidRDefault="00AE52D5" w:rsidP="0037248A">
      <w:pPr>
        <w:rPr>
          <w:rFonts w:ascii="Arial" w:hAnsi="Arial"/>
        </w:rPr>
      </w:pPr>
    </w:p>
    <w:p w14:paraId="7C997B5B" w14:textId="77777777" w:rsidR="00AE52D5" w:rsidRDefault="00AE52D5" w:rsidP="0037248A">
      <w:pPr>
        <w:rPr>
          <w:rFonts w:ascii="Arial" w:hAnsi="Arial"/>
        </w:rPr>
      </w:pPr>
    </w:p>
    <w:p w14:paraId="271E5CE7" w14:textId="77777777" w:rsidR="00AE52D5" w:rsidRDefault="00AE52D5" w:rsidP="0037248A">
      <w:pPr>
        <w:rPr>
          <w:rFonts w:ascii="Arial" w:hAnsi="Arial"/>
        </w:rPr>
      </w:pPr>
    </w:p>
    <w:p w14:paraId="52DED3B9" w14:textId="77777777" w:rsidR="00AE52D5" w:rsidRDefault="00AE52D5" w:rsidP="0037248A">
      <w:pPr>
        <w:rPr>
          <w:rFonts w:ascii="Arial" w:hAnsi="Arial"/>
        </w:rPr>
      </w:pPr>
    </w:p>
    <w:p w14:paraId="496D36D3" w14:textId="77777777" w:rsidR="00AE52D5" w:rsidRDefault="00AE52D5" w:rsidP="0037248A">
      <w:pPr>
        <w:rPr>
          <w:rFonts w:ascii="Arial" w:hAnsi="Arial"/>
        </w:rPr>
      </w:pPr>
    </w:p>
    <w:p w14:paraId="7DDD1597" w14:textId="77777777" w:rsidR="00AE52D5" w:rsidRDefault="00AE52D5" w:rsidP="0037248A">
      <w:pPr>
        <w:rPr>
          <w:rFonts w:ascii="Arial" w:hAnsi="Arial"/>
        </w:rPr>
      </w:pPr>
    </w:p>
    <w:p w14:paraId="07BE4A9E" w14:textId="77777777" w:rsidR="00AE52D5" w:rsidRPr="0037248A" w:rsidRDefault="00AE52D5" w:rsidP="0037248A">
      <w:pPr>
        <w:rPr>
          <w:rFonts w:ascii="Arial" w:hAnsi="Arial"/>
        </w:rPr>
      </w:pPr>
    </w:p>
    <w:p w14:paraId="1DD26343" w14:textId="36A4E618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(d)</w:t>
      </w:r>
      <w:r w:rsidRPr="0037248A">
        <w:rPr>
          <w:rFonts w:ascii="Arial" w:hAnsi="Arial"/>
        </w:rPr>
        <w:tab/>
        <w:t xml:space="preserve">A family has had five boys born into it, and the mother is pregnant with the sixth </w:t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Pr="0037248A">
        <w:rPr>
          <w:rFonts w:ascii="Arial" w:hAnsi="Arial"/>
        </w:rPr>
        <w:t>child.  What is the chance that the child will be a girl?  Explain why.</w:t>
      </w:r>
    </w:p>
    <w:p w14:paraId="6574FD19" w14:textId="77777777" w:rsidR="008474CC" w:rsidRDefault="008474CC" w:rsidP="00222BC9">
      <w:pPr>
        <w:rPr>
          <w:rFonts w:ascii="Arial" w:hAnsi="Arial"/>
        </w:rPr>
      </w:pPr>
    </w:p>
    <w:p w14:paraId="6C5970CD" w14:textId="77777777" w:rsidR="00451B19" w:rsidRPr="003D11C3" w:rsidRDefault="00451B19" w:rsidP="00222BC9">
      <w:pPr>
        <w:rPr>
          <w:rFonts w:ascii="Arial" w:hAnsi="Arial"/>
        </w:rPr>
      </w:pPr>
    </w:p>
    <w:sectPr w:rsidR="00451B19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47A"/>
    <w:rsid w:val="0001647B"/>
    <w:rsid w:val="000E7B5C"/>
    <w:rsid w:val="00222BC9"/>
    <w:rsid w:val="0037248A"/>
    <w:rsid w:val="003D11C3"/>
    <w:rsid w:val="003D3DBA"/>
    <w:rsid w:val="003D5758"/>
    <w:rsid w:val="00451B19"/>
    <w:rsid w:val="005872A5"/>
    <w:rsid w:val="008474CC"/>
    <w:rsid w:val="00967719"/>
    <w:rsid w:val="009B647A"/>
    <w:rsid w:val="00A53FA3"/>
    <w:rsid w:val="00AE52D5"/>
    <w:rsid w:val="00BF67FC"/>
    <w:rsid w:val="00DA5783"/>
    <w:rsid w:val="00E2361B"/>
    <w:rsid w:val="00F0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2B19A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4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47B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F03E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4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47B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F03E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19</TotalTime>
  <Pages>11</Pages>
  <Words>868</Words>
  <Characters>4952</Characters>
  <Application>Microsoft Macintosh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8</cp:revision>
  <dcterms:created xsi:type="dcterms:W3CDTF">2015-04-20T12:00:00Z</dcterms:created>
  <dcterms:modified xsi:type="dcterms:W3CDTF">2017-05-08T04:28:00Z</dcterms:modified>
</cp:coreProperties>
</file>