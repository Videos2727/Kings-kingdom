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2833E1" w14:textId="77777777" w:rsidR="00EC27A5" w:rsidRPr="00EC27A5" w:rsidRDefault="00EC27A5" w:rsidP="00EC27A5">
      <w:pPr>
        <w:jc w:val="center"/>
        <w:rPr>
          <w:rFonts w:ascii="Arial" w:hAnsi="Arial"/>
          <w:b/>
        </w:rPr>
      </w:pPr>
      <w:r w:rsidRPr="00EC27A5">
        <w:rPr>
          <w:rFonts w:ascii="Arial" w:hAnsi="Arial"/>
          <w:b/>
        </w:rPr>
        <w:t>YEAR 10 SCIENCE</w:t>
      </w:r>
    </w:p>
    <w:p w14:paraId="215AE16F" w14:textId="77777777" w:rsidR="00EC27A5" w:rsidRPr="00EC27A5" w:rsidRDefault="00EC27A5" w:rsidP="00EC27A5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SEMESTER 1 EXAMINATION 2015</w:t>
      </w:r>
    </w:p>
    <w:p w14:paraId="368716A0" w14:textId="77777777" w:rsidR="00EC27A5" w:rsidRPr="00EC27A5" w:rsidRDefault="00EC27A5" w:rsidP="00EC27A5">
      <w:pPr>
        <w:jc w:val="center"/>
        <w:rPr>
          <w:rFonts w:ascii="Arial" w:hAnsi="Arial"/>
          <w:b/>
        </w:rPr>
      </w:pPr>
      <w:r w:rsidRPr="00EC27A5">
        <w:rPr>
          <w:rFonts w:ascii="Arial" w:hAnsi="Arial"/>
          <w:b/>
        </w:rPr>
        <w:t>DATA SHEET</w:t>
      </w:r>
    </w:p>
    <w:p w14:paraId="777BBBEF" w14:textId="77777777" w:rsidR="005872A5" w:rsidRDefault="005872A5" w:rsidP="00222BC9">
      <w:pPr>
        <w:rPr>
          <w:rFonts w:ascii="Arial" w:hAnsi="Arial"/>
        </w:rPr>
      </w:pPr>
    </w:p>
    <w:p w14:paraId="60E5A86C" w14:textId="77777777" w:rsidR="00EC27A5" w:rsidRDefault="00FF1F6F" w:rsidP="00222BC9">
      <w:pPr>
        <w:rPr>
          <w:rFonts w:ascii="Arial" w:hAnsi="Arial"/>
        </w:rPr>
      </w:pPr>
      <w:r>
        <w:rPr>
          <w:rFonts w:ascii="Arial" w:hAnsi="Arial"/>
          <w:b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0B761D" wp14:editId="21BF037D">
                <wp:simplePos x="0" y="0"/>
                <wp:positionH relativeFrom="column">
                  <wp:posOffset>2857500</wp:posOffset>
                </wp:positionH>
                <wp:positionV relativeFrom="paragraph">
                  <wp:posOffset>99060</wp:posOffset>
                </wp:positionV>
                <wp:extent cx="1320800" cy="1033145"/>
                <wp:effectExtent l="25400" t="25400" r="50800" b="33655"/>
                <wp:wrapThrough wrapText="bothSides">
                  <wp:wrapPolygon edited="0">
                    <wp:start x="9969" y="-531"/>
                    <wp:lineTo x="1246" y="16462"/>
                    <wp:lineTo x="-415" y="16993"/>
                    <wp:lineTo x="-415" y="21773"/>
                    <wp:lineTo x="22015" y="21773"/>
                    <wp:lineTo x="21600" y="20179"/>
                    <wp:lineTo x="12046" y="-531"/>
                    <wp:lineTo x="9969" y="-531"/>
                  </wp:wrapPolygon>
                </wp:wrapThrough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3907E" w14:textId="77777777" w:rsidR="00FF1F6F" w:rsidRPr="006476CE" w:rsidRDefault="00FF1F6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01519" w14:textId="77777777" w:rsidR="00FF1F6F" w:rsidRDefault="00FF1F6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2BAEA7" w14:textId="77777777" w:rsidR="00FF1F6F" w:rsidRDefault="00FF1F6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225pt;margin-top:7.8pt;width:104pt;height:81.35pt;z-index:251660288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">
                <v:shapetype id="_x0000_t5" coordsize="21600,21600" o:spt="5" adj="10800" path="m@0,0l0,21600,21600,21600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0" o:spid="_x0000_s1027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z2EZwwAA&#10;ANoAAAAPAAAAZHJzL2Rvd25yZXYueG1sRI9LawIxFIX3gv8hXKG7mrEW0dEoWiq6aBcdH+DuMrnO&#10;BCc3wyTq9N+bQsHl4Tw+zmzR2krcqPHGsYJBPwFBnDttuFCw361fxyB8QNZYOSYFv+RhMe92Zphq&#10;d+cfumWhEHGEfYoKyhDqVEqfl2TR911NHL2zayyGKJtC6gbvcdxW8i1JRtKi4UgosaaPkvJLdrUR&#10;sjoMNxsZTpk7j4bmaD6/378SpV567XIKIlAbnuH/9lYrmMDflXgD5Pw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uz2EZwwAAANoAAAAPAAAAAAAAAAAAAAAAAJcCAABkcnMvZG93&#10;bnJldi54bWxQSwUGAAAAAAQABAD1AAAAhwMAAAAA&#10;" adj="11080"/>
                <v:line id="Line 11" o:spid="_x0000_s1028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LshC4jGAAAA2wAAAA8AAAAAAAAA&#10;AAAAAAAAoQIAAGRycy9kb3ducmV2LnhtbFBLBQYAAAAABAAEAPkAAACUAwAAAAA=&#10;"/>
                <v:line id="Line 12" o:spid="_x0000_s1029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RtrhPDAAAA2wAAAA8AAAAAAAAAAAAA&#10;AAAAoQIAAGRycy9kb3ducmV2LnhtbFBLBQYAAAAABAAEAPkAAACRAwAAAAA=&#10;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3" o:spid="_x0000_s1030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/8CRvwAA&#10;ANsAAAAPAAAAZHJzL2Rvd25yZXYueG1sRE/LqsIwEN0L/kMYwY1oqlxf1SheQXFb9QPGZmyLzaQ0&#10;ubb+vbkguJvDec5625pSPKl2hWUF41EEgji1uuBMwfVyGC5AOI+ssbRMCl7kYLvpdtYYa9twQs+z&#10;z0QIYRejgtz7KpbSpTkZdCNbEQfubmuDPsA6k7rGJoSbUk6iaCYNFhwacqxon1P6OP8ZBfdTM5gu&#10;m9vRX+fJz+wXi/nNvpTq99rdCoSn1n/FH/dJh/kT+P8lHCA3b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BL/wJG/AAAA2wAAAA8AAAAAAAAAAAAAAAAAlwIAAGRycy9kb3ducmV2&#10;LnhtbFBLBQYAAAAABAAEAPUAAACDAwAAAAA=&#10;" stroked="f">
                  <v:textbox>
                    <w:txbxContent>
                      <w:p w14:paraId="3623907E" w14:textId="77777777" w:rsidR="00FF1F6F" w:rsidRPr="006476CE" w:rsidRDefault="00FF1F6F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14" o:spid="_x0000_s1031" type="#_x0000_t202" style="position:absolute;left:5919;top:2923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9s2UKwAAA&#10;ANsAAAAPAAAAZHJzL2Rvd25yZXYueG1sRE/NisIwEL4LvkMYYS+yprpqtWsUd0HxqusDTJuxLdtM&#10;ShNtfXsjCN7m4/ud1aYzlbhR40rLCsajCARxZnXJuYLz3+5zAcJ5ZI2VZVJwJwebdb+3wkTblo90&#10;O/lchBB2CSoovK8TKV1WkEE3sjVx4C62MegDbHKpG2xDuKnkJIrm0mDJoaHAmn4Lyv5PV6PgcmiH&#10;s2Wb7v05Pk7nP1jGqb0r9THott8gPHX+LX65DzrM/4LnL+EAuX4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9s2UKwAAAANsAAAAPAAAAAAAAAAAAAAAAAJcCAABkcnMvZG93bnJl&#10;di54bWxQSwUGAAAAAAQABAD1AAAAhAMAAAAA&#10;" stroked="f">
                  <v:textbox>
                    <w:txbxContent>
                      <w:p w14:paraId="42901519" w14:textId="77777777" w:rsidR="00FF1F6F" w:rsidRDefault="00FF1F6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15" o:spid="_x0000_s1032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Wv1+wQAA&#10;ANsAAAAPAAAAZHJzL2Rvd25yZXYueG1sRE/NasJAEL4X+g7LFLwU3VRsbKObUAuK10QfYMyOSTA7&#10;G7KriW/fFYTe5uP7nXU2mlbcqHeNZQUfswgEcWl1w5WC42E7/QLhPLLG1jIpuJODLH19WWOi7cA5&#10;3QpfiRDCLkEFtfddIqUrazLoZrYjDtzZ9gZ9gH0ldY9DCDetnEdRLA02HBpq7Oi3pvJSXI2C8354&#10;//weTjt/XOaLeIPN8mTvSk3exp8VCE+j/xc/3Xsd5i/g8Us4QKZ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8lr9fsEAAADbAAAADwAAAAAAAAAAAAAAAACXAgAAZHJzL2Rvd25y&#10;ZXYueG1sUEsFBgAAAAAEAAQA9QAAAIUDAAAAAA==&#10;" stroked="f">
                  <v:textbox>
                    <w:txbxContent>
                      <w:p w14:paraId="5B2BAEA7" w14:textId="77777777" w:rsidR="00FF1F6F" w:rsidRDefault="00FF1F6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657B26F3" w14:textId="77777777" w:rsidR="00FF1F6F" w:rsidRPr="00FF1F6F" w:rsidRDefault="00FF1F6F" w:rsidP="00FF1F6F">
      <w:pPr>
        <w:rPr>
          <w:rFonts w:ascii="Arial" w:hAnsi="Arial"/>
        </w:rPr>
      </w:pPr>
      <w:r w:rsidRPr="00FF1F6F">
        <w:rPr>
          <w:rFonts w:ascii="Arial" w:hAnsi="Arial"/>
          <w:b/>
        </w:rPr>
        <w:t>Speed</w:t>
      </w:r>
      <w:r w:rsidRPr="00FF1F6F">
        <w:rPr>
          <w:rFonts w:ascii="Arial" w:hAnsi="Arial"/>
        </w:rPr>
        <w:tab/>
      </w:r>
      <w:r w:rsidRPr="00FF1F6F">
        <w:rPr>
          <w:rFonts w:ascii="Arial" w:hAnsi="Arial"/>
        </w:rPr>
        <w:tab/>
      </w:r>
      <w:r w:rsidRPr="00FF1F6F">
        <w:rPr>
          <w:rFonts w:ascii="Arial" w:hAnsi="Arial"/>
        </w:rPr>
        <w:tab/>
      </w:r>
      <w:r w:rsidRPr="00FF1F6F">
        <w:rPr>
          <w:rFonts w:ascii="Arial" w:hAnsi="Arial"/>
        </w:rPr>
        <w:object w:dxaOrig="940" w:dyaOrig="560" w14:anchorId="37F59A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pt;height:28pt" o:ole="">
            <v:imagedata r:id="rId5" o:title=""/>
          </v:shape>
          <o:OLEObject Type="Embed" ProgID="Equation.3" ShapeID="_x0000_i1025" DrawAspect="Content" ObjectID="_1366217502" r:id="rId6"/>
        </w:object>
      </w:r>
      <w:r w:rsidRPr="00FF1F6F">
        <w:rPr>
          <w:rFonts w:ascii="Arial" w:hAnsi="Arial"/>
        </w:rPr>
        <w:tab/>
      </w:r>
      <w:r w:rsidRPr="00FF1F6F">
        <w:rPr>
          <w:rFonts w:ascii="Arial" w:hAnsi="Arial"/>
        </w:rPr>
        <w:tab/>
      </w:r>
    </w:p>
    <w:p w14:paraId="409231D0" w14:textId="77777777" w:rsidR="00FF1F6F" w:rsidRPr="00FF1F6F" w:rsidRDefault="00FF1F6F" w:rsidP="00FF1F6F">
      <w:pPr>
        <w:rPr>
          <w:rFonts w:ascii="Arial" w:hAnsi="Arial"/>
        </w:rPr>
      </w:pPr>
    </w:p>
    <w:p w14:paraId="438DC3DE" w14:textId="77777777" w:rsidR="00FF1F6F" w:rsidRPr="00FF1F6F" w:rsidRDefault="00FF1F6F" w:rsidP="00FF1F6F">
      <w:pPr>
        <w:rPr>
          <w:rFonts w:ascii="Arial" w:hAnsi="Arial"/>
        </w:rPr>
      </w:pPr>
    </w:p>
    <w:p w14:paraId="309FE42E" w14:textId="77777777" w:rsidR="00FF1F6F" w:rsidRPr="00FF1F6F" w:rsidRDefault="00FF1F6F" w:rsidP="00FF1F6F">
      <w:pPr>
        <w:rPr>
          <w:rFonts w:ascii="Arial" w:hAnsi="Arial"/>
        </w:rPr>
      </w:pPr>
    </w:p>
    <w:p w14:paraId="01018BF6" w14:textId="77777777" w:rsidR="00FF1F6F" w:rsidRPr="00FF1F6F" w:rsidRDefault="00FF1F6F" w:rsidP="00FF1F6F">
      <w:pPr>
        <w:rPr>
          <w:rFonts w:ascii="Arial" w:hAnsi="Arial"/>
        </w:rPr>
      </w:pPr>
    </w:p>
    <w:p w14:paraId="33630847" w14:textId="77777777" w:rsidR="00FF1F6F" w:rsidRPr="00FF1F6F" w:rsidRDefault="00FF1F6F" w:rsidP="00FF1F6F">
      <w:pPr>
        <w:rPr>
          <w:rFonts w:ascii="Arial" w:hAnsi="Arial"/>
        </w:rPr>
      </w:pPr>
      <w:r w:rsidRPr="00FF1F6F">
        <w:rPr>
          <w:rFonts w:ascii="Arial" w:hAnsi="Arial"/>
          <w:b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40230E" wp14:editId="0B8DAA9A">
                <wp:simplePos x="0" y="0"/>
                <wp:positionH relativeFrom="column">
                  <wp:posOffset>2962275</wp:posOffset>
                </wp:positionH>
                <wp:positionV relativeFrom="paragraph">
                  <wp:posOffset>128270</wp:posOffset>
                </wp:positionV>
                <wp:extent cx="1320800" cy="1033145"/>
                <wp:effectExtent l="3175" t="1270" r="9525" b="6985"/>
                <wp:wrapThrough wrapText="bothSides">
                  <wp:wrapPolygon edited="0">
                    <wp:start x="10717" y="0"/>
                    <wp:lineTo x="-312" y="21401"/>
                    <wp:lineTo x="21912" y="21401"/>
                    <wp:lineTo x="11340" y="0"/>
                    <wp:lineTo x="10717" y="0"/>
                  </wp:wrapPolygon>
                </wp:wrapThrough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CFA9F9" w14:textId="77777777" w:rsidR="00FF1F6F" w:rsidRPr="00670410" w:rsidRDefault="00FF1F6F" w:rsidP="00FF1F6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1F682" w14:textId="77777777" w:rsidR="00FF1F6F" w:rsidRDefault="00FF1F6F" w:rsidP="00FF1F6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4F1C7" w14:textId="77777777" w:rsidR="00FF1F6F" w:rsidRDefault="00FF1F6F" w:rsidP="00FF1F6F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33" style="position:absolute;margin-left:233.25pt;margin-top:10.1pt;width:104pt;height:81.35pt;z-index:251659264" coordorigin="5066,2576" coordsize="2080,16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">
                <v:shape id="AutoShape 3" o:spid="_x0000_s1034" type="#_x0000_t5" style="position:absolute;left:5066;top:2576;width:2080;height:1627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a/NoxAAA&#10;ANoAAAAPAAAAZHJzL2Rvd25yZXYueG1sRI/NasJAFIX3gu8w3EJ3zaQqUqKTUMViF3XRtAruLplr&#10;MjRzJ2SmGt++IxRcHs7Px1kWg23FmXpvHCt4TlIQxJXThmsF319vTy8gfEDW2DomBVfyUOTj0RIz&#10;7S78Secy1CKOsM9QQRNCl0npq4Ys+sR1xNE7ud5iiLKvpe7xEsdtKydpOpcWDUdCgx2tG6p+yl8b&#10;Iav9dLuV4Vi603xqDmazm32kSj0+DK8LEIGGcA//t9+1ggncrsQbIPM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GvzaMQAAADaAAAADwAAAAAAAAAAAAAAAACXAgAAZHJzL2Rv&#10;d25yZXYueG1sUEsFBgAAAAAEAAQA9QAAAIgDAAAAAA==&#10;" adj="11080"/>
                <v:line id="Line 4" o:spid="_x0000_s1035" style="position:absolute;visibility:visible;mso-wrap-style:square" from="5626,3349" to="6599,3349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RsSzcxAAAANoAAAAPAAAAAAAAAAAA&#10;AAAAAKECAABkcnMvZG93bnJldi54bWxQSwUGAAAAAAQABAD5AAAAkgMAAAAA&#10;"/>
                <v:line id="Line 5" o:spid="_x0000_s1036" style="position:absolute;visibility:visible;mso-wrap-style:square" from="6079,3363" to="6079,420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nli0qMUAAADaAAAADwAAAAAAAAAA&#10;AAAAAAChAgAAZHJzL2Rvd25yZXYueG1sUEsFBgAAAAAEAAQA+QAAAJMDAAAAAA==&#10;"/>
                <v:shape id="Text Box 6" o:spid="_x0000_s1037" type="#_x0000_t202" style="position:absolute;left:5479;top:3615;width:480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dZXMwwAA&#10;ANoAAAAPAAAAZHJzL2Rvd25yZXYueG1sRI/RasJAFETfhf7Dcgu+iNlUamyjm1ALLb4a/YCb7DUJ&#10;Zu+G7Gri33cLhT4OM3OG2eWT6cSdBtdaVvASxSCIK6tbrhWcT1/LNxDOI2vsLJOCBznIs6fZDlNt&#10;Rz7SvfC1CBB2KSpovO9TKV3VkEEX2Z44eBc7GPRBDrXUA44Bbjq5iuNEGmw5LDTY02dD1bW4GQWX&#10;w7hYv4/ltz9vjq/JHttNaR9KzZ+njy0IT5P/D/+1D1rBGn6vhBsgsx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mdZXMwwAAANoAAAAPAAAAAAAAAAAAAAAAAJcCAABkcnMvZG93&#10;bnJldi54bWxQSwUGAAAAAAQABAD1AAAAhwMAAAAA&#10;" stroked="f">
                  <v:textbox>
                    <w:txbxContent>
                      <w:p w14:paraId="47CFA9F9" w14:textId="77777777" w:rsidR="00FF1F6F" w:rsidRPr="00670410" w:rsidRDefault="00FF1F6F" w:rsidP="00FF1F6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Text Box 7" o:spid="_x0000_s1038" type="#_x0000_t202" style="position:absolute;left:5919;top:2923;width:427;height:4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Wpwu7wgAA&#10;ANoAAAAPAAAAZHJzL2Rvd25yZXYueG1sRI/disIwFITvBd8hnAVvxKbKWt2uUVZB8dafBzhtjm3Z&#10;5qQ0WVvf3iwIXg4z8w2z2vSmFndqXWVZwTSKQRDnVldcKLhe9pMlCOeRNdaWScGDHGzWw8EKU207&#10;PtH97AsRIOxSVFB636RSurwkgy6yDXHwbrY16INsC6lb7ALc1HIWx4k0WHFYKLGhXUn57/nPKLgd&#10;u/H8q8sO/ro4fSZbrBaZfSg1+uh/vkF46v07/GoftYIE/q+EGyDXT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anC7vCAAAA2gAAAA8AAAAAAAAAAAAAAAAAlwIAAGRycy9kb3du&#10;cmV2LnhtbFBLBQYAAAAABAAEAPUAAACGAwAAAAA=&#10;" stroked="f">
                  <v:textbox>
                    <w:txbxContent>
                      <w:p w14:paraId="3621F682" w14:textId="77777777" w:rsidR="00FF1F6F" w:rsidRDefault="00FF1F6F" w:rsidP="00FF1F6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8" o:spid="_x0000_s1039" type="#_x0000_t202" style="position:absolute;left:6265;top:3603;width:428;height:48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664gwgAA&#10;ANoAAAAPAAAAZHJzL2Rvd25yZXYueG1sRI/disIwFITvBd8hnAVvRFNltW63UVZB8dafBzg2pz9s&#10;c1KarK1vbxYEL4eZ+YZJN72pxZ1aV1lWMJtGIIgzqysuFFwv+8kKhPPIGmvLpOBBDjbr4SDFRNuO&#10;T3Q/+0IECLsEFZTeN4mULivJoJvahjh4uW0N+iDbQuoWuwA3tZxH0VIarDgslNjQrqTs9/xnFOTH&#10;brz46m4Hf41Pn8stVvHNPpQaffQ/3yA89f4dfrWPWkEM/1fCDZDrJ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nrriDCAAAA2gAAAA8AAAAAAAAAAAAAAAAAlwIAAGRycy9kb3du&#10;cmV2LnhtbFBLBQYAAAAABAAEAPUAAACGAwAAAAA=&#10;" stroked="f">
                  <v:textbox>
                    <w:txbxContent>
                      <w:p w14:paraId="5E94F1C7" w14:textId="77777777" w:rsidR="00FF1F6F" w:rsidRDefault="00FF1F6F" w:rsidP="00FF1F6F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79415033" w14:textId="77777777" w:rsidR="00FF1F6F" w:rsidRPr="00FF1F6F" w:rsidRDefault="00FF1F6F" w:rsidP="00FF1F6F">
      <w:pPr>
        <w:rPr>
          <w:rFonts w:ascii="Arial" w:hAnsi="Arial"/>
          <w:b/>
        </w:rPr>
      </w:pPr>
    </w:p>
    <w:p w14:paraId="59AEBA03" w14:textId="77777777" w:rsidR="00FF1F6F" w:rsidRPr="00FF1F6F" w:rsidRDefault="00FF1F6F" w:rsidP="00FF1F6F">
      <w:pPr>
        <w:rPr>
          <w:rFonts w:ascii="Arial" w:hAnsi="Arial"/>
          <w:b/>
        </w:rPr>
      </w:pPr>
    </w:p>
    <w:p w14:paraId="1F22E287" w14:textId="77777777" w:rsidR="00FF1F6F" w:rsidRPr="00FF1F6F" w:rsidRDefault="00FF1F6F" w:rsidP="00FF1F6F">
      <w:pPr>
        <w:rPr>
          <w:rFonts w:ascii="Arial" w:hAnsi="Arial"/>
          <w:b/>
        </w:rPr>
      </w:pPr>
      <w:r w:rsidRPr="00FF1F6F">
        <w:rPr>
          <w:rFonts w:ascii="Arial" w:hAnsi="Arial"/>
          <w:b/>
        </w:rPr>
        <w:t>Velocity</w:t>
      </w:r>
      <w:r w:rsidRPr="00FF1F6F">
        <w:rPr>
          <w:rFonts w:ascii="Arial" w:hAnsi="Arial"/>
          <w:b/>
        </w:rPr>
        <w:tab/>
      </w:r>
      <w:r w:rsidRPr="00FF1F6F">
        <w:rPr>
          <w:rFonts w:ascii="Arial" w:hAnsi="Arial"/>
          <w:b/>
        </w:rPr>
        <w:tab/>
      </w:r>
      <w:r w:rsidRPr="00FF1F6F">
        <w:rPr>
          <w:rFonts w:ascii="Arial" w:hAnsi="Arial"/>
          <w:b/>
        </w:rPr>
        <w:tab/>
      </w:r>
      <w:r w:rsidRPr="00FF1F6F">
        <w:rPr>
          <w:rFonts w:ascii="Arial" w:hAnsi="Arial"/>
        </w:rPr>
        <w:object w:dxaOrig="440" w:dyaOrig="560" w14:anchorId="54D6999B">
          <v:shape id="_x0000_i1026" type="#_x0000_t75" style="width:22pt;height:28pt" o:ole="">
            <v:imagedata r:id="rId7" o:title=""/>
          </v:shape>
          <o:OLEObject Type="Embed" ProgID="Equation.3" ShapeID="_x0000_i1026" DrawAspect="Content" ObjectID="_1366217503" r:id="rId8"/>
        </w:object>
      </w:r>
      <w:r w:rsidRPr="00FF1F6F">
        <w:rPr>
          <w:rFonts w:ascii="Arial" w:hAnsi="Arial"/>
        </w:rPr>
        <w:t xml:space="preserve">  </w:t>
      </w:r>
      <w:r w:rsidRPr="00FF1F6F">
        <w:rPr>
          <w:rFonts w:ascii="Arial" w:hAnsi="Arial"/>
        </w:rPr>
        <w:tab/>
      </w:r>
      <w:r w:rsidRPr="00FF1F6F">
        <w:rPr>
          <w:rFonts w:ascii="Arial" w:hAnsi="Arial"/>
        </w:rPr>
        <w:tab/>
      </w:r>
    </w:p>
    <w:p w14:paraId="18591BEE" w14:textId="77777777" w:rsidR="00FF1F6F" w:rsidRPr="00FF1F6F" w:rsidRDefault="00FF1F6F" w:rsidP="00FF1F6F">
      <w:pPr>
        <w:rPr>
          <w:rFonts w:ascii="Arial" w:hAnsi="Arial"/>
        </w:rPr>
      </w:pPr>
    </w:p>
    <w:p w14:paraId="2D91267F" w14:textId="77777777" w:rsidR="00EC27A5" w:rsidRDefault="00EC27A5" w:rsidP="00222BC9">
      <w:pPr>
        <w:rPr>
          <w:rFonts w:ascii="Arial" w:hAnsi="Arial"/>
        </w:rPr>
      </w:pPr>
    </w:p>
    <w:p w14:paraId="347E8FFB" w14:textId="77777777" w:rsidR="00FF1F6F" w:rsidRDefault="00FF1F6F" w:rsidP="00222BC9">
      <w:pPr>
        <w:rPr>
          <w:rFonts w:ascii="Arial" w:hAnsi="Arial"/>
        </w:rPr>
      </w:pPr>
    </w:p>
    <w:p w14:paraId="766672B6" w14:textId="77777777" w:rsidR="00FF1F6F" w:rsidRDefault="00FF1F6F" w:rsidP="00222BC9">
      <w:pPr>
        <w:rPr>
          <w:rFonts w:ascii="Arial" w:hAnsi="Arial"/>
        </w:rPr>
      </w:pPr>
    </w:p>
    <w:p w14:paraId="534BAAD9" w14:textId="77777777" w:rsidR="00FF1F6F" w:rsidRDefault="00FF1F6F" w:rsidP="00222BC9">
      <w:pPr>
        <w:rPr>
          <w:rFonts w:ascii="Arial" w:hAnsi="Arial"/>
        </w:rPr>
      </w:pPr>
    </w:p>
    <w:p w14:paraId="18E6350E" w14:textId="12FE4012" w:rsidR="00FF1F6F" w:rsidRDefault="00FF1F6F" w:rsidP="00222BC9">
      <w:pPr>
        <w:rPr>
          <w:rFonts w:ascii="Arial" w:hAnsi="Arial"/>
        </w:rPr>
      </w:pPr>
      <w:r w:rsidRPr="00291F51">
        <w:rPr>
          <w:rFonts w:ascii="Arial" w:hAnsi="Arial"/>
          <w:b/>
        </w:rPr>
        <w:t>Speed of light</w:t>
      </w:r>
      <w:r>
        <w:rPr>
          <w:rFonts w:ascii="Arial" w:hAnsi="Arial"/>
        </w:rPr>
        <w:t xml:space="preserve">  =  3.00 x 10</w:t>
      </w:r>
      <w:r w:rsidRPr="00FF1F6F">
        <w:rPr>
          <w:rFonts w:ascii="Arial" w:hAnsi="Arial"/>
          <w:vertAlign w:val="superscript"/>
        </w:rPr>
        <w:t>5</w:t>
      </w:r>
      <w:r>
        <w:rPr>
          <w:rFonts w:ascii="Arial" w:hAnsi="Arial"/>
        </w:rPr>
        <w:t xml:space="preserve"> km/s</w:t>
      </w:r>
      <w:r w:rsidR="00291F51">
        <w:rPr>
          <w:rFonts w:ascii="Arial" w:hAnsi="Arial"/>
        </w:rPr>
        <w:t xml:space="preserve">  =  300,000 km/s</w:t>
      </w:r>
    </w:p>
    <w:p w14:paraId="2A8031AB" w14:textId="77777777" w:rsidR="00291F51" w:rsidRDefault="00291F51" w:rsidP="00222BC9">
      <w:pPr>
        <w:rPr>
          <w:rFonts w:ascii="Arial" w:hAnsi="Arial"/>
        </w:rPr>
      </w:pPr>
    </w:p>
    <w:p w14:paraId="3EECA8F0" w14:textId="77777777" w:rsidR="00291F51" w:rsidRDefault="00291F51" w:rsidP="00222BC9">
      <w:pPr>
        <w:rPr>
          <w:rFonts w:ascii="Arial" w:hAnsi="Arial"/>
        </w:rPr>
      </w:pPr>
      <w:bookmarkStart w:id="0" w:name="_GoBack"/>
      <w:bookmarkEnd w:id="0"/>
    </w:p>
    <w:p w14:paraId="528E14FB" w14:textId="77777777" w:rsidR="00FF1F6F" w:rsidRDefault="00FF1F6F" w:rsidP="00222BC9">
      <w:pPr>
        <w:rPr>
          <w:rFonts w:ascii="Arial" w:hAnsi="Arial"/>
        </w:rPr>
      </w:pPr>
    </w:p>
    <w:p w14:paraId="2FC7B22F" w14:textId="77777777" w:rsidR="00FF1F6F" w:rsidRPr="003D11C3" w:rsidRDefault="00FF1F6F" w:rsidP="00222BC9">
      <w:pPr>
        <w:rPr>
          <w:rFonts w:ascii="Arial" w:hAnsi="Arial"/>
        </w:rPr>
      </w:pPr>
    </w:p>
    <w:sectPr w:rsidR="00FF1F6F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7A5"/>
    <w:rsid w:val="00222BC9"/>
    <w:rsid w:val="00291F51"/>
    <w:rsid w:val="003D11C3"/>
    <w:rsid w:val="005872A5"/>
    <w:rsid w:val="00967719"/>
    <w:rsid w:val="00BF67FC"/>
    <w:rsid w:val="00DA5783"/>
    <w:rsid w:val="00EC27A5"/>
    <w:rsid w:val="00FF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0"/>
    <o:shapelayout v:ext="edit">
      <o:idmap v:ext="edit" data="1"/>
    </o:shapelayout>
  </w:shapeDefaults>
  <w:decimalSymbol w:val="."/>
  <w:listSeparator w:val=","/>
  <w14:docId w14:val="0015241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image" Target="media/image2.emf"/><Relationship Id="rId8" Type="http://schemas.openxmlformats.org/officeDocument/2006/relationships/oleObject" Target="embeddings/Microsoft_Equation2.bin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29</Words>
  <Characters>171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2015-05-05T12:02:00Z</dcterms:created>
  <dcterms:modified xsi:type="dcterms:W3CDTF">2015-05-05T12:05:00Z</dcterms:modified>
</cp:coreProperties>
</file>