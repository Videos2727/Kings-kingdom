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B90590" w14:textId="77777777" w:rsidR="005872A5" w:rsidRPr="009B647A" w:rsidRDefault="009B647A" w:rsidP="009B647A">
      <w:pPr>
        <w:jc w:val="center"/>
        <w:rPr>
          <w:rFonts w:ascii="Arial" w:hAnsi="Arial"/>
          <w:b/>
        </w:rPr>
      </w:pPr>
      <w:r w:rsidRPr="009B647A">
        <w:rPr>
          <w:rFonts w:ascii="Arial" w:hAnsi="Arial"/>
          <w:b/>
        </w:rPr>
        <w:t>Year 10 Science</w:t>
      </w:r>
    </w:p>
    <w:p w14:paraId="47172826" w14:textId="77777777" w:rsidR="009B647A" w:rsidRPr="009B647A" w:rsidRDefault="009B647A" w:rsidP="009B647A">
      <w:pPr>
        <w:jc w:val="center"/>
        <w:rPr>
          <w:rFonts w:ascii="Arial" w:hAnsi="Arial"/>
          <w:b/>
        </w:rPr>
      </w:pPr>
      <w:r w:rsidRPr="009B647A">
        <w:rPr>
          <w:rFonts w:ascii="Arial" w:hAnsi="Arial"/>
          <w:b/>
        </w:rPr>
        <w:t>Semester 1 Examination 2105 - Revision</w:t>
      </w:r>
    </w:p>
    <w:p w14:paraId="5E6C148B" w14:textId="77777777" w:rsidR="009B647A" w:rsidRDefault="009B647A" w:rsidP="00222BC9">
      <w:pPr>
        <w:rPr>
          <w:rFonts w:ascii="Arial" w:hAnsi="Arial"/>
        </w:rPr>
      </w:pPr>
    </w:p>
    <w:p w14:paraId="735CF10F" w14:textId="77777777" w:rsidR="009B647A" w:rsidRPr="009B647A" w:rsidRDefault="009B647A" w:rsidP="00222BC9">
      <w:pPr>
        <w:rPr>
          <w:rFonts w:ascii="Arial" w:hAnsi="Arial"/>
          <w:b/>
        </w:rPr>
      </w:pPr>
      <w:r w:rsidRPr="009B647A">
        <w:rPr>
          <w:rFonts w:ascii="Arial" w:hAnsi="Arial"/>
          <w:b/>
        </w:rPr>
        <w:t>Astronomy</w:t>
      </w:r>
    </w:p>
    <w:p w14:paraId="4F98C11D" w14:textId="77777777" w:rsidR="009B647A" w:rsidRDefault="009B647A" w:rsidP="00222BC9">
      <w:pPr>
        <w:rPr>
          <w:rFonts w:ascii="Arial" w:hAnsi="Arial"/>
        </w:rPr>
      </w:pPr>
    </w:p>
    <w:p w14:paraId="32354855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>1.</w:t>
      </w:r>
      <w:r w:rsidRPr="0001647B">
        <w:rPr>
          <w:rFonts w:ascii="Arial" w:hAnsi="Arial"/>
        </w:rPr>
        <w:tab/>
        <w:t>Complete the following table.</w:t>
      </w:r>
    </w:p>
    <w:p w14:paraId="4124B3B4" w14:textId="77777777" w:rsidR="0001647B" w:rsidRPr="0001647B" w:rsidRDefault="0001647B" w:rsidP="0001647B">
      <w:pPr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1"/>
        <w:gridCol w:w="8297"/>
      </w:tblGrid>
      <w:tr w:rsidR="0001647B" w:rsidRPr="0001647B" w14:paraId="3DBAA763" w14:textId="77777777" w:rsidTr="0001647B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242" w:type="dxa"/>
            <w:vAlign w:val="center"/>
          </w:tcPr>
          <w:p w14:paraId="380EDD87" w14:textId="77777777" w:rsidR="0001647B" w:rsidRPr="0001647B" w:rsidRDefault="0001647B" w:rsidP="0001647B">
            <w:pPr>
              <w:rPr>
                <w:rFonts w:ascii="Arial" w:hAnsi="Arial"/>
                <w:b/>
              </w:rPr>
            </w:pPr>
            <w:r w:rsidRPr="0001647B">
              <w:rPr>
                <w:rFonts w:ascii="Arial" w:hAnsi="Arial"/>
                <w:b/>
              </w:rPr>
              <w:t>TERM</w:t>
            </w:r>
          </w:p>
        </w:tc>
        <w:tc>
          <w:tcPr>
            <w:tcW w:w="8607" w:type="dxa"/>
            <w:vAlign w:val="center"/>
          </w:tcPr>
          <w:p w14:paraId="2D55556B" w14:textId="77777777" w:rsidR="0001647B" w:rsidRPr="0001647B" w:rsidRDefault="0001647B" w:rsidP="0001647B">
            <w:pPr>
              <w:rPr>
                <w:rFonts w:ascii="Arial" w:hAnsi="Arial"/>
                <w:b/>
              </w:rPr>
            </w:pPr>
            <w:r w:rsidRPr="0001647B">
              <w:rPr>
                <w:rFonts w:ascii="Arial" w:hAnsi="Arial"/>
                <w:b/>
              </w:rPr>
              <w:t>DEFINITION</w:t>
            </w:r>
          </w:p>
        </w:tc>
      </w:tr>
      <w:tr w:rsidR="0001647B" w:rsidRPr="0001647B" w14:paraId="6C0CD182" w14:textId="77777777" w:rsidTr="0001647B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1242" w:type="dxa"/>
            <w:vAlign w:val="center"/>
          </w:tcPr>
          <w:p w14:paraId="3CB45FAD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light year</w:t>
            </w:r>
          </w:p>
        </w:tc>
        <w:tc>
          <w:tcPr>
            <w:tcW w:w="8607" w:type="dxa"/>
            <w:vAlign w:val="center"/>
          </w:tcPr>
          <w:p w14:paraId="6EC73A19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478DFE49" w14:textId="77777777" w:rsidTr="0001647B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1242" w:type="dxa"/>
            <w:vAlign w:val="center"/>
          </w:tcPr>
          <w:p w14:paraId="42CE4EF4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constellation</w:t>
            </w:r>
          </w:p>
        </w:tc>
        <w:tc>
          <w:tcPr>
            <w:tcW w:w="8607" w:type="dxa"/>
            <w:vAlign w:val="center"/>
          </w:tcPr>
          <w:p w14:paraId="7FB7C1AD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6F4439CC" w14:textId="77777777" w:rsidTr="0001647B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1242" w:type="dxa"/>
            <w:vAlign w:val="center"/>
          </w:tcPr>
          <w:p w14:paraId="2D611ADA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galaxy</w:t>
            </w:r>
          </w:p>
        </w:tc>
        <w:tc>
          <w:tcPr>
            <w:tcW w:w="8607" w:type="dxa"/>
            <w:vAlign w:val="center"/>
          </w:tcPr>
          <w:p w14:paraId="014FD8FE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3C6AED2A" w14:textId="77777777" w:rsidTr="0001647B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1242" w:type="dxa"/>
            <w:vAlign w:val="center"/>
          </w:tcPr>
          <w:p w14:paraId="276A49CA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nebula</w:t>
            </w:r>
          </w:p>
        </w:tc>
        <w:tc>
          <w:tcPr>
            <w:tcW w:w="8607" w:type="dxa"/>
            <w:vAlign w:val="center"/>
          </w:tcPr>
          <w:p w14:paraId="339D8102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016EE8F6" w14:textId="77777777" w:rsidTr="0001647B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1242" w:type="dxa"/>
            <w:vAlign w:val="center"/>
          </w:tcPr>
          <w:p w14:paraId="6D192A03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supernova</w:t>
            </w:r>
          </w:p>
        </w:tc>
        <w:tc>
          <w:tcPr>
            <w:tcW w:w="8607" w:type="dxa"/>
            <w:vAlign w:val="center"/>
          </w:tcPr>
          <w:p w14:paraId="796DB969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1F23D906" w14:textId="77777777" w:rsidTr="0001647B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1242" w:type="dxa"/>
            <w:vAlign w:val="center"/>
          </w:tcPr>
          <w:p w14:paraId="16EBC391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red giant</w:t>
            </w:r>
          </w:p>
        </w:tc>
        <w:tc>
          <w:tcPr>
            <w:tcW w:w="8607" w:type="dxa"/>
            <w:vAlign w:val="center"/>
          </w:tcPr>
          <w:p w14:paraId="6DBA4CDE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11FBD182" w14:textId="77777777" w:rsidTr="0001647B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1242" w:type="dxa"/>
            <w:vAlign w:val="center"/>
          </w:tcPr>
          <w:p w14:paraId="3D497A7F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black hole</w:t>
            </w:r>
          </w:p>
        </w:tc>
        <w:tc>
          <w:tcPr>
            <w:tcW w:w="8607" w:type="dxa"/>
            <w:vAlign w:val="center"/>
          </w:tcPr>
          <w:p w14:paraId="46ED2045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14E811C2" w14:textId="77777777" w:rsidTr="0001647B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1242" w:type="dxa"/>
            <w:vAlign w:val="center"/>
          </w:tcPr>
          <w:p w14:paraId="04A124EC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sunspot</w:t>
            </w:r>
          </w:p>
        </w:tc>
        <w:tc>
          <w:tcPr>
            <w:tcW w:w="8607" w:type="dxa"/>
            <w:vAlign w:val="center"/>
          </w:tcPr>
          <w:p w14:paraId="35122A28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4854F023" w14:textId="77777777" w:rsidTr="0001647B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1242" w:type="dxa"/>
            <w:vAlign w:val="center"/>
          </w:tcPr>
          <w:p w14:paraId="25FDEF0F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corona</w:t>
            </w:r>
          </w:p>
        </w:tc>
        <w:tc>
          <w:tcPr>
            <w:tcW w:w="8607" w:type="dxa"/>
            <w:vAlign w:val="center"/>
          </w:tcPr>
          <w:p w14:paraId="19C8D30A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68F379D5" w14:textId="77777777" w:rsidTr="0001647B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1242" w:type="dxa"/>
            <w:vAlign w:val="center"/>
          </w:tcPr>
          <w:p w14:paraId="7D8D4FD2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fusion</w:t>
            </w:r>
          </w:p>
        </w:tc>
        <w:tc>
          <w:tcPr>
            <w:tcW w:w="8607" w:type="dxa"/>
            <w:vAlign w:val="center"/>
          </w:tcPr>
          <w:p w14:paraId="313C14B7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</w:tbl>
    <w:p w14:paraId="5F95D9E9" w14:textId="77777777" w:rsidR="0001647B" w:rsidRPr="0001647B" w:rsidRDefault="0001647B" w:rsidP="0001647B">
      <w:pPr>
        <w:rPr>
          <w:rFonts w:ascii="Arial" w:hAnsi="Arial"/>
        </w:rPr>
      </w:pPr>
    </w:p>
    <w:p w14:paraId="12D5B150" w14:textId="77777777" w:rsidR="0001647B" w:rsidRPr="0001647B" w:rsidRDefault="0001647B" w:rsidP="0001647B">
      <w:pPr>
        <w:rPr>
          <w:rFonts w:ascii="Arial" w:hAnsi="Arial"/>
        </w:rPr>
      </w:pPr>
      <w:r>
        <w:rPr>
          <w:rFonts w:ascii="Arial" w:hAnsi="Arial"/>
        </w:rPr>
        <w:t>2</w:t>
      </w:r>
      <w:r w:rsidRPr="0001647B">
        <w:rPr>
          <w:rFonts w:ascii="Arial" w:hAnsi="Arial"/>
        </w:rPr>
        <w:t>.</w:t>
      </w:r>
      <w:r w:rsidRPr="0001647B">
        <w:rPr>
          <w:rFonts w:ascii="Arial" w:hAnsi="Arial"/>
        </w:rPr>
        <w:tab/>
        <w:t xml:space="preserve">Light travels at 300,000 km/sec.  </w:t>
      </w:r>
      <w:r>
        <w:rPr>
          <w:rFonts w:ascii="Arial" w:hAnsi="Arial"/>
        </w:rPr>
        <w:t>A</w:t>
      </w:r>
      <w:r w:rsidRPr="0001647B">
        <w:rPr>
          <w:rFonts w:ascii="Arial" w:hAnsi="Arial"/>
        </w:rPr>
        <w:t xml:space="preserve"> star is </w:t>
      </w:r>
      <w:r>
        <w:rPr>
          <w:rFonts w:ascii="Arial" w:hAnsi="Arial"/>
        </w:rPr>
        <w:t>97.6</w:t>
      </w:r>
      <w:r w:rsidRPr="0001647B">
        <w:rPr>
          <w:rFonts w:ascii="Arial" w:hAnsi="Arial"/>
        </w:rPr>
        <w:t xml:space="preserve"> light years away.  We can only travel </w:t>
      </w:r>
      <w:r>
        <w:rPr>
          <w:rFonts w:ascii="Arial" w:hAnsi="Arial"/>
        </w:rPr>
        <w:tab/>
      </w:r>
      <w:r w:rsidRPr="0001647B">
        <w:rPr>
          <w:rFonts w:ascii="Arial" w:hAnsi="Arial"/>
        </w:rPr>
        <w:t>at about 15 - 20 km/second with our best rockets.</w:t>
      </w:r>
    </w:p>
    <w:p w14:paraId="2B001298" w14:textId="77777777" w:rsidR="0001647B" w:rsidRPr="0001647B" w:rsidRDefault="0001647B" w:rsidP="0001647B">
      <w:pPr>
        <w:rPr>
          <w:rFonts w:ascii="Arial" w:hAnsi="Arial"/>
        </w:rPr>
      </w:pPr>
    </w:p>
    <w:p w14:paraId="3CD62477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  <w:t>(a)</w:t>
      </w:r>
      <w:r w:rsidRPr="0001647B">
        <w:rPr>
          <w:rFonts w:ascii="Arial" w:hAnsi="Arial"/>
        </w:rPr>
        <w:tab/>
        <w:t xml:space="preserve">With our current technology, are we likely to be able to travel to this star in the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01647B">
        <w:rPr>
          <w:rFonts w:ascii="Arial" w:hAnsi="Arial"/>
        </w:rPr>
        <w:t>near future?  Give a few reasons for your answer.</w:t>
      </w:r>
    </w:p>
    <w:p w14:paraId="7E41BB80" w14:textId="77777777" w:rsidR="0001647B" w:rsidRPr="0001647B" w:rsidRDefault="0001647B" w:rsidP="0001647B">
      <w:pPr>
        <w:rPr>
          <w:rFonts w:ascii="Arial" w:hAnsi="Arial"/>
        </w:rPr>
      </w:pPr>
    </w:p>
    <w:p w14:paraId="3AC30846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YES  /  NO       (Circle your answer.)</w:t>
      </w:r>
    </w:p>
    <w:p w14:paraId="6721391F" w14:textId="77777777" w:rsidR="0001647B" w:rsidRPr="0001647B" w:rsidRDefault="0001647B" w:rsidP="0001647B">
      <w:pPr>
        <w:rPr>
          <w:rFonts w:ascii="Arial" w:hAnsi="Arial"/>
        </w:rPr>
      </w:pPr>
    </w:p>
    <w:p w14:paraId="00995659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 xml:space="preserve">Reasons:      </w:t>
      </w:r>
      <w:r w:rsidRPr="0001647B">
        <w:rPr>
          <w:rFonts w:ascii="Arial" w:hAnsi="Arial"/>
        </w:rPr>
        <w:tab/>
        <w:t>•</w:t>
      </w:r>
    </w:p>
    <w:p w14:paraId="15924005" w14:textId="77777777" w:rsidR="0001647B" w:rsidRPr="0001647B" w:rsidRDefault="0001647B" w:rsidP="0001647B">
      <w:pPr>
        <w:rPr>
          <w:rFonts w:ascii="Arial" w:hAnsi="Arial"/>
        </w:rPr>
      </w:pPr>
    </w:p>
    <w:p w14:paraId="26AEAF53" w14:textId="77777777" w:rsidR="0001647B" w:rsidRPr="0001647B" w:rsidRDefault="0001647B" w:rsidP="0001647B">
      <w:pPr>
        <w:rPr>
          <w:rFonts w:ascii="Arial" w:hAnsi="Arial"/>
        </w:rPr>
      </w:pPr>
    </w:p>
    <w:p w14:paraId="1688C847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•</w:t>
      </w:r>
    </w:p>
    <w:p w14:paraId="187801B5" w14:textId="77777777" w:rsidR="0001647B" w:rsidRPr="0001647B" w:rsidRDefault="0001647B" w:rsidP="0001647B">
      <w:pPr>
        <w:rPr>
          <w:rFonts w:ascii="Arial" w:hAnsi="Arial"/>
        </w:rPr>
      </w:pPr>
    </w:p>
    <w:p w14:paraId="4EE63789" w14:textId="77777777" w:rsidR="0001647B" w:rsidRPr="0001647B" w:rsidRDefault="0001647B" w:rsidP="0001647B">
      <w:pPr>
        <w:rPr>
          <w:rFonts w:ascii="Arial" w:hAnsi="Arial"/>
        </w:rPr>
      </w:pPr>
    </w:p>
    <w:p w14:paraId="70ED5C7E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•</w:t>
      </w:r>
    </w:p>
    <w:p w14:paraId="5D024E80" w14:textId="77777777" w:rsidR="0001647B" w:rsidRPr="0001647B" w:rsidRDefault="0001647B" w:rsidP="0001647B">
      <w:pPr>
        <w:rPr>
          <w:rFonts w:ascii="Arial" w:hAnsi="Arial"/>
        </w:rPr>
      </w:pPr>
    </w:p>
    <w:p w14:paraId="3C8A60BD" w14:textId="77777777" w:rsidR="0001647B" w:rsidRPr="0001647B" w:rsidRDefault="0001647B" w:rsidP="0001647B">
      <w:pPr>
        <w:rPr>
          <w:rFonts w:ascii="Arial" w:hAnsi="Arial"/>
        </w:rPr>
      </w:pPr>
    </w:p>
    <w:p w14:paraId="23ADFD24" w14:textId="77777777" w:rsid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br w:type="page"/>
      </w:r>
      <w:r w:rsidRPr="0001647B">
        <w:rPr>
          <w:rFonts w:ascii="Arial" w:hAnsi="Arial"/>
        </w:rPr>
        <w:lastRenderedPageBreak/>
        <w:tab/>
        <w:t>(b)</w:t>
      </w:r>
      <w:r w:rsidRPr="0001647B">
        <w:rPr>
          <w:rFonts w:ascii="Arial" w:hAnsi="Arial"/>
        </w:rPr>
        <w:tab/>
      </w:r>
      <w:r>
        <w:rPr>
          <w:rFonts w:ascii="Arial" w:hAnsi="Arial"/>
        </w:rPr>
        <w:t>Calculate how long it will take to get to this star (in seconds).</w:t>
      </w:r>
    </w:p>
    <w:p w14:paraId="64D516AF" w14:textId="77777777" w:rsidR="0001647B" w:rsidRDefault="0001647B" w:rsidP="0001647B">
      <w:pPr>
        <w:rPr>
          <w:rFonts w:ascii="Arial" w:hAnsi="Arial"/>
        </w:rPr>
      </w:pPr>
      <w:r w:rsidRPr="00001226">
        <w:rPr>
          <w:rFonts w:ascii="Arial" w:hAnsi="Arial"/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53ABBAB" wp14:editId="193E782C">
                <wp:simplePos x="0" y="0"/>
                <wp:positionH relativeFrom="column">
                  <wp:posOffset>5143500</wp:posOffset>
                </wp:positionH>
                <wp:positionV relativeFrom="paragraph">
                  <wp:posOffset>-632460</wp:posOffset>
                </wp:positionV>
                <wp:extent cx="1320800" cy="1033145"/>
                <wp:effectExtent l="25400" t="25400" r="50800" b="33655"/>
                <wp:wrapThrough wrapText="bothSides">
                  <wp:wrapPolygon edited="0">
                    <wp:start x="9969" y="-531"/>
                    <wp:lineTo x="1246" y="16462"/>
                    <wp:lineTo x="-415" y="16993"/>
                    <wp:lineTo x="-415" y="21773"/>
                    <wp:lineTo x="22015" y="21773"/>
                    <wp:lineTo x="21600" y="20179"/>
                    <wp:lineTo x="12046" y="-531"/>
                    <wp:lineTo x="9969" y="-531"/>
                  </wp:wrapPolygon>
                </wp:wrapThrough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23" name="AutoShape 24"/>
                        <wps:cNvSpPr>
                          <a:spLocks noChangeArrowheads="1"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25"/>
                        <wps:cNvCnPr/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/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AB1191" w14:textId="77777777" w:rsidR="0001647B" w:rsidRPr="006476CE" w:rsidRDefault="0001647B" w:rsidP="0001647B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5919" y="2923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82D6C1" w14:textId="77777777" w:rsidR="0001647B" w:rsidRDefault="0001647B" w:rsidP="0001647B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0D2FA" w14:textId="77777777" w:rsidR="0001647B" w:rsidRDefault="0001647B" w:rsidP="0001647B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" o:spid="_x0000_s1026" style="position:absolute;margin-left:405pt;margin-top:-49.75pt;width:104pt;height:81.35pt;z-index:251659264" coordorigin="5066,2576" coordsize="2080,16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">
                <v:shapetype id="_x0000_t5" coordsize="21600,21600" o:spt="5" adj="10800" path="m@0,0l0,21600,21600,21600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4" o:spid="_x0000_s1027" type="#_x0000_t5" style="position:absolute;left:5066;top:2576;width:2080;height:162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GhsjxAAA&#10;ANsAAAAPAAAAZHJzL2Rvd25yZXYueG1sRI/NasJAFIX3Qt9huIXudNJERFLH0JYWXdSFaRW6u2Su&#10;ydDMnZAZNb59RxBcHs7Px1kUg23FiXpvHCt4niQgiCunDdcKfr4/x3MQPiBrbB2Tggt5KJYPowXm&#10;2p15S6cy1CKOsM9RQRNCl0vpq4Ys+onriKN3cL3FEGVfS93jOY7bVqZJMpMWDUdCgx29N1T9lUcb&#10;IW+7bLWS4bd0h1lm9uZjM/1KlHp6HF5fQAQawj18a6+1gjSD65f4A+TyH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BobI8QAAADbAAAADwAAAAAAAAAAAAAAAACXAgAAZHJzL2Rv&#10;d25yZXYueG1sUEsFBgAAAAAEAAQA9QAAAIgDAAAAAA==&#10;" adj="11080"/>
                <v:line id="Line 25" o:spid="_x0000_s1028" style="position:absolute;visibility:visible;mso-wrap-style:square" from="5626,3349" to="6599,334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Ap2xzbGAAAA2wAAAA8AAAAAAAAA&#10;AAAAAAAAoQIAAGRycy9kb3ducmV2LnhtbFBLBQYAAAAABAAEAPkAAACUAwAAAAA=&#10;"/>
                <v:line id="Line 26" o:spid="_x0000_s1029" style="position:absolute;visibility:visible;mso-wrap-style:square" from="6079,3363" to="6079,420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TpircYAAADb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GU6Yq3GAAAA2wAAAA8AAAAAAAAA&#10;AAAAAAAAoQIAAGRycy9kb3ducmV2LnhtbFBLBQYAAAAABAAEAPkAAACUAwAAAAA=&#10;"/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27" o:spid="_x0000_s1030" type="#_x0000_t202" style="position:absolute;left:5479;top:3615;width:480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qAwvwQAA&#10;ANsAAAAPAAAAZHJzL2Rvd25yZXYueG1sRI/RisIwFETfBf8hXMEXWVPFrVqNooLiq64fcG2ubbG5&#10;KU209e+NIOzjMDNnmOW6NaV4Uu0KywpGwwgEcWp1wZmCy9/+ZwbCeWSNpWVS8CIH61W3s8RE24ZP&#10;9Dz7TAQIuwQV5N5XiZQuzcmgG9qKOHg3Wxv0QdaZ1DU2AW5KOY6iWBosOCzkWNEup/R+fhgFt2Mz&#10;+J0314O/TE+TeIvF9GpfSvV77WYBwlPr/8Pf9lErGMfw+RJ+gFy9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o6gML8EAAADbAAAADwAAAAAAAAAAAAAAAACXAgAAZHJzL2Rvd25y&#10;ZXYueG1sUEsFBgAAAAAEAAQA9QAAAIUDAAAAAA==&#10;" stroked="f">
                  <v:textbox>
                    <w:txbxContent>
                      <w:p w14:paraId="3EAB1191" w14:textId="77777777" w:rsidR="0001647B" w:rsidRPr="006476CE" w:rsidRDefault="0001647B" w:rsidP="0001647B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sp</w:t>
                        </w:r>
                      </w:p>
                    </w:txbxContent>
                  </v:textbox>
                </v:shape>
                <v:shape id="Text Box 28" o:spid="_x0000_s1031" type="#_x0000_t202" style="position:absolute;left:5919;top:2923;width:427;height:4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5Km0wQAA&#10;ANsAAAAPAAAAZHJzL2Rvd25yZXYueG1sRI/RisIwFETfBf8hXMEXWVPFtVqNooLiq64fcG2ubbG5&#10;KU209e+NIOzjMDNnmOW6NaV4Uu0KywpGwwgEcWp1wZmCy9/+ZwbCeWSNpWVS8CIH61W3s8RE24ZP&#10;9Dz7TAQIuwQV5N5XiZQuzcmgG9qKOHg3Wxv0QdaZ1DU2AW5KOY6iqTRYcFjIsaJdTun9/DAKbsdm&#10;8Dtvrgd/iU+T6RaL+GpfSvV77WYBwlPr/8Pf9lErGMfw+RJ+gFy9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zOSptMEAAADbAAAADwAAAAAAAAAAAAAAAACXAgAAZHJzL2Rvd25y&#10;ZXYueG1sUEsFBgAAAAAEAAQA9QAAAIUDAAAAAA==&#10;" stroked="f">
                  <v:textbox>
                    <w:txbxContent>
                      <w:p w14:paraId="4782D6C1" w14:textId="77777777" w:rsidR="0001647B" w:rsidRDefault="0001647B" w:rsidP="0001647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v:shape id="Text Box 29" o:spid="_x0000_s1032" type="#_x0000_t202" style="position:absolute;left:6265;top:3603;width:428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ez3GvAAA&#10;ANsAAAAPAAAAZHJzL2Rvd25yZXYueG1sRE9LCsIwEN0L3iGM4EY0VfxWo6iguPVzgLEZ22IzKU20&#10;9fZmIbh8vP9q05hCvKlyuWUFw0EEgjixOudUwe166M9BOI+ssbBMCj7kYLNut1YYa1vzmd4Xn4oQ&#10;wi5GBZn3ZSylSzIy6Aa2JA7cw1YGfYBVKnWFdQg3hRxF0VQazDk0ZFjSPqPkeXkZBY9T3Zss6vvR&#10;32bn8XSH+exuP0p1O812CcJT4//in/ukFYzC2PAl/AC5/gI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L17Pca8AAAA2wAAAA8AAAAAAAAAAAAAAAAAlwIAAGRycy9kb3ducmV2Lnht&#10;bFBLBQYAAAAABAAEAPUAAACAAwAAAAA=&#10;" stroked="f">
                  <v:textbox>
                    <w:txbxContent>
                      <w:p w14:paraId="14E0D2FA" w14:textId="77777777" w:rsidR="0001647B" w:rsidRDefault="0001647B" w:rsidP="0001647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5DD411C9" w14:textId="77777777" w:rsidR="0001647B" w:rsidRDefault="0001647B" w:rsidP="0001647B">
      <w:pPr>
        <w:rPr>
          <w:rFonts w:ascii="Arial" w:hAnsi="Arial"/>
        </w:rPr>
      </w:pPr>
    </w:p>
    <w:p w14:paraId="2BBB4089" w14:textId="77777777" w:rsidR="0001647B" w:rsidRDefault="0001647B" w:rsidP="0001647B">
      <w:pPr>
        <w:rPr>
          <w:rFonts w:ascii="Arial" w:hAnsi="Arial"/>
        </w:rPr>
      </w:pPr>
    </w:p>
    <w:p w14:paraId="49A78C8E" w14:textId="77777777" w:rsidR="0001647B" w:rsidRDefault="0001647B" w:rsidP="0001647B">
      <w:pPr>
        <w:rPr>
          <w:rFonts w:ascii="Arial" w:hAnsi="Arial"/>
        </w:rPr>
      </w:pPr>
    </w:p>
    <w:p w14:paraId="3BC7F3AF" w14:textId="77777777" w:rsidR="0001647B" w:rsidRDefault="0001647B" w:rsidP="0001647B">
      <w:pPr>
        <w:rPr>
          <w:rFonts w:ascii="Arial" w:hAnsi="Arial"/>
        </w:rPr>
      </w:pPr>
    </w:p>
    <w:p w14:paraId="00DC6116" w14:textId="77777777" w:rsidR="0001647B" w:rsidRDefault="0001647B" w:rsidP="0001647B">
      <w:pPr>
        <w:rPr>
          <w:rFonts w:ascii="Arial" w:hAnsi="Arial"/>
        </w:rPr>
      </w:pPr>
    </w:p>
    <w:p w14:paraId="21853AAC" w14:textId="77777777" w:rsidR="0001647B" w:rsidRDefault="0001647B" w:rsidP="0001647B">
      <w:pPr>
        <w:rPr>
          <w:rFonts w:ascii="Arial" w:hAnsi="Arial"/>
        </w:rPr>
      </w:pPr>
    </w:p>
    <w:p w14:paraId="0F289C60" w14:textId="77777777" w:rsidR="0001647B" w:rsidRDefault="0001647B" w:rsidP="0001647B">
      <w:pPr>
        <w:rPr>
          <w:rFonts w:ascii="Arial" w:hAnsi="Arial"/>
        </w:rPr>
      </w:pPr>
    </w:p>
    <w:p w14:paraId="2403BD38" w14:textId="77777777" w:rsidR="0001647B" w:rsidRDefault="0001647B" w:rsidP="0001647B">
      <w:pPr>
        <w:rPr>
          <w:rFonts w:ascii="Arial" w:hAnsi="Arial"/>
        </w:rPr>
      </w:pPr>
    </w:p>
    <w:p w14:paraId="3E7EE13A" w14:textId="77777777" w:rsidR="0001647B" w:rsidRDefault="0001647B" w:rsidP="0001647B">
      <w:pPr>
        <w:rPr>
          <w:rFonts w:ascii="Arial" w:hAnsi="Arial"/>
        </w:rPr>
      </w:pPr>
    </w:p>
    <w:p w14:paraId="24934208" w14:textId="77777777" w:rsidR="0001647B" w:rsidRPr="0001647B" w:rsidRDefault="0001647B" w:rsidP="0001647B">
      <w:pPr>
        <w:rPr>
          <w:rFonts w:ascii="Arial" w:hAnsi="Arial"/>
        </w:rPr>
      </w:pPr>
    </w:p>
    <w:p w14:paraId="4058E182" w14:textId="77777777" w:rsidR="0001647B" w:rsidRPr="0001647B" w:rsidRDefault="0001647B" w:rsidP="0001647B">
      <w:pPr>
        <w:rPr>
          <w:rFonts w:ascii="Arial" w:hAnsi="Arial"/>
        </w:rPr>
      </w:pPr>
    </w:p>
    <w:p w14:paraId="2CCFFF56" w14:textId="77777777" w:rsidR="0001647B" w:rsidRPr="0001647B" w:rsidRDefault="0001647B" w:rsidP="0001647B">
      <w:pPr>
        <w:rPr>
          <w:rFonts w:ascii="Arial" w:hAnsi="Arial"/>
        </w:rPr>
      </w:pPr>
    </w:p>
    <w:p w14:paraId="4283482E" w14:textId="77777777" w:rsidR="0001647B" w:rsidRPr="0001647B" w:rsidRDefault="0001647B" w:rsidP="0001647B">
      <w:pPr>
        <w:rPr>
          <w:rFonts w:ascii="Arial" w:hAnsi="Arial"/>
          <w:u w:val="single"/>
        </w:rPr>
      </w:pPr>
      <w:r>
        <w:rPr>
          <w:rFonts w:ascii="Arial" w:hAnsi="Arial"/>
        </w:rPr>
        <w:t>3</w:t>
      </w:r>
      <w:r w:rsidRPr="0001647B">
        <w:rPr>
          <w:rFonts w:ascii="Arial" w:hAnsi="Arial"/>
        </w:rPr>
        <w:t>.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(a)</w:t>
      </w:r>
      <w:r w:rsidRPr="0001647B">
        <w:rPr>
          <w:rFonts w:ascii="Arial" w:hAnsi="Arial"/>
        </w:rPr>
        <w:tab/>
        <w:t xml:space="preserve">What is the major element found in the Sun?   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</w:p>
    <w:p w14:paraId="4174E08E" w14:textId="77777777" w:rsidR="0001647B" w:rsidRPr="0001647B" w:rsidRDefault="0001647B" w:rsidP="0001647B">
      <w:pPr>
        <w:rPr>
          <w:rFonts w:ascii="Arial" w:hAnsi="Arial"/>
          <w:u w:val="single"/>
        </w:rPr>
      </w:pPr>
    </w:p>
    <w:p w14:paraId="3BD78B3E" w14:textId="77777777" w:rsidR="0001647B" w:rsidRPr="0001647B" w:rsidRDefault="0001647B" w:rsidP="0001647B">
      <w:pPr>
        <w:rPr>
          <w:rFonts w:ascii="Arial" w:hAnsi="Arial"/>
          <w:u w:val="single"/>
        </w:rPr>
      </w:pPr>
    </w:p>
    <w:p w14:paraId="57059354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(b)</w:t>
      </w:r>
      <w:r w:rsidRPr="0001647B">
        <w:rPr>
          <w:rFonts w:ascii="Arial" w:hAnsi="Arial"/>
        </w:rPr>
        <w:tab/>
        <w:t>What happens to this element so that the Sun produces its energy?</w:t>
      </w:r>
    </w:p>
    <w:p w14:paraId="0BF1D423" w14:textId="77777777" w:rsidR="0001647B" w:rsidRPr="0001647B" w:rsidRDefault="0001647B" w:rsidP="0001647B">
      <w:pPr>
        <w:rPr>
          <w:rFonts w:ascii="Arial" w:hAnsi="Arial"/>
        </w:rPr>
      </w:pPr>
    </w:p>
    <w:p w14:paraId="5763F54A" w14:textId="77777777" w:rsidR="0001647B" w:rsidRPr="0001647B" w:rsidRDefault="0001647B" w:rsidP="0001647B">
      <w:pPr>
        <w:rPr>
          <w:rFonts w:ascii="Arial" w:hAnsi="Arial"/>
        </w:rPr>
      </w:pPr>
    </w:p>
    <w:p w14:paraId="30C60907" w14:textId="77777777" w:rsidR="0001647B" w:rsidRPr="0001647B" w:rsidRDefault="0001647B" w:rsidP="0001647B">
      <w:pPr>
        <w:rPr>
          <w:rFonts w:ascii="Arial" w:hAnsi="Arial"/>
        </w:rPr>
      </w:pPr>
    </w:p>
    <w:p w14:paraId="38550FA9" w14:textId="77777777" w:rsidR="0001647B" w:rsidRPr="0001647B" w:rsidRDefault="0001647B" w:rsidP="0001647B">
      <w:pPr>
        <w:rPr>
          <w:rFonts w:ascii="Arial" w:hAnsi="Arial"/>
        </w:rPr>
      </w:pPr>
    </w:p>
    <w:p w14:paraId="32469020" w14:textId="77777777" w:rsidR="0001647B" w:rsidRPr="0001647B" w:rsidRDefault="0001647B" w:rsidP="0001647B">
      <w:pPr>
        <w:rPr>
          <w:rFonts w:ascii="Arial" w:hAnsi="Arial"/>
        </w:rPr>
      </w:pPr>
    </w:p>
    <w:p w14:paraId="5813EB46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(c)</w:t>
      </w:r>
      <w:r w:rsidRPr="0001647B">
        <w:rPr>
          <w:rFonts w:ascii="Arial" w:hAnsi="Arial"/>
        </w:rPr>
        <w:tab/>
        <w:t xml:space="preserve">The Sun loses 5 million tonnes of mass per second.  According to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01647B">
        <w:rPr>
          <w:rFonts w:ascii="Arial" w:hAnsi="Arial"/>
        </w:rPr>
        <w:t>Einstein's equation (E = mc</w:t>
      </w:r>
      <w:r w:rsidRPr="0001647B">
        <w:rPr>
          <w:rFonts w:ascii="Arial" w:hAnsi="Arial"/>
          <w:vertAlign w:val="superscript"/>
        </w:rPr>
        <w:t>2</w:t>
      </w:r>
      <w:r w:rsidRPr="0001647B">
        <w:rPr>
          <w:rFonts w:ascii="Arial" w:hAnsi="Arial"/>
        </w:rPr>
        <w:t xml:space="preserve">), </w:t>
      </w:r>
      <w:r>
        <w:rPr>
          <w:rFonts w:ascii="Arial" w:hAnsi="Arial"/>
        </w:rPr>
        <w:t xml:space="preserve">waht </w:t>
      </w:r>
      <w:r w:rsidRPr="0001647B">
        <w:rPr>
          <w:rFonts w:ascii="Arial" w:hAnsi="Arial"/>
        </w:rPr>
        <w:t>does this mass become?</w:t>
      </w:r>
    </w:p>
    <w:p w14:paraId="0F35B97E" w14:textId="77777777" w:rsidR="0001647B" w:rsidRPr="0001647B" w:rsidRDefault="0001647B" w:rsidP="0001647B">
      <w:pPr>
        <w:rPr>
          <w:rFonts w:ascii="Arial" w:hAnsi="Arial"/>
        </w:rPr>
      </w:pPr>
    </w:p>
    <w:p w14:paraId="1B19E12E" w14:textId="77777777" w:rsidR="0001647B" w:rsidRPr="0001647B" w:rsidRDefault="0001647B" w:rsidP="0001647B">
      <w:pPr>
        <w:rPr>
          <w:rFonts w:ascii="Arial" w:hAnsi="Arial"/>
        </w:rPr>
      </w:pPr>
    </w:p>
    <w:p w14:paraId="4AE06359" w14:textId="77777777" w:rsidR="0001647B" w:rsidRPr="0001647B" w:rsidRDefault="0001647B" w:rsidP="0001647B">
      <w:pPr>
        <w:rPr>
          <w:rFonts w:ascii="Arial" w:hAnsi="Arial"/>
        </w:rPr>
      </w:pPr>
    </w:p>
    <w:p w14:paraId="1D502BAB" w14:textId="77777777" w:rsidR="0001647B" w:rsidRPr="0001647B" w:rsidRDefault="0001647B" w:rsidP="0001647B">
      <w:pPr>
        <w:rPr>
          <w:rFonts w:ascii="Arial" w:hAnsi="Arial"/>
        </w:rPr>
      </w:pPr>
    </w:p>
    <w:p w14:paraId="27A80CE6" w14:textId="77777777" w:rsidR="0001647B" w:rsidRPr="0001647B" w:rsidRDefault="0001647B" w:rsidP="0001647B">
      <w:pPr>
        <w:rPr>
          <w:rFonts w:ascii="Arial" w:hAnsi="Arial"/>
        </w:rPr>
      </w:pPr>
      <w:r>
        <w:rPr>
          <w:rFonts w:ascii="Arial" w:hAnsi="Arial"/>
        </w:rPr>
        <w:t>4</w:t>
      </w:r>
      <w:r w:rsidRPr="0001647B">
        <w:rPr>
          <w:rFonts w:ascii="Arial" w:hAnsi="Arial"/>
        </w:rPr>
        <w:t>.</w:t>
      </w:r>
      <w:r w:rsidRPr="0001647B">
        <w:rPr>
          <w:rFonts w:ascii="Arial" w:hAnsi="Arial"/>
        </w:rPr>
        <w:tab/>
        <w:t>How is the surface temperature of a star related to its colour?</w:t>
      </w:r>
    </w:p>
    <w:p w14:paraId="75039BDC" w14:textId="77777777" w:rsidR="0001647B" w:rsidRPr="0001647B" w:rsidRDefault="0001647B" w:rsidP="0001647B">
      <w:pPr>
        <w:rPr>
          <w:rFonts w:ascii="Arial" w:hAnsi="Arial"/>
        </w:rPr>
      </w:pPr>
    </w:p>
    <w:tbl>
      <w:tblPr>
        <w:tblW w:w="0" w:type="auto"/>
        <w:tblInd w:w="2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79"/>
        <w:gridCol w:w="2179"/>
      </w:tblGrid>
      <w:tr w:rsidR="0001647B" w:rsidRPr="0001647B" w14:paraId="21343721" w14:textId="77777777" w:rsidTr="0001647B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179" w:type="dxa"/>
            <w:vAlign w:val="center"/>
          </w:tcPr>
          <w:p w14:paraId="267F2BA1" w14:textId="77777777" w:rsidR="0001647B" w:rsidRPr="0001647B" w:rsidRDefault="0001647B" w:rsidP="0001647B">
            <w:pPr>
              <w:rPr>
                <w:rFonts w:ascii="Arial" w:hAnsi="Arial"/>
                <w:b/>
              </w:rPr>
            </w:pPr>
            <w:r w:rsidRPr="0001647B">
              <w:rPr>
                <w:rFonts w:ascii="Arial" w:hAnsi="Arial"/>
                <w:b/>
              </w:rPr>
              <w:t>TEMPERATURE</w:t>
            </w:r>
          </w:p>
        </w:tc>
        <w:tc>
          <w:tcPr>
            <w:tcW w:w="2179" w:type="dxa"/>
            <w:vAlign w:val="center"/>
          </w:tcPr>
          <w:p w14:paraId="77B977C2" w14:textId="77777777" w:rsidR="0001647B" w:rsidRPr="0001647B" w:rsidRDefault="0001647B" w:rsidP="0001647B">
            <w:pPr>
              <w:rPr>
                <w:rFonts w:ascii="Arial" w:hAnsi="Arial"/>
                <w:b/>
              </w:rPr>
            </w:pPr>
            <w:r w:rsidRPr="0001647B">
              <w:rPr>
                <w:rFonts w:ascii="Arial" w:hAnsi="Arial"/>
                <w:b/>
              </w:rPr>
              <w:t>COLOUR</w:t>
            </w:r>
          </w:p>
        </w:tc>
      </w:tr>
      <w:tr w:rsidR="0001647B" w:rsidRPr="0001647B" w14:paraId="031F36E7" w14:textId="77777777" w:rsidTr="0001647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179" w:type="dxa"/>
            <w:vAlign w:val="center"/>
          </w:tcPr>
          <w:p w14:paraId="6B33A4F5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  <w:tc>
          <w:tcPr>
            <w:tcW w:w="2179" w:type="dxa"/>
            <w:vAlign w:val="center"/>
          </w:tcPr>
          <w:p w14:paraId="374C3F25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blue</w:t>
            </w:r>
          </w:p>
        </w:tc>
      </w:tr>
      <w:tr w:rsidR="0001647B" w:rsidRPr="0001647B" w14:paraId="4C714CF8" w14:textId="77777777" w:rsidTr="0001647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179" w:type="dxa"/>
            <w:vAlign w:val="center"/>
          </w:tcPr>
          <w:p w14:paraId="5F89E1D5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  <w:tc>
          <w:tcPr>
            <w:tcW w:w="2179" w:type="dxa"/>
            <w:vAlign w:val="center"/>
          </w:tcPr>
          <w:p w14:paraId="47A97EC6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red</w:t>
            </w:r>
          </w:p>
        </w:tc>
      </w:tr>
      <w:tr w:rsidR="0001647B" w:rsidRPr="0001647B" w14:paraId="3BB9A1B1" w14:textId="77777777" w:rsidTr="0001647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179" w:type="dxa"/>
            <w:vAlign w:val="center"/>
          </w:tcPr>
          <w:p w14:paraId="31A2942C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  <w:tc>
          <w:tcPr>
            <w:tcW w:w="2179" w:type="dxa"/>
            <w:vAlign w:val="center"/>
          </w:tcPr>
          <w:p w14:paraId="451B19CD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yellow</w:t>
            </w:r>
          </w:p>
        </w:tc>
      </w:tr>
    </w:tbl>
    <w:p w14:paraId="5B7CE36F" w14:textId="77777777" w:rsidR="0001647B" w:rsidRPr="0001647B" w:rsidRDefault="0001647B" w:rsidP="0001647B">
      <w:pPr>
        <w:rPr>
          <w:rFonts w:ascii="Arial" w:hAnsi="Arial"/>
        </w:rPr>
      </w:pPr>
    </w:p>
    <w:p w14:paraId="612DF4E3" w14:textId="77777777" w:rsidR="0001647B" w:rsidRPr="0001647B" w:rsidRDefault="0001647B" w:rsidP="0001647B">
      <w:pPr>
        <w:rPr>
          <w:rFonts w:ascii="Arial" w:hAnsi="Arial"/>
        </w:rPr>
      </w:pPr>
    </w:p>
    <w:p w14:paraId="3B1880F5" w14:textId="77777777" w:rsidR="0001647B" w:rsidRPr="0001647B" w:rsidRDefault="0001647B" w:rsidP="0001647B">
      <w:pPr>
        <w:rPr>
          <w:rFonts w:ascii="Arial" w:hAnsi="Arial"/>
        </w:rPr>
      </w:pPr>
      <w:r>
        <w:rPr>
          <w:rFonts w:ascii="Arial" w:hAnsi="Arial"/>
        </w:rPr>
        <w:t>5</w:t>
      </w:r>
      <w:r w:rsidRPr="0001647B">
        <w:rPr>
          <w:rFonts w:ascii="Arial" w:hAnsi="Arial"/>
        </w:rPr>
        <w:t>.</w:t>
      </w:r>
      <w:r w:rsidRPr="0001647B">
        <w:rPr>
          <w:rFonts w:ascii="Arial" w:hAnsi="Arial"/>
        </w:rPr>
        <w:tab/>
        <w:t>(a)</w:t>
      </w:r>
      <w:r w:rsidRPr="0001647B">
        <w:rPr>
          <w:rFonts w:ascii="Arial" w:hAnsi="Arial"/>
        </w:rPr>
        <w:tab/>
        <w:t>About how old is our Sun (in millions of years)?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</w:rPr>
        <w:t xml:space="preserve">  million years</w:t>
      </w:r>
    </w:p>
    <w:p w14:paraId="3617FE56" w14:textId="77777777" w:rsidR="0001647B" w:rsidRPr="0001647B" w:rsidRDefault="0001647B" w:rsidP="0001647B">
      <w:pPr>
        <w:rPr>
          <w:rFonts w:ascii="Arial" w:hAnsi="Arial"/>
        </w:rPr>
      </w:pPr>
    </w:p>
    <w:p w14:paraId="51850015" w14:textId="77777777" w:rsidR="0001647B" w:rsidRPr="0001647B" w:rsidRDefault="0001647B" w:rsidP="0001647B">
      <w:pPr>
        <w:rPr>
          <w:rFonts w:ascii="Arial" w:hAnsi="Arial"/>
        </w:rPr>
      </w:pPr>
    </w:p>
    <w:p w14:paraId="76611379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  <w:t>(b)</w:t>
      </w:r>
      <w:r w:rsidRPr="0001647B">
        <w:rPr>
          <w:rFonts w:ascii="Arial" w:hAnsi="Arial"/>
        </w:rPr>
        <w:tab/>
        <w:t>How much longer will it "live"?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</w:rPr>
        <w:t xml:space="preserve">  million years</w:t>
      </w:r>
    </w:p>
    <w:p w14:paraId="0534EDBD" w14:textId="77777777" w:rsidR="0001647B" w:rsidRPr="0001647B" w:rsidRDefault="0001647B" w:rsidP="0001647B">
      <w:pPr>
        <w:rPr>
          <w:rFonts w:ascii="Arial" w:hAnsi="Arial"/>
        </w:rPr>
      </w:pPr>
    </w:p>
    <w:p w14:paraId="5A912AF9" w14:textId="77777777" w:rsidR="0001647B" w:rsidRPr="0001647B" w:rsidRDefault="0001647B" w:rsidP="0001647B">
      <w:pPr>
        <w:rPr>
          <w:rFonts w:ascii="Arial" w:hAnsi="Arial"/>
        </w:rPr>
      </w:pPr>
    </w:p>
    <w:p w14:paraId="0E2A7EF5" w14:textId="77777777" w:rsidR="0001647B" w:rsidRPr="0001647B" w:rsidRDefault="0001647B" w:rsidP="0001647B">
      <w:pPr>
        <w:rPr>
          <w:rFonts w:ascii="Arial" w:hAnsi="Arial"/>
        </w:rPr>
      </w:pPr>
      <w:r>
        <w:rPr>
          <w:rFonts w:ascii="Arial" w:hAnsi="Arial"/>
        </w:rPr>
        <w:t>6</w:t>
      </w:r>
      <w:r w:rsidRPr="0001647B">
        <w:rPr>
          <w:rFonts w:ascii="Arial" w:hAnsi="Arial"/>
        </w:rPr>
        <w:t>.</w:t>
      </w:r>
      <w:r w:rsidRPr="0001647B">
        <w:rPr>
          <w:rFonts w:ascii="Arial" w:hAnsi="Arial"/>
        </w:rPr>
        <w:tab/>
        <w:t>(a)</w:t>
      </w:r>
      <w:r w:rsidRPr="0001647B">
        <w:rPr>
          <w:rFonts w:ascii="Arial" w:hAnsi="Arial"/>
        </w:rPr>
        <w:tab/>
        <w:t xml:space="preserve">Draw a flow diagram (with arrows) to show the stages of our Sun's  remaining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01647B">
        <w:rPr>
          <w:rFonts w:ascii="Arial" w:hAnsi="Arial"/>
        </w:rPr>
        <w:t>life as it runs out of fuel.</w:t>
      </w:r>
    </w:p>
    <w:p w14:paraId="0F553115" w14:textId="77777777" w:rsidR="0001647B" w:rsidRPr="0001647B" w:rsidRDefault="0001647B" w:rsidP="0001647B">
      <w:pPr>
        <w:rPr>
          <w:rFonts w:ascii="Arial" w:hAnsi="Arial"/>
        </w:rPr>
      </w:pPr>
    </w:p>
    <w:p w14:paraId="5248AF52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Sun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</w:p>
    <w:p w14:paraId="497ABB93" w14:textId="77777777" w:rsidR="0001647B" w:rsidRPr="0001647B" w:rsidRDefault="0001647B" w:rsidP="0001647B">
      <w:pPr>
        <w:rPr>
          <w:rFonts w:ascii="Arial" w:hAnsi="Arial"/>
        </w:rPr>
      </w:pPr>
    </w:p>
    <w:p w14:paraId="047AC7A1" w14:textId="77777777" w:rsid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</w:p>
    <w:p w14:paraId="75491B11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>(b)</w:t>
      </w:r>
      <w:r w:rsidRPr="0001647B">
        <w:rPr>
          <w:rFonts w:ascii="Arial" w:hAnsi="Arial"/>
        </w:rPr>
        <w:tab/>
        <w:t>Do similar flow diagrams for the following types of stars.</w:t>
      </w:r>
    </w:p>
    <w:p w14:paraId="10A04221" w14:textId="77777777" w:rsidR="0001647B" w:rsidRPr="0001647B" w:rsidRDefault="0001647B" w:rsidP="0001647B">
      <w:pPr>
        <w:rPr>
          <w:rFonts w:ascii="Arial" w:hAnsi="Arial"/>
        </w:rPr>
      </w:pPr>
    </w:p>
    <w:p w14:paraId="6F15B5A4" w14:textId="77777777" w:rsidR="0001647B" w:rsidRPr="0001647B" w:rsidRDefault="0001647B" w:rsidP="0001647B">
      <w:pPr>
        <w:rPr>
          <w:rFonts w:ascii="Arial" w:hAnsi="Arial"/>
        </w:rPr>
      </w:pPr>
    </w:p>
    <w:p w14:paraId="2EE643A0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Huge star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</w:p>
    <w:p w14:paraId="52BD0C18" w14:textId="77777777" w:rsidR="0001647B" w:rsidRPr="0001647B" w:rsidRDefault="0001647B" w:rsidP="0001647B">
      <w:pPr>
        <w:rPr>
          <w:rFonts w:ascii="Arial" w:hAnsi="Arial"/>
        </w:rPr>
      </w:pPr>
    </w:p>
    <w:p w14:paraId="3985CCAF" w14:textId="77777777" w:rsidR="0001647B" w:rsidRPr="0001647B" w:rsidRDefault="0001647B" w:rsidP="0001647B">
      <w:pPr>
        <w:rPr>
          <w:rFonts w:ascii="Arial" w:hAnsi="Arial"/>
        </w:rPr>
      </w:pPr>
    </w:p>
    <w:p w14:paraId="5D0A38DA" w14:textId="77777777" w:rsidR="0001647B" w:rsidRPr="0001647B" w:rsidRDefault="00A53FA3" w:rsidP="0001647B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01647B" w:rsidRPr="0001647B">
        <w:rPr>
          <w:rFonts w:ascii="Arial" w:hAnsi="Arial"/>
        </w:rPr>
        <w:t>Giant star</w:t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sym w:font="Wingdings 3" w:char="F022"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sym w:font="Wingdings 3" w:char="F022"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sym w:font="Wingdings 3" w:char="F022"/>
      </w:r>
    </w:p>
    <w:p w14:paraId="6C33F6E2" w14:textId="77777777" w:rsidR="0001647B" w:rsidRPr="0001647B" w:rsidRDefault="0001647B" w:rsidP="0001647B">
      <w:pPr>
        <w:rPr>
          <w:rFonts w:ascii="Arial" w:hAnsi="Arial"/>
        </w:rPr>
      </w:pPr>
    </w:p>
    <w:p w14:paraId="20932754" w14:textId="77777777" w:rsidR="0001647B" w:rsidRPr="0001647B" w:rsidRDefault="0001647B" w:rsidP="0001647B">
      <w:pPr>
        <w:rPr>
          <w:rFonts w:ascii="Arial" w:hAnsi="Arial"/>
        </w:rPr>
      </w:pPr>
    </w:p>
    <w:p w14:paraId="4858724B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>(c)</w:t>
      </w:r>
      <w:r w:rsidRPr="0001647B">
        <w:rPr>
          <w:rFonts w:ascii="Arial" w:hAnsi="Arial"/>
        </w:rPr>
        <w:tab/>
        <w:t xml:space="preserve">The difference between a </w:t>
      </w:r>
      <w:r w:rsidRPr="0001647B">
        <w:rPr>
          <w:rFonts w:ascii="Arial" w:hAnsi="Arial"/>
          <w:b/>
          <w:i/>
        </w:rPr>
        <w:t>nova</w:t>
      </w:r>
      <w:r w:rsidRPr="0001647B">
        <w:rPr>
          <w:rFonts w:ascii="Arial" w:hAnsi="Arial"/>
        </w:rPr>
        <w:t xml:space="preserve"> and a </w:t>
      </w:r>
      <w:r w:rsidRPr="0001647B">
        <w:rPr>
          <w:rFonts w:ascii="Arial" w:hAnsi="Arial"/>
          <w:b/>
          <w:i/>
        </w:rPr>
        <w:t>supernova</w:t>
      </w:r>
      <w:r w:rsidRPr="0001647B">
        <w:rPr>
          <w:rFonts w:ascii="Arial" w:hAnsi="Arial"/>
        </w:rPr>
        <w:t xml:space="preserve"> is the size of the explosion that </w:t>
      </w:r>
      <w:r w:rsidR="00A53FA3">
        <w:rPr>
          <w:rFonts w:ascii="Arial" w:hAnsi="Arial"/>
        </w:rPr>
        <w:tab/>
      </w:r>
      <w:r w:rsidRPr="0001647B">
        <w:rPr>
          <w:rFonts w:ascii="Arial" w:hAnsi="Arial"/>
        </w:rPr>
        <w:t>takes place.  What happens to a star to cause it to explode?</w:t>
      </w:r>
    </w:p>
    <w:p w14:paraId="04258A9B" w14:textId="77777777" w:rsidR="0001647B" w:rsidRPr="0001647B" w:rsidRDefault="0001647B" w:rsidP="0001647B">
      <w:pPr>
        <w:rPr>
          <w:rFonts w:ascii="Arial" w:hAnsi="Arial"/>
        </w:rPr>
      </w:pPr>
    </w:p>
    <w:p w14:paraId="2F430A3E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</w:p>
    <w:p w14:paraId="39ECAD43" w14:textId="77777777" w:rsidR="0001647B" w:rsidRPr="0001647B" w:rsidRDefault="0001647B" w:rsidP="0001647B">
      <w:pPr>
        <w:rPr>
          <w:rFonts w:ascii="Arial" w:hAnsi="Arial"/>
        </w:rPr>
      </w:pPr>
    </w:p>
    <w:p w14:paraId="47BFBAC8" w14:textId="77777777" w:rsidR="0001647B" w:rsidRPr="0001647B" w:rsidRDefault="0001647B" w:rsidP="0001647B">
      <w:pPr>
        <w:rPr>
          <w:rFonts w:ascii="Arial" w:hAnsi="Arial"/>
        </w:rPr>
      </w:pPr>
    </w:p>
    <w:p w14:paraId="216D6386" w14:textId="77777777" w:rsidR="0001647B" w:rsidRPr="0001647B" w:rsidRDefault="0001647B" w:rsidP="0001647B">
      <w:pPr>
        <w:rPr>
          <w:rFonts w:ascii="Arial" w:hAnsi="Arial"/>
        </w:rPr>
      </w:pPr>
    </w:p>
    <w:p w14:paraId="7C8FCF7D" w14:textId="77777777" w:rsidR="0001647B" w:rsidRPr="0001647B" w:rsidRDefault="0001647B" w:rsidP="0001647B">
      <w:pPr>
        <w:rPr>
          <w:rFonts w:ascii="Arial" w:hAnsi="Arial"/>
        </w:rPr>
      </w:pPr>
    </w:p>
    <w:p w14:paraId="3417D703" w14:textId="77777777" w:rsidR="0001647B" w:rsidRPr="0001647B" w:rsidRDefault="00A53FA3" w:rsidP="0001647B">
      <w:pPr>
        <w:rPr>
          <w:rFonts w:ascii="Arial" w:hAnsi="Arial"/>
          <w:u w:val="single"/>
        </w:rPr>
      </w:pPr>
      <w:r>
        <w:rPr>
          <w:rFonts w:ascii="Arial" w:hAnsi="Arial"/>
        </w:rPr>
        <w:t>7</w:t>
      </w:r>
      <w:r w:rsidR="0001647B" w:rsidRPr="0001647B">
        <w:rPr>
          <w:rFonts w:ascii="Arial" w:hAnsi="Arial"/>
        </w:rPr>
        <w:t>.</w:t>
      </w:r>
      <w:r w:rsidR="0001647B" w:rsidRPr="0001647B">
        <w:rPr>
          <w:rFonts w:ascii="Arial" w:hAnsi="Arial"/>
        </w:rPr>
        <w:tab/>
        <w:t>(a)</w:t>
      </w:r>
      <w:r w:rsidR="0001647B" w:rsidRPr="0001647B">
        <w:rPr>
          <w:rFonts w:ascii="Arial" w:hAnsi="Arial"/>
        </w:rPr>
        <w:tab/>
        <w:t>Describe the size of the gravity near a black hole.</w:t>
      </w:r>
      <w:r w:rsidR="0001647B" w:rsidRPr="0001647B">
        <w:rPr>
          <w:rFonts w:ascii="Arial" w:hAnsi="Arial"/>
        </w:rPr>
        <w:tab/>
      </w:r>
    </w:p>
    <w:p w14:paraId="11A05773" w14:textId="77777777" w:rsidR="0001647B" w:rsidRPr="0001647B" w:rsidRDefault="0001647B" w:rsidP="0001647B">
      <w:pPr>
        <w:rPr>
          <w:rFonts w:ascii="Arial" w:hAnsi="Arial"/>
        </w:rPr>
      </w:pPr>
    </w:p>
    <w:p w14:paraId="4F478395" w14:textId="77777777" w:rsidR="0001647B" w:rsidRPr="0001647B" w:rsidRDefault="0001647B" w:rsidP="0001647B">
      <w:pPr>
        <w:rPr>
          <w:rFonts w:ascii="Arial" w:hAnsi="Arial"/>
        </w:rPr>
      </w:pPr>
    </w:p>
    <w:p w14:paraId="058FDCCD" w14:textId="77777777" w:rsidR="0001647B" w:rsidRPr="0001647B" w:rsidRDefault="0001647B" w:rsidP="0001647B">
      <w:pPr>
        <w:rPr>
          <w:rFonts w:ascii="Arial" w:hAnsi="Arial"/>
        </w:rPr>
      </w:pPr>
    </w:p>
    <w:p w14:paraId="7B1646A3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  <w:t>(b)</w:t>
      </w:r>
      <w:r w:rsidRPr="0001647B">
        <w:rPr>
          <w:rFonts w:ascii="Arial" w:hAnsi="Arial"/>
        </w:rPr>
        <w:tab/>
        <w:t>Why does a black hole appear black?</w:t>
      </w:r>
    </w:p>
    <w:p w14:paraId="20A0D4D3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</w:p>
    <w:p w14:paraId="551174FF" w14:textId="77777777" w:rsidR="0001647B" w:rsidRDefault="0001647B" w:rsidP="0001647B">
      <w:pPr>
        <w:rPr>
          <w:rFonts w:ascii="Arial" w:hAnsi="Arial"/>
        </w:rPr>
      </w:pPr>
    </w:p>
    <w:p w14:paraId="19C24C61" w14:textId="77777777" w:rsidR="00A53FA3" w:rsidRDefault="00A53FA3" w:rsidP="0001647B">
      <w:pPr>
        <w:rPr>
          <w:rFonts w:ascii="Arial" w:hAnsi="Arial"/>
        </w:rPr>
      </w:pPr>
    </w:p>
    <w:p w14:paraId="4DF8F4BD" w14:textId="77777777" w:rsidR="00A53FA3" w:rsidRPr="0001647B" w:rsidRDefault="00A53FA3" w:rsidP="0001647B">
      <w:pPr>
        <w:rPr>
          <w:rFonts w:ascii="Arial" w:hAnsi="Arial"/>
        </w:rPr>
      </w:pPr>
    </w:p>
    <w:p w14:paraId="62D1C5C8" w14:textId="77777777" w:rsidR="00A53FA3" w:rsidRDefault="00A53FA3" w:rsidP="00A53FA3">
      <w:pPr>
        <w:rPr>
          <w:rFonts w:ascii="Arial" w:hAnsi="Arial"/>
        </w:rPr>
      </w:pPr>
      <w:r>
        <w:rPr>
          <w:rFonts w:ascii="Arial" w:hAnsi="Arial"/>
        </w:rPr>
        <w:t>8</w:t>
      </w:r>
      <w:r>
        <w:rPr>
          <w:rFonts w:ascii="Arial" w:hAnsi="Arial"/>
        </w:rPr>
        <w:t>.</w:t>
      </w:r>
      <w:r>
        <w:rPr>
          <w:rFonts w:ascii="Arial" w:hAnsi="Arial"/>
        </w:rPr>
        <w:tab/>
        <w:t xml:space="preserve">Complete the following matrix to compare the Big Bang and Steady State Theories, </w:t>
      </w:r>
      <w:r>
        <w:rPr>
          <w:rFonts w:ascii="Arial" w:hAnsi="Arial"/>
        </w:rPr>
        <w:tab/>
        <w:t>using ticks to show which statements apply to one, both or neither theory.</w:t>
      </w:r>
    </w:p>
    <w:p w14:paraId="249D82AB" w14:textId="77777777" w:rsidR="00A53FA3" w:rsidRDefault="00A53FA3" w:rsidP="00A53FA3">
      <w:pPr>
        <w:rPr>
          <w:rFonts w:ascii="Arial" w:hAnsi="Arial"/>
        </w:rPr>
      </w:pPr>
    </w:p>
    <w:p w14:paraId="49AA9B02" w14:textId="77777777" w:rsidR="00A53FA3" w:rsidRDefault="00A53FA3" w:rsidP="00A53FA3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0C94FCCA" wp14:editId="4AB28BD4">
            <wp:extent cx="6116320" cy="340088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4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9811B" w14:textId="77777777" w:rsidR="00A53FA3" w:rsidRDefault="00A53FA3" w:rsidP="00A53FA3">
      <w:pPr>
        <w:rPr>
          <w:rFonts w:ascii="Arial" w:hAnsi="Arial"/>
        </w:rPr>
      </w:pPr>
    </w:p>
    <w:p w14:paraId="54AAB96E" w14:textId="77777777" w:rsidR="00A53FA3" w:rsidRDefault="00A53FA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4989BE2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</w:rPr>
        <w:t>9</w:t>
      </w:r>
      <w:r w:rsidRPr="00A53FA3">
        <w:rPr>
          <w:rFonts w:ascii="Arial" w:hAnsi="Arial" w:cs="Arial"/>
        </w:rPr>
        <w:t>.</w:t>
      </w:r>
      <w:r w:rsidRPr="00A53FA3">
        <w:rPr>
          <w:rFonts w:ascii="Arial" w:hAnsi="Arial" w:cs="Arial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Why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are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the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constellations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we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see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now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so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different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 xml:space="preserve">from the way they were </w:t>
      </w:r>
      <w:r>
        <w:rPr>
          <w:rFonts w:ascii="Arial" w:hAnsi="Arial" w:cs="Arial"/>
          <w:sz w:val="26"/>
          <w:szCs w:val="26"/>
          <w:lang w:val="en-US"/>
        </w:rPr>
        <w:t xml:space="preserve"> 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many centuries ago?</w:t>
      </w:r>
    </w:p>
    <w:p w14:paraId="5DA10EA8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06BC2FE8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7C8687D5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5015EB31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73EC9788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567E295A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10</w:t>
      </w:r>
      <w:r>
        <w:rPr>
          <w:rFonts w:ascii="Arial" w:hAnsi="Arial" w:cs="Arial"/>
          <w:sz w:val="26"/>
          <w:szCs w:val="26"/>
          <w:lang w:val="en-US"/>
        </w:rPr>
        <w:t>.</w:t>
      </w:r>
      <w:r>
        <w:rPr>
          <w:rFonts w:ascii="Arial" w:hAnsi="Arial" w:cs="Arial"/>
          <w:sz w:val="26"/>
          <w:szCs w:val="26"/>
          <w:lang w:val="en-US"/>
        </w:rPr>
        <w:tab/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How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have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scientists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gained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their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knowledge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of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the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life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 xml:space="preserve">and death of stars if the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processes involved take millions of years to occur?</w:t>
      </w:r>
    </w:p>
    <w:p w14:paraId="41053FBB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016AC134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77829A50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6866F8A1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515D30BF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11</w:t>
      </w:r>
      <w:r>
        <w:rPr>
          <w:rFonts w:ascii="Arial" w:hAnsi="Arial" w:cs="Arial"/>
          <w:sz w:val="26"/>
          <w:szCs w:val="26"/>
          <w:lang w:val="en-US"/>
        </w:rPr>
        <w:t>.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What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is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the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difference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between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neutron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star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and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 black hole?</w:t>
      </w:r>
    </w:p>
    <w:p w14:paraId="7F23FDAD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22C7E470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699369A3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574880F5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138822AE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12</w:t>
      </w:r>
      <w:r>
        <w:rPr>
          <w:rFonts w:ascii="Arial" w:hAnsi="Arial" w:cs="Arial"/>
          <w:sz w:val="26"/>
          <w:szCs w:val="26"/>
          <w:lang w:val="en-US"/>
        </w:rPr>
        <w:t>.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What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makes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stars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group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together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to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form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galaxies?</w:t>
      </w:r>
    </w:p>
    <w:p w14:paraId="68A7215C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6EB7B071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17F8E015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41B93103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13</w:t>
      </w:r>
      <w:r>
        <w:rPr>
          <w:rFonts w:ascii="Arial" w:hAnsi="Arial" w:cs="Arial"/>
          <w:sz w:val="26"/>
          <w:szCs w:val="26"/>
          <w:lang w:val="en-US"/>
        </w:rPr>
        <w:t>.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The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Doppler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effect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is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most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commonly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associated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with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 xml:space="preserve">the changing pitch of a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 xml:space="preserve">sound as its source moves past you. For example, the pitch of the noise made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 xml:space="preserve">by a speeding train increases as it approaches you and decreases as it moves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 xml:space="preserve">away from you. Explain how the Doppler effect is relevant to the study of the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universe.</w:t>
      </w:r>
    </w:p>
    <w:p w14:paraId="789A2072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4BDBA5E2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44779B4E" w14:textId="77777777" w:rsidR="00A53FA3" w:rsidRDefault="00A53FA3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br w:type="page"/>
      </w:r>
    </w:p>
    <w:p w14:paraId="3B8DCEC3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14</w:t>
      </w:r>
      <w:r>
        <w:rPr>
          <w:rFonts w:ascii="Arial" w:hAnsi="Arial" w:cs="Arial"/>
          <w:sz w:val="26"/>
          <w:szCs w:val="26"/>
          <w:lang w:val="en-US"/>
        </w:rPr>
        <w:t>.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What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is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cosmic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microwave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background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radiation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and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why does it exist?</w:t>
      </w:r>
    </w:p>
    <w:p w14:paraId="4A41D6FF" w14:textId="77777777" w:rsidR="0001647B" w:rsidRPr="0001647B" w:rsidRDefault="0001647B" w:rsidP="0001647B">
      <w:pPr>
        <w:rPr>
          <w:rFonts w:ascii="Arial" w:hAnsi="Arial"/>
        </w:rPr>
      </w:pPr>
    </w:p>
    <w:p w14:paraId="5AE1CB67" w14:textId="77777777" w:rsidR="009B647A" w:rsidRDefault="009B647A" w:rsidP="00222BC9">
      <w:pPr>
        <w:rPr>
          <w:rFonts w:ascii="Arial" w:hAnsi="Arial"/>
        </w:rPr>
      </w:pPr>
    </w:p>
    <w:p w14:paraId="2345154C" w14:textId="77777777" w:rsidR="00A53FA3" w:rsidRDefault="00A53FA3" w:rsidP="00222BC9">
      <w:pPr>
        <w:rPr>
          <w:rFonts w:ascii="Arial" w:hAnsi="Arial"/>
        </w:rPr>
      </w:pPr>
    </w:p>
    <w:p w14:paraId="2C4EC726" w14:textId="77777777" w:rsidR="00A53FA3" w:rsidRPr="003D11C3" w:rsidRDefault="00A53FA3" w:rsidP="00222BC9">
      <w:pPr>
        <w:rPr>
          <w:rFonts w:ascii="Arial" w:hAnsi="Arial"/>
        </w:rPr>
      </w:pPr>
      <w:bookmarkStart w:id="0" w:name="_GoBack"/>
      <w:bookmarkEnd w:id="0"/>
    </w:p>
    <w:sectPr w:rsidR="00A53FA3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ingdings 3">
    <w:panose1 w:val="05040102010807070707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47A"/>
    <w:rsid w:val="0001647B"/>
    <w:rsid w:val="00222BC9"/>
    <w:rsid w:val="003D11C3"/>
    <w:rsid w:val="005872A5"/>
    <w:rsid w:val="00967719"/>
    <w:rsid w:val="009B647A"/>
    <w:rsid w:val="00A53FA3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2B19A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647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47B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647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47B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14</TotalTime>
  <Pages>5</Pages>
  <Words>400</Words>
  <Characters>2285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2</cp:revision>
  <dcterms:created xsi:type="dcterms:W3CDTF">2015-04-20T11:00:00Z</dcterms:created>
  <dcterms:modified xsi:type="dcterms:W3CDTF">2015-04-20T11:29:00Z</dcterms:modified>
</cp:coreProperties>
</file>