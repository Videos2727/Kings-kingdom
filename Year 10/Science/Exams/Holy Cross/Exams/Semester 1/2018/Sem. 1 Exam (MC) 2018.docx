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0E3" w:rsidRPr="006E3365" w:rsidRDefault="00802753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/>
          <w:b/>
        </w:rPr>
      </w:pPr>
      <w:r w:rsidRPr="006E3365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487045</wp:posOffset>
            </wp:positionH>
            <wp:positionV relativeFrom="paragraph">
              <wp:posOffset>-97790</wp:posOffset>
            </wp:positionV>
            <wp:extent cx="1899920" cy="1920875"/>
            <wp:effectExtent l="0" t="0" r="0" b="0"/>
            <wp:wrapNone/>
            <wp:docPr id="68" name="Picture 68" descr="LIF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LIFE logo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9E50E3" w:rsidRPr="006E3365">
        <w:trPr>
          <w:trHeight w:val="1900"/>
        </w:trPr>
        <w:tc>
          <w:tcPr>
            <w:tcW w:w="2721" w:type="dxa"/>
          </w:tcPr>
          <w:p w:rsidR="009E50E3" w:rsidRPr="006E3365" w:rsidRDefault="009E50E3">
            <w:pPr>
              <w:jc w:val="right"/>
              <w:rPr>
                <w:b/>
                <w:sz w:val="32"/>
              </w:rPr>
            </w:pPr>
          </w:p>
          <w:p w:rsidR="009E50E3" w:rsidRPr="006E3365" w:rsidRDefault="009E50E3">
            <w:pPr>
              <w:jc w:val="right"/>
              <w:rPr>
                <w:b/>
                <w:sz w:val="30"/>
              </w:rPr>
            </w:pPr>
          </w:p>
          <w:p w:rsidR="009E50E3" w:rsidRPr="006E3365" w:rsidRDefault="009E50E3">
            <w:pPr>
              <w:tabs>
                <w:tab w:val="right" w:pos="9270"/>
              </w:tabs>
              <w:rPr>
                <w:b/>
                <w:sz w:val="32"/>
              </w:rPr>
            </w:pPr>
          </w:p>
        </w:tc>
        <w:tc>
          <w:tcPr>
            <w:tcW w:w="6879" w:type="dxa"/>
          </w:tcPr>
          <w:p w:rsidR="009E50E3" w:rsidRPr="006E3365" w:rsidRDefault="009E50E3">
            <w:pPr>
              <w:jc w:val="right"/>
              <w:rPr>
                <w:b/>
                <w:sz w:val="32"/>
              </w:rPr>
            </w:pPr>
          </w:p>
          <w:p w:rsidR="009E50E3" w:rsidRPr="006E3365" w:rsidRDefault="009E50E3">
            <w:pPr>
              <w:jc w:val="right"/>
              <w:rPr>
                <w:b/>
                <w:sz w:val="32"/>
              </w:rPr>
            </w:pPr>
            <w:r w:rsidRPr="006E3365">
              <w:rPr>
                <w:b/>
                <w:sz w:val="32"/>
              </w:rPr>
              <w:t>Holy Cross College</w:t>
            </w:r>
          </w:p>
          <w:p w:rsidR="009E50E3" w:rsidRPr="006E3365" w:rsidRDefault="009E50E3">
            <w:pPr>
              <w:jc w:val="right"/>
              <w:rPr>
                <w:b/>
                <w:sz w:val="32"/>
              </w:rPr>
            </w:pPr>
          </w:p>
          <w:p w:rsidR="009E50E3" w:rsidRPr="006E3365" w:rsidRDefault="009E50E3">
            <w:pPr>
              <w:jc w:val="right"/>
              <w:rPr>
                <w:b/>
                <w:sz w:val="30"/>
              </w:rPr>
            </w:pPr>
            <w:r w:rsidRPr="006E3365">
              <w:rPr>
                <w:b/>
                <w:sz w:val="30"/>
              </w:rPr>
              <w:t xml:space="preserve">Semester </w:t>
            </w:r>
            <w:r w:rsidR="00971CC5">
              <w:rPr>
                <w:b/>
                <w:sz w:val="30"/>
              </w:rPr>
              <w:t>1 Examination 2018</w:t>
            </w:r>
          </w:p>
          <w:p w:rsidR="009E50E3" w:rsidRPr="006E3365" w:rsidRDefault="009E50E3">
            <w:pPr>
              <w:tabs>
                <w:tab w:val="right" w:pos="9270"/>
                <w:tab w:val="right" w:pos="9360"/>
              </w:tabs>
              <w:jc w:val="right"/>
              <w:rPr>
                <w:b/>
                <w:sz w:val="28"/>
              </w:rPr>
            </w:pPr>
          </w:p>
          <w:p w:rsidR="009E50E3" w:rsidRPr="006E3365" w:rsidRDefault="009E50E3">
            <w:pPr>
              <w:jc w:val="right"/>
              <w:rPr>
                <w:b/>
                <w:sz w:val="30"/>
              </w:rPr>
            </w:pPr>
            <w:r w:rsidRPr="006E3365">
              <w:rPr>
                <w:b/>
                <w:sz w:val="30"/>
              </w:rPr>
              <w:t>Multiple Choice Booklet</w:t>
            </w:r>
          </w:p>
          <w:p w:rsidR="009E50E3" w:rsidRPr="006E3365" w:rsidRDefault="009E50E3">
            <w:pPr>
              <w:tabs>
                <w:tab w:val="right" w:pos="9270"/>
              </w:tabs>
              <w:rPr>
                <w:b/>
                <w:sz w:val="32"/>
              </w:rPr>
            </w:pPr>
          </w:p>
        </w:tc>
      </w:tr>
    </w:tbl>
    <w:p w:rsidR="009E50E3" w:rsidRPr="006E3365" w:rsidRDefault="009E50E3">
      <w:pPr>
        <w:tabs>
          <w:tab w:val="right" w:pos="9270"/>
        </w:tabs>
      </w:pPr>
    </w:p>
    <w:p w:rsidR="009E50E3" w:rsidRPr="006E3365" w:rsidRDefault="00802753">
      <w:pPr>
        <w:tabs>
          <w:tab w:val="right" w:pos="9270"/>
        </w:tabs>
      </w:pPr>
      <w:r w:rsidRPr="006E3365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0" b="0"/>
                <wp:wrapNone/>
                <wp:docPr id="4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14EC35" id="AutoShape 44" o:spid="_x0000_s1026" style="position:absolute;margin-left:202.55pt;margin-top:12.55pt;width:266.45pt;height:79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" filled="f" strokeweight="1pt">
                <v:path arrowok="t"/>
              </v:roundrect>
            </w:pict>
          </mc:Fallback>
        </mc:AlternateContent>
      </w:r>
    </w:p>
    <w:p w:rsidR="009E50E3" w:rsidRPr="006E3365" w:rsidRDefault="009E50E3">
      <w:pPr>
        <w:tabs>
          <w:tab w:val="left" w:pos="7513"/>
          <w:tab w:val="right" w:pos="9270"/>
        </w:tabs>
      </w:pPr>
    </w:p>
    <w:p w:rsidR="009E50E3" w:rsidRPr="006E3365" w:rsidRDefault="009E50E3">
      <w:pPr>
        <w:framePr w:w="5021" w:h="292" w:hSpace="180" w:wrap="around" w:vAnchor="text" w:hAnchor="page" w:x="5506" w:y="330"/>
        <w:jc w:val="center"/>
      </w:pPr>
      <w:r w:rsidRPr="006E3365">
        <w:t>Please place your student identification label in this box</w:t>
      </w:r>
    </w:p>
    <w:p w:rsidR="009E50E3" w:rsidRPr="006E3365" w:rsidRDefault="009E50E3">
      <w:pPr>
        <w:pStyle w:val="Caption"/>
        <w:tabs>
          <w:tab w:val="clear" w:pos="9360"/>
        </w:tabs>
        <w:rPr>
          <w:rFonts w:ascii="Times New Roman" w:hAnsi="Times New Roman"/>
          <w:color w:val="auto"/>
          <w:sz w:val="32"/>
        </w:rPr>
      </w:pPr>
      <w:r w:rsidRPr="006E3365">
        <w:rPr>
          <w:rFonts w:ascii="Times New Roman" w:hAnsi="Times New Roman"/>
          <w:color w:val="auto"/>
          <w:sz w:val="32"/>
        </w:rPr>
        <w:tab/>
        <w:t>Year 10 Science</w:t>
      </w:r>
    </w:p>
    <w:p w:rsidR="009E50E3" w:rsidRDefault="009E50E3">
      <w:pPr>
        <w:tabs>
          <w:tab w:val="right" w:pos="9270"/>
        </w:tabs>
        <w:rPr>
          <w:b/>
          <w:sz w:val="32"/>
          <w:szCs w:val="32"/>
        </w:rPr>
      </w:pPr>
    </w:p>
    <w:p w:rsidR="00A72941" w:rsidRPr="006E3365" w:rsidRDefault="00A72941">
      <w:pPr>
        <w:tabs>
          <w:tab w:val="right" w:pos="9270"/>
        </w:tabs>
        <w:rPr>
          <w:b/>
        </w:rPr>
      </w:pPr>
    </w:p>
    <w:p w:rsidR="009E50E3" w:rsidRPr="006E3365" w:rsidRDefault="009E50E3">
      <w:pPr>
        <w:tabs>
          <w:tab w:val="right" w:pos="9270"/>
        </w:tabs>
        <w:rPr>
          <w:b/>
        </w:rPr>
      </w:pPr>
    </w:p>
    <w:p w:rsidR="009E50E3" w:rsidRPr="006E3365" w:rsidRDefault="009E50E3">
      <w:pPr>
        <w:tabs>
          <w:tab w:val="right" w:pos="9270"/>
        </w:tabs>
        <w:rPr>
          <w:b/>
        </w:rPr>
      </w:pPr>
    </w:p>
    <w:p w:rsidR="009E50E3" w:rsidRPr="006E3365" w:rsidRDefault="009E50E3">
      <w:pPr>
        <w:tabs>
          <w:tab w:val="left" w:pos="4140"/>
        </w:tabs>
        <w:rPr>
          <w:sz w:val="24"/>
        </w:rPr>
      </w:pPr>
      <w:bookmarkStart w:id="0" w:name="OLE_LINK10"/>
      <w:bookmarkStart w:id="1" w:name="OLE_LINK9"/>
    </w:p>
    <w:p w:rsidR="009E50E3" w:rsidRPr="006E3365" w:rsidRDefault="009E50E3">
      <w:pPr>
        <w:tabs>
          <w:tab w:val="left" w:pos="567"/>
        </w:tabs>
        <w:spacing w:line="480" w:lineRule="auto"/>
        <w:rPr>
          <w:sz w:val="24"/>
          <w:u w:val="single"/>
        </w:rPr>
      </w:pPr>
      <w:r w:rsidRPr="006E3365">
        <w:rPr>
          <w:sz w:val="24"/>
        </w:rPr>
        <w:tab/>
      </w:r>
      <w:r w:rsidRPr="006E3365">
        <w:rPr>
          <w:sz w:val="24"/>
        </w:rPr>
        <w:tab/>
      </w:r>
      <w:r w:rsidRPr="006E3365">
        <w:rPr>
          <w:sz w:val="24"/>
        </w:rPr>
        <w:tab/>
        <w:t>Student Name</w:t>
      </w:r>
      <w:r w:rsidRPr="006E3365">
        <w:rPr>
          <w:sz w:val="24"/>
        </w:rPr>
        <w:tab/>
      </w:r>
      <w:r w:rsidRPr="006E3365">
        <w:rPr>
          <w:sz w:val="24"/>
        </w:rPr>
        <w:tab/>
      </w:r>
      <w:r w:rsidRPr="006E3365">
        <w:rPr>
          <w:sz w:val="24"/>
          <w:u w:val="single"/>
        </w:rPr>
        <w:tab/>
      </w:r>
      <w:r w:rsidRPr="006E3365">
        <w:rPr>
          <w:sz w:val="24"/>
          <w:u w:val="single"/>
        </w:rPr>
        <w:tab/>
      </w:r>
      <w:r w:rsidRPr="006E3365">
        <w:rPr>
          <w:sz w:val="24"/>
          <w:u w:val="single"/>
        </w:rPr>
        <w:tab/>
      </w:r>
      <w:r w:rsidRPr="006E3365">
        <w:rPr>
          <w:sz w:val="24"/>
          <w:u w:val="single"/>
        </w:rPr>
        <w:tab/>
      </w:r>
      <w:r w:rsidRPr="006E3365">
        <w:rPr>
          <w:sz w:val="24"/>
          <w:u w:val="single"/>
        </w:rPr>
        <w:tab/>
      </w:r>
      <w:r w:rsidRPr="006E3365">
        <w:rPr>
          <w:sz w:val="24"/>
          <w:u w:val="single"/>
        </w:rPr>
        <w:tab/>
      </w:r>
      <w:r w:rsidRPr="006E3365">
        <w:rPr>
          <w:sz w:val="24"/>
          <w:u w:val="single"/>
        </w:rPr>
        <w:tab/>
      </w:r>
      <w:r w:rsidRPr="006E3365">
        <w:rPr>
          <w:sz w:val="24"/>
          <w:u w:val="single"/>
        </w:rPr>
        <w:tab/>
      </w:r>
    </w:p>
    <w:p w:rsidR="009E50E3" w:rsidRPr="006E3365" w:rsidRDefault="009E50E3">
      <w:pPr>
        <w:tabs>
          <w:tab w:val="left" w:pos="567"/>
        </w:tabs>
        <w:spacing w:line="360" w:lineRule="auto"/>
        <w:rPr>
          <w:u w:val="single"/>
        </w:rPr>
      </w:pPr>
      <w:r w:rsidRPr="006E3365">
        <w:rPr>
          <w:sz w:val="24"/>
        </w:rPr>
        <w:tab/>
      </w:r>
      <w:r w:rsidRPr="006E3365">
        <w:rPr>
          <w:sz w:val="24"/>
        </w:rPr>
        <w:tab/>
      </w:r>
      <w:r w:rsidRPr="006E3365">
        <w:rPr>
          <w:sz w:val="24"/>
        </w:rPr>
        <w:tab/>
        <w:t>Student’s Teacher</w:t>
      </w:r>
      <w:r w:rsidRPr="006E3365">
        <w:tab/>
      </w:r>
      <w:r w:rsidRPr="006E3365">
        <w:rPr>
          <w:u w:val="single"/>
        </w:rPr>
        <w:tab/>
      </w:r>
      <w:r w:rsidRPr="006E3365">
        <w:rPr>
          <w:u w:val="single"/>
        </w:rPr>
        <w:tab/>
      </w:r>
      <w:r w:rsidRPr="006E3365">
        <w:rPr>
          <w:u w:val="single"/>
        </w:rPr>
        <w:tab/>
      </w:r>
      <w:r w:rsidRPr="006E3365">
        <w:rPr>
          <w:u w:val="single"/>
        </w:rPr>
        <w:tab/>
      </w:r>
      <w:r w:rsidRPr="006E3365">
        <w:rPr>
          <w:u w:val="single"/>
        </w:rPr>
        <w:tab/>
      </w:r>
      <w:r w:rsidRPr="006E3365">
        <w:rPr>
          <w:u w:val="single"/>
        </w:rPr>
        <w:tab/>
      </w:r>
      <w:r w:rsidRPr="006E3365">
        <w:rPr>
          <w:u w:val="single"/>
        </w:rPr>
        <w:tab/>
      </w:r>
      <w:r w:rsidRPr="006E3365">
        <w:rPr>
          <w:u w:val="single"/>
        </w:rPr>
        <w:tab/>
      </w:r>
    </w:p>
    <w:p w:rsidR="009E50E3" w:rsidRPr="006E3365" w:rsidRDefault="009E50E3">
      <w:r w:rsidRPr="006E3365">
        <w:tab/>
      </w:r>
      <w:bookmarkEnd w:id="0"/>
      <w:bookmarkEnd w:id="1"/>
    </w:p>
    <w:p w:rsidR="009E50E3" w:rsidRPr="006E3365" w:rsidRDefault="009E50E3">
      <w:pPr>
        <w:tabs>
          <w:tab w:val="right" w:pos="9270"/>
        </w:tabs>
      </w:pPr>
    </w:p>
    <w:p w:rsidR="009E50E3" w:rsidRPr="006E3365" w:rsidRDefault="009E50E3">
      <w:pPr>
        <w:suppressAutoHyphens/>
        <w:rPr>
          <w:spacing w:val="-4"/>
        </w:rPr>
      </w:pPr>
    </w:p>
    <w:p w:rsidR="009E50E3" w:rsidRPr="006E3365" w:rsidRDefault="009E50E3">
      <w:pPr>
        <w:pStyle w:val="Heading4"/>
        <w:tabs>
          <w:tab w:val="clear" w:pos="627"/>
          <w:tab w:val="clear" w:pos="4513"/>
        </w:tabs>
        <w:jc w:val="left"/>
        <w:rPr>
          <w:rFonts w:ascii="Times New Roman" w:hAnsi="Times New Roman"/>
          <w:sz w:val="28"/>
        </w:rPr>
      </w:pPr>
      <w:r w:rsidRPr="006E3365">
        <w:rPr>
          <w:rFonts w:ascii="Times New Roman" w:hAnsi="Times New Roman"/>
          <w:sz w:val="28"/>
        </w:rPr>
        <w:t>Time allowed for this paper</w:t>
      </w:r>
    </w:p>
    <w:p w:rsidR="009E50E3" w:rsidRPr="006E3365" w:rsidRDefault="009E50E3">
      <w:pPr>
        <w:rPr>
          <w:sz w:val="24"/>
        </w:rPr>
      </w:pPr>
    </w:p>
    <w:p w:rsidR="009E50E3" w:rsidRPr="006E3365" w:rsidRDefault="009E50E3">
      <w:pPr>
        <w:tabs>
          <w:tab w:val="left" w:pos="4140"/>
        </w:tabs>
        <w:rPr>
          <w:sz w:val="24"/>
        </w:rPr>
      </w:pPr>
      <w:r w:rsidRPr="006E3365">
        <w:rPr>
          <w:sz w:val="24"/>
        </w:rPr>
        <w:t>Reading time before commencing work:</w:t>
      </w:r>
      <w:r w:rsidRPr="006E3365">
        <w:rPr>
          <w:sz w:val="24"/>
        </w:rPr>
        <w:tab/>
        <w:t>10 minutes</w:t>
      </w:r>
    </w:p>
    <w:p w:rsidR="009E50E3" w:rsidRPr="006E3365" w:rsidRDefault="009E50E3">
      <w:pPr>
        <w:tabs>
          <w:tab w:val="left" w:pos="4140"/>
        </w:tabs>
        <w:rPr>
          <w:sz w:val="24"/>
        </w:rPr>
      </w:pPr>
      <w:r w:rsidRPr="006E3365">
        <w:rPr>
          <w:sz w:val="24"/>
        </w:rPr>
        <w:t>Working time for paper:</w:t>
      </w:r>
      <w:r w:rsidRPr="006E3365">
        <w:rPr>
          <w:sz w:val="24"/>
        </w:rPr>
        <w:tab/>
      </w:r>
      <w:r w:rsidR="00770FD4" w:rsidRPr="006E3365">
        <w:rPr>
          <w:sz w:val="24"/>
        </w:rPr>
        <w:t>11</w:t>
      </w:r>
      <w:r w:rsidR="00E301EA" w:rsidRPr="006E3365">
        <w:rPr>
          <w:sz w:val="24"/>
        </w:rPr>
        <w:t>0</w:t>
      </w:r>
      <w:r w:rsidRPr="006E3365">
        <w:rPr>
          <w:sz w:val="24"/>
        </w:rPr>
        <w:t xml:space="preserve"> minutes</w:t>
      </w:r>
    </w:p>
    <w:p w:rsidR="009E50E3" w:rsidRPr="006E3365" w:rsidRDefault="009E50E3">
      <w:pPr>
        <w:rPr>
          <w:sz w:val="24"/>
        </w:rPr>
      </w:pPr>
    </w:p>
    <w:p w:rsidR="009E50E3" w:rsidRPr="006E3365" w:rsidRDefault="009E50E3"/>
    <w:p w:rsidR="009E50E3" w:rsidRPr="006E3365" w:rsidRDefault="009E50E3">
      <w:pPr>
        <w:rPr>
          <w:b/>
          <w:sz w:val="28"/>
        </w:rPr>
      </w:pPr>
      <w:r w:rsidRPr="006E3365">
        <w:rPr>
          <w:b/>
          <w:sz w:val="28"/>
        </w:rPr>
        <w:t>Materials required/recommended for this paper</w:t>
      </w:r>
    </w:p>
    <w:p w:rsidR="009E50E3" w:rsidRPr="006E3365" w:rsidRDefault="009E50E3">
      <w:pPr>
        <w:rPr>
          <w:b/>
          <w:sz w:val="28"/>
        </w:rPr>
      </w:pPr>
    </w:p>
    <w:p w:rsidR="009E50E3" w:rsidRPr="006E3365" w:rsidRDefault="009E50E3">
      <w:pPr>
        <w:pStyle w:val="Heading7"/>
        <w:rPr>
          <w:rFonts w:ascii="Times New Roman" w:hAnsi="Times New Roman"/>
          <w:sz w:val="24"/>
        </w:rPr>
      </w:pPr>
      <w:r w:rsidRPr="006E3365">
        <w:rPr>
          <w:rFonts w:ascii="Times New Roman" w:hAnsi="Times New Roman"/>
          <w:sz w:val="24"/>
        </w:rPr>
        <w:t>To be provided by the supervisor</w:t>
      </w:r>
    </w:p>
    <w:p w:rsidR="00583EA5" w:rsidRPr="006E3365" w:rsidRDefault="00583EA5">
      <w:pPr>
        <w:pStyle w:val="BodyText"/>
        <w:rPr>
          <w:rFonts w:ascii="Times New Roman" w:hAnsi="Times New Roman"/>
        </w:rPr>
      </w:pPr>
    </w:p>
    <w:p w:rsidR="009E50E3" w:rsidRPr="006E3365" w:rsidRDefault="009E50E3">
      <w:pPr>
        <w:pStyle w:val="BodyText"/>
        <w:rPr>
          <w:rFonts w:ascii="Times New Roman" w:hAnsi="Times New Roman"/>
        </w:rPr>
      </w:pPr>
      <w:r w:rsidRPr="006E3365">
        <w:rPr>
          <w:rFonts w:ascii="Times New Roman" w:hAnsi="Times New Roman"/>
        </w:rPr>
        <w:t>This Question/Answer Booklet</w:t>
      </w:r>
    </w:p>
    <w:p w:rsidR="009E50E3" w:rsidRPr="006E3365" w:rsidRDefault="009E50E3">
      <w:pPr>
        <w:pStyle w:val="BodyText"/>
        <w:rPr>
          <w:rFonts w:ascii="Times New Roman" w:hAnsi="Times New Roman"/>
        </w:rPr>
      </w:pPr>
      <w:r w:rsidRPr="006E3365">
        <w:rPr>
          <w:rFonts w:ascii="Times New Roman" w:hAnsi="Times New Roman"/>
        </w:rPr>
        <w:t>Data Sheet</w:t>
      </w:r>
    </w:p>
    <w:p w:rsidR="009E50E3" w:rsidRPr="006E3365" w:rsidRDefault="009E50E3"/>
    <w:p w:rsidR="009E50E3" w:rsidRPr="006E3365" w:rsidRDefault="009E50E3">
      <w:pPr>
        <w:rPr>
          <w:b/>
          <w:i/>
          <w:sz w:val="24"/>
        </w:rPr>
      </w:pPr>
      <w:r w:rsidRPr="006E3365">
        <w:rPr>
          <w:b/>
          <w:i/>
          <w:sz w:val="24"/>
        </w:rPr>
        <w:t>To be provided by the candidate</w:t>
      </w:r>
    </w:p>
    <w:p w:rsidR="00583EA5" w:rsidRPr="006E3365" w:rsidRDefault="00583EA5">
      <w:pPr>
        <w:pStyle w:val="BodyText"/>
        <w:tabs>
          <w:tab w:val="left" w:pos="1710"/>
        </w:tabs>
        <w:spacing w:line="226" w:lineRule="auto"/>
        <w:ind w:left="1710" w:hanging="1710"/>
        <w:rPr>
          <w:rFonts w:ascii="Times New Roman" w:hAnsi="Times New Roman"/>
        </w:rPr>
      </w:pPr>
    </w:p>
    <w:p w:rsidR="009E50E3" w:rsidRPr="006E3365" w:rsidRDefault="009E50E3">
      <w:pPr>
        <w:pStyle w:val="BodyText"/>
        <w:tabs>
          <w:tab w:val="left" w:pos="1710"/>
        </w:tabs>
        <w:spacing w:line="226" w:lineRule="auto"/>
        <w:ind w:left="1710" w:hanging="1710"/>
        <w:rPr>
          <w:rFonts w:ascii="Times New Roman" w:hAnsi="Times New Roman"/>
        </w:rPr>
      </w:pPr>
      <w:r w:rsidRPr="006E3365">
        <w:rPr>
          <w:rFonts w:ascii="Times New Roman" w:hAnsi="Times New Roman"/>
        </w:rPr>
        <w:t>Standard items:</w:t>
      </w:r>
      <w:r w:rsidRPr="006E3365">
        <w:rPr>
          <w:rFonts w:ascii="Times New Roman" w:hAnsi="Times New Roman"/>
        </w:rPr>
        <w:tab/>
        <w:t>pens, pencils, eraser, correction fluid, ruler, highlighters.</w:t>
      </w:r>
    </w:p>
    <w:p w:rsidR="009E50E3" w:rsidRPr="006E3365" w:rsidRDefault="009E50E3">
      <w:pPr>
        <w:tabs>
          <w:tab w:val="left" w:pos="1710"/>
        </w:tabs>
        <w:spacing w:before="120"/>
        <w:ind w:left="1710" w:hanging="1710"/>
        <w:rPr>
          <w:sz w:val="24"/>
        </w:rPr>
      </w:pPr>
      <w:r w:rsidRPr="006E3365">
        <w:rPr>
          <w:sz w:val="24"/>
        </w:rPr>
        <w:t>Special items:</w:t>
      </w:r>
      <w:r w:rsidRPr="006E3365">
        <w:rPr>
          <w:sz w:val="24"/>
        </w:rPr>
        <w:tab/>
        <w:t xml:space="preserve">non-programmable calculators satisfying the conditions set by the </w:t>
      </w:r>
      <w:r w:rsidR="00583EA5" w:rsidRPr="006E3365">
        <w:rPr>
          <w:sz w:val="24"/>
        </w:rPr>
        <w:t xml:space="preserve">School Curriculum and Standards Authority </w:t>
      </w:r>
      <w:r w:rsidRPr="006E3365">
        <w:rPr>
          <w:sz w:val="24"/>
        </w:rPr>
        <w:t>for this course.</w:t>
      </w:r>
    </w:p>
    <w:p w:rsidR="009E50E3" w:rsidRPr="006E3365" w:rsidRDefault="009E50E3">
      <w:pPr>
        <w:rPr>
          <w:sz w:val="24"/>
        </w:rPr>
      </w:pPr>
    </w:p>
    <w:p w:rsidR="009E50E3" w:rsidRPr="006E3365" w:rsidRDefault="009E50E3"/>
    <w:p w:rsidR="009E50E3" w:rsidRPr="006E3365" w:rsidRDefault="009E50E3">
      <w:pPr>
        <w:rPr>
          <w:b/>
          <w:sz w:val="28"/>
        </w:rPr>
      </w:pPr>
      <w:r w:rsidRPr="006E3365">
        <w:rPr>
          <w:b/>
          <w:sz w:val="28"/>
        </w:rPr>
        <w:t>Important note to candidates</w:t>
      </w:r>
    </w:p>
    <w:p w:rsidR="009E50E3" w:rsidRPr="006E3365" w:rsidRDefault="009E50E3">
      <w:pPr>
        <w:pStyle w:val="BodyText"/>
        <w:rPr>
          <w:rFonts w:ascii="Times New Roman" w:hAnsi="Times New Roman"/>
        </w:rPr>
      </w:pPr>
    </w:p>
    <w:p w:rsidR="009E50E3" w:rsidRPr="006E3365" w:rsidRDefault="009E50E3">
      <w:pPr>
        <w:pStyle w:val="BodyText"/>
        <w:rPr>
          <w:rFonts w:ascii="Times New Roman" w:hAnsi="Times New Roman"/>
        </w:rPr>
      </w:pPr>
      <w:r w:rsidRPr="006E3365">
        <w:rPr>
          <w:rFonts w:ascii="Times New Roman" w:hAnsi="Times New Roman"/>
        </w:rPr>
        <w:t xml:space="preserve">No other items may be taken into the examination room.  It is </w:t>
      </w:r>
      <w:r w:rsidRPr="006E3365">
        <w:rPr>
          <w:rFonts w:ascii="Times New Roman" w:hAnsi="Times New Roman"/>
          <w:b/>
        </w:rPr>
        <w:t>your</w:t>
      </w:r>
      <w:r w:rsidRPr="006E3365">
        <w:rPr>
          <w:rFonts w:ascii="Times New Roman" w:hAnsi="Times New Roman"/>
        </w:rPr>
        <w:t xml:space="preserve"> responsibility to ensure that you do not have any unauthorised notes or other items of a non</w:t>
      </w:r>
      <w:r w:rsidRPr="006E3365">
        <w:rPr>
          <w:rFonts w:ascii="Times New Roman" w:hAnsi="Times New Roman"/>
        </w:rPr>
        <w:noBreakHyphen/>
        <w:t xml:space="preserve">personal nature in the examination room.  If you have any unauthorised material with you, hand it to the supervisor </w:t>
      </w:r>
      <w:r w:rsidRPr="006E3365">
        <w:rPr>
          <w:rFonts w:ascii="Times New Roman" w:hAnsi="Times New Roman"/>
          <w:b/>
        </w:rPr>
        <w:t>before</w:t>
      </w:r>
      <w:r w:rsidRPr="006E3365">
        <w:rPr>
          <w:rFonts w:ascii="Times New Roman" w:hAnsi="Times New Roman"/>
        </w:rPr>
        <w:t xml:space="preserve"> reading any further.</w:t>
      </w:r>
    </w:p>
    <w:p w:rsidR="009E50E3" w:rsidRPr="006E3365" w:rsidRDefault="009E50E3">
      <w:pPr>
        <w:tabs>
          <w:tab w:val="left" w:pos="567"/>
          <w:tab w:val="left" w:pos="1134"/>
        </w:tabs>
        <w:rPr>
          <w:b/>
        </w:rPr>
        <w:sectPr w:rsidR="009E50E3" w:rsidRPr="006E3365">
          <w:headerReference w:type="even" r:id="rId8"/>
          <w:headerReference w:type="default" r:id="rId9"/>
          <w:footerReference w:type="even" r:id="rId10"/>
          <w:footerReference w:type="default" r:id="rId11"/>
          <w:pgSz w:w="11901" w:h="16840"/>
          <w:pgMar w:top="1134" w:right="1134" w:bottom="1134" w:left="1134" w:header="567" w:footer="567" w:gutter="0"/>
          <w:cols w:space="708"/>
          <w:titlePg/>
        </w:sectPr>
      </w:pPr>
    </w:p>
    <w:p w:rsidR="009E50E3" w:rsidRPr="006E3365" w:rsidRDefault="007F5393">
      <w:pPr>
        <w:tabs>
          <w:tab w:val="left" w:pos="580"/>
          <w:tab w:val="left" w:pos="1140"/>
        </w:tabs>
        <w:spacing w:line="240" w:lineRule="atLeast"/>
        <w:rPr>
          <w:b/>
          <w:color w:val="000000"/>
          <w:sz w:val="22"/>
        </w:rPr>
      </w:pPr>
      <w:r w:rsidRPr="006E3365">
        <w:rPr>
          <w:b/>
          <w:color w:val="000000"/>
          <w:sz w:val="22"/>
        </w:rPr>
        <w:lastRenderedPageBreak/>
        <w:t xml:space="preserve">SECTION  </w:t>
      </w:r>
      <w:r w:rsidR="00583EA5" w:rsidRPr="006E3365">
        <w:rPr>
          <w:b/>
          <w:color w:val="000000"/>
          <w:sz w:val="22"/>
        </w:rPr>
        <w:t>1</w:t>
      </w:r>
      <w:r w:rsidRPr="006E3365">
        <w:rPr>
          <w:b/>
          <w:color w:val="000000"/>
          <w:sz w:val="22"/>
        </w:rPr>
        <w:tab/>
      </w:r>
      <w:r w:rsidRPr="006E3365">
        <w:rPr>
          <w:b/>
          <w:color w:val="000000"/>
          <w:sz w:val="22"/>
        </w:rPr>
        <w:tab/>
        <w:t>MULTIPLE CHOICE</w:t>
      </w:r>
      <w:r w:rsidRPr="006E3365">
        <w:rPr>
          <w:b/>
          <w:color w:val="000000"/>
          <w:sz w:val="22"/>
        </w:rPr>
        <w:tab/>
        <w:t>(</w:t>
      </w:r>
      <w:r w:rsidR="009B5258">
        <w:rPr>
          <w:b/>
          <w:color w:val="000000"/>
          <w:sz w:val="22"/>
        </w:rPr>
        <w:t>56</w:t>
      </w:r>
      <w:r w:rsidR="009E50E3" w:rsidRPr="006E3365">
        <w:rPr>
          <w:b/>
          <w:color w:val="000000"/>
          <w:sz w:val="22"/>
        </w:rPr>
        <w:t xml:space="preserve"> marks)</w:t>
      </w:r>
    </w:p>
    <w:p w:rsidR="009E50E3" w:rsidRPr="006E3365" w:rsidRDefault="009E50E3">
      <w:pPr>
        <w:tabs>
          <w:tab w:val="left" w:pos="567"/>
        </w:tabs>
        <w:rPr>
          <w:sz w:val="22"/>
        </w:rPr>
      </w:pPr>
    </w:p>
    <w:p w:rsidR="009E50E3" w:rsidRPr="006E3365" w:rsidRDefault="009E50E3">
      <w:pPr>
        <w:tabs>
          <w:tab w:val="left" w:pos="567"/>
        </w:tabs>
        <w:rPr>
          <w:sz w:val="22"/>
        </w:rPr>
      </w:pPr>
      <w:r w:rsidRPr="006E3365">
        <w:rPr>
          <w:b/>
          <w:i/>
          <w:sz w:val="22"/>
        </w:rPr>
        <w:t>Make a choice of answer and mark it with a cross on the answer sheet in the answer booklet.</w:t>
      </w:r>
    </w:p>
    <w:p w:rsidR="009E50E3" w:rsidRPr="006E3365" w:rsidRDefault="009E50E3">
      <w:pPr>
        <w:tabs>
          <w:tab w:val="left" w:pos="567"/>
        </w:tabs>
        <w:rPr>
          <w:sz w:val="22"/>
        </w:rPr>
      </w:pPr>
    </w:p>
    <w:p w:rsidR="009E50E3" w:rsidRPr="006E3365" w:rsidRDefault="009E50E3">
      <w:pPr>
        <w:tabs>
          <w:tab w:val="left" w:pos="567"/>
        </w:tabs>
        <w:rPr>
          <w:sz w:val="22"/>
        </w:rPr>
      </w:pP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1.</w:t>
      </w:r>
      <w:r w:rsidRPr="006E3365">
        <w:rPr>
          <w:sz w:val="22"/>
        </w:rPr>
        <w:tab/>
        <w:t>An absolutely pure substance that cannot be broken down into any other substance is: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a compound.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an atom.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a molecule.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an element.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2.</w:t>
      </w:r>
      <w:r w:rsidRPr="006E3365">
        <w:rPr>
          <w:sz w:val="22"/>
        </w:rPr>
        <w:tab/>
        <w:t xml:space="preserve">The formation of an </w:t>
      </w:r>
      <w:r w:rsidRPr="006E3365">
        <w:rPr>
          <w:b/>
          <w:i/>
          <w:sz w:val="22"/>
        </w:rPr>
        <w:t>ionic compound</w:t>
      </w:r>
      <w:r w:rsidRPr="006E3365">
        <w:rPr>
          <w:sz w:val="22"/>
        </w:rPr>
        <w:t xml:space="preserve"> from a reaction between the atoms of two elements involves: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sharing of pairs of electrons between atoms.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donation of valence electrons to the entire crystal structure.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transfer of electrons between atoms.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ionisation of the atoms of some elements.</w:t>
      </w:r>
    </w:p>
    <w:p w:rsidR="006D7BF1" w:rsidRPr="006E3365" w:rsidRDefault="006D7BF1" w:rsidP="009F02D0">
      <w:pPr>
        <w:tabs>
          <w:tab w:val="left" w:pos="567"/>
        </w:tabs>
        <w:rPr>
          <w:sz w:val="22"/>
        </w:rPr>
      </w:pPr>
    </w:p>
    <w:p w:rsidR="00CB291E" w:rsidRPr="006E3365" w:rsidRDefault="00CB291E" w:rsidP="001205F2">
      <w:pPr>
        <w:tabs>
          <w:tab w:val="left" w:pos="567"/>
        </w:tabs>
        <w:rPr>
          <w:sz w:val="22"/>
        </w:rPr>
      </w:pPr>
    </w:p>
    <w:p w:rsidR="001205F2" w:rsidRPr="006E3365" w:rsidRDefault="009F02D0" w:rsidP="001205F2">
      <w:pPr>
        <w:tabs>
          <w:tab w:val="left" w:pos="567"/>
        </w:tabs>
        <w:rPr>
          <w:sz w:val="22"/>
        </w:rPr>
      </w:pPr>
      <w:r>
        <w:rPr>
          <w:sz w:val="22"/>
        </w:rPr>
        <w:t>3</w:t>
      </w:r>
      <w:r w:rsidR="006D7BF1" w:rsidRPr="006E3365">
        <w:rPr>
          <w:sz w:val="22"/>
        </w:rPr>
        <w:t>.</w:t>
      </w:r>
      <w:r w:rsidR="006D7BF1" w:rsidRPr="006E3365">
        <w:rPr>
          <w:sz w:val="22"/>
        </w:rPr>
        <w:tab/>
      </w:r>
      <w:r w:rsidR="001205F2" w:rsidRPr="006E3365">
        <w:rPr>
          <w:sz w:val="22"/>
        </w:rPr>
        <w:t xml:space="preserve">The </w:t>
      </w:r>
      <w:r w:rsidR="001205F2" w:rsidRPr="006E3365">
        <w:rPr>
          <w:b/>
          <w:i/>
          <w:sz w:val="22"/>
        </w:rPr>
        <w:t>valence electrons</w:t>
      </w:r>
      <w:r w:rsidR="001205F2" w:rsidRPr="006E3365">
        <w:rPr>
          <w:sz w:val="22"/>
        </w:rPr>
        <w:t xml:space="preserve"> are:</w:t>
      </w:r>
    </w:p>
    <w:p w:rsidR="001205F2" w:rsidRPr="006E3365" w:rsidRDefault="001205F2" w:rsidP="001205F2">
      <w:pPr>
        <w:tabs>
          <w:tab w:val="left" w:pos="567"/>
        </w:tabs>
        <w:rPr>
          <w:sz w:val="22"/>
        </w:rPr>
      </w:pPr>
    </w:p>
    <w:p w:rsidR="001205F2" w:rsidRPr="006E3365" w:rsidRDefault="001205F2" w:rsidP="001205F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(a) </w:t>
      </w:r>
      <w:r w:rsidRPr="006E3365">
        <w:rPr>
          <w:sz w:val="22"/>
        </w:rPr>
        <w:tab/>
        <w:t>the number of total electrons an atom has.</w:t>
      </w:r>
    </w:p>
    <w:p w:rsidR="001205F2" w:rsidRPr="006E3365" w:rsidRDefault="001205F2" w:rsidP="001205F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(b) </w:t>
      </w:r>
      <w:r w:rsidRPr="006E3365">
        <w:rPr>
          <w:sz w:val="22"/>
        </w:rPr>
        <w:tab/>
        <w:t>the number of electrons in the atom's outer shell.</w:t>
      </w:r>
    </w:p>
    <w:p w:rsidR="001205F2" w:rsidRPr="006E3365" w:rsidRDefault="001205F2" w:rsidP="001205F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(c) </w:t>
      </w:r>
      <w:r w:rsidRPr="006E3365">
        <w:rPr>
          <w:sz w:val="22"/>
        </w:rPr>
        <w:tab/>
        <w:t>the number of electrons an atom has after it reacts.</w:t>
      </w:r>
    </w:p>
    <w:p w:rsidR="001205F2" w:rsidRPr="006E3365" w:rsidRDefault="001205F2" w:rsidP="001205F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(d) </w:t>
      </w:r>
      <w:r w:rsidRPr="006E3365">
        <w:rPr>
          <w:sz w:val="22"/>
        </w:rPr>
        <w:tab/>
        <w:t>the number of electrons an atom has before it reacts.</w:t>
      </w:r>
    </w:p>
    <w:p w:rsidR="006D7BF1" w:rsidRPr="006E3365" w:rsidRDefault="006D7BF1" w:rsidP="001205F2">
      <w:pPr>
        <w:tabs>
          <w:tab w:val="left" w:pos="567"/>
        </w:tabs>
        <w:rPr>
          <w:sz w:val="22"/>
        </w:rPr>
      </w:pPr>
    </w:p>
    <w:p w:rsidR="006D7BF1" w:rsidRPr="006E3365" w:rsidRDefault="009F02D0" w:rsidP="006D7BF1">
      <w:pPr>
        <w:tabs>
          <w:tab w:val="left" w:pos="567"/>
        </w:tabs>
        <w:rPr>
          <w:sz w:val="22"/>
        </w:rPr>
      </w:pPr>
      <w:r>
        <w:rPr>
          <w:sz w:val="22"/>
        </w:rPr>
        <w:t>4</w:t>
      </w:r>
      <w:r w:rsidR="006D7BF1" w:rsidRPr="006E3365">
        <w:rPr>
          <w:sz w:val="22"/>
        </w:rPr>
        <w:t>.</w:t>
      </w:r>
      <w:r w:rsidR="006D7BF1" w:rsidRPr="006E3365">
        <w:rPr>
          <w:sz w:val="22"/>
        </w:rPr>
        <w:tab/>
        <w:t xml:space="preserve">Which of the following is likely to be </w:t>
      </w:r>
      <w:r w:rsidR="006D7BF1" w:rsidRPr="006E3365">
        <w:rPr>
          <w:b/>
          <w:i/>
          <w:sz w:val="22"/>
        </w:rPr>
        <w:t>ionically bonded</w:t>
      </w:r>
      <w:r w:rsidR="006D7BF1" w:rsidRPr="006E3365">
        <w:rPr>
          <w:sz w:val="22"/>
        </w:rPr>
        <w:t>?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CO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Na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SO</w:t>
      </w:r>
      <w:r w:rsidRPr="006E3365">
        <w:rPr>
          <w:sz w:val="22"/>
          <w:vertAlign w:val="subscript"/>
        </w:rPr>
        <w:t>4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NO</w:t>
      </w:r>
      <w:r w:rsidRPr="006E3365">
        <w:rPr>
          <w:sz w:val="22"/>
          <w:vertAlign w:val="subscript"/>
        </w:rPr>
        <w:t>2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F</w:t>
      </w:r>
      <w:r w:rsidRPr="006E3365">
        <w:rPr>
          <w:sz w:val="22"/>
          <w:vertAlign w:val="subscript"/>
        </w:rPr>
        <w:t>2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</w:p>
    <w:p w:rsidR="006D7BF1" w:rsidRPr="006E3365" w:rsidRDefault="009F02D0" w:rsidP="006D7BF1">
      <w:pPr>
        <w:tabs>
          <w:tab w:val="left" w:pos="567"/>
        </w:tabs>
        <w:rPr>
          <w:sz w:val="22"/>
        </w:rPr>
      </w:pPr>
      <w:r>
        <w:rPr>
          <w:sz w:val="22"/>
        </w:rPr>
        <w:t>5</w:t>
      </w:r>
      <w:r w:rsidR="006D7BF1" w:rsidRPr="006E3365">
        <w:rPr>
          <w:sz w:val="22"/>
        </w:rPr>
        <w:t>.</w:t>
      </w:r>
      <w:r w:rsidR="006D7BF1" w:rsidRPr="006E3365">
        <w:rPr>
          <w:sz w:val="22"/>
        </w:rPr>
        <w:tab/>
        <w:t xml:space="preserve">The </w:t>
      </w:r>
      <w:r w:rsidR="006D7BF1" w:rsidRPr="006E3365">
        <w:rPr>
          <w:b/>
          <w:i/>
          <w:sz w:val="22"/>
        </w:rPr>
        <w:t xml:space="preserve">mass number </w:t>
      </w:r>
      <w:r w:rsidR="006D7BF1" w:rsidRPr="006E3365">
        <w:rPr>
          <w:sz w:val="22"/>
        </w:rPr>
        <w:t>of an atom is the total: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number of protons and neutrons in the atom.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number of protons in the atom.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mass of the atom expressed in grams.</w:t>
      </w:r>
    </w:p>
    <w:p w:rsidR="006D7BF1" w:rsidRPr="006E3365" w:rsidRDefault="006D7BF1" w:rsidP="006D7BF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charge on the nucleus of the atom.</w:t>
      </w:r>
    </w:p>
    <w:p w:rsidR="009E50E3" w:rsidRPr="006E3365" w:rsidRDefault="009E50E3">
      <w:pPr>
        <w:tabs>
          <w:tab w:val="left" w:pos="567"/>
        </w:tabs>
        <w:rPr>
          <w:sz w:val="22"/>
        </w:rPr>
      </w:pPr>
    </w:p>
    <w:p w:rsidR="00D54811" w:rsidRPr="006E3365" w:rsidRDefault="009F02D0" w:rsidP="00D54811">
      <w:pPr>
        <w:tabs>
          <w:tab w:val="left" w:pos="567"/>
        </w:tabs>
        <w:rPr>
          <w:sz w:val="22"/>
        </w:rPr>
      </w:pPr>
      <w:r>
        <w:rPr>
          <w:sz w:val="22"/>
        </w:rPr>
        <w:t>6</w:t>
      </w:r>
      <w:r w:rsidR="00D54811" w:rsidRPr="006E3365">
        <w:rPr>
          <w:sz w:val="22"/>
        </w:rPr>
        <w:t>.</w:t>
      </w:r>
      <w:r w:rsidR="00D54811" w:rsidRPr="006E3365">
        <w:rPr>
          <w:sz w:val="22"/>
        </w:rPr>
        <w:tab/>
        <w:t xml:space="preserve">The equation shown represents a stage in the formation of rust.  What are the values of w, x, y and z 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(in order) needed to balance this equation? 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jc w:val="center"/>
        <w:rPr>
          <w:sz w:val="22"/>
        </w:rPr>
      </w:pPr>
      <w:r w:rsidRPr="006E3365">
        <w:rPr>
          <w:b/>
          <w:sz w:val="22"/>
        </w:rPr>
        <w:t>w</w:t>
      </w:r>
      <w:r w:rsidRPr="006E3365">
        <w:rPr>
          <w:sz w:val="22"/>
        </w:rPr>
        <w:t xml:space="preserve"> Fe </w:t>
      </w:r>
      <w:r w:rsidRPr="006E3365">
        <w:rPr>
          <w:sz w:val="22"/>
          <w:vertAlign w:val="subscript"/>
        </w:rPr>
        <w:t>(</w:t>
      </w:r>
      <w:proofErr w:type="gramStart"/>
      <w:r w:rsidRPr="006E3365">
        <w:rPr>
          <w:sz w:val="22"/>
          <w:vertAlign w:val="subscript"/>
        </w:rPr>
        <w:t>s)</w:t>
      </w:r>
      <w:r w:rsidRPr="006E3365">
        <w:rPr>
          <w:sz w:val="22"/>
        </w:rPr>
        <w:t xml:space="preserve">  +</w:t>
      </w:r>
      <w:proofErr w:type="gramEnd"/>
      <w:r w:rsidRPr="006E3365">
        <w:rPr>
          <w:sz w:val="22"/>
        </w:rPr>
        <w:t xml:space="preserve">  </w:t>
      </w:r>
      <w:r w:rsidRPr="006E3365">
        <w:rPr>
          <w:b/>
          <w:sz w:val="22"/>
        </w:rPr>
        <w:t>x</w:t>
      </w:r>
      <w:r w:rsidRPr="006E3365">
        <w:rPr>
          <w:sz w:val="22"/>
        </w:rPr>
        <w:t xml:space="preserve"> O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 </w:t>
      </w:r>
      <w:r w:rsidRPr="006E3365">
        <w:rPr>
          <w:sz w:val="22"/>
          <w:vertAlign w:val="subscript"/>
        </w:rPr>
        <w:t>(g)</w:t>
      </w:r>
      <w:r w:rsidRPr="006E3365">
        <w:rPr>
          <w:sz w:val="22"/>
        </w:rPr>
        <w:t xml:space="preserve">  +  </w:t>
      </w:r>
      <w:r w:rsidRPr="006E3365">
        <w:rPr>
          <w:b/>
          <w:sz w:val="22"/>
        </w:rPr>
        <w:t>y</w:t>
      </w:r>
      <w:r w:rsidRPr="006E3365">
        <w:rPr>
          <w:sz w:val="22"/>
        </w:rPr>
        <w:t xml:space="preserve"> H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O </w:t>
      </w:r>
      <w:r w:rsidRPr="006E3365">
        <w:rPr>
          <w:sz w:val="22"/>
          <w:vertAlign w:val="subscript"/>
        </w:rPr>
        <w:t>(l)</w:t>
      </w:r>
      <w:r w:rsidRPr="006E3365">
        <w:rPr>
          <w:sz w:val="22"/>
        </w:rPr>
        <w:t xml:space="preserve">  </w:t>
      </w:r>
      <w:r w:rsidRPr="006E3365">
        <w:rPr>
          <w:sz w:val="22"/>
        </w:rPr>
        <w:sym w:font="Wingdings 3" w:char="F022"/>
      </w:r>
      <w:r w:rsidRPr="006E3365">
        <w:rPr>
          <w:sz w:val="22"/>
        </w:rPr>
        <w:t xml:space="preserve">  </w:t>
      </w:r>
      <w:r w:rsidRPr="006E3365">
        <w:rPr>
          <w:b/>
          <w:sz w:val="22"/>
        </w:rPr>
        <w:t>z</w:t>
      </w:r>
      <w:r w:rsidRPr="006E3365">
        <w:rPr>
          <w:sz w:val="22"/>
        </w:rPr>
        <w:t xml:space="preserve"> Fe(OH)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 </w:t>
      </w:r>
      <w:r w:rsidRPr="006E3365">
        <w:rPr>
          <w:sz w:val="22"/>
          <w:vertAlign w:val="subscript"/>
        </w:rPr>
        <w:t>(s)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2, 1, 2, 2.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2, 1, 1, 2.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1, 2, 1, 2.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4, 1, 2, 2.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br w:type="page"/>
      </w:r>
      <w:r w:rsidR="009F02D0">
        <w:rPr>
          <w:sz w:val="22"/>
        </w:rPr>
        <w:lastRenderedPageBreak/>
        <w:t>7</w:t>
      </w:r>
      <w:r w:rsidRPr="006E3365">
        <w:rPr>
          <w:sz w:val="22"/>
        </w:rPr>
        <w:t>.</w:t>
      </w:r>
      <w:r w:rsidRPr="006E3365">
        <w:rPr>
          <w:sz w:val="22"/>
        </w:rPr>
        <w:tab/>
        <w:t xml:space="preserve">The atom represented by the symbol </w:t>
      </w:r>
      <w:r w:rsidR="0055017C" w:rsidRPr="006E3365">
        <w:rPr>
          <w:noProof/>
          <w:position w:val="-10"/>
          <w:sz w:val="22"/>
        </w:rPr>
        <w:object w:dxaOrig="4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22.8pt;height:17.3pt;mso-width-percent:0;mso-height-percent:0;mso-width-percent:0;mso-height-percent:0" o:ole="">
            <v:imagedata r:id="rId12" o:title=""/>
          </v:shape>
          <o:OLEObject Type="Embed" ProgID="Equation.3" ShapeID="_x0000_i1026" DrawAspect="Content" ObjectID="_1586775287" r:id="rId13"/>
        </w:object>
      </w:r>
      <w:r w:rsidRPr="006E3365">
        <w:rPr>
          <w:sz w:val="22"/>
        </w:rPr>
        <w:t xml:space="preserve"> has: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24 protons, 52 neutrons and 24 electrons.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52 protons, 52 neutrons and 52 electrons.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24 protons, 28 neutrons and 24 electrons.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28 protons, 24 neutrons and 28 electrons.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9F02D0" w:rsidP="00D54811">
      <w:pPr>
        <w:tabs>
          <w:tab w:val="left" w:pos="567"/>
        </w:tabs>
        <w:rPr>
          <w:sz w:val="22"/>
        </w:rPr>
      </w:pPr>
      <w:r>
        <w:rPr>
          <w:sz w:val="22"/>
        </w:rPr>
        <w:t>8</w:t>
      </w:r>
      <w:r w:rsidR="00D54811" w:rsidRPr="006E3365">
        <w:rPr>
          <w:sz w:val="22"/>
        </w:rPr>
        <w:t>.</w:t>
      </w:r>
      <w:r w:rsidR="00D54811" w:rsidRPr="006E3365">
        <w:rPr>
          <w:sz w:val="22"/>
        </w:rPr>
        <w:tab/>
        <w:t>The electronic configuration of the element with atomic number 16 is: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2, 8, 6.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8, 8.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2, 2, 8, 4.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2, 14.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</w:p>
    <w:p w:rsidR="00D54811" w:rsidRPr="006E3365" w:rsidRDefault="009F02D0" w:rsidP="00D54811">
      <w:pPr>
        <w:tabs>
          <w:tab w:val="left" w:pos="567"/>
        </w:tabs>
        <w:rPr>
          <w:sz w:val="22"/>
        </w:rPr>
      </w:pPr>
      <w:r>
        <w:rPr>
          <w:sz w:val="22"/>
        </w:rPr>
        <w:t>9</w:t>
      </w:r>
      <w:r w:rsidR="00D54811" w:rsidRPr="006E3365">
        <w:rPr>
          <w:sz w:val="22"/>
        </w:rPr>
        <w:t>.</w:t>
      </w:r>
      <w:r w:rsidR="00D54811" w:rsidRPr="006E3365">
        <w:rPr>
          <w:sz w:val="22"/>
        </w:rPr>
        <w:tab/>
        <w:t>An atom with the electronic configuration 2, 8, 8, 2 would be expected to form an ion of charge: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-2.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+2.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+1.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-6.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8733A9" w:rsidRPr="006E3365" w:rsidRDefault="009F02D0" w:rsidP="008733A9">
      <w:pPr>
        <w:tabs>
          <w:tab w:val="left" w:pos="567"/>
        </w:tabs>
        <w:rPr>
          <w:sz w:val="22"/>
        </w:rPr>
      </w:pPr>
      <w:r>
        <w:rPr>
          <w:sz w:val="22"/>
        </w:rPr>
        <w:t>10</w:t>
      </w:r>
      <w:r w:rsidR="00D54811" w:rsidRPr="006E3365">
        <w:rPr>
          <w:sz w:val="22"/>
        </w:rPr>
        <w:t>.</w:t>
      </w:r>
      <w:r w:rsidR="00D54811" w:rsidRPr="006E3365">
        <w:rPr>
          <w:sz w:val="22"/>
        </w:rPr>
        <w:tab/>
      </w:r>
      <w:r w:rsidR="008733A9" w:rsidRPr="006E3365">
        <w:rPr>
          <w:sz w:val="22"/>
        </w:rPr>
        <w:t>The element chlorine is an example of:</w:t>
      </w:r>
    </w:p>
    <w:p w:rsidR="008733A9" w:rsidRPr="006E3365" w:rsidRDefault="008733A9" w:rsidP="008733A9">
      <w:pPr>
        <w:tabs>
          <w:tab w:val="left" w:pos="567"/>
        </w:tabs>
        <w:rPr>
          <w:sz w:val="22"/>
        </w:rPr>
      </w:pPr>
    </w:p>
    <w:p w:rsidR="008733A9" w:rsidRPr="006E3365" w:rsidRDefault="008733A9" w:rsidP="008733A9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 xml:space="preserve">an alkali </w:t>
      </w:r>
      <w:proofErr w:type="gramStart"/>
      <w:r w:rsidRPr="006E3365">
        <w:rPr>
          <w:sz w:val="22"/>
        </w:rPr>
        <w:t>metal</w:t>
      </w:r>
      <w:proofErr w:type="gramEnd"/>
      <w:r w:rsidRPr="006E3365">
        <w:rPr>
          <w:sz w:val="22"/>
        </w:rPr>
        <w:t>.</w:t>
      </w:r>
    </w:p>
    <w:p w:rsidR="008733A9" w:rsidRPr="006E3365" w:rsidRDefault="008733A9" w:rsidP="008733A9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 xml:space="preserve">an alkaline earth </w:t>
      </w:r>
      <w:proofErr w:type="gramStart"/>
      <w:r w:rsidRPr="006E3365">
        <w:rPr>
          <w:sz w:val="22"/>
        </w:rPr>
        <w:t>metal</w:t>
      </w:r>
      <w:proofErr w:type="gramEnd"/>
      <w:r w:rsidRPr="006E3365">
        <w:rPr>
          <w:sz w:val="22"/>
        </w:rPr>
        <w:t>.</w:t>
      </w:r>
    </w:p>
    <w:p w:rsidR="008733A9" w:rsidRPr="006E3365" w:rsidRDefault="008733A9" w:rsidP="008733A9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a halogen.</w:t>
      </w:r>
    </w:p>
    <w:p w:rsidR="00D54811" w:rsidRPr="006E3365" w:rsidRDefault="008733A9" w:rsidP="008733A9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a noble gas.</w:t>
      </w:r>
    </w:p>
    <w:p w:rsidR="008733A9" w:rsidRPr="006E3365" w:rsidRDefault="008733A9" w:rsidP="00D54811">
      <w:pPr>
        <w:tabs>
          <w:tab w:val="left" w:pos="567"/>
        </w:tabs>
        <w:rPr>
          <w:sz w:val="22"/>
        </w:rPr>
      </w:pPr>
    </w:p>
    <w:p w:rsidR="00D54811" w:rsidRPr="006E3365" w:rsidRDefault="009F02D0" w:rsidP="00D54811">
      <w:pPr>
        <w:tabs>
          <w:tab w:val="left" w:pos="567"/>
        </w:tabs>
        <w:rPr>
          <w:sz w:val="22"/>
        </w:rPr>
      </w:pPr>
      <w:r>
        <w:rPr>
          <w:sz w:val="22"/>
        </w:rPr>
        <w:t>11</w:t>
      </w:r>
      <w:r w:rsidR="00D54811" w:rsidRPr="006E3365">
        <w:rPr>
          <w:sz w:val="22"/>
        </w:rPr>
        <w:t>.</w:t>
      </w:r>
      <w:r w:rsidR="00D54811" w:rsidRPr="006E3365">
        <w:rPr>
          <w:sz w:val="22"/>
        </w:rPr>
        <w:tab/>
        <w:t xml:space="preserve">The calcium ion carries a charge of +2, the nitrate ion a charge of -1.  The correct formula for calcium 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nitrate is: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CaNO</w:t>
      </w:r>
      <w:r w:rsidRPr="006E3365">
        <w:rPr>
          <w:sz w:val="22"/>
          <w:vertAlign w:val="subscript"/>
        </w:rPr>
        <w:t>32</w:t>
      </w:r>
      <w:r w:rsidRPr="006E3365">
        <w:rPr>
          <w:sz w:val="22"/>
        </w:rPr>
        <w:t>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Ca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(NO</w:t>
      </w:r>
      <w:r w:rsidRPr="006E3365">
        <w:rPr>
          <w:sz w:val="22"/>
          <w:vertAlign w:val="subscript"/>
        </w:rPr>
        <w:t>3</w:t>
      </w:r>
      <w:r w:rsidRPr="006E3365">
        <w:rPr>
          <w:sz w:val="22"/>
        </w:rPr>
        <w:t>).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CaNO</w:t>
      </w:r>
      <w:r w:rsidRPr="006E3365">
        <w:rPr>
          <w:sz w:val="22"/>
          <w:vertAlign w:val="subscript"/>
        </w:rPr>
        <w:t>3</w:t>
      </w:r>
      <w:r w:rsidRPr="006E3365">
        <w:rPr>
          <w:sz w:val="22"/>
        </w:rPr>
        <w:t>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Ca(NO</w:t>
      </w:r>
      <w:r w:rsidRPr="006E3365">
        <w:rPr>
          <w:sz w:val="22"/>
          <w:vertAlign w:val="subscript"/>
        </w:rPr>
        <w:t>3</w:t>
      </w:r>
      <w:r w:rsidRPr="006E3365">
        <w:rPr>
          <w:sz w:val="22"/>
        </w:rPr>
        <w:t>)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9F02D0" w:rsidP="00D54811">
      <w:pPr>
        <w:tabs>
          <w:tab w:val="left" w:pos="567"/>
        </w:tabs>
        <w:rPr>
          <w:sz w:val="22"/>
        </w:rPr>
      </w:pPr>
      <w:r>
        <w:rPr>
          <w:sz w:val="22"/>
        </w:rPr>
        <w:t>12</w:t>
      </w:r>
      <w:r w:rsidR="00D54811" w:rsidRPr="006E3365">
        <w:rPr>
          <w:sz w:val="22"/>
        </w:rPr>
        <w:t>.</w:t>
      </w:r>
      <w:r w:rsidR="00D54811" w:rsidRPr="006E3365">
        <w:rPr>
          <w:sz w:val="22"/>
        </w:rPr>
        <w:tab/>
        <w:t>The formula for dinitrogen tetrahydride is: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N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H</w:t>
      </w:r>
      <w:r w:rsidRPr="006E3365">
        <w:rPr>
          <w:sz w:val="22"/>
          <w:vertAlign w:val="subscript"/>
        </w:rPr>
        <w:t>5</w:t>
      </w:r>
      <w:r w:rsidRPr="006E3365">
        <w:rPr>
          <w:sz w:val="22"/>
        </w:rPr>
        <w:t>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N</w:t>
      </w:r>
      <w:r w:rsidRPr="006E3365">
        <w:rPr>
          <w:sz w:val="22"/>
          <w:vertAlign w:val="subscript"/>
        </w:rPr>
        <w:t>4</w:t>
      </w:r>
      <w:r w:rsidRPr="006E3365">
        <w:rPr>
          <w:sz w:val="22"/>
        </w:rPr>
        <w:t>H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N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H</w:t>
      </w:r>
      <w:r w:rsidRPr="006E3365">
        <w:rPr>
          <w:sz w:val="22"/>
          <w:vertAlign w:val="subscript"/>
        </w:rPr>
        <w:t>4</w:t>
      </w:r>
      <w:r w:rsidRPr="006E3365">
        <w:rPr>
          <w:sz w:val="22"/>
        </w:rPr>
        <w:t>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N</w:t>
      </w:r>
      <w:r w:rsidRPr="006E3365">
        <w:rPr>
          <w:sz w:val="22"/>
          <w:vertAlign w:val="subscript"/>
        </w:rPr>
        <w:t>5</w:t>
      </w:r>
      <w:r w:rsidRPr="006E3365">
        <w:rPr>
          <w:sz w:val="22"/>
        </w:rPr>
        <w:t>H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9F02D0" w:rsidP="00D54811">
      <w:pPr>
        <w:tabs>
          <w:tab w:val="left" w:pos="567"/>
        </w:tabs>
        <w:rPr>
          <w:sz w:val="22"/>
        </w:rPr>
      </w:pPr>
      <w:r>
        <w:rPr>
          <w:sz w:val="22"/>
        </w:rPr>
        <w:t>13</w:t>
      </w:r>
      <w:r w:rsidR="00D54811" w:rsidRPr="006E3365">
        <w:rPr>
          <w:sz w:val="22"/>
        </w:rPr>
        <w:t>.</w:t>
      </w:r>
      <w:r w:rsidR="00D54811" w:rsidRPr="006E3365">
        <w:rPr>
          <w:sz w:val="22"/>
        </w:rPr>
        <w:tab/>
        <w:t xml:space="preserve">If an electron is removed from an atom, which of the following would be </w:t>
      </w:r>
      <w:r w:rsidR="00D54811" w:rsidRPr="006E3365">
        <w:rPr>
          <w:b/>
          <w:i/>
          <w:sz w:val="22"/>
        </w:rPr>
        <w:t>true</w:t>
      </w:r>
      <w:r w:rsidR="00D54811" w:rsidRPr="006E3365">
        <w:rPr>
          <w:sz w:val="22"/>
        </w:rPr>
        <w:t>?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The atom becomes positively charged because it now has more protons than electrons.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The atom is now negatively charged because it has fewer electrons than protons.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The atom is now positively charged because there are more electrons than protons.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The atom is now negatively charged because it has fewer electrons.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br w:type="page"/>
      </w:r>
      <w:r w:rsidR="009F02D0">
        <w:rPr>
          <w:sz w:val="22"/>
        </w:rPr>
        <w:lastRenderedPageBreak/>
        <w:t>14</w:t>
      </w:r>
      <w:r w:rsidRPr="006E3365">
        <w:rPr>
          <w:sz w:val="22"/>
        </w:rPr>
        <w:t>.</w:t>
      </w:r>
      <w:r w:rsidRPr="006E3365">
        <w:rPr>
          <w:sz w:val="22"/>
        </w:rPr>
        <w:tab/>
        <w:t xml:space="preserve">Which of the following compounds is made up of 4 different elements and contains a total of 15 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atoms?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C</w:t>
      </w:r>
      <w:r w:rsidRPr="006E3365">
        <w:rPr>
          <w:sz w:val="22"/>
          <w:vertAlign w:val="subscript"/>
        </w:rPr>
        <w:t>4</w:t>
      </w:r>
      <w:r w:rsidRPr="006E3365">
        <w:rPr>
          <w:sz w:val="22"/>
        </w:rPr>
        <w:t>H</w:t>
      </w:r>
      <w:r w:rsidRPr="006E3365">
        <w:rPr>
          <w:sz w:val="22"/>
          <w:vertAlign w:val="subscript"/>
        </w:rPr>
        <w:t>9</w:t>
      </w:r>
      <w:r w:rsidRPr="006E3365">
        <w:rPr>
          <w:sz w:val="22"/>
        </w:rPr>
        <w:t>OH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H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SO</w:t>
      </w:r>
      <w:r w:rsidRPr="006E3365">
        <w:rPr>
          <w:sz w:val="22"/>
          <w:vertAlign w:val="subscript"/>
        </w:rPr>
        <w:t>4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Ca(HCO</w:t>
      </w:r>
      <w:r w:rsidRPr="006E3365">
        <w:rPr>
          <w:sz w:val="22"/>
          <w:vertAlign w:val="subscript"/>
        </w:rPr>
        <w:t>3</w:t>
      </w:r>
      <w:r w:rsidRPr="006E3365">
        <w:rPr>
          <w:sz w:val="22"/>
        </w:rPr>
        <w:t>)</w:t>
      </w:r>
      <w:r w:rsidRPr="006E3365">
        <w:rPr>
          <w:sz w:val="22"/>
          <w:vertAlign w:val="subscript"/>
        </w:rPr>
        <w:t>2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(NH</w:t>
      </w:r>
      <w:r w:rsidRPr="006E3365">
        <w:rPr>
          <w:sz w:val="22"/>
          <w:vertAlign w:val="subscript"/>
        </w:rPr>
        <w:t>4</w:t>
      </w:r>
      <w:r w:rsidRPr="006E3365">
        <w:rPr>
          <w:sz w:val="22"/>
        </w:rPr>
        <w:t>)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SO</w:t>
      </w:r>
      <w:r w:rsidRPr="006E3365">
        <w:rPr>
          <w:sz w:val="22"/>
          <w:vertAlign w:val="subscript"/>
        </w:rPr>
        <w:t>4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9F02D0" w:rsidP="00D54811">
      <w:pPr>
        <w:tabs>
          <w:tab w:val="left" w:pos="567"/>
        </w:tabs>
        <w:rPr>
          <w:sz w:val="22"/>
        </w:rPr>
      </w:pPr>
      <w:r>
        <w:rPr>
          <w:sz w:val="22"/>
        </w:rPr>
        <w:t>15</w:t>
      </w:r>
      <w:r w:rsidR="00D54811" w:rsidRPr="006E3365">
        <w:rPr>
          <w:sz w:val="22"/>
        </w:rPr>
        <w:t>.</w:t>
      </w:r>
      <w:r w:rsidR="00D54811" w:rsidRPr="006E3365">
        <w:rPr>
          <w:sz w:val="22"/>
        </w:rPr>
        <w:tab/>
        <w:t xml:space="preserve">If an atom with 13 protons lost 3 electrons in a reaction, how many electrons would the particle now 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have and what would be the charge on the ion?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16 electrons; + 3 charge.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10 electrons; + 3 charge.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16 electrons; - 3 charge.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10 electrons; - 3 charge.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9F02D0" w:rsidP="00D54811">
      <w:pPr>
        <w:tabs>
          <w:tab w:val="left" w:pos="567"/>
        </w:tabs>
        <w:rPr>
          <w:sz w:val="22"/>
        </w:rPr>
      </w:pPr>
      <w:r>
        <w:rPr>
          <w:sz w:val="22"/>
        </w:rPr>
        <w:t>16</w:t>
      </w:r>
      <w:r w:rsidR="00D54811" w:rsidRPr="006E3365">
        <w:rPr>
          <w:sz w:val="22"/>
        </w:rPr>
        <w:t>.</w:t>
      </w:r>
      <w:r w:rsidR="00D54811" w:rsidRPr="006E3365">
        <w:rPr>
          <w:sz w:val="22"/>
        </w:rPr>
        <w:tab/>
        <w:t>Use your Periodic Table to decide which of the following group of elements is most alike.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S, F, He.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O, F, Ne.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O, Cl, Kr.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F, Cl, Br.</w:t>
      </w:r>
    </w:p>
    <w:p w:rsidR="00D54811" w:rsidRPr="006E3365" w:rsidRDefault="00D54811" w:rsidP="00D54811">
      <w:pPr>
        <w:tabs>
          <w:tab w:val="left" w:pos="567"/>
        </w:tabs>
        <w:rPr>
          <w:sz w:val="22"/>
        </w:rPr>
      </w:pPr>
    </w:p>
    <w:p w:rsidR="009E50E3" w:rsidRPr="006E3365" w:rsidRDefault="001B29FD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1</w:t>
      </w:r>
      <w:r w:rsidR="009F02D0">
        <w:rPr>
          <w:sz w:val="22"/>
        </w:rPr>
        <w:t>7</w:t>
      </w:r>
      <w:r w:rsidR="009E50E3" w:rsidRPr="006E3365">
        <w:rPr>
          <w:sz w:val="22"/>
        </w:rPr>
        <w:t>.</w:t>
      </w:r>
      <w:r w:rsidR="009E50E3" w:rsidRPr="006E3365">
        <w:rPr>
          <w:sz w:val="22"/>
        </w:rPr>
        <w:tab/>
        <w:t>The number of electrons in a beryllium atom is:</w:t>
      </w:r>
    </w:p>
    <w:p w:rsidR="009E50E3" w:rsidRPr="006E3365" w:rsidRDefault="009E50E3">
      <w:pPr>
        <w:tabs>
          <w:tab w:val="left" w:pos="567"/>
        </w:tabs>
        <w:rPr>
          <w:sz w:val="22"/>
        </w:rPr>
      </w:pPr>
    </w:p>
    <w:p w:rsidR="009E50E3" w:rsidRPr="006E3365" w:rsidRDefault="009E50E3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4.</w:t>
      </w:r>
    </w:p>
    <w:p w:rsidR="009E50E3" w:rsidRPr="006E3365" w:rsidRDefault="009E50E3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(b) </w:t>
      </w:r>
      <w:r w:rsidRPr="006E3365">
        <w:rPr>
          <w:sz w:val="22"/>
        </w:rPr>
        <w:tab/>
        <w:t>9.</w:t>
      </w:r>
    </w:p>
    <w:p w:rsidR="009E50E3" w:rsidRPr="006E3365" w:rsidRDefault="009E50E3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(c) </w:t>
      </w:r>
      <w:r w:rsidRPr="006E3365">
        <w:rPr>
          <w:sz w:val="22"/>
        </w:rPr>
        <w:tab/>
        <w:t>13.</w:t>
      </w:r>
    </w:p>
    <w:p w:rsidR="009E50E3" w:rsidRPr="006E3365" w:rsidRDefault="009E50E3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(d) </w:t>
      </w:r>
      <w:r w:rsidRPr="006E3365">
        <w:rPr>
          <w:sz w:val="22"/>
        </w:rPr>
        <w:tab/>
        <w:t>5.</w:t>
      </w:r>
    </w:p>
    <w:p w:rsidR="009E50E3" w:rsidRPr="006E3365" w:rsidRDefault="009E50E3">
      <w:pPr>
        <w:tabs>
          <w:tab w:val="left" w:pos="567"/>
        </w:tabs>
        <w:rPr>
          <w:sz w:val="22"/>
        </w:rPr>
      </w:pPr>
    </w:p>
    <w:p w:rsidR="00BD3873" w:rsidRPr="006E3365" w:rsidRDefault="001B29FD" w:rsidP="00BD3873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1</w:t>
      </w:r>
      <w:r w:rsidR="009F02D0">
        <w:rPr>
          <w:sz w:val="22"/>
        </w:rPr>
        <w:t>8</w:t>
      </w:r>
      <w:r w:rsidR="009E50E3" w:rsidRPr="006E3365">
        <w:rPr>
          <w:sz w:val="22"/>
        </w:rPr>
        <w:t>.</w:t>
      </w:r>
      <w:r w:rsidR="009E50E3" w:rsidRPr="006E3365">
        <w:rPr>
          <w:sz w:val="22"/>
        </w:rPr>
        <w:tab/>
      </w:r>
      <w:r w:rsidR="00BD3873" w:rsidRPr="006E3365">
        <w:rPr>
          <w:sz w:val="22"/>
        </w:rPr>
        <w:t xml:space="preserve">Which of the following statements about an atom is </w:t>
      </w:r>
      <w:r w:rsidR="00BD3873" w:rsidRPr="006E3365">
        <w:rPr>
          <w:b/>
          <w:i/>
          <w:sz w:val="22"/>
        </w:rPr>
        <w:t>correct</w:t>
      </w:r>
      <w:r w:rsidR="00BD3873" w:rsidRPr="006E3365">
        <w:rPr>
          <w:sz w:val="22"/>
        </w:rPr>
        <w:t>?</w:t>
      </w:r>
    </w:p>
    <w:p w:rsidR="00BD3873" w:rsidRPr="006E3365" w:rsidRDefault="00BD3873" w:rsidP="00BD3873">
      <w:pPr>
        <w:tabs>
          <w:tab w:val="left" w:pos="567"/>
        </w:tabs>
        <w:rPr>
          <w:sz w:val="22"/>
        </w:rPr>
      </w:pPr>
    </w:p>
    <w:p w:rsidR="00BD3873" w:rsidRPr="006E3365" w:rsidRDefault="00BD3873" w:rsidP="00BD3873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The nucleus consists of protons and neutrons.</w:t>
      </w:r>
    </w:p>
    <w:p w:rsidR="00BD3873" w:rsidRPr="006E3365" w:rsidRDefault="00BD3873" w:rsidP="00BD3873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 </w:t>
      </w:r>
      <w:r w:rsidRPr="006E3365">
        <w:rPr>
          <w:sz w:val="22"/>
        </w:rPr>
        <w:tab/>
        <w:t>(b)</w:t>
      </w:r>
      <w:r w:rsidRPr="006E3365">
        <w:rPr>
          <w:sz w:val="22"/>
        </w:rPr>
        <w:tab/>
        <w:t>Most of the mass of an atom is due to the electrons.</w:t>
      </w:r>
    </w:p>
    <w:p w:rsidR="00BD3873" w:rsidRPr="006E3365" w:rsidRDefault="00BD3873" w:rsidP="00BD3873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 </w:t>
      </w:r>
      <w:r w:rsidRPr="006E3365">
        <w:rPr>
          <w:sz w:val="22"/>
        </w:rPr>
        <w:tab/>
        <w:t>(c)</w:t>
      </w:r>
      <w:r w:rsidRPr="006E3365">
        <w:rPr>
          <w:sz w:val="22"/>
        </w:rPr>
        <w:tab/>
        <w:t>Protons and electrons are found in the nucleus.</w:t>
      </w:r>
    </w:p>
    <w:p w:rsidR="009E50E3" w:rsidRPr="006E3365" w:rsidRDefault="00BD3873" w:rsidP="00BD3873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 </w:t>
      </w:r>
      <w:r w:rsidRPr="006E3365">
        <w:rPr>
          <w:sz w:val="22"/>
        </w:rPr>
        <w:tab/>
        <w:t>(d)</w:t>
      </w:r>
      <w:r w:rsidRPr="006E3365">
        <w:rPr>
          <w:sz w:val="22"/>
        </w:rPr>
        <w:tab/>
        <w:t>The electron cloud is positively charged.</w:t>
      </w:r>
    </w:p>
    <w:p w:rsidR="00BD3873" w:rsidRPr="006E3365" w:rsidRDefault="00BD3873" w:rsidP="00BD3873">
      <w:pPr>
        <w:tabs>
          <w:tab w:val="left" w:pos="567"/>
        </w:tabs>
        <w:rPr>
          <w:sz w:val="22"/>
        </w:rPr>
      </w:pPr>
    </w:p>
    <w:p w:rsidR="002117B7" w:rsidRPr="006E3365" w:rsidRDefault="009F02D0" w:rsidP="002117B7">
      <w:pPr>
        <w:tabs>
          <w:tab w:val="left" w:pos="567"/>
        </w:tabs>
        <w:rPr>
          <w:sz w:val="22"/>
        </w:rPr>
      </w:pPr>
      <w:r>
        <w:rPr>
          <w:sz w:val="22"/>
        </w:rPr>
        <w:t>19</w:t>
      </w:r>
      <w:r w:rsidR="002117B7" w:rsidRPr="006E3365">
        <w:rPr>
          <w:sz w:val="22"/>
        </w:rPr>
        <w:t>.</w:t>
      </w:r>
      <w:r w:rsidR="002117B7" w:rsidRPr="006E3365">
        <w:rPr>
          <w:sz w:val="22"/>
        </w:rPr>
        <w:tab/>
        <w:t>What is the electronic configuration of magnesium?</w:t>
      </w:r>
      <w:r w:rsidR="00FE6C41" w:rsidRPr="006E3365">
        <w:rPr>
          <w:sz w:val="22"/>
        </w:rPr>
        <w:t xml:space="preserve">  </w:t>
      </w:r>
    </w:p>
    <w:p w:rsidR="002117B7" w:rsidRPr="006E3365" w:rsidRDefault="002117B7" w:rsidP="002117B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</w:p>
    <w:p w:rsidR="002117B7" w:rsidRPr="006E3365" w:rsidRDefault="002117B7" w:rsidP="002117B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2, 8, 2</w:t>
      </w:r>
    </w:p>
    <w:p w:rsidR="002117B7" w:rsidRPr="006E3365" w:rsidRDefault="002117B7" w:rsidP="002117B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2, 4, 4, 2</w:t>
      </w:r>
    </w:p>
    <w:p w:rsidR="002117B7" w:rsidRPr="006E3365" w:rsidRDefault="002117B7" w:rsidP="002117B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4, 2, 2, 4</w:t>
      </w:r>
    </w:p>
    <w:p w:rsidR="009E50E3" w:rsidRPr="006E3365" w:rsidRDefault="002117B7" w:rsidP="002117B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4, 8</w:t>
      </w:r>
    </w:p>
    <w:p w:rsidR="002117B7" w:rsidRPr="006E3365" w:rsidRDefault="002117B7">
      <w:pPr>
        <w:tabs>
          <w:tab w:val="left" w:pos="567"/>
        </w:tabs>
        <w:rPr>
          <w:sz w:val="22"/>
        </w:rPr>
      </w:pPr>
    </w:p>
    <w:p w:rsidR="00E34642" w:rsidRPr="006E3365" w:rsidRDefault="001B29FD" w:rsidP="00E3464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2</w:t>
      </w:r>
      <w:r w:rsidR="009F02D0">
        <w:rPr>
          <w:sz w:val="22"/>
        </w:rPr>
        <w:t>0</w:t>
      </w:r>
      <w:r w:rsidR="002117B7" w:rsidRPr="006E3365">
        <w:rPr>
          <w:sz w:val="22"/>
        </w:rPr>
        <w:t>.</w:t>
      </w:r>
      <w:r w:rsidR="002117B7" w:rsidRPr="006E3365">
        <w:rPr>
          <w:sz w:val="22"/>
        </w:rPr>
        <w:tab/>
      </w:r>
      <w:r w:rsidR="00E34642" w:rsidRPr="006E3365">
        <w:rPr>
          <w:sz w:val="22"/>
        </w:rPr>
        <w:t>In the periodic table, elements with similar properties can be found in:</w:t>
      </w:r>
    </w:p>
    <w:p w:rsidR="00E34642" w:rsidRPr="006E3365" w:rsidRDefault="00E34642" w:rsidP="00E3464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</w:p>
    <w:p w:rsidR="00E34642" w:rsidRPr="006E3365" w:rsidRDefault="00E34642" w:rsidP="00E3464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every second row.</w:t>
      </w:r>
    </w:p>
    <w:p w:rsidR="00E34642" w:rsidRPr="006E3365" w:rsidRDefault="00E34642" w:rsidP="00E3464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every fourth column.</w:t>
      </w:r>
    </w:p>
    <w:p w:rsidR="00E34642" w:rsidRPr="006E3365" w:rsidRDefault="00E34642" w:rsidP="00E3464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the same group.</w:t>
      </w:r>
    </w:p>
    <w:p w:rsidR="009E50E3" w:rsidRPr="006E3365" w:rsidRDefault="00E34642" w:rsidP="00E3464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the same period.</w:t>
      </w:r>
    </w:p>
    <w:p w:rsidR="00E34642" w:rsidRPr="006E3365" w:rsidRDefault="00E34642" w:rsidP="002117B7">
      <w:pPr>
        <w:tabs>
          <w:tab w:val="left" w:pos="567"/>
        </w:tabs>
        <w:rPr>
          <w:sz w:val="22"/>
        </w:rPr>
      </w:pPr>
    </w:p>
    <w:p w:rsidR="002117B7" w:rsidRDefault="001B29FD" w:rsidP="002117B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2</w:t>
      </w:r>
      <w:r w:rsidR="009F02D0">
        <w:rPr>
          <w:sz w:val="22"/>
        </w:rPr>
        <w:t>1</w:t>
      </w:r>
      <w:r w:rsidR="002117B7" w:rsidRPr="006E3365">
        <w:rPr>
          <w:sz w:val="22"/>
        </w:rPr>
        <w:t>.</w:t>
      </w:r>
      <w:r w:rsidR="002117B7" w:rsidRPr="006E3365">
        <w:rPr>
          <w:sz w:val="22"/>
        </w:rPr>
        <w:tab/>
        <w:t>Noble (inert) gases are all:</w:t>
      </w:r>
    </w:p>
    <w:p w:rsidR="009F02D0" w:rsidRPr="006E3365" w:rsidRDefault="009F02D0" w:rsidP="002117B7">
      <w:pPr>
        <w:tabs>
          <w:tab w:val="left" w:pos="567"/>
        </w:tabs>
        <w:rPr>
          <w:sz w:val="22"/>
        </w:rPr>
      </w:pPr>
    </w:p>
    <w:p w:rsidR="002117B7" w:rsidRPr="006E3365" w:rsidRDefault="002117B7" w:rsidP="002117B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unreactive.</w:t>
      </w:r>
    </w:p>
    <w:p w:rsidR="002117B7" w:rsidRPr="006E3365" w:rsidRDefault="002117B7" w:rsidP="002117B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conductive.</w:t>
      </w:r>
    </w:p>
    <w:p w:rsidR="002117B7" w:rsidRPr="006E3365" w:rsidRDefault="002117B7" w:rsidP="002117B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radioactive.</w:t>
      </w:r>
    </w:p>
    <w:p w:rsidR="002117B7" w:rsidRPr="006E3365" w:rsidRDefault="002117B7" w:rsidP="002117B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rare.</w:t>
      </w:r>
    </w:p>
    <w:p w:rsidR="00E34642" w:rsidRPr="006E3365" w:rsidRDefault="009F02D0" w:rsidP="00E34642">
      <w:pPr>
        <w:tabs>
          <w:tab w:val="left" w:pos="567"/>
        </w:tabs>
        <w:rPr>
          <w:sz w:val="22"/>
        </w:rPr>
      </w:pPr>
      <w:r>
        <w:rPr>
          <w:sz w:val="22"/>
        </w:rPr>
        <w:lastRenderedPageBreak/>
        <w:t>22</w:t>
      </w:r>
      <w:r w:rsidR="00896E27" w:rsidRPr="006E3365">
        <w:rPr>
          <w:sz w:val="22"/>
        </w:rPr>
        <w:t>.</w:t>
      </w:r>
      <w:r w:rsidR="00896E27" w:rsidRPr="006E3365">
        <w:rPr>
          <w:sz w:val="22"/>
        </w:rPr>
        <w:tab/>
      </w:r>
      <w:r w:rsidR="00E34642" w:rsidRPr="006E3365">
        <w:rPr>
          <w:sz w:val="22"/>
        </w:rPr>
        <w:t>Covalent bonds between atoms are formed by:</w:t>
      </w:r>
    </w:p>
    <w:p w:rsidR="00E34642" w:rsidRPr="006E3365" w:rsidRDefault="00E34642" w:rsidP="00E34642">
      <w:pPr>
        <w:tabs>
          <w:tab w:val="left" w:pos="567"/>
        </w:tabs>
        <w:rPr>
          <w:sz w:val="22"/>
        </w:rPr>
      </w:pPr>
    </w:p>
    <w:p w:rsidR="00E34642" w:rsidRPr="006E3365" w:rsidRDefault="00E34642" w:rsidP="00E3464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the sharing of electrons.</w:t>
      </w:r>
    </w:p>
    <w:p w:rsidR="00E34642" w:rsidRPr="006E3365" w:rsidRDefault="00E34642" w:rsidP="00E3464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the sharing of protons.</w:t>
      </w:r>
    </w:p>
    <w:p w:rsidR="00E34642" w:rsidRPr="006E3365" w:rsidRDefault="00E34642" w:rsidP="00E3464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the sharing of neutrons.</w:t>
      </w:r>
    </w:p>
    <w:p w:rsidR="00896E27" w:rsidRPr="006E3365" w:rsidRDefault="00E34642" w:rsidP="00E34642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the attraction of ions.</w:t>
      </w:r>
    </w:p>
    <w:p w:rsidR="00E34642" w:rsidRPr="006E3365" w:rsidRDefault="00E34642" w:rsidP="00896E27">
      <w:pPr>
        <w:tabs>
          <w:tab w:val="left" w:pos="567"/>
        </w:tabs>
        <w:rPr>
          <w:sz w:val="22"/>
        </w:rPr>
      </w:pPr>
    </w:p>
    <w:p w:rsidR="00896E27" w:rsidRPr="006E3365" w:rsidRDefault="009F02D0" w:rsidP="00896E27">
      <w:pPr>
        <w:tabs>
          <w:tab w:val="left" w:pos="567"/>
        </w:tabs>
        <w:rPr>
          <w:sz w:val="22"/>
        </w:rPr>
      </w:pPr>
      <w:r>
        <w:rPr>
          <w:sz w:val="22"/>
        </w:rPr>
        <w:t>23</w:t>
      </w:r>
      <w:r w:rsidR="00896E27" w:rsidRPr="006E3365">
        <w:rPr>
          <w:sz w:val="22"/>
        </w:rPr>
        <w:t>.</w:t>
      </w:r>
      <w:r w:rsidR="00896E27" w:rsidRPr="006E3365">
        <w:rPr>
          <w:sz w:val="22"/>
        </w:rPr>
        <w:tab/>
        <w:t>The best definition of an ion is: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(a) </w:t>
      </w:r>
      <w:r w:rsidRPr="006E3365">
        <w:rPr>
          <w:sz w:val="22"/>
        </w:rPr>
        <w:tab/>
        <w:t>an atom that has lost electrons.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(b) </w:t>
      </w:r>
      <w:r w:rsidRPr="006E3365">
        <w:rPr>
          <w:sz w:val="22"/>
        </w:rPr>
        <w:tab/>
        <w:t>a type of bond.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(c) </w:t>
      </w:r>
      <w:r w:rsidRPr="006E3365">
        <w:rPr>
          <w:sz w:val="22"/>
        </w:rPr>
        <w:tab/>
        <w:t>an atom with too many electrons.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(d) </w:t>
      </w:r>
      <w:r w:rsidRPr="006E3365">
        <w:rPr>
          <w:sz w:val="22"/>
        </w:rPr>
        <w:tab/>
        <w:t>a charged atom.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</w:p>
    <w:p w:rsidR="00896E27" w:rsidRPr="006E3365" w:rsidRDefault="009F02D0" w:rsidP="00896E27">
      <w:pPr>
        <w:tabs>
          <w:tab w:val="left" w:pos="567"/>
        </w:tabs>
        <w:rPr>
          <w:sz w:val="22"/>
        </w:rPr>
      </w:pPr>
      <w:r>
        <w:rPr>
          <w:sz w:val="22"/>
        </w:rPr>
        <w:t>24</w:t>
      </w:r>
      <w:r w:rsidR="00896E27" w:rsidRPr="006E3365">
        <w:rPr>
          <w:sz w:val="22"/>
        </w:rPr>
        <w:t>.</w:t>
      </w:r>
      <w:r w:rsidR="00896E27" w:rsidRPr="006E3365">
        <w:rPr>
          <w:sz w:val="22"/>
        </w:rPr>
        <w:tab/>
        <w:t xml:space="preserve">Which one of the following equations is </w:t>
      </w:r>
      <w:r w:rsidR="00896E27" w:rsidRPr="006E3365">
        <w:rPr>
          <w:b/>
          <w:i/>
          <w:sz w:val="22"/>
        </w:rPr>
        <w:t>not</w:t>
      </w:r>
      <w:r w:rsidR="00896E27" w:rsidRPr="006E3365">
        <w:rPr>
          <w:sz w:val="22"/>
        </w:rPr>
        <w:t xml:space="preserve"> balanced correctly?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(a)</w:t>
      </w:r>
      <w:r w:rsidRPr="006E3365">
        <w:rPr>
          <w:sz w:val="22"/>
        </w:rPr>
        <w:tab/>
        <w:t xml:space="preserve">3 NO </w:t>
      </w:r>
      <w:r w:rsidRPr="006E3365">
        <w:rPr>
          <w:sz w:val="22"/>
          <w:vertAlign w:val="subscript"/>
        </w:rPr>
        <w:t>(g)</w:t>
      </w:r>
      <w:r w:rsidRPr="006E3365">
        <w:rPr>
          <w:sz w:val="22"/>
        </w:rPr>
        <w:t xml:space="preserve"> + 2 O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 </w:t>
      </w:r>
      <w:r w:rsidRPr="006E3365">
        <w:rPr>
          <w:sz w:val="22"/>
          <w:vertAlign w:val="subscript"/>
        </w:rPr>
        <w:t>(g)</w:t>
      </w:r>
      <w:r w:rsidRPr="006E3365">
        <w:rPr>
          <w:sz w:val="22"/>
        </w:rPr>
        <w:t xml:space="preserve">  </w:t>
      </w:r>
      <w:r w:rsidRPr="006E3365">
        <w:rPr>
          <w:sz w:val="22"/>
        </w:rPr>
        <w:sym w:font="Symbol" w:char="F0AE"/>
      </w:r>
      <w:r w:rsidRPr="006E3365">
        <w:rPr>
          <w:sz w:val="22"/>
        </w:rPr>
        <w:t xml:space="preserve">  3 NO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 </w:t>
      </w:r>
      <w:r w:rsidRPr="006E3365">
        <w:rPr>
          <w:sz w:val="22"/>
          <w:vertAlign w:val="subscript"/>
        </w:rPr>
        <w:t>(g)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(b)</w:t>
      </w:r>
      <w:r w:rsidRPr="006E3365">
        <w:rPr>
          <w:sz w:val="22"/>
        </w:rPr>
        <w:tab/>
        <w:t>2 C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H</w:t>
      </w:r>
      <w:r w:rsidRPr="006E3365">
        <w:rPr>
          <w:sz w:val="22"/>
          <w:vertAlign w:val="subscript"/>
        </w:rPr>
        <w:t>6</w:t>
      </w:r>
      <w:r w:rsidRPr="006E3365">
        <w:rPr>
          <w:sz w:val="22"/>
        </w:rPr>
        <w:t xml:space="preserve"> </w:t>
      </w:r>
      <w:r w:rsidRPr="006E3365">
        <w:rPr>
          <w:sz w:val="22"/>
          <w:vertAlign w:val="subscript"/>
        </w:rPr>
        <w:t>(g)</w:t>
      </w:r>
      <w:r w:rsidRPr="006E3365">
        <w:rPr>
          <w:sz w:val="22"/>
        </w:rPr>
        <w:t xml:space="preserve"> + 7 O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 </w:t>
      </w:r>
      <w:r w:rsidRPr="006E3365">
        <w:rPr>
          <w:sz w:val="22"/>
          <w:vertAlign w:val="subscript"/>
        </w:rPr>
        <w:t>(g)</w:t>
      </w:r>
      <w:r w:rsidRPr="006E3365">
        <w:rPr>
          <w:sz w:val="22"/>
        </w:rPr>
        <w:t xml:space="preserve">  </w:t>
      </w:r>
      <w:r w:rsidRPr="006E3365">
        <w:rPr>
          <w:sz w:val="22"/>
        </w:rPr>
        <w:sym w:font="Symbol" w:char="F0AE"/>
      </w:r>
      <w:r w:rsidRPr="006E3365">
        <w:rPr>
          <w:sz w:val="22"/>
        </w:rPr>
        <w:t xml:space="preserve">  4 CO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 </w:t>
      </w:r>
      <w:r w:rsidRPr="006E3365">
        <w:rPr>
          <w:sz w:val="22"/>
          <w:vertAlign w:val="subscript"/>
        </w:rPr>
        <w:t>(g)</w:t>
      </w:r>
      <w:r w:rsidRPr="006E3365">
        <w:rPr>
          <w:sz w:val="22"/>
        </w:rPr>
        <w:t xml:space="preserve"> + 6 H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O </w:t>
      </w:r>
      <w:r w:rsidRPr="006E3365">
        <w:rPr>
          <w:sz w:val="22"/>
          <w:vertAlign w:val="subscript"/>
        </w:rPr>
        <w:t>(g)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(c)</w:t>
      </w:r>
      <w:r w:rsidRPr="006E3365">
        <w:rPr>
          <w:sz w:val="22"/>
        </w:rPr>
        <w:tab/>
        <w:t xml:space="preserve">HCl </w:t>
      </w:r>
      <w:r w:rsidRPr="006E3365">
        <w:rPr>
          <w:sz w:val="22"/>
          <w:vertAlign w:val="subscript"/>
        </w:rPr>
        <w:t>(aq)</w:t>
      </w:r>
      <w:r w:rsidRPr="006E3365">
        <w:rPr>
          <w:sz w:val="22"/>
        </w:rPr>
        <w:t xml:space="preserve"> + NaOH </w:t>
      </w:r>
      <w:r w:rsidRPr="006E3365">
        <w:rPr>
          <w:sz w:val="22"/>
          <w:vertAlign w:val="subscript"/>
        </w:rPr>
        <w:t>(aq)</w:t>
      </w:r>
      <w:r w:rsidRPr="006E3365">
        <w:rPr>
          <w:sz w:val="22"/>
        </w:rPr>
        <w:t xml:space="preserve">  </w:t>
      </w:r>
      <w:r w:rsidRPr="006E3365">
        <w:rPr>
          <w:sz w:val="22"/>
        </w:rPr>
        <w:sym w:font="Symbol" w:char="F0AE"/>
      </w:r>
      <w:r w:rsidRPr="006E3365">
        <w:rPr>
          <w:sz w:val="22"/>
        </w:rPr>
        <w:t xml:space="preserve">  H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O </w:t>
      </w:r>
      <w:r w:rsidRPr="006E3365">
        <w:rPr>
          <w:sz w:val="22"/>
          <w:vertAlign w:val="subscript"/>
        </w:rPr>
        <w:t>(l)</w:t>
      </w:r>
      <w:r w:rsidRPr="006E3365">
        <w:rPr>
          <w:sz w:val="22"/>
        </w:rPr>
        <w:t xml:space="preserve"> + NaCl </w:t>
      </w:r>
      <w:r w:rsidRPr="006E3365">
        <w:rPr>
          <w:sz w:val="22"/>
          <w:vertAlign w:val="subscript"/>
        </w:rPr>
        <w:t>(aq)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(d)</w:t>
      </w:r>
      <w:r w:rsidRPr="006E3365">
        <w:rPr>
          <w:sz w:val="22"/>
        </w:rPr>
        <w:tab/>
        <w:t>2 H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S </w:t>
      </w:r>
      <w:r w:rsidRPr="006E3365">
        <w:rPr>
          <w:sz w:val="22"/>
          <w:vertAlign w:val="subscript"/>
        </w:rPr>
        <w:t>(g)</w:t>
      </w:r>
      <w:r w:rsidRPr="006E3365">
        <w:rPr>
          <w:sz w:val="22"/>
        </w:rPr>
        <w:t xml:space="preserve"> + 3 O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 </w:t>
      </w:r>
      <w:r w:rsidRPr="006E3365">
        <w:rPr>
          <w:sz w:val="22"/>
          <w:vertAlign w:val="subscript"/>
        </w:rPr>
        <w:t>(g)</w:t>
      </w:r>
      <w:r w:rsidRPr="006E3365">
        <w:rPr>
          <w:sz w:val="22"/>
        </w:rPr>
        <w:t xml:space="preserve">  </w:t>
      </w:r>
      <w:r w:rsidRPr="006E3365">
        <w:rPr>
          <w:sz w:val="22"/>
        </w:rPr>
        <w:sym w:font="Symbol" w:char="F0AE"/>
      </w:r>
      <w:r w:rsidRPr="006E3365">
        <w:rPr>
          <w:sz w:val="22"/>
        </w:rPr>
        <w:t xml:space="preserve">  2 H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 xml:space="preserve">O </w:t>
      </w:r>
      <w:r w:rsidRPr="006E3365">
        <w:rPr>
          <w:sz w:val="22"/>
          <w:vertAlign w:val="subscript"/>
        </w:rPr>
        <w:t>(g)</w:t>
      </w:r>
      <w:r w:rsidRPr="006E3365">
        <w:rPr>
          <w:sz w:val="22"/>
        </w:rPr>
        <w:t xml:space="preserve"> + 2 SO</w:t>
      </w:r>
      <w:r w:rsidRPr="006E3365">
        <w:rPr>
          <w:sz w:val="22"/>
          <w:vertAlign w:val="subscript"/>
        </w:rPr>
        <w:t>2 (g)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</w:p>
    <w:p w:rsidR="00896E27" w:rsidRPr="006E3365" w:rsidRDefault="009F02D0" w:rsidP="00896E27">
      <w:pPr>
        <w:tabs>
          <w:tab w:val="left" w:pos="567"/>
        </w:tabs>
        <w:rPr>
          <w:sz w:val="22"/>
        </w:rPr>
      </w:pPr>
      <w:r>
        <w:rPr>
          <w:sz w:val="22"/>
        </w:rPr>
        <w:t>25</w:t>
      </w:r>
      <w:r w:rsidR="00896E27" w:rsidRPr="006E3365">
        <w:rPr>
          <w:sz w:val="22"/>
        </w:rPr>
        <w:t>.</w:t>
      </w:r>
      <w:r w:rsidR="00896E27" w:rsidRPr="006E3365">
        <w:rPr>
          <w:sz w:val="22"/>
        </w:rPr>
        <w:tab/>
        <w:t>Given that the ammonium ion is NH</w:t>
      </w:r>
      <w:r w:rsidR="00896E27" w:rsidRPr="006E3365">
        <w:rPr>
          <w:sz w:val="22"/>
          <w:vertAlign w:val="subscript"/>
        </w:rPr>
        <w:t>4</w:t>
      </w:r>
      <w:r w:rsidR="00896E27" w:rsidRPr="006E3365">
        <w:rPr>
          <w:sz w:val="22"/>
          <w:vertAlign w:val="superscript"/>
        </w:rPr>
        <w:t>1+</w:t>
      </w:r>
      <w:r w:rsidR="00896E27" w:rsidRPr="006E3365">
        <w:rPr>
          <w:sz w:val="22"/>
        </w:rPr>
        <w:t xml:space="preserve"> and the carbonate ion is CO</w:t>
      </w:r>
      <w:r w:rsidR="00896E27" w:rsidRPr="006E3365">
        <w:rPr>
          <w:sz w:val="22"/>
          <w:vertAlign w:val="subscript"/>
        </w:rPr>
        <w:t>3</w:t>
      </w:r>
      <w:r w:rsidR="00896E27" w:rsidRPr="006E3365">
        <w:rPr>
          <w:sz w:val="22"/>
          <w:vertAlign w:val="superscript"/>
        </w:rPr>
        <w:t>2-</w:t>
      </w:r>
      <w:r w:rsidR="00896E27" w:rsidRPr="006E3365">
        <w:rPr>
          <w:sz w:val="22"/>
        </w:rPr>
        <w:t xml:space="preserve">, the correct formula for 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ammonium carbonate is: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(a) </w:t>
      </w:r>
      <w:r w:rsidRPr="006E3365">
        <w:rPr>
          <w:sz w:val="22"/>
        </w:rPr>
        <w:tab/>
        <w:t>(NH</w:t>
      </w:r>
      <w:r w:rsidRPr="006E3365">
        <w:rPr>
          <w:sz w:val="22"/>
          <w:vertAlign w:val="subscript"/>
        </w:rPr>
        <w:t>4</w:t>
      </w:r>
      <w:r w:rsidRPr="006E3365">
        <w:rPr>
          <w:sz w:val="22"/>
        </w:rPr>
        <w:t>)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CO</w:t>
      </w:r>
      <w:r w:rsidRPr="006E3365">
        <w:rPr>
          <w:sz w:val="22"/>
          <w:vertAlign w:val="subscript"/>
        </w:rPr>
        <w:t>3</w:t>
      </w:r>
      <w:r w:rsidRPr="006E3365">
        <w:rPr>
          <w:sz w:val="22"/>
        </w:rPr>
        <w:t>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(b) </w:t>
      </w:r>
      <w:r w:rsidRPr="006E3365">
        <w:rPr>
          <w:sz w:val="22"/>
        </w:rPr>
        <w:tab/>
        <w:t>NH</w:t>
      </w:r>
      <w:r w:rsidRPr="006E3365">
        <w:rPr>
          <w:sz w:val="22"/>
          <w:vertAlign w:val="subscript"/>
        </w:rPr>
        <w:t>4</w:t>
      </w:r>
      <w:r w:rsidRPr="006E3365">
        <w:rPr>
          <w:sz w:val="22"/>
        </w:rPr>
        <w:t>CO</w:t>
      </w:r>
      <w:r w:rsidRPr="006E3365">
        <w:rPr>
          <w:sz w:val="22"/>
          <w:vertAlign w:val="subscript"/>
        </w:rPr>
        <w:t>3</w:t>
      </w:r>
      <w:r w:rsidRPr="006E3365">
        <w:rPr>
          <w:sz w:val="22"/>
        </w:rPr>
        <w:t>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(c) </w:t>
      </w:r>
      <w:r w:rsidRPr="006E3365">
        <w:rPr>
          <w:sz w:val="22"/>
        </w:rPr>
        <w:tab/>
        <w:t>NH</w:t>
      </w:r>
      <w:r w:rsidRPr="006E3365">
        <w:rPr>
          <w:sz w:val="22"/>
          <w:vertAlign w:val="subscript"/>
        </w:rPr>
        <w:t>4</w:t>
      </w:r>
      <w:r w:rsidRPr="006E3365">
        <w:rPr>
          <w:sz w:val="22"/>
        </w:rPr>
        <w:t>(CO</w:t>
      </w:r>
      <w:r w:rsidRPr="006E3365">
        <w:rPr>
          <w:sz w:val="22"/>
          <w:vertAlign w:val="subscript"/>
        </w:rPr>
        <w:t>3</w:t>
      </w:r>
      <w:r w:rsidRPr="006E3365">
        <w:rPr>
          <w:sz w:val="22"/>
        </w:rPr>
        <w:t>)</w:t>
      </w:r>
      <w:r w:rsidRPr="006E3365">
        <w:rPr>
          <w:sz w:val="22"/>
          <w:vertAlign w:val="subscript"/>
        </w:rPr>
        <w:t>2</w:t>
      </w:r>
      <w:r w:rsidRPr="006E3365">
        <w:rPr>
          <w:sz w:val="22"/>
        </w:rPr>
        <w:t>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(d) </w:t>
      </w:r>
      <w:r w:rsidRPr="006E3365">
        <w:rPr>
          <w:sz w:val="22"/>
        </w:rPr>
        <w:tab/>
        <w:t>NH</w:t>
      </w:r>
      <w:r w:rsidRPr="006E3365">
        <w:rPr>
          <w:sz w:val="22"/>
          <w:vertAlign w:val="subscript"/>
        </w:rPr>
        <w:t>4</w:t>
      </w:r>
      <w:r w:rsidRPr="006E3365">
        <w:rPr>
          <w:sz w:val="22"/>
        </w:rPr>
        <w:t xml:space="preserve"> </w:t>
      </w:r>
      <w:r w:rsidRPr="006E3365">
        <w:rPr>
          <w:sz w:val="22"/>
          <w:vertAlign w:val="superscript"/>
        </w:rPr>
        <w:t>1+</w:t>
      </w:r>
      <w:r w:rsidRPr="006E3365">
        <w:rPr>
          <w:sz w:val="22"/>
        </w:rPr>
        <w:t>CO</w:t>
      </w:r>
      <w:r w:rsidRPr="006E3365">
        <w:rPr>
          <w:sz w:val="22"/>
          <w:vertAlign w:val="subscript"/>
        </w:rPr>
        <w:t>3</w:t>
      </w:r>
      <w:r w:rsidRPr="006E3365">
        <w:rPr>
          <w:sz w:val="22"/>
          <w:vertAlign w:val="superscript"/>
        </w:rPr>
        <w:t>2-</w:t>
      </w:r>
      <w:r w:rsidRPr="006E3365">
        <w:rPr>
          <w:sz w:val="22"/>
        </w:rPr>
        <w:t>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</w:p>
    <w:p w:rsidR="00896E27" w:rsidRPr="006E3365" w:rsidRDefault="009F02D0" w:rsidP="00896E27">
      <w:pPr>
        <w:tabs>
          <w:tab w:val="left" w:pos="567"/>
        </w:tabs>
        <w:rPr>
          <w:sz w:val="22"/>
        </w:rPr>
      </w:pPr>
      <w:r>
        <w:rPr>
          <w:sz w:val="22"/>
        </w:rPr>
        <w:t>26</w:t>
      </w:r>
      <w:r w:rsidR="00896E27" w:rsidRPr="006E3365">
        <w:rPr>
          <w:sz w:val="22"/>
        </w:rPr>
        <w:t>.</w:t>
      </w:r>
      <w:r w:rsidR="00896E27" w:rsidRPr="006E3365">
        <w:rPr>
          <w:sz w:val="22"/>
        </w:rPr>
        <w:tab/>
        <w:t>Cobalt sulphate is an example of: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(a) </w:t>
      </w:r>
      <w:r w:rsidRPr="006E3365">
        <w:rPr>
          <w:sz w:val="22"/>
        </w:rPr>
        <w:tab/>
        <w:t>an ionic compound.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(b) </w:t>
      </w:r>
      <w:r w:rsidRPr="006E3365">
        <w:rPr>
          <w:sz w:val="22"/>
        </w:rPr>
        <w:tab/>
        <w:t>a covalent compound.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(c) </w:t>
      </w:r>
      <w:r w:rsidRPr="006E3365">
        <w:rPr>
          <w:sz w:val="22"/>
        </w:rPr>
        <w:tab/>
        <w:t>a molecule.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(d) </w:t>
      </w:r>
      <w:r w:rsidRPr="006E3365">
        <w:rPr>
          <w:sz w:val="22"/>
        </w:rPr>
        <w:tab/>
        <w:t>None of the above.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</w:p>
    <w:p w:rsidR="00896E27" w:rsidRPr="006E3365" w:rsidRDefault="009F02D0" w:rsidP="00896E27">
      <w:pPr>
        <w:tabs>
          <w:tab w:val="left" w:pos="567"/>
        </w:tabs>
        <w:rPr>
          <w:sz w:val="22"/>
        </w:rPr>
      </w:pPr>
      <w:r>
        <w:rPr>
          <w:sz w:val="22"/>
        </w:rPr>
        <w:t>27</w:t>
      </w:r>
      <w:r w:rsidR="00896E27" w:rsidRPr="006E3365">
        <w:rPr>
          <w:sz w:val="22"/>
        </w:rPr>
        <w:t>.</w:t>
      </w:r>
      <w:r w:rsidR="00896E27" w:rsidRPr="006E3365">
        <w:rPr>
          <w:sz w:val="22"/>
        </w:rPr>
        <w:tab/>
        <w:t xml:space="preserve">Which element is represented by X in </w:t>
      </w:r>
      <w:r w:rsidR="0055017C" w:rsidRPr="006E3365">
        <w:rPr>
          <w:noProof/>
          <w:position w:val="-10"/>
          <w:sz w:val="22"/>
        </w:rPr>
        <w:object w:dxaOrig="380" w:dyaOrig="340">
          <v:shape id="_x0000_i1025" type="#_x0000_t75" alt="" style="width:19.15pt;height:17.3pt;mso-width-percent:0;mso-height-percent:0;mso-width-percent:0;mso-height-percent:0" o:ole="">
            <v:imagedata r:id="rId14" o:title=""/>
          </v:shape>
          <o:OLEObject Type="Embed" ProgID="Equation.3" ShapeID="_x0000_i1025" DrawAspect="Content" ObjectID="_1586775288" r:id="rId15"/>
        </w:object>
      </w:r>
      <w:r w:rsidR="00896E27" w:rsidRPr="006E3365">
        <w:rPr>
          <w:sz w:val="22"/>
        </w:rPr>
        <w:t>?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(a) </w:t>
      </w:r>
      <w:r w:rsidRPr="006E3365">
        <w:rPr>
          <w:sz w:val="22"/>
        </w:rPr>
        <w:tab/>
        <w:t>beryllium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(b) </w:t>
      </w:r>
      <w:r w:rsidRPr="006E3365">
        <w:rPr>
          <w:sz w:val="22"/>
        </w:rPr>
        <w:tab/>
        <w:t>boron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(c) </w:t>
      </w:r>
      <w:r w:rsidRPr="006E3365">
        <w:rPr>
          <w:sz w:val="22"/>
        </w:rPr>
        <w:tab/>
        <w:t>helium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(d) </w:t>
      </w:r>
      <w:r w:rsidRPr="006E3365">
        <w:rPr>
          <w:sz w:val="22"/>
        </w:rPr>
        <w:tab/>
        <w:t>lithium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</w:p>
    <w:p w:rsidR="003B5427" w:rsidRPr="006E3365" w:rsidRDefault="009F02D0" w:rsidP="003B5427">
      <w:pPr>
        <w:tabs>
          <w:tab w:val="left" w:pos="567"/>
        </w:tabs>
        <w:rPr>
          <w:sz w:val="22"/>
        </w:rPr>
      </w:pPr>
      <w:r>
        <w:rPr>
          <w:sz w:val="22"/>
        </w:rPr>
        <w:t>28</w:t>
      </w:r>
      <w:r w:rsidR="00896E27" w:rsidRPr="006E3365">
        <w:rPr>
          <w:sz w:val="22"/>
        </w:rPr>
        <w:t>.</w:t>
      </w:r>
      <w:r w:rsidR="00896E27" w:rsidRPr="006E3365">
        <w:rPr>
          <w:sz w:val="22"/>
        </w:rPr>
        <w:tab/>
      </w:r>
      <w:r w:rsidR="003B5427" w:rsidRPr="006E3365">
        <w:rPr>
          <w:sz w:val="22"/>
        </w:rPr>
        <w:t>The periodic table:</w:t>
      </w:r>
    </w:p>
    <w:p w:rsidR="003B5427" w:rsidRPr="006E3365" w:rsidRDefault="003B5427" w:rsidP="003B5427">
      <w:pPr>
        <w:tabs>
          <w:tab w:val="left" w:pos="567"/>
        </w:tabs>
        <w:rPr>
          <w:sz w:val="22"/>
        </w:rPr>
      </w:pPr>
    </w:p>
    <w:p w:rsidR="003B5427" w:rsidRPr="006E3365" w:rsidRDefault="003B5427" w:rsidP="003B54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is a systematic chart listing all known elements.</w:t>
      </w:r>
    </w:p>
    <w:p w:rsidR="003B5427" w:rsidRPr="006E3365" w:rsidRDefault="003B5427" w:rsidP="003B54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arranges elements from lowest to highest atomic number.</w:t>
      </w:r>
    </w:p>
    <w:p w:rsidR="003B5427" w:rsidRPr="006E3365" w:rsidRDefault="003B5427" w:rsidP="003B54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separates the metals and non-metals.</w:t>
      </w:r>
    </w:p>
    <w:p w:rsidR="003B5427" w:rsidRPr="006E3365" w:rsidRDefault="003B5427" w:rsidP="003B54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All of the above.</w:t>
      </w:r>
    </w:p>
    <w:p w:rsidR="00896E27" w:rsidRPr="006E3365" w:rsidRDefault="00896E27" w:rsidP="003B5427">
      <w:pPr>
        <w:tabs>
          <w:tab w:val="left" w:pos="567"/>
        </w:tabs>
        <w:rPr>
          <w:sz w:val="22"/>
        </w:rPr>
      </w:pPr>
    </w:p>
    <w:p w:rsidR="00896E27" w:rsidRPr="006E3365" w:rsidRDefault="009F02D0" w:rsidP="00896E27">
      <w:pPr>
        <w:tabs>
          <w:tab w:val="left" w:pos="567"/>
        </w:tabs>
        <w:rPr>
          <w:sz w:val="22"/>
        </w:rPr>
      </w:pPr>
      <w:r>
        <w:rPr>
          <w:sz w:val="22"/>
        </w:rPr>
        <w:t>29</w:t>
      </w:r>
      <w:r w:rsidR="00896E27" w:rsidRPr="006E3365">
        <w:rPr>
          <w:sz w:val="22"/>
        </w:rPr>
        <w:t>.</w:t>
      </w:r>
      <w:r w:rsidR="00896E27" w:rsidRPr="006E3365">
        <w:rPr>
          <w:sz w:val="22"/>
        </w:rPr>
        <w:tab/>
        <w:t>Positive ions are formed when atoms: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(a)   </w:t>
      </w:r>
      <w:r w:rsidRPr="006E3365">
        <w:rPr>
          <w:sz w:val="22"/>
        </w:rPr>
        <w:tab/>
        <w:t>gain protons.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(b)   </w:t>
      </w:r>
      <w:r w:rsidRPr="006E3365">
        <w:rPr>
          <w:sz w:val="22"/>
        </w:rPr>
        <w:tab/>
        <w:t>gain electrons.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(c)   </w:t>
      </w:r>
      <w:r w:rsidRPr="006E3365">
        <w:rPr>
          <w:sz w:val="22"/>
        </w:rPr>
        <w:tab/>
        <w:t>lose protons.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 xml:space="preserve">(d)   </w:t>
      </w:r>
      <w:r w:rsidRPr="006E3365">
        <w:rPr>
          <w:sz w:val="22"/>
        </w:rPr>
        <w:tab/>
        <w:t>lose electrons.</w:t>
      </w:r>
    </w:p>
    <w:p w:rsidR="00896E27" w:rsidRPr="006E3365" w:rsidRDefault="00896E27" w:rsidP="00896E27">
      <w:pPr>
        <w:tabs>
          <w:tab w:val="left" w:pos="567"/>
        </w:tabs>
        <w:rPr>
          <w:sz w:val="22"/>
        </w:rPr>
      </w:pPr>
    </w:p>
    <w:p w:rsidR="00896E27" w:rsidRPr="006E3365" w:rsidRDefault="00896E27" w:rsidP="00D955FE">
      <w:pPr>
        <w:tabs>
          <w:tab w:val="left" w:pos="567"/>
        </w:tabs>
        <w:rPr>
          <w:sz w:val="22"/>
        </w:rPr>
      </w:pPr>
    </w:p>
    <w:p w:rsidR="00D955FE" w:rsidRPr="006E3365" w:rsidRDefault="000341C0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3</w:t>
      </w:r>
      <w:r w:rsidR="009F02D0">
        <w:rPr>
          <w:sz w:val="22"/>
        </w:rPr>
        <w:t>0</w:t>
      </w:r>
      <w:r w:rsidR="00D955FE" w:rsidRPr="006E3365">
        <w:rPr>
          <w:sz w:val="22"/>
        </w:rPr>
        <w:t>.</w:t>
      </w:r>
      <w:r w:rsidR="00D955FE" w:rsidRPr="006E3365">
        <w:rPr>
          <w:sz w:val="22"/>
        </w:rPr>
        <w:tab/>
        <w:t>Calculate the velocity of a bus that travels between two traffic lights 145 metres apart in 20.0 seconds.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7.00 m</w:t>
      </w:r>
      <w:r w:rsidR="008D6E12" w:rsidRPr="006E3365">
        <w:rPr>
          <w:sz w:val="22"/>
        </w:rPr>
        <w:t>/</w:t>
      </w:r>
      <w:r w:rsidRPr="006E3365">
        <w:rPr>
          <w:sz w:val="22"/>
        </w:rPr>
        <w:t>s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(b)</w:t>
      </w:r>
      <w:r w:rsidRPr="006E3365">
        <w:rPr>
          <w:sz w:val="22"/>
        </w:rPr>
        <w:tab/>
        <w:t>7.25 m</w:t>
      </w:r>
      <w:r w:rsidR="008D6E12" w:rsidRPr="006E3365">
        <w:rPr>
          <w:sz w:val="22"/>
        </w:rPr>
        <w:t>/</w:t>
      </w:r>
      <w:r w:rsidRPr="006E3365">
        <w:rPr>
          <w:sz w:val="22"/>
        </w:rPr>
        <w:t>s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(c)</w:t>
      </w:r>
      <w:r w:rsidRPr="006E3365">
        <w:rPr>
          <w:sz w:val="22"/>
        </w:rPr>
        <w:tab/>
        <w:t>6.25 m</w:t>
      </w:r>
      <w:r w:rsidR="008D6E12" w:rsidRPr="006E3365">
        <w:rPr>
          <w:sz w:val="22"/>
        </w:rPr>
        <w:t>/</w:t>
      </w:r>
      <w:r w:rsidRPr="006E3365">
        <w:rPr>
          <w:sz w:val="22"/>
        </w:rPr>
        <w:t>s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(d)</w:t>
      </w:r>
      <w:r w:rsidRPr="006E3365">
        <w:rPr>
          <w:sz w:val="22"/>
        </w:rPr>
        <w:tab/>
        <w:t>7.50 m</w:t>
      </w:r>
      <w:r w:rsidR="008D6E12" w:rsidRPr="006E3365">
        <w:rPr>
          <w:sz w:val="22"/>
        </w:rPr>
        <w:t>/</w:t>
      </w:r>
      <w:r w:rsidRPr="006E3365">
        <w:rPr>
          <w:sz w:val="22"/>
        </w:rPr>
        <w:t>s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</w:p>
    <w:p w:rsidR="00D955FE" w:rsidRPr="006E3365" w:rsidRDefault="000341C0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3</w:t>
      </w:r>
      <w:r w:rsidR="009F02D0">
        <w:rPr>
          <w:sz w:val="22"/>
        </w:rPr>
        <w:t>1</w:t>
      </w:r>
      <w:r w:rsidR="00D955FE" w:rsidRPr="006E3365">
        <w:rPr>
          <w:sz w:val="22"/>
        </w:rPr>
        <w:t>.</w:t>
      </w:r>
      <w:r w:rsidR="00D955FE" w:rsidRPr="006E3365">
        <w:rPr>
          <w:sz w:val="22"/>
        </w:rPr>
        <w:tab/>
        <w:t>Acceleration is defined as: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the rate of change of speed.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(b)</w:t>
      </w:r>
      <w:r w:rsidRPr="006E3365">
        <w:rPr>
          <w:sz w:val="22"/>
        </w:rPr>
        <w:tab/>
        <w:t>the rate of change of displacement.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(c)</w:t>
      </w:r>
      <w:r w:rsidRPr="006E3365">
        <w:rPr>
          <w:sz w:val="22"/>
        </w:rPr>
        <w:tab/>
        <w:t>the rate of change of distance.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(d)</w:t>
      </w:r>
      <w:r w:rsidRPr="006E3365">
        <w:rPr>
          <w:sz w:val="22"/>
        </w:rPr>
        <w:tab/>
        <w:t>the rate of change of velocity.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</w:p>
    <w:p w:rsidR="00B07345" w:rsidRPr="006E3365" w:rsidRDefault="000341C0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3</w:t>
      </w:r>
      <w:r w:rsidR="009F02D0">
        <w:rPr>
          <w:sz w:val="22"/>
        </w:rPr>
        <w:t>2</w:t>
      </w:r>
      <w:r w:rsidR="00B07345" w:rsidRPr="006E3365">
        <w:rPr>
          <w:sz w:val="22"/>
        </w:rPr>
        <w:t>.</w:t>
      </w:r>
      <w:r w:rsidR="00B07345" w:rsidRPr="006E3365">
        <w:rPr>
          <w:sz w:val="22"/>
        </w:rPr>
        <w:tab/>
        <w:t>A decreasing rate of change of velocity could be called: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positive acceleration.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(b)</w:t>
      </w:r>
      <w:r w:rsidRPr="006E3365">
        <w:rPr>
          <w:sz w:val="22"/>
        </w:rPr>
        <w:tab/>
        <w:t>negative velocity.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(c)</w:t>
      </w:r>
      <w:r w:rsidRPr="006E3365">
        <w:rPr>
          <w:sz w:val="22"/>
        </w:rPr>
        <w:tab/>
        <w:t>deceleration.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(d)</w:t>
      </w:r>
      <w:r w:rsidRPr="006E3365">
        <w:rPr>
          <w:sz w:val="22"/>
        </w:rPr>
        <w:tab/>
        <w:t>braking.</w:t>
      </w:r>
    </w:p>
    <w:p w:rsidR="00B07345" w:rsidRPr="006E3365" w:rsidRDefault="00B07345" w:rsidP="00D955FE">
      <w:pPr>
        <w:tabs>
          <w:tab w:val="left" w:pos="567"/>
        </w:tabs>
        <w:rPr>
          <w:sz w:val="22"/>
        </w:rPr>
      </w:pPr>
    </w:p>
    <w:p w:rsidR="00B07345" w:rsidRPr="006E3365" w:rsidRDefault="000341C0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3</w:t>
      </w:r>
      <w:r w:rsidR="009F02D0">
        <w:rPr>
          <w:sz w:val="22"/>
        </w:rPr>
        <w:t>3</w:t>
      </w:r>
      <w:r w:rsidR="00B07345" w:rsidRPr="006E3365">
        <w:rPr>
          <w:sz w:val="22"/>
        </w:rPr>
        <w:t>.</w:t>
      </w:r>
      <w:r w:rsidR="00B07345" w:rsidRPr="006E3365">
        <w:rPr>
          <w:sz w:val="22"/>
        </w:rPr>
        <w:tab/>
        <w:t>In the absence of air resistance: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heavier objects would accelerate toward the ground faster than lighter ones.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(b)</w:t>
      </w:r>
      <w:r w:rsidRPr="006E3365">
        <w:rPr>
          <w:sz w:val="22"/>
        </w:rPr>
        <w:tab/>
        <w:t>more streamlined objects would accelerate toward the ground faster than less streamlined ones.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(c)</w:t>
      </w:r>
      <w:r w:rsidRPr="006E3365">
        <w:rPr>
          <w:sz w:val="22"/>
        </w:rPr>
        <w:tab/>
        <w:t>all objects regardless of mass would accelerate toward the ground with the same velocity.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(d)</w:t>
      </w:r>
      <w:r w:rsidRPr="006E3365">
        <w:rPr>
          <w:sz w:val="22"/>
        </w:rPr>
        <w:tab/>
        <w:t>objects with more mass would accelerate toward the ground faster than objects with less mass.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</w:p>
    <w:p w:rsidR="00B07345" w:rsidRPr="006E3365" w:rsidRDefault="000341C0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3</w:t>
      </w:r>
      <w:r w:rsidR="009F02D0">
        <w:rPr>
          <w:sz w:val="22"/>
        </w:rPr>
        <w:t>4</w:t>
      </w:r>
      <w:r w:rsidR="00B07345" w:rsidRPr="006E3365">
        <w:rPr>
          <w:sz w:val="22"/>
        </w:rPr>
        <w:t>.</w:t>
      </w:r>
      <w:r w:rsidR="00B07345" w:rsidRPr="006E3365">
        <w:rPr>
          <w:sz w:val="22"/>
        </w:rPr>
        <w:tab/>
        <w:t>What is the acceleration of a car if it increases its velocity from 5.00 m</w:t>
      </w:r>
      <w:r w:rsidR="008D6E12" w:rsidRPr="006E3365">
        <w:rPr>
          <w:sz w:val="22"/>
        </w:rPr>
        <w:t>/</w:t>
      </w:r>
      <w:r w:rsidR="00B07345" w:rsidRPr="006E3365">
        <w:rPr>
          <w:sz w:val="22"/>
        </w:rPr>
        <w:t>s to 15.0 m</w:t>
      </w:r>
      <w:r w:rsidR="008D6E12" w:rsidRPr="006E3365">
        <w:rPr>
          <w:sz w:val="22"/>
        </w:rPr>
        <w:t>/</w:t>
      </w:r>
      <w:r w:rsidR="00B07345" w:rsidRPr="006E3365">
        <w:rPr>
          <w:sz w:val="22"/>
        </w:rPr>
        <w:t>s in 4.00 s?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2.50 m</w:t>
      </w:r>
      <w:r w:rsidR="008D6E12" w:rsidRPr="006E3365">
        <w:rPr>
          <w:sz w:val="22"/>
        </w:rPr>
        <w:t>/</w:t>
      </w:r>
      <w:r w:rsidRPr="006E3365">
        <w:rPr>
          <w:sz w:val="22"/>
        </w:rPr>
        <w:t>s</w:t>
      </w:r>
      <w:r w:rsidRPr="006E3365">
        <w:rPr>
          <w:sz w:val="22"/>
          <w:vertAlign w:val="superscript"/>
        </w:rPr>
        <w:t>2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(b)</w:t>
      </w:r>
      <w:r w:rsidRPr="006E3365">
        <w:rPr>
          <w:sz w:val="22"/>
        </w:rPr>
        <w:tab/>
        <w:t>2.50 m</w:t>
      </w:r>
      <w:r w:rsidR="008D6E12" w:rsidRPr="006E3365">
        <w:rPr>
          <w:sz w:val="22"/>
        </w:rPr>
        <w:t>/</w:t>
      </w:r>
      <w:r w:rsidRPr="006E3365">
        <w:rPr>
          <w:sz w:val="22"/>
        </w:rPr>
        <w:t>s</w:t>
      </w:r>
    </w:p>
    <w:p w:rsidR="00B07345" w:rsidRPr="006E3365" w:rsidRDefault="00B07345" w:rsidP="00B07345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(c)</w:t>
      </w:r>
      <w:r w:rsidRPr="006E3365">
        <w:rPr>
          <w:sz w:val="22"/>
        </w:rPr>
        <w:tab/>
        <w:t>150 m</w:t>
      </w:r>
      <w:r w:rsidR="008D6E12" w:rsidRPr="006E3365">
        <w:rPr>
          <w:sz w:val="22"/>
        </w:rPr>
        <w:t>/</w:t>
      </w:r>
      <w:r w:rsidRPr="006E3365">
        <w:rPr>
          <w:sz w:val="22"/>
        </w:rPr>
        <w:t>s</w:t>
      </w:r>
      <w:r w:rsidRPr="006E3365">
        <w:rPr>
          <w:sz w:val="22"/>
          <w:vertAlign w:val="superscript"/>
        </w:rPr>
        <w:t>2</w:t>
      </w:r>
    </w:p>
    <w:p w:rsidR="008D6E12" w:rsidRPr="006E3365" w:rsidRDefault="00B07345" w:rsidP="00DB1578">
      <w:pPr>
        <w:widowControl w:val="0"/>
        <w:autoSpaceDE w:val="0"/>
        <w:autoSpaceDN w:val="0"/>
        <w:adjustRightInd w:val="0"/>
        <w:rPr>
          <w:sz w:val="22"/>
        </w:rPr>
      </w:pPr>
      <w:r w:rsidRPr="006E3365">
        <w:rPr>
          <w:sz w:val="22"/>
        </w:rPr>
        <w:t xml:space="preserve"> </w:t>
      </w:r>
      <w:r w:rsidRPr="006E3365">
        <w:rPr>
          <w:sz w:val="22"/>
        </w:rPr>
        <w:tab/>
        <w:t>(d)</w:t>
      </w:r>
      <w:r w:rsidRPr="006E3365">
        <w:rPr>
          <w:sz w:val="22"/>
        </w:rPr>
        <w:tab/>
        <w:t>5.20 m</w:t>
      </w:r>
      <w:r w:rsidR="008D6E12" w:rsidRPr="006E3365">
        <w:rPr>
          <w:sz w:val="22"/>
        </w:rPr>
        <w:t>/</w:t>
      </w:r>
      <w:r w:rsidRPr="006E3365">
        <w:rPr>
          <w:sz w:val="22"/>
        </w:rPr>
        <w:t>s</w:t>
      </w:r>
      <w:r w:rsidRPr="006E3365">
        <w:rPr>
          <w:sz w:val="22"/>
          <w:vertAlign w:val="superscript"/>
        </w:rPr>
        <w:t>2</w:t>
      </w:r>
    </w:p>
    <w:p w:rsidR="008D6E12" w:rsidRPr="006E3365" w:rsidRDefault="008D6E12" w:rsidP="00DB1578">
      <w:pPr>
        <w:widowControl w:val="0"/>
        <w:autoSpaceDE w:val="0"/>
        <w:autoSpaceDN w:val="0"/>
        <w:adjustRightInd w:val="0"/>
        <w:rPr>
          <w:sz w:val="22"/>
        </w:rPr>
      </w:pPr>
    </w:p>
    <w:p w:rsidR="00DB1578" w:rsidRPr="006E3365" w:rsidRDefault="000341C0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</w:rPr>
        <w:t>3</w:t>
      </w:r>
      <w:r w:rsidR="009F02D0">
        <w:rPr>
          <w:sz w:val="22"/>
        </w:rPr>
        <w:t>5</w:t>
      </w:r>
      <w:r w:rsidR="00D955FE" w:rsidRPr="006E3365">
        <w:rPr>
          <w:sz w:val="22"/>
        </w:rPr>
        <w:t>.</w:t>
      </w:r>
      <w:r w:rsidR="00D955FE" w:rsidRPr="006E3365">
        <w:rPr>
          <w:sz w:val="22"/>
        </w:rPr>
        <w:tab/>
      </w:r>
      <w:r w:rsidR="00DB1578" w:rsidRPr="006E3365">
        <w:rPr>
          <w:sz w:val="22"/>
          <w:szCs w:val="22"/>
        </w:rPr>
        <w:t xml:space="preserve">The diagram below shows the four forces acting on a van travelling along a straight, flat road. The </w:t>
      </w:r>
      <w:r w:rsidR="00DB1578" w:rsidRPr="006E3365">
        <w:rPr>
          <w:sz w:val="22"/>
          <w:szCs w:val="22"/>
        </w:rPr>
        <w:tab/>
        <w:t>forces are:</w:t>
      </w:r>
    </w:p>
    <w:p w:rsidR="00DB1578" w:rsidRPr="006E3365" w:rsidRDefault="00DB1578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i/>
          <w:iCs/>
          <w:sz w:val="22"/>
          <w:szCs w:val="22"/>
        </w:rPr>
        <w:tab/>
        <w:t>R</w:t>
      </w:r>
      <w:r w:rsidRPr="006E3365">
        <w:rPr>
          <w:sz w:val="22"/>
          <w:szCs w:val="22"/>
        </w:rPr>
        <w:t xml:space="preserve"> = total resistance force; </w:t>
      </w:r>
      <w:r w:rsidRPr="006E3365">
        <w:rPr>
          <w:i/>
          <w:iCs/>
          <w:sz w:val="22"/>
          <w:szCs w:val="22"/>
        </w:rPr>
        <w:t>T</w:t>
      </w:r>
      <w:r w:rsidRPr="006E3365">
        <w:rPr>
          <w:sz w:val="22"/>
          <w:szCs w:val="22"/>
        </w:rPr>
        <w:t xml:space="preserve"> = driving force; </w:t>
      </w:r>
      <w:r w:rsidRPr="006E3365">
        <w:rPr>
          <w:i/>
          <w:iCs/>
          <w:sz w:val="22"/>
          <w:szCs w:val="22"/>
        </w:rPr>
        <w:t>U</w:t>
      </w:r>
      <w:r w:rsidRPr="006E3365">
        <w:rPr>
          <w:sz w:val="22"/>
          <w:szCs w:val="22"/>
        </w:rPr>
        <w:t xml:space="preserve"> = upward force of ground on van; </w:t>
      </w:r>
      <w:r w:rsidRPr="006E3365">
        <w:rPr>
          <w:i/>
          <w:iCs/>
          <w:sz w:val="22"/>
          <w:szCs w:val="22"/>
        </w:rPr>
        <w:t>W</w:t>
      </w:r>
      <w:r w:rsidRPr="006E3365">
        <w:rPr>
          <w:sz w:val="22"/>
          <w:szCs w:val="22"/>
        </w:rPr>
        <w:t xml:space="preserve"> = weight of van.</w:t>
      </w:r>
    </w:p>
    <w:p w:rsidR="00DB1578" w:rsidRPr="006E3365" w:rsidRDefault="00802753" w:rsidP="00DB1578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 w:rsidRPr="006E3365">
        <w:rPr>
          <w:noProof/>
          <w:sz w:val="22"/>
          <w:szCs w:val="22"/>
        </w:rPr>
        <w:drawing>
          <wp:inline distT="0" distB="0" distL="0" distR="0">
            <wp:extent cx="2499995" cy="1597025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578" w:rsidRPr="006E3365" w:rsidRDefault="00DB1578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 xml:space="preserve">At one time, the van is speeding up in the forward direction. Which of the following best describes the </w:t>
      </w:r>
      <w:r w:rsidRPr="006E3365">
        <w:rPr>
          <w:sz w:val="22"/>
          <w:szCs w:val="22"/>
        </w:rPr>
        <w:tab/>
        <w:t>forces at this time?</w:t>
      </w:r>
    </w:p>
    <w:p w:rsidR="00DB1578" w:rsidRPr="006E3365" w:rsidRDefault="00DB1578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DB1578" w:rsidRPr="006E3365" w:rsidRDefault="00DB1578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(a)</w:t>
      </w:r>
      <w:r w:rsidRPr="006E3365">
        <w:rPr>
          <w:sz w:val="22"/>
          <w:szCs w:val="22"/>
        </w:rPr>
        <w:tab/>
        <w:t>U = W</w:t>
      </w:r>
    </w:p>
    <w:p w:rsidR="00DB1578" w:rsidRPr="006E3365" w:rsidRDefault="00DB1578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(b)</w:t>
      </w:r>
      <w:r w:rsidRPr="006E3365">
        <w:rPr>
          <w:sz w:val="22"/>
          <w:szCs w:val="22"/>
        </w:rPr>
        <w:tab/>
        <w:t>U = W; T &lt; R</w:t>
      </w:r>
    </w:p>
    <w:p w:rsidR="00DB1578" w:rsidRPr="006E3365" w:rsidRDefault="00DB1578" w:rsidP="00DB1578">
      <w:pPr>
        <w:widowControl w:val="0"/>
        <w:autoSpaceDE w:val="0"/>
        <w:autoSpaceDN w:val="0"/>
        <w:adjustRightInd w:val="0"/>
        <w:rPr>
          <w:iCs/>
          <w:sz w:val="22"/>
          <w:szCs w:val="22"/>
        </w:rPr>
      </w:pPr>
      <w:r w:rsidRPr="006E3365">
        <w:rPr>
          <w:sz w:val="22"/>
          <w:szCs w:val="22"/>
        </w:rPr>
        <w:tab/>
        <w:t>(c)</w:t>
      </w:r>
      <w:r w:rsidRPr="006E3365">
        <w:rPr>
          <w:sz w:val="22"/>
          <w:szCs w:val="22"/>
        </w:rPr>
        <w:tab/>
      </w:r>
      <w:r w:rsidRPr="006E3365">
        <w:rPr>
          <w:iCs/>
          <w:sz w:val="22"/>
          <w:szCs w:val="22"/>
        </w:rPr>
        <w:t>U</w:t>
      </w:r>
      <w:r w:rsidRPr="006E3365">
        <w:rPr>
          <w:sz w:val="22"/>
          <w:szCs w:val="22"/>
        </w:rPr>
        <w:t xml:space="preserve"> = </w:t>
      </w:r>
      <w:proofErr w:type="gramStart"/>
      <w:r w:rsidRPr="006E3365">
        <w:rPr>
          <w:iCs/>
          <w:sz w:val="22"/>
          <w:szCs w:val="22"/>
        </w:rPr>
        <w:t>W</w:t>
      </w:r>
      <w:r w:rsidRPr="006E3365">
        <w:rPr>
          <w:sz w:val="22"/>
          <w:szCs w:val="22"/>
        </w:rPr>
        <w:t xml:space="preserve">;  </w:t>
      </w:r>
      <w:r w:rsidRPr="006E3365">
        <w:rPr>
          <w:iCs/>
          <w:sz w:val="22"/>
          <w:szCs w:val="22"/>
        </w:rPr>
        <w:t>T</w:t>
      </w:r>
      <w:proofErr w:type="gramEnd"/>
      <w:r w:rsidRPr="006E3365">
        <w:rPr>
          <w:sz w:val="22"/>
          <w:szCs w:val="22"/>
        </w:rPr>
        <w:t xml:space="preserve"> =</w:t>
      </w:r>
      <w:r w:rsidRPr="006E3365">
        <w:rPr>
          <w:iCs/>
          <w:sz w:val="22"/>
          <w:szCs w:val="22"/>
        </w:rPr>
        <w:t xml:space="preserve"> R</w:t>
      </w:r>
    </w:p>
    <w:p w:rsidR="00DB1578" w:rsidRPr="006E3365" w:rsidRDefault="00DB1578" w:rsidP="00DB1578">
      <w:pPr>
        <w:widowControl w:val="0"/>
        <w:autoSpaceDE w:val="0"/>
        <w:autoSpaceDN w:val="0"/>
        <w:adjustRightInd w:val="0"/>
        <w:rPr>
          <w:iCs/>
          <w:sz w:val="22"/>
          <w:szCs w:val="22"/>
        </w:rPr>
      </w:pPr>
      <w:r w:rsidRPr="006E3365">
        <w:rPr>
          <w:iCs/>
          <w:sz w:val="22"/>
          <w:szCs w:val="22"/>
        </w:rPr>
        <w:tab/>
        <w:t>(d)</w:t>
      </w:r>
      <w:r w:rsidRPr="006E3365">
        <w:rPr>
          <w:iCs/>
          <w:sz w:val="22"/>
          <w:szCs w:val="22"/>
        </w:rPr>
        <w:tab/>
        <w:t xml:space="preserve">U = </w:t>
      </w:r>
      <w:proofErr w:type="gramStart"/>
      <w:r w:rsidRPr="006E3365">
        <w:rPr>
          <w:iCs/>
          <w:sz w:val="22"/>
          <w:szCs w:val="22"/>
        </w:rPr>
        <w:t>W;  T</w:t>
      </w:r>
      <w:proofErr w:type="gramEnd"/>
      <w:r w:rsidRPr="006E3365">
        <w:rPr>
          <w:iCs/>
          <w:sz w:val="22"/>
          <w:szCs w:val="22"/>
        </w:rPr>
        <w:t xml:space="preserve"> &gt; R</w:t>
      </w:r>
    </w:p>
    <w:p w:rsidR="00DB1578" w:rsidRPr="006E3365" w:rsidRDefault="00DB1578" w:rsidP="00DB1578">
      <w:pPr>
        <w:widowControl w:val="0"/>
        <w:autoSpaceDE w:val="0"/>
        <w:autoSpaceDN w:val="0"/>
        <w:adjustRightInd w:val="0"/>
        <w:rPr>
          <w:iCs/>
          <w:sz w:val="22"/>
          <w:szCs w:val="22"/>
        </w:rPr>
      </w:pPr>
    </w:p>
    <w:p w:rsidR="00A40137" w:rsidRPr="006E3365" w:rsidRDefault="009F02D0" w:rsidP="00A40137">
      <w:pPr>
        <w:widowControl w:val="0"/>
        <w:autoSpaceDE w:val="0"/>
        <w:autoSpaceDN w:val="0"/>
        <w:adjustRightInd w:val="0"/>
        <w:rPr>
          <w:iCs/>
          <w:sz w:val="22"/>
          <w:szCs w:val="22"/>
        </w:rPr>
      </w:pPr>
      <w:r>
        <w:rPr>
          <w:iCs/>
          <w:sz w:val="22"/>
          <w:szCs w:val="22"/>
        </w:rPr>
        <w:t>36</w:t>
      </w:r>
      <w:r w:rsidR="00DB1578" w:rsidRPr="006E3365">
        <w:rPr>
          <w:iCs/>
          <w:sz w:val="22"/>
          <w:szCs w:val="22"/>
        </w:rPr>
        <w:t>.</w:t>
      </w:r>
      <w:r w:rsidR="00DB1578" w:rsidRPr="006E3365">
        <w:rPr>
          <w:iCs/>
          <w:sz w:val="22"/>
          <w:szCs w:val="22"/>
        </w:rPr>
        <w:tab/>
      </w:r>
      <w:r w:rsidR="00A40137" w:rsidRPr="006E3365">
        <w:rPr>
          <w:iCs/>
          <w:sz w:val="22"/>
          <w:szCs w:val="22"/>
        </w:rPr>
        <w:t xml:space="preserve">A balloon is inflated. When released, it rapidly speeds up. Which of the following best describes the </w:t>
      </w:r>
      <w:r w:rsidR="00A40137" w:rsidRPr="006E3365">
        <w:rPr>
          <w:iCs/>
          <w:sz w:val="22"/>
          <w:szCs w:val="22"/>
        </w:rPr>
        <w:tab/>
        <w:t>force that causes the balloon’s motion?</w:t>
      </w:r>
    </w:p>
    <w:p w:rsidR="00DB1578" w:rsidRPr="006E3365" w:rsidRDefault="00DB1578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A40137" w:rsidRPr="006E3365" w:rsidRDefault="00A40137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(a)</w:t>
      </w:r>
      <w:r w:rsidRPr="006E3365">
        <w:rPr>
          <w:sz w:val="22"/>
          <w:szCs w:val="22"/>
        </w:rPr>
        <w:tab/>
        <w:t>The push of the air in the room on the escaping air.</w:t>
      </w:r>
    </w:p>
    <w:p w:rsidR="00A40137" w:rsidRPr="006E3365" w:rsidRDefault="00A40137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(b)</w:t>
      </w:r>
      <w:r w:rsidRPr="006E3365">
        <w:rPr>
          <w:sz w:val="22"/>
          <w:szCs w:val="22"/>
        </w:rPr>
        <w:tab/>
        <w:t>The push of the escaping air on the air in the room.</w:t>
      </w:r>
    </w:p>
    <w:p w:rsidR="00A40137" w:rsidRPr="006E3365" w:rsidRDefault="00A40137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(c)</w:t>
      </w:r>
      <w:r w:rsidRPr="006E3365">
        <w:rPr>
          <w:sz w:val="22"/>
          <w:szCs w:val="22"/>
        </w:rPr>
        <w:tab/>
        <w:t>The push of the balloon on the escaping air.</w:t>
      </w:r>
    </w:p>
    <w:p w:rsidR="00A40137" w:rsidRPr="006E3365" w:rsidRDefault="00A40137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(d)</w:t>
      </w:r>
      <w:r w:rsidRPr="006E3365">
        <w:rPr>
          <w:sz w:val="22"/>
          <w:szCs w:val="22"/>
        </w:rPr>
        <w:tab/>
        <w:t>The push of the escaping air on the balloon.</w:t>
      </w:r>
    </w:p>
    <w:p w:rsidR="00A40137" w:rsidRPr="006E3365" w:rsidRDefault="00A40137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D22947" w:rsidRPr="006E3365" w:rsidRDefault="009F02D0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37</w:t>
      </w:r>
      <w:r w:rsidR="00A40137" w:rsidRPr="006E3365">
        <w:rPr>
          <w:sz w:val="22"/>
          <w:szCs w:val="22"/>
        </w:rPr>
        <w:t>.</w:t>
      </w:r>
      <w:r w:rsidR="00A40137" w:rsidRPr="006E3365">
        <w:rPr>
          <w:sz w:val="22"/>
          <w:szCs w:val="22"/>
        </w:rPr>
        <w:tab/>
      </w:r>
      <w:r w:rsidR="00D22947" w:rsidRPr="006E3365">
        <w:rPr>
          <w:sz w:val="22"/>
          <w:szCs w:val="22"/>
        </w:rPr>
        <w:t xml:space="preserve">You are watching a video of a passenger standing in a tram. Suddenly the passenger topples </w:t>
      </w:r>
      <w:r w:rsidR="00D22947" w:rsidRPr="006E3365">
        <w:rPr>
          <w:sz w:val="22"/>
          <w:szCs w:val="22"/>
        </w:rPr>
        <w:tab/>
        <w:t>backwards. Which of the following best describes the motion of the tram at this moment?</w:t>
      </w:r>
    </w:p>
    <w:p w:rsidR="00D2294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D2294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(a)</w:t>
      </w:r>
      <w:r w:rsidRPr="006E3365">
        <w:rPr>
          <w:sz w:val="22"/>
          <w:szCs w:val="22"/>
        </w:rPr>
        <w:tab/>
        <w:t>The tram starts moving forward.</w:t>
      </w:r>
    </w:p>
    <w:p w:rsidR="00D2294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(b)</w:t>
      </w:r>
      <w:r w:rsidRPr="006E3365">
        <w:rPr>
          <w:sz w:val="22"/>
          <w:szCs w:val="22"/>
        </w:rPr>
        <w:tab/>
        <w:t>The tram starts moving backward.</w:t>
      </w:r>
    </w:p>
    <w:p w:rsidR="00D2294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(c)</w:t>
      </w:r>
      <w:r w:rsidRPr="006E3365">
        <w:rPr>
          <w:sz w:val="22"/>
          <w:szCs w:val="22"/>
        </w:rPr>
        <w:tab/>
        <w:t>The tram is moving forwards and it starts to slow down.</w:t>
      </w:r>
    </w:p>
    <w:p w:rsidR="00A4013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(d)</w:t>
      </w:r>
      <w:r w:rsidRPr="006E3365">
        <w:rPr>
          <w:sz w:val="22"/>
          <w:szCs w:val="22"/>
        </w:rPr>
        <w:tab/>
        <w:t>The tram is moving backwards and it starts to speed up.</w:t>
      </w:r>
    </w:p>
    <w:p w:rsidR="00D2294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D22947" w:rsidRDefault="009F02D0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38</w:t>
      </w:r>
      <w:r w:rsidR="00D22947" w:rsidRPr="006E3365">
        <w:rPr>
          <w:sz w:val="22"/>
          <w:szCs w:val="22"/>
        </w:rPr>
        <w:t>.</w:t>
      </w:r>
      <w:r w:rsidR="00D22947" w:rsidRPr="006E3365">
        <w:rPr>
          <w:sz w:val="22"/>
          <w:szCs w:val="22"/>
        </w:rPr>
        <w:tab/>
        <w:t xml:space="preserve">Which of the following is </w:t>
      </w:r>
      <w:r w:rsidR="00D22947" w:rsidRPr="006E3365">
        <w:rPr>
          <w:b/>
          <w:i/>
          <w:sz w:val="22"/>
          <w:szCs w:val="22"/>
        </w:rPr>
        <w:t>NOT</w:t>
      </w:r>
      <w:r w:rsidR="00D22947" w:rsidRPr="006E3365">
        <w:rPr>
          <w:sz w:val="22"/>
          <w:szCs w:val="22"/>
        </w:rPr>
        <w:t xml:space="preserve"> a true statement about your inertia?</w:t>
      </w:r>
    </w:p>
    <w:p w:rsidR="009F02D0" w:rsidRPr="006E3365" w:rsidRDefault="009F02D0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D2294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(a)</w:t>
      </w:r>
      <w:r w:rsidRPr="006E3365">
        <w:rPr>
          <w:sz w:val="22"/>
          <w:szCs w:val="22"/>
        </w:rPr>
        <w:tab/>
        <w:t xml:space="preserve">It tends to keep you stationary when a force </w:t>
      </w:r>
      <w:proofErr w:type="gramStart"/>
      <w:r w:rsidRPr="006E3365">
        <w:rPr>
          <w:sz w:val="22"/>
          <w:szCs w:val="22"/>
        </w:rPr>
        <w:t>acts</w:t>
      </w:r>
      <w:proofErr w:type="gramEnd"/>
      <w:r w:rsidRPr="006E3365">
        <w:rPr>
          <w:sz w:val="22"/>
          <w:szCs w:val="22"/>
        </w:rPr>
        <w:t xml:space="preserve"> on you.</w:t>
      </w:r>
    </w:p>
    <w:p w:rsidR="00D2294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(b)</w:t>
      </w:r>
      <w:r w:rsidRPr="006E3365">
        <w:rPr>
          <w:sz w:val="22"/>
          <w:szCs w:val="22"/>
        </w:rPr>
        <w:tab/>
        <w:t>It is a force that keeps you moving at a constant speed.</w:t>
      </w:r>
    </w:p>
    <w:p w:rsidR="00D2294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(c)</w:t>
      </w:r>
      <w:r w:rsidRPr="006E3365">
        <w:rPr>
          <w:sz w:val="22"/>
          <w:szCs w:val="22"/>
        </w:rPr>
        <w:tab/>
        <w:t>It tends to keep you moving in a straight line.</w:t>
      </w:r>
    </w:p>
    <w:p w:rsidR="00D2294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(d)</w:t>
      </w:r>
      <w:r w:rsidRPr="006E3365">
        <w:rPr>
          <w:sz w:val="22"/>
          <w:szCs w:val="22"/>
        </w:rPr>
        <w:tab/>
        <w:t>It tends to resist any acceleration.</w:t>
      </w:r>
    </w:p>
    <w:p w:rsidR="00D22947" w:rsidRPr="006E3365" w:rsidRDefault="00D22947" w:rsidP="00D22947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8D6E12" w:rsidRPr="006E3365" w:rsidRDefault="009F02D0" w:rsidP="008D6E12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39</w:t>
      </w:r>
      <w:r w:rsidR="00D22947" w:rsidRPr="006E3365">
        <w:rPr>
          <w:sz w:val="22"/>
          <w:szCs w:val="22"/>
        </w:rPr>
        <w:t>.</w:t>
      </w:r>
      <w:r w:rsidR="00A33F02" w:rsidRPr="006E3365">
        <w:rPr>
          <w:sz w:val="22"/>
          <w:szCs w:val="22"/>
        </w:rPr>
        <w:tab/>
      </w:r>
      <w:r w:rsidR="008D6E12" w:rsidRPr="006E3365">
        <w:rPr>
          <w:sz w:val="22"/>
          <w:szCs w:val="22"/>
        </w:rPr>
        <w:t>An object accelerates at 2.5 m/s</w:t>
      </w:r>
      <w:r w:rsidR="008D6E12" w:rsidRPr="006E3365">
        <w:rPr>
          <w:sz w:val="22"/>
          <w:szCs w:val="22"/>
          <w:vertAlign w:val="superscript"/>
        </w:rPr>
        <w:t>2</w:t>
      </w:r>
      <w:r w:rsidR="008D6E12" w:rsidRPr="006E3365">
        <w:rPr>
          <w:sz w:val="22"/>
          <w:szCs w:val="22"/>
        </w:rPr>
        <w:t xml:space="preserve"> under a net force of 20 N. What is the mass of the object?</w:t>
      </w:r>
    </w:p>
    <w:p w:rsidR="008D6E12" w:rsidRPr="006E3365" w:rsidRDefault="008D6E12" w:rsidP="008D6E12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8D6E12" w:rsidRPr="006E3365" w:rsidRDefault="008D6E12" w:rsidP="008D6E12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(a)</w:t>
      </w:r>
      <w:r w:rsidRPr="006E3365">
        <w:rPr>
          <w:sz w:val="22"/>
          <w:szCs w:val="22"/>
        </w:rPr>
        <w:tab/>
        <w:t>0.25 kg</w:t>
      </w:r>
    </w:p>
    <w:p w:rsidR="008D6E12" w:rsidRPr="006E3365" w:rsidRDefault="008D6E12" w:rsidP="008D6E12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(b)</w:t>
      </w:r>
      <w:r w:rsidRPr="006E3365">
        <w:rPr>
          <w:sz w:val="22"/>
          <w:szCs w:val="22"/>
        </w:rPr>
        <w:tab/>
        <w:t>6.0 kg</w:t>
      </w:r>
    </w:p>
    <w:p w:rsidR="008D6E12" w:rsidRPr="006E3365" w:rsidRDefault="008D6E12" w:rsidP="008D6E12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(c)</w:t>
      </w:r>
      <w:r w:rsidRPr="006E3365">
        <w:rPr>
          <w:sz w:val="22"/>
          <w:szCs w:val="22"/>
        </w:rPr>
        <w:tab/>
        <w:t>8.0 kg</w:t>
      </w:r>
    </w:p>
    <w:p w:rsidR="00D22947" w:rsidRPr="006E3365" w:rsidRDefault="008D6E12" w:rsidP="008D6E12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(d)</w:t>
      </w:r>
      <w:r w:rsidRPr="006E3365">
        <w:rPr>
          <w:sz w:val="22"/>
          <w:szCs w:val="22"/>
        </w:rPr>
        <w:tab/>
        <w:t>50 kg</w:t>
      </w:r>
    </w:p>
    <w:p w:rsidR="008D6E12" w:rsidRPr="006E3365" w:rsidRDefault="008D6E12" w:rsidP="008D6E12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1749E0" w:rsidRPr="006E3365" w:rsidRDefault="009F02D0" w:rsidP="001749E0">
      <w:pPr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40</w:t>
      </w:r>
      <w:r w:rsidR="008D6E12" w:rsidRPr="006E3365">
        <w:rPr>
          <w:sz w:val="22"/>
          <w:szCs w:val="22"/>
        </w:rPr>
        <w:t>.</w:t>
      </w:r>
      <w:r w:rsidR="008D6E12" w:rsidRPr="006E3365">
        <w:rPr>
          <w:sz w:val="22"/>
          <w:szCs w:val="22"/>
        </w:rPr>
        <w:tab/>
      </w:r>
      <w:r w:rsidR="001749E0" w:rsidRPr="006E3365">
        <w:rPr>
          <w:sz w:val="22"/>
          <w:szCs w:val="22"/>
        </w:rPr>
        <w:t xml:space="preserve">A basketball player crouches down, and then stretches his legs to spring into the air. Which of the </w:t>
      </w:r>
      <w:r w:rsidR="001749E0" w:rsidRPr="006E3365">
        <w:rPr>
          <w:sz w:val="22"/>
          <w:szCs w:val="22"/>
        </w:rPr>
        <w:tab/>
        <w:t xml:space="preserve">following best describes the size of the force of the ground on his feet while he is rising from the </w:t>
      </w:r>
      <w:r w:rsidR="001749E0" w:rsidRPr="006E3365">
        <w:rPr>
          <w:sz w:val="22"/>
          <w:szCs w:val="22"/>
        </w:rPr>
        <w:tab/>
        <w:t>crouched position? (</w:t>
      </w:r>
      <w:r w:rsidR="001749E0" w:rsidRPr="006E3365">
        <w:rPr>
          <w:b/>
          <w:i/>
          <w:sz w:val="22"/>
          <w:szCs w:val="22"/>
        </w:rPr>
        <w:t>Note - he has not left the ground.)</w:t>
      </w:r>
    </w:p>
    <w:p w:rsidR="001749E0" w:rsidRPr="006E3365" w:rsidRDefault="001749E0" w:rsidP="001749E0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1749E0" w:rsidRPr="006E3365" w:rsidRDefault="001749E0" w:rsidP="001749E0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(a)</w:t>
      </w:r>
      <w:r w:rsidRPr="006E3365">
        <w:rPr>
          <w:sz w:val="22"/>
          <w:szCs w:val="22"/>
        </w:rPr>
        <w:tab/>
        <w:t>Greater than the force of his feet on the ground.</w:t>
      </w:r>
    </w:p>
    <w:p w:rsidR="001749E0" w:rsidRPr="006E3365" w:rsidRDefault="001749E0" w:rsidP="001749E0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(b)</w:t>
      </w:r>
      <w:r w:rsidRPr="006E3365">
        <w:rPr>
          <w:sz w:val="22"/>
          <w:szCs w:val="22"/>
        </w:rPr>
        <w:tab/>
        <w:t>Equal to the force of his feet on the ground.</w:t>
      </w:r>
    </w:p>
    <w:p w:rsidR="001749E0" w:rsidRPr="006E3365" w:rsidRDefault="001749E0" w:rsidP="001749E0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(c)</w:t>
      </w:r>
      <w:r w:rsidRPr="006E3365">
        <w:rPr>
          <w:sz w:val="22"/>
          <w:szCs w:val="22"/>
        </w:rPr>
        <w:tab/>
        <w:t>Equal to the weight of the player.</w:t>
      </w:r>
    </w:p>
    <w:p w:rsidR="008D6E12" w:rsidRPr="006E3365" w:rsidRDefault="001749E0" w:rsidP="001749E0">
      <w:pPr>
        <w:widowControl w:val="0"/>
        <w:autoSpaceDE w:val="0"/>
        <w:autoSpaceDN w:val="0"/>
        <w:adjustRightInd w:val="0"/>
        <w:rPr>
          <w:sz w:val="22"/>
          <w:szCs w:val="22"/>
        </w:rPr>
      </w:pPr>
      <w:r w:rsidRPr="006E3365">
        <w:rPr>
          <w:sz w:val="22"/>
          <w:szCs w:val="22"/>
        </w:rPr>
        <w:tab/>
        <w:t>(d)</w:t>
      </w:r>
      <w:r w:rsidRPr="006E3365">
        <w:rPr>
          <w:sz w:val="22"/>
          <w:szCs w:val="22"/>
        </w:rPr>
        <w:tab/>
        <w:t>Zero.</w:t>
      </w:r>
    </w:p>
    <w:p w:rsidR="00DB1578" w:rsidRPr="006E3365" w:rsidRDefault="00DB1578" w:rsidP="00DB1578">
      <w:pPr>
        <w:widowControl w:val="0"/>
        <w:autoSpaceDE w:val="0"/>
        <w:autoSpaceDN w:val="0"/>
        <w:adjustRightInd w:val="0"/>
        <w:rPr>
          <w:sz w:val="22"/>
          <w:szCs w:val="22"/>
        </w:rPr>
      </w:pPr>
    </w:p>
    <w:p w:rsidR="00A65DCC" w:rsidRPr="006E3365" w:rsidRDefault="000341C0" w:rsidP="001749E0">
      <w:pPr>
        <w:widowControl w:val="0"/>
        <w:autoSpaceDE w:val="0"/>
        <w:autoSpaceDN w:val="0"/>
        <w:adjustRightInd w:val="0"/>
        <w:rPr>
          <w:color w:val="515151"/>
          <w:sz w:val="22"/>
          <w:szCs w:val="22"/>
        </w:rPr>
      </w:pPr>
      <w:r w:rsidRPr="006E3365">
        <w:rPr>
          <w:sz w:val="22"/>
          <w:szCs w:val="22"/>
        </w:rPr>
        <w:t>4</w:t>
      </w:r>
      <w:r w:rsidR="009F02D0">
        <w:rPr>
          <w:sz w:val="22"/>
          <w:szCs w:val="22"/>
        </w:rPr>
        <w:t>1</w:t>
      </w:r>
      <w:r w:rsidR="004907FE" w:rsidRPr="006E3365">
        <w:rPr>
          <w:sz w:val="22"/>
          <w:szCs w:val="22"/>
        </w:rPr>
        <w:t>.</w:t>
      </w:r>
      <w:r w:rsidR="00A65DCC" w:rsidRPr="006E3365">
        <w:rPr>
          <w:sz w:val="22"/>
          <w:szCs w:val="22"/>
        </w:rPr>
        <w:tab/>
        <w:t>How long would a car</w:t>
      </w:r>
      <w:r w:rsidR="004907FE" w:rsidRPr="006E3365">
        <w:rPr>
          <w:sz w:val="22"/>
          <w:szCs w:val="22"/>
        </w:rPr>
        <w:t xml:space="preserve"> travelling at a speed of 60 km</w:t>
      </w:r>
      <w:r w:rsidR="001749E0" w:rsidRPr="006E3365">
        <w:rPr>
          <w:sz w:val="22"/>
          <w:szCs w:val="22"/>
        </w:rPr>
        <w:t>/</w:t>
      </w:r>
      <w:r w:rsidR="00A65DCC" w:rsidRPr="006E3365">
        <w:rPr>
          <w:sz w:val="22"/>
          <w:szCs w:val="22"/>
        </w:rPr>
        <w:t>h take to cover a distance of 90 km?</w:t>
      </w:r>
    </w:p>
    <w:p w:rsidR="004907FE" w:rsidRPr="006E3365" w:rsidRDefault="004907FE" w:rsidP="00A65DCC">
      <w:pPr>
        <w:tabs>
          <w:tab w:val="left" w:pos="567"/>
        </w:tabs>
        <w:rPr>
          <w:sz w:val="22"/>
          <w:szCs w:val="22"/>
        </w:rPr>
      </w:pPr>
    </w:p>
    <w:p w:rsidR="00A65DCC" w:rsidRPr="006E3365" w:rsidRDefault="004907FE" w:rsidP="00A65DCC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  <w:t>(a)</w:t>
      </w:r>
      <w:r w:rsidR="00A65DCC" w:rsidRPr="006E3365">
        <w:rPr>
          <w:sz w:val="22"/>
          <w:szCs w:val="22"/>
        </w:rPr>
        <w:tab/>
        <w:t>1½ hours</w:t>
      </w:r>
    </w:p>
    <w:p w:rsidR="00A65DCC" w:rsidRPr="006E3365" w:rsidRDefault="004907FE" w:rsidP="00A65DCC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  <w:t>(b)</w:t>
      </w:r>
      <w:r w:rsidR="00A65DCC" w:rsidRPr="006E3365">
        <w:rPr>
          <w:sz w:val="22"/>
          <w:szCs w:val="22"/>
        </w:rPr>
        <w:tab/>
        <w:t>2 ½ hours</w:t>
      </w:r>
    </w:p>
    <w:p w:rsidR="00A65DCC" w:rsidRPr="006E3365" w:rsidRDefault="004907FE" w:rsidP="00A65DCC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  <w:t>(c)</w:t>
      </w:r>
      <w:r w:rsidR="00A65DCC" w:rsidRPr="006E3365">
        <w:rPr>
          <w:sz w:val="22"/>
          <w:szCs w:val="22"/>
        </w:rPr>
        <w:tab/>
        <w:t>3 ½ hours</w:t>
      </w:r>
    </w:p>
    <w:p w:rsidR="00A65DCC" w:rsidRPr="006E3365" w:rsidRDefault="004907FE" w:rsidP="00A65DCC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  <w:t>(d)</w:t>
      </w:r>
      <w:r w:rsidR="00A65DCC" w:rsidRPr="006E3365">
        <w:rPr>
          <w:sz w:val="22"/>
          <w:szCs w:val="22"/>
        </w:rPr>
        <w:tab/>
        <w:t>4 ½ hours</w:t>
      </w:r>
    </w:p>
    <w:p w:rsidR="00A65DCC" w:rsidRPr="006E3365" w:rsidRDefault="00A65DCC" w:rsidP="00A65DCC">
      <w:pPr>
        <w:tabs>
          <w:tab w:val="left" w:pos="567"/>
        </w:tabs>
        <w:rPr>
          <w:sz w:val="22"/>
          <w:szCs w:val="22"/>
        </w:rPr>
      </w:pPr>
    </w:p>
    <w:p w:rsidR="00633248" w:rsidRPr="006E3365" w:rsidRDefault="000341C0" w:rsidP="00633248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>4</w:t>
      </w:r>
      <w:r w:rsidR="009F02D0">
        <w:rPr>
          <w:sz w:val="22"/>
          <w:szCs w:val="22"/>
        </w:rPr>
        <w:t>2</w:t>
      </w:r>
      <w:r w:rsidR="004907FE" w:rsidRPr="006E3365">
        <w:rPr>
          <w:sz w:val="22"/>
          <w:szCs w:val="22"/>
        </w:rPr>
        <w:t>.</w:t>
      </w:r>
      <w:r w:rsidR="00A65DCC" w:rsidRPr="006E3365">
        <w:rPr>
          <w:sz w:val="22"/>
          <w:szCs w:val="22"/>
        </w:rPr>
        <w:tab/>
      </w:r>
      <w:r w:rsidR="00633248" w:rsidRPr="006E3365">
        <w:rPr>
          <w:sz w:val="22"/>
          <w:szCs w:val="22"/>
        </w:rPr>
        <w:t xml:space="preserve">Which of the following is </w:t>
      </w:r>
      <w:r w:rsidR="00633248" w:rsidRPr="006E3365">
        <w:rPr>
          <w:b/>
          <w:i/>
          <w:sz w:val="22"/>
          <w:szCs w:val="22"/>
        </w:rPr>
        <w:t>NOT</w:t>
      </w:r>
      <w:r w:rsidR="00633248" w:rsidRPr="006E3365">
        <w:rPr>
          <w:sz w:val="22"/>
          <w:szCs w:val="22"/>
        </w:rPr>
        <w:t xml:space="preserve"> a benefit of the ‘crumple zones’ of a vehicle during a crash?</w:t>
      </w:r>
    </w:p>
    <w:p w:rsidR="00633248" w:rsidRPr="006E3365" w:rsidRDefault="00633248" w:rsidP="00633248">
      <w:pPr>
        <w:tabs>
          <w:tab w:val="left" w:pos="567"/>
        </w:tabs>
        <w:rPr>
          <w:sz w:val="22"/>
          <w:szCs w:val="22"/>
        </w:rPr>
      </w:pPr>
    </w:p>
    <w:p w:rsidR="00633248" w:rsidRPr="006E3365" w:rsidRDefault="00633248" w:rsidP="00633248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  <w:t>(a)</w:t>
      </w:r>
      <w:r w:rsidRPr="006E3365">
        <w:rPr>
          <w:sz w:val="22"/>
          <w:szCs w:val="22"/>
        </w:rPr>
        <w:tab/>
        <w:t>They increase the time taken to stop.</w:t>
      </w:r>
    </w:p>
    <w:p w:rsidR="00633248" w:rsidRPr="006E3365" w:rsidRDefault="00633248" w:rsidP="00633248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  <w:t>(b)</w:t>
      </w:r>
      <w:r w:rsidRPr="006E3365">
        <w:rPr>
          <w:sz w:val="22"/>
          <w:szCs w:val="22"/>
        </w:rPr>
        <w:tab/>
        <w:t>They spread much of the energy of impact.</w:t>
      </w:r>
    </w:p>
    <w:p w:rsidR="00633248" w:rsidRPr="006E3365" w:rsidRDefault="00633248" w:rsidP="00633248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  <w:t>(c)</w:t>
      </w:r>
      <w:r w:rsidRPr="006E3365">
        <w:rPr>
          <w:sz w:val="22"/>
          <w:szCs w:val="22"/>
        </w:rPr>
        <w:tab/>
        <w:t>They absorb much of the energy of impact.</w:t>
      </w:r>
    </w:p>
    <w:p w:rsidR="001749E0" w:rsidRPr="006E3365" w:rsidRDefault="00633248" w:rsidP="00633248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  <w:t>(d)</w:t>
      </w:r>
      <w:r w:rsidRPr="006E3365">
        <w:rPr>
          <w:sz w:val="22"/>
          <w:szCs w:val="22"/>
        </w:rPr>
        <w:tab/>
        <w:t>They reduce the risk of injury to any pedestrian struck by the vehicle.</w:t>
      </w:r>
    </w:p>
    <w:p w:rsidR="001749E0" w:rsidRPr="006E3365" w:rsidRDefault="001749E0" w:rsidP="001749E0">
      <w:pPr>
        <w:tabs>
          <w:tab w:val="left" w:pos="567"/>
        </w:tabs>
        <w:rPr>
          <w:sz w:val="22"/>
        </w:rPr>
      </w:pPr>
    </w:p>
    <w:p w:rsidR="00A65DCC" w:rsidRPr="006E3365" w:rsidRDefault="00633248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br w:type="page"/>
      </w:r>
      <w:r w:rsidR="000341C0" w:rsidRPr="006E3365">
        <w:rPr>
          <w:sz w:val="22"/>
        </w:rPr>
        <w:lastRenderedPageBreak/>
        <w:t>4</w:t>
      </w:r>
      <w:r w:rsidR="009F02D0">
        <w:rPr>
          <w:sz w:val="22"/>
        </w:rPr>
        <w:t>3</w:t>
      </w:r>
      <w:r w:rsidR="00890E0B" w:rsidRPr="006E3365">
        <w:rPr>
          <w:sz w:val="22"/>
        </w:rPr>
        <w:t>.</w:t>
      </w:r>
      <w:r w:rsidR="00A65DCC" w:rsidRPr="006E3365">
        <w:rPr>
          <w:sz w:val="22"/>
        </w:rPr>
        <w:tab/>
        <w:t>An object start</w:t>
      </w:r>
      <w:r w:rsidR="00890E0B" w:rsidRPr="006E3365">
        <w:rPr>
          <w:sz w:val="22"/>
        </w:rPr>
        <w:t>s from rest and accelerates at 5.0 m</w:t>
      </w:r>
      <w:r w:rsidRPr="006E3365">
        <w:rPr>
          <w:sz w:val="22"/>
        </w:rPr>
        <w:t>/</w:t>
      </w:r>
      <w:r w:rsidR="00890E0B" w:rsidRPr="006E3365">
        <w:rPr>
          <w:sz w:val="22"/>
        </w:rPr>
        <w:t>s</w:t>
      </w:r>
      <w:r w:rsidRPr="006E3365">
        <w:rPr>
          <w:sz w:val="22"/>
          <w:vertAlign w:val="superscript"/>
        </w:rPr>
        <w:t>2</w:t>
      </w:r>
      <w:r w:rsidR="00A65DCC" w:rsidRPr="006E3365">
        <w:rPr>
          <w:sz w:val="22"/>
        </w:rPr>
        <w:t>. After 4</w:t>
      </w:r>
      <w:r w:rsidR="00890E0B" w:rsidRPr="006E3365">
        <w:rPr>
          <w:sz w:val="22"/>
        </w:rPr>
        <w:t>.0</w:t>
      </w:r>
      <w:r w:rsidR="00A65DCC" w:rsidRPr="006E3365">
        <w:rPr>
          <w:sz w:val="22"/>
        </w:rPr>
        <w:t xml:space="preserve"> seconds, its speed will be:</w:t>
      </w:r>
    </w:p>
    <w:p w:rsidR="00890E0B" w:rsidRPr="006E3365" w:rsidRDefault="00890E0B" w:rsidP="00A65DCC">
      <w:pPr>
        <w:tabs>
          <w:tab w:val="left" w:pos="567"/>
        </w:tabs>
        <w:rPr>
          <w:sz w:val="22"/>
        </w:rPr>
      </w:pP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</w:t>
      </w:r>
      <w:r w:rsidR="00BC539C" w:rsidRPr="006E3365">
        <w:rPr>
          <w:sz w:val="22"/>
        </w:rPr>
        <w:t>a</w:t>
      </w:r>
      <w:r w:rsidRPr="006E3365">
        <w:rPr>
          <w:sz w:val="22"/>
        </w:rPr>
        <w:t>)</w:t>
      </w:r>
      <w:r w:rsidR="00A65DCC" w:rsidRPr="006E3365">
        <w:rPr>
          <w:sz w:val="22"/>
        </w:rPr>
        <w:tab/>
        <w:t>0</w:t>
      </w:r>
      <w:r w:rsidRPr="006E3365">
        <w:rPr>
          <w:sz w:val="22"/>
        </w:rPr>
        <w:t xml:space="preserve"> m</w:t>
      </w:r>
      <w:r w:rsidR="00633248" w:rsidRPr="006E3365">
        <w:rPr>
          <w:sz w:val="22"/>
        </w:rPr>
        <w:t>/</w:t>
      </w:r>
      <w:r w:rsidRPr="006E3365">
        <w:rPr>
          <w:sz w:val="22"/>
        </w:rPr>
        <w:t>s.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</w:t>
      </w:r>
      <w:r w:rsidR="00BC539C" w:rsidRPr="006E3365">
        <w:rPr>
          <w:sz w:val="22"/>
        </w:rPr>
        <w:t>b</w:t>
      </w:r>
      <w:r w:rsidRPr="006E3365">
        <w:rPr>
          <w:sz w:val="22"/>
        </w:rPr>
        <w:t>)</w:t>
      </w:r>
      <w:r w:rsidR="00A65DCC" w:rsidRPr="006E3365">
        <w:rPr>
          <w:sz w:val="22"/>
        </w:rPr>
        <w:tab/>
        <w:t xml:space="preserve">10 </w:t>
      </w:r>
      <w:r w:rsidRPr="006E3365">
        <w:rPr>
          <w:sz w:val="22"/>
        </w:rPr>
        <w:t>m</w:t>
      </w:r>
      <w:r w:rsidR="00633248" w:rsidRPr="006E3365">
        <w:rPr>
          <w:sz w:val="22"/>
        </w:rPr>
        <w:t>/</w:t>
      </w:r>
      <w:r w:rsidRPr="006E3365">
        <w:rPr>
          <w:sz w:val="22"/>
        </w:rPr>
        <w:t>s.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</w:t>
      </w:r>
      <w:r w:rsidR="00BC539C" w:rsidRPr="006E3365">
        <w:rPr>
          <w:sz w:val="22"/>
        </w:rPr>
        <w:t>c</w:t>
      </w:r>
      <w:r w:rsidRPr="006E3365">
        <w:rPr>
          <w:sz w:val="22"/>
        </w:rPr>
        <w:t>)</w:t>
      </w:r>
      <w:r w:rsidR="00A65DCC" w:rsidRPr="006E3365">
        <w:rPr>
          <w:sz w:val="22"/>
        </w:rPr>
        <w:tab/>
        <w:t xml:space="preserve">20 </w:t>
      </w:r>
      <w:r w:rsidRPr="006E3365">
        <w:rPr>
          <w:sz w:val="22"/>
        </w:rPr>
        <w:t>m</w:t>
      </w:r>
      <w:r w:rsidR="00633248" w:rsidRPr="006E3365">
        <w:rPr>
          <w:sz w:val="22"/>
        </w:rPr>
        <w:t>/</w:t>
      </w:r>
      <w:r w:rsidRPr="006E3365">
        <w:rPr>
          <w:sz w:val="22"/>
        </w:rPr>
        <w:t>s.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</w:t>
      </w:r>
      <w:r w:rsidR="00BC539C" w:rsidRPr="006E3365">
        <w:rPr>
          <w:sz w:val="22"/>
        </w:rPr>
        <w:t>d</w:t>
      </w:r>
      <w:r w:rsidRPr="006E3365">
        <w:rPr>
          <w:sz w:val="22"/>
        </w:rPr>
        <w:t>)</w:t>
      </w:r>
      <w:r w:rsidR="00A65DCC" w:rsidRPr="006E3365">
        <w:rPr>
          <w:sz w:val="22"/>
        </w:rPr>
        <w:tab/>
        <w:t xml:space="preserve">30 </w:t>
      </w:r>
      <w:r w:rsidRPr="006E3365">
        <w:rPr>
          <w:sz w:val="22"/>
        </w:rPr>
        <w:t>m</w:t>
      </w:r>
      <w:r w:rsidR="00633248" w:rsidRPr="006E3365">
        <w:rPr>
          <w:sz w:val="22"/>
        </w:rPr>
        <w:t>/</w:t>
      </w:r>
      <w:r w:rsidRPr="006E3365">
        <w:rPr>
          <w:sz w:val="22"/>
        </w:rPr>
        <w:t>s.</w:t>
      </w:r>
    </w:p>
    <w:p w:rsidR="00A65DCC" w:rsidRPr="006E3365" w:rsidRDefault="00A65DCC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Pr="006E3365">
        <w:rPr>
          <w:sz w:val="22"/>
        </w:rPr>
        <w:tab/>
      </w:r>
    </w:p>
    <w:p w:rsidR="00A65DCC" w:rsidRPr="006E3365" w:rsidRDefault="000341C0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4</w:t>
      </w:r>
      <w:r w:rsidR="009F02D0">
        <w:rPr>
          <w:sz w:val="22"/>
        </w:rPr>
        <w:t>4</w:t>
      </w:r>
      <w:r w:rsidR="00890E0B" w:rsidRPr="006E3365">
        <w:rPr>
          <w:sz w:val="22"/>
        </w:rPr>
        <w:t>.</w:t>
      </w:r>
      <w:r w:rsidR="00A65DCC" w:rsidRPr="006E3365">
        <w:rPr>
          <w:sz w:val="22"/>
        </w:rPr>
        <w:tab/>
        <w:t>The tendency of an object to resist changes in its motion is called:</w:t>
      </w:r>
    </w:p>
    <w:p w:rsidR="00890E0B" w:rsidRPr="006E3365" w:rsidRDefault="00890E0B" w:rsidP="00A65DCC">
      <w:pPr>
        <w:tabs>
          <w:tab w:val="left" w:pos="567"/>
        </w:tabs>
        <w:rPr>
          <w:sz w:val="22"/>
        </w:rPr>
      </w:pP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(a)</w:t>
      </w:r>
      <w:r w:rsidR="00A65DCC" w:rsidRPr="006E3365">
        <w:rPr>
          <w:sz w:val="22"/>
        </w:rPr>
        <w:tab/>
        <w:t>inertia</w:t>
      </w:r>
      <w:r w:rsidRPr="006E3365">
        <w:rPr>
          <w:sz w:val="22"/>
        </w:rPr>
        <w:t>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(b)</w:t>
      </w:r>
      <w:r w:rsidR="00A65DCC" w:rsidRPr="006E3365">
        <w:rPr>
          <w:sz w:val="22"/>
        </w:rPr>
        <w:tab/>
        <w:t>weight</w:t>
      </w:r>
      <w:r w:rsidRPr="006E3365">
        <w:rPr>
          <w:sz w:val="22"/>
        </w:rPr>
        <w:t>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(c)</w:t>
      </w:r>
      <w:r w:rsidR="00A65DCC" w:rsidRPr="006E3365">
        <w:rPr>
          <w:sz w:val="22"/>
        </w:rPr>
        <w:tab/>
        <w:t>friction</w:t>
      </w:r>
      <w:r w:rsidRPr="006E3365">
        <w:rPr>
          <w:sz w:val="22"/>
        </w:rPr>
        <w:t>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(d)</w:t>
      </w:r>
      <w:r w:rsidR="00A65DCC" w:rsidRPr="006E3365">
        <w:rPr>
          <w:sz w:val="22"/>
        </w:rPr>
        <w:tab/>
        <w:t>work</w:t>
      </w:r>
      <w:r w:rsidRPr="006E3365">
        <w:rPr>
          <w:sz w:val="22"/>
        </w:rPr>
        <w:t>.</w:t>
      </w:r>
    </w:p>
    <w:p w:rsidR="00A65DCC" w:rsidRPr="006E3365" w:rsidRDefault="00A65DCC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 xml:space="preserve"> </w:t>
      </w:r>
    </w:p>
    <w:p w:rsidR="00A65DCC" w:rsidRPr="006E3365" w:rsidRDefault="000341C0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4</w:t>
      </w:r>
      <w:r w:rsidR="009F02D0">
        <w:rPr>
          <w:sz w:val="22"/>
        </w:rPr>
        <w:t>5</w:t>
      </w:r>
      <w:r w:rsidR="00890E0B" w:rsidRPr="006E3365">
        <w:rPr>
          <w:sz w:val="22"/>
        </w:rPr>
        <w:t>.</w:t>
      </w:r>
      <w:r w:rsidR="00A65DCC" w:rsidRPr="006E3365">
        <w:rPr>
          <w:sz w:val="22"/>
        </w:rPr>
        <w:tab/>
        <w:t xml:space="preserve">Newton’s </w:t>
      </w:r>
      <w:r w:rsidR="00890E0B" w:rsidRPr="006E3365">
        <w:rPr>
          <w:sz w:val="22"/>
        </w:rPr>
        <w:t>Law</w:t>
      </w:r>
      <w:r w:rsidR="00A65DCC" w:rsidRPr="006E3365">
        <w:rPr>
          <w:sz w:val="22"/>
        </w:rPr>
        <w:t xml:space="preserve">, known as the </w:t>
      </w:r>
      <w:r w:rsidR="00890E0B" w:rsidRPr="006E3365">
        <w:rPr>
          <w:sz w:val="22"/>
        </w:rPr>
        <w:t xml:space="preserve">Law </w:t>
      </w:r>
      <w:r w:rsidR="00A65DCC" w:rsidRPr="006E3365">
        <w:rPr>
          <w:sz w:val="22"/>
        </w:rPr>
        <w:t xml:space="preserve">of </w:t>
      </w:r>
      <w:r w:rsidR="00890E0B" w:rsidRPr="006E3365">
        <w:rPr>
          <w:sz w:val="22"/>
        </w:rPr>
        <w:t>Inertia</w:t>
      </w:r>
      <w:r w:rsidR="00A65DCC" w:rsidRPr="006E3365">
        <w:rPr>
          <w:sz w:val="22"/>
        </w:rPr>
        <w:t>, is:</w:t>
      </w:r>
    </w:p>
    <w:p w:rsidR="00890E0B" w:rsidRPr="006E3365" w:rsidRDefault="00890E0B" w:rsidP="00A65DCC">
      <w:pPr>
        <w:tabs>
          <w:tab w:val="left" w:pos="567"/>
        </w:tabs>
        <w:rPr>
          <w:sz w:val="22"/>
        </w:rPr>
      </w:pP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(a)</w:t>
      </w:r>
      <w:r w:rsidR="00A65DCC" w:rsidRPr="006E3365">
        <w:rPr>
          <w:sz w:val="22"/>
        </w:rPr>
        <w:tab/>
        <w:t>his first law</w:t>
      </w:r>
      <w:r w:rsidRPr="006E3365">
        <w:rPr>
          <w:sz w:val="22"/>
        </w:rPr>
        <w:t>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(b)</w:t>
      </w:r>
      <w:r w:rsidR="00A65DCC" w:rsidRPr="006E3365">
        <w:rPr>
          <w:sz w:val="22"/>
        </w:rPr>
        <w:tab/>
        <w:t>his second law</w:t>
      </w:r>
      <w:r w:rsidRPr="006E3365">
        <w:rPr>
          <w:sz w:val="22"/>
        </w:rPr>
        <w:t>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(c)</w:t>
      </w:r>
      <w:r w:rsidR="00A65DCC" w:rsidRPr="006E3365">
        <w:rPr>
          <w:sz w:val="22"/>
        </w:rPr>
        <w:tab/>
        <w:t>his third law</w:t>
      </w:r>
      <w:r w:rsidRPr="006E3365">
        <w:rPr>
          <w:sz w:val="22"/>
        </w:rPr>
        <w:t>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(d)</w:t>
      </w:r>
      <w:r w:rsidR="00A65DCC" w:rsidRPr="006E3365">
        <w:rPr>
          <w:sz w:val="22"/>
        </w:rPr>
        <w:tab/>
        <w:t>none of the above</w:t>
      </w:r>
      <w:r w:rsidRPr="006E3365">
        <w:rPr>
          <w:sz w:val="22"/>
        </w:rPr>
        <w:t>.</w:t>
      </w:r>
    </w:p>
    <w:p w:rsidR="00A65DCC" w:rsidRPr="006E3365" w:rsidRDefault="00A65DCC" w:rsidP="00A65DCC">
      <w:pPr>
        <w:tabs>
          <w:tab w:val="left" w:pos="567"/>
        </w:tabs>
        <w:rPr>
          <w:sz w:val="22"/>
        </w:rPr>
      </w:pPr>
    </w:p>
    <w:p w:rsidR="00A65DCC" w:rsidRPr="006E3365" w:rsidRDefault="000341C0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4</w:t>
      </w:r>
      <w:r w:rsidR="009F02D0">
        <w:rPr>
          <w:sz w:val="22"/>
        </w:rPr>
        <w:t>6</w:t>
      </w:r>
      <w:r w:rsidR="00890E0B" w:rsidRPr="006E3365">
        <w:rPr>
          <w:sz w:val="22"/>
        </w:rPr>
        <w:t>.</w:t>
      </w:r>
      <w:r w:rsidR="00890E0B" w:rsidRPr="006E3365">
        <w:rPr>
          <w:sz w:val="22"/>
        </w:rPr>
        <w:tab/>
        <w:t>"</w:t>
      </w:r>
      <w:r w:rsidR="00A65DCC" w:rsidRPr="006E3365">
        <w:rPr>
          <w:sz w:val="22"/>
        </w:rPr>
        <w:t>If an object has zero accelerati</w:t>
      </w:r>
      <w:r w:rsidR="00890E0B" w:rsidRPr="006E3365">
        <w:rPr>
          <w:sz w:val="22"/>
        </w:rPr>
        <w:t xml:space="preserve">on, the object must be at rest". </w:t>
      </w:r>
      <w:r w:rsidR="00A65DCC" w:rsidRPr="006E3365">
        <w:rPr>
          <w:sz w:val="22"/>
        </w:rPr>
        <w:t xml:space="preserve"> This statement is:</w:t>
      </w:r>
    </w:p>
    <w:p w:rsidR="00890E0B" w:rsidRPr="006E3365" w:rsidRDefault="00890E0B" w:rsidP="00A65DCC">
      <w:pPr>
        <w:tabs>
          <w:tab w:val="left" w:pos="567"/>
        </w:tabs>
        <w:rPr>
          <w:sz w:val="22"/>
        </w:rPr>
      </w:pP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(a)</w:t>
      </w:r>
      <w:r w:rsidRPr="006E3365">
        <w:rPr>
          <w:sz w:val="22"/>
        </w:rPr>
        <w:tab/>
        <w:t>always correct.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(b)</w:t>
      </w:r>
      <w:r w:rsidR="00A65DCC" w:rsidRPr="006E3365">
        <w:rPr>
          <w:sz w:val="22"/>
        </w:rPr>
        <w:tab/>
        <w:t>sometimes correct</w:t>
      </w:r>
      <w:r w:rsidRPr="006E3365">
        <w:rPr>
          <w:sz w:val="22"/>
        </w:rPr>
        <w:t>.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(c)</w:t>
      </w:r>
      <w:r w:rsidR="00A65DCC" w:rsidRPr="006E3365">
        <w:rPr>
          <w:sz w:val="22"/>
        </w:rPr>
        <w:tab/>
        <w:t>never correct</w:t>
      </w:r>
      <w:r w:rsidRPr="006E3365">
        <w:rPr>
          <w:sz w:val="22"/>
        </w:rPr>
        <w:t>.</w:t>
      </w:r>
    </w:p>
    <w:p w:rsidR="00A65DCC" w:rsidRPr="006E3365" w:rsidRDefault="00A65DCC" w:rsidP="00A65DCC">
      <w:pPr>
        <w:tabs>
          <w:tab w:val="left" w:pos="567"/>
        </w:tabs>
        <w:rPr>
          <w:sz w:val="22"/>
        </w:rPr>
      </w:pPr>
    </w:p>
    <w:p w:rsidR="00A65DCC" w:rsidRPr="006E3365" w:rsidRDefault="000341C0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4</w:t>
      </w:r>
      <w:r w:rsidR="009F02D0">
        <w:rPr>
          <w:sz w:val="22"/>
        </w:rPr>
        <w:t>7</w:t>
      </w:r>
      <w:r w:rsidR="00890E0B" w:rsidRPr="006E3365">
        <w:rPr>
          <w:sz w:val="22"/>
        </w:rPr>
        <w:t>.</w:t>
      </w:r>
      <w:r w:rsidR="00890E0B" w:rsidRPr="006E3365">
        <w:rPr>
          <w:sz w:val="22"/>
        </w:rPr>
        <w:tab/>
        <w:t>An object is acted upon by a push</w:t>
      </w:r>
      <w:r w:rsidR="00A65DCC" w:rsidRPr="006E3365">
        <w:rPr>
          <w:sz w:val="22"/>
        </w:rPr>
        <w:t xml:space="preserve"> force of 50 N</w:t>
      </w:r>
      <w:r w:rsidR="00633248" w:rsidRPr="006E3365">
        <w:rPr>
          <w:sz w:val="22"/>
        </w:rPr>
        <w:t xml:space="preserve"> forwards</w:t>
      </w:r>
      <w:r w:rsidR="00A65DCC" w:rsidRPr="006E3365">
        <w:rPr>
          <w:sz w:val="22"/>
        </w:rPr>
        <w:t xml:space="preserve"> and a total frictional force of 40 N. The net</w:t>
      </w:r>
      <w:r w:rsidR="00890E0B" w:rsidRPr="006E3365">
        <w:rPr>
          <w:sz w:val="22"/>
        </w:rPr>
        <w:t>t</w:t>
      </w:r>
      <w:r w:rsidR="00A65DCC" w:rsidRPr="006E3365">
        <w:rPr>
          <w:sz w:val="22"/>
        </w:rPr>
        <w:t xml:space="preserve"> </w:t>
      </w:r>
      <w:r w:rsidR="00633248" w:rsidRPr="006E3365">
        <w:rPr>
          <w:sz w:val="22"/>
        </w:rPr>
        <w:tab/>
      </w:r>
      <w:r w:rsidR="00A65DCC" w:rsidRPr="006E3365">
        <w:rPr>
          <w:sz w:val="22"/>
        </w:rPr>
        <w:t>force will be:</w:t>
      </w:r>
    </w:p>
    <w:p w:rsidR="00890E0B" w:rsidRPr="006E3365" w:rsidRDefault="00890E0B" w:rsidP="00A65DCC">
      <w:pPr>
        <w:tabs>
          <w:tab w:val="left" w:pos="567"/>
        </w:tabs>
        <w:rPr>
          <w:sz w:val="22"/>
        </w:rPr>
      </w:pP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</w:t>
      </w:r>
      <w:r w:rsidR="006B6C04" w:rsidRPr="006E3365">
        <w:rPr>
          <w:sz w:val="22"/>
        </w:rPr>
        <w:t>a</w:t>
      </w:r>
      <w:r w:rsidR="00BC539C" w:rsidRPr="006E3365">
        <w:rPr>
          <w:sz w:val="22"/>
        </w:rPr>
        <w:t>)</w:t>
      </w:r>
      <w:r w:rsidR="00A65DCC" w:rsidRPr="006E3365">
        <w:rPr>
          <w:sz w:val="22"/>
        </w:rPr>
        <w:tab/>
        <w:t>10 N backwards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</w:t>
      </w:r>
      <w:r w:rsidR="006B6C04" w:rsidRPr="006E3365">
        <w:rPr>
          <w:sz w:val="22"/>
        </w:rPr>
        <w:t>b</w:t>
      </w:r>
      <w:r w:rsidR="00BC539C" w:rsidRPr="006E3365">
        <w:rPr>
          <w:sz w:val="22"/>
        </w:rPr>
        <w:t>)</w:t>
      </w:r>
      <w:r w:rsidR="00A65DCC" w:rsidRPr="006E3365">
        <w:rPr>
          <w:sz w:val="22"/>
        </w:rPr>
        <w:tab/>
        <w:t>10 N forwards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</w:t>
      </w:r>
      <w:r w:rsidR="006B6C04" w:rsidRPr="006E3365">
        <w:rPr>
          <w:sz w:val="22"/>
        </w:rPr>
        <w:t>c</w:t>
      </w:r>
      <w:r w:rsidR="00BC539C" w:rsidRPr="006E3365">
        <w:rPr>
          <w:sz w:val="22"/>
        </w:rPr>
        <w:t>)</w:t>
      </w:r>
      <w:r w:rsidR="00A65DCC" w:rsidRPr="006E3365">
        <w:rPr>
          <w:sz w:val="22"/>
        </w:rPr>
        <w:tab/>
        <w:t>90 N backwards</w:t>
      </w:r>
    </w:p>
    <w:p w:rsidR="00A65DCC" w:rsidRPr="006E3365" w:rsidRDefault="00890E0B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BC539C" w:rsidRPr="006E3365">
        <w:rPr>
          <w:sz w:val="22"/>
        </w:rPr>
        <w:t>(</w:t>
      </w:r>
      <w:r w:rsidR="006B6C04" w:rsidRPr="006E3365">
        <w:rPr>
          <w:sz w:val="22"/>
        </w:rPr>
        <w:t>d</w:t>
      </w:r>
      <w:r w:rsidR="00BC539C" w:rsidRPr="006E3365">
        <w:rPr>
          <w:sz w:val="22"/>
        </w:rPr>
        <w:t>)</w:t>
      </w:r>
      <w:r w:rsidR="00A65DCC" w:rsidRPr="006E3365">
        <w:rPr>
          <w:sz w:val="22"/>
        </w:rPr>
        <w:tab/>
        <w:t>90 N forwards</w:t>
      </w:r>
    </w:p>
    <w:p w:rsidR="00A65DCC" w:rsidRPr="006E3365" w:rsidRDefault="00A65DCC" w:rsidP="00A65DCC">
      <w:pPr>
        <w:tabs>
          <w:tab w:val="left" w:pos="567"/>
        </w:tabs>
        <w:rPr>
          <w:sz w:val="22"/>
        </w:rPr>
      </w:pPr>
    </w:p>
    <w:p w:rsidR="00610B2D" w:rsidRPr="006E3365" w:rsidRDefault="000341C0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>4</w:t>
      </w:r>
      <w:r w:rsidR="009F02D0">
        <w:rPr>
          <w:sz w:val="22"/>
        </w:rPr>
        <w:t>8</w:t>
      </w:r>
      <w:r w:rsidR="00610B2D" w:rsidRPr="006E3365">
        <w:rPr>
          <w:sz w:val="22"/>
        </w:rPr>
        <w:t>.</w:t>
      </w:r>
      <w:r w:rsidR="00A65DCC" w:rsidRPr="006E3365">
        <w:rPr>
          <w:sz w:val="22"/>
        </w:rPr>
        <w:tab/>
        <w:t>The size of the acceleration acting on an object of mass 10</w:t>
      </w:r>
      <w:r w:rsidR="00610B2D" w:rsidRPr="006E3365">
        <w:rPr>
          <w:sz w:val="22"/>
        </w:rPr>
        <w:t>.0</w:t>
      </w:r>
      <w:r w:rsidR="00A65DCC" w:rsidRPr="006E3365">
        <w:rPr>
          <w:sz w:val="22"/>
        </w:rPr>
        <w:t xml:space="preserve"> kg that has a net</w:t>
      </w:r>
      <w:r w:rsidR="00077D9C" w:rsidRPr="006E3365">
        <w:rPr>
          <w:sz w:val="22"/>
        </w:rPr>
        <w:t>t</w:t>
      </w:r>
      <w:r w:rsidR="00A65DCC" w:rsidRPr="006E3365">
        <w:rPr>
          <w:sz w:val="22"/>
        </w:rPr>
        <w:t xml:space="preserve"> force of 3</w:t>
      </w:r>
      <w:r w:rsidR="00610B2D" w:rsidRPr="006E3365">
        <w:rPr>
          <w:sz w:val="22"/>
        </w:rPr>
        <w:t>.0</w:t>
      </w:r>
      <w:r w:rsidR="00A65DCC" w:rsidRPr="006E3365">
        <w:rPr>
          <w:sz w:val="22"/>
        </w:rPr>
        <w:t xml:space="preserve"> N acting on </w:t>
      </w:r>
    </w:p>
    <w:p w:rsidR="00A65DCC" w:rsidRPr="006E3365" w:rsidRDefault="00610B2D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A65DCC" w:rsidRPr="006E3365">
        <w:rPr>
          <w:sz w:val="22"/>
        </w:rPr>
        <w:t>it will be:</w:t>
      </w:r>
    </w:p>
    <w:p w:rsidR="00610B2D" w:rsidRPr="006E3365" w:rsidRDefault="00610B2D" w:rsidP="00A65DCC">
      <w:pPr>
        <w:tabs>
          <w:tab w:val="left" w:pos="567"/>
        </w:tabs>
        <w:rPr>
          <w:sz w:val="22"/>
        </w:rPr>
      </w:pPr>
    </w:p>
    <w:p w:rsidR="00A65DCC" w:rsidRPr="006E3365" w:rsidRDefault="00610B2D" w:rsidP="00A65DCC">
      <w:pPr>
        <w:tabs>
          <w:tab w:val="left" w:pos="567"/>
        </w:tabs>
        <w:rPr>
          <w:sz w:val="22"/>
          <w:vertAlign w:val="superscript"/>
        </w:rPr>
      </w:pPr>
      <w:r w:rsidRPr="006E3365">
        <w:rPr>
          <w:sz w:val="22"/>
        </w:rPr>
        <w:tab/>
      </w:r>
      <w:r w:rsidR="006B6C04" w:rsidRPr="006E3365">
        <w:rPr>
          <w:sz w:val="22"/>
        </w:rPr>
        <w:t>(a)</w:t>
      </w:r>
      <w:r w:rsidR="00A65DCC" w:rsidRPr="006E3365">
        <w:rPr>
          <w:sz w:val="22"/>
        </w:rPr>
        <w:tab/>
        <w:t>13</w:t>
      </w:r>
      <w:r w:rsidRPr="006E3365">
        <w:rPr>
          <w:sz w:val="22"/>
        </w:rPr>
        <w:t>.0</w:t>
      </w:r>
      <w:r w:rsidR="00137450" w:rsidRPr="006E3365">
        <w:rPr>
          <w:sz w:val="22"/>
        </w:rPr>
        <w:t xml:space="preserve"> m</w:t>
      </w:r>
      <w:r w:rsidR="00633248" w:rsidRPr="006E3365">
        <w:rPr>
          <w:sz w:val="22"/>
        </w:rPr>
        <w:t>/</w:t>
      </w:r>
      <w:r w:rsidR="00137450" w:rsidRPr="006E3365">
        <w:rPr>
          <w:sz w:val="22"/>
        </w:rPr>
        <w:t>s</w:t>
      </w:r>
      <w:r w:rsidR="00137450" w:rsidRPr="006E3365">
        <w:rPr>
          <w:sz w:val="22"/>
          <w:vertAlign w:val="superscript"/>
        </w:rPr>
        <w:t>2</w:t>
      </w:r>
      <w:r w:rsidR="00137450" w:rsidRPr="006E3365">
        <w:rPr>
          <w:sz w:val="22"/>
        </w:rPr>
        <w:t>.</w:t>
      </w:r>
    </w:p>
    <w:p w:rsidR="00A65DCC" w:rsidRPr="006E3365" w:rsidRDefault="00610B2D" w:rsidP="00A65DCC">
      <w:pPr>
        <w:tabs>
          <w:tab w:val="left" w:pos="567"/>
        </w:tabs>
        <w:rPr>
          <w:sz w:val="22"/>
          <w:vertAlign w:val="superscript"/>
        </w:rPr>
      </w:pPr>
      <w:r w:rsidRPr="006E3365">
        <w:rPr>
          <w:sz w:val="22"/>
        </w:rPr>
        <w:tab/>
      </w:r>
      <w:r w:rsidR="006B6C04" w:rsidRPr="006E3365">
        <w:rPr>
          <w:sz w:val="22"/>
        </w:rPr>
        <w:t>(b)</w:t>
      </w:r>
      <w:r w:rsidRPr="006E3365">
        <w:rPr>
          <w:sz w:val="22"/>
        </w:rPr>
        <w:tab/>
        <w:t>3.3</w:t>
      </w:r>
      <w:r w:rsidR="00137450" w:rsidRPr="006E3365">
        <w:rPr>
          <w:sz w:val="22"/>
        </w:rPr>
        <w:t xml:space="preserve"> m</w:t>
      </w:r>
      <w:r w:rsidR="00633248" w:rsidRPr="006E3365">
        <w:rPr>
          <w:sz w:val="22"/>
        </w:rPr>
        <w:t>/</w:t>
      </w:r>
      <w:r w:rsidR="00137450" w:rsidRPr="006E3365">
        <w:rPr>
          <w:sz w:val="22"/>
        </w:rPr>
        <w:t>s</w:t>
      </w:r>
      <w:r w:rsidR="00137450" w:rsidRPr="006E3365">
        <w:rPr>
          <w:sz w:val="22"/>
          <w:vertAlign w:val="superscript"/>
        </w:rPr>
        <w:t>2</w:t>
      </w:r>
      <w:r w:rsidR="00137450" w:rsidRPr="006E3365">
        <w:rPr>
          <w:sz w:val="22"/>
        </w:rPr>
        <w:t>.</w:t>
      </w:r>
    </w:p>
    <w:p w:rsidR="00A65DCC" w:rsidRPr="006E3365" w:rsidRDefault="00610B2D" w:rsidP="00A65DCC">
      <w:pPr>
        <w:tabs>
          <w:tab w:val="left" w:pos="567"/>
        </w:tabs>
        <w:rPr>
          <w:sz w:val="22"/>
          <w:vertAlign w:val="superscript"/>
        </w:rPr>
      </w:pPr>
      <w:r w:rsidRPr="006E3365">
        <w:rPr>
          <w:sz w:val="22"/>
        </w:rPr>
        <w:tab/>
      </w:r>
      <w:r w:rsidR="006B6C04" w:rsidRPr="006E3365">
        <w:rPr>
          <w:sz w:val="22"/>
        </w:rPr>
        <w:t>(c)</w:t>
      </w:r>
      <w:r w:rsidR="00137450" w:rsidRPr="006E3365">
        <w:rPr>
          <w:sz w:val="22"/>
        </w:rPr>
        <w:tab/>
        <w:t>0.3 m</w:t>
      </w:r>
      <w:r w:rsidR="00633248" w:rsidRPr="006E3365">
        <w:rPr>
          <w:sz w:val="22"/>
        </w:rPr>
        <w:t>/</w:t>
      </w:r>
      <w:r w:rsidR="00137450" w:rsidRPr="006E3365">
        <w:rPr>
          <w:sz w:val="22"/>
        </w:rPr>
        <w:t>s</w:t>
      </w:r>
      <w:r w:rsidR="00137450" w:rsidRPr="006E3365">
        <w:rPr>
          <w:sz w:val="22"/>
          <w:vertAlign w:val="superscript"/>
        </w:rPr>
        <w:t>2</w:t>
      </w:r>
      <w:r w:rsidR="00137450" w:rsidRPr="006E3365">
        <w:rPr>
          <w:sz w:val="22"/>
        </w:rPr>
        <w:t>.</w:t>
      </w:r>
    </w:p>
    <w:p w:rsidR="00A65DCC" w:rsidRPr="006E3365" w:rsidRDefault="00610B2D" w:rsidP="00A65DCC">
      <w:pPr>
        <w:tabs>
          <w:tab w:val="left" w:pos="567"/>
        </w:tabs>
        <w:rPr>
          <w:sz w:val="22"/>
          <w:vertAlign w:val="superscript"/>
        </w:rPr>
      </w:pPr>
      <w:r w:rsidRPr="006E3365">
        <w:rPr>
          <w:sz w:val="22"/>
        </w:rPr>
        <w:tab/>
      </w:r>
      <w:r w:rsidR="006B6C04" w:rsidRPr="006E3365">
        <w:rPr>
          <w:sz w:val="22"/>
        </w:rPr>
        <w:t>(d)</w:t>
      </w:r>
      <w:r w:rsidR="00A65DCC" w:rsidRPr="006E3365">
        <w:rPr>
          <w:sz w:val="22"/>
        </w:rPr>
        <w:tab/>
        <w:t>30</w:t>
      </w:r>
      <w:r w:rsidRPr="006E3365">
        <w:rPr>
          <w:sz w:val="22"/>
        </w:rPr>
        <w:t>.0</w:t>
      </w:r>
      <w:r w:rsidR="00137450" w:rsidRPr="006E3365">
        <w:rPr>
          <w:sz w:val="22"/>
        </w:rPr>
        <w:t xml:space="preserve"> m</w:t>
      </w:r>
      <w:r w:rsidR="00633248" w:rsidRPr="006E3365">
        <w:rPr>
          <w:sz w:val="22"/>
        </w:rPr>
        <w:t>/</w:t>
      </w:r>
      <w:r w:rsidR="00137450" w:rsidRPr="006E3365">
        <w:rPr>
          <w:sz w:val="22"/>
        </w:rPr>
        <w:t>s</w:t>
      </w:r>
      <w:r w:rsidR="00137450" w:rsidRPr="006E3365">
        <w:rPr>
          <w:sz w:val="22"/>
          <w:vertAlign w:val="superscript"/>
        </w:rPr>
        <w:t>2</w:t>
      </w:r>
      <w:r w:rsidR="00137450" w:rsidRPr="006E3365">
        <w:rPr>
          <w:sz w:val="22"/>
        </w:rPr>
        <w:t>.</w:t>
      </w:r>
    </w:p>
    <w:p w:rsidR="00A65DCC" w:rsidRPr="006E3365" w:rsidRDefault="00A65DCC" w:rsidP="00A65DCC">
      <w:pPr>
        <w:tabs>
          <w:tab w:val="left" w:pos="567"/>
        </w:tabs>
        <w:rPr>
          <w:sz w:val="22"/>
        </w:rPr>
      </w:pPr>
    </w:p>
    <w:p w:rsidR="00610B2D" w:rsidRPr="006E3365" w:rsidRDefault="009F02D0" w:rsidP="00A65DCC">
      <w:pPr>
        <w:tabs>
          <w:tab w:val="left" w:pos="567"/>
        </w:tabs>
        <w:rPr>
          <w:sz w:val="22"/>
        </w:rPr>
      </w:pPr>
      <w:r>
        <w:rPr>
          <w:sz w:val="22"/>
        </w:rPr>
        <w:t>49</w:t>
      </w:r>
      <w:r w:rsidR="006B6C04" w:rsidRPr="006E3365">
        <w:rPr>
          <w:sz w:val="22"/>
        </w:rPr>
        <w:t>.</w:t>
      </w:r>
      <w:r w:rsidR="00A65DCC" w:rsidRPr="006E3365">
        <w:rPr>
          <w:sz w:val="22"/>
        </w:rPr>
        <w:tab/>
        <w:t xml:space="preserve">A cyclist has a weight of 500 N, the road pushes up with 500 N, the </w:t>
      </w:r>
      <w:r w:rsidR="00610B2D" w:rsidRPr="006E3365">
        <w:rPr>
          <w:sz w:val="22"/>
        </w:rPr>
        <w:t>push</w:t>
      </w:r>
      <w:r w:rsidR="00A65DCC" w:rsidRPr="006E3365">
        <w:rPr>
          <w:sz w:val="22"/>
        </w:rPr>
        <w:t xml:space="preserve"> force</w:t>
      </w:r>
      <w:r w:rsidR="00610B2D" w:rsidRPr="006E3365">
        <w:rPr>
          <w:sz w:val="22"/>
        </w:rPr>
        <w:t xml:space="preserve"> forwards </w:t>
      </w:r>
      <w:proofErr w:type="gramStart"/>
      <w:r w:rsidR="00610B2D" w:rsidRPr="006E3365">
        <w:rPr>
          <w:sz w:val="22"/>
        </w:rPr>
        <w:t>is</w:t>
      </w:r>
      <w:proofErr w:type="gramEnd"/>
      <w:r w:rsidR="00610B2D" w:rsidRPr="006E3365">
        <w:rPr>
          <w:sz w:val="22"/>
        </w:rPr>
        <w:t xml:space="preserve"> 30 N and </w:t>
      </w:r>
    </w:p>
    <w:p w:rsidR="00A65DCC" w:rsidRPr="006E3365" w:rsidRDefault="00610B2D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the friction opposing the motion</w:t>
      </w:r>
      <w:r w:rsidR="00A65DCC" w:rsidRPr="006E3365">
        <w:rPr>
          <w:sz w:val="22"/>
        </w:rPr>
        <w:t xml:space="preserve"> is 32 N. The cyclist will be:</w:t>
      </w:r>
    </w:p>
    <w:p w:rsidR="00610B2D" w:rsidRPr="006E3365" w:rsidRDefault="00610B2D" w:rsidP="00A65DCC">
      <w:pPr>
        <w:tabs>
          <w:tab w:val="left" w:pos="567"/>
        </w:tabs>
        <w:rPr>
          <w:sz w:val="22"/>
        </w:rPr>
      </w:pPr>
    </w:p>
    <w:p w:rsidR="00A65DCC" w:rsidRPr="006E3365" w:rsidRDefault="00610B2D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6B6C04" w:rsidRPr="006E3365">
        <w:rPr>
          <w:sz w:val="22"/>
        </w:rPr>
        <w:t>(a)</w:t>
      </w:r>
      <w:r w:rsidR="00A65DCC" w:rsidRPr="006E3365">
        <w:rPr>
          <w:sz w:val="22"/>
        </w:rPr>
        <w:tab/>
        <w:t>stationary</w:t>
      </w:r>
      <w:r w:rsidR="0097734C" w:rsidRPr="006E3365">
        <w:rPr>
          <w:sz w:val="22"/>
        </w:rPr>
        <w:t>.</w:t>
      </w:r>
    </w:p>
    <w:p w:rsidR="00A65DCC" w:rsidRPr="006E3365" w:rsidRDefault="00610B2D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6B6C04" w:rsidRPr="006E3365">
        <w:rPr>
          <w:sz w:val="22"/>
        </w:rPr>
        <w:t>(b)</w:t>
      </w:r>
      <w:r w:rsidR="00A65DCC" w:rsidRPr="006E3365">
        <w:rPr>
          <w:sz w:val="22"/>
        </w:rPr>
        <w:tab/>
        <w:t>accelerating</w:t>
      </w:r>
      <w:r w:rsidR="0097734C" w:rsidRPr="006E3365">
        <w:rPr>
          <w:sz w:val="22"/>
        </w:rPr>
        <w:t>.</w:t>
      </w:r>
    </w:p>
    <w:p w:rsidR="00A65DCC" w:rsidRPr="006E3365" w:rsidRDefault="00610B2D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6B6C04" w:rsidRPr="006E3365">
        <w:rPr>
          <w:sz w:val="22"/>
        </w:rPr>
        <w:t>(c)</w:t>
      </w:r>
      <w:r w:rsidR="00A65DCC" w:rsidRPr="006E3365">
        <w:rPr>
          <w:sz w:val="22"/>
        </w:rPr>
        <w:tab/>
        <w:t>decelerating</w:t>
      </w:r>
      <w:r w:rsidR="0097734C" w:rsidRPr="006E3365">
        <w:rPr>
          <w:sz w:val="22"/>
        </w:rPr>
        <w:t>.</w:t>
      </w:r>
    </w:p>
    <w:p w:rsidR="00A65DCC" w:rsidRPr="006E3365" w:rsidRDefault="00610B2D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6B6C04" w:rsidRPr="006E3365">
        <w:rPr>
          <w:sz w:val="22"/>
        </w:rPr>
        <w:t>(d)</w:t>
      </w:r>
      <w:r w:rsidR="00A65DCC" w:rsidRPr="006E3365">
        <w:rPr>
          <w:sz w:val="22"/>
        </w:rPr>
        <w:tab/>
        <w:t>travelling at constant velocity</w:t>
      </w:r>
      <w:r w:rsidR="0097734C" w:rsidRPr="006E3365">
        <w:rPr>
          <w:sz w:val="22"/>
        </w:rPr>
        <w:t>.</w:t>
      </w:r>
    </w:p>
    <w:p w:rsidR="00A65DCC" w:rsidRPr="006E3365" w:rsidRDefault="00A65DCC" w:rsidP="00A65DCC">
      <w:pPr>
        <w:tabs>
          <w:tab w:val="left" w:pos="567"/>
        </w:tabs>
        <w:rPr>
          <w:sz w:val="22"/>
        </w:rPr>
      </w:pPr>
    </w:p>
    <w:p w:rsidR="006B6C04" w:rsidRPr="006E3365" w:rsidRDefault="006B6C04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br w:type="page"/>
      </w:r>
      <w:r w:rsidR="000341C0" w:rsidRPr="006E3365">
        <w:rPr>
          <w:sz w:val="22"/>
        </w:rPr>
        <w:lastRenderedPageBreak/>
        <w:t>5</w:t>
      </w:r>
      <w:r w:rsidR="009F02D0">
        <w:rPr>
          <w:sz w:val="22"/>
        </w:rPr>
        <w:t>0</w:t>
      </w:r>
      <w:r w:rsidRPr="006E3365">
        <w:rPr>
          <w:sz w:val="22"/>
        </w:rPr>
        <w:t>.</w:t>
      </w:r>
      <w:r w:rsidR="00A65DCC" w:rsidRPr="006E3365">
        <w:rPr>
          <w:sz w:val="22"/>
        </w:rPr>
        <w:tab/>
        <w:t xml:space="preserve">When you hit a tennis ball with a tennis racquet, the action force is the force of the racquet hitting the </w:t>
      </w:r>
    </w:p>
    <w:p w:rsidR="00A65DCC" w:rsidRPr="006E3365" w:rsidRDefault="006B6C04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A65DCC" w:rsidRPr="006E3365">
        <w:rPr>
          <w:sz w:val="22"/>
        </w:rPr>
        <w:t xml:space="preserve">ball and the reaction force </w:t>
      </w:r>
      <w:proofErr w:type="gramStart"/>
      <w:r w:rsidR="00A65DCC" w:rsidRPr="006E3365">
        <w:rPr>
          <w:sz w:val="22"/>
        </w:rPr>
        <w:t>is</w:t>
      </w:r>
      <w:proofErr w:type="gramEnd"/>
      <w:r w:rsidR="00A65DCC" w:rsidRPr="006E3365">
        <w:rPr>
          <w:sz w:val="22"/>
        </w:rPr>
        <w:t>:</w:t>
      </w:r>
    </w:p>
    <w:p w:rsidR="006B6C04" w:rsidRPr="006E3365" w:rsidRDefault="006B6C04" w:rsidP="00A65DCC">
      <w:pPr>
        <w:tabs>
          <w:tab w:val="left" w:pos="567"/>
        </w:tabs>
        <w:rPr>
          <w:sz w:val="22"/>
        </w:rPr>
      </w:pPr>
    </w:p>
    <w:p w:rsidR="00A65DCC" w:rsidRPr="006E3365" w:rsidRDefault="000341C0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="00A65DCC" w:rsidRPr="006E3365">
        <w:rPr>
          <w:sz w:val="22"/>
        </w:rPr>
        <w:tab/>
        <w:t>the ball hitting the racquet</w:t>
      </w:r>
      <w:r w:rsidR="00633248" w:rsidRPr="006E3365">
        <w:rPr>
          <w:sz w:val="22"/>
        </w:rPr>
        <w:t>.</w:t>
      </w:r>
    </w:p>
    <w:p w:rsidR="00A65DCC" w:rsidRPr="006E3365" w:rsidRDefault="000341C0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="00A65DCC" w:rsidRPr="006E3365">
        <w:rPr>
          <w:sz w:val="22"/>
        </w:rPr>
        <w:tab/>
        <w:t>the jarring force you feel through your hand</w:t>
      </w:r>
      <w:r w:rsidR="00633248" w:rsidRPr="006E3365">
        <w:rPr>
          <w:sz w:val="22"/>
        </w:rPr>
        <w:t>.</w:t>
      </w:r>
    </w:p>
    <w:p w:rsidR="00A65DCC" w:rsidRPr="006E3365" w:rsidRDefault="000341C0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="00A65DCC" w:rsidRPr="006E3365">
        <w:rPr>
          <w:sz w:val="22"/>
        </w:rPr>
        <w:tab/>
        <w:t>the weight force on the ball</w:t>
      </w:r>
      <w:r w:rsidR="00633248" w:rsidRPr="006E3365">
        <w:rPr>
          <w:sz w:val="22"/>
        </w:rPr>
        <w:t>.</w:t>
      </w:r>
    </w:p>
    <w:p w:rsidR="00A65DCC" w:rsidRPr="006E3365" w:rsidRDefault="000341C0" w:rsidP="00A65DCC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="00A65DCC" w:rsidRPr="006E3365">
        <w:rPr>
          <w:sz w:val="22"/>
        </w:rPr>
        <w:tab/>
        <w:t>the weight force on you</w:t>
      </w:r>
      <w:r w:rsidR="00633248" w:rsidRPr="006E3365">
        <w:rPr>
          <w:sz w:val="22"/>
        </w:rPr>
        <w:t>.</w:t>
      </w:r>
    </w:p>
    <w:p w:rsidR="00633248" w:rsidRPr="006E3365" w:rsidRDefault="00633248" w:rsidP="00A65DCC">
      <w:pPr>
        <w:tabs>
          <w:tab w:val="left" w:pos="567"/>
        </w:tabs>
        <w:rPr>
          <w:sz w:val="22"/>
        </w:rPr>
      </w:pPr>
    </w:p>
    <w:p w:rsidR="00C04EFF" w:rsidRPr="006E3365" w:rsidRDefault="009F02D0" w:rsidP="00C04EFF">
      <w:pPr>
        <w:tabs>
          <w:tab w:val="left" w:pos="567"/>
        </w:tabs>
        <w:rPr>
          <w:sz w:val="22"/>
        </w:rPr>
      </w:pPr>
      <w:r>
        <w:rPr>
          <w:sz w:val="22"/>
        </w:rPr>
        <w:t>51</w:t>
      </w:r>
      <w:r w:rsidR="00633248" w:rsidRPr="006E3365">
        <w:rPr>
          <w:sz w:val="22"/>
        </w:rPr>
        <w:t>.</w:t>
      </w:r>
      <w:r w:rsidR="00272A7C" w:rsidRPr="006E3365">
        <w:rPr>
          <w:sz w:val="22"/>
        </w:rPr>
        <w:tab/>
      </w:r>
      <w:r w:rsidR="00C04EFF" w:rsidRPr="006E3365">
        <w:rPr>
          <w:sz w:val="22"/>
        </w:rPr>
        <w:t xml:space="preserve">Which of the following is </w:t>
      </w:r>
      <w:r w:rsidR="00C04EFF" w:rsidRPr="006E3365">
        <w:rPr>
          <w:b/>
          <w:i/>
          <w:sz w:val="22"/>
        </w:rPr>
        <w:t>NOT</w:t>
      </w:r>
      <w:r w:rsidR="00C04EFF" w:rsidRPr="006E3365">
        <w:rPr>
          <w:sz w:val="22"/>
        </w:rPr>
        <w:t xml:space="preserve"> a significant benefit of air bags in a collision?</w:t>
      </w:r>
    </w:p>
    <w:p w:rsidR="00C04EFF" w:rsidRPr="006E3365" w:rsidRDefault="00C04EFF" w:rsidP="00C04EFF">
      <w:pPr>
        <w:tabs>
          <w:tab w:val="left" w:pos="567"/>
        </w:tabs>
        <w:rPr>
          <w:sz w:val="22"/>
        </w:rPr>
      </w:pPr>
    </w:p>
    <w:p w:rsidR="00C04EFF" w:rsidRPr="006E3365" w:rsidRDefault="00C04EFF" w:rsidP="00C04EFF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They prevent collisions between occupants and the windscreen.</w:t>
      </w:r>
    </w:p>
    <w:p w:rsidR="00C04EFF" w:rsidRPr="006E3365" w:rsidRDefault="00C04EFF" w:rsidP="00C04EFF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They prevent collisions between the driver and the steering wheel.</w:t>
      </w:r>
    </w:p>
    <w:p w:rsidR="00C04EFF" w:rsidRPr="006E3365" w:rsidRDefault="00C04EFF" w:rsidP="00C04EFF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They protect occupants from whiplash injury in rear-end collisions.</w:t>
      </w:r>
    </w:p>
    <w:p w:rsidR="00633248" w:rsidRPr="006E3365" w:rsidRDefault="00C04EFF" w:rsidP="00C04EFF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They cushion impacts between the occupant and the side of the vehicle.</w:t>
      </w:r>
    </w:p>
    <w:p w:rsidR="00C04EFF" w:rsidRPr="006E3365" w:rsidRDefault="00C04EFF" w:rsidP="00C04EFF">
      <w:pPr>
        <w:tabs>
          <w:tab w:val="left" w:pos="567"/>
        </w:tabs>
        <w:rPr>
          <w:sz w:val="22"/>
        </w:rPr>
      </w:pPr>
    </w:p>
    <w:p w:rsidR="00C04EFF" w:rsidRPr="006E3365" w:rsidRDefault="009F02D0" w:rsidP="00C04EFF">
      <w:pPr>
        <w:tabs>
          <w:tab w:val="left" w:pos="567"/>
        </w:tabs>
        <w:rPr>
          <w:sz w:val="22"/>
        </w:rPr>
      </w:pPr>
      <w:r>
        <w:rPr>
          <w:sz w:val="22"/>
        </w:rPr>
        <w:t>52</w:t>
      </w:r>
      <w:r w:rsidR="00C04EFF" w:rsidRPr="006E3365">
        <w:rPr>
          <w:sz w:val="22"/>
        </w:rPr>
        <w:t>.</w:t>
      </w:r>
      <w:r w:rsidR="00C04EFF" w:rsidRPr="006E3365">
        <w:rPr>
          <w:sz w:val="22"/>
        </w:rPr>
        <w:tab/>
        <w:t xml:space="preserve">Which of the following does </w:t>
      </w:r>
      <w:r w:rsidR="00C04EFF" w:rsidRPr="006E3365">
        <w:rPr>
          <w:b/>
          <w:i/>
          <w:sz w:val="22"/>
        </w:rPr>
        <w:t>NOT</w:t>
      </w:r>
      <w:r w:rsidR="00C04EFF" w:rsidRPr="006E3365">
        <w:rPr>
          <w:sz w:val="22"/>
        </w:rPr>
        <w:t xml:space="preserve"> describe a benefit of using a seatbelt in a head-on crash?</w:t>
      </w:r>
    </w:p>
    <w:p w:rsidR="00C04EFF" w:rsidRPr="006E3365" w:rsidRDefault="00C04EFF" w:rsidP="00C04EFF">
      <w:pPr>
        <w:tabs>
          <w:tab w:val="left" w:pos="567"/>
        </w:tabs>
        <w:rPr>
          <w:sz w:val="22"/>
        </w:rPr>
      </w:pPr>
    </w:p>
    <w:p w:rsidR="00C04EFF" w:rsidRPr="006E3365" w:rsidRDefault="00C04EFF" w:rsidP="00C04EFF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(a)</w:t>
      </w:r>
      <w:r w:rsidRPr="006E3365">
        <w:rPr>
          <w:sz w:val="22"/>
        </w:rPr>
        <w:tab/>
        <w:t>It stops the occupant from continuing to move forward when the vehicle stops.</w:t>
      </w:r>
    </w:p>
    <w:p w:rsidR="00C04EFF" w:rsidRPr="006E3365" w:rsidRDefault="00C04EFF" w:rsidP="00C04EFF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(b)</w:t>
      </w:r>
      <w:r w:rsidRPr="006E3365">
        <w:rPr>
          <w:sz w:val="22"/>
        </w:rPr>
        <w:tab/>
        <w:t>It reduces the risk of whiplash type injury.</w:t>
      </w:r>
    </w:p>
    <w:p w:rsidR="00C04EFF" w:rsidRPr="006E3365" w:rsidRDefault="00C04EFF" w:rsidP="00C04EFF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(c)</w:t>
      </w:r>
      <w:r w:rsidRPr="006E3365">
        <w:rPr>
          <w:sz w:val="22"/>
        </w:rPr>
        <w:tab/>
        <w:t>It stops the occupant at the same rate as the vehicle.</w:t>
      </w:r>
    </w:p>
    <w:p w:rsidR="00C04EFF" w:rsidRPr="006E3365" w:rsidRDefault="00C04EFF" w:rsidP="00C04EFF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(d)</w:t>
      </w:r>
      <w:r w:rsidRPr="006E3365">
        <w:rPr>
          <w:sz w:val="22"/>
        </w:rPr>
        <w:tab/>
        <w:t>It prevents the occupant from striking the windshield.</w:t>
      </w:r>
    </w:p>
    <w:p w:rsidR="000341C0" w:rsidRPr="006E3365" w:rsidRDefault="000341C0" w:rsidP="00D955FE">
      <w:pPr>
        <w:tabs>
          <w:tab w:val="left" w:pos="567"/>
        </w:tabs>
        <w:rPr>
          <w:sz w:val="22"/>
        </w:rPr>
      </w:pPr>
    </w:p>
    <w:p w:rsidR="00D955FE" w:rsidRPr="006E3365" w:rsidRDefault="009F02D0" w:rsidP="00D955FE">
      <w:pPr>
        <w:tabs>
          <w:tab w:val="left" w:pos="567"/>
        </w:tabs>
        <w:rPr>
          <w:i/>
          <w:sz w:val="22"/>
        </w:rPr>
      </w:pPr>
      <w:r>
        <w:rPr>
          <w:sz w:val="22"/>
        </w:rPr>
        <w:t>53</w:t>
      </w:r>
      <w:r w:rsidR="00D955FE" w:rsidRPr="006E3365">
        <w:rPr>
          <w:sz w:val="22"/>
        </w:rPr>
        <w:t>.</w:t>
      </w:r>
      <w:r w:rsidR="00D955FE" w:rsidRPr="006E3365">
        <w:rPr>
          <w:sz w:val="22"/>
        </w:rPr>
        <w:tab/>
        <w:t>Find the final velocity of a cyclist travelling at 3.00 m</w:t>
      </w:r>
      <w:r w:rsidR="00805E6A" w:rsidRPr="006E3365">
        <w:rPr>
          <w:sz w:val="22"/>
        </w:rPr>
        <w:t>/</w:t>
      </w:r>
      <w:r w:rsidR="00D955FE" w:rsidRPr="006E3365">
        <w:rPr>
          <w:sz w:val="22"/>
        </w:rPr>
        <w:t>s if she accelerates at 1.20 m</w:t>
      </w:r>
      <w:r w:rsidR="00805E6A" w:rsidRPr="006E3365">
        <w:rPr>
          <w:sz w:val="22"/>
        </w:rPr>
        <w:t>/</w:t>
      </w:r>
      <w:r w:rsidR="00D955FE" w:rsidRPr="006E3365">
        <w:rPr>
          <w:sz w:val="22"/>
        </w:rPr>
        <w:t>s</w:t>
      </w:r>
      <w:r w:rsidR="00D955FE" w:rsidRPr="006E3365">
        <w:rPr>
          <w:sz w:val="22"/>
          <w:vertAlign w:val="superscript"/>
        </w:rPr>
        <w:t>2</w:t>
      </w:r>
      <w:r w:rsidR="00D955FE" w:rsidRPr="006E3365">
        <w:rPr>
          <w:sz w:val="22"/>
        </w:rPr>
        <w:t xml:space="preserve"> for 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  <w:t>5.00 seconds.</w:t>
      </w:r>
    </w:p>
    <w:p w:rsidR="00D955FE" w:rsidRPr="006E3365" w:rsidRDefault="00D955FE" w:rsidP="00D955FE">
      <w:pPr>
        <w:tabs>
          <w:tab w:val="left" w:pos="567"/>
        </w:tabs>
        <w:rPr>
          <w:sz w:val="22"/>
        </w:rPr>
      </w:pPr>
    </w:p>
    <w:p w:rsidR="00D955FE" w:rsidRPr="006E3365" w:rsidRDefault="00D955FE" w:rsidP="00D955FE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</w:rPr>
        <w:tab/>
      </w:r>
      <w:r w:rsidRPr="006E3365">
        <w:rPr>
          <w:sz w:val="22"/>
          <w:szCs w:val="22"/>
        </w:rPr>
        <w:t>(a)</w:t>
      </w:r>
      <w:r w:rsidRPr="006E3365">
        <w:rPr>
          <w:sz w:val="22"/>
          <w:szCs w:val="22"/>
        </w:rPr>
        <w:tab/>
        <w:t>9.00 m</w:t>
      </w:r>
      <w:r w:rsidR="00805E6A" w:rsidRPr="006E3365">
        <w:rPr>
          <w:sz w:val="22"/>
          <w:szCs w:val="22"/>
        </w:rPr>
        <w:t>/</w:t>
      </w:r>
      <w:r w:rsidRPr="006E3365">
        <w:rPr>
          <w:sz w:val="22"/>
          <w:szCs w:val="22"/>
        </w:rPr>
        <w:t>s</w:t>
      </w:r>
    </w:p>
    <w:p w:rsidR="00D955FE" w:rsidRPr="006E3365" w:rsidRDefault="00D955FE" w:rsidP="00D955FE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 xml:space="preserve"> </w:t>
      </w:r>
      <w:r w:rsidRPr="006E3365">
        <w:rPr>
          <w:sz w:val="22"/>
          <w:szCs w:val="22"/>
        </w:rPr>
        <w:tab/>
        <w:t>(b)</w:t>
      </w:r>
      <w:r w:rsidRPr="006E3365">
        <w:rPr>
          <w:sz w:val="22"/>
          <w:szCs w:val="22"/>
        </w:rPr>
        <w:tab/>
        <w:t>19.0 m</w:t>
      </w:r>
      <w:r w:rsidR="00805E6A" w:rsidRPr="006E3365">
        <w:rPr>
          <w:sz w:val="22"/>
          <w:szCs w:val="22"/>
        </w:rPr>
        <w:t>/</w:t>
      </w:r>
      <w:r w:rsidRPr="006E3365">
        <w:rPr>
          <w:sz w:val="22"/>
          <w:szCs w:val="22"/>
        </w:rPr>
        <w:t>s</w:t>
      </w:r>
    </w:p>
    <w:p w:rsidR="00D955FE" w:rsidRPr="006E3365" w:rsidRDefault="00D955FE" w:rsidP="00D955FE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 xml:space="preserve"> </w:t>
      </w:r>
      <w:r w:rsidRPr="006E3365">
        <w:rPr>
          <w:sz w:val="22"/>
          <w:szCs w:val="22"/>
        </w:rPr>
        <w:tab/>
        <w:t>(c)</w:t>
      </w:r>
      <w:r w:rsidRPr="006E3365">
        <w:rPr>
          <w:sz w:val="22"/>
          <w:szCs w:val="22"/>
        </w:rPr>
        <w:tab/>
        <w:t>99.0 m</w:t>
      </w:r>
      <w:r w:rsidR="00805E6A" w:rsidRPr="006E3365">
        <w:rPr>
          <w:sz w:val="22"/>
          <w:szCs w:val="22"/>
        </w:rPr>
        <w:t>/</w:t>
      </w:r>
      <w:r w:rsidRPr="006E3365">
        <w:rPr>
          <w:sz w:val="22"/>
          <w:szCs w:val="22"/>
        </w:rPr>
        <w:t>s</w:t>
      </w:r>
    </w:p>
    <w:p w:rsidR="00D955FE" w:rsidRPr="006E3365" w:rsidRDefault="00D955FE" w:rsidP="00D955FE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 xml:space="preserve"> </w:t>
      </w:r>
      <w:r w:rsidRPr="006E3365">
        <w:rPr>
          <w:sz w:val="22"/>
          <w:szCs w:val="22"/>
        </w:rPr>
        <w:tab/>
        <w:t>(d)</w:t>
      </w:r>
      <w:r w:rsidRPr="006E3365">
        <w:rPr>
          <w:sz w:val="22"/>
          <w:szCs w:val="22"/>
        </w:rPr>
        <w:tab/>
        <w:t>0.900 m</w:t>
      </w:r>
      <w:r w:rsidR="00805E6A" w:rsidRPr="006E3365">
        <w:rPr>
          <w:sz w:val="22"/>
          <w:szCs w:val="22"/>
        </w:rPr>
        <w:t>/</w:t>
      </w:r>
      <w:r w:rsidRPr="006E3365">
        <w:rPr>
          <w:sz w:val="22"/>
          <w:szCs w:val="22"/>
        </w:rPr>
        <w:t>s</w:t>
      </w:r>
    </w:p>
    <w:p w:rsidR="00D955FE" w:rsidRPr="006E3365" w:rsidRDefault="00D955FE" w:rsidP="00D955FE">
      <w:pPr>
        <w:tabs>
          <w:tab w:val="left" w:pos="567"/>
        </w:tabs>
        <w:rPr>
          <w:sz w:val="22"/>
          <w:szCs w:val="22"/>
        </w:rPr>
      </w:pPr>
    </w:p>
    <w:p w:rsidR="003F7C99" w:rsidRPr="006E3365" w:rsidRDefault="009F02D0" w:rsidP="003F7C99">
      <w:pPr>
        <w:tabs>
          <w:tab w:val="left" w:pos="567"/>
        </w:tabs>
        <w:rPr>
          <w:sz w:val="22"/>
          <w:szCs w:val="22"/>
        </w:rPr>
      </w:pPr>
      <w:r>
        <w:rPr>
          <w:sz w:val="22"/>
          <w:szCs w:val="22"/>
        </w:rPr>
        <w:t>54</w:t>
      </w:r>
      <w:r w:rsidR="000341C0" w:rsidRPr="006E3365">
        <w:rPr>
          <w:sz w:val="22"/>
          <w:szCs w:val="22"/>
        </w:rPr>
        <w:t>.</w:t>
      </w:r>
      <w:r w:rsidR="000341C0" w:rsidRPr="006E3365">
        <w:rPr>
          <w:sz w:val="22"/>
          <w:szCs w:val="22"/>
        </w:rPr>
        <w:tab/>
      </w:r>
      <w:r w:rsidR="003F7C99" w:rsidRPr="006E3365">
        <w:rPr>
          <w:sz w:val="22"/>
          <w:szCs w:val="22"/>
        </w:rPr>
        <w:t xml:space="preserve">An object has a mass of </w:t>
      </w:r>
      <w:r w:rsidR="009C3459" w:rsidRPr="006E3365">
        <w:rPr>
          <w:sz w:val="22"/>
          <w:szCs w:val="22"/>
        </w:rPr>
        <w:t xml:space="preserve">250 </w:t>
      </w:r>
      <w:proofErr w:type="gramStart"/>
      <w:r w:rsidR="009C3459" w:rsidRPr="006E3365">
        <w:rPr>
          <w:sz w:val="22"/>
          <w:szCs w:val="22"/>
        </w:rPr>
        <w:t>kg</w:t>
      </w:r>
      <w:r w:rsidR="003F7C99" w:rsidRPr="006E3365">
        <w:rPr>
          <w:sz w:val="22"/>
          <w:szCs w:val="22"/>
        </w:rPr>
        <w:t xml:space="preserve"> .</w:t>
      </w:r>
      <w:proofErr w:type="gramEnd"/>
      <w:r w:rsidR="003F7C99" w:rsidRPr="006E3365">
        <w:rPr>
          <w:sz w:val="22"/>
          <w:szCs w:val="22"/>
        </w:rPr>
        <w:t xml:space="preserve"> </w:t>
      </w:r>
      <w:r w:rsidR="00805E6A" w:rsidRPr="006E3365">
        <w:rPr>
          <w:sz w:val="22"/>
          <w:szCs w:val="22"/>
        </w:rPr>
        <w:t>On Earth, i</w:t>
      </w:r>
      <w:r w:rsidR="003F7C99" w:rsidRPr="006E3365">
        <w:rPr>
          <w:sz w:val="22"/>
          <w:szCs w:val="22"/>
        </w:rPr>
        <w:t>t would have a weight close</w:t>
      </w:r>
      <w:r w:rsidR="009C3459" w:rsidRPr="006E3365">
        <w:rPr>
          <w:sz w:val="22"/>
          <w:szCs w:val="22"/>
        </w:rPr>
        <w:t>st</w:t>
      </w:r>
      <w:r w:rsidR="003F7C99" w:rsidRPr="006E3365">
        <w:rPr>
          <w:sz w:val="22"/>
          <w:szCs w:val="22"/>
        </w:rPr>
        <w:t xml:space="preserve"> to</w:t>
      </w:r>
      <w:r w:rsidR="009C3459" w:rsidRPr="006E3365">
        <w:rPr>
          <w:sz w:val="22"/>
          <w:szCs w:val="22"/>
        </w:rPr>
        <w:t>:</w:t>
      </w:r>
    </w:p>
    <w:p w:rsidR="000341C0" w:rsidRPr="006E3365" w:rsidRDefault="000341C0" w:rsidP="003F7C99">
      <w:pPr>
        <w:tabs>
          <w:tab w:val="left" w:pos="567"/>
        </w:tabs>
        <w:rPr>
          <w:sz w:val="22"/>
          <w:szCs w:val="22"/>
        </w:rPr>
      </w:pPr>
    </w:p>
    <w:p w:rsidR="003F7C99" w:rsidRPr="006E3365" w:rsidRDefault="000341C0" w:rsidP="003F7C99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</w:r>
      <w:r w:rsidR="003F7C99" w:rsidRPr="006E3365">
        <w:rPr>
          <w:sz w:val="22"/>
          <w:szCs w:val="22"/>
        </w:rPr>
        <w:t xml:space="preserve">(a) </w:t>
      </w:r>
      <w:r w:rsidRPr="006E3365">
        <w:rPr>
          <w:sz w:val="22"/>
          <w:szCs w:val="22"/>
        </w:rPr>
        <w:tab/>
      </w:r>
      <w:r w:rsidR="009C3459" w:rsidRPr="006E3365">
        <w:rPr>
          <w:sz w:val="22"/>
          <w:szCs w:val="22"/>
        </w:rPr>
        <w:t>2.5 N</w:t>
      </w:r>
      <w:r w:rsidR="0026352D" w:rsidRPr="006E3365">
        <w:rPr>
          <w:sz w:val="22"/>
          <w:szCs w:val="22"/>
        </w:rPr>
        <w:t>.</w:t>
      </w:r>
    </w:p>
    <w:p w:rsidR="003F7C99" w:rsidRPr="006E3365" w:rsidRDefault="000341C0" w:rsidP="003F7C99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</w:r>
      <w:r w:rsidR="003F7C99" w:rsidRPr="006E3365">
        <w:rPr>
          <w:sz w:val="22"/>
          <w:szCs w:val="22"/>
        </w:rPr>
        <w:t xml:space="preserve">(b) </w:t>
      </w:r>
      <w:r w:rsidRPr="006E3365">
        <w:rPr>
          <w:sz w:val="22"/>
          <w:szCs w:val="22"/>
        </w:rPr>
        <w:tab/>
      </w:r>
      <w:r w:rsidR="009C3459" w:rsidRPr="006E3365">
        <w:rPr>
          <w:sz w:val="22"/>
          <w:szCs w:val="22"/>
        </w:rPr>
        <w:t>25 N.</w:t>
      </w:r>
    </w:p>
    <w:p w:rsidR="003F7C99" w:rsidRPr="006E3365" w:rsidRDefault="000341C0" w:rsidP="003F7C99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</w:r>
      <w:r w:rsidR="003F7C99" w:rsidRPr="006E3365">
        <w:rPr>
          <w:sz w:val="22"/>
          <w:szCs w:val="22"/>
        </w:rPr>
        <w:t xml:space="preserve">(c) </w:t>
      </w:r>
      <w:r w:rsidRPr="006E3365">
        <w:rPr>
          <w:sz w:val="22"/>
          <w:szCs w:val="22"/>
        </w:rPr>
        <w:tab/>
      </w:r>
      <w:r w:rsidR="009C3459" w:rsidRPr="006E3365">
        <w:rPr>
          <w:sz w:val="22"/>
          <w:szCs w:val="22"/>
        </w:rPr>
        <w:t>250 N.</w:t>
      </w:r>
    </w:p>
    <w:p w:rsidR="003F7C99" w:rsidRPr="006E3365" w:rsidRDefault="000341C0" w:rsidP="003F7C99">
      <w:pPr>
        <w:tabs>
          <w:tab w:val="left" w:pos="567"/>
        </w:tabs>
        <w:rPr>
          <w:sz w:val="22"/>
          <w:szCs w:val="22"/>
        </w:rPr>
      </w:pPr>
      <w:r w:rsidRPr="006E3365">
        <w:rPr>
          <w:sz w:val="22"/>
          <w:szCs w:val="22"/>
        </w:rPr>
        <w:tab/>
      </w:r>
      <w:r w:rsidR="003F7C99" w:rsidRPr="006E3365">
        <w:rPr>
          <w:sz w:val="22"/>
          <w:szCs w:val="22"/>
        </w:rPr>
        <w:t xml:space="preserve">(d) </w:t>
      </w:r>
      <w:r w:rsidRPr="006E3365">
        <w:rPr>
          <w:sz w:val="22"/>
          <w:szCs w:val="22"/>
        </w:rPr>
        <w:tab/>
      </w:r>
      <w:r w:rsidR="009C3459" w:rsidRPr="006E3365">
        <w:rPr>
          <w:sz w:val="22"/>
          <w:szCs w:val="22"/>
        </w:rPr>
        <w:t>2500 N.</w:t>
      </w:r>
    </w:p>
    <w:p w:rsidR="003F7C99" w:rsidRPr="006E3365" w:rsidRDefault="003F7C99" w:rsidP="003F7C99">
      <w:pPr>
        <w:tabs>
          <w:tab w:val="left" w:pos="567"/>
        </w:tabs>
        <w:rPr>
          <w:sz w:val="22"/>
          <w:szCs w:val="22"/>
        </w:rPr>
      </w:pPr>
    </w:p>
    <w:p w:rsidR="009C3459" w:rsidRPr="006E3365" w:rsidRDefault="009F02D0" w:rsidP="003F7C99">
      <w:pPr>
        <w:tabs>
          <w:tab w:val="left" w:pos="567"/>
        </w:tabs>
        <w:rPr>
          <w:sz w:val="22"/>
        </w:rPr>
      </w:pPr>
      <w:r>
        <w:rPr>
          <w:sz w:val="22"/>
        </w:rPr>
        <w:t>55</w:t>
      </w:r>
      <w:r w:rsidR="009C3459" w:rsidRPr="006E3365">
        <w:rPr>
          <w:sz w:val="22"/>
        </w:rPr>
        <w:t>.</w:t>
      </w:r>
      <w:r w:rsidR="009C3459" w:rsidRPr="006E3365">
        <w:rPr>
          <w:sz w:val="22"/>
        </w:rPr>
        <w:tab/>
      </w:r>
      <w:r w:rsidR="003F7C99" w:rsidRPr="006E3365">
        <w:rPr>
          <w:sz w:val="22"/>
        </w:rPr>
        <w:t>A driver noticed that his speedo reading was 118.8 km</w:t>
      </w:r>
      <w:r w:rsidR="00AD2EEF" w:rsidRPr="006E3365">
        <w:rPr>
          <w:sz w:val="22"/>
        </w:rPr>
        <w:t>/</w:t>
      </w:r>
      <w:r w:rsidR="009C3459" w:rsidRPr="006E3365">
        <w:rPr>
          <w:sz w:val="22"/>
        </w:rPr>
        <w:t>h</w:t>
      </w:r>
      <w:r w:rsidR="003F7C99" w:rsidRPr="006E3365">
        <w:rPr>
          <w:sz w:val="22"/>
        </w:rPr>
        <w:t xml:space="preserve">. </w:t>
      </w:r>
      <w:r w:rsidR="009C3459" w:rsidRPr="006E3365">
        <w:rPr>
          <w:sz w:val="22"/>
        </w:rPr>
        <w:t xml:space="preserve"> </w:t>
      </w:r>
      <w:r w:rsidR="003F7C99" w:rsidRPr="006E3365">
        <w:rPr>
          <w:sz w:val="22"/>
        </w:rPr>
        <w:t>Which of the</w:t>
      </w:r>
      <w:r w:rsidR="009C3459" w:rsidRPr="006E3365">
        <w:rPr>
          <w:sz w:val="22"/>
        </w:rPr>
        <w:t xml:space="preserve"> </w:t>
      </w:r>
      <w:r w:rsidR="003F7C99" w:rsidRPr="006E3365">
        <w:rPr>
          <w:sz w:val="22"/>
        </w:rPr>
        <w:t xml:space="preserve">following represents </w:t>
      </w:r>
      <w:proofErr w:type="gramStart"/>
      <w:r w:rsidR="003F7C99" w:rsidRPr="006E3365">
        <w:rPr>
          <w:sz w:val="22"/>
        </w:rPr>
        <w:t>the</w:t>
      </w:r>
      <w:proofErr w:type="gramEnd"/>
      <w:r w:rsidR="003F7C99" w:rsidRPr="006E3365">
        <w:rPr>
          <w:sz w:val="22"/>
        </w:rPr>
        <w:t xml:space="preserve"> </w:t>
      </w:r>
    </w:p>
    <w:p w:rsidR="003F7C99" w:rsidRPr="006E3365" w:rsidRDefault="009C3459" w:rsidP="003F7C99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9E50A4" w:rsidRPr="006E3365">
        <w:rPr>
          <w:sz w:val="22"/>
        </w:rPr>
        <w:t>speedo reading in m</w:t>
      </w:r>
      <w:r w:rsidR="00AD2EEF" w:rsidRPr="006E3365">
        <w:rPr>
          <w:sz w:val="22"/>
        </w:rPr>
        <w:t>/</w:t>
      </w:r>
      <w:r w:rsidR="009E50A4" w:rsidRPr="006E3365">
        <w:rPr>
          <w:sz w:val="22"/>
        </w:rPr>
        <w:t>s?</w:t>
      </w:r>
    </w:p>
    <w:p w:rsidR="009C3459" w:rsidRPr="006E3365" w:rsidRDefault="009C3459" w:rsidP="003F7C99">
      <w:pPr>
        <w:tabs>
          <w:tab w:val="left" w:pos="567"/>
        </w:tabs>
        <w:rPr>
          <w:sz w:val="22"/>
        </w:rPr>
      </w:pPr>
    </w:p>
    <w:p w:rsidR="003F7C99" w:rsidRPr="006E3365" w:rsidRDefault="009C3459" w:rsidP="003F7C99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3F7C99" w:rsidRPr="006E3365">
        <w:rPr>
          <w:sz w:val="22"/>
        </w:rPr>
        <w:t xml:space="preserve">(a) </w:t>
      </w:r>
      <w:r w:rsidRPr="006E3365">
        <w:rPr>
          <w:sz w:val="22"/>
        </w:rPr>
        <w:tab/>
      </w:r>
      <w:r w:rsidR="003F7C99" w:rsidRPr="006E3365">
        <w:rPr>
          <w:sz w:val="22"/>
        </w:rPr>
        <w:t>11880 m</w:t>
      </w:r>
      <w:r w:rsidR="00AD2EEF" w:rsidRPr="006E3365">
        <w:rPr>
          <w:sz w:val="22"/>
        </w:rPr>
        <w:t>/</w:t>
      </w:r>
      <w:r w:rsidR="003F7C99" w:rsidRPr="006E3365">
        <w:rPr>
          <w:sz w:val="22"/>
        </w:rPr>
        <w:t>s</w:t>
      </w:r>
    </w:p>
    <w:p w:rsidR="003F7C99" w:rsidRPr="006E3365" w:rsidRDefault="009C3459" w:rsidP="003F7C99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3F7C99" w:rsidRPr="006E3365">
        <w:rPr>
          <w:sz w:val="22"/>
        </w:rPr>
        <w:t xml:space="preserve">(b) </w:t>
      </w:r>
      <w:r w:rsidRPr="006E3365">
        <w:rPr>
          <w:sz w:val="22"/>
        </w:rPr>
        <w:tab/>
      </w:r>
      <w:r w:rsidR="003F7C99" w:rsidRPr="006E3365">
        <w:rPr>
          <w:sz w:val="22"/>
        </w:rPr>
        <w:t>33 m</w:t>
      </w:r>
      <w:r w:rsidR="00AD2EEF" w:rsidRPr="006E3365">
        <w:rPr>
          <w:sz w:val="22"/>
        </w:rPr>
        <w:t>/</w:t>
      </w:r>
      <w:r w:rsidR="003F7C99" w:rsidRPr="006E3365">
        <w:rPr>
          <w:sz w:val="22"/>
        </w:rPr>
        <w:t>s</w:t>
      </w:r>
    </w:p>
    <w:p w:rsidR="003F7C99" w:rsidRPr="006E3365" w:rsidRDefault="009C3459" w:rsidP="003F7C99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3F7C99" w:rsidRPr="006E3365">
        <w:rPr>
          <w:sz w:val="22"/>
        </w:rPr>
        <w:t xml:space="preserve">(c) </w:t>
      </w:r>
      <w:r w:rsidRPr="006E3365">
        <w:rPr>
          <w:sz w:val="22"/>
        </w:rPr>
        <w:tab/>
      </w:r>
      <w:r w:rsidR="003F7C99" w:rsidRPr="006E3365">
        <w:rPr>
          <w:sz w:val="22"/>
        </w:rPr>
        <w:t>118 m</w:t>
      </w:r>
      <w:r w:rsidR="00AD2EEF" w:rsidRPr="006E3365">
        <w:rPr>
          <w:sz w:val="22"/>
        </w:rPr>
        <w:t>/</w:t>
      </w:r>
      <w:r w:rsidR="003F7C99" w:rsidRPr="006E3365">
        <w:rPr>
          <w:sz w:val="22"/>
        </w:rPr>
        <w:t>s</w:t>
      </w:r>
    </w:p>
    <w:p w:rsidR="008E2D44" w:rsidRPr="006E3365" w:rsidRDefault="009C3459" w:rsidP="00AD2EEF">
      <w:pPr>
        <w:tabs>
          <w:tab w:val="left" w:pos="567"/>
        </w:tabs>
        <w:rPr>
          <w:sz w:val="22"/>
        </w:rPr>
      </w:pPr>
      <w:r w:rsidRPr="006E3365">
        <w:rPr>
          <w:sz w:val="22"/>
        </w:rPr>
        <w:tab/>
      </w:r>
      <w:r w:rsidR="003F7C99" w:rsidRPr="006E3365">
        <w:rPr>
          <w:sz w:val="22"/>
        </w:rPr>
        <w:t xml:space="preserve">(d) </w:t>
      </w:r>
      <w:r w:rsidRPr="006E3365">
        <w:rPr>
          <w:sz w:val="22"/>
        </w:rPr>
        <w:tab/>
      </w:r>
      <w:r w:rsidR="003F7C99" w:rsidRPr="006E3365">
        <w:rPr>
          <w:sz w:val="22"/>
        </w:rPr>
        <w:t>330 m</w:t>
      </w:r>
      <w:r w:rsidR="00AD2EEF" w:rsidRPr="006E3365">
        <w:rPr>
          <w:sz w:val="22"/>
        </w:rPr>
        <w:t>/</w:t>
      </w:r>
      <w:r w:rsidR="003F7C99" w:rsidRPr="006E3365">
        <w:rPr>
          <w:sz w:val="22"/>
        </w:rPr>
        <w:t>s</w:t>
      </w:r>
      <w:r w:rsidR="006664E5" w:rsidRPr="006E3365">
        <w:rPr>
          <w:sz w:val="22"/>
        </w:rPr>
        <w:tab/>
      </w:r>
    </w:p>
    <w:p w:rsidR="008E2D44" w:rsidRPr="006E3365" w:rsidRDefault="008E2D44" w:rsidP="003F7C99">
      <w:pPr>
        <w:tabs>
          <w:tab w:val="left" w:pos="567"/>
        </w:tabs>
        <w:rPr>
          <w:sz w:val="22"/>
        </w:rPr>
      </w:pPr>
    </w:p>
    <w:p w:rsidR="009E50E3" w:rsidRPr="006E3365" w:rsidRDefault="009E50E3">
      <w:pPr>
        <w:tabs>
          <w:tab w:val="left" w:pos="567"/>
        </w:tabs>
        <w:rPr>
          <w:sz w:val="22"/>
        </w:rPr>
      </w:pPr>
    </w:p>
    <w:p w:rsidR="009E50E3" w:rsidRPr="006E3365" w:rsidRDefault="009E50E3">
      <w:pPr>
        <w:tabs>
          <w:tab w:val="left" w:pos="567"/>
        </w:tabs>
      </w:pPr>
    </w:p>
    <w:p w:rsidR="009E50E3" w:rsidRPr="006E3365" w:rsidRDefault="00444F26">
      <w:pPr>
        <w:tabs>
          <w:tab w:val="left" w:pos="567"/>
        </w:tabs>
        <w:jc w:val="center"/>
        <w:rPr>
          <w:b/>
          <w:sz w:val="28"/>
        </w:rPr>
      </w:pPr>
      <w:bookmarkStart w:id="2" w:name="_GoBack"/>
      <w:bookmarkEnd w:id="2"/>
      <w:r w:rsidRPr="006E3365">
        <w:rPr>
          <w:b/>
          <w:sz w:val="28"/>
        </w:rPr>
        <w:t>END OF SECTION 1</w:t>
      </w:r>
    </w:p>
    <w:sectPr w:rsidR="009E50E3" w:rsidRPr="006E3365" w:rsidSect="00E61355">
      <w:footerReference w:type="default" r:id="rId17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017C" w:rsidRDefault="0055017C">
      <w:r>
        <w:separator/>
      </w:r>
    </w:p>
  </w:endnote>
  <w:endnote w:type="continuationSeparator" w:id="0">
    <w:p w:rsidR="0055017C" w:rsidRDefault="00550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0FD4" w:rsidRDefault="00770FD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0FD4" w:rsidRDefault="00770F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0FD4" w:rsidRDefault="00770FD4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:rsidR="00770FD4" w:rsidRDefault="00770FD4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0FD4" w:rsidRDefault="00770FD4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 w:rsidR="009B5258"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:rsidR="00770FD4" w:rsidRDefault="00770FD4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017C" w:rsidRDefault="0055017C">
      <w:r>
        <w:separator/>
      </w:r>
    </w:p>
  </w:footnote>
  <w:footnote w:type="continuationSeparator" w:id="0">
    <w:p w:rsidR="0055017C" w:rsidRDefault="00550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0FD4" w:rsidRDefault="00770FD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0FD4" w:rsidRDefault="00770F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0FD4" w:rsidRDefault="00770FD4">
    <w:pPr>
      <w:pStyle w:val="Header"/>
      <w:jc w:val="center"/>
      <w:rPr>
        <w:rStyle w:val="PageNumber"/>
        <w:b/>
      </w:rPr>
    </w:pPr>
    <w:r>
      <w:rPr>
        <w:rStyle w:val="PageNumber"/>
        <w:b/>
      </w:rPr>
      <w:t>Y</w:t>
    </w:r>
    <w:r w:rsidR="009F02D0">
      <w:rPr>
        <w:rStyle w:val="PageNumber"/>
        <w:b/>
      </w:rPr>
      <w:t>ear 10 Science Semester 1</w:t>
    </w:r>
    <w:r>
      <w:rPr>
        <w:rStyle w:val="PageNumber"/>
        <w:b/>
      </w:rPr>
      <w:t xml:space="preserve"> 201</w:t>
    </w:r>
    <w:r w:rsidR="009F02D0">
      <w:rPr>
        <w:rStyle w:val="PageNumber"/>
        <w:b/>
      </w:rPr>
      <w:t>8</w:t>
    </w:r>
  </w:p>
  <w:p w:rsidR="009F02D0" w:rsidRDefault="009F02D0" w:rsidP="009F02D0">
    <w:pPr>
      <w:pStyle w:val="Header"/>
      <w:rPr>
        <w:b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8C74E86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4F2223B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0E2C19A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81BA530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53984E2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90E051A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C52CB48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0000008"/>
    <w:multiLevelType w:val="multilevel"/>
    <w:tmpl w:val="1344910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09"/>
    <w:multiLevelType w:val="multilevel"/>
    <w:tmpl w:val="93B02AC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000000A"/>
    <w:multiLevelType w:val="multilevel"/>
    <w:tmpl w:val="93FEDD6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000000B"/>
    <w:multiLevelType w:val="multilevel"/>
    <w:tmpl w:val="4E1AA33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C"/>
    <w:multiLevelType w:val="multilevel"/>
    <w:tmpl w:val="6C28D0D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D"/>
    <w:multiLevelType w:val="multilevel"/>
    <w:tmpl w:val="CC7063F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2D20AE"/>
    <w:multiLevelType w:val="singleLevel"/>
    <w:tmpl w:val="FFCE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0D0931DF"/>
    <w:multiLevelType w:val="hybridMultilevel"/>
    <w:tmpl w:val="49827A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D53450"/>
    <w:multiLevelType w:val="singleLevel"/>
    <w:tmpl w:val="4B62552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0EEF21D8"/>
    <w:multiLevelType w:val="hybridMultilevel"/>
    <w:tmpl w:val="3E6E53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49559A3"/>
    <w:multiLevelType w:val="singleLevel"/>
    <w:tmpl w:val="03ECD41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9061B6"/>
    <w:multiLevelType w:val="singleLevel"/>
    <w:tmpl w:val="F20E91A2"/>
    <w:lvl w:ilvl="0">
      <w:start w:val="1"/>
      <w:numFmt w:val="upperLetter"/>
      <w:pStyle w:val="MultiChoiceAnswer"/>
      <w:lvlText w:val="%1."/>
      <w:lvlJc w:val="left"/>
      <w:pPr>
        <w:tabs>
          <w:tab w:val="num" w:pos="1440"/>
        </w:tabs>
        <w:ind w:left="1440" w:hanging="930"/>
      </w:pPr>
      <w:rPr>
        <w:rFonts w:hint="default"/>
      </w:rPr>
    </w:lvl>
  </w:abstractNum>
  <w:abstractNum w:abstractNumId="19" w15:restartNumberingAfterBreak="0">
    <w:nsid w:val="56D91AC7"/>
    <w:multiLevelType w:val="singleLevel"/>
    <w:tmpl w:val="FBD2692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71E41969"/>
    <w:multiLevelType w:val="singleLevel"/>
    <w:tmpl w:val="F81019E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9"/>
  </w:num>
  <w:num w:numId="2">
    <w:abstractNumId w:val="18"/>
  </w:num>
  <w:num w:numId="3">
    <w:abstractNumId w:val="15"/>
  </w:num>
  <w:num w:numId="4">
    <w:abstractNumId w:val="17"/>
  </w:num>
  <w:num w:numId="5">
    <w:abstractNumId w:val="14"/>
  </w:num>
  <w:num w:numId="6">
    <w:abstractNumId w:val="13"/>
  </w:num>
  <w:num w:numId="7">
    <w:abstractNumId w:val="20"/>
  </w:num>
  <w:num w:numId="8">
    <w:abstractNumId w:val="16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6"/>
  </w:num>
  <w:num w:numId="16">
    <w:abstractNumId w:val="7"/>
  </w:num>
  <w:num w:numId="17">
    <w:abstractNumId w:val="8"/>
  </w:num>
  <w:num w:numId="18">
    <w:abstractNumId w:val="9"/>
  </w:num>
  <w:num w:numId="19">
    <w:abstractNumId w:val="10"/>
  </w:num>
  <w:num w:numId="20">
    <w:abstractNumId w:val="11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1C"/>
    <w:rsid w:val="00015488"/>
    <w:rsid w:val="00031718"/>
    <w:rsid w:val="000341C0"/>
    <w:rsid w:val="00077D9C"/>
    <w:rsid w:val="00087333"/>
    <w:rsid w:val="000F4003"/>
    <w:rsid w:val="001205F2"/>
    <w:rsid w:val="00137450"/>
    <w:rsid w:val="00160856"/>
    <w:rsid w:val="001749E0"/>
    <w:rsid w:val="001B29FD"/>
    <w:rsid w:val="001D5140"/>
    <w:rsid w:val="002117B7"/>
    <w:rsid w:val="00241D75"/>
    <w:rsid w:val="0026352D"/>
    <w:rsid w:val="00272A7C"/>
    <w:rsid w:val="0033727A"/>
    <w:rsid w:val="00343C6A"/>
    <w:rsid w:val="00351193"/>
    <w:rsid w:val="003618CE"/>
    <w:rsid w:val="00366595"/>
    <w:rsid w:val="00394F88"/>
    <w:rsid w:val="003B5427"/>
    <w:rsid w:val="003E22CA"/>
    <w:rsid w:val="003F7C99"/>
    <w:rsid w:val="00444F26"/>
    <w:rsid w:val="004907FE"/>
    <w:rsid w:val="004B78D1"/>
    <w:rsid w:val="004D16C3"/>
    <w:rsid w:val="005012C5"/>
    <w:rsid w:val="0055017C"/>
    <w:rsid w:val="00573B01"/>
    <w:rsid w:val="00583EA5"/>
    <w:rsid w:val="005B3CB4"/>
    <w:rsid w:val="005E4B7A"/>
    <w:rsid w:val="00603BA1"/>
    <w:rsid w:val="00610B2D"/>
    <w:rsid w:val="00633248"/>
    <w:rsid w:val="006664E5"/>
    <w:rsid w:val="00677885"/>
    <w:rsid w:val="00684DC8"/>
    <w:rsid w:val="006923A2"/>
    <w:rsid w:val="006B031C"/>
    <w:rsid w:val="006B6C04"/>
    <w:rsid w:val="006D4580"/>
    <w:rsid w:val="006D7BF1"/>
    <w:rsid w:val="006E3365"/>
    <w:rsid w:val="00760C8C"/>
    <w:rsid w:val="00770FD4"/>
    <w:rsid w:val="007E7A14"/>
    <w:rsid w:val="007F5393"/>
    <w:rsid w:val="007F55E8"/>
    <w:rsid w:val="00802753"/>
    <w:rsid w:val="00805E6A"/>
    <w:rsid w:val="00807195"/>
    <w:rsid w:val="00851361"/>
    <w:rsid w:val="00867D0B"/>
    <w:rsid w:val="008733A9"/>
    <w:rsid w:val="00890E0B"/>
    <w:rsid w:val="00896E27"/>
    <w:rsid w:val="008A2F4D"/>
    <w:rsid w:val="008C7451"/>
    <w:rsid w:val="008D6E12"/>
    <w:rsid w:val="008E2D44"/>
    <w:rsid w:val="00971CC5"/>
    <w:rsid w:val="0097734C"/>
    <w:rsid w:val="00986C02"/>
    <w:rsid w:val="009B421D"/>
    <w:rsid w:val="009B5258"/>
    <w:rsid w:val="009C3459"/>
    <w:rsid w:val="009D7276"/>
    <w:rsid w:val="009E1EBC"/>
    <w:rsid w:val="009E50A4"/>
    <w:rsid w:val="009E50E3"/>
    <w:rsid w:val="009F02D0"/>
    <w:rsid w:val="00A13ED8"/>
    <w:rsid w:val="00A33F02"/>
    <w:rsid w:val="00A40137"/>
    <w:rsid w:val="00A65DCC"/>
    <w:rsid w:val="00A72941"/>
    <w:rsid w:val="00AA7BC0"/>
    <w:rsid w:val="00AC2B17"/>
    <w:rsid w:val="00AC7260"/>
    <w:rsid w:val="00AD2EEF"/>
    <w:rsid w:val="00B07345"/>
    <w:rsid w:val="00B14E10"/>
    <w:rsid w:val="00B46527"/>
    <w:rsid w:val="00B4741D"/>
    <w:rsid w:val="00B53D85"/>
    <w:rsid w:val="00B6107C"/>
    <w:rsid w:val="00BC539C"/>
    <w:rsid w:val="00BD3873"/>
    <w:rsid w:val="00C04EFF"/>
    <w:rsid w:val="00C551AA"/>
    <w:rsid w:val="00C60AAD"/>
    <w:rsid w:val="00C76D70"/>
    <w:rsid w:val="00CB291E"/>
    <w:rsid w:val="00CF1AF8"/>
    <w:rsid w:val="00D22947"/>
    <w:rsid w:val="00D54811"/>
    <w:rsid w:val="00D955FE"/>
    <w:rsid w:val="00DB1578"/>
    <w:rsid w:val="00DE4B76"/>
    <w:rsid w:val="00DF05D1"/>
    <w:rsid w:val="00E275E7"/>
    <w:rsid w:val="00E301EA"/>
    <w:rsid w:val="00E34642"/>
    <w:rsid w:val="00E61355"/>
    <w:rsid w:val="00ED49F2"/>
    <w:rsid w:val="00EE42F9"/>
    <w:rsid w:val="00F2447B"/>
    <w:rsid w:val="00F53246"/>
    <w:rsid w:val="00F54322"/>
    <w:rsid w:val="00F706B7"/>
    <w:rsid w:val="00F863F5"/>
    <w:rsid w:val="00FA13AC"/>
    <w:rsid w:val="00FA357A"/>
    <w:rsid w:val="00FE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876BE4"/>
  <w14:defaultImageDpi w14:val="300"/>
  <w15:chartTrackingRefBased/>
  <w15:docId w15:val="{26EEEA44-059F-D947-99B4-D2BD21ED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eastAsia="Times New Roman"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jc w:val="center"/>
      <w:outlineLvl w:val="2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eastAsia="Times New Roman" w:hAnsi="Arial"/>
      <w:b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" w:eastAsia="Times New Roman" w:hAnsi="Arial"/>
      <w:b/>
      <w:sz w:val="24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ienceHeader">
    <w:name w:val="Science Header"/>
    <w:basedOn w:val="Normal"/>
    <w:pPr>
      <w:pBdr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Bdr>
      <w:jc w:val="center"/>
    </w:pPr>
    <w:rPr>
      <w:rFonts w:ascii="Arial" w:eastAsia="Times New Roman" w:hAnsi="Arial"/>
      <w:b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eastAsia="Times New Roman" w:hAnsi="Arial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customStyle="1" w:styleId="MultiChoiceAnswer">
    <w:name w:val="Multi Choice Answer"/>
    <w:basedOn w:val="Normal"/>
    <w:pPr>
      <w:numPr>
        <w:numId w:val="2"/>
      </w:numPr>
      <w:tabs>
        <w:tab w:val="left" w:pos="567"/>
      </w:tabs>
    </w:pPr>
    <w:rPr>
      <w:rFonts w:ascii="Arial" w:eastAsia="Times New Roman" w:hAnsi="Arial"/>
      <w:sz w:val="24"/>
    </w:rPr>
  </w:style>
  <w:style w:type="paragraph" w:customStyle="1" w:styleId="t4">
    <w:name w:val="t4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styleId="BodyText">
    <w:name w:val="Body Text"/>
    <w:basedOn w:val="Normal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character" w:styleId="Hyperlink">
    <w:name w:val="Hyperlink"/>
    <w:uiPriority w:val="99"/>
    <w:unhideWhenUsed/>
    <w:rsid w:val="003372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1.jpeg"/><Relationship Id="rId12" Type="http://schemas.openxmlformats.org/officeDocument/2006/relationships/image" Target="media/image2.emf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emf"/><Relationship Id="rId22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iBook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DED5031DA8F4BABCD8AEFACED6FC8" ma:contentTypeVersion="0" ma:contentTypeDescription="Create a new document." ma:contentTypeScope="" ma:versionID="4fb57e022ad948d45f081924669752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B5065B-99FA-4DB4-BC50-2E184AA373D1}"/>
</file>

<file path=customXml/itemProps2.xml><?xml version="1.0" encoding="utf-8"?>
<ds:datastoreItem xmlns:ds="http://schemas.openxmlformats.org/officeDocument/2006/customXml" ds:itemID="{5A1415CF-5CF5-49A7-BA78-256F2B975A28}"/>
</file>

<file path=customXml/itemProps3.xml><?xml version="1.0" encoding="utf-8"?>
<ds:datastoreItem xmlns:ds="http://schemas.openxmlformats.org/officeDocument/2006/customXml" ds:itemID="{C80AEDF8-B521-41C3-A2A8-16B8EA928B69}"/>
</file>

<file path=docProps/app.xml><?xml version="1.0" encoding="utf-8"?>
<Properties xmlns="http://schemas.openxmlformats.org/officeDocument/2006/extended-properties" xmlns:vt="http://schemas.openxmlformats.org/officeDocument/2006/docPropsVTypes">
  <Template>iBook:Applications:Microsoft Office X:Templates:My Templates:Word Processing.dot</Template>
  <TotalTime>5</TotalTime>
  <Pages>9</Pages>
  <Words>1933</Words>
  <Characters>11020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ARANMORE CATHOLIC COLLEGE</vt:lpstr>
    </vt:vector>
  </TitlesOfParts>
  <Company>Home</Company>
  <LinksUpToDate>false</LinksUpToDate>
  <CharactersWithSpaces>12928</CharactersWithSpaces>
  <SharedDoc>false</SharedDoc>
  <HLinks>
    <vt:vector size="6" baseType="variant">
      <vt:variant>
        <vt:i4>458794</vt:i4>
      </vt:variant>
      <vt:variant>
        <vt:i4>-1</vt:i4>
      </vt:variant>
      <vt:variant>
        <vt:i4>1092</vt:i4>
      </vt:variant>
      <vt:variant>
        <vt:i4>1</vt:i4>
      </vt:variant>
      <vt:variant>
        <vt:lpwstr>LIFE logo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ARANMORE CATHOLIC COLLEGE</dc:title>
  <dc:subject/>
  <dc:creator>Ian Wilson</dc:creator>
  <cp:keywords/>
  <cp:lastModifiedBy>Mat Hughes (Holy Cross College)</cp:lastModifiedBy>
  <cp:revision>4</cp:revision>
  <cp:lastPrinted>2016-10-10T06:36:00Z</cp:lastPrinted>
  <dcterms:created xsi:type="dcterms:W3CDTF">2018-05-02T06:03:00Z</dcterms:created>
  <dcterms:modified xsi:type="dcterms:W3CDTF">2018-05-02T06:08:00Z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0x0101004C2DED5031DA8F4BABCD8AEFACED6FC8</vt:lpwstr>
  </property>
</Properties>
</file>