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BC641" w14:textId="6F17EFB3" w:rsidR="00E01F46" w:rsidRPr="00E01F46" w:rsidRDefault="000B4DFE" w:rsidP="00255582">
      <w:pPr>
        <w:jc w:val="center"/>
        <w:rPr>
          <w:rFonts w:ascii="Times New Roman" w:eastAsia="Times New Roman" w:hAnsi="Times New Roman"/>
          <w:lang w:val="en-GB" w:eastAsia="en-GB"/>
        </w:rPr>
      </w:pPr>
      <w:r>
        <w:rPr>
          <w:rFonts w:ascii="Trebuchet MS" w:eastAsia="Times New Roman" w:hAnsi="Trebuchet MS"/>
          <w:b/>
          <w:bCs/>
          <w:noProof/>
          <w:color w:val="000000"/>
          <w:kern w:val="36"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D756D2" wp14:editId="55D6E16D">
                <wp:simplePos x="0" y="0"/>
                <wp:positionH relativeFrom="column">
                  <wp:posOffset>4086860</wp:posOffset>
                </wp:positionH>
                <wp:positionV relativeFrom="paragraph">
                  <wp:posOffset>1514475</wp:posOffset>
                </wp:positionV>
                <wp:extent cx="4566920" cy="3433445"/>
                <wp:effectExtent l="0" t="0" r="30480" b="2095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920" cy="34334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D9738" w14:textId="061CCBDA" w:rsidR="00F06279" w:rsidRPr="00041196" w:rsidRDefault="00F06279" w:rsidP="000B4DFE">
                            <w:pPr>
                              <w:pStyle w:val="Title"/>
                              <w:spacing w:line="360" w:lineRule="auto"/>
                              <w:jc w:val="center"/>
                              <w:rPr>
                                <w:b/>
                                <w:color w:val="002060"/>
                                <w:sz w:val="96"/>
                                <w:szCs w:val="96"/>
                              </w:rPr>
                            </w:pPr>
                            <w:r w:rsidRPr="00041196">
                              <w:rPr>
                                <w:b/>
                                <w:color w:val="002060"/>
                                <w:sz w:val="96"/>
                                <w:szCs w:val="96"/>
                              </w:rPr>
                              <w:t>Year 10 Science</w:t>
                            </w:r>
                          </w:p>
                          <w:p w14:paraId="19C51309" w14:textId="6CC61872" w:rsidR="00F06279" w:rsidRDefault="00F06279" w:rsidP="00041196">
                            <w:pPr>
                              <w:pStyle w:val="Title"/>
                              <w:jc w:val="center"/>
                              <w:rPr>
                                <w:color w:val="F79646" w:themeColor="accent6"/>
                                <w:sz w:val="96"/>
                                <w:szCs w:val="96"/>
                              </w:rPr>
                            </w:pPr>
                            <w:r w:rsidRPr="000B4DFE">
                              <w:rPr>
                                <w:color w:val="F79646" w:themeColor="accent6"/>
                                <w:sz w:val="96"/>
                                <w:szCs w:val="96"/>
                              </w:rPr>
                              <w:t>Earth &amp; Space Sciences</w:t>
                            </w:r>
                          </w:p>
                          <w:p w14:paraId="4D3AB243" w14:textId="77777777" w:rsidR="00D87590" w:rsidRPr="00D87590" w:rsidRDefault="00D87590" w:rsidP="00D87590"/>
                          <w:p w14:paraId="06A4B32C" w14:textId="777A45DE" w:rsidR="00F06279" w:rsidRPr="000B4DFE" w:rsidRDefault="00F06279" w:rsidP="00041196">
                            <w:pPr>
                              <w:pStyle w:val="Title"/>
                              <w:spacing w:line="360" w:lineRule="auto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  <w:r w:rsidRPr="000B4DFE">
                              <w:rPr>
                                <w:color w:val="A6A6A6" w:themeColor="background1" w:themeShade="A6"/>
                              </w:rPr>
                              <w:t>2017/18 Programme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61D756D2"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21.8pt;margin-top:119.25pt;width:359.6pt;height:27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" fillcolor="white [3201]" strokecolor="white [3212]" strokeweight="2pt">
                <v:textbox>
                  <w:txbxContent>
                    <w:p w14:paraId="031D9738" w14:textId="061CCBDA" w:rsidR="00F06279" w:rsidRPr="00041196" w:rsidRDefault="00F06279" w:rsidP="000B4DFE">
                      <w:pPr>
                        <w:pStyle w:val="Title"/>
                        <w:spacing w:line="360" w:lineRule="auto"/>
                        <w:jc w:val="center"/>
                        <w:rPr>
                          <w:b/>
                          <w:color w:val="002060"/>
                          <w:sz w:val="96"/>
                          <w:szCs w:val="96"/>
                        </w:rPr>
                      </w:pPr>
                      <w:bookmarkStart w:id="1" w:name="_GoBack"/>
                      <w:r w:rsidRPr="00041196">
                        <w:rPr>
                          <w:b/>
                          <w:color w:val="002060"/>
                          <w:sz w:val="96"/>
                          <w:szCs w:val="96"/>
                        </w:rPr>
                        <w:t>Y</w:t>
                      </w:r>
                      <w:bookmarkEnd w:id="1"/>
                      <w:r w:rsidRPr="00041196">
                        <w:rPr>
                          <w:b/>
                          <w:color w:val="002060"/>
                          <w:sz w:val="96"/>
                          <w:szCs w:val="96"/>
                        </w:rPr>
                        <w:t>ear 10 Science</w:t>
                      </w:r>
                    </w:p>
                    <w:p w14:paraId="19C51309" w14:textId="6CC61872" w:rsidR="00F06279" w:rsidRDefault="00F06279" w:rsidP="00041196">
                      <w:pPr>
                        <w:pStyle w:val="Title"/>
                        <w:jc w:val="center"/>
                        <w:rPr>
                          <w:color w:val="F79646" w:themeColor="accent6"/>
                          <w:sz w:val="96"/>
                          <w:szCs w:val="96"/>
                        </w:rPr>
                      </w:pPr>
                      <w:r w:rsidRPr="000B4DFE">
                        <w:rPr>
                          <w:color w:val="F79646" w:themeColor="accent6"/>
                          <w:sz w:val="96"/>
                          <w:szCs w:val="96"/>
                        </w:rPr>
                        <w:t>Earth &amp; Space Sciences</w:t>
                      </w:r>
                    </w:p>
                    <w:p w14:paraId="4D3AB243" w14:textId="77777777" w:rsidR="00D87590" w:rsidRPr="00D87590" w:rsidRDefault="00D87590" w:rsidP="00D87590"/>
                    <w:p w14:paraId="06A4B32C" w14:textId="777A45DE" w:rsidR="00F06279" w:rsidRPr="000B4DFE" w:rsidRDefault="00F06279" w:rsidP="00041196">
                      <w:pPr>
                        <w:pStyle w:val="Title"/>
                        <w:spacing w:line="360" w:lineRule="auto"/>
                        <w:jc w:val="center"/>
                        <w:rPr>
                          <w:color w:val="A6A6A6" w:themeColor="background1" w:themeShade="A6"/>
                        </w:rPr>
                      </w:pPr>
                      <w:r w:rsidRPr="000B4DFE">
                        <w:rPr>
                          <w:color w:val="A6A6A6" w:themeColor="background1" w:themeShade="A6"/>
                        </w:rPr>
                        <w:t>2017/18 Programme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rebuchet MS" w:eastAsia="Times New Roman" w:hAnsi="Trebuchet MS"/>
          <w:b/>
          <w:bCs/>
          <w:noProof/>
          <w:color w:val="000000"/>
          <w:kern w:val="36"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265800" wp14:editId="17E3F0E3">
                <wp:simplePos x="0" y="0"/>
                <wp:positionH relativeFrom="column">
                  <wp:posOffset>283845</wp:posOffset>
                </wp:positionH>
                <wp:positionV relativeFrom="paragraph">
                  <wp:posOffset>1405255</wp:posOffset>
                </wp:positionV>
                <wp:extent cx="3657600" cy="3886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88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717F2" w14:textId="5E0CD392" w:rsidR="000B4DFE" w:rsidRDefault="00D87590"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2D1D6BEC" wp14:editId="4DD2858D">
                                  <wp:extent cx="3567130" cy="3715761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Logo 2017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4117" cy="37438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w14:anchorId="51265800" id="Text Box 7" o:spid="_x0000_s1027" type="#_x0000_t202" style="position:absolute;left:0;text-align:left;margin-left:22.35pt;margin-top:110.65pt;width:4in;height:30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" filled="f" stroked="f">
                <v:textbox>
                  <w:txbxContent>
                    <w:p w14:paraId="050717F2" w14:textId="5E0CD392" w:rsidR="000B4DFE" w:rsidRDefault="00D87590"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2D1D6BEC" wp14:editId="4DD2858D">
                            <wp:extent cx="3567130" cy="3715761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Logo 2017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4117" cy="37438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61A0">
        <w:rPr>
          <w:rFonts w:ascii="Trebuchet MS" w:eastAsia="Times New Roman" w:hAnsi="Trebuchet MS"/>
          <w:b/>
          <w:bCs/>
          <w:noProof/>
          <w:color w:val="000000"/>
          <w:kern w:val="36"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3FA06E" wp14:editId="2D4567A1">
                <wp:simplePos x="0" y="0"/>
                <wp:positionH relativeFrom="column">
                  <wp:posOffset>55245</wp:posOffset>
                </wp:positionH>
                <wp:positionV relativeFrom="paragraph">
                  <wp:posOffset>147955</wp:posOffset>
                </wp:positionV>
                <wp:extent cx="8991600" cy="6172200"/>
                <wp:effectExtent l="127000" t="127000" r="127000" b="1270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0" cy="6172200"/>
                        </a:xfrm>
                        <a:prstGeom prst="rect">
                          <a:avLst/>
                        </a:prstGeom>
                        <a:noFill/>
                        <a:ln w="254000" cap="flat">
                          <a:solidFill>
                            <a:schemeClr val="tx2"/>
                          </a:solidFill>
                          <a:miter lim="800000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9A3A1" w14:textId="063D4686" w:rsidR="001F61A0" w:rsidRDefault="001F61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w14:anchorId="043FA06E" id="Text Box 2" o:spid="_x0000_s1028" type="#_x0000_t202" style="position:absolute;left:0;text-align:left;margin-left:4.35pt;margin-top:11.65pt;width:708pt;height:48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" filled="f" strokecolor="#1f497d [3215]" strokeweight="20pt">
                <v:textbox>
                  <w:txbxContent>
                    <w:p w14:paraId="48C9A3A1" w14:textId="063D4686" w:rsidR="001F61A0" w:rsidRDefault="001F61A0"/>
                  </w:txbxContent>
                </v:textbox>
                <w10:wrap type="square"/>
              </v:shape>
            </w:pict>
          </mc:Fallback>
        </mc:AlternateContent>
      </w:r>
      <w:r w:rsidR="00E01F46">
        <w:rPr>
          <w:rFonts w:ascii="Trebuchet MS" w:eastAsia="Times New Roman" w:hAnsi="Trebuchet MS"/>
          <w:b/>
          <w:bCs/>
          <w:color w:val="000000"/>
          <w:kern w:val="36"/>
          <w:sz w:val="32"/>
          <w:szCs w:val="32"/>
          <w:lang w:val="en-GB" w:eastAsia="en-GB"/>
        </w:rPr>
        <w:br w:type="page"/>
      </w:r>
    </w:p>
    <w:p w14:paraId="4DDD72D9" w14:textId="77777777" w:rsidR="00E01F46" w:rsidRDefault="00E01F46">
      <w:pPr>
        <w:rPr>
          <w:rFonts w:ascii="Trebuchet MS" w:eastAsia="Times New Roman" w:hAnsi="Trebuchet MS"/>
          <w:b/>
          <w:bCs/>
          <w:color w:val="000000"/>
          <w:kern w:val="36"/>
          <w:sz w:val="32"/>
          <w:szCs w:val="32"/>
          <w:lang w:val="en-GB" w:eastAsia="en-GB"/>
        </w:rPr>
      </w:pPr>
    </w:p>
    <w:p w14:paraId="25905EB0" w14:textId="76A9097A" w:rsidR="006E5348" w:rsidRPr="006E5348" w:rsidRDefault="006E5348" w:rsidP="006E5348">
      <w:pPr>
        <w:spacing w:before="200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n-GB" w:eastAsia="en-GB"/>
        </w:rPr>
      </w:pPr>
      <w:r w:rsidRPr="006E5348">
        <w:rPr>
          <w:rFonts w:ascii="Trebuchet MS" w:eastAsia="Times New Roman" w:hAnsi="Trebuchet MS"/>
          <w:b/>
          <w:bCs/>
          <w:color w:val="000000"/>
          <w:kern w:val="36"/>
          <w:sz w:val="32"/>
          <w:szCs w:val="32"/>
          <w:lang w:val="en-GB" w:eastAsia="en-GB"/>
        </w:rPr>
        <w:t>Programme</w:t>
      </w:r>
      <w:r w:rsidR="00CC5523">
        <w:rPr>
          <w:rFonts w:ascii="Trebuchet MS" w:eastAsia="Times New Roman" w:hAnsi="Trebuchet MS"/>
          <w:b/>
          <w:bCs/>
          <w:color w:val="000000"/>
          <w:kern w:val="36"/>
          <w:sz w:val="32"/>
          <w:szCs w:val="32"/>
          <w:lang w:val="en-GB" w:eastAsia="en-GB"/>
        </w:rPr>
        <w:t xml:space="preserve"> </w:t>
      </w:r>
    </w:p>
    <w:tbl>
      <w:tblPr>
        <w:tblW w:w="14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2273"/>
        <w:gridCol w:w="5898"/>
        <w:gridCol w:w="4464"/>
        <w:gridCol w:w="1539"/>
      </w:tblGrid>
      <w:tr w:rsidR="002B3172" w:rsidRPr="006E5348" w14:paraId="0F56696D" w14:textId="77777777" w:rsidTr="0004192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E8D404F" w14:textId="77777777" w:rsidR="006E5348" w:rsidRPr="006E5348" w:rsidRDefault="006E5348" w:rsidP="00CB5BA5">
            <w:pPr>
              <w:jc w:val="center"/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D9EAD3"/>
                <w:lang w:val="en-GB" w:eastAsia="en-GB"/>
              </w:rPr>
              <w:t>Week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E8DD47" w14:textId="77777777" w:rsidR="006E5348" w:rsidRPr="006E5348" w:rsidRDefault="006E5348" w:rsidP="00CB5BA5">
            <w:pPr>
              <w:jc w:val="center"/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D9EAD3"/>
                <w:lang w:val="en-GB" w:eastAsia="en-GB"/>
              </w:rPr>
              <w:t>Topic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7DF10B" w14:textId="77777777" w:rsidR="006E5348" w:rsidRPr="006E5348" w:rsidRDefault="006E5348" w:rsidP="00CB5BA5">
            <w:pPr>
              <w:jc w:val="center"/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D9EAD3"/>
                <w:lang w:val="en-GB" w:eastAsia="en-GB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94FD67" w14:textId="77777777" w:rsidR="006E5348" w:rsidRPr="006E5348" w:rsidRDefault="006E5348" w:rsidP="00CB5BA5">
            <w:pPr>
              <w:jc w:val="center"/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D9EAD3"/>
                <w:lang w:val="en-GB" w:eastAsia="en-GB"/>
              </w:rPr>
              <w:t>Activities and Assessment Tasks</w:t>
            </w:r>
          </w:p>
        </w:tc>
        <w:tc>
          <w:tcPr>
            <w:tcW w:w="15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7CA1A0F" w14:textId="77777777" w:rsidR="006E5348" w:rsidRPr="006E5348" w:rsidRDefault="006E5348" w:rsidP="00CB5BA5">
            <w:pPr>
              <w:jc w:val="center"/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D9EAD3"/>
                <w:lang w:val="en-GB" w:eastAsia="en-GB"/>
              </w:rPr>
              <w:t>Resources</w:t>
            </w:r>
          </w:p>
        </w:tc>
      </w:tr>
      <w:tr w:rsidR="002B3172" w:rsidRPr="006E5348" w14:paraId="39318084" w14:textId="77777777" w:rsidTr="001502D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1172204" w14:textId="77777777" w:rsidR="006E5348" w:rsidRPr="006E5348" w:rsidRDefault="006E5348" w:rsidP="006E5348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F809565" w14:textId="7C3FDF78" w:rsidR="006E5348" w:rsidRPr="006E5348" w:rsidRDefault="00281BBD" w:rsidP="00281BBD">
            <w:pPr>
              <w:rPr>
                <w:rFonts w:ascii="Times New Roman" w:hAnsi="Times New Roman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Introduction to Astronomy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F39571C" w14:textId="77777777" w:rsidR="006E5348" w:rsidRDefault="0013668D" w:rsidP="006E5348">
            <w:pPr>
              <w:numPr>
                <w:ilvl w:val="0"/>
                <w:numId w:val="1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n-GB" w:eastAsia="en-GB"/>
              </w:rPr>
              <w:t xml:space="preserve">Understand </w:t>
            </w:r>
            <w:r w:rsidR="00C511FB">
              <w:rPr>
                <w:rFonts w:ascii="Arial" w:hAnsi="Arial" w:cs="Arial"/>
                <w:color w:val="000000"/>
                <w:sz w:val="16"/>
                <w:szCs w:val="16"/>
                <w:lang w:val="en-GB" w:eastAsia="en-GB"/>
              </w:rPr>
              <w:t>the expectations and objectives of the course.</w:t>
            </w:r>
          </w:p>
          <w:p w14:paraId="1F83A6C3" w14:textId="77777777" w:rsidR="00613A91" w:rsidRDefault="00C511FB" w:rsidP="00C511FB">
            <w:pPr>
              <w:numPr>
                <w:ilvl w:val="0"/>
                <w:numId w:val="1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C511FB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Examine celestial objects, their relative size and scale, and how they</w:t>
            </w:r>
          </w:p>
          <w:p w14:paraId="0106F066" w14:textId="0BB08012" w:rsidR="00613A91" w:rsidRDefault="00613A91" w:rsidP="00613A91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C511FB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  </w:t>
            </w:r>
            <w:r w:rsidRPr="00C511FB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fit into the cosmic scheme of things</w:t>
            </w:r>
            <w:r w:rsidR="00102819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.</w:t>
            </w:r>
          </w:p>
          <w:p w14:paraId="057D31CC" w14:textId="77777777" w:rsidR="00613A91" w:rsidRPr="00613A91" w:rsidRDefault="00613A91" w:rsidP="00613A91">
            <w:pPr>
              <w:numPr>
                <w:ilvl w:val="0"/>
                <w:numId w:val="1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Describe the three different types of galaxies.</w:t>
            </w:r>
          </w:p>
          <w:p w14:paraId="4A1F8E06" w14:textId="77777777" w:rsidR="00613A91" w:rsidRDefault="00613A91" w:rsidP="00613A91">
            <w:pPr>
              <w:numPr>
                <w:ilvl w:val="0"/>
                <w:numId w:val="1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Understand that constellations are patterns formed by stars.</w:t>
            </w:r>
          </w:p>
          <w:p w14:paraId="579D2FD2" w14:textId="18CF6A6A" w:rsidR="0022529F" w:rsidRPr="006E5348" w:rsidRDefault="0022529F" w:rsidP="00613A91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E22AC2" w14:textId="77777777" w:rsidR="00C511FB" w:rsidRPr="000C7691" w:rsidRDefault="00C511FB" w:rsidP="001502D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C7691">
              <w:rPr>
                <w:rFonts w:ascii="Arial" w:hAnsi="Arial" w:cs="Arial"/>
                <w:sz w:val="20"/>
                <w:szCs w:val="20"/>
                <w:lang w:eastAsia="en-GB"/>
              </w:rPr>
              <w:t>ScienceWeb - Lesson 1</w:t>
            </w:r>
          </w:p>
          <w:p w14:paraId="318F2CE5" w14:textId="77777777" w:rsidR="00C511FB" w:rsidRPr="000C7691" w:rsidRDefault="00C511FB" w:rsidP="001502D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C7691">
              <w:rPr>
                <w:rFonts w:ascii="Arial" w:hAnsi="Arial" w:cs="Arial"/>
                <w:sz w:val="20"/>
                <w:szCs w:val="20"/>
                <w:lang w:eastAsia="en-GB"/>
              </w:rPr>
              <w:t>(What's in our universe?)</w:t>
            </w:r>
          </w:p>
          <w:p w14:paraId="5CBA0D8E" w14:textId="77777777" w:rsidR="00C511FB" w:rsidRPr="000C7691" w:rsidRDefault="00C511FB" w:rsidP="001502D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14:paraId="44405E76" w14:textId="04639D61" w:rsidR="006E5348" w:rsidRPr="006E5348" w:rsidRDefault="006E5348" w:rsidP="001502D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15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474A02B" w14:textId="4FC33A32" w:rsidR="006E5348" w:rsidRPr="006E5348" w:rsidRDefault="00547BE2" w:rsidP="006E5348">
            <w:pPr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hAnsi="Arial" w:cs="Arial"/>
                <w:sz w:val="20"/>
                <w:szCs w:val="20"/>
                <w:lang w:val="en-GB" w:eastAsia="en-GB"/>
              </w:rPr>
              <w:t>JacPlus Ch</w:t>
            </w:r>
            <w:r w:rsidR="00F9459C" w:rsidRPr="00F9459C">
              <w:rPr>
                <w:rFonts w:ascii="Arial" w:hAnsi="Arial" w:cs="Arial"/>
                <w:sz w:val="20"/>
                <w:szCs w:val="20"/>
                <w:lang w:val="en-GB" w:eastAsia="en-GB"/>
              </w:rPr>
              <w:t xml:space="preserve"> 6.1</w:t>
            </w:r>
          </w:p>
        </w:tc>
      </w:tr>
      <w:tr w:rsidR="002B3172" w:rsidRPr="006E5348" w14:paraId="42338CA9" w14:textId="77777777" w:rsidTr="001502D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B1C1B33" w14:textId="5BFF1281" w:rsidR="006E5348" w:rsidRPr="006E5348" w:rsidRDefault="006E5348" w:rsidP="006E5348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04C45CD" w14:textId="3C421D69" w:rsidR="006E5348" w:rsidRPr="006E5348" w:rsidRDefault="00A36821" w:rsidP="006E5348">
            <w:pPr>
              <w:rPr>
                <w:rFonts w:ascii="Times New Roman" w:hAnsi="Times New Roman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Size of The Universe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6D26DC6" w14:textId="77777777" w:rsidR="00613A91" w:rsidRPr="00613A91" w:rsidRDefault="00613A91" w:rsidP="00613A91">
            <w:pPr>
              <w:numPr>
                <w:ilvl w:val="0"/>
                <w:numId w:val="2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Appreciate the vast distances involved in space travel.</w:t>
            </w:r>
          </w:p>
          <w:p w14:paraId="6DBB6EE6" w14:textId="68612AC3" w:rsidR="00613A91" w:rsidRPr="00613A91" w:rsidRDefault="00613A91" w:rsidP="00613A91">
            <w:pPr>
              <w:numPr>
                <w:ilvl w:val="0"/>
                <w:numId w:val="2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Understand the unit light year, and perform simple calculations using it.</w:t>
            </w:r>
          </w:p>
          <w:p w14:paraId="4A9A50AF" w14:textId="77777777" w:rsidR="00613A91" w:rsidRPr="00613A91" w:rsidRDefault="00613A91" w:rsidP="00613A91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</w:p>
          <w:p w14:paraId="1D162F67" w14:textId="77777777" w:rsidR="00613A91" w:rsidRPr="00613A91" w:rsidRDefault="00613A91" w:rsidP="00613A91">
            <w:pPr>
              <w:numPr>
                <w:ilvl w:val="0"/>
                <w:numId w:val="2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b/>
                <w:i/>
                <w:color w:val="000000"/>
                <w:sz w:val="16"/>
                <w:szCs w:val="16"/>
                <w:lang w:eastAsia="en-GB"/>
              </w:rPr>
              <w:t>Extension</w:t>
            </w:r>
          </w:p>
          <w:p w14:paraId="7725567C" w14:textId="72B25D98" w:rsidR="00613A91" w:rsidRPr="00613A91" w:rsidRDefault="00613A91" w:rsidP="00613A91">
            <w:pPr>
              <w:numPr>
                <w:ilvl w:val="0"/>
                <w:numId w:val="2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Describe how the parallax method is used to determine stellar </w:t>
            </w:r>
          </w:p>
          <w:p w14:paraId="5F0B522B" w14:textId="62EAB88E" w:rsidR="00613A91" w:rsidRPr="006E5348" w:rsidRDefault="00613A91" w:rsidP="00613A91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  </w:t>
            </w: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distances.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C9947F5" w14:textId="77777777" w:rsidR="001502DB" w:rsidRPr="000C7691" w:rsidRDefault="001502DB" w:rsidP="001502D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0C7691">
              <w:rPr>
                <w:rFonts w:ascii="Arial" w:hAnsi="Arial" w:cs="Arial"/>
                <w:sz w:val="20"/>
                <w:szCs w:val="20"/>
                <w:lang w:eastAsia="en-GB"/>
              </w:rPr>
              <w:t>ScienceWeb - Lesson 2</w:t>
            </w:r>
          </w:p>
          <w:p w14:paraId="505C377A" w14:textId="1F6A8B46" w:rsidR="006E5348" w:rsidRPr="006E5348" w:rsidRDefault="001502DB" w:rsidP="001502DB">
            <w:pPr>
              <w:spacing w:after="240"/>
              <w:rPr>
                <w:rFonts w:ascii="Times New Roman" w:eastAsia="Times New Roman" w:hAnsi="Times New Roman"/>
                <w:lang w:val="en-GB" w:eastAsia="en-GB"/>
              </w:rPr>
            </w:pPr>
            <w:r w:rsidRPr="000C7691">
              <w:rPr>
                <w:rFonts w:ascii="Arial" w:hAnsi="Arial" w:cs="Arial"/>
                <w:sz w:val="20"/>
                <w:szCs w:val="20"/>
                <w:lang w:eastAsia="en-GB"/>
              </w:rPr>
              <w:t>(Size + distance in space.)</w:t>
            </w:r>
          </w:p>
          <w:p w14:paraId="6A561309" w14:textId="128FC233" w:rsidR="006E5348" w:rsidRPr="006E5348" w:rsidRDefault="006E5348" w:rsidP="001502DB">
            <w:pPr>
              <w:rPr>
                <w:rFonts w:ascii="Times New Roman" w:hAnsi="Times New Roman"/>
                <w:lang w:val="en-GB" w:eastAsia="en-GB"/>
              </w:rPr>
            </w:pPr>
          </w:p>
        </w:tc>
        <w:tc>
          <w:tcPr>
            <w:tcW w:w="15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3251F6F" w14:textId="5FE396CB" w:rsidR="006E5348" w:rsidRPr="006E5348" w:rsidRDefault="006E5348" w:rsidP="00547BE2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JacPlus </w:t>
            </w:r>
            <w:r w:rsidR="00547BE2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Ch</w:t>
            </w:r>
            <w:r w:rsidR="00EB07FF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 w:rsidR="00547BE2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6.1</w:t>
            </w:r>
          </w:p>
        </w:tc>
      </w:tr>
      <w:tr w:rsidR="00231B50" w:rsidRPr="006E5348" w14:paraId="4B3001E0" w14:textId="77777777" w:rsidTr="007B3F6E">
        <w:trPr>
          <w:trHeight w:val="24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A81719" w14:textId="4DAC98ED" w:rsidR="00231B50" w:rsidRPr="006E5348" w:rsidRDefault="00231B50" w:rsidP="006E5348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18AF38C" w14:textId="2BA616DC" w:rsidR="00231B50" w:rsidRPr="006E5348" w:rsidRDefault="00231B50" w:rsidP="006E5348">
            <w:pPr>
              <w:rPr>
                <w:rFonts w:ascii="Times New Roman" w:hAnsi="Times New Roman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Origins of the Universe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89963B0" w14:textId="77777777" w:rsidR="00231B50" w:rsidRDefault="00231B50" w:rsidP="00F4470E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F4470E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Describe the competing theories on the origin of the universe - </w:t>
            </w:r>
          </w:p>
          <w:p w14:paraId="14246215" w14:textId="2F924FE0" w:rsidR="00231B50" w:rsidRPr="00F4470E" w:rsidRDefault="00231B50" w:rsidP="00F4470E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F4470E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Creation, Steady State, Big Bang and Big Crunch.</w:t>
            </w:r>
          </w:p>
          <w:p w14:paraId="52D38323" w14:textId="1B0EFE72" w:rsidR="00231B50" w:rsidRPr="00F4470E" w:rsidRDefault="00231B50" w:rsidP="00F4470E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F4470E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Identify the evidence that supports each theory.</w:t>
            </w:r>
          </w:p>
          <w:p w14:paraId="175AC8CF" w14:textId="29442C7D" w:rsidR="00231B50" w:rsidRPr="00F4470E" w:rsidRDefault="00231B50" w:rsidP="00F4470E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F4470E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Understand that the Big Bang Theory is considered the best theory at </w:t>
            </w:r>
          </w:p>
          <w:p w14:paraId="10D660AE" w14:textId="376B7F6B" w:rsidR="00231B50" w:rsidRPr="00F4470E" w:rsidRDefault="00231B50" w:rsidP="00F4470E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F4470E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  </w:t>
            </w:r>
            <w:r w:rsidRPr="00F4470E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the moment.</w:t>
            </w:r>
          </w:p>
          <w:p w14:paraId="0B479E86" w14:textId="3203F4B4" w:rsidR="00231B50" w:rsidRPr="00F4470E" w:rsidRDefault="00231B50" w:rsidP="00F4470E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F4470E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Understand that our universe is considered to be expanding.</w:t>
            </w:r>
          </w:p>
          <w:p w14:paraId="55992DB4" w14:textId="5CCF6625" w:rsidR="00231B50" w:rsidRPr="00F4470E" w:rsidRDefault="00231B50" w:rsidP="00F4470E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F4470E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Know the current distance to the edge of the "known" universe.</w:t>
            </w:r>
          </w:p>
          <w:p w14:paraId="707B46FA" w14:textId="1B8E8198" w:rsidR="00231B50" w:rsidRPr="00F4470E" w:rsidRDefault="00231B50" w:rsidP="00F4470E">
            <w:pPr>
              <w:numPr>
                <w:ilvl w:val="0"/>
                <w:numId w:val="3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F4470E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Understand how the Doppler Effect gives an indication of the </w:t>
            </w:r>
          </w:p>
          <w:p w14:paraId="2B78CEDC" w14:textId="450E6A20" w:rsidR="00231B50" w:rsidRPr="006E5348" w:rsidRDefault="00231B50" w:rsidP="00F4470E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val="en-GB" w:eastAsia="en-GB"/>
              </w:rPr>
            </w:pPr>
            <w:r w:rsidRPr="00F4470E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  </w:t>
            </w:r>
            <w:r w:rsidRPr="00F4470E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movement of galaxies.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88A404" w14:textId="5A21334D" w:rsidR="00231B50" w:rsidRPr="00022421" w:rsidRDefault="00231B50" w:rsidP="00022421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Science</w:t>
            </w:r>
            <w:r w:rsidRPr="0002242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- Lesson 3</w:t>
            </w:r>
          </w:p>
          <w:p w14:paraId="33090A37" w14:textId="66CDCF95" w:rsidR="00231B50" w:rsidRPr="00022421" w:rsidRDefault="00231B50" w:rsidP="00022421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</w:t>
            </w:r>
            <w:r w:rsidRPr="0002242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The Big Bang Theory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.)</w:t>
            </w:r>
          </w:p>
          <w:p w14:paraId="7CD9B4DF" w14:textId="77777777" w:rsidR="00231B50" w:rsidRPr="00022421" w:rsidRDefault="00231B50" w:rsidP="00022421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46FCC77F" w14:textId="77777777" w:rsidR="00231B50" w:rsidRPr="00022421" w:rsidRDefault="00231B50" w:rsidP="00022421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6A7E2FF8" w14:textId="77777777" w:rsidR="00231B50" w:rsidRPr="00022421" w:rsidRDefault="00231B50" w:rsidP="00022421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02242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Invest. 6.5 p. 205 SQ10</w:t>
            </w:r>
          </w:p>
          <w:p w14:paraId="54A49088" w14:textId="77777777" w:rsidR="00231B50" w:rsidRPr="006E5348" w:rsidRDefault="00231B50" w:rsidP="006E5348">
            <w:pPr>
              <w:rPr>
                <w:rFonts w:ascii="Times New Roman" w:eastAsia="Times New Roman" w:hAnsi="Times New Roman"/>
                <w:lang w:val="en-GB" w:eastAsia="en-GB"/>
              </w:rPr>
            </w:pPr>
          </w:p>
        </w:tc>
        <w:tc>
          <w:tcPr>
            <w:tcW w:w="1539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8499D9A" w14:textId="1DC2813E" w:rsidR="00231B50" w:rsidRPr="006E5348" w:rsidRDefault="00231B50" w:rsidP="00041921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JacPlus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Ch 6.3, 6.4</w:t>
            </w:r>
          </w:p>
        </w:tc>
      </w:tr>
      <w:tr w:rsidR="00231B50" w:rsidRPr="006E5348" w14:paraId="06719FBE" w14:textId="77777777" w:rsidTr="007B3F6E">
        <w:trPr>
          <w:trHeight w:val="24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C4BB8E" w14:textId="77777777" w:rsidR="00231B50" w:rsidRPr="006E5348" w:rsidRDefault="00231B50" w:rsidP="006E5348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4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55BED83" w14:textId="6C089CCA" w:rsidR="00231B50" w:rsidRPr="006E5348" w:rsidRDefault="00231B50" w:rsidP="006E5348">
            <w:pPr>
              <w:rPr>
                <w:rFonts w:ascii="Times New Roman" w:hAnsi="Times New Roman"/>
                <w:lang w:val="en-GB" w:eastAsia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B3738A" w14:textId="77777777" w:rsidR="00231B50" w:rsidRPr="006E5348" w:rsidRDefault="00231B50" w:rsidP="006E5348">
            <w:pPr>
              <w:rPr>
                <w:rFonts w:ascii="Arial" w:hAnsi="Arial" w:cs="Arial"/>
                <w:color w:val="000000"/>
                <w:sz w:val="16"/>
                <w:szCs w:val="16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642A68" w14:textId="23F44AC5" w:rsidR="00231B50" w:rsidRPr="006E5348" w:rsidRDefault="00231B50" w:rsidP="006E5348">
            <w:pP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041921">
              <w:rPr>
                <w:rFonts w:ascii="Arial" w:eastAsia="Times New Roman" w:hAnsi="Arial" w:cs="Arial"/>
                <w:color w:val="FF0000"/>
                <w:sz w:val="20"/>
                <w:szCs w:val="20"/>
                <w:lang w:val="en-GB" w:eastAsia="en-GB"/>
              </w:rPr>
              <w:t>Research assignment: Origin of the Universe.</w:t>
            </w:r>
            <w:r w:rsidR="00613A91">
              <w:rPr>
                <w:rFonts w:ascii="Arial" w:eastAsia="Times New Roman" w:hAnsi="Arial" w:cs="Arial"/>
                <w:color w:val="FF0000"/>
                <w:sz w:val="20"/>
                <w:szCs w:val="20"/>
                <w:lang w:val="en-GB" w:eastAsia="en-GB"/>
              </w:rPr>
              <w:t xml:space="preserve"> (50%)</w:t>
            </w:r>
          </w:p>
        </w:tc>
        <w:tc>
          <w:tcPr>
            <w:tcW w:w="1539" w:type="dxa"/>
            <w:vMerge/>
            <w:tcBorders>
              <w:left w:val="single" w:sz="6" w:space="0" w:color="CCCCCC"/>
              <w:bottom w:val="single" w:sz="4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2BBB73E" w14:textId="77777777" w:rsidR="00231B50" w:rsidRPr="006E5348" w:rsidRDefault="00231B50" w:rsidP="006E5348">
            <w:pPr>
              <w:rPr>
                <w:rFonts w:ascii="Times New Roman" w:eastAsia="Times New Roman" w:hAnsi="Times New Roman"/>
                <w:lang w:val="en-GB" w:eastAsia="en-GB"/>
              </w:rPr>
            </w:pPr>
          </w:p>
        </w:tc>
      </w:tr>
      <w:tr w:rsidR="00180D70" w:rsidRPr="006E5348" w14:paraId="7DF78FCC" w14:textId="77777777" w:rsidTr="00180D70">
        <w:trPr>
          <w:trHeight w:val="2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009E3CF" w14:textId="77777777" w:rsidR="00180D70" w:rsidRPr="006E5348" w:rsidRDefault="00180D70" w:rsidP="006E5348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6756759" w14:textId="7A48A143" w:rsidR="00180D70" w:rsidRPr="006E5348" w:rsidRDefault="00180D70" w:rsidP="006E5348">
            <w:pPr>
              <w:rPr>
                <w:rFonts w:ascii="Times New Roman" w:hAnsi="Times New Roman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Life and Death of Stars</w:t>
            </w:r>
          </w:p>
        </w:tc>
        <w:tc>
          <w:tcPr>
            <w:tcW w:w="0" w:type="auto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4A38602" w14:textId="042BE9C1" w:rsidR="00180D70" w:rsidRPr="002B3172" w:rsidRDefault="00180D70" w:rsidP="002B3172">
            <w:pPr>
              <w:numPr>
                <w:ilvl w:val="0"/>
                <w:numId w:val="4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2B3172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Describe the life of a star from birth to death, dependent on its size.</w:t>
            </w:r>
          </w:p>
          <w:p w14:paraId="5058DDEE" w14:textId="23B33921" w:rsidR="00180D70" w:rsidRPr="002B3172" w:rsidRDefault="00180D70" w:rsidP="002B3172">
            <w:pPr>
              <w:numPr>
                <w:ilvl w:val="0"/>
                <w:numId w:val="4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2B3172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Understand the difference between a nova and supernova.</w:t>
            </w:r>
          </w:p>
          <w:p w14:paraId="7C46E02E" w14:textId="2DA35A51" w:rsidR="00180D70" w:rsidRPr="002B3172" w:rsidRDefault="00180D70" w:rsidP="002B3172">
            <w:pPr>
              <w:numPr>
                <w:ilvl w:val="0"/>
                <w:numId w:val="4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2B3172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Describe the characteristics of a white dwarf, neutron star and black </w:t>
            </w:r>
          </w:p>
          <w:p w14:paraId="29976208" w14:textId="77777777" w:rsidR="00180D70" w:rsidRDefault="00180D70" w:rsidP="002B3172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2B3172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  hole.</w:t>
            </w:r>
          </w:p>
          <w:p w14:paraId="258F18F2" w14:textId="344384C2" w:rsidR="00180D70" w:rsidRPr="002B3172" w:rsidRDefault="00180D70" w:rsidP="002B3172">
            <w:pPr>
              <w:pStyle w:val="ListParagraph"/>
              <w:numPr>
                <w:ilvl w:val="0"/>
                <w:numId w:val="4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2B3172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Describe the three possible pathways for the life of a star.</w:t>
            </w:r>
          </w:p>
          <w:p w14:paraId="124021D2" w14:textId="77777777" w:rsidR="00180D70" w:rsidRDefault="00180D70" w:rsidP="002B3172">
            <w:pPr>
              <w:ind w:left="360"/>
              <w:textAlignment w:val="baseline"/>
              <w:rPr>
                <w:rFonts w:ascii="Arial" w:hAnsi="Arial" w:cs="Arial"/>
                <w:b/>
                <w:i/>
                <w:color w:val="000000"/>
                <w:sz w:val="16"/>
                <w:szCs w:val="16"/>
                <w:lang w:eastAsia="en-GB"/>
              </w:rPr>
            </w:pPr>
          </w:p>
          <w:p w14:paraId="7DBCBA53" w14:textId="77777777" w:rsidR="00180D70" w:rsidRPr="002B3172" w:rsidRDefault="00180D70" w:rsidP="002B3172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2B3172">
              <w:rPr>
                <w:rFonts w:ascii="Arial" w:hAnsi="Arial" w:cs="Arial"/>
                <w:b/>
                <w:i/>
                <w:color w:val="000000"/>
                <w:sz w:val="16"/>
                <w:szCs w:val="16"/>
                <w:lang w:eastAsia="en-GB"/>
              </w:rPr>
              <w:t>Extension</w:t>
            </w:r>
            <w:r w:rsidRPr="002B3172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</w:t>
            </w:r>
          </w:p>
          <w:p w14:paraId="0D7A0979" w14:textId="0525B291" w:rsidR="00180D70" w:rsidRPr="006E5348" w:rsidRDefault="00180D70" w:rsidP="002B3172">
            <w:pPr>
              <w:numPr>
                <w:ilvl w:val="0"/>
                <w:numId w:val="4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2B3172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Hertzsprung-Russell diagram for life cycles.</w:t>
            </w:r>
          </w:p>
        </w:tc>
        <w:tc>
          <w:tcPr>
            <w:tcW w:w="0" w:type="auto"/>
            <w:vMerge w:val="restart"/>
            <w:tcBorders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8E211A0" w14:textId="77777777" w:rsidR="00180D70" w:rsidRPr="00180D70" w:rsidRDefault="00180D70" w:rsidP="00180D70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80D7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ScienceWeb - Lesson 4</w:t>
            </w:r>
          </w:p>
          <w:p w14:paraId="03CAFFEB" w14:textId="77777777" w:rsidR="00180D70" w:rsidRPr="00180D70" w:rsidRDefault="00180D70" w:rsidP="00180D70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180D7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(Life + death of stars.)</w:t>
            </w:r>
          </w:p>
          <w:p w14:paraId="1DC89737" w14:textId="77777777" w:rsidR="00180D70" w:rsidRPr="00180D70" w:rsidRDefault="00180D70" w:rsidP="00180D70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3D5A76BE" w14:textId="77777777" w:rsidR="00180D70" w:rsidRDefault="00180D70" w:rsidP="00180D70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  <w:p w14:paraId="1DCA18A3" w14:textId="334DD596" w:rsidR="00180D70" w:rsidRPr="006E5348" w:rsidRDefault="00180D70" w:rsidP="00180D70">
            <w:pPr>
              <w:rPr>
                <w:rFonts w:ascii="Times New Roman" w:eastAsia="Times New Roman" w:hAnsi="Times New Roman"/>
                <w:lang w:val="en-GB" w:eastAsia="en-GB"/>
              </w:rPr>
            </w:pPr>
            <w:r w:rsidRPr="00180D7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Webquest: Life Cycles</w:t>
            </w:r>
          </w:p>
        </w:tc>
        <w:tc>
          <w:tcPr>
            <w:tcW w:w="15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D1FF499" w14:textId="77777777" w:rsidR="00180D70" w:rsidRPr="006E5348" w:rsidRDefault="00180D70" w:rsidP="006E5348">
            <w:pPr>
              <w:rPr>
                <w:rFonts w:ascii="Times New Roman" w:eastAsia="Times New Roman" w:hAnsi="Times New Roman"/>
                <w:lang w:val="en-GB" w:eastAsia="en-GB"/>
              </w:rPr>
            </w:pPr>
          </w:p>
        </w:tc>
      </w:tr>
      <w:tr w:rsidR="00180D70" w:rsidRPr="006E5348" w14:paraId="3E74EC83" w14:textId="77777777" w:rsidTr="007419A5">
        <w:trPr>
          <w:trHeight w:val="2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D54713C" w14:textId="2F988CBF" w:rsidR="00180D70" w:rsidRPr="006E5348" w:rsidRDefault="00180D70" w:rsidP="006E5348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hideMark/>
          </w:tcPr>
          <w:p w14:paraId="4B88C278" w14:textId="77777777" w:rsidR="00180D70" w:rsidRPr="006E5348" w:rsidRDefault="00180D70" w:rsidP="006E5348">
            <w:pPr>
              <w:rPr>
                <w:rFonts w:ascii="Times New Roman" w:hAnsi="Times New Roman"/>
                <w:lang w:val="en-GB" w:eastAsia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hideMark/>
          </w:tcPr>
          <w:p w14:paraId="58994DDC" w14:textId="77777777" w:rsidR="00180D70" w:rsidRPr="006E5348" w:rsidRDefault="00180D70" w:rsidP="006E5348">
            <w:pPr>
              <w:rPr>
                <w:rFonts w:ascii="Arial" w:hAnsi="Arial" w:cs="Arial"/>
                <w:color w:val="000000"/>
                <w:sz w:val="16"/>
                <w:szCs w:val="16"/>
                <w:lang w:val="en-GB" w:eastAsia="en-GB"/>
              </w:rPr>
            </w:pPr>
          </w:p>
        </w:tc>
        <w:tc>
          <w:tcPr>
            <w:tcW w:w="0" w:type="auto"/>
            <w:vMerge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4CC9B7" w14:textId="77777777" w:rsidR="00180D70" w:rsidRPr="006E5348" w:rsidRDefault="00180D70" w:rsidP="006E5348">
            <w:pPr>
              <w:rPr>
                <w:rFonts w:ascii="Times New Roman" w:eastAsia="Times New Roman" w:hAnsi="Times New Roman"/>
                <w:lang w:val="en-GB" w:eastAsia="en-GB"/>
              </w:rPr>
            </w:pPr>
          </w:p>
        </w:tc>
        <w:tc>
          <w:tcPr>
            <w:tcW w:w="15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8E32E52" w14:textId="1A5C01A4" w:rsidR="00180D70" w:rsidRPr="006E5348" w:rsidRDefault="00180D70" w:rsidP="00180D70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JacPlus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Ch 6.2</w:t>
            </w:r>
          </w:p>
        </w:tc>
      </w:tr>
      <w:tr w:rsidR="002B3172" w:rsidRPr="006E5348" w14:paraId="038782CD" w14:textId="77777777" w:rsidTr="00CC5523">
        <w:tc>
          <w:tcPr>
            <w:tcW w:w="0" w:type="auto"/>
            <w:tcBorders>
              <w:top w:val="single" w:sz="4" w:space="0" w:color="CCCCCC"/>
              <w:left w:val="single" w:sz="6" w:space="0" w:color="CCCCCC"/>
              <w:bottom w:val="single" w:sz="4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6A226A6" w14:textId="77777777" w:rsidR="006E5348" w:rsidRPr="006E5348" w:rsidRDefault="006E5348" w:rsidP="006E5348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CCCCCC"/>
              <w:bottom w:val="single" w:sz="4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5B1659A" w14:textId="43C7F98E" w:rsidR="006E5348" w:rsidRPr="006E5348" w:rsidRDefault="00613A91" w:rsidP="006E5348">
            <w:pPr>
              <w:rPr>
                <w:rFonts w:ascii="Times New Roman" w:hAnsi="Times New Roman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Observing the Universe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CCCCCC"/>
              <w:bottom w:val="single" w:sz="4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0BD2B21" w14:textId="77777777" w:rsidR="00613A91" w:rsidRPr="00613A91" w:rsidRDefault="00613A91" w:rsidP="00613A91">
            <w:pPr>
              <w:numPr>
                <w:ilvl w:val="0"/>
                <w:numId w:val="6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Describe how radio telescopes and arrays of radio telescopes are </w:t>
            </w:r>
          </w:p>
          <w:p w14:paraId="042C7F23" w14:textId="1EA5DEE2" w:rsidR="00613A91" w:rsidRPr="00613A91" w:rsidRDefault="00613A91" w:rsidP="00613A91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  </w:t>
            </w: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used by astronomers and astrophysicists to observe distant parts of </w:t>
            </w:r>
          </w:p>
          <w:p w14:paraId="3A1615A4" w14:textId="5C644C68" w:rsidR="00613A91" w:rsidRPr="00613A91" w:rsidRDefault="00613A91" w:rsidP="00613A91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  </w:t>
            </w: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the universe.</w:t>
            </w:r>
          </w:p>
          <w:p w14:paraId="7C4909B1" w14:textId="0ED4167D" w:rsidR="00613A91" w:rsidRPr="00613A91" w:rsidRDefault="00613A91" w:rsidP="00613A91">
            <w:pPr>
              <w:numPr>
                <w:ilvl w:val="0"/>
                <w:numId w:val="6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Explain how orbiting space telescopes are used to gather data from </w:t>
            </w:r>
          </w:p>
          <w:p w14:paraId="1905D8B1" w14:textId="796F71AE" w:rsidR="00613A91" w:rsidRPr="00613A91" w:rsidRDefault="00613A91" w:rsidP="00613A91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  </w:t>
            </w: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deep space and how they compare with Earth-based telescopes.</w:t>
            </w:r>
          </w:p>
          <w:p w14:paraId="1056CEDA" w14:textId="436909DC" w:rsidR="00613A91" w:rsidRPr="00613A91" w:rsidRDefault="00613A91" w:rsidP="00613A91">
            <w:pPr>
              <w:numPr>
                <w:ilvl w:val="0"/>
                <w:numId w:val="6"/>
              </w:numPr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Appreciate that the study of the universe and the exploration of space </w:t>
            </w:r>
          </w:p>
          <w:p w14:paraId="6D4A3EC9" w14:textId="2FAC1B42" w:rsidR="00613A91" w:rsidRPr="00613A91" w:rsidRDefault="00613A91" w:rsidP="00613A91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  </w:t>
            </w: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involves teams of specialists from different branches of science, </w:t>
            </w:r>
          </w:p>
          <w:p w14:paraId="7193A0BB" w14:textId="789E80C0" w:rsidR="006E5348" w:rsidRPr="006E5348" w:rsidRDefault="00613A91" w:rsidP="00613A91">
            <w:pPr>
              <w:ind w:left="36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val="en-GB" w:eastAsia="en-GB"/>
              </w:rPr>
            </w:pP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 xml:space="preserve">     </w:t>
            </w:r>
            <w:r w:rsidRPr="00613A91">
              <w:rPr>
                <w:rFonts w:ascii="Arial" w:hAnsi="Arial" w:cs="Arial"/>
                <w:color w:val="000000"/>
                <w:sz w:val="16"/>
                <w:szCs w:val="16"/>
                <w:lang w:eastAsia="en-GB"/>
              </w:rPr>
              <w:t>engineering and technology.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6" w:space="0" w:color="CCCCCC"/>
              <w:bottom w:val="single" w:sz="4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DE74A7" w14:textId="77777777" w:rsidR="00613A91" w:rsidRPr="00613A91" w:rsidRDefault="00613A91" w:rsidP="00CC5523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613A91">
              <w:rPr>
                <w:rFonts w:ascii="Arial" w:hAnsi="Arial" w:cs="Arial"/>
                <w:sz w:val="20"/>
                <w:szCs w:val="20"/>
                <w:lang w:eastAsia="en-GB"/>
              </w:rPr>
              <w:t>ScienceWeb - Lesson 5</w:t>
            </w:r>
          </w:p>
          <w:p w14:paraId="1C2DE75D" w14:textId="77777777" w:rsidR="00613A91" w:rsidRPr="00613A91" w:rsidRDefault="00613A91" w:rsidP="00CC5523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613A91">
              <w:rPr>
                <w:rFonts w:ascii="Arial" w:hAnsi="Arial" w:cs="Arial"/>
                <w:sz w:val="20"/>
                <w:szCs w:val="20"/>
                <w:lang w:eastAsia="en-GB"/>
              </w:rPr>
              <w:t>(Observing the universe.)</w:t>
            </w:r>
          </w:p>
          <w:p w14:paraId="478A1354" w14:textId="73BE346B" w:rsidR="006E5348" w:rsidRPr="006E5348" w:rsidRDefault="006E5348" w:rsidP="00CC5523">
            <w:pPr>
              <w:rPr>
                <w:rFonts w:ascii="Times New Roman" w:hAnsi="Times New Roman"/>
                <w:lang w:val="en-GB" w:eastAsia="en-GB"/>
              </w:rPr>
            </w:pPr>
          </w:p>
        </w:tc>
        <w:tc>
          <w:tcPr>
            <w:tcW w:w="1539" w:type="dxa"/>
            <w:tcBorders>
              <w:top w:val="single" w:sz="4" w:space="0" w:color="CCCCCC"/>
              <w:left w:val="single" w:sz="6" w:space="0" w:color="CCCCCC"/>
              <w:bottom w:val="single" w:sz="4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7145EDA" w14:textId="6148E6FB" w:rsidR="006E5348" w:rsidRPr="006E5348" w:rsidRDefault="00613A91" w:rsidP="006E5348">
            <w:pPr>
              <w:rPr>
                <w:rFonts w:ascii="Times New Roman" w:eastAsia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JacPlus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Ch 6.5</w:t>
            </w:r>
          </w:p>
        </w:tc>
      </w:tr>
      <w:tr w:rsidR="002B3172" w:rsidRPr="006E5348" w14:paraId="266FEB05" w14:textId="77777777" w:rsidTr="0004192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4D4922B" w14:textId="4B5C0338" w:rsidR="006E5348" w:rsidRPr="006E5348" w:rsidRDefault="00613A91" w:rsidP="006E5348">
            <w:pPr>
              <w:rPr>
                <w:rFonts w:ascii="Times New Roman" w:hAnsi="Times New Roman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9F85F5A" w14:textId="77777777" w:rsidR="006E5348" w:rsidRPr="006E5348" w:rsidRDefault="006E5348" w:rsidP="006E5348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Revision and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86ED08A" w14:textId="77777777" w:rsidR="006E5348" w:rsidRPr="006E5348" w:rsidRDefault="006E5348" w:rsidP="006E5348">
            <w:pPr>
              <w:rPr>
                <w:rFonts w:ascii="Times New Roman" w:eastAsia="Times New Roman" w:hAnsi="Times New Roman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433DF5" w14:textId="77777777" w:rsidR="006E5348" w:rsidRPr="006E5348" w:rsidRDefault="006E5348" w:rsidP="006E5348">
            <w:pPr>
              <w:rPr>
                <w:rFonts w:ascii="Times New Roman" w:hAnsi="Times New Roman"/>
                <w:lang w:val="en-GB" w:eastAsia="en-GB"/>
              </w:rPr>
            </w:pPr>
            <w:r w:rsidRPr="006E534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GB" w:eastAsia="en-GB"/>
              </w:rPr>
              <w:t>Topic Test (50%)</w:t>
            </w:r>
          </w:p>
        </w:tc>
        <w:tc>
          <w:tcPr>
            <w:tcW w:w="15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4ACDB8F" w14:textId="77777777" w:rsidR="006E5348" w:rsidRPr="006E5348" w:rsidRDefault="006E5348" w:rsidP="006E5348">
            <w:pPr>
              <w:rPr>
                <w:rFonts w:ascii="Times New Roman" w:eastAsia="Times New Roman" w:hAnsi="Times New Roman"/>
                <w:lang w:val="en-GB" w:eastAsia="en-GB"/>
              </w:rPr>
            </w:pPr>
          </w:p>
        </w:tc>
      </w:tr>
    </w:tbl>
    <w:p w14:paraId="2E97F237" w14:textId="611042A6" w:rsidR="00BC1BD1" w:rsidRDefault="00BC1BD1" w:rsidP="00222BC9">
      <w:pPr>
        <w:rPr>
          <w:rFonts w:ascii="Arial" w:hAnsi="Arial"/>
        </w:rPr>
      </w:pPr>
    </w:p>
    <w:p w14:paraId="6AA41112" w14:textId="332FC6DE" w:rsidR="00BC1BD1" w:rsidRPr="00BC1BD1" w:rsidRDefault="00BC1BD1" w:rsidP="00BC1BD1">
      <w:pPr>
        <w:spacing w:before="200"/>
        <w:outlineLvl w:val="0"/>
        <w:rPr>
          <w:rFonts w:ascii="Trebuchet MS" w:eastAsia="Times New Roman" w:hAnsi="Trebuchet MS"/>
          <w:b/>
          <w:bCs/>
          <w:color w:val="000000"/>
          <w:kern w:val="36"/>
          <w:sz w:val="32"/>
          <w:szCs w:val="32"/>
          <w:lang w:val="en-GB" w:eastAsia="en-GB"/>
        </w:rPr>
      </w:pPr>
      <w:r w:rsidRPr="00BC1BD1">
        <w:rPr>
          <w:rFonts w:ascii="Trebuchet MS" w:eastAsia="Times New Roman" w:hAnsi="Trebuchet MS"/>
          <w:b/>
          <w:bCs/>
          <w:color w:val="000000"/>
          <w:kern w:val="36"/>
          <w:sz w:val="32"/>
          <w:szCs w:val="32"/>
          <w:lang w:val="en-GB" w:eastAsia="en-GB"/>
        </w:rPr>
        <w:t>Assessment 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047"/>
        <w:gridCol w:w="1781"/>
        <w:gridCol w:w="2015"/>
        <w:gridCol w:w="1792"/>
      </w:tblGrid>
      <w:tr w:rsidR="00BC1BD1" w:rsidRPr="00BC1BD1" w14:paraId="0C493348" w14:textId="77777777" w:rsidTr="00BC1BD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C63231" w14:textId="77777777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  <w:r w:rsidRPr="00BC1B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D9D9D9"/>
                <w:lang w:val="en-GB" w:eastAsia="en-GB"/>
              </w:rPr>
              <w:t>Topic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804E61" w14:textId="77777777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  <w:r w:rsidRPr="00BC1B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D9D9D9"/>
                <w:lang w:val="en-GB" w:eastAsia="en-GB"/>
              </w:rPr>
              <w:t>Weighting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4BAB23" w14:textId="77777777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  <w:r w:rsidRPr="00BC1B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D9D9D9"/>
                <w:lang w:val="en-GB" w:eastAsia="en-GB"/>
              </w:rPr>
              <w:t>Assessment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F15DFE" w14:textId="77777777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  <w:r w:rsidRPr="00BC1B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D9D9D9"/>
                <w:lang w:val="en-GB" w:eastAsia="en-GB"/>
              </w:rPr>
              <w:t>Title and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AFB1EA" w14:textId="77777777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  <w:r w:rsidRPr="00BC1B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D9D9D9"/>
                <w:lang w:val="en-GB" w:eastAsia="en-GB"/>
              </w:rPr>
              <w:t>Approximate Date</w:t>
            </w:r>
          </w:p>
        </w:tc>
      </w:tr>
      <w:tr w:rsidR="00BC1BD1" w:rsidRPr="00BC1BD1" w14:paraId="78250303" w14:textId="77777777" w:rsidTr="00BC1BD1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40F964" w14:textId="000B2B5C" w:rsidR="00BC1BD1" w:rsidRPr="00BC1BD1" w:rsidRDefault="00BC1BD1" w:rsidP="00BC1BD1">
            <w:pPr>
              <w:jc w:val="center"/>
              <w:rPr>
                <w:rFonts w:ascii="Times New Roman" w:hAnsi="Times New Roman"/>
                <w:lang w:val="en-GB" w:eastAsia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3F3F3"/>
                <w:lang w:val="en-GB" w:eastAsia="en-GB"/>
              </w:rPr>
              <w:t>Earth &amp; Space Sciences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AC5FED" w14:textId="77777777" w:rsidR="00BC1BD1" w:rsidRPr="00BC1BD1" w:rsidRDefault="00BC1BD1" w:rsidP="00BC1BD1">
            <w:pPr>
              <w:jc w:val="right"/>
              <w:rPr>
                <w:rFonts w:ascii="Times New Roman" w:hAnsi="Times New Roman"/>
                <w:lang w:val="en-GB" w:eastAsia="en-GB"/>
              </w:rPr>
            </w:pPr>
            <w:r w:rsidRPr="00BC1BD1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E8BE79" w14:textId="3B981C4F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Research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DFE459" w14:textId="1A2236FC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Origin of the Universe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48139B" w14:textId="19938CB4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  <w:r w:rsidRPr="00BC1BD1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Week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</w:tr>
      <w:tr w:rsidR="00BC1BD1" w:rsidRPr="00BC1BD1" w14:paraId="3860168B" w14:textId="77777777" w:rsidTr="00BC1BD1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184E6" w14:textId="77777777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843A4E" w14:textId="77777777" w:rsidR="00BC1BD1" w:rsidRPr="00BC1BD1" w:rsidRDefault="00BC1BD1" w:rsidP="00BC1BD1">
            <w:pPr>
              <w:jc w:val="right"/>
              <w:rPr>
                <w:rFonts w:ascii="Times New Roman" w:hAnsi="Times New Roman"/>
                <w:lang w:val="en-GB" w:eastAsia="en-GB"/>
              </w:rPr>
            </w:pPr>
            <w:r w:rsidRPr="00BC1BD1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BD9881" w14:textId="77777777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  <w:r w:rsidRPr="00BC1BD1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90625B" w14:textId="3F3B9DFD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  <w:bookmarkStart w:id="0" w:name="_GoBack"/>
            <w:bookmarkEnd w:id="0"/>
            <w:r w:rsidRPr="00BC1BD1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Topic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1A2090" w14:textId="53969B58" w:rsidR="00BC1BD1" w:rsidRPr="00BC1BD1" w:rsidRDefault="00BC1BD1" w:rsidP="00BC1BD1">
            <w:pPr>
              <w:rPr>
                <w:rFonts w:ascii="Times New Roman" w:hAnsi="Times New Roman"/>
                <w:lang w:val="en-GB" w:eastAsia="en-GB"/>
              </w:rPr>
            </w:pPr>
            <w:r w:rsidRPr="00BC1BD1"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 xml:space="preserve">Week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 w:eastAsia="en-GB"/>
              </w:rPr>
              <w:t>8</w:t>
            </w:r>
          </w:p>
        </w:tc>
      </w:tr>
    </w:tbl>
    <w:p w14:paraId="43A30C00" w14:textId="254E0D0A" w:rsidR="005872A5" w:rsidRPr="003D11C3" w:rsidRDefault="005872A5" w:rsidP="00222BC9">
      <w:pPr>
        <w:rPr>
          <w:rFonts w:ascii="Arial" w:hAnsi="Arial"/>
        </w:rPr>
      </w:pPr>
    </w:p>
    <w:sectPr w:rsidR="005872A5" w:rsidRPr="003D11C3" w:rsidSect="00CC5523">
      <w:pgSz w:w="16840" w:h="11900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C11D9"/>
    <w:multiLevelType w:val="hybridMultilevel"/>
    <w:tmpl w:val="E2D214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330032"/>
    <w:multiLevelType w:val="hybridMultilevel"/>
    <w:tmpl w:val="7842F2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24311"/>
    <w:multiLevelType w:val="multilevel"/>
    <w:tmpl w:val="651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F5212"/>
    <w:multiLevelType w:val="multilevel"/>
    <w:tmpl w:val="7DA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D614F"/>
    <w:multiLevelType w:val="multilevel"/>
    <w:tmpl w:val="AC40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7772F"/>
    <w:multiLevelType w:val="multilevel"/>
    <w:tmpl w:val="0F2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B1243"/>
    <w:multiLevelType w:val="multilevel"/>
    <w:tmpl w:val="6FD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218CF"/>
    <w:multiLevelType w:val="hybridMultilevel"/>
    <w:tmpl w:val="E17CE1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DF1FD6"/>
    <w:multiLevelType w:val="multilevel"/>
    <w:tmpl w:val="33F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80B8B"/>
    <w:multiLevelType w:val="multilevel"/>
    <w:tmpl w:val="294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07076"/>
    <w:multiLevelType w:val="multilevel"/>
    <w:tmpl w:val="5C86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3"/>
  </w:num>
  <w:num w:numId="5">
    <w:abstractNumId w:val="4"/>
  </w:num>
  <w:num w:numId="6">
    <w:abstractNumId w:val="10"/>
  </w:num>
  <w:num w:numId="7">
    <w:abstractNumId w:val="8"/>
  </w:num>
  <w:num w:numId="8">
    <w:abstractNumId w:val="6"/>
  </w:num>
  <w:num w:numId="9">
    <w:abstractNumId w:val="1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en-AU" w:vendorID="64" w:dllVersion="6" w:nlCheck="1" w:checkStyle="1"/>
  <w:activeWritingStyle w:appName="MSWord" w:lang="en-AU" w:vendorID="64" w:dllVersion="4096" w:nlCheck="1" w:checkStyle="1"/>
  <w:activeWritingStyle w:appName="MSWord" w:lang="en-GB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5348"/>
    <w:rsid w:val="00022421"/>
    <w:rsid w:val="00041196"/>
    <w:rsid w:val="00041921"/>
    <w:rsid w:val="00086474"/>
    <w:rsid w:val="000B4DFE"/>
    <w:rsid w:val="000C7691"/>
    <w:rsid w:val="00102819"/>
    <w:rsid w:val="0013668D"/>
    <w:rsid w:val="001502DB"/>
    <w:rsid w:val="00180D70"/>
    <w:rsid w:val="001B376F"/>
    <w:rsid w:val="001F61A0"/>
    <w:rsid w:val="00222BC9"/>
    <w:rsid w:val="0022529F"/>
    <w:rsid w:val="00231B50"/>
    <w:rsid w:val="00255582"/>
    <w:rsid w:val="00281BBD"/>
    <w:rsid w:val="002B3172"/>
    <w:rsid w:val="0036669B"/>
    <w:rsid w:val="003D11C3"/>
    <w:rsid w:val="00464D3B"/>
    <w:rsid w:val="004A0BDC"/>
    <w:rsid w:val="00522C96"/>
    <w:rsid w:val="00547BE2"/>
    <w:rsid w:val="005872A5"/>
    <w:rsid w:val="00613A91"/>
    <w:rsid w:val="006E5348"/>
    <w:rsid w:val="00850AF4"/>
    <w:rsid w:val="008918ED"/>
    <w:rsid w:val="00967719"/>
    <w:rsid w:val="00A36821"/>
    <w:rsid w:val="00BC1BD1"/>
    <w:rsid w:val="00BF67FC"/>
    <w:rsid w:val="00C511FB"/>
    <w:rsid w:val="00C81F9E"/>
    <w:rsid w:val="00CB5BA5"/>
    <w:rsid w:val="00CC5523"/>
    <w:rsid w:val="00D87590"/>
    <w:rsid w:val="00DA5783"/>
    <w:rsid w:val="00E01F46"/>
    <w:rsid w:val="00EB07FF"/>
    <w:rsid w:val="00F06279"/>
    <w:rsid w:val="00F16865"/>
    <w:rsid w:val="00F4470E"/>
    <w:rsid w:val="00F9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0110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6E5348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48"/>
    <w:rPr>
      <w:rFonts w:ascii="Times New Roman" w:hAnsi="Times New Roman"/>
      <w:b/>
      <w:bCs/>
      <w:kern w:val="36"/>
      <w:sz w:val="48"/>
      <w:szCs w:val="48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6E5348"/>
    <w:pPr>
      <w:spacing w:before="100" w:beforeAutospacing="1" w:after="100" w:afterAutospacing="1"/>
    </w:pPr>
    <w:rPr>
      <w:rFonts w:ascii="Times New Roman" w:hAnsi="Times New Roman"/>
      <w:lang w:val="en-GB" w:eastAsia="en-GB"/>
    </w:rPr>
  </w:style>
  <w:style w:type="paragraph" w:styleId="ListParagraph">
    <w:name w:val="List Paragraph"/>
    <w:basedOn w:val="Normal"/>
    <w:uiPriority w:val="34"/>
    <w:qFormat/>
    <w:rsid w:val="002B317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62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78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05D5447-FD01-5A4E-8B1E-A9A5772C0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5</TotalTime>
  <Pages>3</Pages>
  <Words>398</Words>
  <Characters>2272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Programme </vt:lpstr>
      <vt:lpstr>Assessment Structure</vt:lpstr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College)</cp:lastModifiedBy>
  <cp:revision>4</cp:revision>
  <cp:lastPrinted>2017-12-12T06:46:00Z</cp:lastPrinted>
  <dcterms:created xsi:type="dcterms:W3CDTF">2017-12-13T07:52:00Z</dcterms:created>
  <dcterms:modified xsi:type="dcterms:W3CDTF">2018-05-11T01:27:00Z</dcterms:modified>
</cp:coreProperties>
</file>