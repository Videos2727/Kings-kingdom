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D355DF" w14:textId="77777777" w:rsidR="005872A5" w:rsidRPr="00001226" w:rsidRDefault="00496F81" w:rsidP="00496F81">
      <w:pPr>
        <w:jc w:val="center"/>
        <w:rPr>
          <w:rFonts w:ascii="Arial" w:hAnsi="Arial"/>
          <w:b/>
        </w:rPr>
      </w:pPr>
      <w:r w:rsidRPr="00001226">
        <w:rPr>
          <w:rFonts w:ascii="Arial" w:hAnsi="Arial"/>
          <w:b/>
        </w:rPr>
        <w:t>YEAR 10 SCIENCE</w:t>
      </w:r>
    </w:p>
    <w:p w14:paraId="5D920927" w14:textId="77777777" w:rsidR="00496F81" w:rsidRPr="00001226" w:rsidRDefault="00496F81" w:rsidP="00496F81">
      <w:pPr>
        <w:jc w:val="center"/>
        <w:rPr>
          <w:rFonts w:ascii="Arial" w:hAnsi="Arial"/>
          <w:b/>
        </w:rPr>
      </w:pPr>
      <w:r w:rsidRPr="00001226">
        <w:rPr>
          <w:rFonts w:ascii="Arial" w:hAnsi="Arial"/>
          <w:b/>
        </w:rPr>
        <w:t>EARTH AND SPACE SCIENCES</w:t>
      </w:r>
    </w:p>
    <w:p w14:paraId="4675FF66" w14:textId="77777777" w:rsidR="00496F81" w:rsidRPr="00001226" w:rsidRDefault="00496F81" w:rsidP="00496F81">
      <w:pPr>
        <w:jc w:val="center"/>
        <w:rPr>
          <w:rFonts w:ascii="Arial" w:hAnsi="Arial"/>
          <w:b/>
        </w:rPr>
      </w:pPr>
      <w:r w:rsidRPr="00001226">
        <w:rPr>
          <w:rFonts w:ascii="Arial" w:hAnsi="Arial"/>
          <w:b/>
        </w:rPr>
        <w:t>REVISION</w:t>
      </w:r>
    </w:p>
    <w:p w14:paraId="37D3CAEA" w14:textId="77777777" w:rsidR="00496F81" w:rsidRPr="00001226" w:rsidRDefault="00496F81" w:rsidP="00222BC9">
      <w:pPr>
        <w:rPr>
          <w:rFonts w:ascii="Arial" w:hAnsi="Arial"/>
        </w:rPr>
      </w:pPr>
    </w:p>
    <w:p w14:paraId="531C4B33" w14:textId="77777777" w:rsidR="00F2414F" w:rsidRPr="00001226" w:rsidRDefault="00F2414F" w:rsidP="00F2414F">
      <w:pPr>
        <w:rPr>
          <w:rFonts w:ascii="Arial" w:hAnsi="Arial"/>
        </w:rPr>
      </w:pPr>
      <w:r w:rsidRPr="00001226">
        <w:rPr>
          <w:rFonts w:ascii="Arial" w:hAnsi="Arial"/>
        </w:rPr>
        <w:t>1.</w:t>
      </w:r>
      <w:r w:rsidRPr="00001226">
        <w:rPr>
          <w:rFonts w:ascii="Arial" w:hAnsi="Arial"/>
        </w:rPr>
        <w:tab/>
        <w:t>Complete the following table.</w:t>
      </w:r>
    </w:p>
    <w:p w14:paraId="7F7DB558" w14:textId="77777777" w:rsidR="00F2414F" w:rsidRPr="00001226" w:rsidRDefault="00F2414F" w:rsidP="00F2414F">
      <w:pPr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1"/>
        <w:gridCol w:w="8297"/>
      </w:tblGrid>
      <w:tr w:rsidR="00F2414F" w:rsidRPr="00001226" w14:paraId="2B2AB89D" w14:textId="77777777" w:rsidTr="00F2414F">
        <w:trPr>
          <w:trHeight w:val="284"/>
        </w:trPr>
        <w:tc>
          <w:tcPr>
            <w:tcW w:w="1242" w:type="dxa"/>
            <w:vAlign w:val="center"/>
          </w:tcPr>
          <w:p w14:paraId="14A2FEA9" w14:textId="77777777" w:rsidR="00F2414F" w:rsidRPr="00001226" w:rsidRDefault="00F2414F" w:rsidP="00F2414F">
            <w:pPr>
              <w:jc w:val="center"/>
              <w:rPr>
                <w:rFonts w:ascii="Arial" w:hAnsi="Arial"/>
                <w:b/>
              </w:rPr>
            </w:pPr>
            <w:r w:rsidRPr="00001226">
              <w:rPr>
                <w:rFonts w:ascii="Arial" w:hAnsi="Arial"/>
                <w:b/>
              </w:rPr>
              <w:t>TERM</w:t>
            </w:r>
          </w:p>
        </w:tc>
        <w:tc>
          <w:tcPr>
            <w:tcW w:w="8607" w:type="dxa"/>
            <w:vAlign w:val="center"/>
          </w:tcPr>
          <w:p w14:paraId="4C105F74" w14:textId="77777777" w:rsidR="00F2414F" w:rsidRPr="00001226" w:rsidRDefault="00F2414F" w:rsidP="00F2414F">
            <w:pPr>
              <w:jc w:val="center"/>
              <w:rPr>
                <w:rFonts w:ascii="Arial" w:hAnsi="Arial"/>
                <w:b/>
              </w:rPr>
            </w:pPr>
            <w:r w:rsidRPr="00001226">
              <w:rPr>
                <w:rFonts w:ascii="Arial" w:hAnsi="Arial"/>
                <w:b/>
              </w:rPr>
              <w:t>DEFINITION</w:t>
            </w:r>
          </w:p>
        </w:tc>
      </w:tr>
      <w:tr w:rsidR="00F2414F" w:rsidRPr="00001226" w14:paraId="27C16D45" w14:textId="77777777" w:rsidTr="00245E41">
        <w:trPr>
          <w:trHeight w:val="680"/>
        </w:trPr>
        <w:tc>
          <w:tcPr>
            <w:tcW w:w="1242" w:type="dxa"/>
            <w:vAlign w:val="center"/>
          </w:tcPr>
          <w:p w14:paraId="20F91FDA" w14:textId="77777777" w:rsidR="00F2414F" w:rsidRPr="00001226" w:rsidRDefault="00F2414F" w:rsidP="00F2414F">
            <w:pPr>
              <w:rPr>
                <w:rFonts w:ascii="Arial" w:hAnsi="Arial"/>
              </w:rPr>
            </w:pPr>
            <w:r w:rsidRPr="00001226">
              <w:rPr>
                <w:rFonts w:ascii="Arial" w:hAnsi="Arial"/>
              </w:rPr>
              <w:t>light year</w:t>
            </w:r>
          </w:p>
        </w:tc>
        <w:tc>
          <w:tcPr>
            <w:tcW w:w="8607" w:type="dxa"/>
            <w:vAlign w:val="center"/>
          </w:tcPr>
          <w:p w14:paraId="1047A63F" w14:textId="77777777" w:rsidR="00F2414F" w:rsidRPr="00001226" w:rsidRDefault="00F2414F" w:rsidP="00F2414F">
            <w:pPr>
              <w:rPr>
                <w:rFonts w:ascii="Arial" w:hAnsi="Arial"/>
              </w:rPr>
            </w:pPr>
          </w:p>
        </w:tc>
      </w:tr>
      <w:tr w:rsidR="00F2414F" w:rsidRPr="00001226" w14:paraId="7CAED1A0" w14:textId="77777777" w:rsidTr="00245E41">
        <w:trPr>
          <w:trHeight w:val="680"/>
        </w:trPr>
        <w:tc>
          <w:tcPr>
            <w:tcW w:w="1242" w:type="dxa"/>
            <w:vAlign w:val="center"/>
          </w:tcPr>
          <w:p w14:paraId="4289B440" w14:textId="77777777" w:rsidR="00F2414F" w:rsidRPr="00001226" w:rsidRDefault="00F2414F" w:rsidP="00F2414F">
            <w:pPr>
              <w:rPr>
                <w:rFonts w:ascii="Arial" w:hAnsi="Arial"/>
              </w:rPr>
            </w:pPr>
            <w:r w:rsidRPr="00001226">
              <w:rPr>
                <w:rFonts w:ascii="Arial" w:hAnsi="Arial"/>
              </w:rPr>
              <w:t>constellation</w:t>
            </w:r>
          </w:p>
        </w:tc>
        <w:tc>
          <w:tcPr>
            <w:tcW w:w="8607" w:type="dxa"/>
            <w:vAlign w:val="center"/>
          </w:tcPr>
          <w:p w14:paraId="37D4E054" w14:textId="77777777" w:rsidR="00F2414F" w:rsidRPr="00001226" w:rsidRDefault="00F2414F" w:rsidP="00F2414F">
            <w:pPr>
              <w:rPr>
                <w:rFonts w:ascii="Arial" w:hAnsi="Arial"/>
              </w:rPr>
            </w:pPr>
          </w:p>
        </w:tc>
      </w:tr>
      <w:tr w:rsidR="00F2414F" w:rsidRPr="00001226" w14:paraId="0F7398B3" w14:textId="77777777" w:rsidTr="00245E41">
        <w:trPr>
          <w:trHeight w:val="680"/>
        </w:trPr>
        <w:tc>
          <w:tcPr>
            <w:tcW w:w="1242" w:type="dxa"/>
            <w:vAlign w:val="center"/>
          </w:tcPr>
          <w:p w14:paraId="59ACE288" w14:textId="77777777" w:rsidR="00F2414F" w:rsidRPr="00001226" w:rsidRDefault="00F2414F" w:rsidP="00F2414F">
            <w:pPr>
              <w:rPr>
                <w:rFonts w:ascii="Arial" w:hAnsi="Arial"/>
              </w:rPr>
            </w:pPr>
            <w:r w:rsidRPr="00001226">
              <w:rPr>
                <w:rFonts w:ascii="Arial" w:hAnsi="Arial"/>
              </w:rPr>
              <w:t>galaxy</w:t>
            </w:r>
          </w:p>
        </w:tc>
        <w:tc>
          <w:tcPr>
            <w:tcW w:w="8607" w:type="dxa"/>
            <w:vAlign w:val="center"/>
          </w:tcPr>
          <w:p w14:paraId="587B5B8A" w14:textId="77777777" w:rsidR="00F2414F" w:rsidRPr="00001226" w:rsidRDefault="00F2414F" w:rsidP="00F2414F">
            <w:pPr>
              <w:rPr>
                <w:rFonts w:ascii="Arial" w:hAnsi="Arial"/>
              </w:rPr>
            </w:pPr>
          </w:p>
        </w:tc>
      </w:tr>
      <w:tr w:rsidR="00F2414F" w:rsidRPr="00001226" w14:paraId="5877EB20" w14:textId="77777777" w:rsidTr="00245E41">
        <w:trPr>
          <w:trHeight w:val="680"/>
        </w:trPr>
        <w:tc>
          <w:tcPr>
            <w:tcW w:w="1242" w:type="dxa"/>
            <w:vAlign w:val="center"/>
          </w:tcPr>
          <w:p w14:paraId="60B5BD27" w14:textId="77777777" w:rsidR="00F2414F" w:rsidRPr="00001226" w:rsidRDefault="00F2414F" w:rsidP="00F2414F">
            <w:pPr>
              <w:rPr>
                <w:rFonts w:ascii="Arial" w:hAnsi="Arial"/>
              </w:rPr>
            </w:pPr>
            <w:r w:rsidRPr="00001226">
              <w:rPr>
                <w:rFonts w:ascii="Arial" w:hAnsi="Arial"/>
              </w:rPr>
              <w:t>nebula</w:t>
            </w:r>
          </w:p>
        </w:tc>
        <w:tc>
          <w:tcPr>
            <w:tcW w:w="8607" w:type="dxa"/>
            <w:vAlign w:val="center"/>
          </w:tcPr>
          <w:p w14:paraId="37266EDD" w14:textId="77777777" w:rsidR="00F2414F" w:rsidRPr="00001226" w:rsidRDefault="00F2414F" w:rsidP="00F2414F">
            <w:pPr>
              <w:rPr>
                <w:rFonts w:ascii="Arial" w:hAnsi="Arial"/>
              </w:rPr>
            </w:pPr>
          </w:p>
        </w:tc>
      </w:tr>
      <w:tr w:rsidR="00F2414F" w:rsidRPr="00001226" w14:paraId="03015A1E" w14:textId="77777777" w:rsidTr="00245E41">
        <w:trPr>
          <w:trHeight w:val="680"/>
        </w:trPr>
        <w:tc>
          <w:tcPr>
            <w:tcW w:w="1242" w:type="dxa"/>
            <w:vAlign w:val="center"/>
          </w:tcPr>
          <w:p w14:paraId="0B841879" w14:textId="77777777" w:rsidR="00F2414F" w:rsidRPr="00001226" w:rsidRDefault="00F2414F" w:rsidP="00F2414F">
            <w:pPr>
              <w:rPr>
                <w:rFonts w:ascii="Arial" w:hAnsi="Arial"/>
              </w:rPr>
            </w:pPr>
            <w:r w:rsidRPr="00001226">
              <w:rPr>
                <w:rFonts w:ascii="Arial" w:hAnsi="Arial"/>
              </w:rPr>
              <w:t>nova</w:t>
            </w:r>
          </w:p>
        </w:tc>
        <w:tc>
          <w:tcPr>
            <w:tcW w:w="8607" w:type="dxa"/>
            <w:vAlign w:val="center"/>
          </w:tcPr>
          <w:p w14:paraId="65AB985F" w14:textId="77777777" w:rsidR="00F2414F" w:rsidRPr="00001226" w:rsidRDefault="00F2414F" w:rsidP="00F2414F">
            <w:pPr>
              <w:rPr>
                <w:rFonts w:ascii="Arial" w:hAnsi="Arial"/>
              </w:rPr>
            </w:pPr>
          </w:p>
        </w:tc>
      </w:tr>
      <w:tr w:rsidR="00F2414F" w:rsidRPr="00001226" w14:paraId="3C655A32" w14:textId="77777777" w:rsidTr="00245E41">
        <w:trPr>
          <w:trHeight w:val="680"/>
        </w:trPr>
        <w:tc>
          <w:tcPr>
            <w:tcW w:w="1242" w:type="dxa"/>
            <w:vAlign w:val="center"/>
          </w:tcPr>
          <w:p w14:paraId="65EAF010" w14:textId="77777777" w:rsidR="00F2414F" w:rsidRPr="00001226" w:rsidRDefault="00F2414F" w:rsidP="00F2414F">
            <w:pPr>
              <w:rPr>
                <w:rFonts w:ascii="Arial" w:hAnsi="Arial"/>
              </w:rPr>
            </w:pPr>
            <w:r w:rsidRPr="00001226">
              <w:rPr>
                <w:rFonts w:ascii="Arial" w:hAnsi="Arial"/>
              </w:rPr>
              <w:t>protostar</w:t>
            </w:r>
          </w:p>
        </w:tc>
        <w:tc>
          <w:tcPr>
            <w:tcW w:w="8607" w:type="dxa"/>
            <w:vAlign w:val="center"/>
          </w:tcPr>
          <w:p w14:paraId="01087461" w14:textId="77777777" w:rsidR="00F2414F" w:rsidRPr="00001226" w:rsidRDefault="00F2414F" w:rsidP="00F2414F">
            <w:pPr>
              <w:rPr>
                <w:rFonts w:ascii="Arial" w:hAnsi="Arial"/>
              </w:rPr>
            </w:pPr>
          </w:p>
        </w:tc>
      </w:tr>
      <w:tr w:rsidR="00F2414F" w:rsidRPr="00001226" w14:paraId="6554A1BF" w14:textId="77777777" w:rsidTr="00245E41">
        <w:trPr>
          <w:trHeight w:val="680"/>
        </w:trPr>
        <w:tc>
          <w:tcPr>
            <w:tcW w:w="1242" w:type="dxa"/>
            <w:vAlign w:val="center"/>
          </w:tcPr>
          <w:p w14:paraId="17420968" w14:textId="77777777" w:rsidR="00F2414F" w:rsidRPr="00001226" w:rsidRDefault="00F2414F" w:rsidP="00F2414F">
            <w:pPr>
              <w:rPr>
                <w:rFonts w:ascii="Arial" w:hAnsi="Arial"/>
              </w:rPr>
            </w:pPr>
            <w:r w:rsidRPr="00001226">
              <w:rPr>
                <w:rFonts w:ascii="Arial" w:hAnsi="Arial"/>
              </w:rPr>
              <w:t>red giant</w:t>
            </w:r>
          </w:p>
        </w:tc>
        <w:tc>
          <w:tcPr>
            <w:tcW w:w="8607" w:type="dxa"/>
            <w:vAlign w:val="center"/>
          </w:tcPr>
          <w:p w14:paraId="5B6FA688" w14:textId="77777777" w:rsidR="00F2414F" w:rsidRPr="00001226" w:rsidRDefault="00F2414F" w:rsidP="00F2414F">
            <w:pPr>
              <w:rPr>
                <w:rFonts w:ascii="Arial" w:hAnsi="Arial"/>
              </w:rPr>
            </w:pPr>
          </w:p>
        </w:tc>
      </w:tr>
      <w:tr w:rsidR="00F2414F" w:rsidRPr="00001226" w14:paraId="25749423" w14:textId="77777777" w:rsidTr="00245E41">
        <w:trPr>
          <w:trHeight w:val="680"/>
        </w:trPr>
        <w:tc>
          <w:tcPr>
            <w:tcW w:w="1242" w:type="dxa"/>
            <w:vAlign w:val="center"/>
          </w:tcPr>
          <w:p w14:paraId="7ACDFD44" w14:textId="77777777" w:rsidR="00F2414F" w:rsidRPr="00001226" w:rsidRDefault="00F2414F" w:rsidP="00F2414F">
            <w:pPr>
              <w:rPr>
                <w:rFonts w:ascii="Arial" w:hAnsi="Arial"/>
              </w:rPr>
            </w:pPr>
            <w:r w:rsidRPr="00001226">
              <w:rPr>
                <w:rFonts w:ascii="Arial" w:hAnsi="Arial"/>
              </w:rPr>
              <w:t>neutron star</w:t>
            </w:r>
          </w:p>
        </w:tc>
        <w:tc>
          <w:tcPr>
            <w:tcW w:w="8607" w:type="dxa"/>
            <w:vAlign w:val="center"/>
          </w:tcPr>
          <w:p w14:paraId="4B7A1496" w14:textId="77777777" w:rsidR="00F2414F" w:rsidRPr="00001226" w:rsidRDefault="00F2414F" w:rsidP="00F2414F">
            <w:pPr>
              <w:rPr>
                <w:rFonts w:ascii="Arial" w:hAnsi="Arial"/>
              </w:rPr>
            </w:pPr>
          </w:p>
        </w:tc>
      </w:tr>
      <w:tr w:rsidR="00F2414F" w:rsidRPr="00001226" w14:paraId="79D411E7" w14:textId="77777777" w:rsidTr="00245E41">
        <w:trPr>
          <w:trHeight w:val="680"/>
        </w:trPr>
        <w:tc>
          <w:tcPr>
            <w:tcW w:w="1242" w:type="dxa"/>
            <w:vAlign w:val="center"/>
          </w:tcPr>
          <w:p w14:paraId="0463CDCC" w14:textId="77777777" w:rsidR="00F2414F" w:rsidRPr="00001226" w:rsidRDefault="00F2414F" w:rsidP="00F2414F">
            <w:pPr>
              <w:rPr>
                <w:rFonts w:ascii="Arial" w:hAnsi="Arial"/>
              </w:rPr>
            </w:pPr>
            <w:r w:rsidRPr="00001226">
              <w:rPr>
                <w:rFonts w:ascii="Arial" w:hAnsi="Arial"/>
              </w:rPr>
              <w:t>black hole</w:t>
            </w:r>
          </w:p>
        </w:tc>
        <w:tc>
          <w:tcPr>
            <w:tcW w:w="8607" w:type="dxa"/>
            <w:vAlign w:val="center"/>
          </w:tcPr>
          <w:p w14:paraId="03DABEBD" w14:textId="77777777" w:rsidR="00F2414F" w:rsidRPr="00001226" w:rsidRDefault="00F2414F" w:rsidP="00F2414F">
            <w:pPr>
              <w:rPr>
                <w:rFonts w:ascii="Arial" w:hAnsi="Arial"/>
              </w:rPr>
            </w:pPr>
          </w:p>
        </w:tc>
      </w:tr>
      <w:tr w:rsidR="00F2414F" w:rsidRPr="00001226" w14:paraId="039CCFC5" w14:textId="77777777" w:rsidTr="00245E41">
        <w:trPr>
          <w:trHeight w:val="680"/>
        </w:trPr>
        <w:tc>
          <w:tcPr>
            <w:tcW w:w="1242" w:type="dxa"/>
            <w:vAlign w:val="center"/>
          </w:tcPr>
          <w:p w14:paraId="57BFC26D" w14:textId="77777777" w:rsidR="00F2414F" w:rsidRPr="00001226" w:rsidRDefault="00F2414F" w:rsidP="00F2414F">
            <w:pPr>
              <w:rPr>
                <w:rFonts w:ascii="Arial" w:hAnsi="Arial"/>
              </w:rPr>
            </w:pPr>
            <w:r w:rsidRPr="00001226">
              <w:rPr>
                <w:rFonts w:ascii="Arial" w:hAnsi="Arial"/>
              </w:rPr>
              <w:t>black dwarf</w:t>
            </w:r>
          </w:p>
        </w:tc>
        <w:tc>
          <w:tcPr>
            <w:tcW w:w="8607" w:type="dxa"/>
            <w:vAlign w:val="center"/>
          </w:tcPr>
          <w:p w14:paraId="7292C502" w14:textId="77777777" w:rsidR="00F2414F" w:rsidRPr="00001226" w:rsidRDefault="00F2414F" w:rsidP="00F2414F">
            <w:pPr>
              <w:rPr>
                <w:rFonts w:ascii="Arial" w:hAnsi="Arial"/>
              </w:rPr>
            </w:pPr>
          </w:p>
        </w:tc>
      </w:tr>
    </w:tbl>
    <w:p w14:paraId="31DB7DBA" w14:textId="77777777" w:rsidR="00F2414F" w:rsidRPr="00001226" w:rsidRDefault="00F2414F" w:rsidP="00F2414F">
      <w:pPr>
        <w:rPr>
          <w:rFonts w:ascii="Arial" w:hAnsi="Arial"/>
        </w:rPr>
      </w:pPr>
    </w:p>
    <w:p w14:paraId="4C731526" w14:textId="77777777" w:rsidR="00F2414F" w:rsidRPr="00001226" w:rsidRDefault="00F2414F" w:rsidP="00F2414F">
      <w:pPr>
        <w:rPr>
          <w:rFonts w:ascii="Arial" w:hAnsi="Arial"/>
        </w:rPr>
      </w:pPr>
      <w:r w:rsidRPr="00001226">
        <w:rPr>
          <w:rFonts w:ascii="Arial" w:hAnsi="Arial"/>
        </w:rPr>
        <w:t>2.</w:t>
      </w:r>
      <w:r w:rsidRPr="00001226">
        <w:rPr>
          <w:rFonts w:ascii="Arial" w:hAnsi="Arial"/>
        </w:rPr>
        <w:tab/>
        <w:t xml:space="preserve">Light travels at 300,000 km/sec.  </w:t>
      </w:r>
      <w:r w:rsidR="0032598A" w:rsidRPr="00001226">
        <w:rPr>
          <w:rFonts w:ascii="Arial" w:hAnsi="Arial"/>
        </w:rPr>
        <w:t>A star is 65.0</w:t>
      </w:r>
      <w:r w:rsidRPr="00001226">
        <w:rPr>
          <w:rFonts w:ascii="Arial" w:hAnsi="Arial"/>
        </w:rPr>
        <w:t xml:space="preserve"> light years away.</w:t>
      </w:r>
    </w:p>
    <w:p w14:paraId="75FF1EB4" w14:textId="77777777" w:rsidR="00F2414F" w:rsidRPr="00001226" w:rsidRDefault="00F2414F" w:rsidP="00F2414F">
      <w:pPr>
        <w:rPr>
          <w:rFonts w:ascii="Arial" w:hAnsi="Arial"/>
        </w:rPr>
      </w:pPr>
    </w:p>
    <w:p w14:paraId="5749DFAB" w14:textId="77777777" w:rsidR="00146A03" w:rsidRPr="00001226" w:rsidRDefault="00F2414F" w:rsidP="00F2414F">
      <w:pPr>
        <w:rPr>
          <w:rFonts w:ascii="Arial" w:hAnsi="Arial"/>
        </w:rPr>
      </w:pPr>
      <w:r w:rsidRPr="00001226">
        <w:rPr>
          <w:rFonts w:ascii="Arial" w:hAnsi="Arial"/>
        </w:rPr>
        <w:tab/>
        <w:t>(a)</w:t>
      </w:r>
      <w:r w:rsidRPr="00001226">
        <w:rPr>
          <w:rFonts w:ascii="Arial" w:hAnsi="Arial"/>
        </w:rPr>
        <w:tab/>
        <w:t xml:space="preserve">How many seconds are there in </w:t>
      </w:r>
      <w:r w:rsidR="0032598A" w:rsidRPr="00001226">
        <w:rPr>
          <w:rFonts w:ascii="Arial" w:hAnsi="Arial"/>
        </w:rPr>
        <w:t>65.0</w:t>
      </w:r>
      <w:r w:rsidRPr="00001226">
        <w:rPr>
          <w:rFonts w:ascii="Arial" w:hAnsi="Arial"/>
        </w:rPr>
        <w:t xml:space="preserve"> years?  </w:t>
      </w:r>
    </w:p>
    <w:p w14:paraId="48167BC3" w14:textId="77777777" w:rsidR="00F2414F" w:rsidRPr="00001226" w:rsidRDefault="00146A03" w:rsidP="00F2414F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="00F2414F" w:rsidRPr="00001226">
        <w:rPr>
          <w:rFonts w:ascii="Arial" w:hAnsi="Arial"/>
        </w:rPr>
        <w:t>(365 days x 24 hours x 60 mins x 60 secs)</w:t>
      </w:r>
    </w:p>
    <w:p w14:paraId="2196BD1C" w14:textId="77777777" w:rsidR="00F2414F" w:rsidRPr="00001226" w:rsidRDefault="00F2414F" w:rsidP="00F2414F">
      <w:pPr>
        <w:rPr>
          <w:rFonts w:ascii="Arial" w:hAnsi="Arial"/>
        </w:rPr>
      </w:pPr>
    </w:p>
    <w:p w14:paraId="2EE1A9C6" w14:textId="77777777" w:rsidR="00F2414F" w:rsidRPr="00001226" w:rsidRDefault="00146A03" w:rsidP="00F2414F">
      <w:pPr>
        <w:rPr>
          <w:rFonts w:ascii="Arial" w:hAnsi="Arial"/>
        </w:rPr>
      </w:pPr>
      <w:r w:rsidRPr="00001226">
        <w:rPr>
          <w:rFonts w:ascii="Arial" w:hAnsi="Arial"/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CF74337" wp14:editId="44DA72DE">
                <wp:simplePos x="0" y="0"/>
                <wp:positionH relativeFrom="column">
                  <wp:posOffset>5029200</wp:posOffset>
                </wp:positionH>
                <wp:positionV relativeFrom="paragraph">
                  <wp:posOffset>66040</wp:posOffset>
                </wp:positionV>
                <wp:extent cx="1320800" cy="1033145"/>
                <wp:effectExtent l="25400" t="25400" r="50800" b="33655"/>
                <wp:wrapThrough wrapText="bothSides">
                  <wp:wrapPolygon edited="0">
                    <wp:start x="9969" y="-531"/>
                    <wp:lineTo x="1246" y="16462"/>
                    <wp:lineTo x="-415" y="16993"/>
                    <wp:lineTo x="-415" y="21773"/>
                    <wp:lineTo x="22015" y="21773"/>
                    <wp:lineTo x="21600" y="20179"/>
                    <wp:lineTo x="12046" y="-531"/>
                    <wp:lineTo x="9969" y="-531"/>
                  </wp:wrapPolygon>
                </wp:wrapThrough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23" name="AutoShape 24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25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7578FB" w14:textId="77777777" w:rsidR="00513299" w:rsidRPr="006476CE" w:rsidRDefault="0051329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3460A7" w14:textId="77777777" w:rsidR="00513299" w:rsidRDefault="00513299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44E25D" w14:textId="77777777" w:rsidR="00513299" w:rsidRDefault="00513299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" o:spid="_x0000_s1026" style="position:absolute;margin-left:396pt;margin-top:5.2pt;width:104pt;height:81.35pt;z-index:251658240" coordorigin="5066,2576" coordsize="2080,16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">
                <v:shapetype id="_x0000_t5" coordsize="21600,21600" o:spt="5" adj="10800" path="m@0,0l0,21600,21600,21600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4" o:spid="_x0000_s1027" type="#_x0000_t5" style="position:absolute;left:5066;top:2576;width:2080;height:162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GhsjxAAA&#10;ANsAAAAPAAAAZHJzL2Rvd25yZXYueG1sRI/NasJAFIX3Qt9huIXudNJERFLH0JYWXdSFaRW6u2Su&#10;ydDMnZAZNb59RxBcHs7Px1kUg23FiXpvHCt4niQgiCunDdcKfr4/x3MQPiBrbB2Tggt5KJYPowXm&#10;2p15S6cy1CKOsM9RQRNCl0vpq4Ys+onriKN3cL3FEGVfS93jOY7bVqZJMpMWDUdCgx29N1T9lUcb&#10;IW+7bLWS4bd0h1lm9uZjM/1KlHp6HF5fQAQawj18a6+1gjSD65f4A+TyH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BobI8QAAADbAAAADwAAAAAAAAAAAAAAAACXAgAAZHJzL2Rv&#10;d25yZXYueG1sUEsFBgAAAAAEAAQA9QAAAIgDAAAAAA==&#10;" adj="11080"/>
                <v:line id="Line 25" o:spid="_x0000_s1028" style="position:absolute;visibility:visible;mso-wrap-style:square" from="5626,3349" to="6599,334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Ap2xzbGAAAA2wAAAA8AAAAAAAAA&#10;AAAAAAAAoQIAAGRycy9kb3ducmV2LnhtbFBLBQYAAAAABAAEAPkAAACUAwAAAAA=&#10;"/>
                <v:line id="Line 26" o:spid="_x0000_s1029" style="position:absolute;visibility:visible;mso-wrap-style:square" from="6079,3363" to="6079,420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TpircYAAADb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GU6Yq3GAAAA2wAAAA8AAAAAAAAA&#10;AAAAAAAAoQIAAGRycy9kb3ducmV2LnhtbFBLBQYAAAAABAAEAPkAAACUAwAAAAA=&#10;"/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27" o:spid="_x0000_s1030" type="#_x0000_t202" style="position:absolute;left:5479;top:3615;width:480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qAwvwQAA&#10;ANsAAAAPAAAAZHJzL2Rvd25yZXYueG1sRI/RisIwFETfBf8hXMEXWVPFrVqNooLiq64fcG2ubbG5&#10;KU209e+NIOzjMDNnmOW6NaV4Uu0KywpGwwgEcWp1wZmCy9/+ZwbCeWSNpWVS8CIH61W3s8RE24ZP&#10;9Dz7TAQIuwQV5N5XiZQuzcmgG9qKOHg3Wxv0QdaZ1DU2AW5KOY6iWBosOCzkWNEup/R+fhgFt2Mz&#10;+J0314O/TE+TeIvF9GpfSvV77WYBwlPr/8Pf9lErGMfw+RJ+gFy9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o6gML8EAAADbAAAADwAAAAAAAAAAAAAAAACXAgAAZHJzL2Rvd25y&#10;ZXYueG1sUEsFBgAAAAAEAAQA9QAAAIUDAAAAAA==&#10;" stroked="f">
                  <v:textbox>
                    <w:txbxContent>
                      <w:p w14:paraId="2D961157" w14:textId="77777777" w:rsidR="00513299" w:rsidRPr="006476CE" w:rsidRDefault="00513299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sp</w:t>
                        </w:r>
                      </w:p>
                    </w:txbxContent>
                  </v:textbox>
                </v:shape>
                <v:shape id="Text Box 28" o:spid="_x0000_s1031" type="#_x0000_t202" style="position:absolute;left:5919;top:2923;width:427;height:4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5Km0wQAA&#10;ANsAAAAPAAAAZHJzL2Rvd25yZXYueG1sRI/RisIwFETfBf8hXMEXWVPFtVqNooLiq64fcG2ubbG5&#10;KU209e+NIOzjMDNnmOW6NaV4Uu0KywpGwwgEcWp1wZmCy9/+ZwbCeWSNpWVS8CIH61W3s8RE24ZP&#10;9Dz7TAQIuwQV5N5XiZQuzcmgG9qKOHg3Wxv0QdaZ1DU2AW5KOY6iqTRYcFjIsaJdTun9/DAKbsdm&#10;8Dtvrgd/iU+T6RaL+GpfSvV77WYBwlPr/8Pf9lErGMfw+RJ+gFy9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OSptMEAAADbAAAADwAAAAAAAAAAAAAAAACXAgAAZHJzL2Rvd25y&#10;ZXYueG1sUEsFBgAAAAAEAAQA9QAAAIUDAAAAAA==&#10;" stroked="f">
                  <v:textbox>
                    <w:txbxContent>
                      <w:p w14:paraId="7123F4F1" w14:textId="77777777" w:rsidR="00513299" w:rsidRDefault="00513299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v:shape id="Text Box 29" o:spid="_x0000_s1032" type="#_x0000_t202" style="position:absolute;left:6265;top:3603;width:428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ez3GvAAA&#10;ANsAAAAPAAAAZHJzL2Rvd25yZXYueG1sRE9LCsIwEN0L3iGM4EY0VfxWo6iguPVzgLEZ22IzKU20&#10;9fZmIbh8vP9q05hCvKlyuWUFw0EEgjixOudUwe166M9BOI+ssbBMCj7kYLNut1YYa1vzmd4Xn4oQ&#10;wi5GBZn3ZSylSzIy6Aa2JA7cw1YGfYBVKnWFdQg3hRxF0VQazDk0ZFjSPqPkeXkZBY9T3Zss6vvR&#10;32bn8XSH+exuP0p1O812CcJT4//in/ukFYzC2PAl/AC5/gI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L17Pca8AAAA2wAAAA8AAAAAAAAAAAAAAAAAlwIAAGRycy9kb3ducmV2Lnht&#10;bFBLBQYAAAAABAAEAPUAAACAAwAAAAA=&#10;" stroked="f">
                  <v:textbox>
                    <w:txbxContent>
                      <w:p w14:paraId="0B78C68D" w14:textId="77777777" w:rsidR="00513299" w:rsidRDefault="00513299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223AD92A" w14:textId="77777777" w:rsidR="00146A03" w:rsidRPr="00001226" w:rsidRDefault="00F2414F" w:rsidP="00F2414F">
      <w:pPr>
        <w:rPr>
          <w:rFonts w:ascii="Arial" w:hAnsi="Arial"/>
        </w:rPr>
      </w:pPr>
      <w:r w:rsidRPr="00001226">
        <w:rPr>
          <w:rFonts w:ascii="Arial" w:hAnsi="Arial"/>
        </w:rPr>
        <w:tab/>
        <w:t>(b)</w:t>
      </w:r>
      <w:r w:rsidRPr="00001226">
        <w:rPr>
          <w:rFonts w:ascii="Arial" w:hAnsi="Arial"/>
        </w:rPr>
        <w:tab/>
        <w:t xml:space="preserve">Calculate how many kilometres are in </w:t>
      </w:r>
      <w:r w:rsidR="0032598A" w:rsidRPr="00001226">
        <w:rPr>
          <w:rFonts w:ascii="Arial" w:hAnsi="Arial"/>
        </w:rPr>
        <w:t>65.0</w:t>
      </w:r>
      <w:r w:rsidRPr="00001226">
        <w:rPr>
          <w:rFonts w:ascii="Arial" w:hAnsi="Arial"/>
        </w:rPr>
        <w:t xml:space="preserve"> light years.  </w:t>
      </w:r>
    </w:p>
    <w:p w14:paraId="46A9D7A1" w14:textId="77777777" w:rsidR="00F2414F" w:rsidRPr="00001226" w:rsidRDefault="00146A03" w:rsidP="00F2414F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="00F2414F" w:rsidRPr="00001226">
        <w:rPr>
          <w:rFonts w:ascii="Arial" w:hAnsi="Arial"/>
        </w:rPr>
        <w:t>(distance = speed x time)</w:t>
      </w:r>
    </w:p>
    <w:p w14:paraId="7CC21E3E" w14:textId="77777777" w:rsidR="00F2414F" w:rsidRPr="00001226" w:rsidRDefault="00F2414F" w:rsidP="00F2414F">
      <w:pPr>
        <w:rPr>
          <w:rFonts w:ascii="Arial" w:hAnsi="Arial"/>
        </w:rPr>
      </w:pPr>
    </w:p>
    <w:p w14:paraId="3E0F19CC" w14:textId="77777777" w:rsidR="00F2414F" w:rsidRPr="00001226" w:rsidRDefault="00F2414F" w:rsidP="00F2414F">
      <w:pPr>
        <w:rPr>
          <w:rFonts w:ascii="Arial" w:hAnsi="Arial"/>
        </w:rPr>
      </w:pPr>
    </w:p>
    <w:p w14:paraId="645D88E4" w14:textId="77777777" w:rsidR="00F2414F" w:rsidRPr="00001226" w:rsidRDefault="00F2414F" w:rsidP="00F2414F">
      <w:pPr>
        <w:rPr>
          <w:rFonts w:ascii="Arial" w:hAnsi="Arial"/>
        </w:rPr>
      </w:pPr>
    </w:p>
    <w:p w14:paraId="73596E3D" w14:textId="77777777" w:rsidR="00146A03" w:rsidRPr="00001226" w:rsidRDefault="00146A03">
      <w:pPr>
        <w:rPr>
          <w:rFonts w:ascii="Arial" w:hAnsi="Arial"/>
        </w:rPr>
      </w:pPr>
      <w:r w:rsidRPr="00001226">
        <w:rPr>
          <w:rFonts w:ascii="Arial" w:hAnsi="Arial"/>
        </w:rPr>
        <w:br w:type="page"/>
      </w:r>
    </w:p>
    <w:p w14:paraId="48E70B14" w14:textId="77777777" w:rsidR="00F2414F" w:rsidRPr="00001226" w:rsidRDefault="00F2414F" w:rsidP="00F2414F">
      <w:pPr>
        <w:rPr>
          <w:rFonts w:ascii="Arial" w:hAnsi="Arial"/>
        </w:rPr>
      </w:pPr>
      <w:r w:rsidRPr="00001226">
        <w:rPr>
          <w:rFonts w:ascii="Arial" w:hAnsi="Arial"/>
        </w:rPr>
        <w:lastRenderedPageBreak/>
        <w:tab/>
        <w:t>(c)</w:t>
      </w:r>
      <w:r w:rsidRPr="00001226">
        <w:rPr>
          <w:rFonts w:ascii="Arial" w:hAnsi="Arial"/>
        </w:rPr>
        <w:tab/>
        <w:t xml:space="preserve">With our current technology, are we likely to be able to travel to this star in the </w:t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  <w:t>near future?  Give a few</w:t>
      </w:r>
      <w:r w:rsidR="00146A03" w:rsidRPr="00001226">
        <w:rPr>
          <w:rFonts w:ascii="Arial" w:hAnsi="Arial"/>
        </w:rPr>
        <w:t xml:space="preserve"> reasons for your answer - a calculation of time would </w:t>
      </w:r>
      <w:r w:rsidR="00146A03" w:rsidRPr="00001226">
        <w:rPr>
          <w:rFonts w:ascii="Arial" w:hAnsi="Arial"/>
        </w:rPr>
        <w:tab/>
      </w:r>
      <w:r w:rsidR="00146A03" w:rsidRPr="00001226">
        <w:rPr>
          <w:rFonts w:ascii="Arial" w:hAnsi="Arial"/>
        </w:rPr>
        <w:tab/>
        <w:t>be very good.</w:t>
      </w:r>
    </w:p>
    <w:p w14:paraId="62A0CDEA" w14:textId="77777777" w:rsidR="00146A03" w:rsidRPr="00001226" w:rsidRDefault="00146A03" w:rsidP="00F2414F">
      <w:pPr>
        <w:rPr>
          <w:rFonts w:ascii="Arial" w:hAnsi="Arial"/>
        </w:rPr>
      </w:pPr>
    </w:p>
    <w:p w14:paraId="4E086711" w14:textId="77777777" w:rsidR="00146A03" w:rsidRPr="00001226" w:rsidRDefault="00146A03" w:rsidP="00F2414F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  <w:t>(Assume the fastest rockets can travel at 100,000 km</w:t>
      </w:r>
      <w:r w:rsidR="001C351D" w:rsidRPr="00001226">
        <w:rPr>
          <w:rFonts w:ascii="Arial" w:hAnsi="Arial"/>
        </w:rPr>
        <w:t>/</w:t>
      </w:r>
      <w:r w:rsidRPr="00001226">
        <w:rPr>
          <w:rFonts w:ascii="Arial" w:hAnsi="Arial"/>
        </w:rPr>
        <w:t>h</w:t>
      </w:r>
      <w:r w:rsidR="001C351D" w:rsidRPr="00001226">
        <w:rPr>
          <w:rFonts w:ascii="Arial" w:hAnsi="Arial"/>
        </w:rPr>
        <w:t xml:space="preserve"> - about 28 km/sec</w:t>
      </w:r>
      <w:r w:rsidRPr="00001226">
        <w:rPr>
          <w:rFonts w:ascii="Arial" w:hAnsi="Arial"/>
        </w:rPr>
        <w:t>.)</w:t>
      </w:r>
    </w:p>
    <w:p w14:paraId="3366E7F2" w14:textId="77777777" w:rsidR="00F2414F" w:rsidRPr="00001226" w:rsidRDefault="00F2414F" w:rsidP="00F2414F">
      <w:pPr>
        <w:rPr>
          <w:rFonts w:ascii="Arial" w:hAnsi="Arial"/>
        </w:rPr>
      </w:pPr>
    </w:p>
    <w:p w14:paraId="0DDCF08E" w14:textId="77777777" w:rsidR="00F2414F" w:rsidRPr="00001226" w:rsidRDefault="00F2414F" w:rsidP="00F2414F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  <w:t>YES  /  NO       (Circle your answer.)</w:t>
      </w:r>
    </w:p>
    <w:p w14:paraId="70052F8E" w14:textId="77777777" w:rsidR="00F2414F" w:rsidRPr="00001226" w:rsidRDefault="00F2414F" w:rsidP="00F2414F">
      <w:pPr>
        <w:rPr>
          <w:rFonts w:ascii="Arial" w:hAnsi="Arial"/>
        </w:rPr>
      </w:pPr>
    </w:p>
    <w:p w14:paraId="11FE4EBA" w14:textId="77777777" w:rsidR="00F2414F" w:rsidRPr="00001226" w:rsidRDefault="00F2414F" w:rsidP="00F2414F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  <w:t xml:space="preserve">Reasons:      </w:t>
      </w:r>
      <w:r w:rsidRPr="00001226">
        <w:rPr>
          <w:rFonts w:ascii="Arial" w:hAnsi="Arial"/>
        </w:rPr>
        <w:tab/>
        <w:t>•</w:t>
      </w:r>
    </w:p>
    <w:p w14:paraId="641EFE06" w14:textId="77777777" w:rsidR="00F2414F" w:rsidRPr="00001226" w:rsidRDefault="00F2414F" w:rsidP="00F2414F">
      <w:pPr>
        <w:rPr>
          <w:rFonts w:ascii="Arial" w:hAnsi="Arial"/>
        </w:rPr>
      </w:pPr>
    </w:p>
    <w:p w14:paraId="14041ED3" w14:textId="77777777" w:rsidR="00F2414F" w:rsidRPr="00001226" w:rsidRDefault="00F2414F" w:rsidP="00F2414F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  <w:t>•</w:t>
      </w:r>
    </w:p>
    <w:p w14:paraId="7D1F34AE" w14:textId="77777777" w:rsidR="00F2414F" w:rsidRPr="00001226" w:rsidRDefault="00F2414F" w:rsidP="00F2414F">
      <w:pPr>
        <w:rPr>
          <w:rFonts w:ascii="Arial" w:hAnsi="Arial"/>
        </w:rPr>
      </w:pPr>
    </w:p>
    <w:p w14:paraId="3134E19C" w14:textId="77777777" w:rsidR="00F2414F" w:rsidRPr="00001226" w:rsidRDefault="00F2414F" w:rsidP="00F2414F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="00146A03" w:rsidRPr="00001226">
        <w:rPr>
          <w:rFonts w:ascii="Arial" w:hAnsi="Arial"/>
        </w:rPr>
        <w:tab/>
      </w:r>
      <w:r w:rsidRPr="00001226">
        <w:rPr>
          <w:rFonts w:ascii="Arial" w:hAnsi="Arial"/>
        </w:rPr>
        <w:t>•</w:t>
      </w:r>
    </w:p>
    <w:p w14:paraId="54BFF4D0" w14:textId="77777777" w:rsidR="00F2414F" w:rsidRPr="00001226" w:rsidRDefault="00F2414F" w:rsidP="00F2414F">
      <w:pPr>
        <w:rPr>
          <w:rFonts w:ascii="Arial" w:hAnsi="Arial"/>
        </w:rPr>
      </w:pPr>
    </w:p>
    <w:p w14:paraId="631FB2EA" w14:textId="77777777" w:rsidR="00406F8F" w:rsidRDefault="00406F8F" w:rsidP="00406F8F">
      <w:pPr>
        <w:rPr>
          <w:rFonts w:ascii="Arial" w:hAnsi="Arial"/>
        </w:rPr>
      </w:pPr>
      <w:r w:rsidRPr="00001226">
        <w:rPr>
          <w:rFonts w:ascii="Arial" w:hAnsi="Arial"/>
        </w:rPr>
        <w:t>3.</w:t>
      </w:r>
      <w:r w:rsidRPr="00001226">
        <w:rPr>
          <w:rFonts w:ascii="Arial" w:hAnsi="Arial"/>
        </w:rPr>
        <w:tab/>
        <w:t>(a)</w:t>
      </w:r>
      <w:r w:rsidRPr="00001226">
        <w:rPr>
          <w:rFonts w:ascii="Arial" w:hAnsi="Arial"/>
        </w:rPr>
        <w:tab/>
        <w:t xml:space="preserve">Name the process responsible for producing the energy released from the Sun. </w:t>
      </w:r>
    </w:p>
    <w:p w14:paraId="521FB5AA" w14:textId="77777777" w:rsidR="0012324C" w:rsidRPr="00001226" w:rsidRDefault="0012324C" w:rsidP="00406F8F">
      <w:pPr>
        <w:rPr>
          <w:rFonts w:ascii="Arial" w:hAnsi="Arial"/>
          <w:u w:val="single"/>
        </w:rPr>
      </w:pPr>
    </w:p>
    <w:p w14:paraId="258921DC" w14:textId="77777777" w:rsidR="00406F8F" w:rsidRDefault="00406F8F" w:rsidP="00406F8F">
      <w:pPr>
        <w:rPr>
          <w:rFonts w:ascii="Arial" w:hAnsi="Arial"/>
        </w:rPr>
      </w:pPr>
    </w:p>
    <w:p w14:paraId="18E4CC5E" w14:textId="77777777" w:rsidR="0012324C" w:rsidRPr="00001226" w:rsidRDefault="0012324C" w:rsidP="00406F8F">
      <w:pPr>
        <w:rPr>
          <w:rFonts w:ascii="Arial" w:hAnsi="Arial"/>
        </w:rPr>
      </w:pPr>
    </w:p>
    <w:p w14:paraId="1C80E4A7" w14:textId="77777777" w:rsidR="0012324C" w:rsidRDefault="00406F8F" w:rsidP="00406F8F">
      <w:pPr>
        <w:rPr>
          <w:rFonts w:ascii="Arial" w:hAnsi="Arial"/>
        </w:rPr>
      </w:pPr>
      <w:r w:rsidRPr="00001226">
        <w:rPr>
          <w:rFonts w:ascii="Arial" w:hAnsi="Arial"/>
        </w:rPr>
        <w:tab/>
        <w:t>(b)</w:t>
      </w:r>
      <w:r w:rsidRPr="00001226">
        <w:rPr>
          <w:rFonts w:ascii="Arial" w:hAnsi="Arial"/>
        </w:rPr>
        <w:tab/>
        <w:t xml:space="preserve">What is the major element found in the Sun?   </w:t>
      </w:r>
    </w:p>
    <w:p w14:paraId="17D09E7B" w14:textId="77777777" w:rsidR="00406F8F" w:rsidRDefault="00406F8F" w:rsidP="00406F8F">
      <w:pPr>
        <w:rPr>
          <w:rFonts w:ascii="Arial" w:hAnsi="Arial"/>
        </w:rPr>
      </w:pPr>
      <w:r w:rsidRPr="00001226">
        <w:rPr>
          <w:rFonts w:ascii="Arial" w:hAnsi="Arial"/>
        </w:rPr>
        <w:tab/>
      </w:r>
    </w:p>
    <w:p w14:paraId="395C96EC" w14:textId="77777777" w:rsidR="0012324C" w:rsidRPr="00001226" w:rsidRDefault="0012324C" w:rsidP="00406F8F">
      <w:pPr>
        <w:rPr>
          <w:rFonts w:ascii="Arial" w:hAnsi="Arial"/>
          <w:u w:val="single"/>
        </w:rPr>
      </w:pPr>
    </w:p>
    <w:p w14:paraId="3016A517" w14:textId="77777777" w:rsidR="00406F8F" w:rsidRPr="00001226" w:rsidRDefault="00406F8F" w:rsidP="00406F8F">
      <w:pPr>
        <w:rPr>
          <w:rFonts w:ascii="Arial" w:hAnsi="Arial"/>
          <w:u w:val="single"/>
        </w:rPr>
      </w:pPr>
    </w:p>
    <w:p w14:paraId="6FC83686" w14:textId="77777777" w:rsidR="00406F8F" w:rsidRDefault="00406F8F" w:rsidP="00406F8F">
      <w:pPr>
        <w:rPr>
          <w:rFonts w:ascii="Arial" w:hAnsi="Arial"/>
        </w:rPr>
      </w:pPr>
      <w:r w:rsidRPr="00001226">
        <w:rPr>
          <w:rFonts w:ascii="Arial" w:hAnsi="Arial"/>
        </w:rPr>
        <w:tab/>
        <w:t>(c)</w:t>
      </w:r>
      <w:r w:rsidRPr="00001226">
        <w:rPr>
          <w:rFonts w:ascii="Arial" w:hAnsi="Arial"/>
        </w:rPr>
        <w:tab/>
        <w:t>Describe how this element is involved in producing energy.</w:t>
      </w:r>
    </w:p>
    <w:p w14:paraId="6EE0A458" w14:textId="77777777" w:rsidR="0012324C" w:rsidRDefault="0012324C" w:rsidP="00406F8F">
      <w:pPr>
        <w:rPr>
          <w:rFonts w:ascii="Arial" w:hAnsi="Arial"/>
        </w:rPr>
      </w:pPr>
    </w:p>
    <w:p w14:paraId="3B0DB2F0" w14:textId="77777777" w:rsidR="0012324C" w:rsidRDefault="0012324C" w:rsidP="00406F8F">
      <w:pPr>
        <w:rPr>
          <w:rFonts w:ascii="Arial" w:hAnsi="Arial"/>
        </w:rPr>
      </w:pPr>
    </w:p>
    <w:p w14:paraId="17967B7B" w14:textId="77777777" w:rsidR="0012324C" w:rsidRDefault="0012324C" w:rsidP="00406F8F">
      <w:pPr>
        <w:rPr>
          <w:rFonts w:ascii="Arial" w:hAnsi="Arial"/>
        </w:rPr>
      </w:pPr>
    </w:p>
    <w:p w14:paraId="030BCC71" w14:textId="77777777" w:rsidR="0012324C" w:rsidRDefault="0012324C" w:rsidP="00406F8F">
      <w:pPr>
        <w:rPr>
          <w:rFonts w:ascii="Arial" w:hAnsi="Arial"/>
        </w:rPr>
      </w:pPr>
    </w:p>
    <w:p w14:paraId="76AECBB6" w14:textId="77777777" w:rsidR="0012324C" w:rsidRDefault="0012324C" w:rsidP="00406F8F">
      <w:pPr>
        <w:rPr>
          <w:rFonts w:ascii="Arial" w:hAnsi="Arial"/>
        </w:rPr>
      </w:pPr>
    </w:p>
    <w:p w14:paraId="2AC9FBF5" w14:textId="77777777" w:rsidR="0012324C" w:rsidRDefault="0012324C" w:rsidP="00406F8F">
      <w:pPr>
        <w:rPr>
          <w:rFonts w:ascii="Arial" w:hAnsi="Arial"/>
        </w:rPr>
      </w:pPr>
    </w:p>
    <w:p w14:paraId="21D3B3B5" w14:textId="77777777" w:rsidR="0012324C" w:rsidRDefault="0012324C" w:rsidP="00406F8F">
      <w:pPr>
        <w:rPr>
          <w:rFonts w:ascii="Arial" w:hAnsi="Arial"/>
        </w:rPr>
      </w:pPr>
    </w:p>
    <w:p w14:paraId="51A1E817" w14:textId="77777777" w:rsidR="0012324C" w:rsidRDefault="0012324C" w:rsidP="00406F8F">
      <w:pPr>
        <w:rPr>
          <w:rFonts w:ascii="Arial" w:hAnsi="Arial"/>
        </w:rPr>
      </w:pPr>
    </w:p>
    <w:p w14:paraId="4B51A32E" w14:textId="77777777" w:rsidR="0012324C" w:rsidRDefault="0012324C" w:rsidP="00406F8F">
      <w:pPr>
        <w:rPr>
          <w:rFonts w:ascii="Arial" w:hAnsi="Arial"/>
        </w:rPr>
      </w:pPr>
    </w:p>
    <w:p w14:paraId="15EDF9F9" w14:textId="77777777" w:rsidR="0012324C" w:rsidRDefault="0012324C" w:rsidP="00406F8F">
      <w:pPr>
        <w:rPr>
          <w:rFonts w:ascii="Arial" w:hAnsi="Arial"/>
        </w:rPr>
      </w:pPr>
    </w:p>
    <w:p w14:paraId="659B8C43" w14:textId="77777777" w:rsidR="0012324C" w:rsidRPr="00001226" w:rsidRDefault="0012324C" w:rsidP="00406F8F">
      <w:pPr>
        <w:rPr>
          <w:rFonts w:ascii="Arial" w:hAnsi="Arial"/>
        </w:rPr>
      </w:pPr>
    </w:p>
    <w:p w14:paraId="1B60D922" w14:textId="77777777" w:rsidR="00406F8F" w:rsidRPr="00001226" w:rsidRDefault="00406F8F" w:rsidP="00406F8F">
      <w:pPr>
        <w:rPr>
          <w:rFonts w:ascii="Arial" w:hAnsi="Arial"/>
        </w:rPr>
      </w:pPr>
    </w:p>
    <w:p w14:paraId="6D76AB51" w14:textId="77777777" w:rsidR="00406F8F" w:rsidRPr="00001226" w:rsidRDefault="00406F8F" w:rsidP="00406F8F">
      <w:pPr>
        <w:rPr>
          <w:rFonts w:ascii="Arial" w:hAnsi="Arial"/>
        </w:rPr>
      </w:pPr>
      <w:r w:rsidRPr="00001226">
        <w:rPr>
          <w:rFonts w:ascii="Arial" w:hAnsi="Arial"/>
        </w:rPr>
        <w:tab/>
        <w:t>(d)</w:t>
      </w:r>
      <w:r w:rsidRPr="00001226">
        <w:rPr>
          <w:rFonts w:ascii="Arial" w:hAnsi="Arial"/>
        </w:rPr>
        <w:tab/>
        <w:t>The Sun loses 5 million tonnes (5.00 x 10</w:t>
      </w:r>
      <w:r w:rsidRPr="00001226">
        <w:rPr>
          <w:rFonts w:ascii="Arial" w:hAnsi="Arial"/>
          <w:vertAlign w:val="superscript"/>
        </w:rPr>
        <w:t>9</w:t>
      </w:r>
      <w:r w:rsidRPr="00001226">
        <w:rPr>
          <w:rFonts w:ascii="Arial" w:hAnsi="Arial"/>
        </w:rPr>
        <w:t xml:space="preserve"> kg) of mass per second.  According </w:t>
      </w:r>
    </w:p>
    <w:p w14:paraId="7C972494" w14:textId="77777777" w:rsidR="00406F8F" w:rsidRDefault="00406F8F" w:rsidP="00406F8F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  <w:t>to Einstein's equation (E = mc</w:t>
      </w:r>
      <w:r w:rsidRPr="00001226">
        <w:rPr>
          <w:rFonts w:ascii="Arial" w:hAnsi="Arial"/>
          <w:vertAlign w:val="superscript"/>
        </w:rPr>
        <w:t>2</w:t>
      </w:r>
      <w:r w:rsidRPr="00001226">
        <w:rPr>
          <w:rFonts w:ascii="Arial" w:hAnsi="Arial"/>
        </w:rPr>
        <w:t>), how much energy</w:t>
      </w:r>
      <w:r w:rsidR="00146A03" w:rsidRPr="00001226">
        <w:rPr>
          <w:rFonts w:ascii="Arial" w:hAnsi="Arial"/>
        </w:rPr>
        <w:t xml:space="preserve"> (in Joules - J)</w:t>
      </w:r>
      <w:r w:rsidRPr="00001226">
        <w:rPr>
          <w:rFonts w:ascii="Arial" w:hAnsi="Arial"/>
        </w:rPr>
        <w:t xml:space="preserve"> is released?</w:t>
      </w:r>
    </w:p>
    <w:p w14:paraId="4D63402B" w14:textId="77777777" w:rsidR="0012324C" w:rsidRDefault="0012324C" w:rsidP="00406F8F">
      <w:pPr>
        <w:rPr>
          <w:rFonts w:ascii="Arial" w:hAnsi="Arial"/>
        </w:rPr>
      </w:pPr>
    </w:p>
    <w:p w14:paraId="73A19BF1" w14:textId="77777777" w:rsidR="0012324C" w:rsidRDefault="0012324C" w:rsidP="00406F8F">
      <w:pPr>
        <w:rPr>
          <w:rFonts w:ascii="Arial" w:hAnsi="Arial"/>
        </w:rPr>
      </w:pPr>
    </w:p>
    <w:p w14:paraId="19E86317" w14:textId="77777777" w:rsidR="0012324C" w:rsidRDefault="0012324C" w:rsidP="00406F8F">
      <w:pPr>
        <w:rPr>
          <w:rFonts w:ascii="Arial" w:hAnsi="Arial"/>
        </w:rPr>
      </w:pPr>
    </w:p>
    <w:p w14:paraId="032E2A9F" w14:textId="77777777" w:rsidR="0012324C" w:rsidRDefault="0012324C" w:rsidP="00406F8F">
      <w:pPr>
        <w:rPr>
          <w:rFonts w:ascii="Arial" w:hAnsi="Arial"/>
        </w:rPr>
      </w:pPr>
    </w:p>
    <w:p w14:paraId="1D25D142" w14:textId="77777777" w:rsidR="0012324C" w:rsidRDefault="0012324C" w:rsidP="00406F8F">
      <w:pPr>
        <w:rPr>
          <w:rFonts w:ascii="Arial" w:hAnsi="Arial"/>
        </w:rPr>
      </w:pPr>
    </w:p>
    <w:p w14:paraId="4ED98CFF" w14:textId="77777777" w:rsidR="0012324C" w:rsidRDefault="0012324C" w:rsidP="00406F8F">
      <w:pPr>
        <w:rPr>
          <w:rFonts w:ascii="Arial" w:hAnsi="Arial"/>
        </w:rPr>
      </w:pPr>
    </w:p>
    <w:p w14:paraId="0B02F013" w14:textId="77777777" w:rsidR="0012324C" w:rsidRDefault="0012324C" w:rsidP="00406F8F">
      <w:pPr>
        <w:rPr>
          <w:rFonts w:ascii="Arial" w:hAnsi="Arial"/>
        </w:rPr>
      </w:pPr>
    </w:p>
    <w:p w14:paraId="0AC0CFCA" w14:textId="77777777" w:rsidR="0012324C" w:rsidRDefault="0012324C" w:rsidP="00406F8F">
      <w:pPr>
        <w:rPr>
          <w:rFonts w:ascii="Arial" w:hAnsi="Arial"/>
        </w:rPr>
      </w:pPr>
    </w:p>
    <w:p w14:paraId="21F0256B" w14:textId="77777777" w:rsidR="0012324C" w:rsidRDefault="0012324C" w:rsidP="00406F8F">
      <w:pPr>
        <w:rPr>
          <w:rFonts w:ascii="Arial" w:hAnsi="Arial"/>
        </w:rPr>
      </w:pPr>
    </w:p>
    <w:p w14:paraId="14D833B8" w14:textId="77777777" w:rsidR="0012324C" w:rsidRDefault="0012324C" w:rsidP="00406F8F">
      <w:pPr>
        <w:rPr>
          <w:rFonts w:ascii="Arial" w:hAnsi="Arial"/>
        </w:rPr>
      </w:pPr>
    </w:p>
    <w:p w14:paraId="4544D603" w14:textId="77777777" w:rsidR="0012324C" w:rsidRDefault="0012324C" w:rsidP="00406F8F">
      <w:pPr>
        <w:rPr>
          <w:rFonts w:ascii="Arial" w:hAnsi="Arial"/>
        </w:rPr>
      </w:pPr>
    </w:p>
    <w:p w14:paraId="7CD30575" w14:textId="77777777" w:rsidR="0012324C" w:rsidRPr="00001226" w:rsidRDefault="0012324C" w:rsidP="00406F8F">
      <w:pPr>
        <w:rPr>
          <w:rFonts w:ascii="Arial" w:hAnsi="Arial"/>
        </w:rPr>
      </w:pPr>
    </w:p>
    <w:p w14:paraId="46854793" w14:textId="77777777" w:rsidR="00406F8F" w:rsidRPr="00001226" w:rsidRDefault="00406F8F" w:rsidP="00406F8F">
      <w:pPr>
        <w:rPr>
          <w:rFonts w:ascii="Arial" w:hAnsi="Arial"/>
        </w:rPr>
      </w:pPr>
    </w:p>
    <w:p w14:paraId="0217A5CD" w14:textId="77777777" w:rsidR="0012324C" w:rsidRDefault="0012324C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60406351" w14:textId="77777777" w:rsidR="00245E41" w:rsidRPr="00001226" w:rsidRDefault="00245E41" w:rsidP="00245E41">
      <w:pPr>
        <w:rPr>
          <w:rFonts w:ascii="Arial" w:hAnsi="Arial"/>
        </w:rPr>
      </w:pPr>
      <w:r w:rsidRPr="00001226">
        <w:rPr>
          <w:rFonts w:ascii="Arial" w:hAnsi="Arial"/>
        </w:rPr>
        <w:t>4.</w:t>
      </w:r>
      <w:r w:rsidRPr="00001226">
        <w:rPr>
          <w:rFonts w:ascii="Arial" w:hAnsi="Arial"/>
        </w:rPr>
        <w:tab/>
        <w:t>How is the surface temperature of a star related to its colour?</w:t>
      </w:r>
    </w:p>
    <w:p w14:paraId="212EFCF6" w14:textId="77777777" w:rsidR="00245E41" w:rsidRPr="00001226" w:rsidRDefault="00245E41" w:rsidP="00245E41">
      <w:pPr>
        <w:rPr>
          <w:rFonts w:ascii="Arial" w:hAnsi="Arial"/>
        </w:rPr>
      </w:pPr>
    </w:p>
    <w:tbl>
      <w:tblPr>
        <w:tblW w:w="0" w:type="auto"/>
        <w:tblInd w:w="2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  <w:gridCol w:w="2549"/>
      </w:tblGrid>
      <w:tr w:rsidR="00245E41" w:rsidRPr="00001226" w14:paraId="6BFE74E1" w14:textId="77777777" w:rsidTr="00146A03">
        <w:trPr>
          <w:trHeight w:val="284"/>
        </w:trPr>
        <w:tc>
          <w:tcPr>
            <w:tcW w:w="1809" w:type="dxa"/>
            <w:vAlign w:val="center"/>
          </w:tcPr>
          <w:p w14:paraId="22AB2E61" w14:textId="77777777" w:rsidR="00245E41" w:rsidRPr="00001226" w:rsidRDefault="00245E41" w:rsidP="00146A03">
            <w:pPr>
              <w:jc w:val="center"/>
              <w:rPr>
                <w:rFonts w:ascii="Arial" w:hAnsi="Arial"/>
                <w:b/>
              </w:rPr>
            </w:pPr>
            <w:r w:rsidRPr="00001226">
              <w:rPr>
                <w:rFonts w:ascii="Arial" w:hAnsi="Arial"/>
                <w:b/>
              </w:rPr>
              <w:t>TEMPERATURE</w:t>
            </w:r>
          </w:p>
        </w:tc>
        <w:tc>
          <w:tcPr>
            <w:tcW w:w="2549" w:type="dxa"/>
            <w:vAlign w:val="center"/>
          </w:tcPr>
          <w:p w14:paraId="1C1EFDE1" w14:textId="77777777" w:rsidR="00245E41" w:rsidRPr="00001226" w:rsidRDefault="00245E41" w:rsidP="00146A03">
            <w:pPr>
              <w:jc w:val="center"/>
              <w:rPr>
                <w:rFonts w:ascii="Arial" w:hAnsi="Arial"/>
                <w:b/>
              </w:rPr>
            </w:pPr>
            <w:r w:rsidRPr="00001226">
              <w:rPr>
                <w:rFonts w:ascii="Arial" w:hAnsi="Arial"/>
                <w:b/>
              </w:rPr>
              <w:t>COLOUR</w:t>
            </w:r>
          </w:p>
        </w:tc>
      </w:tr>
      <w:tr w:rsidR="00245E41" w:rsidRPr="00001226" w14:paraId="3F4330D2" w14:textId="77777777" w:rsidTr="00245E41">
        <w:trPr>
          <w:trHeight w:val="454"/>
        </w:trPr>
        <w:tc>
          <w:tcPr>
            <w:tcW w:w="1809" w:type="dxa"/>
            <w:vAlign w:val="center"/>
          </w:tcPr>
          <w:p w14:paraId="1BD6DB45" w14:textId="77777777" w:rsidR="00245E41" w:rsidRPr="00001226" w:rsidRDefault="00245E41" w:rsidP="00245E41">
            <w:pPr>
              <w:rPr>
                <w:rFonts w:ascii="Arial" w:hAnsi="Arial"/>
              </w:rPr>
            </w:pPr>
            <w:r w:rsidRPr="00001226">
              <w:rPr>
                <w:rFonts w:ascii="Arial" w:hAnsi="Arial"/>
              </w:rPr>
              <w:t>cool</w:t>
            </w:r>
          </w:p>
        </w:tc>
        <w:tc>
          <w:tcPr>
            <w:tcW w:w="2549" w:type="dxa"/>
          </w:tcPr>
          <w:p w14:paraId="1CA69F8A" w14:textId="77777777" w:rsidR="00245E41" w:rsidRPr="00001226" w:rsidRDefault="00245E41" w:rsidP="00245E41">
            <w:pPr>
              <w:rPr>
                <w:rFonts w:ascii="Arial" w:hAnsi="Arial"/>
              </w:rPr>
            </w:pPr>
          </w:p>
        </w:tc>
      </w:tr>
      <w:tr w:rsidR="00245E41" w:rsidRPr="00001226" w14:paraId="1D41E3B3" w14:textId="77777777" w:rsidTr="00245E41">
        <w:trPr>
          <w:trHeight w:val="454"/>
        </w:trPr>
        <w:tc>
          <w:tcPr>
            <w:tcW w:w="1809" w:type="dxa"/>
            <w:vAlign w:val="center"/>
          </w:tcPr>
          <w:p w14:paraId="0FB4D144" w14:textId="77777777" w:rsidR="00245E41" w:rsidRPr="00001226" w:rsidRDefault="00245E41" w:rsidP="00245E41">
            <w:pPr>
              <w:rPr>
                <w:rFonts w:ascii="Arial" w:hAnsi="Arial"/>
              </w:rPr>
            </w:pPr>
            <w:r w:rsidRPr="00001226">
              <w:rPr>
                <w:rFonts w:ascii="Arial" w:hAnsi="Arial"/>
              </w:rPr>
              <w:t>moderate</w:t>
            </w:r>
          </w:p>
        </w:tc>
        <w:tc>
          <w:tcPr>
            <w:tcW w:w="2549" w:type="dxa"/>
          </w:tcPr>
          <w:p w14:paraId="26CCE38A" w14:textId="77777777" w:rsidR="00245E41" w:rsidRPr="00001226" w:rsidRDefault="00245E41" w:rsidP="00245E41">
            <w:pPr>
              <w:rPr>
                <w:rFonts w:ascii="Arial" w:hAnsi="Arial"/>
              </w:rPr>
            </w:pPr>
          </w:p>
        </w:tc>
      </w:tr>
      <w:tr w:rsidR="00245E41" w:rsidRPr="00001226" w14:paraId="1A62B4A9" w14:textId="77777777" w:rsidTr="00245E41">
        <w:trPr>
          <w:trHeight w:val="454"/>
        </w:trPr>
        <w:tc>
          <w:tcPr>
            <w:tcW w:w="1809" w:type="dxa"/>
            <w:vAlign w:val="center"/>
          </w:tcPr>
          <w:p w14:paraId="03C91735" w14:textId="77777777" w:rsidR="00245E41" w:rsidRPr="00001226" w:rsidRDefault="00245E41" w:rsidP="00245E41">
            <w:pPr>
              <w:rPr>
                <w:rFonts w:ascii="Arial" w:hAnsi="Arial"/>
              </w:rPr>
            </w:pPr>
            <w:r w:rsidRPr="00001226">
              <w:rPr>
                <w:rFonts w:ascii="Arial" w:hAnsi="Arial"/>
              </w:rPr>
              <w:t>hot</w:t>
            </w:r>
          </w:p>
        </w:tc>
        <w:tc>
          <w:tcPr>
            <w:tcW w:w="2549" w:type="dxa"/>
          </w:tcPr>
          <w:p w14:paraId="548C032D" w14:textId="77777777" w:rsidR="00245E41" w:rsidRPr="00001226" w:rsidRDefault="00245E41" w:rsidP="00245E41">
            <w:pPr>
              <w:rPr>
                <w:rFonts w:ascii="Arial" w:hAnsi="Arial"/>
              </w:rPr>
            </w:pPr>
          </w:p>
        </w:tc>
      </w:tr>
    </w:tbl>
    <w:p w14:paraId="57B96CAB" w14:textId="77777777" w:rsidR="00245E41" w:rsidRPr="00001226" w:rsidRDefault="00245E41" w:rsidP="00245E41">
      <w:pPr>
        <w:rPr>
          <w:rFonts w:ascii="Arial" w:hAnsi="Arial"/>
        </w:rPr>
      </w:pPr>
    </w:p>
    <w:p w14:paraId="7F8ABB94" w14:textId="77777777" w:rsidR="00245E41" w:rsidRPr="00001226" w:rsidRDefault="00245E41" w:rsidP="00245E41">
      <w:pPr>
        <w:rPr>
          <w:rFonts w:ascii="Arial" w:hAnsi="Arial"/>
        </w:rPr>
      </w:pPr>
    </w:p>
    <w:p w14:paraId="084B0658" w14:textId="77777777" w:rsidR="00245E41" w:rsidRPr="00001226" w:rsidRDefault="00245E41" w:rsidP="00245E41">
      <w:pPr>
        <w:rPr>
          <w:rFonts w:ascii="Arial" w:hAnsi="Arial"/>
        </w:rPr>
      </w:pPr>
      <w:r w:rsidRPr="00001226">
        <w:rPr>
          <w:rFonts w:ascii="Arial" w:hAnsi="Arial"/>
        </w:rPr>
        <w:t>5.</w:t>
      </w:r>
      <w:r w:rsidRPr="00001226">
        <w:rPr>
          <w:rFonts w:ascii="Arial" w:hAnsi="Arial"/>
        </w:rPr>
        <w:tab/>
        <w:t>(a)</w:t>
      </w:r>
      <w:r w:rsidRPr="00001226">
        <w:rPr>
          <w:rFonts w:ascii="Arial" w:hAnsi="Arial"/>
        </w:rPr>
        <w:tab/>
        <w:t>About how old is our Sun?</w:t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  <w:u w:val="single"/>
        </w:rPr>
        <w:tab/>
      </w:r>
      <w:r w:rsidRPr="00001226">
        <w:rPr>
          <w:rFonts w:ascii="Arial" w:hAnsi="Arial"/>
          <w:u w:val="single"/>
        </w:rPr>
        <w:tab/>
      </w:r>
      <w:r w:rsidRPr="00001226">
        <w:rPr>
          <w:rFonts w:ascii="Arial" w:hAnsi="Arial"/>
          <w:u w:val="single"/>
        </w:rPr>
        <w:tab/>
      </w:r>
      <w:r w:rsidRPr="00001226">
        <w:rPr>
          <w:rFonts w:ascii="Arial" w:hAnsi="Arial"/>
          <w:u w:val="single"/>
        </w:rPr>
        <w:tab/>
      </w:r>
      <w:r w:rsidRPr="00001226">
        <w:rPr>
          <w:rFonts w:ascii="Arial" w:hAnsi="Arial"/>
          <w:u w:val="single"/>
        </w:rPr>
        <w:tab/>
      </w:r>
    </w:p>
    <w:p w14:paraId="413F0EE6" w14:textId="77777777" w:rsidR="00245E41" w:rsidRPr="00001226" w:rsidRDefault="00245E41" w:rsidP="00245E41">
      <w:pPr>
        <w:rPr>
          <w:rFonts w:ascii="Arial" w:hAnsi="Arial"/>
        </w:rPr>
      </w:pPr>
    </w:p>
    <w:p w14:paraId="2B2B587C" w14:textId="77777777" w:rsidR="00245E41" w:rsidRPr="00001226" w:rsidRDefault="00245E41" w:rsidP="00245E41">
      <w:pPr>
        <w:rPr>
          <w:rFonts w:ascii="Arial" w:hAnsi="Arial"/>
        </w:rPr>
      </w:pPr>
    </w:p>
    <w:p w14:paraId="38EE591A" w14:textId="77777777" w:rsidR="00245E41" w:rsidRPr="00001226" w:rsidRDefault="00245E41" w:rsidP="00245E41">
      <w:pPr>
        <w:rPr>
          <w:rFonts w:ascii="Arial" w:hAnsi="Arial"/>
          <w:u w:val="single"/>
        </w:rPr>
      </w:pPr>
      <w:r w:rsidRPr="00001226">
        <w:rPr>
          <w:rFonts w:ascii="Arial" w:hAnsi="Arial"/>
        </w:rPr>
        <w:tab/>
        <w:t>(b)</w:t>
      </w:r>
      <w:r w:rsidRPr="00001226">
        <w:rPr>
          <w:rFonts w:ascii="Arial" w:hAnsi="Arial"/>
        </w:rPr>
        <w:tab/>
        <w:t>How much longer will it "live"?</w:t>
      </w:r>
      <w:r w:rsidRPr="00001226">
        <w:rPr>
          <w:rFonts w:ascii="Arial" w:hAnsi="Arial"/>
        </w:rPr>
        <w:tab/>
      </w:r>
      <w:r w:rsidRPr="00001226">
        <w:rPr>
          <w:rFonts w:ascii="Arial" w:hAnsi="Arial"/>
          <w:u w:val="single"/>
        </w:rPr>
        <w:tab/>
      </w:r>
      <w:r w:rsidRPr="00001226">
        <w:rPr>
          <w:rFonts w:ascii="Arial" w:hAnsi="Arial"/>
          <w:u w:val="single"/>
        </w:rPr>
        <w:tab/>
      </w:r>
      <w:r w:rsidRPr="00001226">
        <w:rPr>
          <w:rFonts w:ascii="Arial" w:hAnsi="Arial"/>
          <w:u w:val="single"/>
        </w:rPr>
        <w:tab/>
      </w:r>
      <w:r w:rsidRPr="00001226">
        <w:rPr>
          <w:rFonts w:ascii="Arial" w:hAnsi="Arial"/>
          <w:u w:val="single"/>
        </w:rPr>
        <w:tab/>
      </w:r>
      <w:r w:rsidRPr="00001226">
        <w:rPr>
          <w:rFonts w:ascii="Arial" w:hAnsi="Arial"/>
          <w:u w:val="single"/>
        </w:rPr>
        <w:tab/>
      </w:r>
    </w:p>
    <w:p w14:paraId="2ADCFBEF" w14:textId="77777777" w:rsidR="00245E41" w:rsidRPr="00001226" w:rsidRDefault="00245E41" w:rsidP="00245E41">
      <w:pPr>
        <w:rPr>
          <w:rFonts w:ascii="Arial" w:hAnsi="Arial"/>
        </w:rPr>
      </w:pPr>
    </w:p>
    <w:p w14:paraId="7AB9D038" w14:textId="77777777" w:rsidR="00245E41" w:rsidRPr="00001226" w:rsidRDefault="00245E41" w:rsidP="00245E41">
      <w:pPr>
        <w:rPr>
          <w:rFonts w:ascii="Arial" w:hAnsi="Arial"/>
        </w:rPr>
      </w:pPr>
    </w:p>
    <w:p w14:paraId="4575F0BA" w14:textId="77777777" w:rsidR="00245E41" w:rsidRPr="00001226" w:rsidRDefault="00245E41" w:rsidP="00245E41">
      <w:pPr>
        <w:rPr>
          <w:rFonts w:ascii="Arial" w:hAnsi="Arial"/>
        </w:rPr>
      </w:pPr>
      <w:r w:rsidRPr="00001226">
        <w:rPr>
          <w:rFonts w:ascii="Arial" w:hAnsi="Arial"/>
        </w:rPr>
        <w:t>6.</w:t>
      </w:r>
      <w:r w:rsidRPr="00001226">
        <w:rPr>
          <w:rFonts w:ascii="Arial" w:hAnsi="Arial"/>
        </w:rPr>
        <w:tab/>
        <w:t>Describe how does a nebula become a protostar?</w:t>
      </w:r>
    </w:p>
    <w:p w14:paraId="58A0D720" w14:textId="77777777" w:rsidR="00245E41" w:rsidRPr="00001226" w:rsidRDefault="00245E41" w:rsidP="00245E41">
      <w:pPr>
        <w:rPr>
          <w:rFonts w:ascii="Arial" w:hAnsi="Arial"/>
        </w:rPr>
      </w:pPr>
    </w:p>
    <w:p w14:paraId="2D69D260" w14:textId="77777777" w:rsidR="00245E41" w:rsidRDefault="00245E41" w:rsidP="00245E41">
      <w:pPr>
        <w:rPr>
          <w:rFonts w:ascii="Arial" w:hAnsi="Arial"/>
        </w:rPr>
      </w:pPr>
    </w:p>
    <w:p w14:paraId="4FB867FE" w14:textId="77777777" w:rsidR="0012324C" w:rsidRDefault="0012324C" w:rsidP="00245E41">
      <w:pPr>
        <w:rPr>
          <w:rFonts w:ascii="Arial" w:hAnsi="Arial"/>
        </w:rPr>
      </w:pPr>
    </w:p>
    <w:p w14:paraId="707A612C" w14:textId="77777777" w:rsidR="0012324C" w:rsidRDefault="0012324C" w:rsidP="00245E41">
      <w:pPr>
        <w:rPr>
          <w:rFonts w:ascii="Arial" w:hAnsi="Arial"/>
        </w:rPr>
      </w:pPr>
    </w:p>
    <w:p w14:paraId="21EED663" w14:textId="77777777" w:rsidR="0012324C" w:rsidRDefault="0012324C" w:rsidP="00245E41">
      <w:pPr>
        <w:rPr>
          <w:rFonts w:ascii="Arial" w:hAnsi="Arial"/>
        </w:rPr>
      </w:pPr>
    </w:p>
    <w:p w14:paraId="62A3621D" w14:textId="77777777" w:rsidR="0012324C" w:rsidRDefault="0012324C" w:rsidP="00245E41">
      <w:pPr>
        <w:rPr>
          <w:rFonts w:ascii="Arial" w:hAnsi="Arial"/>
        </w:rPr>
      </w:pPr>
    </w:p>
    <w:p w14:paraId="30F7DDAF" w14:textId="77777777" w:rsidR="0012324C" w:rsidRDefault="0012324C" w:rsidP="00245E41">
      <w:pPr>
        <w:rPr>
          <w:rFonts w:ascii="Arial" w:hAnsi="Arial"/>
        </w:rPr>
      </w:pPr>
    </w:p>
    <w:p w14:paraId="300052AD" w14:textId="77777777" w:rsidR="0012324C" w:rsidRDefault="0012324C" w:rsidP="00245E41">
      <w:pPr>
        <w:rPr>
          <w:rFonts w:ascii="Arial" w:hAnsi="Arial"/>
        </w:rPr>
      </w:pPr>
    </w:p>
    <w:p w14:paraId="177070FF" w14:textId="77777777" w:rsidR="0012324C" w:rsidRDefault="0012324C" w:rsidP="00245E41">
      <w:pPr>
        <w:rPr>
          <w:rFonts w:ascii="Arial" w:hAnsi="Arial"/>
        </w:rPr>
      </w:pPr>
    </w:p>
    <w:p w14:paraId="4FAB9850" w14:textId="77777777" w:rsidR="0012324C" w:rsidRDefault="0012324C" w:rsidP="00245E41">
      <w:pPr>
        <w:rPr>
          <w:rFonts w:ascii="Arial" w:hAnsi="Arial"/>
        </w:rPr>
      </w:pPr>
    </w:p>
    <w:p w14:paraId="04FF1F51" w14:textId="77777777" w:rsidR="0012324C" w:rsidRDefault="0012324C" w:rsidP="00245E41">
      <w:pPr>
        <w:rPr>
          <w:rFonts w:ascii="Arial" w:hAnsi="Arial"/>
        </w:rPr>
      </w:pPr>
    </w:p>
    <w:p w14:paraId="4A610944" w14:textId="77777777" w:rsidR="0012324C" w:rsidRDefault="0012324C" w:rsidP="00245E41">
      <w:pPr>
        <w:rPr>
          <w:rFonts w:ascii="Arial" w:hAnsi="Arial"/>
        </w:rPr>
      </w:pPr>
    </w:p>
    <w:p w14:paraId="07AD614E" w14:textId="77777777" w:rsidR="0012324C" w:rsidRDefault="0012324C" w:rsidP="00245E41">
      <w:pPr>
        <w:rPr>
          <w:rFonts w:ascii="Arial" w:hAnsi="Arial"/>
        </w:rPr>
      </w:pPr>
    </w:p>
    <w:p w14:paraId="217A9A85" w14:textId="77777777" w:rsidR="0012324C" w:rsidRDefault="0012324C" w:rsidP="00245E41">
      <w:pPr>
        <w:rPr>
          <w:rFonts w:ascii="Arial" w:hAnsi="Arial"/>
        </w:rPr>
      </w:pPr>
    </w:p>
    <w:p w14:paraId="7786A818" w14:textId="77777777" w:rsidR="0012324C" w:rsidRPr="00001226" w:rsidRDefault="0012324C" w:rsidP="00245E41">
      <w:pPr>
        <w:rPr>
          <w:rFonts w:ascii="Arial" w:hAnsi="Arial"/>
        </w:rPr>
      </w:pPr>
    </w:p>
    <w:p w14:paraId="03EBA160" w14:textId="77777777" w:rsidR="00245E41" w:rsidRPr="00001226" w:rsidRDefault="00245E41" w:rsidP="00245E41">
      <w:pPr>
        <w:rPr>
          <w:rFonts w:ascii="Arial" w:hAnsi="Arial"/>
        </w:rPr>
      </w:pPr>
      <w:r w:rsidRPr="00001226">
        <w:rPr>
          <w:rFonts w:ascii="Arial" w:hAnsi="Arial"/>
        </w:rPr>
        <w:t>7.</w:t>
      </w:r>
      <w:r w:rsidRPr="00001226">
        <w:rPr>
          <w:rFonts w:ascii="Arial" w:hAnsi="Arial"/>
        </w:rPr>
        <w:tab/>
        <w:t xml:space="preserve">What is the major factor that determines the pathway a star takes in its life once it </w:t>
      </w:r>
      <w:r w:rsidR="00E535E6" w:rsidRPr="00001226">
        <w:rPr>
          <w:rFonts w:ascii="Arial" w:hAnsi="Arial"/>
        </w:rPr>
        <w:tab/>
      </w:r>
      <w:r w:rsidRPr="00001226">
        <w:rPr>
          <w:rFonts w:ascii="Arial" w:hAnsi="Arial"/>
        </w:rPr>
        <w:t>has formed?</w:t>
      </w:r>
    </w:p>
    <w:p w14:paraId="019A8EB6" w14:textId="77777777" w:rsidR="00245E41" w:rsidRDefault="00245E41" w:rsidP="00245E41">
      <w:pPr>
        <w:rPr>
          <w:rFonts w:ascii="Arial" w:hAnsi="Arial"/>
        </w:rPr>
      </w:pPr>
    </w:p>
    <w:p w14:paraId="21617D63" w14:textId="77777777" w:rsidR="0012324C" w:rsidRDefault="0012324C" w:rsidP="00245E41">
      <w:pPr>
        <w:rPr>
          <w:rFonts w:ascii="Arial" w:hAnsi="Arial"/>
        </w:rPr>
      </w:pPr>
    </w:p>
    <w:p w14:paraId="34140B52" w14:textId="77777777" w:rsidR="0012324C" w:rsidRDefault="0012324C" w:rsidP="00245E41">
      <w:pPr>
        <w:rPr>
          <w:rFonts w:ascii="Arial" w:hAnsi="Arial"/>
        </w:rPr>
      </w:pPr>
    </w:p>
    <w:p w14:paraId="00030B4B" w14:textId="77777777" w:rsidR="0012324C" w:rsidRDefault="0012324C" w:rsidP="00245E41">
      <w:pPr>
        <w:rPr>
          <w:rFonts w:ascii="Arial" w:hAnsi="Arial"/>
        </w:rPr>
      </w:pPr>
    </w:p>
    <w:p w14:paraId="0FD4E473" w14:textId="77777777" w:rsidR="0012324C" w:rsidRDefault="0012324C" w:rsidP="00245E41">
      <w:pPr>
        <w:rPr>
          <w:rFonts w:ascii="Arial" w:hAnsi="Arial"/>
        </w:rPr>
      </w:pPr>
    </w:p>
    <w:p w14:paraId="754CC157" w14:textId="77777777" w:rsidR="0012324C" w:rsidRDefault="0012324C" w:rsidP="00245E41">
      <w:pPr>
        <w:rPr>
          <w:rFonts w:ascii="Arial" w:hAnsi="Arial"/>
        </w:rPr>
      </w:pPr>
    </w:p>
    <w:p w14:paraId="1CA22769" w14:textId="77777777" w:rsidR="0012324C" w:rsidRPr="00001226" w:rsidRDefault="0012324C" w:rsidP="00245E41">
      <w:pPr>
        <w:rPr>
          <w:rFonts w:ascii="Arial" w:hAnsi="Arial"/>
        </w:rPr>
      </w:pPr>
    </w:p>
    <w:p w14:paraId="13CEA3EA" w14:textId="77777777" w:rsidR="00245E41" w:rsidRPr="00001226" w:rsidRDefault="00245E41" w:rsidP="00245E41">
      <w:pPr>
        <w:rPr>
          <w:rFonts w:ascii="Arial" w:hAnsi="Arial"/>
        </w:rPr>
      </w:pPr>
    </w:p>
    <w:p w14:paraId="79730765" w14:textId="77777777" w:rsidR="00245E41" w:rsidRPr="00001226" w:rsidRDefault="00245E41" w:rsidP="00245E41">
      <w:pPr>
        <w:rPr>
          <w:rFonts w:ascii="Arial" w:hAnsi="Arial"/>
        </w:rPr>
      </w:pPr>
      <w:r w:rsidRPr="00001226">
        <w:rPr>
          <w:rFonts w:ascii="Arial" w:hAnsi="Arial"/>
        </w:rPr>
        <w:t>8.</w:t>
      </w:r>
      <w:r w:rsidRPr="00001226">
        <w:rPr>
          <w:rFonts w:ascii="Arial" w:hAnsi="Arial"/>
        </w:rPr>
        <w:tab/>
        <w:t>(a)</w:t>
      </w:r>
      <w:r w:rsidRPr="00001226">
        <w:rPr>
          <w:rFonts w:ascii="Arial" w:hAnsi="Arial"/>
        </w:rPr>
        <w:tab/>
        <w:t xml:space="preserve">Draw a flow diagram (with arrows) to show the stages of our Sun's  remaining </w:t>
      </w:r>
      <w:r w:rsidR="00E535E6" w:rsidRPr="00001226">
        <w:rPr>
          <w:rFonts w:ascii="Arial" w:hAnsi="Arial"/>
        </w:rPr>
        <w:tab/>
      </w:r>
      <w:r w:rsidR="00E535E6" w:rsidRPr="00001226">
        <w:rPr>
          <w:rFonts w:ascii="Arial" w:hAnsi="Arial"/>
        </w:rPr>
        <w:tab/>
      </w:r>
      <w:r w:rsidRPr="00001226">
        <w:rPr>
          <w:rFonts w:ascii="Arial" w:hAnsi="Arial"/>
        </w:rPr>
        <w:t>life as it runs out of fuel.</w:t>
      </w:r>
    </w:p>
    <w:p w14:paraId="4CEFA128" w14:textId="77777777" w:rsidR="00245E41" w:rsidRPr="00001226" w:rsidRDefault="00245E41" w:rsidP="00245E41">
      <w:pPr>
        <w:rPr>
          <w:rFonts w:ascii="Arial" w:hAnsi="Arial"/>
        </w:rPr>
      </w:pPr>
    </w:p>
    <w:p w14:paraId="200651ED" w14:textId="77777777" w:rsidR="00245E41" w:rsidRPr="00001226" w:rsidRDefault="00245E41" w:rsidP="00245E41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  <w:t>Sun</w:t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sym w:font="Wingdings 3" w:char="F022"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sym w:font="Wingdings 3" w:char="F022"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sym w:font="Wingdings 3" w:char="F022"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sym w:font="Wingdings 3" w:char="F022"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</w:p>
    <w:p w14:paraId="2D81B522" w14:textId="77777777" w:rsidR="00245E41" w:rsidRPr="00001226" w:rsidRDefault="00245E41" w:rsidP="00245E41">
      <w:pPr>
        <w:rPr>
          <w:rFonts w:ascii="Arial" w:hAnsi="Arial"/>
        </w:rPr>
      </w:pPr>
    </w:p>
    <w:p w14:paraId="640EB07E" w14:textId="77777777" w:rsidR="00245E41" w:rsidRPr="00001226" w:rsidRDefault="00245E41" w:rsidP="00245E41">
      <w:pPr>
        <w:rPr>
          <w:rFonts w:ascii="Arial" w:hAnsi="Arial"/>
        </w:rPr>
      </w:pPr>
      <w:r w:rsidRPr="00001226">
        <w:rPr>
          <w:rFonts w:ascii="Arial" w:hAnsi="Arial"/>
        </w:rPr>
        <w:tab/>
        <w:t>(b)</w:t>
      </w:r>
      <w:r w:rsidRPr="00001226">
        <w:rPr>
          <w:rFonts w:ascii="Arial" w:hAnsi="Arial"/>
        </w:rPr>
        <w:tab/>
        <w:t>Do similar flow diagrams for the following types of stars.</w:t>
      </w:r>
    </w:p>
    <w:p w14:paraId="2295B521" w14:textId="77777777" w:rsidR="00245E41" w:rsidRPr="00001226" w:rsidRDefault="00245E41" w:rsidP="00245E41">
      <w:pPr>
        <w:rPr>
          <w:rFonts w:ascii="Arial" w:hAnsi="Arial"/>
        </w:rPr>
      </w:pPr>
    </w:p>
    <w:p w14:paraId="64528748" w14:textId="77777777" w:rsidR="00245E41" w:rsidRPr="00001226" w:rsidRDefault="00245E41" w:rsidP="00245E41">
      <w:pPr>
        <w:rPr>
          <w:rFonts w:ascii="Arial" w:hAnsi="Arial"/>
        </w:rPr>
      </w:pPr>
    </w:p>
    <w:p w14:paraId="4D1CBC42" w14:textId="77777777" w:rsidR="00245E41" w:rsidRPr="00001226" w:rsidRDefault="00245E41" w:rsidP="00245E41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  <w:t>Huge star</w:t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sym w:font="Wingdings 3" w:char="F022"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sym w:font="Wingdings 3" w:char="F022"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sym w:font="Wingdings 3" w:char="F022"/>
      </w: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</w:p>
    <w:p w14:paraId="626F076B" w14:textId="77777777" w:rsidR="00245E41" w:rsidRPr="00001226" w:rsidRDefault="00245E41" w:rsidP="00245E41">
      <w:pPr>
        <w:rPr>
          <w:rFonts w:ascii="Arial" w:hAnsi="Arial"/>
        </w:rPr>
      </w:pPr>
    </w:p>
    <w:p w14:paraId="587C6CBC" w14:textId="77777777" w:rsidR="00245E41" w:rsidRPr="00001226" w:rsidRDefault="00245E41" w:rsidP="00245E41">
      <w:pPr>
        <w:rPr>
          <w:rFonts w:ascii="Arial" w:hAnsi="Arial"/>
        </w:rPr>
      </w:pPr>
    </w:p>
    <w:p w14:paraId="38645279" w14:textId="77777777" w:rsidR="00245E41" w:rsidRPr="00001226" w:rsidRDefault="00E535E6" w:rsidP="00245E41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</w:r>
      <w:r w:rsidR="00245E41" w:rsidRPr="00001226">
        <w:rPr>
          <w:rFonts w:ascii="Arial" w:hAnsi="Arial"/>
        </w:rPr>
        <w:t>Giant star</w:t>
      </w:r>
      <w:r w:rsidR="00245E41" w:rsidRPr="00001226">
        <w:rPr>
          <w:rFonts w:ascii="Arial" w:hAnsi="Arial"/>
        </w:rPr>
        <w:tab/>
      </w:r>
      <w:r w:rsidR="00245E41" w:rsidRPr="00001226">
        <w:rPr>
          <w:rFonts w:ascii="Arial" w:hAnsi="Arial"/>
        </w:rPr>
        <w:sym w:font="Wingdings 3" w:char="F022"/>
      </w:r>
      <w:r w:rsidR="00245E41" w:rsidRPr="00001226">
        <w:rPr>
          <w:rFonts w:ascii="Arial" w:hAnsi="Arial"/>
        </w:rPr>
        <w:tab/>
      </w:r>
      <w:r w:rsidR="00245E41" w:rsidRPr="00001226">
        <w:rPr>
          <w:rFonts w:ascii="Arial" w:hAnsi="Arial"/>
        </w:rPr>
        <w:tab/>
      </w:r>
      <w:r w:rsidR="00245E41" w:rsidRPr="00001226">
        <w:rPr>
          <w:rFonts w:ascii="Arial" w:hAnsi="Arial"/>
        </w:rPr>
        <w:tab/>
      </w:r>
      <w:r w:rsidR="00245E41" w:rsidRPr="00001226">
        <w:rPr>
          <w:rFonts w:ascii="Arial" w:hAnsi="Arial"/>
        </w:rPr>
        <w:tab/>
      </w:r>
      <w:r w:rsidR="00245E41" w:rsidRPr="00001226">
        <w:rPr>
          <w:rFonts w:ascii="Arial" w:hAnsi="Arial"/>
        </w:rPr>
        <w:sym w:font="Wingdings 3" w:char="F022"/>
      </w:r>
      <w:r w:rsidR="00245E41" w:rsidRPr="00001226">
        <w:rPr>
          <w:rFonts w:ascii="Arial" w:hAnsi="Arial"/>
        </w:rPr>
        <w:tab/>
      </w:r>
      <w:r w:rsidR="00245E41" w:rsidRPr="00001226">
        <w:rPr>
          <w:rFonts w:ascii="Arial" w:hAnsi="Arial"/>
        </w:rPr>
        <w:tab/>
      </w:r>
      <w:r w:rsidR="00245E41" w:rsidRPr="00001226">
        <w:rPr>
          <w:rFonts w:ascii="Arial" w:hAnsi="Arial"/>
        </w:rPr>
        <w:tab/>
      </w:r>
      <w:r w:rsidR="00245E41" w:rsidRPr="00001226">
        <w:rPr>
          <w:rFonts w:ascii="Arial" w:hAnsi="Arial"/>
        </w:rPr>
        <w:tab/>
      </w:r>
      <w:r w:rsidR="00245E41" w:rsidRPr="00001226">
        <w:rPr>
          <w:rFonts w:ascii="Arial" w:hAnsi="Arial"/>
        </w:rPr>
        <w:sym w:font="Wingdings 3" w:char="F022"/>
      </w:r>
    </w:p>
    <w:p w14:paraId="7BBCAE31" w14:textId="77777777" w:rsidR="00245E41" w:rsidRPr="00001226" w:rsidRDefault="00245E41" w:rsidP="00245E41">
      <w:pPr>
        <w:rPr>
          <w:rFonts w:ascii="Arial" w:hAnsi="Arial"/>
        </w:rPr>
      </w:pPr>
    </w:p>
    <w:p w14:paraId="10737D86" w14:textId="77777777" w:rsidR="00245E41" w:rsidRPr="00001226" w:rsidRDefault="00245E41" w:rsidP="00245E41">
      <w:pPr>
        <w:rPr>
          <w:rFonts w:ascii="Arial" w:hAnsi="Arial"/>
        </w:rPr>
      </w:pPr>
    </w:p>
    <w:p w14:paraId="39A32A90" w14:textId="77777777" w:rsidR="00245E41" w:rsidRPr="00001226" w:rsidRDefault="00245E41" w:rsidP="00245E41">
      <w:pPr>
        <w:rPr>
          <w:rFonts w:ascii="Arial" w:hAnsi="Arial"/>
        </w:rPr>
      </w:pPr>
      <w:r w:rsidRPr="00001226">
        <w:rPr>
          <w:rFonts w:ascii="Arial" w:hAnsi="Arial"/>
        </w:rPr>
        <w:tab/>
        <w:t>(c)</w:t>
      </w:r>
      <w:r w:rsidRPr="00001226">
        <w:rPr>
          <w:rFonts w:ascii="Arial" w:hAnsi="Arial"/>
        </w:rPr>
        <w:tab/>
        <w:t xml:space="preserve">What is the difference between a </w:t>
      </w:r>
      <w:r w:rsidRPr="00001226">
        <w:rPr>
          <w:rFonts w:ascii="Arial" w:hAnsi="Arial"/>
          <w:b/>
          <w:i/>
        </w:rPr>
        <w:t>nova</w:t>
      </w:r>
      <w:r w:rsidRPr="00001226">
        <w:rPr>
          <w:rFonts w:ascii="Arial" w:hAnsi="Arial"/>
        </w:rPr>
        <w:t xml:space="preserve"> and a </w:t>
      </w:r>
      <w:r w:rsidRPr="00001226">
        <w:rPr>
          <w:rFonts w:ascii="Arial" w:hAnsi="Arial"/>
          <w:b/>
          <w:i/>
        </w:rPr>
        <w:t>supernova</w:t>
      </w:r>
      <w:r w:rsidRPr="00001226">
        <w:rPr>
          <w:rFonts w:ascii="Arial" w:hAnsi="Arial"/>
        </w:rPr>
        <w:t>?</w:t>
      </w:r>
    </w:p>
    <w:p w14:paraId="43A4A895" w14:textId="77777777" w:rsidR="00245E41" w:rsidRPr="00001226" w:rsidRDefault="00245E41" w:rsidP="00245E41">
      <w:pPr>
        <w:rPr>
          <w:rFonts w:ascii="Arial" w:hAnsi="Arial"/>
        </w:rPr>
      </w:pPr>
    </w:p>
    <w:p w14:paraId="1EE446E7" w14:textId="77777777" w:rsidR="0012324C" w:rsidRPr="00001226" w:rsidRDefault="00245E41" w:rsidP="00245E41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  <w:t>Nova:</w:t>
      </w:r>
    </w:p>
    <w:p w14:paraId="3680DF8A" w14:textId="77777777" w:rsidR="00245E41" w:rsidRPr="00001226" w:rsidRDefault="00245E41" w:rsidP="00245E41">
      <w:pPr>
        <w:rPr>
          <w:rFonts w:ascii="Arial" w:hAnsi="Arial"/>
        </w:rPr>
      </w:pPr>
    </w:p>
    <w:p w14:paraId="090C7FE3" w14:textId="77777777" w:rsidR="00245E41" w:rsidRPr="00001226" w:rsidRDefault="00245E41" w:rsidP="00245E41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  <w:t>Supernova:</w:t>
      </w:r>
    </w:p>
    <w:p w14:paraId="3F92D745" w14:textId="77777777" w:rsidR="00245E41" w:rsidRPr="00001226" w:rsidRDefault="00245E41" w:rsidP="00245E41">
      <w:pPr>
        <w:rPr>
          <w:rFonts w:ascii="Arial" w:hAnsi="Arial"/>
        </w:rPr>
      </w:pPr>
    </w:p>
    <w:p w14:paraId="7F59478E" w14:textId="77777777" w:rsidR="00245E41" w:rsidRPr="00001226" w:rsidRDefault="00245E41" w:rsidP="00245E41">
      <w:pPr>
        <w:rPr>
          <w:rFonts w:ascii="Arial" w:hAnsi="Arial"/>
        </w:rPr>
      </w:pPr>
    </w:p>
    <w:p w14:paraId="1F1B1C75" w14:textId="77777777" w:rsidR="00245E41" w:rsidRPr="00001226" w:rsidRDefault="00245E41" w:rsidP="00245E41">
      <w:pPr>
        <w:rPr>
          <w:rFonts w:ascii="Arial" w:hAnsi="Arial"/>
        </w:rPr>
      </w:pPr>
      <w:r w:rsidRPr="00001226">
        <w:rPr>
          <w:rFonts w:ascii="Arial" w:hAnsi="Arial"/>
        </w:rPr>
        <w:tab/>
        <w:t>(d)</w:t>
      </w:r>
      <w:r w:rsidRPr="00001226">
        <w:rPr>
          <w:rFonts w:ascii="Arial" w:hAnsi="Arial"/>
        </w:rPr>
        <w:tab/>
        <w:t xml:space="preserve">What is the difference between a </w:t>
      </w:r>
      <w:r w:rsidRPr="00001226">
        <w:rPr>
          <w:rFonts w:ascii="Arial" w:hAnsi="Arial"/>
          <w:b/>
          <w:i/>
        </w:rPr>
        <w:t>black dwarf</w:t>
      </w:r>
      <w:r w:rsidRPr="00001226">
        <w:rPr>
          <w:rFonts w:ascii="Arial" w:hAnsi="Arial"/>
        </w:rPr>
        <w:t xml:space="preserve"> and a </w:t>
      </w:r>
      <w:r w:rsidRPr="00001226">
        <w:rPr>
          <w:rFonts w:ascii="Arial" w:hAnsi="Arial"/>
          <w:b/>
          <w:i/>
        </w:rPr>
        <w:t>black hole</w:t>
      </w:r>
      <w:r w:rsidRPr="00001226">
        <w:rPr>
          <w:rFonts w:ascii="Arial" w:hAnsi="Arial"/>
        </w:rPr>
        <w:t>?</w:t>
      </w:r>
    </w:p>
    <w:p w14:paraId="6E1F705E" w14:textId="77777777" w:rsidR="00245E41" w:rsidRPr="00001226" w:rsidRDefault="00245E41" w:rsidP="00245E41">
      <w:pPr>
        <w:rPr>
          <w:rFonts w:ascii="Arial" w:hAnsi="Arial"/>
        </w:rPr>
      </w:pPr>
    </w:p>
    <w:p w14:paraId="4726CB5F" w14:textId="77777777" w:rsidR="00245E41" w:rsidRPr="00001226" w:rsidRDefault="00245E41" w:rsidP="00245E41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  <w:t>Black dwarf:</w:t>
      </w:r>
    </w:p>
    <w:p w14:paraId="3654D3DA" w14:textId="77777777" w:rsidR="00245E41" w:rsidRPr="00001226" w:rsidRDefault="00245E41" w:rsidP="00245E41">
      <w:pPr>
        <w:rPr>
          <w:rFonts w:ascii="Arial" w:hAnsi="Arial"/>
        </w:rPr>
      </w:pPr>
    </w:p>
    <w:p w14:paraId="6F5031F3" w14:textId="77777777" w:rsidR="00245E41" w:rsidRPr="00001226" w:rsidRDefault="00245E41" w:rsidP="00245E41">
      <w:pPr>
        <w:rPr>
          <w:rFonts w:ascii="Arial" w:hAnsi="Arial"/>
        </w:rPr>
      </w:pPr>
    </w:p>
    <w:p w14:paraId="72993CB9" w14:textId="77777777" w:rsidR="00245E41" w:rsidRPr="00001226" w:rsidRDefault="00245E41" w:rsidP="00245E41">
      <w:pPr>
        <w:rPr>
          <w:rFonts w:ascii="Arial" w:hAnsi="Arial"/>
        </w:rPr>
      </w:pPr>
      <w:r w:rsidRPr="00001226">
        <w:rPr>
          <w:rFonts w:ascii="Arial" w:hAnsi="Arial"/>
        </w:rPr>
        <w:tab/>
      </w:r>
      <w:r w:rsidRPr="00001226">
        <w:rPr>
          <w:rFonts w:ascii="Arial" w:hAnsi="Arial"/>
        </w:rPr>
        <w:tab/>
        <w:t>Black hole:</w:t>
      </w:r>
    </w:p>
    <w:p w14:paraId="7BBB7260" w14:textId="77777777" w:rsidR="00245E41" w:rsidRDefault="00245E41" w:rsidP="00245E41">
      <w:pPr>
        <w:rPr>
          <w:rFonts w:ascii="Arial" w:hAnsi="Arial"/>
        </w:rPr>
      </w:pPr>
    </w:p>
    <w:p w14:paraId="611FBFBD" w14:textId="77777777" w:rsidR="0012324C" w:rsidRDefault="0012324C" w:rsidP="00245E41">
      <w:pPr>
        <w:rPr>
          <w:rFonts w:ascii="Arial" w:hAnsi="Arial"/>
        </w:rPr>
      </w:pPr>
    </w:p>
    <w:p w14:paraId="1A0BA109" w14:textId="77777777" w:rsidR="0012324C" w:rsidRPr="00001226" w:rsidRDefault="0012324C" w:rsidP="00245E41">
      <w:pPr>
        <w:rPr>
          <w:rFonts w:ascii="Arial" w:hAnsi="Arial"/>
        </w:rPr>
      </w:pPr>
    </w:p>
    <w:p w14:paraId="4B2D94E9" w14:textId="77777777" w:rsidR="00496F81" w:rsidRDefault="00767DC5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>9.</w:t>
      </w:r>
      <w:r w:rsidRPr="00001226">
        <w:rPr>
          <w:rFonts w:ascii="Arial" w:hAnsi="Arial"/>
          <w:bCs/>
        </w:rPr>
        <w:tab/>
        <w:t>Why do the stars appear to shift slightly in the night sky throughout the year?</w:t>
      </w:r>
    </w:p>
    <w:p w14:paraId="2EB682CA" w14:textId="77777777" w:rsidR="0012324C" w:rsidRDefault="0012324C" w:rsidP="00222BC9">
      <w:pPr>
        <w:rPr>
          <w:rFonts w:ascii="Arial" w:hAnsi="Arial"/>
          <w:bCs/>
        </w:rPr>
      </w:pPr>
    </w:p>
    <w:p w14:paraId="2AC4588D" w14:textId="77777777" w:rsidR="0012324C" w:rsidRDefault="0012324C" w:rsidP="00222BC9">
      <w:pPr>
        <w:rPr>
          <w:rFonts w:ascii="Arial" w:hAnsi="Arial"/>
          <w:bCs/>
        </w:rPr>
      </w:pPr>
    </w:p>
    <w:p w14:paraId="4985D28B" w14:textId="77777777" w:rsidR="0012324C" w:rsidRDefault="0012324C" w:rsidP="00222BC9">
      <w:pPr>
        <w:rPr>
          <w:rFonts w:ascii="Arial" w:hAnsi="Arial"/>
          <w:bCs/>
        </w:rPr>
      </w:pPr>
    </w:p>
    <w:p w14:paraId="2DEAF69D" w14:textId="77777777" w:rsidR="0012324C" w:rsidRDefault="0012324C" w:rsidP="00222BC9">
      <w:pPr>
        <w:rPr>
          <w:rFonts w:ascii="Arial" w:hAnsi="Arial"/>
          <w:bCs/>
        </w:rPr>
      </w:pPr>
    </w:p>
    <w:p w14:paraId="2A03AFE4" w14:textId="77777777" w:rsidR="0012324C" w:rsidRDefault="0012324C" w:rsidP="00222BC9">
      <w:pPr>
        <w:rPr>
          <w:rFonts w:ascii="Arial" w:hAnsi="Arial"/>
          <w:bCs/>
        </w:rPr>
      </w:pPr>
    </w:p>
    <w:p w14:paraId="6A7F82E9" w14:textId="77777777" w:rsidR="0012324C" w:rsidRDefault="0012324C" w:rsidP="00222BC9">
      <w:pPr>
        <w:rPr>
          <w:rFonts w:ascii="Arial" w:hAnsi="Arial"/>
          <w:bCs/>
        </w:rPr>
      </w:pPr>
    </w:p>
    <w:p w14:paraId="38CE109E" w14:textId="77777777" w:rsidR="0012324C" w:rsidRPr="00001226" w:rsidRDefault="0012324C" w:rsidP="00222BC9">
      <w:pPr>
        <w:rPr>
          <w:rFonts w:ascii="Arial" w:hAnsi="Arial"/>
          <w:bCs/>
        </w:rPr>
      </w:pPr>
    </w:p>
    <w:p w14:paraId="54604D6C" w14:textId="77777777" w:rsidR="00767DC5" w:rsidRPr="00001226" w:rsidRDefault="00767DC5" w:rsidP="00222BC9">
      <w:pPr>
        <w:rPr>
          <w:rFonts w:ascii="Arial" w:hAnsi="Arial"/>
          <w:bCs/>
        </w:rPr>
      </w:pPr>
    </w:p>
    <w:p w14:paraId="0D8701C7" w14:textId="77777777" w:rsidR="00767DC5" w:rsidRDefault="00001226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>10.</w:t>
      </w:r>
      <w:r w:rsidRPr="00001226">
        <w:rPr>
          <w:rFonts w:ascii="Arial" w:hAnsi="Arial"/>
          <w:bCs/>
        </w:rPr>
        <w:tab/>
        <w:t xml:space="preserve">How did the observation of the stellar parallax effect change our ideas about the </w:t>
      </w:r>
      <w:r w:rsidRPr="00001226">
        <w:rPr>
          <w:rFonts w:ascii="Arial" w:hAnsi="Arial"/>
          <w:bCs/>
        </w:rPr>
        <w:tab/>
        <w:t>universe?</w:t>
      </w:r>
    </w:p>
    <w:p w14:paraId="0F5BE518" w14:textId="77777777" w:rsidR="0012324C" w:rsidRDefault="0012324C" w:rsidP="00222BC9">
      <w:pPr>
        <w:rPr>
          <w:rFonts w:ascii="Arial" w:hAnsi="Arial"/>
          <w:bCs/>
        </w:rPr>
      </w:pPr>
    </w:p>
    <w:p w14:paraId="53708D3A" w14:textId="77777777" w:rsidR="0012324C" w:rsidRDefault="0012324C" w:rsidP="00222BC9">
      <w:pPr>
        <w:rPr>
          <w:rFonts w:ascii="Arial" w:hAnsi="Arial"/>
          <w:bCs/>
        </w:rPr>
      </w:pPr>
    </w:p>
    <w:p w14:paraId="1FE6DD2A" w14:textId="77777777" w:rsidR="0012324C" w:rsidRDefault="0012324C" w:rsidP="00222BC9">
      <w:pPr>
        <w:rPr>
          <w:rFonts w:ascii="Arial" w:hAnsi="Arial"/>
          <w:bCs/>
        </w:rPr>
      </w:pPr>
    </w:p>
    <w:p w14:paraId="76BF47BB" w14:textId="77777777" w:rsidR="0012324C" w:rsidRDefault="0012324C" w:rsidP="00222BC9">
      <w:pPr>
        <w:rPr>
          <w:rFonts w:ascii="Arial" w:hAnsi="Arial"/>
          <w:bCs/>
        </w:rPr>
      </w:pPr>
    </w:p>
    <w:p w14:paraId="232FC8F9" w14:textId="77777777" w:rsidR="0012324C" w:rsidRDefault="0012324C" w:rsidP="00222BC9">
      <w:pPr>
        <w:rPr>
          <w:rFonts w:ascii="Arial" w:hAnsi="Arial"/>
          <w:bCs/>
        </w:rPr>
      </w:pPr>
    </w:p>
    <w:p w14:paraId="7B3DABA1" w14:textId="77777777" w:rsidR="0012324C" w:rsidRDefault="0012324C" w:rsidP="00222BC9">
      <w:pPr>
        <w:rPr>
          <w:rFonts w:ascii="Arial" w:hAnsi="Arial"/>
          <w:bCs/>
        </w:rPr>
      </w:pPr>
    </w:p>
    <w:p w14:paraId="07EE4204" w14:textId="77777777" w:rsidR="0012324C" w:rsidRDefault="0012324C" w:rsidP="00222BC9">
      <w:pPr>
        <w:rPr>
          <w:rFonts w:ascii="Arial" w:hAnsi="Arial"/>
          <w:bCs/>
        </w:rPr>
      </w:pPr>
    </w:p>
    <w:p w14:paraId="5A67571D" w14:textId="77777777" w:rsidR="0012324C" w:rsidRPr="00001226" w:rsidRDefault="0012324C" w:rsidP="00222BC9">
      <w:pPr>
        <w:rPr>
          <w:rFonts w:ascii="Arial" w:hAnsi="Arial"/>
          <w:bCs/>
        </w:rPr>
      </w:pPr>
    </w:p>
    <w:p w14:paraId="4985CE33" w14:textId="77777777" w:rsidR="00767DC5" w:rsidRPr="00001226" w:rsidRDefault="00767DC5" w:rsidP="00222BC9">
      <w:pPr>
        <w:rPr>
          <w:rFonts w:ascii="Arial" w:hAnsi="Arial"/>
          <w:bCs/>
        </w:rPr>
      </w:pPr>
    </w:p>
    <w:p w14:paraId="2D444C20" w14:textId="77777777" w:rsidR="00767DC5" w:rsidRDefault="00767DC5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>11.</w:t>
      </w:r>
      <w:r w:rsidRPr="00001226">
        <w:rPr>
          <w:rFonts w:ascii="Arial" w:hAnsi="Arial"/>
          <w:bCs/>
        </w:rPr>
        <w:tab/>
        <w:t xml:space="preserve">All of the </w:t>
      </w:r>
      <w:r w:rsidR="00001226" w:rsidRPr="00001226">
        <w:rPr>
          <w:rFonts w:ascii="Arial" w:hAnsi="Arial"/>
          <w:bCs/>
        </w:rPr>
        <w:t>stars</w:t>
      </w:r>
      <w:r w:rsidRPr="00001226">
        <w:rPr>
          <w:rFonts w:ascii="Arial" w:hAnsi="Arial"/>
          <w:bCs/>
        </w:rPr>
        <w:t xml:space="preserve"> in the constellation Orion appear to be at the same distance from </w:t>
      </w:r>
      <w:r w:rsidRPr="00001226">
        <w:rPr>
          <w:rFonts w:ascii="Arial" w:hAnsi="Arial"/>
          <w:bCs/>
        </w:rPr>
        <w:tab/>
        <w:t>Earth.  Explain how observers on Earth know they are not.</w:t>
      </w:r>
    </w:p>
    <w:p w14:paraId="30293A0C" w14:textId="77777777" w:rsidR="0012324C" w:rsidRDefault="0012324C" w:rsidP="00222BC9">
      <w:pPr>
        <w:rPr>
          <w:rFonts w:ascii="Arial" w:hAnsi="Arial"/>
          <w:bCs/>
        </w:rPr>
      </w:pPr>
    </w:p>
    <w:p w14:paraId="38A4B0B5" w14:textId="77777777" w:rsidR="0012324C" w:rsidRDefault="0012324C" w:rsidP="00222BC9">
      <w:pPr>
        <w:rPr>
          <w:rFonts w:ascii="Arial" w:hAnsi="Arial"/>
          <w:bCs/>
        </w:rPr>
      </w:pPr>
    </w:p>
    <w:p w14:paraId="211BDB22" w14:textId="77777777" w:rsidR="0012324C" w:rsidRDefault="0012324C" w:rsidP="00222BC9">
      <w:pPr>
        <w:rPr>
          <w:rFonts w:ascii="Arial" w:hAnsi="Arial"/>
          <w:bCs/>
        </w:rPr>
      </w:pPr>
    </w:p>
    <w:p w14:paraId="44B276DA" w14:textId="77777777" w:rsidR="0012324C" w:rsidRDefault="0012324C" w:rsidP="00222BC9">
      <w:pPr>
        <w:rPr>
          <w:rFonts w:ascii="Arial" w:hAnsi="Arial"/>
          <w:bCs/>
        </w:rPr>
      </w:pPr>
    </w:p>
    <w:p w14:paraId="0D865853" w14:textId="77777777" w:rsidR="0012324C" w:rsidRDefault="0012324C" w:rsidP="00222BC9">
      <w:pPr>
        <w:rPr>
          <w:rFonts w:ascii="Arial" w:hAnsi="Arial"/>
          <w:bCs/>
        </w:rPr>
      </w:pPr>
    </w:p>
    <w:p w14:paraId="75F7146F" w14:textId="77777777" w:rsidR="0012324C" w:rsidRDefault="0012324C" w:rsidP="00222BC9">
      <w:pPr>
        <w:rPr>
          <w:rFonts w:ascii="Arial" w:hAnsi="Arial"/>
          <w:bCs/>
        </w:rPr>
      </w:pPr>
    </w:p>
    <w:p w14:paraId="22D7CD94" w14:textId="77777777" w:rsidR="0012324C" w:rsidRPr="00001226" w:rsidRDefault="0012324C" w:rsidP="00222BC9">
      <w:pPr>
        <w:rPr>
          <w:rFonts w:ascii="Arial" w:hAnsi="Arial"/>
          <w:bCs/>
        </w:rPr>
      </w:pPr>
    </w:p>
    <w:p w14:paraId="4BF665EE" w14:textId="77777777" w:rsidR="00767DC5" w:rsidRPr="00001226" w:rsidRDefault="00767DC5" w:rsidP="00222BC9">
      <w:pPr>
        <w:rPr>
          <w:rFonts w:ascii="Arial" w:hAnsi="Arial"/>
          <w:bCs/>
        </w:rPr>
      </w:pPr>
    </w:p>
    <w:p w14:paraId="46B13A05" w14:textId="77777777" w:rsidR="0012324C" w:rsidRDefault="0012324C">
      <w:pPr>
        <w:rPr>
          <w:rFonts w:ascii="Arial" w:hAnsi="Arial"/>
          <w:bCs/>
        </w:rPr>
      </w:pPr>
      <w:r>
        <w:rPr>
          <w:rFonts w:ascii="Arial" w:hAnsi="Arial"/>
          <w:bCs/>
        </w:rPr>
        <w:br w:type="page"/>
      </w:r>
    </w:p>
    <w:p w14:paraId="180BB480" w14:textId="77777777" w:rsidR="00767DC5" w:rsidRDefault="00767DC5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>12.</w:t>
      </w:r>
      <w:r w:rsidRPr="00001226">
        <w:rPr>
          <w:rFonts w:ascii="Arial" w:hAnsi="Arial"/>
          <w:bCs/>
        </w:rPr>
        <w:tab/>
      </w:r>
      <w:r w:rsidR="002202B0" w:rsidRPr="00001226">
        <w:rPr>
          <w:rFonts w:ascii="Arial" w:hAnsi="Arial"/>
          <w:bCs/>
        </w:rPr>
        <w:t xml:space="preserve">Why are most stars found on the main sequence of the Hertzsprung-Russell </w:t>
      </w:r>
      <w:r w:rsidR="002202B0" w:rsidRPr="00001226">
        <w:rPr>
          <w:rFonts w:ascii="Arial" w:hAnsi="Arial"/>
          <w:bCs/>
        </w:rPr>
        <w:tab/>
        <w:t>diagram?</w:t>
      </w:r>
    </w:p>
    <w:p w14:paraId="14184E72" w14:textId="77777777" w:rsidR="0012324C" w:rsidRDefault="0012324C" w:rsidP="00222BC9">
      <w:pPr>
        <w:rPr>
          <w:rFonts w:ascii="Arial" w:hAnsi="Arial"/>
          <w:bCs/>
        </w:rPr>
      </w:pPr>
    </w:p>
    <w:p w14:paraId="03862AE2" w14:textId="77777777" w:rsidR="0012324C" w:rsidRDefault="0012324C" w:rsidP="00222BC9">
      <w:pPr>
        <w:rPr>
          <w:rFonts w:ascii="Arial" w:hAnsi="Arial"/>
          <w:bCs/>
        </w:rPr>
      </w:pPr>
    </w:p>
    <w:p w14:paraId="4D27CDCF" w14:textId="77777777" w:rsidR="0012324C" w:rsidRDefault="0012324C" w:rsidP="00222BC9">
      <w:pPr>
        <w:rPr>
          <w:rFonts w:ascii="Arial" w:hAnsi="Arial"/>
          <w:bCs/>
        </w:rPr>
      </w:pPr>
    </w:p>
    <w:p w14:paraId="0B0F5066" w14:textId="77777777" w:rsidR="0012324C" w:rsidRDefault="0012324C" w:rsidP="00222BC9">
      <w:pPr>
        <w:rPr>
          <w:rFonts w:ascii="Arial" w:hAnsi="Arial"/>
          <w:bCs/>
        </w:rPr>
      </w:pPr>
    </w:p>
    <w:p w14:paraId="658C167E" w14:textId="77777777" w:rsidR="0012324C" w:rsidRDefault="0012324C" w:rsidP="00222BC9">
      <w:pPr>
        <w:rPr>
          <w:rFonts w:ascii="Arial" w:hAnsi="Arial"/>
          <w:bCs/>
        </w:rPr>
      </w:pPr>
    </w:p>
    <w:p w14:paraId="4A47DDE1" w14:textId="77777777" w:rsidR="0012324C" w:rsidRPr="00001226" w:rsidRDefault="0012324C" w:rsidP="00222BC9">
      <w:pPr>
        <w:rPr>
          <w:rFonts w:ascii="Arial" w:hAnsi="Arial"/>
          <w:bCs/>
        </w:rPr>
      </w:pPr>
    </w:p>
    <w:p w14:paraId="4217CF1D" w14:textId="77777777" w:rsidR="002202B0" w:rsidRPr="00001226" w:rsidRDefault="002202B0" w:rsidP="00222BC9">
      <w:pPr>
        <w:rPr>
          <w:rFonts w:ascii="Arial" w:hAnsi="Arial"/>
          <w:bCs/>
        </w:rPr>
      </w:pPr>
    </w:p>
    <w:p w14:paraId="2671653A" w14:textId="77777777" w:rsidR="002202B0" w:rsidRDefault="00001226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>13.</w:t>
      </w:r>
      <w:r w:rsidRPr="00001226">
        <w:rPr>
          <w:rFonts w:ascii="Arial" w:hAnsi="Arial"/>
          <w:bCs/>
        </w:rPr>
        <w:tab/>
        <w:t>Why are there dark lines on the spectrum of light emitted by stars?</w:t>
      </w:r>
    </w:p>
    <w:p w14:paraId="674525CE" w14:textId="77777777" w:rsidR="0012324C" w:rsidRDefault="0012324C" w:rsidP="00222BC9">
      <w:pPr>
        <w:rPr>
          <w:rFonts w:ascii="Arial" w:hAnsi="Arial"/>
          <w:bCs/>
        </w:rPr>
      </w:pPr>
    </w:p>
    <w:p w14:paraId="62C83177" w14:textId="77777777" w:rsidR="0012324C" w:rsidRDefault="0012324C" w:rsidP="00222BC9">
      <w:pPr>
        <w:rPr>
          <w:rFonts w:ascii="Arial" w:hAnsi="Arial"/>
          <w:bCs/>
        </w:rPr>
      </w:pPr>
    </w:p>
    <w:p w14:paraId="351E9612" w14:textId="77777777" w:rsidR="0012324C" w:rsidRDefault="0012324C" w:rsidP="00222BC9">
      <w:pPr>
        <w:rPr>
          <w:rFonts w:ascii="Arial" w:hAnsi="Arial"/>
          <w:bCs/>
        </w:rPr>
      </w:pPr>
    </w:p>
    <w:p w14:paraId="71700355" w14:textId="77777777" w:rsidR="0012324C" w:rsidRDefault="0012324C" w:rsidP="00222BC9">
      <w:pPr>
        <w:rPr>
          <w:rFonts w:ascii="Arial" w:hAnsi="Arial"/>
          <w:bCs/>
        </w:rPr>
      </w:pPr>
    </w:p>
    <w:p w14:paraId="713CC910" w14:textId="77777777" w:rsidR="0012324C" w:rsidRDefault="0012324C" w:rsidP="00222BC9">
      <w:pPr>
        <w:rPr>
          <w:rFonts w:ascii="Arial" w:hAnsi="Arial"/>
          <w:bCs/>
        </w:rPr>
      </w:pPr>
    </w:p>
    <w:p w14:paraId="43FA6E50" w14:textId="77777777" w:rsidR="0012324C" w:rsidRDefault="0012324C" w:rsidP="00222BC9">
      <w:pPr>
        <w:rPr>
          <w:rFonts w:ascii="Arial" w:hAnsi="Arial"/>
          <w:bCs/>
        </w:rPr>
      </w:pPr>
    </w:p>
    <w:p w14:paraId="7966C482" w14:textId="77777777" w:rsidR="0012324C" w:rsidRDefault="0012324C" w:rsidP="00222BC9">
      <w:pPr>
        <w:rPr>
          <w:rFonts w:ascii="Arial" w:hAnsi="Arial"/>
          <w:bCs/>
        </w:rPr>
      </w:pPr>
    </w:p>
    <w:p w14:paraId="768D9A12" w14:textId="77777777" w:rsidR="0012324C" w:rsidRDefault="0012324C" w:rsidP="00222BC9">
      <w:pPr>
        <w:rPr>
          <w:rFonts w:ascii="Arial" w:hAnsi="Arial"/>
          <w:bCs/>
        </w:rPr>
      </w:pPr>
    </w:p>
    <w:p w14:paraId="315CA5A4" w14:textId="77777777" w:rsidR="0012324C" w:rsidRDefault="0012324C" w:rsidP="00222BC9">
      <w:pPr>
        <w:rPr>
          <w:rFonts w:ascii="Arial" w:hAnsi="Arial"/>
          <w:bCs/>
        </w:rPr>
      </w:pPr>
    </w:p>
    <w:p w14:paraId="4A4B5D38" w14:textId="77777777" w:rsidR="0012324C" w:rsidRDefault="0012324C" w:rsidP="00222BC9">
      <w:pPr>
        <w:rPr>
          <w:rFonts w:ascii="Arial" w:hAnsi="Arial"/>
          <w:bCs/>
        </w:rPr>
      </w:pPr>
    </w:p>
    <w:p w14:paraId="4844029D" w14:textId="77777777" w:rsidR="0012324C" w:rsidRDefault="0012324C" w:rsidP="00222BC9">
      <w:pPr>
        <w:rPr>
          <w:rFonts w:ascii="Arial" w:hAnsi="Arial"/>
          <w:bCs/>
        </w:rPr>
      </w:pPr>
    </w:p>
    <w:p w14:paraId="74250FA2" w14:textId="77777777" w:rsidR="0012324C" w:rsidRDefault="0012324C" w:rsidP="00222BC9">
      <w:pPr>
        <w:rPr>
          <w:rFonts w:ascii="Arial" w:hAnsi="Arial"/>
          <w:bCs/>
        </w:rPr>
      </w:pPr>
    </w:p>
    <w:p w14:paraId="4CD5A872" w14:textId="77777777" w:rsidR="0012324C" w:rsidRDefault="0012324C" w:rsidP="00222BC9">
      <w:pPr>
        <w:rPr>
          <w:rFonts w:ascii="Arial" w:hAnsi="Arial"/>
          <w:bCs/>
        </w:rPr>
      </w:pPr>
    </w:p>
    <w:p w14:paraId="3BABFB26" w14:textId="77777777" w:rsidR="0012324C" w:rsidRPr="00001226" w:rsidRDefault="0012324C" w:rsidP="00222BC9">
      <w:pPr>
        <w:rPr>
          <w:rFonts w:ascii="Arial" w:hAnsi="Arial"/>
          <w:bCs/>
        </w:rPr>
      </w:pPr>
    </w:p>
    <w:p w14:paraId="4FCEC38F" w14:textId="77777777" w:rsidR="002202B0" w:rsidRPr="00001226" w:rsidRDefault="002202B0" w:rsidP="00222BC9">
      <w:pPr>
        <w:rPr>
          <w:rFonts w:ascii="Arial" w:hAnsi="Arial"/>
          <w:bCs/>
        </w:rPr>
      </w:pPr>
    </w:p>
    <w:p w14:paraId="4A312E39" w14:textId="77777777" w:rsidR="002202B0" w:rsidRDefault="002202B0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>14.</w:t>
      </w:r>
      <w:r w:rsidRPr="00001226">
        <w:rPr>
          <w:rFonts w:ascii="Arial" w:hAnsi="Arial"/>
          <w:bCs/>
        </w:rPr>
        <w:tab/>
        <w:t>(a)</w:t>
      </w:r>
      <w:r w:rsidRPr="00001226">
        <w:rPr>
          <w:rFonts w:ascii="Arial" w:hAnsi="Arial"/>
          <w:bCs/>
        </w:rPr>
        <w:tab/>
        <w:t>Which colour - red or blue - has the highest frequency?</w:t>
      </w:r>
    </w:p>
    <w:p w14:paraId="5BC7226A" w14:textId="77777777" w:rsidR="0012324C" w:rsidRPr="00001226" w:rsidRDefault="0012324C" w:rsidP="00222BC9">
      <w:pPr>
        <w:rPr>
          <w:rFonts w:ascii="Arial" w:hAnsi="Arial"/>
          <w:bCs/>
        </w:rPr>
      </w:pPr>
    </w:p>
    <w:p w14:paraId="018010F5" w14:textId="77777777" w:rsidR="002202B0" w:rsidRPr="00001226" w:rsidRDefault="002202B0" w:rsidP="00222BC9">
      <w:pPr>
        <w:rPr>
          <w:rFonts w:ascii="Arial" w:hAnsi="Arial"/>
          <w:bCs/>
        </w:rPr>
      </w:pPr>
    </w:p>
    <w:p w14:paraId="29172F51" w14:textId="77777777" w:rsidR="002202B0" w:rsidRDefault="002202B0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ab/>
        <w:t>(b)</w:t>
      </w:r>
      <w:r w:rsidRPr="00001226">
        <w:rPr>
          <w:rFonts w:ascii="Arial" w:hAnsi="Arial"/>
          <w:bCs/>
        </w:rPr>
        <w:tab/>
        <w:t xml:space="preserve">What is a red shift?  What does it tell us about how a star or galaxy is moving </w:t>
      </w:r>
      <w:r w:rsidRPr="00001226">
        <w:rPr>
          <w:rFonts w:ascii="Arial" w:hAnsi="Arial"/>
          <w:bCs/>
        </w:rPr>
        <w:tab/>
      </w:r>
      <w:r w:rsidRPr="00001226">
        <w:rPr>
          <w:rFonts w:ascii="Arial" w:hAnsi="Arial"/>
          <w:bCs/>
        </w:rPr>
        <w:tab/>
        <w:t>relative to Earth.</w:t>
      </w:r>
    </w:p>
    <w:p w14:paraId="797F059F" w14:textId="77777777" w:rsidR="0012324C" w:rsidRDefault="0012324C" w:rsidP="00222BC9">
      <w:pPr>
        <w:rPr>
          <w:rFonts w:ascii="Arial" w:hAnsi="Arial"/>
          <w:bCs/>
        </w:rPr>
      </w:pPr>
    </w:p>
    <w:p w14:paraId="1907B03E" w14:textId="77777777" w:rsidR="0012324C" w:rsidRDefault="0012324C" w:rsidP="00222BC9">
      <w:pPr>
        <w:rPr>
          <w:rFonts w:ascii="Arial" w:hAnsi="Arial"/>
          <w:bCs/>
        </w:rPr>
      </w:pPr>
    </w:p>
    <w:p w14:paraId="570105FA" w14:textId="77777777" w:rsidR="0012324C" w:rsidRDefault="0012324C" w:rsidP="00222BC9">
      <w:pPr>
        <w:rPr>
          <w:rFonts w:ascii="Arial" w:hAnsi="Arial"/>
          <w:bCs/>
        </w:rPr>
      </w:pPr>
    </w:p>
    <w:p w14:paraId="5D4F1E49" w14:textId="77777777" w:rsidR="0012324C" w:rsidRDefault="0012324C" w:rsidP="00222BC9">
      <w:pPr>
        <w:rPr>
          <w:rFonts w:ascii="Arial" w:hAnsi="Arial"/>
          <w:bCs/>
        </w:rPr>
      </w:pPr>
    </w:p>
    <w:p w14:paraId="3F49C7E3" w14:textId="77777777" w:rsidR="0012324C" w:rsidRDefault="0012324C" w:rsidP="00222BC9">
      <w:pPr>
        <w:rPr>
          <w:rFonts w:ascii="Arial" w:hAnsi="Arial"/>
          <w:bCs/>
        </w:rPr>
      </w:pPr>
    </w:p>
    <w:p w14:paraId="0C86227D" w14:textId="77777777" w:rsidR="0012324C" w:rsidRDefault="0012324C" w:rsidP="00222BC9">
      <w:pPr>
        <w:rPr>
          <w:rFonts w:ascii="Arial" w:hAnsi="Arial"/>
          <w:bCs/>
        </w:rPr>
      </w:pPr>
    </w:p>
    <w:p w14:paraId="10E5D2C8" w14:textId="77777777" w:rsidR="0012324C" w:rsidRDefault="0012324C" w:rsidP="00222BC9">
      <w:pPr>
        <w:rPr>
          <w:rFonts w:ascii="Arial" w:hAnsi="Arial"/>
          <w:bCs/>
        </w:rPr>
      </w:pPr>
    </w:p>
    <w:p w14:paraId="5BD3ED10" w14:textId="77777777" w:rsidR="0012324C" w:rsidRDefault="0012324C" w:rsidP="00222BC9">
      <w:pPr>
        <w:rPr>
          <w:rFonts w:ascii="Arial" w:hAnsi="Arial"/>
          <w:bCs/>
        </w:rPr>
      </w:pPr>
    </w:p>
    <w:p w14:paraId="6C3A77AB" w14:textId="77777777" w:rsidR="0012324C" w:rsidRDefault="0012324C" w:rsidP="00222BC9">
      <w:pPr>
        <w:rPr>
          <w:rFonts w:ascii="Arial" w:hAnsi="Arial"/>
          <w:bCs/>
        </w:rPr>
      </w:pPr>
    </w:p>
    <w:p w14:paraId="1A0DDACD" w14:textId="77777777" w:rsidR="0012324C" w:rsidRDefault="0012324C" w:rsidP="00222BC9">
      <w:pPr>
        <w:rPr>
          <w:rFonts w:ascii="Arial" w:hAnsi="Arial"/>
          <w:bCs/>
        </w:rPr>
      </w:pPr>
    </w:p>
    <w:p w14:paraId="208FB1BB" w14:textId="77777777" w:rsidR="0012324C" w:rsidRPr="00001226" w:rsidRDefault="0012324C" w:rsidP="00222BC9">
      <w:pPr>
        <w:rPr>
          <w:rFonts w:ascii="Arial" w:hAnsi="Arial"/>
          <w:bCs/>
        </w:rPr>
      </w:pPr>
    </w:p>
    <w:p w14:paraId="43A222CF" w14:textId="77777777" w:rsidR="002202B0" w:rsidRPr="00001226" w:rsidRDefault="002202B0" w:rsidP="00222BC9">
      <w:pPr>
        <w:rPr>
          <w:rFonts w:ascii="Arial" w:hAnsi="Arial"/>
          <w:bCs/>
        </w:rPr>
      </w:pPr>
    </w:p>
    <w:p w14:paraId="3E1E2ACD" w14:textId="77777777" w:rsidR="002202B0" w:rsidRDefault="008D72E0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ab/>
        <w:t>(c)</w:t>
      </w:r>
      <w:r w:rsidRPr="00001226">
        <w:rPr>
          <w:rFonts w:ascii="Arial" w:hAnsi="Arial"/>
          <w:bCs/>
        </w:rPr>
        <w:tab/>
        <w:t xml:space="preserve">What did Edwin Hubble find out about the </w:t>
      </w:r>
      <w:r w:rsidR="00001226" w:rsidRPr="00001226">
        <w:rPr>
          <w:rFonts w:ascii="Arial" w:hAnsi="Arial"/>
          <w:bCs/>
        </w:rPr>
        <w:t>movement</w:t>
      </w:r>
      <w:r w:rsidRPr="00001226">
        <w:rPr>
          <w:rFonts w:ascii="Arial" w:hAnsi="Arial"/>
          <w:bCs/>
        </w:rPr>
        <w:t xml:space="preserve"> of distant galaxies?</w:t>
      </w:r>
    </w:p>
    <w:p w14:paraId="265CDEE1" w14:textId="77777777" w:rsidR="0012324C" w:rsidRDefault="0012324C" w:rsidP="00222BC9">
      <w:pPr>
        <w:rPr>
          <w:rFonts w:ascii="Arial" w:hAnsi="Arial"/>
          <w:bCs/>
        </w:rPr>
      </w:pPr>
    </w:p>
    <w:p w14:paraId="53DF2080" w14:textId="77777777" w:rsidR="0012324C" w:rsidRDefault="0012324C" w:rsidP="00222BC9">
      <w:pPr>
        <w:rPr>
          <w:rFonts w:ascii="Arial" w:hAnsi="Arial"/>
          <w:bCs/>
        </w:rPr>
      </w:pPr>
    </w:p>
    <w:p w14:paraId="31EEA245" w14:textId="77777777" w:rsidR="0012324C" w:rsidRDefault="0012324C" w:rsidP="00222BC9">
      <w:pPr>
        <w:rPr>
          <w:rFonts w:ascii="Arial" w:hAnsi="Arial"/>
          <w:bCs/>
        </w:rPr>
      </w:pPr>
    </w:p>
    <w:p w14:paraId="2AD40DC1" w14:textId="77777777" w:rsidR="0012324C" w:rsidRDefault="0012324C" w:rsidP="00222BC9">
      <w:pPr>
        <w:rPr>
          <w:rFonts w:ascii="Arial" w:hAnsi="Arial"/>
          <w:bCs/>
        </w:rPr>
      </w:pPr>
    </w:p>
    <w:p w14:paraId="2420730A" w14:textId="77777777" w:rsidR="0012324C" w:rsidRDefault="0012324C" w:rsidP="00222BC9">
      <w:pPr>
        <w:rPr>
          <w:rFonts w:ascii="Arial" w:hAnsi="Arial"/>
          <w:bCs/>
        </w:rPr>
      </w:pPr>
    </w:p>
    <w:p w14:paraId="0BEA1CE1" w14:textId="77777777" w:rsidR="0012324C" w:rsidRDefault="0012324C" w:rsidP="00222BC9">
      <w:pPr>
        <w:rPr>
          <w:rFonts w:ascii="Arial" w:hAnsi="Arial"/>
          <w:bCs/>
        </w:rPr>
      </w:pPr>
    </w:p>
    <w:p w14:paraId="2F6299D6" w14:textId="77777777" w:rsidR="00513299" w:rsidRPr="00001226" w:rsidRDefault="00513299" w:rsidP="00222BC9">
      <w:pPr>
        <w:rPr>
          <w:rFonts w:ascii="Arial" w:hAnsi="Arial"/>
          <w:bCs/>
        </w:rPr>
      </w:pPr>
    </w:p>
    <w:p w14:paraId="74B4861F" w14:textId="77777777" w:rsidR="0012324C" w:rsidRDefault="0012324C">
      <w:pPr>
        <w:rPr>
          <w:rFonts w:ascii="Arial" w:hAnsi="Arial"/>
          <w:bCs/>
        </w:rPr>
      </w:pPr>
      <w:r>
        <w:rPr>
          <w:rFonts w:ascii="Arial" w:hAnsi="Arial"/>
          <w:bCs/>
        </w:rPr>
        <w:br w:type="page"/>
      </w:r>
    </w:p>
    <w:p w14:paraId="4C8A5C3B" w14:textId="77777777" w:rsidR="008D72E0" w:rsidRDefault="002025E1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>15.</w:t>
      </w:r>
      <w:r w:rsidRPr="00001226">
        <w:rPr>
          <w:rFonts w:ascii="Arial" w:hAnsi="Arial"/>
          <w:bCs/>
        </w:rPr>
        <w:tab/>
        <w:t>(a)</w:t>
      </w:r>
      <w:r w:rsidR="001C351D" w:rsidRPr="00001226">
        <w:rPr>
          <w:rFonts w:ascii="Arial" w:hAnsi="Arial"/>
          <w:bCs/>
        </w:rPr>
        <w:tab/>
        <w:t>How old is the universe thought</w:t>
      </w:r>
      <w:r w:rsidRPr="00001226">
        <w:rPr>
          <w:rFonts w:ascii="Arial" w:hAnsi="Arial"/>
          <w:bCs/>
        </w:rPr>
        <w:t xml:space="preserve"> to be?</w:t>
      </w:r>
    </w:p>
    <w:p w14:paraId="73011EC5" w14:textId="77777777" w:rsidR="0012324C" w:rsidRDefault="0012324C" w:rsidP="00222BC9">
      <w:pPr>
        <w:rPr>
          <w:rFonts w:ascii="Arial" w:hAnsi="Arial"/>
          <w:bCs/>
        </w:rPr>
      </w:pPr>
    </w:p>
    <w:p w14:paraId="0D065585" w14:textId="77777777" w:rsidR="0012324C" w:rsidRPr="00001226" w:rsidRDefault="0012324C" w:rsidP="00222BC9">
      <w:pPr>
        <w:rPr>
          <w:rFonts w:ascii="Arial" w:hAnsi="Arial"/>
          <w:bCs/>
        </w:rPr>
      </w:pPr>
    </w:p>
    <w:p w14:paraId="470B7CCC" w14:textId="77777777" w:rsidR="002025E1" w:rsidRPr="00001226" w:rsidRDefault="002025E1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ab/>
      </w:r>
    </w:p>
    <w:p w14:paraId="1EBF81C4" w14:textId="77777777" w:rsidR="002025E1" w:rsidRDefault="002025E1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ab/>
        <w:t>(b)</w:t>
      </w:r>
      <w:r w:rsidRPr="00001226">
        <w:rPr>
          <w:rFonts w:ascii="Arial" w:hAnsi="Arial"/>
          <w:bCs/>
        </w:rPr>
        <w:tab/>
        <w:t xml:space="preserve">According to the Big Bang Theory, what was present at the beginning of the </w:t>
      </w:r>
      <w:r w:rsidRPr="00001226">
        <w:rPr>
          <w:rFonts w:ascii="Arial" w:hAnsi="Arial"/>
          <w:bCs/>
        </w:rPr>
        <w:tab/>
      </w:r>
      <w:r w:rsidRPr="00001226">
        <w:rPr>
          <w:rFonts w:ascii="Arial" w:hAnsi="Arial"/>
          <w:bCs/>
        </w:rPr>
        <w:tab/>
        <w:t>universe?</w:t>
      </w:r>
    </w:p>
    <w:p w14:paraId="33E20602" w14:textId="77777777" w:rsidR="0012324C" w:rsidRDefault="0012324C" w:rsidP="00222BC9">
      <w:pPr>
        <w:rPr>
          <w:rFonts w:ascii="Arial" w:hAnsi="Arial"/>
          <w:bCs/>
        </w:rPr>
      </w:pPr>
    </w:p>
    <w:p w14:paraId="010D5159" w14:textId="77777777" w:rsidR="0012324C" w:rsidRDefault="0012324C" w:rsidP="00222BC9">
      <w:pPr>
        <w:rPr>
          <w:rFonts w:ascii="Arial" w:hAnsi="Arial"/>
          <w:bCs/>
        </w:rPr>
      </w:pPr>
    </w:p>
    <w:p w14:paraId="76F675E8" w14:textId="77777777" w:rsidR="0012324C" w:rsidRDefault="0012324C" w:rsidP="00222BC9">
      <w:pPr>
        <w:rPr>
          <w:rFonts w:ascii="Arial" w:hAnsi="Arial"/>
          <w:bCs/>
        </w:rPr>
      </w:pPr>
    </w:p>
    <w:p w14:paraId="6816366C" w14:textId="77777777" w:rsidR="0012324C" w:rsidRDefault="0012324C" w:rsidP="00222BC9">
      <w:pPr>
        <w:rPr>
          <w:rFonts w:ascii="Arial" w:hAnsi="Arial"/>
          <w:bCs/>
        </w:rPr>
      </w:pPr>
    </w:p>
    <w:p w14:paraId="3732BD41" w14:textId="77777777" w:rsidR="0012324C" w:rsidRPr="00001226" w:rsidRDefault="0012324C" w:rsidP="00222BC9">
      <w:pPr>
        <w:rPr>
          <w:rFonts w:ascii="Arial" w:hAnsi="Arial"/>
          <w:bCs/>
        </w:rPr>
      </w:pPr>
    </w:p>
    <w:p w14:paraId="30932F4C" w14:textId="77777777" w:rsidR="002025E1" w:rsidRPr="00001226" w:rsidRDefault="002025E1" w:rsidP="00222BC9">
      <w:pPr>
        <w:rPr>
          <w:rFonts w:ascii="Arial" w:hAnsi="Arial"/>
          <w:bCs/>
        </w:rPr>
      </w:pPr>
    </w:p>
    <w:p w14:paraId="198A316E" w14:textId="77777777" w:rsidR="002025E1" w:rsidRDefault="002025E1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ab/>
        <w:t>(c)</w:t>
      </w:r>
      <w:r w:rsidRPr="00001226">
        <w:rPr>
          <w:rFonts w:ascii="Arial" w:hAnsi="Arial"/>
          <w:bCs/>
        </w:rPr>
        <w:tab/>
        <w:t xml:space="preserve">Give a brief description of how the Big Bang Theory describes the formation of </w:t>
      </w:r>
      <w:r w:rsidRPr="00001226">
        <w:rPr>
          <w:rFonts w:ascii="Arial" w:hAnsi="Arial"/>
          <w:bCs/>
        </w:rPr>
        <w:tab/>
      </w:r>
      <w:r w:rsidRPr="00001226">
        <w:rPr>
          <w:rFonts w:ascii="Arial" w:hAnsi="Arial"/>
          <w:bCs/>
        </w:rPr>
        <w:tab/>
        <w:t>the universe.</w:t>
      </w:r>
    </w:p>
    <w:p w14:paraId="659712FD" w14:textId="77777777" w:rsidR="0012324C" w:rsidRDefault="0012324C" w:rsidP="00222BC9">
      <w:pPr>
        <w:rPr>
          <w:rFonts w:ascii="Arial" w:hAnsi="Arial"/>
          <w:bCs/>
        </w:rPr>
      </w:pPr>
    </w:p>
    <w:p w14:paraId="6FC05F6E" w14:textId="77777777" w:rsidR="0012324C" w:rsidRDefault="0012324C" w:rsidP="00222BC9">
      <w:pPr>
        <w:rPr>
          <w:rFonts w:ascii="Arial" w:hAnsi="Arial"/>
          <w:bCs/>
        </w:rPr>
      </w:pPr>
    </w:p>
    <w:p w14:paraId="4219F1E7" w14:textId="77777777" w:rsidR="0012324C" w:rsidRDefault="0012324C" w:rsidP="00222BC9">
      <w:pPr>
        <w:rPr>
          <w:rFonts w:ascii="Arial" w:hAnsi="Arial"/>
          <w:bCs/>
        </w:rPr>
      </w:pPr>
    </w:p>
    <w:p w14:paraId="7861F6F8" w14:textId="77777777" w:rsidR="0012324C" w:rsidRDefault="0012324C" w:rsidP="00222BC9">
      <w:pPr>
        <w:rPr>
          <w:rFonts w:ascii="Arial" w:hAnsi="Arial"/>
          <w:bCs/>
        </w:rPr>
      </w:pPr>
    </w:p>
    <w:p w14:paraId="614C6FF1" w14:textId="77777777" w:rsidR="0012324C" w:rsidRDefault="0012324C" w:rsidP="00222BC9">
      <w:pPr>
        <w:rPr>
          <w:rFonts w:ascii="Arial" w:hAnsi="Arial"/>
          <w:bCs/>
        </w:rPr>
      </w:pPr>
    </w:p>
    <w:p w14:paraId="4C6F6776" w14:textId="77777777" w:rsidR="0012324C" w:rsidRDefault="0012324C" w:rsidP="00222BC9">
      <w:pPr>
        <w:rPr>
          <w:rFonts w:ascii="Arial" w:hAnsi="Arial"/>
          <w:bCs/>
        </w:rPr>
      </w:pPr>
    </w:p>
    <w:p w14:paraId="68E0FDD2" w14:textId="77777777" w:rsidR="0012324C" w:rsidRDefault="0012324C" w:rsidP="00222BC9">
      <w:pPr>
        <w:rPr>
          <w:rFonts w:ascii="Arial" w:hAnsi="Arial"/>
          <w:bCs/>
        </w:rPr>
      </w:pPr>
    </w:p>
    <w:p w14:paraId="1A7646F8" w14:textId="77777777" w:rsidR="0012324C" w:rsidRDefault="0012324C" w:rsidP="00222BC9">
      <w:pPr>
        <w:rPr>
          <w:rFonts w:ascii="Arial" w:hAnsi="Arial"/>
          <w:bCs/>
        </w:rPr>
      </w:pPr>
    </w:p>
    <w:p w14:paraId="468D5E3A" w14:textId="77777777" w:rsidR="0012324C" w:rsidRPr="00001226" w:rsidRDefault="0012324C" w:rsidP="00222BC9">
      <w:pPr>
        <w:rPr>
          <w:rFonts w:ascii="Arial" w:hAnsi="Arial"/>
          <w:bCs/>
        </w:rPr>
      </w:pPr>
    </w:p>
    <w:p w14:paraId="3864B182" w14:textId="77777777" w:rsidR="002025E1" w:rsidRPr="00001226" w:rsidRDefault="002025E1" w:rsidP="00222BC9">
      <w:pPr>
        <w:rPr>
          <w:rFonts w:ascii="Arial" w:hAnsi="Arial"/>
          <w:bCs/>
        </w:rPr>
      </w:pPr>
    </w:p>
    <w:p w14:paraId="09FAAB49" w14:textId="77777777" w:rsidR="002025E1" w:rsidRDefault="002025E1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ab/>
        <w:t>(d)</w:t>
      </w:r>
      <w:r w:rsidRPr="00001226">
        <w:rPr>
          <w:rFonts w:ascii="Arial" w:hAnsi="Arial"/>
          <w:bCs/>
        </w:rPr>
        <w:tab/>
        <w:t xml:space="preserve">The Steady State Theory was in competition to the Big Bang Theory.  Briefly </w:t>
      </w:r>
      <w:r w:rsidRPr="00001226">
        <w:rPr>
          <w:rFonts w:ascii="Arial" w:hAnsi="Arial"/>
          <w:bCs/>
        </w:rPr>
        <w:tab/>
      </w:r>
      <w:r w:rsidRPr="00001226">
        <w:rPr>
          <w:rFonts w:ascii="Arial" w:hAnsi="Arial"/>
          <w:bCs/>
        </w:rPr>
        <w:tab/>
        <w:t>describe this theory.</w:t>
      </w:r>
    </w:p>
    <w:p w14:paraId="7089C7F0" w14:textId="77777777" w:rsidR="0012324C" w:rsidRDefault="0012324C" w:rsidP="00222BC9">
      <w:pPr>
        <w:rPr>
          <w:rFonts w:ascii="Arial" w:hAnsi="Arial"/>
          <w:bCs/>
        </w:rPr>
      </w:pPr>
    </w:p>
    <w:p w14:paraId="70C839C5" w14:textId="77777777" w:rsidR="0012324C" w:rsidRDefault="0012324C" w:rsidP="00222BC9">
      <w:pPr>
        <w:rPr>
          <w:rFonts w:ascii="Arial" w:hAnsi="Arial"/>
          <w:bCs/>
        </w:rPr>
      </w:pPr>
    </w:p>
    <w:p w14:paraId="4C5D36DF" w14:textId="77777777" w:rsidR="0012324C" w:rsidRDefault="0012324C" w:rsidP="00222BC9">
      <w:pPr>
        <w:rPr>
          <w:rFonts w:ascii="Arial" w:hAnsi="Arial"/>
          <w:bCs/>
        </w:rPr>
      </w:pPr>
    </w:p>
    <w:p w14:paraId="2F0EF00A" w14:textId="77777777" w:rsidR="0012324C" w:rsidRDefault="0012324C" w:rsidP="00222BC9">
      <w:pPr>
        <w:rPr>
          <w:rFonts w:ascii="Arial" w:hAnsi="Arial"/>
          <w:bCs/>
        </w:rPr>
      </w:pPr>
    </w:p>
    <w:p w14:paraId="6B1B801A" w14:textId="77777777" w:rsidR="0012324C" w:rsidRDefault="0012324C" w:rsidP="00222BC9">
      <w:pPr>
        <w:rPr>
          <w:rFonts w:ascii="Arial" w:hAnsi="Arial"/>
          <w:bCs/>
        </w:rPr>
      </w:pPr>
    </w:p>
    <w:p w14:paraId="190E68CC" w14:textId="77777777" w:rsidR="0012324C" w:rsidRPr="00001226" w:rsidRDefault="0012324C" w:rsidP="00222BC9">
      <w:pPr>
        <w:rPr>
          <w:rFonts w:ascii="Arial" w:hAnsi="Arial"/>
          <w:bCs/>
        </w:rPr>
      </w:pPr>
    </w:p>
    <w:p w14:paraId="58D71D9E" w14:textId="77777777" w:rsidR="002025E1" w:rsidRPr="00001226" w:rsidRDefault="002025E1" w:rsidP="00222BC9">
      <w:pPr>
        <w:rPr>
          <w:rFonts w:ascii="Arial" w:hAnsi="Arial"/>
          <w:bCs/>
        </w:rPr>
      </w:pPr>
    </w:p>
    <w:p w14:paraId="4F98297D" w14:textId="77777777" w:rsidR="001C351D" w:rsidRPr="00001226" w:rsidRDefault="002025E1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ab/>
        <w:t>(e)</w:t>
      </w:r>
      <w:r w:rsidRPr="00001226">
        <w:rPr>
          <w:rFonts w:ascii="Arial" w:hAnsi="Arial"/>
          <w:bCs/>
        </w:rPr>
        <w:tab/>
      </w:r>
      <w:r w:rsidR="001C351D" w:rsidRPr="00001226">
        <w:rPr>
          <w:rFonts w:ascii="Arial" w:hAnsi="Arial"/>
          <w:bCs/>
        </w:rPr>
        <w:t xml:space="preserve">How did the Steady State Theory </w:t>
      </w:r>
      <w:r w:rsidR="00001226" w:rsidRPr="00001226">
        <w:rPr>
          <w:rFonts w:ascii="Arial" w:hAnsi="Arial"/>
          <w:bCs/>
        </w:rPr>
        <w:t>explain</w:t>
      </w:r>
      <w:r w:rsidR="001C351D" w:rsidRPr="00001226">
        <w:rPr>
          <w:rFonts w:ascii="Arial" w:hAnsi="Arial"/>
          <w:bCs/>
        </w:rPr>
        <w:t xml:space="preserve"> that the universe was expanding, yet </w:t>
      </w:r>
    </w:p>
    <w:p w14:paraId="1B7C7A40" w14:textId="77777777" w:rsidR="002025E1" w:rsidRDefault="001C351D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ab/>
      </w:r>
      <w:r w:rsidRPr="00001226">
        <w:rPr>
          <w:rFonts w:ascii="Arial" w:hAnsi="Arial"/>
          <w:bCs/>
        </w:rPr>
        <w:tab/>
        <w:t>remained the same?</w:t>
      </w:r>
    </w:p>
    <w:p w14:paraId="116ABAED" w14:textId="77777777" w:rsidR="0012324C" w:rsidRDefault="0012324C" w:rsidP="00222BC9">
      <w:pPr>
        <w:rPr>
          <w:rFonts w:ascii="Arial" w:hAnsi="Arial"/>
          <w:bCs/>
        </w:rPr>
      </w:pPr>
    </w:p>
    <w:p w14:paraId="4691C920" w14:textId="77777777" w:rsidR="0012324C" w:rsidRDefault="0012324C" w:rsidP="00222BC9">
      <w:pPr>
        <w:rPr>
          <w:rFonts w:ascii="Arial" w:hAnsi="Arial"/>
          <w:bCs/>
        </w:rPr>
      </w:pPr>
    </w:p>
    <w:p w14:paraId="61DD9ED9" w14:textId="77777777" w:rsidR="0012324C" w:rsidRDefault="0012324C" w:rsidP="00222BC9">
      <w:pPr>
        <w:rPr>
          <w:rFonts w:ascii="Arial" w:hAnsi="Arial"/>
          <w:bCs/>
        </w:rPr>
      </w:pPr>
    </w:p>
    <w:p w14:paraId="0E23DCF4" w14:textId="77777777" w:rsidR="0012324C" w:rsidRDefault="0012324C" w:rsidP="00222BC9">
      <w:pPr>
        <w:rPr>
          <w:rFonts w:ascii="Arial" w:hAnsi="Arial"/>
          <w:bCs/>
        </w:rPr>
      </w:pPr>
    </w:p>
    <w:p w14:paraId="10E02242" w14:textId="77777777" w:rsidR="0012324C" w:rsidRDefault="0012324C" w:rsidP="00222BC9">
      <w:pPr>
        <w:rPr>
          <w:rFonts w:ascii="Arial" w:hAnsi="Arial"/>
          <w:bCs/>
        </w:rPr>
      </w:pPr>
    </w:p>
    <w:p w14:paraId="018EF880" w14:textId="77777777" w:rsidR="0012324C" w:rsidRDefault="0012324C" w:rsidP="00222BC9">
      <w:pPr>
        <w:rPr>
          <w:rFonts w:ascii="Arial" w:hAnsi="Arial"/>
          <w:bCs/>
        </w:rPr>
      </w:pPr>
    </w:p>
    <w:p w14:paraId="64DFF4A7" w14:textId="77777777" w:rsidR="0012324C" w:rsidRPr="00001226" w:rsidRDefault="0012324C" w:rsidP="00222BC9">
      <w:pPr>
        <w:rPr>
          <w:rFonts w:ascii="Arial" w:hAnsi="Arial"/>
          <w:bCs/>
        </w:rPr>
      </w:pPr>
    </w:p>
    <w:p w14:paraId="7EB9A6AC" w14:textId="77777777" w:rsidR="001C351D" w:rsidRPr="00001226" w:rsidRDefault="001C351D" w:rsidP="00222BC9">
      <w:pPr>
        <w:rPr>
          <w:rFonts w:ascii="Arial" w:hAnsi="Arial"/>
          <w:bCs/>
        </w:rPr>
      </w:pPr>
    </w:p>
    <w:p w14:paraId="333C1164" w14:textId="77777777" w:rsidR="001C351D" w:rsidRDefault="001C351D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ab/>
        <w:t>(f)</w:t>
      </w:r>
      <w:r w:rsidRPr="00001226">
        <w:rPr>
          <w:rFonts w:ascii="Arial" w:hAnsi="Arial"/>
          <w:bCs/>
        </w:rPr>
        <w:tab/>
        <w:t xml:space="preserve">What evidence put an end to </w:t>
      </w:r>
      <w:r w:rsidR="00001226" w:rsidRPr="00001226">
        <w:rPr>
          <w:rFonts w:ascii="Arial" w:hAnsi="Arial"/>
          <w:bCs/>
        </w:rPr>
        <w:t>the</w:t>
      </w:r>
      <w:r w:rsidRPr="00001226">
        <w:rPr>
          <w:rFonts w:ascii="Arial" w:hAnsi="Arial"/>
          <w:bCs/>
        </w:rPr>
        <w:t xml:space="preserve"> Steady Sate Theory?</w:t>
      </w:r>
    </w:p>
    <w:p w14:paraId="2273FB60" w14:textId="77777777" w:rsidR="0012324C" w:rsidRDefault="0012324C" w:rsidP="00222BC9">
      <w:pPr>
        <w:rPr>
          <w:rFonts w:ascii="Arial" w:hAnsi="Arial"/>
          <w:bCs/>
        </w:rPr>
      </w:pPr>
    </w:p>
    <w:p w14:paraId="567F67BE" w14:textId="77777777" w:rsidR="0012324C" w:rsidRDefault="0012324C" w:rsidP="00222BC9">
      <w:pPr>
        <w:rPr>
          <w:rFonts w:ascii="Arial" w:hAnsi="Arial"/>
          <w:bCs/>
        </w:rPr>
      </w:pPr>
    </w:p>
    <w:p w14:paraId="70BBC401" w14:textId="77777777" w:rsidR="0012324C" w:rsidRDefault="0012324C" w:rsidP="00222BC9">
      <w:pPr>
        <w:rPr>
          <w:rFonts w:ascii="Arial" w:hAnsi="Arial"/>
          <w:bCs/>
        </w:rPr>
      </w:pPr>
    </w:p>
    <w:p w14:paraId="6E5B4E5A" w14:textId="77777777" w:rsidR="0012324C" w:rsidRDefault="0012324C" w:rsidP="00222BC9">
      <w:pPr>
        <w:rPr>
          <w:rFonts w:ascii="Arial" w:hAnsi="Arial"/>
          <w:bCs/>
        </w:rPr>
      </w:pPr>
    </w:p>
    <w:p w14:paraId="3FD9B36E" w14:textId="77777777" w:rsidR="0012324C" w:rsidRDefault="0012324C" w:rsidP="00222BC9">
      <w:pPr>
        <w:rPr>
          <w:rFonts w:ascii="Arial" w:hAnsi="Arial"/>
          <w:bCs/>
        </w:rPr>
      </w:pPr>
    </w:p>
    <w:p w14:paraId="1DC5499F" w14:textId="77777777" w:rsidR="0012324C" w:rsidRDefault="0012324C" w:rsidP="00222BC9">
      <w:pPr>
        <w:rPr>
          <w:rFonts w:ascii="Arial" w:hAnsi="Arial"/>
          <w:bCs/>
        </w:rPr>
      </w:pPr>
    </w:p>
    <w:p w14:paraId="34A61741" w14:textId="77777777" w:rsidR="0012324C" w:rsidRPr="00001226" w:rsidRDefault="0012324C" w:rsidP="00222BC9">
      <w:pPr>
        <w:rPr>
          <w:rFonts w:ascii="Arial" w:hAnsi="Arial"/>
          <w:bCs/>
        </w:rPr>
      </w:pPr>
      <w:bookmarkStart w:id="0" w:name="_GoBack"/>
      <w:bookmarkEnd w:id="0"/>
    </w:p>
    <w:p w14:paraId="62D6DED2" w14:textId="77777777" w:rsidR="001C351D" w:rsidRPr="00001226" w:rsidRDefault="001C351D" w:rsidP="00222BC9">
      <w:pPr>
        <w:rPr>
          <w:rFonts w:ascii="Arial" w:hAnsi="Arial"/>
          <w:bCs/>
        </w:rPr>
      </w:pPr>
    </w:p>
    <w:p w14:paraId="682EFFB2" w14:textId="77777777" w:rsidR="001C351D" w:rsidRPr="00001226" w:rsidRDefault="001C351D" w:rsidP="00222BC9">
      <w:pPr>
        <w:rPr>
          <w:rFonts w:ascii="Arial" w:hAnsi="Arial"/>
          <w:bCs/>
        </w:rPr>
      </w:pPr>
      <w:r w:rsidRPr="00001226">
        <w:rPr>
          <w:rFonts w:ascii="Arial" w:hAnsi="Arial"/>
          <w:bCs/>
        </w:rPr>
        <w:tab/>
        <w:t>(g)</w:t>
      </w:r>
      <w:r w:rsidRPr="00001226">
        <w:rPr>
          <w:rFonts w:ascii="Arial" w:hAnsi="Arial"/>
          <w:bCs/>
        </w:rPr>
        <w:tab/>
        <w:t>Describe 3 major pieces of evidence that supported the Big Bang Theory.</w:t>
      </w:r>
    </w:p>
    <w:p w14:paraId="6E142E99" w14:textId="77777777" w:rsidR="001C351D" w:rsidRPr="00001226" w:rsidRDefault="001C351D" w:rsidP="00222BC9">
      <w:pPr>
        <w:rPr>
          <w:rFonts w:ascii="Arial" w:hAnsi="Arial"/>
          <w:bCs/>
        </w:rPr>
      </w:pPr>
    </w:p>
    <w:p w14:paraId="174C82BE" w14:textId="77777777" w:rsidR="001C351D" w:rsidRPr="00001226" w:rsidRDefault="001C351D" w:rsidP="00222BC9">
      <w:pPr>
        <w:rPr>
          <w:rFonts w:ascii="Arial" w:hAnsi="Arial"/>
          <w:bCs/>
        </w:rPr>
      </w:pPr>
    </w:p>
    <w:p w14:paraId="6D4080DF" w14:textId="77777777" w:rsidR="002025E1" w:rsidRPr="00001226" w:rsidRDefault="002025E1" w:rsidP="00222BC9">
      <w:pPr>
        <w:rPr>
          <w:rFonts w:ascii="Arial" w:hAnsi="Arial"/>
          <w:bCs/>
        </w:rPr>
      </w:pPr>
    </w:p>
    <w:p w14:paraId="5E9CE0A6" w14:textId="77777777" w:rsidR="002025E1" w:rsidRPr="00001226" w:rsidRDefault="002025E1" w:rsidP="00222BC9">
      <w:pPr>
        <w:rPr>
          <w:rFonts w:ascii="Arial" w:hAnsi="Arial"/>
        </w:rPr>
      </w:pPr>
    </w:p>
    <w:p w14:paraId="4363210A" w14:textId="77777777" w:rsidR="00496F81" w:rsidRPr="00001226" w:rsidRDefault="00496F81" w:rsidP="00222BC9">
      <w:pPr>
        <w:rPr>
          <w:rFonts w:ascii="Arial" w:hAnsi="Arial"/>
        </w:rPr>
      </w:pPr>
    </w:p>
    <w:sectPr w:rsidR="00496F81" w:rsidRPr="00001226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 3">
    <w:panose1 w:val="05040102010807070707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F81"/>
    <w:rsid w:val="00001226"/>
    <w:rsid w:val="0012324C"/>
    <w:rsid w:val="00146A03"/>
    <w:rsid w:val="001715B4"/>
    <w:rsid w:val="001C351D"/>
    <w:rsid w:val="002025E1"/>
    <w:rsid w:val="002202B0"/>
    <w:rsid w:val="00222BC9"/>
    <w:rsid w:val="00245E41"/>
    <w:rsid w:val="0032598A"/>
    <w:rsid w:val="003D11C3"/>
    <w:rsid w:val="00406F8F"/>
    <w:rsid w:val="00496F81"/>
    <w:rsid w:val="00513299"/>
    <w:rsid w:val="005872A5"/>
    <w:rsid w:val="00767DC5"/>
    <w:rsid w:val="008D72E0"/>
    <w:rsid w:val="00967719"/>
    <w:rsid w:val="00B33E60"/>
    <w:rsid w:val="00BF67FC"/>
    <w:rsid w:val="00DA5783"/>
    <w:rsid w:val="00E535E6"/>
    <w:rsid w:val="00F2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FBCACC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3E6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E60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3E6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E60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96</TotalTime>
  <Pages>7</Pages>
  <Words>520</Words>
  <Characters>2969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12</cp:revision>
  <dcterms:created xsi:type="dcterms:W3CDTF">2014-11-29T08:58:00Z</dcterms:created>
  <dcterms:modified xsi:type="dcterms:W3CDTF">2014-12-10T00:35:00Z</dcterms:modified>
</cp:coreProperties>
</file>