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E01AE" w14:textId="17AA5B5F" w:rsidR="005872A5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YEAR 10 SCIENCE</w:t>
      </w:r>
      <w:r w:rsidR="00B046FC">
        <w:rPr>
          <w:rFonts w:ascii="Arial" w:hAnsi="Arial"/>
          <w:b/>
          <w:sz w:val="22"/>
          <w:szCs w:val="22"/>
        </w:rPr>
        <w:t xml:space="preserve"> (</w:t>
      </w:r>
      <w:r w:rsidR="002C5C22">
        <w:rPr>
          <w:rFonts w:ascii="Arial" w:hAnsi="Arial"/>
          <w:b/>
          <w:sz w:val="22"/>
          <w:szCs w:val="22"/>
        </w:rPr>
        <w:t>GENERAL</w:t>
      </w:r>
      <w:r w:rsidR="00B046FC">
        <w:rPr>
          <w:rFonts w:ascii="Arial" w:hAnsi="Arial"/>
          <w:b/>
          <w:sz w:val="22"/>
          <w:szCs w:val="22"/>
        </w:rPr>
        <w:t>)</w:t>
      </w:r>
    </w:p>
    <w:p w14:paraId="1E033898" w14:textId="77777777" w:rsidR="00012762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PHYSICAL SCIENCES</w:t>
      </w:r>
    </w:p>
    <w:p w14:paraId="7C9EE486" w14:textId="641A42B5" w:rsidR="00012762" w:rsidRPr="00012762" w:rsidRDefault="00E344D0" w:rsidP="00012762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REVISION </w:t>
      </w:r>
      <w:r w:rsidR="0027558A">
        <w:rPr>
          <w:rFonts w:ascii="Arial" w:hAnsi="Arial"/>
          <w:b/>
          <w:sz w:val="22"/>
          <w:szCs w:val="22"/>
        </w:rPr>
        <w:t>- TEST 2</w:t>
      </w:r>
    </w:p>
    <w:p w14:paraId="76B1E98E" w14:textId="77777777" w:rsidR="00012762" w:rsidRPr="00012762" w:rsidRDefault="00012762" w:rsidP="00222BC9">
      <w:pPr>
        <w:rPr>
          <w:rFonts w:ascii="Arial" w:hAnsi="Arial"/>
          <w:sz w:val="22"/>
          <w:szCs w:val="22"/>
        </w:rPr>
      </w:pPr>
    </w:p>
    <w:p w14:paraId="2F284C93" w14:textId="57E3E499" w:rsidR="003D6195" w:rsidRDefault="00116D84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="00574F4B">
        <w:rPr>
          <w:rFonts w:ascii="Arial" w:hAnsi="Arial"/>
          <w:sz w:val="22"/>
          <w:szCs w:val="22"/>
        </w:rPr>
        <w:t xml:space="preserve">A dragster at Kwinana Motorplex uniformly accelerates from rest and covers the 400 m track </w:t>
      </w:r>
      <w:r w:rsidR="00574F4B">
        <w:rPr>
          <w:rFonts w:ascii="Arial" w:hAnsi="Arial"/>
          <w:sz w:val="22"/>
          <w:szCs w:val="22"/>
        </w:rPr>
        <w:tab/>
        <w:t>in 7.101 s</w:t>
      </w:r>
      <w:r w:rsidR="004B0345">
        <w:rPr>
          <w:rFonts w:ascii="Arial" w:hAnsi="Arial"/>
          <w:sz w:val="22"/>
          <w:szCs w:val="22"/>
        </w:rPr>
        <w:t xml:space="preserve"> with a final speed of 309 km/h</w:t>
      </w:r>
      <w:r w:rsidR="00574F4B">
        <w:rPr>
          <w:rFonts w:ascii="Arial" w:hAnsi="Arial"/>
          <w:sz w:val="22"/>
          <w:szCs w:val="22"/>
        </w:rPr>
        <w:t>.  Calculate the acceleration of the vehicle.</w:t>
      </w:r>
      <w:r w:rsidR="00DC7BBD">
        <w:rPr>
          <w:rFonts w:ascii="Arial" w:hAnsi="Arial"/>
          <w:sz w:val="22"/>
          <w:szCs w:val="22"/>
        </w:rPr>
        <w:t xml:space="preserve"> </w:t>
      </w:r>
    </w:p>
    <w:p w14:paraId="375AD5A6" w14:textId="32C31F44" w:rsidR="00574F4B" w:rsidRDefault="00574F4B" w:rsidP="0027558A">
      <w:pPr>
        <w:rPr>
          <w:rFonts w:ascii="Arial" w:hAnsi="Arial"/>
          <w:sz w:val="22"/>
          <w:szCs w:val="22"/>
        </w:rPr>
      </w:pPr>
    </w:p>
    <w:p w14:paraId="02934501" w14:textId="66CAEDE9" w:rsidR="00574F4B" w:rsidRDefault="00574F4B" w:rsidP="0027558A">
      <w:pPr>
        <w:rPr>
          <w:rFonts w:ascii="Arial" w:hAnsi="Arial"/>
          <w:sz w:val="22"/>
          <w:szCs w:val="22"/>
        </w:rPr>
      </w:pPr>
    </w:p>
    <w:p w14:paraId="1215E67B" w14:textId="6D37B733" w:rsidR="00574F4B" w:rsidRDefault="00574F4B" w:rsidP="0027558A">
      <w:pPr>
        <w:rPr>
          <w:rFonts w:ascii="Arial" w:hAnsi="Arial"/>
          <w:sz w:val="22"/>
          <w:szCs w:val="22"/>
        </w:rPr>
      </w:pPr>
    </w:p>
    <w:p w14:paraId="66C4D0EF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42A11CA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4C5632B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676A1F7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D623E6F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C798C37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AB502E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FC7206E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B8B049C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339A936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360D79F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4CFF2E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D7C1A6A" w14:textId="3EA82C67" w:rsidR="00574F4B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</w:t>
      </w:r>
      <w:r>
        <w:rPr>
          <w:rFonts w:ascii="Arial" w:hAnsi="Arial"/>
          <w:sz w:val="22"/>
          <w:szCs w:val="22"/>
        </w:rPr>
        <w:tab/>
        <w:t xml:space="preserve">The highest "ridiculous" basketball shot is currently 201.4 m from the top of </w:t>
      </w:r>
      <w:proofErr w:type="spellStart"/>
      <w:r>
        <w:rPr>
          <w:rFonts w:ascii="Arial" w:hAnsi="Arial"/>
          <w:sz w:val="22"/>
          <w:szCs w:val="22"/>
        </w:rPr>
        <w:t>Maletsuyane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  <w:t>Falls in Lesotho.  Assuming the initial vertical velocity is zero when it is released</w:t>
      </w:r>
      <w:r w:rsidR="001E769B">
        <w:rPr>
          <w:rFonts w:ascii="Arial" w:hAnsi="Arial"/>
          <w:sz w:val="22"/>
          <w:szCs w:val="22"/>
        </w:rPr>
        <w:t xml:space="preserve"> and it takes </w:t>
      </w:r>
      <w:r w:rsidR="001E769B">
        <w:rPr>
          <w:rFonts w:ascii="Arial" w:hAnsi="Arial"/>
          <w:sz w:val="22"/>
          <w:szCs w:val="22"/>
        </w:rPr>
        <w:tab/>
        <w:t>6.41 s to fall</w:t>
      </w:r>
      <w:r>
        <w:rPr>
          <w:rFonts w:ascii="Arial" w:hAnsi="Arial"/>
          <w:sz w:val="22"/>
          <w:szCs w:val="22"/>
        </w:rPr>
        <w:t>, how fast was the ball moving vertically when it reached the ring?</w:t>
      </w:r>
      <w:r w:rsidR="00DC7BBD">
        <w:rPr>
          <w:rFonts w:ascii="Arial" w:hAnsi="Arial"/>
          <w:sz w:val="22"/>
          <w:szCs w:val="22"/>
        </w:rPr>
        <w:t xml:space="preserve">  </w:t>
      </w:r>
    </w:p>
    <w:p w14:paraId="4496A555" w14:textId="62519594" w:rsidR="00574F4B" w:rsidRDefault="00574F4B" w:rsidP="0027558A">
      <w:pPr>
        <w:rPr>
          <w:rFonts w:ascii="Arial" w:hAnsi="Arial"/>
          <w:sz w:val="22"/>
          <w:szCs w:val="22"/>
        </w:rPr>
      </w:pPr>
    </w:p>
    <w:p w14:paraId="6EE43796" w14:textId="44357A1E" w:rsidR="00574F4B" w:rsidRDefault="00574F4B" w:rsidP="0027558A">
      <w:pPr>
        <w:rPr>
          <w:rFonts w:ascii="Arial" w:hAnsi="Arial"/>
          <w:sz w:val="22"/>
          <w:szCs w:val="22"/>
        </w:rPr>
      </w:pPr>
    </w:p>
    <w:p w14:paraId="410F8474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46AC631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D843A86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3D8443D1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6E7966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D2F076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469B1CA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754455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C867838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AF83418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8917A84" w14:textId="3E211AD2" w:rsidR="00EB35A2" w:rsidRDefault="00EB35A2" w:rsidP="0027558A">
      <w:pPr>
        <w:rPr>
          <w:rFonts w:ascii="Arial" w:hAnsi="Arial"/>
          <w:sz w:val="22"/>
          <w:szCs w:val="22"/>
        </w:rPr>
      </w:pPr>
    </w:p>
    <w:p w14:paraId="170EC8A0" w14:textId="77777777" w:rsidR="00AC23CC" w:rsidRDefault="00AC23CC" w:rsidP="0027558A">
      <w:pPr>
        <w:rPr>
          <w:rFonts w:ascii="Arial" w:hAnsi="Arial"/>
          <w:sz w:val="22"/>
          <w:szCs w:val="22"/>
        </w:rPr>
      </w:pPr>
    </w:p>
    <w:p w14:paraId="3792294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5FC6125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529A97DB" w14:textId="0DC466EE" w:rsidR="00574F4B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</w:t>
      </w:r>
      <w:r>
        <w:rPr>
          <w:rFonts w:ascii="Arial" w:hAnsi="Arial"/>
          <w:sz w:val="22"/>
          <w:szCs w:val="22"/>
        </w:rPr>
        <w:tab/>
        <w:t xml:space="preserve">An ES-3A Shadow jet moving at 240 km/h relative to an aircraft carrier lands on its flight deck </w:t>
      </w:r>
      <w:r>
        <w:rPr>
          <w:rFonts w:ascii="Arial" w:hAnsi="Arial"/>
          <w:sz w:val="22"/>
          <w:szCs w:val="22"/>
        </w:rPr>
        <w:tab/>
        <w:t xml:space="preserve">and the tail hook snags the arresting wire, which stops the jet in 2.30 s.  Determine the </w:t>
      </w:r>
      <w:r w:rsidR="002C5C22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deceleration experienced by the pilot</w:t>
      </w:r>
      <w:r w:rsidR="002C5C22">
        <w:rPr>
          <w:rFonts w:ascii="Arial" w:hAnsi="Arial"/>
          <w:sz w:val="22"/>
          <w:szCs w:val="22"/>
        </w:rPr>
        <w:t>.</w:t>
      </w:r>
    </w:p>
    <w:p w14:paraId="1FDE26D1" w14:textId="2883F3D9" w:rsidR="00574F4B" w:rsidRDefault="00574F4B" w:rsidP="0027558A">
      <w:pPr>
        <w:rPr>
          <w:rFonts w:ascii="Arial" w:hAnsi="Arial"/>
          <w:sz w:val="22"/>
          <w:szCs w:val="22"/>
        </w:rPr>
      </w:pPr>
    </w:p>
    <w:p w14:paraId="692E9017" w14:textId="3A5AAE67" w:rsidR="00574F4B" w:rsidRDefault="00574F4B" w:rsidP="0027558A">
      <w:pPr>
        <w:rPr>
          <w:rFonts w:ascii="Arial" w:hAnsi="Arial"/>
          <w:sz w:val="22"/>
          <w:szCs w:val="22"/>
        </w:rPr>
      </w:pPr>
    </w:p>
    <w:p w14:paraId="43E17C69" w14:textId="3C6E9D90" w:rsidR="00574F4B" w:rsidRDefault="00574F4B" w:rsidP="0027558A">
      <w:pPr>
        <w:rPr>
          <w:rFonts w:ascii="Arial" w:hAnsi="Arial"/>
          <w:sz w:val="22"/>
          <w:szCs w:val="22"/>
        </w:rPr>
      </w:pPr>
    </w:p>
    <w:p w14:paraId="039A5E1C" w14:textId="77777777" w:rsidR="00EB35A2" w:rsidRDefault="00EB35A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7A9F79D8" w14:textId="7271B899" w:rsidR="00574F4B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4.</w:t>
      </w:r>
      <w:r>
        <w:rPr>
          <w:rFonts w:ascii="Arial" w:hAnsi="Arial"/>
          <w:sz w:val="22"/>
          <w:szCs w:val="22"/>
        </w:rPr>
        <w:tab/>
        <w:t xml:space="preserve">In the Tour de France, a cyclist descending down the Col de </w:t>
      </w:r>
      <w:proofErr w:type="spellStart"/>
      <w:r>
        <w:rPr>
          <w:rFonts w:ascii="Arial" w:hAnsi="Arial"/>
          <w:sz w:val="22"/>
          <w:szCs w:val="22"/>
        </w:rPr>
        <w:t>Portet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r w:rsidR="003F3A88">
        <w:rPr>
          <w:rFonts w:ascii="Arial" w:hAnsi="Arial"/>
          <w:sz w:val="22"/>
          <w:szCs w:val="22"/>
        </w:rPr>
        <w:t>wa</w:t>
      </w:r>
      <w:r>
        <w:rPr>
          <w:rFonts w:ascii="Arial" w:hAnsi="Arial"/>
          <w:sz w:val="22"/>
          <w:szCs w:val="22"/>
        </w:rPr>
        <w:t xml:space="preserve">s moving at 110 km/h </w:t>
      </w:r>
      <w:r w:rsidR="003F3A88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 xml:space="preserve">as he approached a </w:t>
      </w:r>
      <w:r w:rsidR="00EB35A2">
        <w:rPr>
          <w:rFonts w:ascii="Arial" w:hAnsi="Arial"/>
          <w:sz w:val="22"/>
          <w:szCs w:val="22"/>
        </w:rPr>
        <w:t>sharp bend.</w:t>
      </w:r>
      <w:r w:rsidR="003F3A88">
        <w:rPr>
          <w:rFonts w:ascii="Arial" w:hAnsi="Arial"/>
          <w:sz w:val="22"/>
          <w:szCs w:val="22"/>
        </w:rPr>
        <w:t xml:space="preserve">  </w:t>
      </w:r>
      <w:r w:rsidR="00EB35A2">
        <w:rPr>
          <w:rFonts w:ascii="Arial" w:hAnsi="Arial"/>
          <w:sz w:val="22"/>
          <w:szCs w:val="22"/>
        </w:rPr>
        <w:t>He braked evenly and decelerated at 3.38 m/s</w:t>
      </w:r>
      <w:r w:rsidR="00EB35A2" w:rsidRPr="00EB35A2">
        <w:rPr>
          <w:rFonts w:ascii="Arial" w:hAnsi="Arial"/>
          <w:sz w:val="22"/>
          <w:szCs w:val="22"/>
          <w:vertAlign w:val="superscript"/>
        </w:rPr>
        <w:t>2</w:t>
      </w:r>
      <w:r w:rsidR="00EB35A2">
        <w:rPr>
          <w:rFonts w:ascii="Arial" w:hAnsi="Arial"/>
          <w:sz w:val="22"/>
          <w:szCs w:val="22"/>
        </w:rPr>
        <w:t xml:space="preserve"> to make </w:t>
      </w:r>
      <w:r w:rsidR="003F3A88">
        <w:rPr>
          <w:rFonts w:ascii="Arial" w:hAnsi="Arial"/>
          <w:sz w:val="22"/>
          <w:szCs w:val="22"/>
        </w:rPr>
        <w:tab/>
      </w:r>
      <w:r w:rsidR="00EB35A2">
        <w:rPr>
          <w:rFonts w:ascii="Arial" w:hAnsi="Arial"/>
          <w:sz w:val="22"/>
          <w:szCs w:val="22"/>
        </w:rPr>
        <w:t>the turn</w:t>
      </w:r>
      <w:r w:rsidR="003F3A88">
        <w:rPr>
          <w:rFonts w:ascii="Arial" w:hAnsi="Arial"/>
          <w:sz w:val="22"/>
          <w:szCs w:val="22"/>
        </w:rPr>
        <w:t xml:space="preserve"> at 40.0 km/h</w:t>
      </w:r>
      <w:r w:rsidR="00EB35A2">
        <w:rPr>
          <w:rFonts w:ascii="Arial" w:hAnsi="Arial"/>
          <w:sz w:val="22"/>
          <w:szCs w:val="22"/>
        </w:rPr>
        <w:t xml:space="preserve">.  </w:t>
      </w:r>
      <w:r w:rsidR="003F3A88">
        <w:rPr>
          <w:rFonts w:ascii="Arial" w:hAnsi="Arial"/>
          <w:sz w:val="22"/>
          <w:szCs w:val="22"/>
        </w:rPr>
        <w:t>How long did the rider brake</w:t>
      </w:r>
      <w:r w:rsidR="00EB35A2">
        <w:rPr>
          <w:rFonts w:ascii="Arial" w:hAnsi="Arial"/>
          <w:sz w:val="22"/>
          <w:szCs w:val="22"/>
        </w:rPr>
        <w:t>?</w:t>
      </w:r>
      <w:r w:rsidR="00DC7BBD">
        <w:rPr>
          <w:rFonts w:ascii="Arial" w:hAnsi="Arial"/>
          <w:sz w:val="22"/>
          <w:szCs w:val="22"/>
        </w:rPr>
        <w:t xml:space="preserve">  </w:t>
      </w:r>
    </w:p>
    <w:p w14:paraId="26F88243" w14:textId="26AA11E4" w:rsidR="00EB35A2" w:rsidRDefault="00EB35A2" w:rsidP="0027558A">
      <w:pPr>
        <w:rPr>
          <w:rFonts w:ascii="Arial" w:hAnsi="Arial"/>
          <w:sz w:val="22"/>
          <w:szCs w:val="22"/>
        </w:rPr>
      </w:pPr>
    </w:p>
    <w:p w14:paraId="657D3197" w14:textId="0EE45EED" w:rsidR="00EB35A2" w:rsidRDefault="00EB35A2" w:rsidP="0027558A">
      <w:pPr>
        <w:rPr>
          <w:rFonts w:ascii="Arial" w:hAnsi="Arial"/>
          <w:sz w:val="22"/>
          <w:szCs w:val="22"/>
        </w:rPr>
      </w:pPr>
    </w:p>
    <w:p w14:paraId="6A1A613E" w14:textId="54191B3B" w:rsidR="00EB35A2" w:rsidRDefault="00EB35A2" w:rsidP="0027558A">
      <w:pPr>
        <w:rPr>
          <w:rFonts w:ascii="Arial" w:hAnsi="Arial"/>
          <w:sz w:val="22"/>
          <w:szCs w:val="22"/>
        </w:rPr>
      </w:pPr>
    </w:p>
    <w:p w14:paraId="62369613" w14:textId="63284977" w:rsidR="00EB35A2" w:rsidRDefault="00EB35A2" w:rsidP="0027558A">
      <w:pPr>
        <w:rPr>
          <w:rFonts w:ascii="Arial" w:hAnsi="Arial"/>
          <w:sz w:val="22"/>
          <w:szCs w:val="22"/>
        </w:rPr>
      </w:pPr>
    </w:p>
    <w:p w14:paraId="1B975005" w14:textId="16E597FA" w:rsidR="00EB35A2" w:rsidRDefault="00EB35A2" w:rsidP="0027558A">
      <w:pPr>
        <w:rPr>
          <w:rFonts w:ascii="Arial" w:hAnsi="Arial"/>
          <w:sz w:val="22"/>
          <w:szCs w:val="22"/>
        </w:rPr>
      </w:pPr>
    </w:p>
    <w:p w14:paraId="0104023A" w14:textId="11D62B96" w:rsidR="00EB35A2" w:rsidRDefault="00EB35A2" w:rsidP="0027558A">
      <w:pPr>
        <w:rPr>
          <w:rFonts w:ascii="Arial" w:hAnsi="Arial"/>
          <w:sz w:val="22"/>
          <w:szCs w:val="22"/>
        </w:rPr>
      </w:pPr>
    </w:p>
    <w:p w14:paraId="6052DC07" w14:textId="65CFE945" w:rsidR="00EB35A2" w:rsidRDefault="00EB35A2" w:rsidP="0027558A">
      <w:pPr>
        <w:rPr>
          <w:rFonts w:ascii="Arial" w:hAnsi="Arial"/>
          <w:sz w:val="22"/>
          <w:szCs w:val="22"/>
        </w:rPr>
      </w:pPr>
    </w:p>
    <w:p w14:paraId="7434F3CD" w14:textId="2E79E35A" w:rsidR="00EB35A2" w:rsidRDefault="00EB35A2" w:rsidP="0027558A">
      <w:pPr>
        <w:rPr>
          <w:rFonts w:ascii="Arial" w:hAnsi="Arial"/>
          <w:sz w:val="22"/>
          <w:szCs w:val="22"/>
        </w:rPr>
      </w:pPr>
    </w:p>
    <w:p w14:paraId="1513D27C" w14:textId="347E89E8" w:rsidR="00EB35A2" w:rsidRDefault="00EB35A2" w:rsidP="0027558A">
      <w:pPr>
        <w:rPr>
          <w:rFonts w:ascii="Arial" w:hAnsi="Arial"/>
          <w:sz w:val="22"/>
          <w:szCs w:val="22"/>
        </w:rPr>
      </w:pPr>
    </w:p>
    <w:p w14:paraId="757D5F39" w14:textId="65BAF4A8" w:rsidR="00EB35A2" w:rsidRDefault="00EB35A2" w:rsidP="0027558A">
      <w:pPr>
        <w:rPr>
          <w:rFonts w:ascii="Arial" w:hAnsi="Arial"/>
          <w:sz w:val="22"/>
          <w:szCs w:val="22"/>
        </w:rPr>
      </w:pPr>
    </w:p>
    <w:p w14:paraId="5048C10C" w14:textId="1222D868" w:rsidR="00EB35A2" w:rsidRDefault="00EB35A2" w:rsidP="0027558A">
      <w:pPr>
        <w:rPr>
          <w:rFonts w:ascii="Arial" w:hAnsi="Arial"/>
          <w:sz w:val="22"/>
          <w:szCs w:val="22"/>
        </w:rPr>
      </w:pPr>
    </w:p>
    <w:p w14:paraId="5DD4C899" w14:textId="472085F9" w:rsidR="00EB35A2" w:rsidRDefault="00EB35A2" w:rsidP="0027558A">
      <w:pPr>
        <w:rPr>
          <w:rFonts w:ascii="Arial" w:hAnsi="Arial"/>
          <w:sz w:val="22"/>
          <w:szCs w:val="22"/>
        </w:rPr>
      </w:pPr>
    </w:p>
    <w:p w14:paraId="45C08CFB" w14:textId="06ED45C4" w:rsidR="00EB35A2" w:rsidRDefault="00EB35A2" w:rsidP="0027558A">
      <w:pPr>
        <w:rPr>
          <w:rFonts w:ascii="Arial" w:hAnsi="Arial"/>
          <w:sz w:val="22"/>
          <w:szCs w:val="22"/>
        </w:rPr>
      </w:pPr>
    </w:p>
    <w:p w14:paraId="4FDB16D4" w14:textId="23079849" w:rsidR="00EB35A2" w:rsidRDefault="00EB35A2" w:rsidP="0027558A">
      <w:pPr>
        <w:rPr>
          <w:rFonts w:ascii="Arial" w:hAnsi="Arial"/>
          <w:sz w:val="22"/>
          <w:szCs w:val="22"/>
        </w:rPr>
      </w:pPr>
    </w:p>
    <w:p w14:paraId="7569F71E" w14:textId="7A24A6A1" w:rsidR="00EB35A2" w:rsidRDefault="00EB35A2" w:rsidP="0027558A">
      <w:pPr>
        <w:rPr>
          <w:rFonts w:ascii="Arial" w:hAnsi="Arial"/>
          <w:sz w:val="22"/>
          <w:szCs w:val="22"/>
        </w:rPr>
      </w:pPr>
    </w:p>
    <w:p w14:paraId="6B1956C9" w14:textId="77777777" w:rsidR="004B0345" w:rsidRDefault="004B0345" w:rsidP="0027558A">
      <w:pPr>
        <w:rPr>
          <w:rFonts w:ascii="Arial" w:hAnsi="Arial"/>
          <w:sz w:val="22"/>
          <w:szCs w:val="22"/>
        </w:rPr>
      </w:pPr>
    </w:p>
    <w:p w14:paraId="753B9517" w14:textId="0FC3C317" w:rsidR="00A62247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5.</w:t>
      </w:r>
      <w:r>
        <w:rPr>
          <w:rFonts w:ascii="Arial" w:hAnsi="Arial"/>
          <w:sz w:val="22"/>
          <w:szCs w:val="22"/>
        </w:rPr>
        <w:tab/>
        <w:t>The Shinkansen high-speed train in Japan decelerated at 2.0 m/s</w:t>
      </w:r>
      <w:r w:rsidRPr="003F3A88">
        <w:rPr>
          <w:rFonts w:ascii="Arial" w:hAnsi="Arial"/>
          <w:sz w:val="22"/>
          <w:szCs w:val="22"/>
          <w:vertAlign w:val="superscript"/>
        </w:rPr>
        <w:t>2</w:t>
      </w:r>
      <w:r>
        <w:rPr>
          <w:rFonts w:ascii="Arial" w:hAnsi="Arial"/>
          <w:sz w:val="22"/>
          <w:szCs w:val="22"/>
        </w:rPr>
        <w:t xml:space="preserve"> for 35 s as it approached </w:t>
      </w:r>
      <w:r>
        <w:rPr>
          <w:rFonts w:ascii="Arial" w:hAnsi="Arial"/>
          <w:sz w:val="22"/>
          <w:szCs w:val="22"/>
        </w:rPr>
        <w:tab/>
        <w:t>Kobe station and came to a stop.  What was the speed of the train before it started braking?</w:t>
      </w:r>
    </w:p>
    <w:p w14:paraId="0626171A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034E4F0A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3BA3387F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4E0AADB7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2D8CE639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7EEC1C08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67A87D9B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F39EFA3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B443A8F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B7B0152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1133CD61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320E1E40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DD4F198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71F667C4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7E6248E0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676D4E82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5D9208CD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256327E2" w14:textId="77777777" w:rsidR="003F3A88" w:rsidRDefault="003F3A88" w:rsidP="00E56A90">
      <w:pPr>
        <w:rPr>
          <w:rFonts w:ascii="Arial" w:hAnsi="Arial"/>
          <w:sz w:val="22"/>
          <w:szCs w:val="22"/>
        </w:rPr>
      </w:pPr>
    </w:p>
    <w:p w14:paraId="35D9A4DE" w14:textId="0FD8C1AB" w:rsidR="00E56A90" w:rsidRPr="00E56A90" w:rsidRDefault="003F3A88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6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E56A90" w:rsidRPr="00E56A90">
        <w:rPr>
          <w:rFonts w:ascii="Arial" w:hAnsi="Arial"/>
          <w:sz w:val="22"/>
          <w:szCs w:val="22"/>
        </w:rPr>
        <w:t>Complete these statements about N</w:t>
      </w:r>
      <w:r w:rsidR="00E56A90">
        <w:rPr>
          <w:rFonts w:ascii="Arial" w:hAnsi="Arial"/>
          <w:sz w:val="22"/>
          <w:szCs w:val="22"/>
        </w:rPr>
        <w:t xml:space="preserve">ewton’s </w:t>
      </w:r>
      <w:r w:rsidR="00CE21B2">
        <w:rPr>
          <w:rFonts w:ascii="Arial" w:hAnsi="Arial"/>
          <w:sz w:val="22"/>
          <w:szCs w:val="22"/>
        </w:rPr>
        <w:t xml:space="preserve">three </w:t>
      </w:r>
      <w:r w:rsidR="00E56A90">
        <w:rPr>
          <w:rFonts w:ascii="Arial" w:hAnsi="Arial"/>
          <w:sz w:val="22"/>
          <w:szCs w:val="22"/>
        </w:rPr>
        <w:t>laws of motion</w:t>
      </w:r>
      <w:r w:rsidR="00E56A90" w:rsidRPr="00E56A90">
        <w:rPr>
          <w:rFonts w:ascii="Arial" w:hAnsi="Arial"/>
          <w:sz w:val="22"/>
          <w:szCs w:val="22"/>
        </w:rPr>
        <w:t>.</w:t>
      </w:r>
    </w:p>
    <w:p w14:paraId="0BBC0CA8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50D75BC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An object remains at rest, or will not change its speed or direction, unless ... </w:t>
      </w:r>
    </w:p>
    <w:p w14:paraId="4EDDFD45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2C42F9C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0750E1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43C29A5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1BA7DDC4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5FBE212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When an unbalanced force acts on an object, the mass of an object affects ... </w:t>
      </w:r>
    </w:p>
    <w:p w14:paraId="1F736A9C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1F359BC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FC6373F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237D0B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24F4A29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56A16867" w14:textId="6676BB82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>For every action, there is ...</w:t>
      </w:r>
      <w:r w:rsidR="00A62247">
        <w:rPr>
          <w:rFonts w:ascii="Arial" w:hAnsi="Arial"/>
          <w:sz w:val="22"/>
          <w:szCs w:val="22"/>
        </w:rPr>
        <w:tab/>
      </w:r>
    </w:p>
    <w:p w14:paraId="71679819" w14:textId="3403CD15" w:rsidR="00E56A90" w:rsidRDefault="00E56A90" w:rsidP="00E56A90">
      <w:pPr>
        <w:rPr>
          <w:rFonts w:ascii="Arial" w:hAnsi="Arial"/>
          <w:sz w:val="22"/>
          <w:szCs w:val="22"/>
        </w:rPr>
      </w:pPr>
    </w:p>
    <w:p w14:paraId="56DCD186" w14:textId="49A6ED48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705ED838" w14:textId="0121405B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09D38BEB" w14:textId="20BABBFD" w:rsidR="00A62247" w:rsidRPr="00E56A90" w:rsidRDefault="003F3A88" w:rsidP="00222BC9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lastRenderedPageBreak/>
        <w:t>7</w:t>
      </w:r>
      <w:r w:rsidR="00E56A90">
        <w:rPr>
          <w:rFonts w:ascii="Arial" w:hAnsi="Arial"/>
          <w:sz w:val="22"/>
          <w:szCs w:val="22"/>
          <w:lang w:val="en-US"/>
        </w:rPr>
        <w:t>.</w:t>
      </w:r>
      <w:r w:rsidR="00E56A90">
        <w:rPr>
          <w:rFonts w:ascii="Arial" w:hAnsi="Arial"/>
          <w:sz w:val="22"/>
          <w:szCs w:val="22"/>
          <w:lang w:val="en-US"/>
        </w:rPr>
        <w:tab/>
      </w:r>
      <w:r w:rsidR="00A62247" w:rsidRPr="00A62247">
        <w:rPr>
          <w:rFonts w:ascii="Arial" w:hAnsi="Arial"/>
          <w:sz w:val="22"/>
          <w:szCs w:val="22"/>
          <w:lang w:val="en-US"/>
        </w:rPr>
        <w:t>Complete the following table.</w:t>
      </w:r>
    </w:p>
    <w:p w14:paraId="578C9045" w14:textId="1E73EBF0" w:rsidR="000567BF" w:rsidRDefault="000567BF" w:rsidP="00222BC9">
      <w:pPr>
        <w:rPr>
          <w:rFonts w:ascii="Arial" w:hAnsi="Arial"/>
          <w:sz w:val="22"/>
          <w:szCs w:val="22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7"/>
        <w:gridCol w:w="3076"/>
        <w:gridCol w:w="3077"/>
      </w:tblGrid>
      <w:tr w:rsidR="00E56A90" w:rsidRPr="000449E2" w14:paraId="08BCBED6" w14:textId="77777777" w:rsidTr="00E56A90">
        <w:trPr>
          <w:trHeight w:val="485"/>
        </w:trPr>
        <w:tc>
          <w:tcPr>
            <w:tcW w:w="3078" w:type="dxa"/>
            <w:shd w:val="clear" w:color="auto" w:fill="D6E3BC"/>
          </w:tcPr>
          <w:p w14:paraId="2EA55CDA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Force</w:t>
            </w:r>
          </w:p>
        </w:tc>
        <w:tc>
          <w:tcPr>
            <w:tcW w:w="3078" w:type="dxa"/>
            <w:shd w:val="clear" w:color="auto" w:fill="D6E3BC"/>
          </w:tcPr>
          <w:p w14:paraId="18E7D504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Mass</w:t>
            </w:r>
          </w:p>
        </w:tc>
        <w:tc>
          <w:tcPr>
            <w:tcW w:w="3078" w:type="dxa"/>
            <w:shd w:val="clear" w:color="auto" w:fill="D6E3BC"/>
          </w:tcPr>
          <w:p w14:paraId="10E3A850" w14:textId="72F7234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Acceleration</w:t>
            </w:r>
          </w:p>
        </w:tc>
      </w:tr>
      <w:tr w:rsidR="00E56A90" w:rsidRPr="000449E2" w14:paraId="23AD285C" w14:textId="77777777" w:rsidTr="00E56A90">
        <w:trPr>
          <w:trHeight w:val="485"/>
        </w:trPr>
        <w:tc>
          <w:tcPr>
            <w:tcW w:w="3078" w:type="dxa"/>
          </w:tcPr>
          <w:p w14:paraId="4BF1CCF1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100 N</w:t>
            </w:r>
          </w:p>
        </w:tc>
        <w:tc>
          <w:tcPr>
            <w:tcW w:w="3078" w:type="dxa"/>
          </w:tcPr>
          <w:p w14:paraId="1650120B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8D0F755" w14:textId="597638C0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5 m/s</w:t>
            </w:r>
            <w:r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04E4AA3C" w14:textId="77777777" w:rsidTr="00E56A90">
        <w:trPr>
          <w:trHeight w:val="485"/>
        </w:trPr>
        <w:tc>
          <w:tcPr>
            <w:tcW w:w="3078" w:type="dxa"/>
          </w:tcPr>
          <w:p w14:paraId="44F218E7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6B23AB3" w14:textId="44B487F0" w:rsidR="00A62247" w:rsidRPr="000449E2" w:rsidRDefault="00E344D0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300 </w:t>
            </w:r>
            <w:r>
              <w:rPr>
                <w:rFonts w:ascii="Arial" w:hAnsi="Arial" w:cs="Arial"/>
                <w:sz w:val="22"/>
                <w:szCs w:val="22"/>
              </w:rPr>
              <w:t>k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3078" w:type="dxa"/>
          </w:tcPr>
          <w:p w14:paraId="4E82A444" w14:textId="4F151FE6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4 m/s</w:t>
            </w:r>
            <w:r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43A6E8BE" w14:textId="77777777" w:rsidTr="00E56A90">
        <w:trPr>
          <w:trHeight w:val="501"/>
        </w:trPr>
        <w:tc>
          <w:tcPr>
            <w:tcW w:w="3078" w:type="dxa"/>
          </w:tcPr>
          <w:p w14:paraId="536377FE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1.2 N</w:t>
            </w:r>
          </w:p>
        </w:tc>
        <w:tc>
          <w:tcPr>
            <w:tcW w:w="3078" w:type="dxa"/>
          </w:tcPr>
          <w:p w14:paraId="29FF2DF5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2 kg</w:t>
            </w:r>
          </w:p>
        </w:tc>
        <w:tc>
          <w:tcPr>
            <w:tcW w:w="3078" w:type="dxa"/>
          </w:tcPr>
          <w:p w14:paraId="3D92CBF2" w14:textId="3A1C0C33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0C978F" w14:textId="77777777" w:rsidR="000567BF" w:rsidRDefault="000567BF" w:rsidP="00222BC9">
      <w:pPr>
        <w:rPr>
          <w:rFonts w:ascii="Arial" w:hAnsi="Arial"/>
          <w:sz w:val="22"/>
          <w:szCs w:val="22"/>
        </w:rPr>
      </w:pPr>
    </w:p>
    <w:p w14:paraId="58AA467F" w14:textId="77777777" w:rsidR="003F3A88" w:rsidRDefault="003F3A88" w:rsidP="00222BC9">
      <w:pPr>
        <w:rPr>
          <w:rFonts w:ascii="Arial" w:hAnsi="Arial"/>
          <w:sz w:val="22"/>
          <w:szCs w:val="22"/>
        </w:rPr>
      </w:pPr>
    </w:p>
    <w:p w14:paraId="5987FC2D" w14:textId="701515B1" w:rsidR="00790ABC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8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790ABC" w:rsidRPr="00790ABC">
        <w:rPr>
          <w:rFonts w:ascii="Arial" w:hAnsi="Arial"/>
          <w:sz w:val="22"/>
          <w:szCs w:val="22"/>
        </w:rPr>
        <w:t xml:space="preserve">Explain why the following statement is </w:t>
      </w:r>
      <w:r w:rsidR="00790ABC" w:rsidRPr="0053410B">
        <w:rPr>
          <w:rFonts w:ascii="Arial" w:hAnsi="Arial"/>
          <w:b/>
          <w:i/>
          <w:sz w:val="22"/>
          <w:szCs w:val="22"/>
        </w:rPr>
        <w:t>false</w:t>
      </w:r>
      <w:r>
        <w:rPr>
          <w:rFonts w:ascii="Arial" w:hAnsi="Arial"/>
          <w:sz w:val="22"/>
          <w:szCs w:val="22"/>
        </w:rPr>
        <w:t>.</w:t>
      </w:r>
      <w:r w:rsidR="00790ABC" w:rsidRPr="00790ABC">
        <w:rPr>
          <w:rFonts w:ascii="Arial" w:hAnsi="Arial"/>
          <w:sz w:val="22"/>
          <w:szCs w:val="22"/>
        </w:rPr>
        <w:t xml:space="preserve"> </w:t>
      </w:r>
    </w:p>
    <w:p w14:paraId="54CAF6A2" w14:textId="77777777" w:rsidR="003F3A88" w:rsidRDefault="003F3A88" w:rsidP="00222BC9">
      <w:pPr>
        <w:rPr>
          <w:rFonts w:ascii="Arial" w:hAnsi="Arial"/>
          <w:sz w:val="22"/>
          <w:szCs w:val="22"/>
        </w:rPr>
      </w:pPr>
    </w:p>
    <w:p w14:paraId="35A33B4C" w14:textId="0DC4206D" w:rsidR="00E56A90" w:rsidRDefault="00790AB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790ABC">
        <w:rPr>
          <w:rFonts w:ascii="Arial" w:hAnsi="Arial"/>
          <w:i/>
          <w:sz w:val="22"/>
          <w:szCs w:val="22"/>
        </w:rPr>
        <w:t>A car travelling along a straight road has no forces acting on it</w:t>
      </w:r>
      <w:r w:rsidRPr="00790ABC">
        <w:rPr>
          <w:rFonts w:ascii="Arial" w:hAnsi="Arial"/>
          <w:sz w:val="22"/>
          <w:szCs w:val="22"/>
        </w:rPr>
        <w:t>.</w:t>
      </w:r>
    </w:p>
    <w:p w14:paraId="640DBDEB" w14:textId="77777777" w:rsidR="003F3A88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</w:p>
    <w:p w14:paraId="381C9E6F" w14:textId="73EE2BD9" w:rsidR="00790ABC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Draw a diagram showing all of the forces acting on the car as part of your answer.</w:t>
      </w:r>
    </w:p>
    <w:p w14:paraId="6C1FE45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E8709D7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D912DE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59A1A7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3F5CEC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80B4F37" w14:textId="3272E2C2" w:rsidR="00F931E9" w:rsidRDefault="00F931E9" w:rsidP="00222BC9">
      <w:pPr>
        <w:rPr>
          <w:rFonts w:ascii="Arial" w:hAnsi="Arial"/>
          <w:sz w:val="22"/>
          <w:szCs w:val="22"/>
        </w:rPr>
      </w:pPr>
    </w:p>
    <w:p w14:paraId="2914B969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B19C451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931ABC4" w14:textId="731E3AC3" w:rsidR="003F3A88" w:rsidRDefault="003F3A88" w:rsidP="00222BC9">
      <w:pPr>
        <w:rPr>
          <w:rFonts w:ascii="Arial" w:hAnsi="Arial"/>
          <w:sz w:val="22"/>
          <w:szCs w:val="22"/>
        </w:rPr>
      </w:pPr>
    </w:p>
    <w:p w14:paraId="69C13C5B" w14:textId="35355017" w:rsidR="00A1447C" w:rsidRDefault="00A1447C" w:rsidP="00222BC9">
      <w:pPr>
        <w:rPr>
          <w:rFonts w:ascii="Arial" w:hAnsi="Arial"/>
          <w:sz w:val="22"/>
          <w:szCs w:val="22"/>
        </w:rPr>
      </w:pPr>
    </w:p>
    <w:p w14:paraId="594E64CF" w14:textId="2F7E4CF7" w:rsidR="00A1447C" w:rsidRDefault="00A1447C" w:rsidP="00222BC9">
      <w:pPr>
        <w:rPr>
          <w:rFonts w:ascii="Arial" w:hAnsi="Arial"/>
          <w:sz w:val="22"/>
          <w:szCs w:val="22"/>
        </w:rPr>
      </w:pPr>
    </w:p>
    <w:p w14:paraId="1B5B6B8F" w14:textId="1D3A1FE6" w:rsidR="00A1447C" w:rsidRDefault="00A1447C" w:rsidP="00222BC9">
      <w:pPr>
        <w:rPr>
          <w:rFonts w:ascii="Arial" w:hAnsi="Arial"/>
          <w:sz w:val="22"/>
          <w:szCs w:val="22"/>
        </w:rPr>
      </w:pPr>
    </w:p>
    <w:p w14:paraId="59E670F4" w14:textId="78881588" w:rsidR="00A1447C" w:rsidRDefault="00A1447C" w:rsidP="00222BC9">
      <w:pPr>
        <w:rPr>
          <w:rFonts w:ascii="Arial" w:hAnsi="Arial"/>
          <w:sz w:val="22"/>
          <w:szCs w:val="22"/>
        </w:rPr>
      </w:pPr>
    </w:p>
    <w:p w14:paraId="17AEFAE5" w14:textId="382043D3" w:rsidR="00A1447C" w:rsidRDefault="00A1447C" w:rsidP="00222BC9">
      <w:pPr>
        <w:rPr>
          <w:rFonts w:ascii="Arial" w:hAnsi="Arial"/>
          <w:sz w:val="22"/>
          <w:szCs w:val="22"/>
        </w:rPr>
      </w:pPr>
    </w:p>
    <w:p w14:paraId="48D6BFD5" w14:textId="718A2179" w:rsidR="009B145E" w:rsidRDefault="009B145E" w:rsidP="00222BC9">
      <w:pPr>
        <w:rPr>
          <w:rFonts w:ascii="Arial" w:hAnsi="Arial"/>
          <w:sz w:val="22"/>
          <w:szCs w:val="22"/>
        </w:rPr>
      </w:pPr>
    </w:p>
    <w:p w14:paraId="5B3309A7" w14:textId="50063EAF" w:rsidR="009B145E" w:rsidRDefault="009B145E" w:rsidP="00222BC9">
      <w:pPr>
        <w:rPr>
          <w:rFonts w:ascii="Arial" w:hAnsi="Arial"/>
          <w:sz w:val="22"/>
          <w:szCs w:val="22"/>
        </w:rPr>
      </w:pPr>
    </w:p>
    <w:p w14:paraId="1A9F9273" w14:textId="77777777" w:rsidR="009B145E" w:rsidRDefault="009B145E" w:rsidP="00222BC9">
      <w:pPr>
        <w:rPr>
          <w:rFonts w:ascii="Arial" w:hAnsi="Arial"/>
          <w:sz w:val="22"/>
          <w:szCs w:val="22"/>
        </w:rPr>
      </w:pPr>
    </w:p>
    <w:p w14:paraId="524AFB82" w14:textId="77777777" w:rsidR="003F3A88" w:rsidRDefault="003F3A88" w:rsidP="00222BC9">
      <w:pPr>
        <w:rPr>
          <w:rFonts w:ascii="Arial" w:hAnsi="Arial"/>
          <w:sz w:val="22"/>
          <w:szCs w:val="22"/>
        </w:rPr>
      </w:pPr>
    </w:p>
    <w:p w14:paraId="01F036F4" w14:textId="77777777" w:rsidR="003F3A88" w:rsidRDefault="003F3A88" w:rsidP="00222BC9">
      <w:pPr>
        <w:rPr>
          <w:rFonts w:ascii="Arial" w:hAnsi="Arial"/>
          <w:sz w:val="22"/>
          <w:szCs w:val="22"/>
        </w:rPr>
      </w:pPr>
    </w:p>
    <w:p w14:paraId="3CF6E1F0" w14:textId="717C421B" w:rsidR="00790ABC" w:rsidRDefault="003F3A88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9</w:t>
      </w:r>
      <w:r w:rsidR="0069713E">
        <w:rPr>
          <w:rFonts w:ascii="Arial" w:hAnsi="Arial"/>
          <w:sz w:val="22"/>
          <w:szCs w:val="22"/>
        </w:rPr>
        <w:t>.</w:t>
      </w:r>
      <w:r w:rsidR="0069713E">
        <w:rPr>
          <w:rFonts w:ascii="Arial" w:hAnsi="Arial"/>
          <w:sz w:val="22"/>
          <w:szCs w:val="22"/>
        </w:rPr>
        <w:tab/>
      </w:r>
      <w:r w:rsidR="0069713E" w:rsidRPr="0069713E">
        <w:rPr>
          <w:rFonts w:ascii="Arial" w:hAnsi="Arial"/>
          <w:sz w:val="22"/>
          <w:szCs w:val="22"/>
        </w:rPr>
        <w:t>Explain in terms of Newton’s First Law of Motion</w:t>
      </w:r>
      <w:r w:rsidR="00DC7BBD">
        <w:rPr>
          <w:rFonts w:ascii="Arial" w:hAnsi="Arial"/>
          <w:sz w:val="22"/>
          <w:szCs w:val="22"/>
        </w:rPr>
        <w:t xml:space="preserve"> and inertia</w:t>
      </w:r>
      <w:r w:rsidR="0069713E" w:rsidRPr="0069713E">
        <w:rPr>
          <w:rFonts w:ascii="Arial" w:hAnsi="Arial"/>
          <w:sz w:val="22"/>
          <w:szCs w:val="22"/>
        </w:rPr>
        <w:t xml:space="preserve"> why it is dangerous to have </w:t>
      </w:r>
      <w:r w:rsidR="00DC7BBD">
        <w:rPr>
          <w:rFonts w:ascii="Arial" w:hAnsi="Arial"/>
          <w:sz w:val="22"/>
          <w:szCs w:val="22"/>
        </w:rPr>
        <w:tab/>
      </w:r>
      <w:r w:rsidR="0069713E" w:rsidRPr="0069713E">
        <w:rPr>
          <w:rFonts w:ascii="Arial" w:hAnsi="Arial"/>
          <w:sz w:val="22"/>
          <w:szCs w:val="22"/>
        </w:rPr>
        <w:t>loose objects inside a moving car.</w:t>
      </w:r>
    </w:p>
    <w:p w14:paraId="13ECA6DD" w14:textId="77777777" w:rsidR="0069713E" w:rsidRDefault="0069713E" w:rsidP="00222BC9">
      <w:pPr>
        <w:rPr>
          <w:rFonts w:ascii="Arial" w:hAnsi="Arial"/>
          <w:sz w:val="22"/>
          <w:szCs w:val="22"/>
        </w:rPr>
      </w:pPr>
    </w:p>
    <w:p w14:paraId="063FE1DA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279DDE5D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35BD73C0" w14:textId="7746E865" w:rsidR="00AC23CC" w:rsidRDefault="00AC23CC" w:rsidP="00CE4637">
      <w:pPr>
        <w:rPr>
          <w:rFonts w:ascii="Arial" w:hAnsi="Arial"/>
          <w:sz w:val="22"/>
          <w:szCs w:val="22"/>
        </w:rPr>
      </w:pPr>
    </w:p>
    <w:p w14:paraId="0001A8E2" w14:textId="487CD94A" w:rsidR="00AC23CC" w:rsidRDefault="00AC23CC" w:rsidP="00CE4637">
      <w:pPr>
        <w:rPr>
          <w:rFonts w:ascii="Arial" w:hAnsi="Arial"/>
          <w:sz w:val="22"/>
          <w:szCs w:val="22"/>
        </w:rPr>
      </w:pPr>
    </w:p>
    <w:p w14:paraId="740E7549" w14:textId="26B64196" w:rsidR="00AC23CC" w:rsidRDefault="00AC23CC" w:rsidP="00CE4637">
      <w:pPr>
        <w:rPr>
          <w:rFonts w:ascii="Arial" w:hAnsi="Arial"/>
          <w:sz w:val="22"/>
          <w:szCs w:val="22"/>
        </w:rPr>
      </w:pPr>
    </w:p>
    <w:p w14:paraId="7EE85787" w14:textId="18D916A6" w:rsidR="00AC23CC" w:rsidRDefault="00AC23CC" w:rsidP="00CE4637">
      <w:pPr>
        <w:rPr>
          <w:rFonts w:ascii="Arial" w:hAnsi="Arial"/>
          <w:sz w:val="22"/>
          <w:szCs w:val="22"/>
        </w:rPr>
      </w:pPr>
    </w:p>
    <w:p w14:paraId="6E52664B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18D519B8" w14:textId="73AE8A3E" w:rsidR="00AC23CC" w:rsidRDefault="00AC23CC" w:rsidP="00CE4637">
      <w:pPr>
        <w:rPr>
          <w:rFonts w:ascii="Arial" w:hAnsi="Arial"/>
          <w:sz w:val="22"/>
          <w:szCs w:val="22"/>
        </w:rPr>
      </w:pPr>
    </w:p>
    <w:p w14:paraId="0E1F6987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7A1AAA25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1626626B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11E0DB25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160BC460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33B3358B" w14:textId="77777777" w:rsidR="003F3A88" w:rsidRDefault="003F3A88" w:rsidP="00CE4637">
      <w:pPr>
        <w:rPr>
          <w:rFonts w:ascii="Arial" w:hAnsi="Arial"/>
          <w:sz w:val="22"/>
          <w:szCs w:val="22"/>
        </w:rPr>
      </w:pPr>
    </w:p>
    <w:p w14:paraId="5D5A7A99" w14:textId="77777777" w:rsidR="00A1447C" w:rsidRDefault="00A1447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25C1252A" w14:textId="4157B8D4" w:rsidR="00CE4637" w:rsidRPr="00CE4637" w:rsidRDefault="007C4C5B" w:rsidP="00CE4637">
      <w:pPr>
        <w:rPr>
          <w:rFonts w:ascii="Arial" w:hAnsi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  <w:szCs w:val="22"/>
        </w:rPr>
        <w:lastRenderedPageBreak/>
        <w:t>10</w:t>
      </w:r>
      <w:r w:rsidR="00CE4637">
        <w:rPr>
          <w:rFonts w:ascii="Arial" w:hAnsi="Arial"/>
          <w:sz w:val="22"/>
          <w:szCs w:val="22"/>
        </w:rPr>
        <w:t>.</w:t>
      </w:r>
      <w:r w:rsidR="00CE4637"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Use Newton’s Second Law</w:t>
      </w:r>
      <w:r w:rsidR="00A1447C">
        <w:rPr>
          <w:rFonts w:ascii="Arial" w:hAnsi="Arial"/>
          <w:sz w:val="22"/>
          <w:szCs w:val="22"/>
        </w:rPr>
        <w:t xml:space="preserve"> and the equations of motion</w:t>
      </w:r>
      <w:r w:rsidR="00CE4637" w:rsidRPr="00CE4637">
        <w:rPr>
          <w:rFonts w:ascii="Arial" w:hAnsi="Arial"/>
          <w:sz w:val="22"/>
          <w:szCs w:val="22"/>
        </w:rPr>
        <w:t xml:space="preserve"> to calculate answers for the </w:t>
      </w:r>
      <w:r w:rsidR="00A1447C"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following.</w:t>
      </w:r>
    </w:p>
    <w:p w14:paraId="759624A3" w14:textId="14F7F8A6" w:rsidR="00CE4637" w:rsidRDefault="00CE4637" w:rsidP="00CE4637">
      <w:pPr>
        <w:rPr>
          <w:rFonts w:ascii="Arial" w:hAnsi="Arial"/>
          <w:sz w:val="22"/>
          <w:szCs w:val="22"/>
        </w:rPr>
      </w:pPr>
    </w:p>
    <w:p w14:paraId="7DBB896E" w14:textId="56D2811E" w:rsidR="00CE4637" w:rsidRPr="00CE4637" w:rsidRDefault="00CE4637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A 1400 kg car accelerates at 3</w:t>
      </w:r>
      <w:r>
        <w:rPr>
          <w:rFonts w:ascii="Arial" w:hAnsi="Arial"/>
          <w:sz w:val="22"/>
          <w:szCs w:val="22"/>
        </w:rPr>
        <w:t>.0</w:t>
      </w:r>
      <w:r w:rsidRPr="00CE4637">
        <w:rPr>
          <w:rFonts w:ascii="Arial" w:hAnsi="Arial"/>
          <w:sz w:val="22"/>
          <w:szCs w:val="22"/>
        </w:rPr>
        <w:t xml:space="preserve"> m/s</w:t>
      </w:r>
      <w:r w:rsidRPr="00CE4637">
        <w:rPr>
          <w:rFonts w:ascii="Arial" w:hAnsi="Arial"/>
          <w:sz w:val="22"/>
          <w:szCs w:val="22"/>
          <w:vertAlign w:val="superscript"/>
        </w:rPr>
        <w:t>2</w:t>
      </w:r>
      <w:r w:rsidRPr="00CE4637">
        <w:rPr>
          <w:rFonts w:ascii="Arial" w:hAnsi="Arial"/>
          <w:sz w:val="22"/>
          <w:szCs w:val="22"/>
        </w:rPr>
        <w:t xml:space="preserve">. What size force is needed to cause this </w:t>
      </w:r>
      <w:r w:rsidR="002C5C22">
        <w:rPr>
          <w:rFonts w:ascii="Arial" w:hAnsi="Arial"/>
          <w:sz w:val="22"/>
          <w:szCs w:val="22"/>
        </w:rPr>
        <w:tab/>
      </w:r>
      <w:r w:rsidR="002C5C22">
        <w:rPr>
          <w:rFonts w:ascii="Arial" w:hAnsi="Arial"/>
          <w:sz w:val="22"/>
          <w:szCs w:val="22"/>
        </w:rPr>
        <w:tab/>
      </w:r>
      <w:r w:rsidR="002C5C22"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acceleration?</w:t>
      </w:r>
    </w:p>
    <w:p w14:paraId="71660828" w14:textId="13A7EE14" w:rsidR="000449E2" w:rsidRDefault="000449E2" w:rsidP="00CE4637">
      <w:pPr>
        <w:rPr>
          <w:rFonts w:ascii="Arial" w:hAnsi="Arial"/>
          <w:sz w:val="22"/>
          <w:szCs w:val="22"/>
        </w:rPr>
      </w:pPr>
    </w:p>
    <w:p w14:paraId="7C6F3079" w14:textId="1C9B99FA" w:rsidR="00F931E9" w:rsidRDefault="00F931E9" w:rsidP="00CE4637">
      <w:pPr>
        <w:rPr>
          <w:rFonts w:ascii="Arial" w:hAnsi="Arial"/>
          <w:sz w:val="22"/>
          <w:szCs w:val="22"/>
        </w:rPr>
      </w:pPr>
    </w:p>
    <w:p w14:paraId="50A38A97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D08ADC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40FF8CDA" w14:textId="665EC976" w:rsidR="00F931E9" w:rsidRDefault="00F931E9" w:rsidP="00CE4637">
      <w:pPr>
        <w:rPr>
          <w:rFonts w:ascii="Arial" w:hAnsi="Arial"/>
          <w:sz w:val="22"/>
          <w:szCs w:val="22"/>
        </w:rPr>
      </w:pPr>
    </w:p>
    <w:p w14:paraId="26CB4DB4" w14:textId="3B90C4B9" w:rsidR="00F931E9" w:rsidRDefault="00F931E9" w:rsidP="00CE4637">
      <w:pPr>
        <w:rPr>
          <w:rFonts w:ascii="Arial" w:hAnsi="Arial"/>
          <w:sz w:val="22"/>
          <w:szCs w:val="22"/>
        </w:rPr>
      </w:pPr>
    </w:p>
    <w:p w14:paraId="6070C94E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958B93A" w14:textId="3CDB2C2F" w:rsidR="00AC23CC" w:rsidRDefault="00AC23CC" w:rsidP="00CE4637">
      <w:pPr>
        <w:rPr>
          <w:rFonts w:ascii="Arial" w:hAnsi="Arial"/>
          <w:sz w:val="22"/>
          <w:szCs w:val="22"/>
        </w:rPr>
      </w:pPr>
    </w:p>
    <w:p w14:paraId="3F3ADFA4" w14:textId="50A27BE1" w:rsidR="00A1447C" w:rsidRDefault="00A1447C" w:rsidP="00CE4637">
      <w:pPr>
        <w:rPr>
          <w:rFonts w:ascii="Arial" w:hAnsi="Arial"/>
          <w:sz w:val="22"/>
          <w:szCs w:val="22"/>
        </w:rPr>
      </w:pPr>
    </w:p>
    <w:p w14:paraId="047756C3" w14:textId="77777777" w:rsidR="00A1447C" w:rsidRDefault="00A1447C" w:rsidP="00CE4637">
      <w:pPr>
        <w:rPr>
          <w:rFonts w:ascii="Arial" w:hAnsi="Arial"/>
          <w:sz w:val="22"/>
          <w:szCs w:val="22"/>
        </w:rPr>
      </w:pPr>
    </w:p>
    <w:p w14:paraId="433A2A9F" w14:textId="2981E3C4" w:rsidR="00A1447C" w:rsidRDefault="00A1447C" w:rsidP="00CE4637">
      <w:pPr>
        <w:rPr>
          <w:rFonts w:ascii="Arial" w:hAnsi="Arial"/>
          <w:sz w:val="22"/>
          <w:szCs w:val="22"/>
        </w:rPr>
      </w:pPr>
    </w:p>
    <w:p w14:paraId="770B8D0C" w14:textId="77777777" w:rsidR="00A1447C" w:rsidRDefault="00A1447C" w:rsidP="00CE4637">
      <w:pPr>
        <w:rPr>
          <w:rFonts w:ascii="Arial" w:hAnsi="Arial"/>
          <w:sz w:val="22"/>
          <w:szCs w:val="22"/>
        </w:rPr>
      </w:pPr>
    </w:p>
    <w:p w14:paraId="6BED0E30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FF018D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8F5F879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21E02D1" w14:textId="392CE200" w:rsidR="000449E2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="00CE4637"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A force of 160 N causes an object to accelerate at 2</w:t>
      </w:r>
      <w:r w:rsidR="00F931E9">
        <w:rPr>
          <w:rFonts w:ascii="Arial" w:hAnsi="Arial"/>
          <w:sz w:val="22"/>
          <w:szCs w:val="22"/>
        </w:rPr>
        <w:t>.0</w:t>
      </w:r>
      <w:r w:rsidR="00CE4637" w:rsidRPr="00CE4637">
        <w:rPr>
          <w:rFonts w:ascii="Arial" w:hAnsi="Arial"/>
          <w:sz w:val="22"/>
          <w:szCs w:val="22"/>
        </w:rPr>
        <w:t xml:space="preserve"> m/s</w:t>
      </w:r>
      <w:r w:rsidR="00CE4637" w:rsidRPr="000449E2">
        <w:rPr>
          <w:rFonts w:ascii="Arial" w:hAnsi="Arial"/>
          <w:sz w:val="22"/>
          <w:szCs w:val="22"/>
          <w:vertAlign w:val="superscript"/>
        </w:rPr>
        <w:t>2</w:t>
      </w:r>
      <w:r w:rsidR="00CE4637" w:rsidRPr="00CE4637">
        <w:rPr>
          <w:rFonts w:ascii="Arial" w:hAnsi="Arial"/>
          <w:sz w:val="22"/>
          <w:szCs w:val="22"/>
        </w:rPr>
        <w:t xml:space="preserve">. What is the object’s mass? </w:t>
      </w:r>
    </w:p>
    <w:p w14:paraId="08A1365E" w14:textId="499D81C1" w:rsidR="000449E2" w:rsidRDefault="000449E2" w:rsidP="00CE4637">
      <w:pPr>
        <w:rPr>
          <w:rFonts w:ascii="Arial" w:hAnsi="Arial"/>
          <w:sz w:val="22"/>
          <w:szCs w:val="22"/>
        </w:rPr>
      </w:pPr>
    </w:p>
    <w:p w14:paraId="3F4A2A46" w14:textId="5837BF4D" w:rsidR="00F931E9" w:rsidRDefault="00F931E9" w:rsidP="00CE4637">
      <w:pPr>
        <w:rPr>
          <w:rFonts w:ascii="Arial" w:hAnsi="Arial"/>
          <w:sz w:val="22"/>
          <w:szCs w:val="22"/>
        </w:rPr>
      </w:pPr>
    </w:p>
    <w:p w14:paraId="1B44A3FC" w14:textId="1F6847F7" w:rsidR="00F931E9" w:rsidRDefault="00F931E9" w:rsidP="00CE4637">
      <w:pPr>
        <w:rPr>
          <w:rFonts w:ascii="Arial" w:hAnsi="Arial"/>
          <w:sz w:val="22"/>
          <w:szCs w:val="22"/>
        </w:rPr>
      </w:pPr>
    </w:p>
    <w:p w14:paraId="3353CB3F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0A8FB6A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DC1EEF1" w14:textId="112F0411" w:rsidR="00F931E9" w:rsidRDefault="00F931E9" w:rsidP="00CE4637">
      <w:pPr>
        <w:rPr>
          <w:rFonts w:ascii="Arial" w:hAnsi="Arial"/>
          <w:sz w:val="22"/>
          <w:szCs w:val="22"/>
        </w:rPr>
      </w:pPr>
    </w:p>
    <w:p w14:paraId="53BBB9A5" w14:textId="63CDD4FE" w:rsidR="00A1447C" w:rsidRDefault="00A1447C" w:rsidP="00CE4637">
      <w:pPr>
        <w:rPr>
          <w:rFonts w:ascii="Arial" w:hAnsi="Arial"/>
          <w:sz w:val="22"/>
          <w:szCs w:val="22"/>
        </w:rPr>
      </w:pPr>
    </w:p>
    <w:p w14:paraId="6A70FD3F" w14:textId="0BB04616" w:rsidR="00A1447C" w:rsidRDefault="00A1447C" w:rsidP="00CE4637">
      <w:pPr>
        <w:rPr>
          <w:rFonts w:ascii="Arial" w:hAnsi="Arial"/>
          <w:sz w:val="22"/>
          <w:szCs w:val="22"/>
        </w:rPr>
      </w:pPr>
    </w:p>
    <w:p w14:paraId="047D7890" w14:textId="5C86D320" w:rsidR="00A1447C" w:rsidRDefault="00A1447C" w:rsidP="00CE4637">
      <w:pPr>
        <w:rPr>
          <w:rFonts w:ascii="Arial" w:hAnsi="Arial"/>
          <w:sz w:val="22"/>
          <w:szCs w:val="22"/>
        </w:rPr>
      </w:pPr>
    </w:p>
    <w:p w14:paraId="3B5E4FE9" w14:textId="2C2C7CF4" w:rsidR="00A1447C" w:rsidRDefault="00A1447C" w:rsidP="00CE4637">
      <w:pPr>
        <w:rPr>
          <w:rFonts w:ascii="Arial" w:hAnsi="Arial"/>
          <w:sz w:val="22"/>
          <w:szCs w:val="22"/>
        </w:rPr>
      </w:pPr>
    </w:p>
    <w:p w14:paraId="41C27847" w14:textId="77777777" w:rsidR="00A1447C" w:rsidRDefault="00A1447C" w:rsidP="00CE4637">
      <w:pPr>
        <w:rPr>
          <w:rFonts w:ascii="Arial" w:hAnsi="Arial"/>
          <w:sz w:val="22"/>
          <w:szCs w:val="22"/>
        </w:rPr>
      </w:pPr>
    </w:p>
    <w:p w14:paraId="51EA983D" w14:textId="786E88D8" w:rsidR="002C5C22" w:rsidRDefault="002C5C22" w:rsidP="00CE4637">
      <w:pPr>
        <w:rPr>
          <w:rFonts w:ascii="Arial" w:hAnsi="Arial"/>
          <w:sz w:val="22"/>
          <w:szCs w:val="22"/>
        </w:rPr>
      </w:pPr>
    </w:p>
    <w:p w14:paraId="4384B91C" w14:textId="77777777" w:rsidR="002C5C22" w:rsidRDefault="002C5C22" w:rsidP="00CE4637">
      <w:pPr>
        <w:rPr>
          <w:rFonts w:ascii="Arial" w:hAnsi="Arial"/>
          <w:sz w:val="22"/>
          <w:szCs w:val="22"/>
        </w:rPr>
      </w:pPr>
    </w:p>
    <w:p w14:paraId="1FF0FDA4" w14:textId="77777777" w:rsidR="002C5C22" w:rsidRDefault="002C5C22" w:rsidP="00CE4637">
      <w:pPr>
        <w:rPr>
          <w:rFonts w:ascii="Arial" w:hAnsi="Arial"/>
          <w:sz w:val="22"/>
          <w:szCs w:val="22"/>
        </w:rPr>
      </w:pPr>
    </w:p>
    <w:p w14:paraId="7B9565E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8CA3A6F" w14:textId="01F55C1B" w:rsidR="0069713E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A force of 210 N acts on a mass of 70 kg</w:t>
      </w:r>
      <w:r w:rsidR="00A1447C">
        <w:rPr>
          <w:rFonts w:ascii="Arial" w:hAnsi="Arial"/>
          <w:sz w:val="22"/>
          <w:szCs w:val="22"/>
        </w:rPr>
        <w:t xml:space="preserve"> moving at 5.0 m/s for 8.0 s.  What is the final </w:t>
      </w:r>
      <w:r w:rsidR="00A1447C">
        <w:rPr>
          <w:rFonts w:ascii="Arial" w:hAnsi="Arial"/>
          <w:sz w:val="22"/>
          <w:szCs w:val="22"/>
        </w:rPr>
        <w:tab/>
      </w:r>
      <w:r w:rsidR="00A1447C">
        <w:rPr>
          <w:rFonts w:ascii="Arial" w:hAnsi="Arial"/>
          <w:sz w:val="22"/>
          <w:szCs w:val="22"/>
        </w:rPr>
        <w:tab/>
        <w:t>velocity of the mass?</w:t>
      </w:r>
    </w:p>
    <w:p w14:paraId="43DB1768" w14:textId="5B3DBFAA" w:rsidR="0053410B" w:rsidRDefault="0053410B" w:rsidP="00CE4637">
      <w:pPr>
        <w:rPr>
          <w:rFonts w:ascii="Arial" w:hAnsi="Arial"/>
          <w:sz w:val="22"/>
          <w:szCs w:val="22"/>
        </w:rPr>
      </w:pPr>
    </w:p>
    <w:p w14:paraId="471DB963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A5DE52D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F2DE3DC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E8B5A1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480ED10C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262AAC8" w14:textId="5C9A7405" w:rsidR="002C5C22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4645CCB3" w14:textId="75F9F4B6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1</w:t>
      </w:r>
      <w:r w:rsidR="00A1447C">
        <w:rPr>
          <w:rFonts w:ascii="Arial" w:hAnsi="Arial"/>
          <w:sz w:val="22"/>
          <w:szCs w:val="22"/>
        </w:rPr>
        <w:t>1</w:t>
      </w:r>
      <w:r>
        <w:rPr>
          <w:rFonts w:ascii="Arial" w:hAnsi="Arial"/>
          <w:sz w:val="22"/>
          <w:szCs w:val="22"/>
        </w:rPr>
        <w:t>.</w:t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 xml:space="preserve">A car is travelling down the highway at 90 km/h when a kangaroo bounces onto the road </w:t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 xml:space="preserve">ahead. The driver takes 1.2 seconds to react and take his foot off the accelerator before </w:t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braking hard.</w:t>
      </w:r>
    </w:p>
    <w:p w14:paraId="7ECACCFC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7E1AE93D" w14:textId="34AA5FAC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(a)</w:t>
      </w:r>
      <w:r w:rsidRPr="00D646DE">
        <w:rPr>
          <w:rFonts w:ascii="Arial" w:hAnsi="Arial"/>
          <w:sz w:val="22"/>
          <w:szCs w:val="22"/>
        </w:rPr>
        <w:tab/>
        <w:t xml:space="preserve">How far will the car travel during the time the driver is reacting? This is called the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reaction distance.</w:t>
      </w:r>
      <w:r>
        <w:rPr>
          <w:rFonts w:ascii="Arial" w:hAnsi="Arial"/>
          <w:sz w:val="22"/>
          <w:szCs w:val="22"/>
        </w:rPr>
        <w:t xml:space="preserve">  (Hint - this is constant speed.)</w:t>
      </w:r>
    </w:p>
    <w:p w14:paraId="6972B2F5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70484D1F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0C3A296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0C4125F1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A595309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0FD35ADC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A51748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1F11BC3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79C3002C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9398E10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00BF665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45F860D3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4A75A36" w14:textId="77777777" w:rsidR="002C5C22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(b)</w:t>
      </w:r>
      <w:r w:rsidRPr="00D646DE">
        <w:rPr>
          <w:rFonts w:ascii="Arial" w:hAnsi="Arial"/>
          <w:sz w:val="22"/>
          <w:szCs w:val="22"/>
        </w:rPr>
        <w:tab/>
        <w:t>The car’s brakes can slow the car at a rate of 6</w:t>
      </w:r>
      <w:r>
        <w:rPr>
          <w:rFonts w:ascii="Arial" w:hAnsi="Arial"/>
          <w:sz w:val="22"/>
          <w:szCs w:val="22"/>
        </w:rPr>
        <w:t>.0</w:t>
      </w:r>
      <w:r w:rsidRPr="00D646DE">
        <w:rPr>
          <w:rFonts w:ascii="Arial" w:hAnsi="Arial"/>
          <w:sz w:val="22"/>
          <w:szCs w:val="22"/>
        </w:rPr>
        <w:t xml:space="preserve"> m/s</w:t>
      </w:r>
      <w:r w:rsidRPr="00DA519C">
        <w:rPr>
          <w:rFonts w:ascii="Arial" w:hAnsi="Arial"/>
          <w:sz w:val="22"/>
          <w:szCs w:val="22"/>
          <w:vertAlign w:val="superscript"/>
        </w:rPr>
        <w:t>2</w:t>
      </w:r>
      <w:r w:rsidRPr="00D646DE">
        <w:rPr>
          <w:rFonts w:ascii="Arial" w:hAnsi="Arial"/>
          <w:sz w:val="22"/>
          <w:szCs w:val="22"/>
        </w:rPr>
        <w:t xml:space="preserve">. How long will it take for the car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to come to a complete stop?</w:t>
      </w:r>
    </w:p>
    <w:p w14:paraId="033CC87A" w14:textId="3BA1845B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4DE3914A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2E499ABA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58C1B00E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98BE4C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6D54C8A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5FE60939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6FCA74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75AAF568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A959F14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9048554" w14:textId="792C6CE7" w:rsidR="002C5C22" w:rsidRDefault="002C5C22" w:rsidP="002C5C22">
      <w:pPr>
        <w:rPr>
          <w:rFonts w:ascii="Arial" w:hAnsi="Arial"/>
          <w:sz w:val="22"/>
          <w:szCs w:val="22"/>
        </w:rPr>
      </w:pPr>
    </w:p>
    <w:p w14:paraId="385AE43D" w14:textId="11F2B7A1" w:rsidR="00322C42" w:rsidRDefault="00322C42" w:rsidP="002C5C22">
      <w:pPr>
        <w:rPr>
          <w:rFonts w:ascii="Arial" w:hAnsi="Arial"/>
          <w:sz w:val="22"/>
          <w:szCs w:val="22"/>
        </w:rPr>
      </w:pPr>
    </w:p>
    <w:p w14:paraId="277B4932" w14:textId="3FB3D55C" w:rsidR="00322C42" w:rsidRDefault="00322C42" w:rsidP="002C5C22">
      <w:pPr>
        <w:rPr>
          <w:rFonts w:ascii="Arial" w:hAnsi="Arial"/>
          <w:sz w:val="22"/>
          <w:szCs w:val="22"/>
        </w:rPr>
      </w:pPr>
    </w:p>
    <w:p w14:paraId="710D0E39" w14:textId="77777777" w:rsidR="00322C42" w:rsidRDefault="00322C42" w:rsidP="002C5C22">
      <w:pPr>
        <w:rPr>
          <w:rFonts w:ascii="Arial" w:hAnsi="Arial"/>
          <w:sz w:val="22"/>
          <w:szCs w:val="22"/>
        </w:rPr>
      </w:pPr>
    </w:p>
    <w:p w14:paraId="5D7BB0CB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70DB227C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1C6DD91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52EDA84" w14:textId="77777777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(c)</w:t>
      </w:r>
      <w:r w:rsidRPr="00D646DE">
        <w:rPr>
          <w:rFonts w:ascii="Arial" w:hAnsi="Arial"/>
          <w:sz w:val="22"/>
          <w:szCs w:val="22"/>
        </w:rPr>
        <w:tab/>
        <w:t xml:space="preserve">What force must be exerted by the brakes to stop the car if it has a mass of 1100 kg? </w:t>
      </w:r>
    </w:p>
    <w:p w14:paraId="5181E7CC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7FA661E2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D062712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0159CB4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82983F3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BB7E3F6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48B1104F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7CC46002" w14:textId="77777777" w:rsidR="00322C42" w:rsidRDefault="00322C4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4702AEBD" w14:textId="1CE79ED0" w:rsidR="002C5C22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ab/>
      </w:r>
      <w:r w:rsidRPr="00D646DE">
        <w:rPr>
          <w:rFonts w:ascii="Arial" w:hAnsi="Arial"/>
          <w:sz w:val="22"/>
          <w:szCs w:val="22"/>
        </w:rPr>
        <w:t>(d)</w:t>
      </w:r>
      <w:r w:rsidRPr="00D646DE">
        <w:rPr>
          <w:rFonts w:ascii="Arial" w:hAnsi="Arial"/>
          <w:sz w:val="22"/>
          <w:szCs w:val="22"/>
        </w:rPr>
        <w:tab/>
        <w:t xml:space="preserve">The distance over which the car is brought to a stop by the brakes — the braking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 xml:space="preserve">distance — is found using the equation: </w:t>
      </w:r>
    </w:p>
    <w:p w14:paraId="4CF66067" w14:textId="77777777" w:rsidR="002C5C22" w:rsidRPr="00D646DE" w:rsidRDefault="009B145E" w:rsidP="002C5C22">
      <w:pPr>
        <w:jc w:val="center"/>
        <w:rPr>
          <w:rFonts w:ascii="Arial" w:hAnsi="Arial"/>
          <w:sz w:val="22"/>
          <w:szCs w:val="22"/>
        </w:rPr>
      </w:pPr>
      <w:r w:rsidRPr="00232ACE">
        <w:rPr>
          <w:rFonts w:ascii="Liberation Serif" w:hAnsi="Liberation Serif"/>
          <w:noProof/>
          <w:snapToGrid w:val="0"/>
          <w:position w:val="-24"/>
        </w:rPr>
        <w:object w:dxaOrig="2220" w:dyaOrig="620" w14:anchorId="2B041E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3.35pt;height:28pt;mso-width-percent:0;mso-height-percent:0;mso-width-percent:0;mso-height-percent:0" o:ole="" fillcolor="window">
            <v:imagedata r:id="rId7" o:title=""/>
          </v:shape>
          <o:OLEObject Type="Embed" ProgID="Equation.3" ShapeID="_x0000_i1025" DrawAspect="Content" ObjectID="_1626944279" r:id="rId8"/>
        </w:object>
      </w:r>
    </w:p>
    <w:p w14:paraId="22DD1DCC" w14:textId="77777777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 xml:space="preserve">where </w:t>
      </w:r>
      <w:r w:rsidRPr="00DA519C">
        <w:rPr>
          <w:rFonts w:ascii="Arial" w:hAnsi="Arial"/>
          <w:i/>
          <w:sz w:val="22"/>
          <w:szCs w:val="22"/>
        </w:rPr>
        <w:t>u</w:t>
      </w:r>
      <w:r w:rsidRPr="00D646DE">
        <w:rPr>
          <w:rFonts w:ascii="Arial" w:hAnsi="Arial"/>
          <w:sz w:val="22"/>
          <w:szCs w:val="22"/>
        </w:rPr>
        <w:t xml:space="preserve"> is the speed at which the car was travelling when braking commenced and</w:t>
      </w:r>
      <w:r w:rsidRPr="00DA519C">
        <w:rPr>
          <w:rFonts w:ascii="Arial" w:hAnsi="Arial"/>
          <w:i/>
          <w:sz w:val="22"/>
          <w:szCs w:val="22"/>
        </w:rPr>
        <w:t xml:space="preserve"> t</w:t>
      </w:r>
      <w:r w:rsidRPr="00D646DE">
        <w:rPr>
          <w:rFonts w:ascii="Arial" w:hAnsi="Arial"/>
          <w:sz w:val="22"/>
          <w:szCs w:val="22"/>
        </w:rPr>
        <w:t xml:space="preserve"> is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 xml:space="preserve">the period of time taken for the car to stop. Use the equation to determine the car’s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braking distance.</w:t>
      </w:r>
    </w:p>
    <w:p w14:paraId="17CCCE70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2718626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D84AAD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59BD421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625A293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CDA97C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28FE685E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42F6B045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0CD523E8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67CF30C7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28F36A9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1B30A83F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34B32ADD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5880400B" w14:textId="77777777" w:rsidR="002C5C22" w:rsidRDefault="002C5C22" w:rsidP="002C5C22">
      <w:pPr>
        <w:rPr>
          <w:rFonts w:ascii="Arial" w:hAnsi="Arial"/>
          <w:sz w:val="22"/>
          <w:szCs w:val="22"/>
        </w:rPr>
      </w:pPr>
    </w:p>
    <w:p w14:paraId="4B25C514" w14:textId="77777777" w:rsidR="002C5C22" w:rsidRPr="00D646DE" w:rsidRDefault="002C5C22" w:rsidP="002C5C2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(e)</w:t>
      </w:r>
      <w:r w:rsidRPr="00D646DE">
        <w:rPr>
          <w:rFonts w:ascii="Arial" w:hAnsi="Arial"/>
          <w:sz w:val="22"/>
          <w:szCs w:val="22"/>
        </w:rPr>
        <w:tab/>
        <w:t xml:space="preserve">The total stopping distance of the car is equal to the reaction distance added to the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braking distance. Calculate the stopping distance of the car.</w:t>
      </w:r>
    </w:p>
    <w:p w14:paraId="03067D5E" w14:textId="77777777" w:rsidR="002C5C22" w:rsidRDefault="002C5C22" w:rsidP="002C5C22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107DEBBE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56C81ED7" w14:textId="7453AED3" w:rsidR="00AC23CC" w:rsidRDefault="00AC23CC" w:rsidP="00CE4637">
      <w:pPr>
        <w:rPr>
          <w:rFonts w:ascii="Arial" w:hAnsi="Arial"/>
          <w:sz w:val="22"/>
          <w:szCs w:val="22"/>
        </w:rPr>
      </w:pPr>
    </w:p>
    <w:p w14:paraId="4966BA08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F1F47CA" w14:textId="65591E9D" w:rsidR="00AC23CC" w:rsidRDefault="00AC23CC" w:rsidP="00CE4637">
      <w:pPr>
        <w:rPr>
          <w:rFonts w:ascii="Arial" w:hAnsi="Arial"/>
          <w:sz w:val="22"/>
          <w:szCs w:val="22"/>
        </w:rPr>
      </w:pPr>
    </w:p>
    <w:p w14:paraId="34417131" w14:textId="4EFBADBA" w:rsidR="00AC23CC" w:rsidRDefault="00AC23CC" w:rsidP="00CE4637">
      <w:pPr>
        <w:rPr>
          <w:rFonts w:ascii="Arial" w:hAnsi="Arial"/>
          <w:sz w:val="22"/>
          <w:szCs w:val="22"/>
        </w:rPr>
      </w:pPr>
    </w:p>
    <w:p w14:paraId="2844A059" w14:textId="6BC83FC2" w:rsidR="00322C42" w:rsidRDefault="00322C42" w:rsidP="00CE4637">
      <w:pPr>
        <w:rPr>
          <w:rFonts w:ascii="Arial" w:hAnsi="Arial"/>
          <w:sz w:val="22"/>
          <w:szCs w:val="22"/>
        </w:rPr>
      </w:pPr>
    </w:p>
    <w:p w14:paraId="7C42F5FA" w14:textId="2FE36571" w:rsidR="00322C42" w:rsidRDefault="00322C42" w:rsidP="00CE4637">
      <w:pPr>
        <w:rPr>
          <w:rFonts w:ascii="Arial" w:hAnsi="Arial"/>
          <w:sz w:val="22"/>
          <w:szCs w:val="22"/>
        </w:rPr>
      </w:pPr>
    </w:p>
    <w:p w14:paraId="41B77000" w14:textId="35508292" w:rsidR="00322C42" w:rsidRDefault="00322C42" w:rsidP="00CE4637">
      <w:pPr>
        <w:rPr>
          <w:rFonts w:ascii="Arial" w:hAnsi="Arial"/>
          <w:sz w:val="22"/>
          <w:szCs w:val="22"/>
        </w:rPr>
      </w:pPr>
    </w:p>
    <w:p w14:paraId="6CADFB52" w14:textId="77777777" w:rsidR="00322C42" w:rsidRDefault="00322C42" w:rsidP="00CE4637">
      <w:pPr>
        <w:rPr>
          <w:rFonts w:ascii="Arial" w:hAnsi="Arial"/>
          <w:sz w:val="22"/>
          <w:szCs w:val="22"/>
        </w:rPr>
      </w:pPr>
    </w:p>
    <w:p w14:paraId="151A6793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0A21F867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2E6D7B57" w14:textId="356C0FF0" w:rsid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A1447C">
        <w:rPr>
          <w:rFonts w:ascii="Arial" w:hAnsi="Arial"/>
          <w:sz w:val="22"/>
          <w:szCs w:val="22"/>
        </w:rPr>
        <w:t>2</w:t>
      </w:r>
      <w:r w:rsidR="00DA519C">
        <w:rPr>
          <w:rFonts w:ascii="Arial" w:hAnsi="Arial"/>
          <w:sz w:val="22"/>
          <w:szCs w:val="22"/>
        </w:rPr>
        <w:t>.</w:t>
      </w:r>
      <w:r w:rsidR="00DA519C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ab/>
        <w:t xml:space="preserve">Explain the difference between </w:t>
      </w:r>
      <w:r w:rsidR="00D33FAF" w:rsidRPr="00D33FAF">
        <w:rPr>
          <w:b/>
          <w:i/>
          <w:vanish/>
          <w:sz w:val="22"/>
          <w:szCs w:val="22"/>
        </w:rPr>
        <w:t>mass</w:t>
      </w:r>
      <w:r w:rsidR="00D33FAF" w:rsidRPr="00D33FAF">
        <w:rPr>
          <w:vanish/>
          <w:sz w:val="22"/>
          <w:szCs w:val="22"/>
        </w:rPr>
        <w:t xml:space="preserve"> and </w:t>
      </w:r>
      <w:r w:rsidR="00D33FAF" w:rsidRPr="00D33FAF">
        <w:rPr>
          <w:b/>
          <w:i/>
          <w:vanish/>
          <w:sz w:val="22"/>
          <w:szCs w:val="22"/>
        </w:rPr>
        <w:t>weight</w:t>
      </w:r>
      <w:r w:rsidR="00D33FAF" w:rsidRPr="00D33FAF">
        <w:rPr>
          <w:vanish/>
          <w:sz w:val="22"/>
          <w:szCs w:val="22"/>
        </w:rPr>
        <w:t xml:space="preserve">.  Give an example to help your </w:t>
      </w:r>
      <w:r w:rsidR="00DC7BBD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 xml:space="preserve">Explain the difference between </w:t>
      </w:r>
      <w:r w:rsidR="00D33FAF" w:rsidRPr="00D33FAF">
        <w:rPr>
          <w:rFonts w:ascii="Arial" w:hAnsi="Arial"/>
          <w:b/>
          <w:i/>
          <w:sz w:val="22"/>
          <w:szCs w:val="22"/>
        </w:rPr>
        <w:t>mass</w:t>
      </w:r>
      <w:r w:rsidR="00D33FAF" w:rsidRPr="00D33FAF">
        <w:rPr>
          <w:rFonts w:ascii="Arial" w:hAnsi="Arial"/>
          <w:sz w:val="22"/>
          <w:szCs w:val="22"/>
        </w:rPr>
        <w:t xml:space="preserve"> and </w:t>
      </w:r>
      <w:r w:rsidR="00D33FAF" w:rsidRPr="00D33FAF">
        <w:rPr>
          <w:rFonts w:ascii="Arial" w:hAnsi="Arial"/>
          <w:b/>
          <w:i/>
          <w:sz w:val="22"/>
          <w:szCs w:val="22"/>
        </w:rPr>
        <w:t>weight</w:t>
      </w:r>
      <w:r w:rsidR="00D33FAF" w:rsidRPr="00D33FAF">
        <w:rPr>
          <w:rFonts w:ascii="Arial" w:hAnsi="Arial"/>
          <w:sz w:val="22"/>
          <w:szCs w:val="22"/>
        </w:rPr>
        <w:t>.  Give an example to help your</w:t>
      </w:r>
      <w:r w:rsidR="00D33FAF">
        <w:rPr>
          <w:rFonts w:ascii="Arial" w:hAnsi="Arial"/>
          <w:sz w:val="22"/>
          <w:szCs w:val="22"/>
        </w:rPr>
        <w:t xml:space="preserve"> </w:t>
      </w:r>
      <w:r w:rsidR="00D33FAF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explanation.</w:t>
      </w:r>
    </w:p>
    <w:p w14:paraId="33552FE7" w14:textId="0493A734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247F4F73" w14:textId="5E4EB359" w:rsidR="00206916" w:rsidRDefault="00206916" w:rsidP="00D33FAF">
      <w:pPr>
        <w:rPr>
          <w:rFonts w:ascii="Arial" w:hAnsi="Arial"/>
          <w:sz w:val="22"/>
          <w:szCs w:val="22"/>
        </w:rPr>
      </w:pPr>
    </w:p>
    <w:p w14:paraId="4317AC7B" w14:textId="3DD129DA" w:rsidR="00206916" w:rsidRDefault="00206916" w:rsidP="00D33FAF">
      <w:pPr>
        <w:rPr>
          <w:rFonts w:ascii="Arial" w:hAnsi="Arial"/>
          <w:sz w:val="22"/>
          <w:szCs w:val="22"/>
        </w:rPr>
      </w:pPr>
    </w:p>
    <w:p w14:paraId="7E40C7A1" w14:textId="2A86F886" w:rsidR="00206916" w:rsidRDefault="00206916" w:rsidP="00D33FAF">
      <w:pPr>
        <w:rPr>
          <w:rFonts w:ascii="Arial" w:hAnsi="Arial"/>
          <w:sz w:val="22"/>
          <w:szCs w:val="22"/>
        </w:rPr>
      </w:pPr>
    </w:p>
    <w:p w14:paraId="55EE0414" w14:textId="3B031378" w:rsidR="00206916" w:rsidRDefault="00206916" w:rsidP="00D33FAF">
      <w:pPr>
        <w:rPr>
          <w:rFonts w:ascii="Arial" w:hAnsi="Arial"/>
          <w:sz w:val="22"/>
          <w:szCs w:val="22"/>
        </w:rPr>
      </w:pPr>
    </w:p>
    <w:p w14:paraId="271F4C95" w14:textId="46A88087" w:rsidR="00206916" w:rsidRDefault="00206916" w:rsidP="00D33FAF">
      <w:pPr>
        <w:rPr>
          <w:rFonts w:ascii="Arial" w:hAnsi="Arial"/>
          <w:sz w:val="22"/>
          <w:szCs w:val="22"/>
        </w:rPr>
      </w:pPr>
    </w:p>
    <w:p w14:paraId="76C9B762" w14:textId="0929BC4E" w:rsidR="00206916" w:rsidRDefault="00206916" w:rsidP="00D33FAF">
      <w:pPr>
        <w:rPr>
          <w:rFonts w:ascii="Arial" w:hAnsi="Arial"/>
          <w:sz w:val="22"/>
          <w:szCs w:val="22"/>
        </w:rPr>
      </w:pPr>
    </w:p>
    <w:p w14:paraId="59EC1712" w14:textId="5B39E651" w:rsidR="003E7851" w:rsidRDefault="003E7851" w:rsidP="00D33FAF">
      <w:pPr>
        <w:rPr>
          <w:rFonts w:ascii="Arial" w:hAnsi="Arial"/>
          <w:sz w:val="22"/>
          <w:szCs w:val="22"/>
        </w:rPr>
      </w:pPr>
    </w:p>
    <w:p w14:paraId="662B62A1" w14:textId="045A3B09" w:rsidR="00206916" w:rsidRDefault="00206916" w:rsidP="00D33FAF">
      <w:pPr>
        <w:rPr>
          <w:rFonts w:ascii="Arial" w:hAnsi="Arial"/>
          <w:sz w:val="22"/>
          <w:szCs w:val="22"/>
        </w:rPr>
      </w:pPr>
    </w:p>
    <w:p w14:paraId="2973B752" w14:textId="490A5358" w:rsidR="00206916" w:rsidRDefault="00206916" w:rsidP="00D33FAF">
      <w:pPr>
        <w:rPr>
          <w:rFonts w:ascii="Arial" w:hAnsi="Arial"/>
          <w:sz w:val="22"/>
          <w:szCs w:val="22"/>
        </w:rPr>
      </w:pPr>
    </w:p>
    <w:p w14:paraId="574C8FCB" w14:textId="698F6249" w:rsidR="00206916" w:rsidRDefault="00206916" w:rsidP="00D33FAF">
      <w:pPr>
        <w:rPr>
          <w:rFonts w:ascii="Arial" w:hAnsi="Arial"/>
          <w:sz w:val="22"/>
          <w:szCs w:val="22"/>
        </w:rPr>
      </w:pPr>
    </w:p>
    <w:p w14:paraId="1E855F43" w14:textId="77777777" w:rsidR="00322C42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>(b)</w:t>
      </w:r>
      <w:r w:rsidRPr="00D33FAF">
        <w:rPr>
          <w:rFonts w:ascii="Arial" w:hAnsi="Arial"/>
          <w:sz w:val="22"/>
          <w:szCs w:val="22"/>
        </w:rPr>
        <w:tab/>
        <w:t>The acceleration due to gravity on Jupiter is 22.5 m</w:t>
      </w:r>
      <w:r w:rsidR="00DF0165">
        <w:rPr>
          <w:rFonts w:ascii="Arial" w:hAnsi="Arial"/>
          <w:sz w:val="22"/>
          <w:szCs w:val="22"/>
        </w:rPr>
        <w:t>/</w:t>
      </w:r>
      <w:r w:rsidRPr="00D33FAF">
        <w:rPr>
          <w:rFonts w:ascii="Arial" w:hAnsi="Arial"/>
          <w:sz w:val="22"/>
          <w:szCs w:val="22"/>
        </w:rPr>
        <w:t>s</w:t>
      </w:r>
      <w:r w:rsidR="00DF0165">
        <w:rPr>
          <w:rFonts w:ascii="Arial" w:hAnsi="Arial"/>
          <w:sz w:val="22"/>
          <w:szCs w:val="22"/>
          <w:vertAlign w:val="superscript"/>
        </w:rPr>
        <w:t>2</w:t>
      </w:r>
      <w:r w:rsidRPr="00D33FAF">
        <w:rPr>
          <w:rFonts w:ascii="Arial" w:hAnsi="Arial"/>
          <w:sz w:val="22"/>
          <w:szCs w:val="22"/>
        </w:rPr>
        <w:t xml:space="preserve">.  Calculate the </w:t>
      </w:r>
      <w:r w:rsidR="0020291C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 xml:space="preserve">weight of a </w:t>
      </w:r>
    </w:p>
    <w:p w14:paraId="54E85485" w14:textId="238ACA40" w:rsidR="00D33FAF" w:rsidRDefault="00322C42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4</w:t>
      </w:r>
      <w:r w:rsidR="00DF0165">
        <w:rPr>
          <w:rFonts w:ascii="Arial" w:hAnsi="Arial"/>
          <w:sz w:val="22"/>
          <w:szCs w:val="22"/>
        </w:rPr>
        <w:t xml:space="preserve">50 </w:t>
      </w:r>
      <w:r w:rsidR="00D33FAF" w:rsidRPr="00D33FAF">
        <w:rPr>
          <w:rFonts w:ascii="Arial" w:hAnsi="Arial"/>
          <w:sz w:val="22"/>
          <w:szCs w:val="22"/>
        </w:rPr>
        <w:t>kg object on Jupiter.</w:t>
      </w:r>
    </w:p>
    <w:p w14:paraId="661B8A61" w14:textId="73E93B7B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53780779" w14:textId="06340178" w:rsidR="00EE7F9D" w:rsidRDefault="00EE7F9D" w:rsidP="00D33FAF">
      <w:pPr>
        <w:rPr>
          <w:rFonts w:ascii="Arial" w:hAnsi="Arial"/>
          <w:sz w:val="22"/>
          <w:szCs w:val="22"/>
        </w:rPr>
      </w:pPr>
    </w:p>
    <w:p w14:paraId="6D70594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3C2811E6" w14:textId="1B76C359" w:rsidR="00EE7F9D" w:rsidRDefault="00EE7F9D" w:rsidP="00D33FAF">
      <w:pPr>
        <w:rPr>
          <w:rFonts w:ascii="Arial" w:hAnsi="Arial"/>
          <w:sz w:val="22"/>
          <w:szCs w:val="22"/>
        </w:rPr>
      </w:pPr>
    </w:p>
    <w:p w14:paraId="0120D12F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6DA6D9F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8647F2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758E4CA3" w14:textId="213C9A70" w:rsidR="00D33FAF" w:rsidRP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1</w:t>
      </w:r>
      <w:r w:rsidR="00A1447C">
        <w:rPr>
          <w:rFonts w:ascii="Arial" w:hAnsi="Arial"/>
          <w:sz w:val="22"/>
          <w:szCs w:val="22"/>
        </w:rPr>
        <w:t>3</w:t>
      </w:r>
      <w:r w:rsidR="00D33FAF">
        <w:rPr>
          <w:rFonts w:ascii="Arial" w:hAnsi="Arial"/>
          <w:sz w:val="22"/>
          <w:szCs w:val="22"/>
        </w:rPr>
        <w:t>.</w:t>
      </w:r>
      <w:r w:rsidR="00D33FAF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Consider the forces acting on a body of mass 40 kg resting on a frictionless surface.</w:t>
      </w:r>
    </w:p>
    <w:p w14:paraId="04978DB1" w14:textId="77777777" w:rsid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 xml:space="preserve"> </w:t>
      </w:r>
      <w:r w:rsidRPr="00D33FAF">
        <w:rPr>
          <w:rFonts w:ascii="Arial" w:hAnsi="Arial"/>
          <w:sz w:val="22"/>
          <w:szCs w:val="22"/>
        </w:rPr>
        <w:tab/>
      </w:r>
    </w:p>
    <w:p w14:paraId="1437C584" w14:textId="1CF70F2E" w:rsidR="00D33FAF" w:rsidRP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(a)</w:t>
      </w:r>
      <w:r w:rsidRPr="00D33FAF">
        <w:rPr>
          <w:rFonts w:ascii="Arial" w:hAnsi="Arial"/>
          <w:sz w:val="22"/>
          <w:szCs w:val="22"/>
        </w:rPr>
        <w:tab/>
        <w:t>Calculate the net force acting on the body.</w:t>
      </w:r>
    </w:p>
    <w:p w14:paraId="3AA1139F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507A9D38" w14:textId="70878DB4" w:rsidR="00D33FAF" w:rsidRPr="00D33FAF" w:rsidRDefault="00D33FAF" w:rsidP="00D33FAF">
      <w:pPr>
        <w:jc w:val="center"/>
        <w:rPr>
          <w:rFonts w:ascii="Arial" w:hAnsi="Arial"/>
          <w:sz w:val="22"/>
          <w:szCs w:val="22"/>
        </w:rPr>
      </w:pPr>
      <w:r>
        <w:rPr>
          <w:noProof/>
          <w:lang w:val="en-GB" w:eastAsia="en-GB"/>
        </w:rPr>
        <w:drawing>
          <wp:inline distT="0" distB="0" distL="0" distR="0" wp14:anchorId="01D77819" wp14:editId="42271619">
            <wp:extent cx="3569970" cy="577850"/>
            <wp:effectExtent l="0" t="0" r="0" b="0"/>
            <wp:docPr id="9" name="Picture 9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3AC0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70507D36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338D20D7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4831A3D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16B208A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452D945C" w14:textId="77777777" w:rsidR="007C476F" w:rsidRDefault="007C476F" w:rsidP="00D33FAF">
      <w:pPr>
        <w:rPr>
          <w:rFonts w:ascii="Arial" w:hAnsi="Arial"/>
          <w:sz w:val="22"/>
          <w:szCs w:val="22"/>
        </w:rPr>
      </w:pPr>
    </w:p>
    <w:p w14:paraId="3367FAE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AE079ED" w14:textId="53D3086E" w:rsid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(b)</w:t>
      </w:r>
      <w:r w:rsidRPr="00D33FAF">
        <w:rPr>
          <w:rFonts w:ascii="Arial" w:hAnsi="Arial"/>
          <w:sz w:val="22"/>
          <w:szCs w:val="22"/>
        </w:rPr>
        <w:tab/>
        <w:t>Calculate the acceleration of the body.</w:t>
      </w:r>
    </w:p>
    <w:p w14:paraId="0867E012" w14:textId="3B956CA4" w:rsidR="00D33FAF" w:rsidRDefault="00D33FAF" w:rsidP="00D33FAF">
      <w:pPr>
        <w:rPr>
          <w:rFonts w:ascii="Arial" w:hAnsi="Arial"/>
          <w:sz w:val="22"/>
          <w:szCs w:val="22"/>
        </w:rPr>
      </w:pPr>
    </w:p>
    <w:p w14:paraId="37112A70" w14:textId="2004995E" w:rsidR="00206916" w:rsidRDefault="00206916" w:rsidP="00D33FAF">
      <w:pPr>
        <w:rPr>
          <w:rFonts w:ascii="Arial" w:hAnsi="Arial"/>
          <w:sz w:val="22"/>
          <w:szCs w:val="22"/>
        </w:rPr>
      </w:pPr>
    </w:p>
    <w:p w14:paraId="2895DF35" w14:textId="61AC3534" w:rsidR="00206916" w:rsidRDefault="00206916" w:rsidP="00D33FAF">
      <w:pPr>
        <w:rPr>
          <w:rFonts w:ascii="Arial" w:hAnsi="Arial"/>
          <w:sz w:val="22"/>
          <w:szCs w:val="22"/>
        </w:rPr>
      </w:pPr>
    </w:p>
    <w:p w14:paraId="18A0C9E6" w14:textId="07F6F00F" w:rsidR="00206916" w:rsidRDefault="00206916" w:rsidP="00D33FAF">
      <w:pPr>
        <w:rPr>
          <w:rFonts w:ascii="Arial" w:hAnsi="Arial"/>
          <w:sz w:val="22"/>
          <w:szCs w:val="22"/>
        </w:rPr>
      </w:pPr>
    </w:p>
    <w:p w14:paraId="6B6E47A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0BEEBD8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76A76C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A5BFB8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6FF51C5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5CC4557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688D1A6E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083BE985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05CC33D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5ECBC5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602CA5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188EC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0BC172" w14:textId="13BF98AE" w:rsid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A1447C">
        <w:rPr>
          <w:rFonts w:ascii="Arial" w:hAnsi="Arial"/>
          <w:sz w:val="22"/>
          <w:szCs w:val="22"/>
        </w:rPr>
        <w:t>4</w:t>
      </w:r>
      <w:r w:rsidR="002D7695">
        <w:rPr>
          <w:rFonts w:ascii="Arial" w:hAnsi="Arial"/>
          <w:sz w:val="22"/>
          <w:szCs w:val="22"/>
        </w:rPr>
        <w:t>.</w:t>
      </w:r>
      <w:r w:rsidR="002D7695">
        <w:rPr>
          <w:rFonts w:ascii="Arial" w:hAnsi="Arial"/>
          <w:sz w:val="22"/>
          <w:szCs w:val="22"/>
        </w:rPr>
        <w:tab/>
      </w:r>
      <w:r w:rsidR="00BE0830">
        <w:rPr>
          <w:rFonts w:ascii="Arial" w:hAnsi="Arial"/>
          <w:sz w:val="22"/>
          <w:szCs w:val="22"/>
        </w:rPr>
        <w:t xml:space="preserve">What is the difference between a </w:t>
      </w:r>
      <w:r w:rsidR="00BE0830" w:rsidRPr="00BE0830">
        <w:rPr>
          <w:rFonts w:ascii="Arial" w:hAnsi="Arial"/>
          <w:b/>
          <w:i/>
          <w:sz w:val="22"/>
          <w:szCs w:val="22"/>
        </w:rPr>
        <w:t>primary safety feature</w:t>
      </w:r>
      <w:r w:rsidR="00BE0830">
        <w:rPr>
          <w:rFonts w:ascii="Arial" w:hAnsi="Arial"/>
          <w:sz w:val="22"/>
          <w:szCs w:val="22"/>
        </w:rPr>
        <w:t xml:space="preserve"> and a </w:t>
      </w:r>
      <w:r w:rsidR="00BE0830" w:rsidRPr="00BE0830">
        <w:rPr>
          <w:rFonts w:ascii="Arial" w:hAnsi="Arial"/>
          <w:b/>
          <w:i/>
          <w:sz w:val="22"/>
          <w:szCs w:val="22"/>
        </w:rPr>
        <w:t>secondary safety feature</w:t>
      </w:r>
      <w:r w:rsidR="00BE0830">
        <w:rPr>
          <w:rFonts w:ascii="Arial" w:hAnsi="Arial"/>
          <w:sz w:val="22"/>
          <w:szCs w:val="22"/>
        </w:rPr>
        <w:t>?</w:t>
      </w:r>
    </w:p>
    <w:p w14:paraId="49CE3715" w14:textId="77777777" w:rsidR="00BE0830" w:rsidRDefault="00BE0830" w:rsidP="00D33FAF">
      <w:pPr>
        <w:rPr>
          <w:rFonts w:ascii="Arial" w:hAnsi="Arial"/>
          <w:sz w:val="22"/>
          <w:szCs w:val="22"/>
        </w:rPr>
      </w:pPr>
    </w:p>
    <w:p w14:paraId="0D29F36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D6ACBF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51ED87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B63D129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F5BC9A4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F5377CF" w14:textId="789A99A9" w:rsidR="00206916" w:rsidRDefault="00206916" w:rsidP="00D33FAF">
      <w:pPr>
        <w:rPr>
          <w:rFonts w:ascii="Arial" w:hAnsi="Arial"/>
          <w:sz w:val="22"/>
          <w:szCs w:val="22"/>
        </w:rPr>
      </w:pPr>
    </w:p>
    <w:p w14:paraId="5E05DEC8" w14:textId="77777777" w:rsidR="004B0345" w:rsidRDefault="004B0345" w:rsidP="00D33FAF">
      <w:pPr>
        <w:rPr>
          <w:rFonts w:ascii="Arial" w:hAnsi="Arial"/>
          <w:sz w:val="22"/>
          <w:szCs w:val="22"/>
        </w:rPr>
      </w:pPr>
    </w:p>
    <w:p w14:paraId="73DF5E1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BF0EE80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4FA68C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B2A0B4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61F0357" w14:textId="1752CB96" w:rsidR="00BE0830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A1447C">
        <w:rPr>
          <w:rFonts w:ascii="Arial" w:hAnsi="Arial"/>
          <w:sz w:val="22"/>
          <w:szCs w:val="22"/>
        </w:rPr>
        <w:t>5</w:t>
      </w:r>
      <w:r w:rsidR="00BE0830">
        <w:rPr>
          <w:rFonts w:ascii="Arial" w:hAnsi="Arial"/>
          <w:sz w:val="22"/>
          <w:szCs w:val="22"/>
        </w:rPr>
        <w:t>.</w:t>
      </w:r>
      <w:r w:rsidR="00BE0830">
        <w:rPr>
          <w:rFonts w:ascii="Arial" w:hAnsi="Arial"/>
          <w:sz w:val="22"/>
          <w:szCs w:val="22"/>
        </w:rPr>
        <w:tab/>
      </w:r>
      <w:r w:rsidR="00BE0830" w:rsidRPr="00BE0830">
        <w:rPr>
          <w:rFonts w:ascii="Arial" w:hAnsi="Arial"/>
          <w:sz w:val="22"/>
          <w:szCs w:val="22"/>
        </w:rPr>
        <w:t xml:space="preserve">By increasing the time over which a collision occurs, the force of the impact on a car and its </w:t>
      </w:r>
      <w:r w:rsidR="00BE0830">
        <w:rPr>
          <w:rFonts w:ascii="Arial" w:hAnsi="Arial"/>
          <w:sz w:val="22"/>
          <w:szCs w:val="22"/>
        </w:rPr>
        <w:tab/>
      </w:r>
      <w:r w:rsidR="00BE0830" w:rsidRPr="00BE0830">
        <w:rPr>
          <w:rFonts w:ascii="Arial" w:hAnsi="Arial"/>
          <w:sz w:val="22"/>
          <w:szCs w:val="22"/>
        </w:rPr>
        <w:t xml:space="preserve">passengers can be decreased. </w:t>
      </w:r>
    </w:p>
    <w:p w14:paraId="31EEF24B" w14:textId="77777777" w:rsidR="00BE0830" w:rsidRDefault="00BE0830" w:rsidP="00D33FAF">
      <w:pPr>
        <w:rPr>
          <w:rFonts w:ascii="Arial" w:hAnsi="Arial"/>
          <w:sz w:val="22"/>
          <w:szCs w:val="22"/>
        </w:rPr>
      </w:pPr>
    </w:p>
    <w:p w14:paraId="08F3AECA" w14:textId="5E58ECE4" w:rsidR="00BE0830" w:rsidRDefault="00BE0830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BE0830">
        <w:rPr>
          <w:rFonts w:ascii="Arial" w:hAnsi="Arial"/>
          <w:sz w:val="22"/>
          <w:szCs w:val="22"/>
        </w:rPr>
        <w:t xml:space="preserve">List and describe at least </w:t>
      </w:r>
      <w:r w:rsidRPr="00BE0830">
        <w:rPr>
          <w:rFonts w:ascii="Arial" w:hAnsi="Arial"/>
          <w:b/>
          <w:i/>
          <w:sz w:val="22"/>
          <w:szCs w:val="22"/>
        </w:rPr>
        <w:t>two safety features</w:t>
      </w:r>
      <w:r w:rsidRPr="00BE0830">
        <w:rPr>
          <w:rFonts w:ascii="Arial" w:hAnsi="Arial"/>
          <w:sz w:val="22"/>
          <w:szCs w:val="22"/>
        </w:rPr>
        <w:t xml:space="preserve"> of a car that decrease the force of impact in </w:t>
      </w:r>
      <w:r>
        <w:rPr>
          <w:rFonts w:ascii="Arial" w:hAnsi="Arial"/>
          <w:sz w:val="22"/>
          <w:szCs w:val="22"/>
        </w:rPr>
        <w:tab/>
      </w:r>
      <w:r w:rsidRPr="00BE0830">
        <w:rPr>
          <w:rFonts w:ascii="Arial" w:hAnsi="Arial"/>
          <w:sz w:val="22"/>
          <w:szCs w:val="22"/>
        </w:rPr>
        <w:t>this way.</w:t>
      </w:r>
    </w:p>
    <w:p w14:paraId="1484D7E6" w14:textId="475B49B4" w:rsidR="00A1447C" w:rsidRDefault="00A1447C" w:rsidP="00D33FAF">
      <w:pPr>
        <w:rPr>
          <w:rFonts w:ascii="Arial" w:hAnsi="Arial"/>
          <w:sz w:val="22"/>
          <w:szCs w:val="22"/>
        </w:rPr>
      </w:pPr>
    </w:p>
    <w:p w14:paraId="14274C3E" w14:textId="42A4B5CC" w:rsidR="00A1447C" w:rsidRDefault="00A1447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43DF33B1" w14:textId="0FCD68CA" w:rsidR="00A1447C" w:rsidRDefault="00A1447C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16.</w:t>
      </w:r>
      <w:r>
        <w:rPr>
          <w:rFonts w:ascii="Arial" w:hAnsi="Arial"/>
          <w:sz w:val="22"/>
          <w:szCs w:val="22"/>
        </w:rPr>
        <w:tab/>
        <w:t xml:space="preserve">You studied a car safety feature as part of this topic.  </w:t>
      </w:r>
    </w:p>
    <w:p w14:paraId="5639CC79" w14:textId="0266158D" w:rsidR="00A1447C" w:rsidRDefault="00A1447C" w:rsidP="00D33FAF">
      <w:pPr>
        <w:rPr>
          <w:rFonts w:ascii="Arial" w:hAnsi="Arial"/>
          <w:sz w:val="22"/>
          <w:szCs w:val="22"/>
        </w:rPr>
      </w:pPr>
    </w:p>
    <w:p w14:paraId="215582AA" w14:textId="0E48193A" w:rsidR="00A1447C" w:rsidRDefault="00A1447C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  <w:t>Name the safety feature and describe how it acts to protect passengers.</w:t>
      </w:r>
    </w:p>
    <w:p w14:paraId="7EFC7319" w14:textId="35D88CA7" w:rsidR="00A1447C" w:rsidRDefault="00A1447C" w:rsidP="00D33FAF">
      <w:pPr>
        <w:rPr>
          <w:rFonts w:ascii="Arial" w:hAnsi="Arial"/>
          <w:sz w:val="22"/>
          <w:szCs w:val="22"/>
        </w:rPr>
      </w:pPr>
    </w:p>
    <w:p w14:paraId="4F98C533" w14:textId="32D209E6" w:rsidR="00A1447C" w:rsidRDefault="00A1447C" w:rsidP="00D33FAF">
      <w:pPr>
        <w:rPr>
          <w:rFonts w:ascii="Arial" w:hAnsi="Arial"/>
          <w:sz w:val="22"/>
          <w:szCs w:val="22"/>
        </w:rPr>
      </w:pPr>
    </w:p>
    <w:p w14:paraId="3ED28443" w14:textId="2D28D1A9" w:rsidR="00A1447C" w:rsidRDefault="00A1447C" w:rsidP="00D33FAF">
      <w:pPr>
        <w:rPr>
          <w:rFonts w:ascii="Arial" w:hAnsi="Arial"/>
          <w:sz w:val="22"/>
          <w:szCs w:val="22"/>
        </w:rPr>
      </w:pPr>
    </w:p>
    <w:p w14:paraId="120019A3" w14:textId="28E44281" w:rsidR="00A1447C" w:rsidRDefault="00A1447C" w:rsidP="00D33FAF">
      <w:pPr>
        <w:rPr>
          <w:rFonts w:ascii="Arial" w:hAnsi="Arial"/>
          <w:sz w:val="22"/>
          <w:szCs w:val="22"/>
        </w:rPr>
      </w:pPr>
    </w:p>
    <w:p w14:paraId="57D822DB" w14:textId="19BE1D27" w:rsidR="00A1447C" w:rsidRDefault="00A1447C" w:rsidP="00D33FAF">
      <w:pPr>
        <w:rPr>
          <w:rFonts w:ascii="Arial" w:hAnsi="Arial"/>
          <w:sz w:val="22"/>
          <w:szCs w:val="22"/>
        </w:rPr>
      </w:pPr>
    </w:p>
    <w:p w14:paraId="2D7122BB" w14:textId="684E374C" w:rsidR="00A1447C" w:rsidRDefault="00A1447C" w:rsidP="00D33FAF">
      <w:pPr>
        <w:rPr>
          <w:rFonts w:ascii="Arial" w:hAnsi="Arial"/>
          <w:sz w:val="22"/>
          <w:szCs w:val="22"/>
        </w:rPr>
      </w:pPr>
    </w:p>
    <w:p w14:paraId="1BAC56DF" w14:textId="3D8D70F1" w:rsidR="00A1447C" w:rsidRDefault="00A1447C" w:rsidP="00D33FAF">
      <w:pPr>
        <w:rPr>
          <w:rFonts w:ascii="Arial" w:hAnsi="Arial"/>
          <w:sz w:val="22"/>
          <w:szCs w:val="22"/>
        </w:rPr>
      </w:pPr>
    </w:p>
    <w:p w14:paraId="7632B5C6" w14:textId="1274602C" w:rsidR="00A1447C" w:rsidRDefault="00A1447C" w:rsidP="00D33FAF">
      <w:pPr>
        <w:rPr>
          <w:rFonts w:ascii="Arial" w:hAnsi="Arial"/>
          <w:sz w:val="22"/>
          <w:szCs w:val="22"/>
        </w:rPr>
      </w:pPr>
    </w:p>
    <w:p w14:paraId="159A398D" w14:textId="589E8739" w:rsidR="00A1447C" w:rsidRDefault="00A1447C" w:rsidP="00D33FAF">
      <w:pPr>
        <w:rPr>
          <w:rFonts w:ascii="Arial" w:hAnsi="Arial"/>
          <w:sz w:val="22"/>
          <w:szCs w:val="22"/>
        </w:rPr>
      </w:pPr>
    </w:p>
    <w:p w14:paraId="54B68DF7" w14:textId="7A712B06" w:rsidR="00A1447C" w:rsidRDefault="00A1447C" w:rsidP="00D33FAF">
      <w:pPr>
        <w:rPr>
          <w:rFonts w:ascii="Arial" w:hAnsi="Arial"/>
          <w:sz w:val="22"/>
          <w:szCs w:val="22"/>
        </w:rPr>
      </w:pPr>
    </w:p>
    <w:p w14:paraId="628C6D67" w14:textId="404DFBBC" w:rsidR="00A1447C" w:rsidRDefault="00A1447C" w:rsidP="00D33FAF">
      <w:pPr>
        <w:rPr>
          <w:rFonts w:ascii="Arial" w:hAnsi="Arial"/>
          <w:sz w:val="22"/>
          <w:szCs w:val="22"/>
        </w:rPr>
      </w:pPr>
    </w:p>
    <w:p w14:paraId="0ABF23AE" w14:textId="61C88F85" w:rsidR="00A1447C" w:rsidRDefault="00A1447C" w:rsidP="00D33FAF">
      <w:pPr>
        <w:rPr>
          <w:rFonts w:ascii="Arial" w:hAnsi="Arial"/>
          <w:sz w:val="22"/>
          <w:szCs w:val="22"/>
        </w:rPr>
      </w:pPr>
    </w:p>
    <w:p w14:paraId="6636BBD4" w14:textId="5CD09E0A" w:rsidR="00A1447C" w:rsidRDefault="00A1447C" w:rsidP="00D33FAF">
      <w:pPr>
        <w:rPr>
          <w:rFonts w:ascii="Arial" w:hAnsi="Arial"/>
          <w:sz w:val="22"/>
          <w:szCs w:val="22"/>
        </w:rPr>
      </w:pPr>
    </w:p>
    <w:p w14:paraId="4A4BC04C" w14:textId="3D2FEE4C" w:rsidR="00A1447C" w:rsidRDefault="00A1447C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 xml:space="preserve">State which of Newton's Law's applies to this safety feature and explain the Physics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principles involved.</w:t>
      </w:r>
    </w:p>
    <w:p w14:paraId="32EBD0C6" w14:textId="77777777" w:rsidR="00BE0830" w:rsidRPr="00D33FAF" w:rsidRDefault="00BE0830" w:rsidP="00D33FAF">
      <w:pPr>
        <w:rPr>
          <w:rFonts w:ascii="Arial" w:hAnsi="Arial"/>
          <w:sz w:val="22"/>
          <w:szCs w:val="22"/>
        </w:rPr>
      </w:pPr>
    </w:p>
    <w:p w14:paraId="0718D929" w14:textId="75CBA75E" w:rsidR="001A705B" w:rsidRPr="00012762" w:rsidRDefault="001A705B" w:rsidP="00CE4637">
      <w:pPr>
        <w:rPr>
          <w:rFonts w:ascii="Arial" w:hAnsi="Arial"/>
          <w:sz w:val="22"/>
          <w:szCs w:val="22"/>
        </w:rPr>
      </w:pPr>
    </w:p>
    <w:sectPr w:rsidR="001A705B" w:rsidRPr="00012762" w:rsidSect="00DA5783">
      <w:footerReference w:type="even" r:id="rId10"/>
      <w:footerReference w:type="default" r:id="rId11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A4DC4" w14:textId="77777777" w:rsidR="00DE3D61" w:rsidRDefault="00DE3D61" w:rsidP="008867D4">
      <w:r>
        <w:separator/>
      </w:r>
    </w:p>
  </w:endnote>
  <w:endnote w:type="continuationSeparator" w:id="0">
    <w:p w14:paraId="0A9E9B68" w14:textId="77777777" w:rsidR="00DE3D61" w:rsidRDefault="00DE3D61" w:rsidP="0088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41400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0128A" w14:textId="77777777" w:rsidR="0053410B" w:rsidRDefault="00534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392EF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3D6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BFA96E" w14:textId="77777777" w:rsidR="0053410B" w:rsidRDefault="00534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61C08" w14:textId="77777777" w:rsidR="00DE3D61" w:rsidRDefault="00DE3D61" w:rsidP="008867D4">
      <w:r>
        <w:separator/>
      </w:r>
    </w:p>
  </w:footnote>
  <w:footnote w:type="continuationSeparator" w:id="0">
    <w:p w14:paraId="1F560B72" w14:textId="77777777" w:rsidR="00DE3D61" w:rsidRDefault="00DE3D61" w:rsidP="00886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C5407C"/>
    <w:multiLevelType w:val="hybridMultilevel"/>
    <w:tmpl w:val="2D9C0E50"/>
    <w:lvl w:ilvl="0" w:tplc="648A793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3634AC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62"/>
    <w:rsid w:val="00012762"/>
    <w:rsid w:val="000449E2"/>
    <w:rsid w:val="000567BF"/>
    <w:rsid w:val="00070ECB"/>
    <w:rsid w:val="0010725B"/>
    <w:rsid w:val="00116D84"/>
    <w:rsid w:val="001A705B"/>
    <w:rsid w:val="001E769B"/>
    <w:rsid w:val="0020291C"/>
    <w:rsid w:val="00206916"/>
    <w:rsid w:val="00210026"/>
    <w:rsid w:val="00222BC9"/>
    <w:rsid w:val="0027558A"/>
    <w:rsid w:val="002C5C22"/>
    <w:rsid w:val="002D7695"/>
    <w:rsid w:val="00322C42"/>
    <w:rsid w:val="003C27AC"/>
    <w:rsid w:val="003D11C3"/>
    <w:rsid w:val="003D6195"/>
    <w:rsid w:val="003E7851"/>
    <w:rsid w:val="003F3A88"/>
    <w:rsid w:val="004B0345"/>
    <w:rsid w:val="0053410B"/>
    <w:rsid w:val="00574F4B"/>
    <w:rsid w:val="00583C0F"/>
    <w:rsid w:val="005872A5"/>
    <w:rsid w:val="0069713E"/>
    <w:rsid w:val="00772707"/>
    <w:rsid w:val="00790ABC"/>
    <w:rsid w:val="007C476F"/>
    <w:rsid w:val="007C4C5B"/>
    <w:rsid w:val="008867D4"/>
    <w:rsid w:val="00967719"/>
    <w:rsid w:val="009B145E"/>
    <w:rsid w:val="00A1447C"/>
    <w:rsid w:val="00A62247"/>
    <w:rsid w:val="00AC23CC"/>
    <w:rsid w:val="00B046FC"/>
    <w:rsid w:val="00B81532"/>
    <w:rsid w:val="00BE0830"/>
    <w:rsid w:val="00BF67FC"/>
    <w:rsid w:val="00CD4CC1"/>
    <w:rsid w:val="00CE21B2"/>
    <w:rsid w:val="00CE4637"/>
    <w:rsid w:val="00D33FAF"/>
    <w:rsid w:val="00D41C71"/>
    <w:rsid w:val="00D53FD5"/>
    <w:rsid w:val="00D646DE"/>
    <w:rsid w:val="00DA519C"/>
    <w:rsid w:val="00DA5783"/>
    <w:rsid w:val="00DC7BBD"/>
    <w:rsid w:val="00DE3D61"/>
    <w:rsid w:val="00DF0165"/>
    <w:rsid w:val="00E344D0"/>
    <w:rsid w:val="00E56A90"/>
    <w:rsid w:val="00EB35A2"/>
    <w:rsid w:val="00EE7F9D"/>
    <w:rsid w:val="00F931E9"/>
    <w:rsid w:val="00FC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8996DA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D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D84"/>
    <w:rPr>
      <w:rFonts w:ascii="Lucida Grande" w:hAnsi="Lucida Grande" w:cs="Lucida Grande"/>
      <w:sz w:val="18"/>
      <w:szCs w:val="18"/>
    </w:rPr>
  </w:style>
  <w:style w:type="paragraph" w:customStyle="1" w:styleId="TABLETEXTLEFT">
    <w:name w:val="•TABLE TEXT LEFT"/>
    <w:basedOn w:val="Normal"/>
    <w:rsid w:val="00E56A90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E56A90"/>
    <w:pPr>
      <w:jc w:val="center"/>
    </w:pPr>
    <w:rPr>
      <w:rFonts w:ascii="Arial" w:eastAsia="Times New Roman" w:hAnsi="Arial" w:cs="StoneSansITC-Bold"/>
      <w:b/>
      <w:bCs/>
      <w:color w:val="FFFFFF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FA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FAF"/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867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7D4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8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55</TotalTime>
  <Pages>8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9</cp:revision>
  <cp:lastPrinted>2019-06-15T04:18:00Z</cp:lastPrinted>
  <dcterms:created xsi:type="dcterms:W3CDTF">2019-06-15T04:18:00Z</dcterms:created>
  <dcterms:modified xsi:type="dcterms:W3CDTF">2019-08-10T04:11:00Z</dcterms:modified>
</cp:coreProperties>
</file>