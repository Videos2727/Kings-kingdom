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E01AE" w14:textId="5701855E" w:rsidR="005872A5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YEAR 10 SCIENCE</w:t>
      </w:r>
      <w:r w:rsidR="00834FBE">
        <w:rPr>
          <w:rFonts w:ascii="Arial" w:hAnsi="Arial"/>
          <w:b/>
          <w:sz w:val="22"/>
          <w:szCs w:val="22"/>
        </w:rPr>
        <w:t xml:space="preserve"> (</w:t>
      </w:r>
      <w:r w:rsidR="00E942FB">
        <w:rPr>
          <w:rFonts w:ascii="Arial" w:hAnsi="Arial"/>
          <w:b/>
          <w:sz w:val="22"/>
          <w:szCs w:val="22"/>
        </w:rPr>
        <w:t>ADJUSTED</w:t>
      </w:r>
      <w:r w:rsidR="00834FBE">
        <w:rPr>
          <w:rFonts w:ascii="Arial" w:hAnsi="Arial"/>
          <w:b/>
          <w:sz w:val="22"/>
          <w:szCs w:val="22"/>
        </w:rPr>
        <w:t>)</w:t>
      </w:r>
    </w:p>
    <w:p w14:paraId="1E033898" w14:textId="77777777" w:rsidR="00012762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PHYSICAL SCIENCES</w:t>
      </w:r>
    </w:p>
    <w:p w14:paraId="7C9EE486" w14:textId="5C1092D9" w:rsidR="00012762" w:rsidRPr="00012762" w:rsidRDefault="00E344D0" w:rsidP="00012762">
      <w:pPr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REVISION</w:t>
      </w:r>
      <w:r w:rsidR="00834FBE">
        <w:rPr>
          <w:rFonts w:ascii="Arial" w:hAnsi="Arial"/>
          <w:b/>
          <w:sz w:val="22"/>
          <w:szCs w:val="22"/>
        </w:rPr>
        <w:t xml:space="preserve"> - TEST 1</w:t>
      </w:r>
      <w:r>
        <w:rPr>
          <w:rFonts w:ascii="Arial" w:hAnsi="Arial"/>
          <w:b/>
          <w:sz w:val="22"/>
          <w:szCs w:val="22"/>
        </w:rPr>
        <w:t xml:space="preserve"> </w:t>
      </w:r>
    </w:p>
    <w:p w14:paraId="76B1E98E" w14:textId="77777777" w:rsidR="00012762" w:rsidRPr="00012762" w:rsidRDefault="00012762" w:rsidP="00222BC9">
      <w:pPr>
        <w:rPr>
          <w:rFonts w:ascii="Arial" w:hAnsi="Arial"/>
          <w:sz w:val="22"/>
          <w:szCs w:val="22"/>
        </w:rPr>
      </w:pPr>
    </w:p>
    <w:p w14:paraId="2E1E8D35" w14:textId="2887EA7E" w:rsidR="00B81532" w:rsidRDefault="00116D84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1.</w:t>
      </w:r>
      <w:r>
        <w:rPr>
          <w:rFonts w:ascii="Arial" w:hAnsi="Arial"/>
          <w:sz w:val="22"/>
          <w:szCs w:val="22"/>
        </w:rPr>
        <w:tab/>
      </w:r>
      <w:r w:rsidR="00B81532">
        <w:rPr>
          <w:rFonts w:ascii="Arial" w:hAnsi="Arial"/>
          <w:sz w:val="22"/>
          <w:szCs w:val="22"/>
        </w:rPr>
        <w:t>A person wants to go from Bunning</w:t>
      </w:r>
      <w:r w:rsidR="00FC18D3">
        <w:rPr>
          <w:rFonts w:ascii="Arial" w:hAnsi="Arial"/>
          <w:sz w:val="22"/>
          <w:szCs w:val="22"/>
        </w:rPr>
        <w:t>s</w:t>
      </w:r>
      <w:r w:rsidR="00B81532">
        <w:rPr>
          <w:rFonts w:ascii="Arial" w:hAnsi="Arial"/>
          <w:sz w:val="22"/>
          <w:szCs w:val="22"/>
        </w:rPr>
        <w:t xml:space="preserve"> Belmont to Kmart Belmont. Use the scale on the map to </w:t>
      </w:r>
      <w:r w:rsidR="003C27AC">
        <w:rPr>
          <w:rFonts w:ascii="Arial" w:hAnsi="Arial"/>
          <w:sz w:val="22"/>
          <w:szCs w:val="22"/>
        </w:rPr>
        <w:tab/>
      </w:r>
      <w:r w:rsidR="00B81532">
        <w:rPr>
          <w:rFonts w:ascii="Arial" w:hAnsi="Arial"/>
          <w:sz w:val="22"/>
          <w:szCs w:val="22"/>
        </w:rPr>
        <w:t>work out:</w:t>
      </w:r>
    </w:p>
    <w:p w14:paraId="20FED90B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0EC39CE9" w14:textId="0836343C" w:rsidR="00B81532" w:rsidRDefault="00B81532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>
        <w:rPr>
          <w:rFonts w:ascii="Arial" w:hAnsi="Arial"/>
          <w:sz w:val="22"/>
          <w:szCs w:val="22"/>
        </w:rPr>
        <w:tab/>
      </w:r>
      <w:r w:rsidR="003C27AC">
        <w:rPr>
          <w:rFonts w:ascii="Arial" w:hAnsi="Arial"/>
          <w:sz w:val="22"/>
          <w:szCs w:val="22"/>
        </w:rPr>
        <w:t>the distance between the two stores.</w:t>
      </w:r>
    </w:p>
    <w:p w14:paraId="6BD936A3" w14:textId="77777777" w:rsidR="003C27AC" w:rsidRDefault="003C27AC" w:rsidP="00116D84">
      <w:pPr>
        <w:rPr>
          <w:rFonts w:ascii="Arial" w:hAnsi="Arial"/>
          <w:sz w:val="22"/>
          <w:szCs w:val="22"/>
        </w:rPr>
      </w:pPr>
      <w:bookmarkStart w:id="0" w:name="_GoBack"/>
      <w:bookmarkEnd w:id="0"/>
    </w:p>
    <w:p w14:paraId="0711FB89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57EB7509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31FE6A06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27EA349" w14:textId="59A1A41A" w:rsidR="003C27AC" w:rsidRDefault="003C27AC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 xml:space="preserve">the displacement of the person. Remember - this is in a straight line and you need to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estimate the bearing (angle).</w:t>
      </w:r>
    </w:p>
    <w:p w14:paraId="32B80B98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9216A24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01F1A1C0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DD6FED8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BFB71E0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6D7FA51D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54EE28D8" w14:textId="0BA06545" w:rsidR="00B81532" w:rsidRDefault="00B81532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val="en-GB" w:eastAsia="en-GB"/>
        </w:rPr>
        <w:drawing>
          <wp:inline distT="0" distB="0" distL="0" distR="0" wp14:anchorId="2359CB47" wp14:editId="6D9D47E5">
            <wp:extent cx="6116320" cy="339471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3-26 at 11.14.46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DE55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07D150BA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0412AE24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5BAF41E4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2259D69D" w14:textId="684C5AD7" w:rsidR="00116D84" w:rsidRDefault="003C27AC" w:rsidP="00116D84">
      <w:pPr>
        <w:rPr>
          <w:rFonts w:ascii="Arial" w:hAnsi="Arial"/>
          <w:sz w:val="22"/>
          <w:szCs w:val="22"/>
          <w:lang w:val="en-GB"/>
        </w:rPr>
      </w:pPr>
      <w:r>
        <w:rPr>
          <w:rFonts w:ascii="Arial" w:hAnsi="Arial"/>
          <w:sz w:val="22"/>
          <w:szCs w:val="22"/>
          <w:lang w:val="en-GB"/>
        </w:rPr>
        <w:t>2.</w:t>
      </w:r>
      <w:r>
        <w:rPr>
          <w:rFonts w:ascii="Arial" w:hAnsi="Arial"/>
          <w:sz w:val="22"/>
          <w:szCs w:val="22"/>
          <w:lang w:val="en-GB"/>
        </w:rPr>
        <w:tab/>
      </w:r>
      <w:r w:rsidR="00116D84" w:rsidRPr="00116D84">
        <w:rPr>
          <w:rFonts w:ascii="Arial" w:hAnsi="Arial"/>
          <w:sz w:val="22"/>
          <w:szCs w:val="22"/>
          <w:lang w:val="en-GB"/>
        </w:rPr>
        <w:t>Complete the following table. Make sure you include the appropriate units for each quantity.</w:t>
      </w:r>
    </w:p>
    <w:p w14:paraId="6949AAC7" w14:textId="77777777" w:rsidR="00E56A90" w:rsidRPr="00116D84" w:rsidRDefault="00E56A90" w:rsidP="00116D84">
      <w:pPr>
        <w:rPr>
          <w:rFonts w:ascii="Arial" w:hAnsi="Arial"/>
          <w:sz w:val="22"/>
          <w:szCs w:val="22"/>
          <w:lang w:val="en-GB"/>
        </w:rPr>
      </w:pPr>
    </w:p>
    <w:tbl>
      <w:tblPr>
        <w:tblW w:w="9170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6"/>
        <w:gridCol w:w="3057"/>
        <w:gridCol w:w="3057"/>
      </w:tblGrid>
      <w:tr w:rsidR="00E56A90" w:rsidRPr="000449E2" w14:paraId="027B8DE8" w14:textId="77777777" w:rsidTr="00CE4637">
        <w:trPr>
          <w:trHeight w:val="434"/>
        </w:trPr>
        <w:tc>
          <w:tcPr>
            <w:tcW w:w="3056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14:paraId="082D5456" w14:textId="77777777" w:rsidR="00E56A90" w:rsidRPr="000449E2" w:rsidRDefault="00E56A90" w:rsidP="00CE4637">
            <w:pPr>
              <w:pStyle w:val="TABLEHEADWHITECENTRE"/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Distance travelled</w:t>
            </w:r>
          </w:p>
        </w:tc>
        <w:tc>
          <w:tcPr>
            <w:tcW w:w="305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4E091639" w14:textId="77777777" w:rsidR="00E56A90" w:rsidRPr="000449E2" w:rsidRDefault="00E56A90" w:rsidP="00CE4637">
            <w:pPr>
              <w:pStyle w:val="TABLEHEADWHITECENTRE"/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Time taken</w:t>
            </w:r>
          </w:p>
        </w:tc>
        <w:tc>
          <w:tcPr>
            <w:tcW w:w="305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14:paraId="4DA65E46" w14:textId="77777777" w:rsidR="00E56A90" w:rsidRPr="000449E2" w:rsidRDefault="00E56A90" w:rsidP="00CE4637">
            <w:pPr>
              <w:pStyle w:val="TABLEHEADWHITECENTRE"/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Average speed</w:t>
            </w:r>
          </w:p>
        </w:tc>
      </w:tr>
      <w:tr w:rsidR="00E56A90" w:rsidRPr="000449E2" w14:paraId="5C99933E" w14:textId="77777777" w:rsidTr="00CE4637">
        <w:trPr>
          <w:trHeight w:val="435"/>
        </w:trPr>
        <w:tc>
          <w:tcPr>
            <w:tcW w:w="3056" w:type="dxa"/>
            <w:tcBorders>
              <w:top w:val="single" w:sz="4" w:space="0" w:color="000000"/>
            </w:tcBorders>
            <w:tcMar>
              <w:left w:w="700" w:type="dxa"/>
            </w:tcMar>
            <w:vAlign w:val="center"/>
          </w:tcPr>
          <w:p w14:paraId="58FFB50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100 m</w:t>
            </w:r>
          </w:p>
        </w:tc>
        <w:tc>
          <w:tcPr>
            <w:tcW w:w="3057" w:type="dxa"/>
            <w:tcBorders>
              <w:top w:val="single" w:sz="4" w:space="0" w:color="FFFFFF"/>
            </w:tcBorders>
            <w:tcMar>
              <w:left w:w="700" w:type="dxa"/>
            </w:tcMar>
            <w:vAlign w:val="center"/>
          </w:tcPr>
          <w:p w14:paraId="64D0ACC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20 s</w:t>
            </w:r>
          </w:p>
        </w:tc>
        <w:tc>
          <w:tcPr>
            <w:tcW w:w="3057" w:type="dxa"/>
            <w:vAlign w:val="center"/>
          </w:tcPr>
          <w:p w14:paraId="348139F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jc w:val="center"/>
              <w:rPr>
                <w:sz w:val="22"/>
                <w:szCs w:val="22"/>
              </w:rPr>
            </w:pPr>
          </w:p>
        </w:tc>
      </w:tr>
      <w:tr w:rsidR="00E56A90" w:rsidRPr="000449E2" w14:paraId="0A954838" w14:textId="77777777" w:rsidTr="00CE4637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14:paraId="0AB29B8D" w14:textId="441CC0F1" w:rsidR="00E56A90" w:rsidRPr="000449E2" w:rsidRDefault="00E56A90" w:rsidP="003C27AC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3</w:t>
            </w:r>
            <w:r w:rsidR="003C27AC">
              <w:rPr>
                <w:sz w:val="22"/>
                <w:szCs w:val="22"/>
              </w:rPr>
              <w:t>000 m</w:t>
            </w: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14:paraId="0106248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14:paraId="63B3FA46" w14:textId="3671D706" w:rsidR="00E56A90" w:rsidRPr="000449E2" w:rsidRDefault="003C27AC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m/s</w:t>
            </w:r>
          </w:p>
        </w:tc>
      </w:tr>
      <w:tr w:rsidR="00E56A90" w:rsidRPr="000449E2" w14:paraId="34ED2573" w14:textId="77777777" w:rsidTr="00CE4637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14:paraId="1C0043CB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14:paraId="5135861B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15 s</w:t>
            </w: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14:paraId="0D669EF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20 m/s</w:t>
            </w:r>
          </w:p>
        </w:tc>
      </w:tr>
      <w:tr w:rsidR="00E56A90" w:rsidRPr="000449E2" w14:paraId="4EE6048E" w14:textId="77777777" w:rsidTr="00CE4637">
        <w:trPr>
          <w:trHeight w:val="434"/>
        </w:trPr>
        <w:tc>
          <w:tcPr>
            <w:tcW w:w="3056" w:type="dxa"/>
            <w:tcMar>
              <w:left w:w="700" w:type="dxa"/>
            </w:tcMar>
            <w:vAlign w:val="center"/>
          </w:tcPr>
          <w:p w14:paraId="08C27DB4" w14:textId="4A4A33A1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</w:t>
            </w:r>
            <w:r w:rsidR="003C27AC">
              <w:rPr>
                <w:sz w:val="22"/>
                <w:szCs w:val="22"/>
              </w:rPr>
              <w:t xml:space="preserve">000 </w:t>
            </w:r>
            <w:r w:rsidRPr="000449E2">
              <w:rPr>
                <w:sz w:val="22"/>
                <w:szCs w:val="22"/>
              </w:rPr>
              <w:t>m</w:t>
            </w: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14:paraId="285D1C76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14:paraId="1719ABF1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25 m/s</w:t>
            </w:r>
          </w:p>
        </w:tc>
      </w:tr>
    </w:tbl>
    <w:p w14:paraId="6B8AF968" w14:textId="37991E54" w:rsidR="00012762" w:rsidRDefault="00012762" w:rsidP="00222BC9">
      <w:pPr>
        <w:rPr>
          <w:rFonts w:ascii="Arial" w:hAnsi="Arial"/>
          <w:sz w:val="22"/>
          <w:szCs w:val="22"/>
        </w:rPr>
      </w:pPr>
    </w:p>
    <w:p w14:paraId="4D8F09B6" w14:textId="77777777" w:rsidR="00116D84" w:rsidRDefault="00116D84" w:rsidP="00222BC9">
      <w:pPr>
        <w:rPr>
          <w:rFonts w:ascii="Arial" w:hAnsi="Arial"/>
          <w:sz w:val="22"/>
          <w:szCs w:val="22"/>
        </w:rPr>
      </w:pPr>
    </w:p>
    <w:p w14:paraId="03745992" w14:textId="16D665EC" w:rsidR="00116D84" w:rsidRDefault="003C27AC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</w:t>
      </w:r>
      <w:r w:rsidR="00116D84">
        <w:rPr>
          <w:rFonts w:ascii="Arial" w:hAnsi="Arial"/>
          <w:sz w:val="22"/>
          <w:szCs w:val="22"/>
        </w:rPr>
        <w:t>.</w:t>
      </w:r>
      <w:r w:rsidR="00116D84">
        <w:rPr>
          <w:rFonts w:ascii="Arial" w:hAnsi="Arial"/>
          <w:sz w:val="22"/>
          <w:szCs w:val="22"/>
        </w:rPr>
        <w:tab/>
      </w:r>
      <w:r w:rsidR="00772707">
        <w:rPr>
          <w:rFonts w:ascii="Arial" w:hAnsi="Arial"/>
          <w:sz w:val="22"/>
          <w:szCs w:val="22"/>
        </w:rPr>
        <w:t>Wha</w:t>
      </w:r>
      <w:r w:rsidR="00D41C71">
        <w:rPr>
          <w:rFonts w:ascii="Arial" w:hAnsi="Arial"/>
          <w:sz w:val="22"/>
          <w:szCs w:val="22"/>
        </w:rPr>
        <w:t>t is the speed of a sprinter who runs 100 m in 12.5 seconds?</w:t>
      </w:r>
    </w:p>
    <w:p w14:paraId="00ACEDF3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5312B38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A53AFB4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7885FBF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5CDE454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6BD1800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6F4E754A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FF6880D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7D7A5AF2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59FFE8A1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1FCE316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44A8F6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A994697" w14:textId="77777777" w:rsidR="00E344D0" w:rsidRDefault="00E344D0" w:rsidP="00222BC9">
      <w:pPr>
        <w:rPr>
          <w:rFonts w:ascii="Arial" w:hAnsi="Arial"/>
          <w:sz w:val="22"/>
          <w:szCs w:val="22"/>
        </w:rPr>
      </w:pPr>
    </w:p>
    <w:p w14:paraId="7B6CC28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66F99E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AAAB00B" w14:textId="77777777" w:rsidR="00D41C71" w:rsidRDefault="00D41C71" w:rsidP="00222BC9">
      <w:pPr>
        <w:rPr>
          <w:rFonts w:ascii="Arial" w:hAnsi="Arial"/>
          <w:sz w:val="22"/>
          <w:szCs w:val="22"/>
        </w:rPr>
      </w:pPr>
    </w:p>
    <w:p w14:paraId="0948018A" w14:textId="3134EF4C" w:rsidR="00D41C71" w:rsidRDefault="003C27AC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4</w:t>
      </w:r>
      <w:r w:rsidR="00D41C71">
        <w:rPr>
          <w:rFonts w:ascii="Arial" w:hAnsi="Arial"/>
          <w:sz w:val="22"/>
          <w:szCs w:val="22"/>
        </w:rPr>
        <w:t>.</w:t>
      </w:r>
      <w:r w:rsidR="00D41C71">
        <w:rPr>
          <w:rFonts w:ascii="Arial" w:hAnsi="Arial"/>
          <w:sz w:val="22"/>
          <w:szCs w:val="22"/>
        </w:rPr>
        <w:tab/>
      </w:r>
      <w:r w:rsidR="003D6195">
        <w:rPr>
          <w:rFonts w:ascii="Arial" w:hAnsi="Arial"/>
          <w:sz w:val="22"/>
          <w:szCs w:val="22"/>
        </w:rPr>
        <w:t xml:space="preserve">What distance does a plane cover in </w:t>
      </w:r>
      <w:r w:rsidR="00E344D0">
        <w:rPr>
          <w:rFonts w:ascii="Arial" w:hAnsi="Arial"/>
          <w:sz w:val="22"/>
          <w:szCs w:val="22"/>
        </w:rPr>
        <w:t>3.5</w:t>
      </w:r>
      <w:r w:rsidR="003D6195">
        <w:rPr>
          <w:rFonts w:ascii="Arial" w:hAnsi="Arial"/>
          <w:sz w:val="22"/>
          <w:szCs w:val="22"/>
        </w:rPr>
        <w:t xml:space="preserve"> hour</w:t>
      </w:r>
      <w:r w:rsidR="00E344D0">
        <w:rPr>
          <w:rFonts w:ascii="Arial" w:hAnsi="Arial"/>
          <w:sz w:val="22"/>
          <w:szCs w:val="22"/>
        </w:rPr>
        <w:t>s</w:t>
      </w:r>
      <w:r w:rsidR="003D6195">
        <w:rPr>
          <w:rFonts w:ascii="Arial" w:hAnsi="Arial"/>
          <w:sz w:val="22"/>
          <w:szCs w:val="22"/>
        </w:rPr>
        <w:t xml:space="preserve"> if it is flying at </w:t>
      </w:r>
      <w:r>
        <w:rPr>
          <w:rFonts w:ascii="Arial" w:hAnsi="Arial"/>
          <w:sz w:val="22"/>
          <w:szCs w:val="22"/>
        </w:rPr>
        <w:t>550</w:t>
      </w:r>
      <w:r w:rsidR="003D6195"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k</w:t>
      </w:r>
      <w:r w:rsidR="003D6195">
        <w:rPr>
          <w:rFonts w:ascii="Arial" w:hAnsi="Arial"/>
          <w:sz w:val="22"/>
          <w:szCs w:val="22"/>
        </w:rPr>
        <w:t>m</w:t>
      </w:r>
      <w:r>
        <w:rPr>
          <w:rFonts w:ascii="Arial" w:hAnsi="Arial"/>
          <w:sz w:val="22"/>
          <w:szCs w:val="22"/>
        </w:rPr>
        <w:t>h</w:t>
      </w:r>
      <w:proofErr w:type="spellEnd"/>
      <w:r w:rsidR="003D6195">
        <w:rPr>
          <w:rFonts w:ascii="Arial" w:hAnsi="Arial"/>
          <w:sz w:val="22"/>
          <w:szCs w:val="22"/>
        </w:rPr>
        <w:t>?</w:t>
      </w:r>
    </w:p>
    <w:p w14:paraId="7DA146DB" w14:textId="77777777" w:rsidR="003D6195" w:rsidRDefault="003D6195" w:rsidP="00222BC9">
      <w:pPr>
        <w:rPr>
          <w:rFonts w:ascii="Arial" w:hAnsi="Arial"/>
          <w:sz w:val="22"/>
          <w:szCs w:val="22"/>
        </w:rPr>
      </w:pPr>
    </w:p>
    <w:p w14:paraId="526FD2E9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98C45EC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25635BFB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26FB23FD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BA0779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6192ED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98D4955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5535CE2B" w14:textId="77777777" w:rsidR="00E344D0" w:rsidRDefault="00E344D0" w:rsidP="00222BC9">
      <w:pPr>
        <w:rPr>
          <w:rFonts w:ascii="Arial" w:hAnsi="Arial"/>
          <w:sz w:val="22"/>
          <w:szCs w:val="22"/>
        </w:rPr>
      </w:pPr>
    </w:p>
    <w:p w14:paraId="2F274E38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1F078D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51586FF3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8CB9EAF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6937E8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54EFAAF3" w14:textId="77777777" w:rsidR="00E344D0" w:rsidRDefault="00E344D0" w:rsidP="00222BC9">
      <w:pPr>
        <w:rPr>
          <w:rFonts w:ascii="Arial" w:hAnsi="Arial"/>
          <w:sz w:val="22"/>
          <w:szCs w:val="22"/>
        </w:rPr>
      </w:pPr>
    </w:p>
    <w:p w14:paraId="23692063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F284C93" w14:textId="14BA94EB" w:rsidR="003D6195" w:rsidRDefault="00E344D0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5</w:t>
      </w:r>
      <w:r w:rsidR="000567BF">
        <w:rPr>
          <w:rFonts w:ascii="Arial" w:hAnsi="Arial"/>
          <w:sz w:val="22"/>
          <w:szCs w:val="22"/>
        </w:rPr>
        <w:t>.</w:t>
      </w:r>
      <w:r w:rsidR="000567BF">
        <w:rPr>
          <w:rFonts w:ascii="Arial" w:hAnsi="Arial"/>
          <w:sz w:val="22"/>
          <w:szCs w:val="22"/>
        </w:rPr>
        <w:tab/>
        <w:t xml:space="preserve">How long will it take a horse </w:t>
      </w:r>
      <w:r w:rsidR="008867D4">
        <w:rPr>
          <w:rFonts w:ascii="Arial" w:hAnsi="Arial"/>
          <w:sz w:val="22"/>
          <w:szCs w:val="22"/>
        </w:rPr>
        <w:t>moving</w:t>
      </w:r>
      <w:r w:rsidR="000567BF">
        <w:rPr>
          <w:rFonts w:ascii="Arial" w:hAnsi="Arial"/>
          <w:sz w:val="22"/>
          <w:szCs w:val="22"/>
        </w:rPr>
        <w:t xml:space="preserve"> at 14 m</w:t>
      </w:r>
      <w:r w:rsidR="00CE4637">
        <w:rPr>
          <w:rFonts w:ascii="Arial" w:hAnsi="Arial"/>
          <w:sz w:val="22"/>
          <w:szCs w:val="22"/>
        </w:rPr>
        <w:t>/s</w:t>
      </w:r>
      <w:r w:rsidR="000567BF">
        <w:rPr>
          <w:rFonts w:ascii="Arial" w:hAnsi="Arial"/>
          <w:sz w:val="22"/>
          <w:szCs w:val="22"/>
        </w:rPr>
        <w:t xml:space="preserve"> to do one lap of </w:t>
      </w:r>
      <w:r w:rsidR="00210026">
        <w:rPr>
          <w:rFonts w:ascii="Arial" w:hAnsi="Arial"/>
          <w:sz w:val="22"/>
          <w:szCs w:val="22"/>
        </w:rPr>
        <w:t>an</w:t>
      </w:r>
      <w:r w:rsidR="000567BF">
        <w:rPr>
          <w:rFonts w:ascii="Arial" w:hAnsi="Arial"/>
          <w:sz w:val="22"/>
          <w:szCs w:val="22"/>
        </w:rPr>
        <w:t xml:space="preserve"> 840 m track?</w:t>
      </w:r>
    </w:p>
    <w:p w14:paraId="753B9517" w14:textId="77777777" w:rsidR="00A62247" w:rsidRDefault="00A62247" w:rsidP="00222BC9">
      <w:pPr>
        <w:rPr>
          <w:rFonts w:ascii="Arial" w:hAnsi="Arial"/>
          <w:sz w:val="22"/>
          <w:szCs w:val="22"/>
        </w:rPr>
      </w:pPr>
    </w:p>
    <w:p w14:paraId="588CB875" w14:textId="23F068AD" w:rsidR="00F931E9" w:rsidRDefault="00F931E9">
      <w:pPr>
        <w:rPr>
          <w:rFonts w:ascii="Arial" w:hAnsi="Arial"/>
          <w:sz w:val="22"/>
          <w:szCs w:val="22"/>
        </w:rPr>
      </w:pPr>
    </w:p>
    <w:sectPr w:rsidR="00F931E9" w:rsidSect="00DA5783">
      <w:footerReference w:type="even" r:id="rId8"/>
      <w:footerReference w:type="default" r:id="rId9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A4DC4" w14:textId="77777777" w:rsidR="00DE3D61" w:rsidRDefault="00DE3D61" w:rsidP="008867D4">
      <w:r>
        <w:separator/>
      </w:r>
    </w:p>
  </w:endnote>
  <w:endnote w:type="continuationSeparator" w:id="0">
    <w:p w14:paraId="0A9E9B68" w14:textId="77777777" w:rsidR="00DE3D61" w:rsidRDefault="00DE3D61" w:rsidP="0088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41400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30128A" w14:textId="77777777" w:rsidR="0053410B" w:rsidRDefault="005341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392EF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3D6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BFA96E" w14:textId="77777777" w:rsidR="0053410B" w:rsidRDefault="00534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61C08" w14:textId="77777777" w:rsidR="00DE3D61" w:rsidRDefault="00DE3D61" w:rsidP="008867D4">
      <w:r>
        <w:separator/>
      </w:r>
    </w:p>
  </w:footnote>
  <w:footnote w:type="continuationSeparator" w:id="0">
    <w:p w14:paraId="1F560B72" w14:textId="77777777" w:rsidR="00DE3D61" w:rsidRDefault="00DE3D61" w:rsidP="00886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C5407C"/>
    <w:multiLevelType w:val="hybridMultilevel"/>
    <w:tmpl w:val="2D9C0E50"/>
    <w:lvl w:ilvl="0" w:tplc="648A793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3634AC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62"/>
    <w:rsid w:val="00012762"/>
    <w:rsid w:val="000449E2"/>
    <w:rsid w:val="000567BF"/>
    <w:rsid w:val="00070ECB"/>
    <w:rsid w:val="0010725B"/>
    <w:rsid w:val="00116D84"/>
    <w:rsid w:val="001A705B"/>
    <w:rsid w:val="00206916"/>
    <w:rsid w:val="00210026"/>
    <w:rsid w:val="00222BC9"/>
    <w:rsid w:val="002D7695"/>
    <w:rsid w:val="003C27AC"/>
    <w:rsid w:val="003D11C3"/>
    <w:rsid w:val="003D6195"/>
    <w:rsid w:val="0053410B"/>
    <w:rsid w:val="005872A5"/>
    <w:rsid w:val="0069713E"/>
    <w:rsid w:val="00772707"/>
    <w:rsid w:val="00790ABC"/>
    <w:rsid w:val="007C476F"/>
    <w:rsid w:val="00834FBE"/>
    <w:rsid w:val="008867D4"/>
    <w:rsid w:val="00967719"/>
    <w:rsid w:val="00A62247"/>
    <w:rsid w:val="00B81532"/>
    <w:rsid w:val="00BE0830"/>
    <w:rsid w:val="00BF67FC"/>
    <w:rsid w:val="00CD4CC1"/>
    <w:rsid w:val="00CE21B2"/>
    <w:rsid w:val="00CE4637"/>
    <w:rsid w:val="00D33FAF"/>
    <w:rsid w:val="00D41C71"/>
    <w:rsid w:val="00D646DE"/>
    <w:rsid w:val="00D819B4"/>
    <w:rsid w:val="00DA519C"/>
    <w:rsid w:val="00DA5783"/>
    <w:rsid w:val="00DE3D61"/>
    <w:rsid w:val="00DF0165"/>
    <w:rsid w:val="00E344D0"/>
    <w:rsid w:val="00E56A90"/>
    <w:rsid w:val="00E942FB"/>
    <w:rsid w:val="00F931E9"/>
    <w:rsid w:val="00FC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8996DA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6D8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D84"/>
    <w:rPr>
      <w:rFonts w:ascii="Lucida Grande" w:hAnsi="Lucida Grande" w:cs="Lucida Grande"/>
      <w:sz w:val="18"/>
      <w:szCs w:val="18"/>
    </w:rPr>
  </w:style>
  <w:style w:type="paragraph" w:customStyle="1" w:styleId="TABLETEXTLEFT">
    <w:name w:val="•TABLE TEXT LEFT"/>
    <w:basedOn w:val="Normal"/>
    <w:rsid w:val="00E56A90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E56A90"/>
    <w:pPr>
      <w:jc w:val="center"/>
    </w:pPr>
    <w:rPr>
      <w:rFonts w:ascii="Arial" w:eastAsia="Times New Roman" w:hAnsi="Arial" w:cs="StoneSansITC-Bold"/>
      <w:b/>
      <w:bCs/>
      <w:color w:val="FFFFFF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3FA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3FAF"/>
    <w:rPr>
      <w:rFonts w:ascii="Arial" w:hAnsi="Arial" w:cs="Arial"/>
      <w:vanish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867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7D4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86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0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3</cp:revision>
  <cp:lastPrinted>2019-06-15T03:57:00Z</cp:lastPrinted>
  <dcterms:created xsi:type="dcterms:W3CDTF">2019-06-15T03:57:00Z</dcterms:created>
  <dcterms:modified xsi:type="dcterms:W3CDTF">2019-06-15T03:57:00Z</dcterms:modified>
</cp:coreProperties>
</file>