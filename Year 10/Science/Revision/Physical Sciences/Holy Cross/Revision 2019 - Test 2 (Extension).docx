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01AE" w14:textId="348947DC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  <w:r w:rsidR="00B046FC">
        <w:rPr>
          <w:rFonts w:ascii="Arial" w:hAnsi="Arial"/>
          <w:b/>
          <w:sz w:val="22"/>
          <w:szCs w:val="22"/>
        </w:rPr>
        <w:t xml:space="preserve"> (</w:t>
      </w:r>
      <w:r w:rsidR="00D42357">
        <w:rPr>
          <w:rFonts w:ascii="Arial" w:hAnsi="Arial"/>
          <w:b/>
          <w:sz w:val="22"/>
          <w:szCs w:val="22"/>
        </w:rPr>
        <w:t>EXTENSION</w:t>
      </w:r>
      <w:r w:rsidR="00B046FC">
        <w:rPr>
          <w:rFonts w:ascii="Arial" w:hAnsi="Arial"/>
          <w:b/>
          <w:sz w:val="22"/>
          <w:szCs w:val="22"/>
        </w:rPr>
        <w:t>)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641A42B5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REVISION </w:t>
      </w:r>
      <w:r w:rsidR="0027558A">
        <w:rPr>
          <w:rFonts w:ascii="Arial" w:hAnsi="Arial"/>
          <w:b/>
          <w:sz w:val="22"/>
          <w:szCs w:val="22"/>
        </w:rPr>
        <w:t>- TEST 2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37646F28" w14:textId="0CCFF124" w:rsidR="00D42357" w:rsidRDefault="00116D84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 xml:space="preserve">A dragster at Kwinana Motorplex uniformly accelerates from rest and covers the 400 m track </w:t>
      </w:r>
      <w:r w:rsidR="00574F4B">
        <w:rPr>
          <w:rFonts w:ascii="Arial" w:hAnsi="Arial"/>
          <w:sz w:val="22"/>
          <w:szCs w:val="22"/>
        </w:rPr>
        <w:tab/>
      </w:r>
      <w:r w:rsidR="004B0345">
        <w:rPr>
          <w:rFonts w:ascii="Arial" w:hAnsi="Arial"/>
          <w:sz w:val="22"/>
          <w:szCs w:val="22"/>
        </w:rPr>
        <w:t xml:space="preserve">with a final </w:t>
      </w:r>
      <w:r w:rsidR="009448EB">
        <w:rPr>
          <w:rFonts w:ascii="Arial" w:hAnsi="Arial"/>
          <w:sz w:val="22"/>
          <w:szCs w:val="22"/>
        </w:rPr>
        <w:t>velocity</w:t>
      </w:r>
      <w:r w:rsidR="004B0345">
        <w:rPr>
          <w:rFonts w:ascii="Arial" w:hAnsi="Arial"/>
          <w:sz w:val="22"/>
          <w:szCs w:val="22"/>
        </w:rPr>
        <w:t xml:space="preserve"> of 309 kmh</w:t>
      </w:r>
      <w:r w:rsidR="00D42357" w:rsidRPr="00D42357">
        <w:rPr>
          <w:rFonts w:ascii="Arial" w:hAnsi="Arial"/>
          <w:sz w:val="22"/>
          <w:szCs w:val="22"/>
          <w:vertAlign w:val="superscript"/>
        </w:rPr>
        <w:t>-1</w:t>
      </w:r>
      <w:r w:rsidR="00574F4B">
        <w:rPr>
          <w:rFonts w:ascii="Arial" w:hAnsi="Arial"/>
          <w:sz w:val="22"/>
          <w:szCs w:val="22"/>
        </w:rPr>
        <w:t xml:space="preserve">.  </w:t>
      </w:r>
    </w:p>
    <w:p w14:paraId="31D48D0E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2F284C93" w14:textId="52A20961" w:rsidR="003D6195" w:rsidRDefault="00D42357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>Calculate the acceleration of the vehicle.</w:t>
      </w:r>
      <w:r w:rsidR="00DC7BBD">
        <w:rPr>
          <w:rFonts w:ascii="Arial" w:hAnsi="Arial"/>
          <w:sz w:val="22"/>
          <w:szCs w:val="22"/>
        </w:rPr>
        <w:t xml:space="preserve"> </w:t>
      </w:r>
    </w:p>
    <w:p w14:paraId="2D4EB0B2" w14:textId="3EDD6A11" w:rsidR="00D42357" w:rsidRDefault="00D42357" w:rsidP="0027558A">
      <w:pPr>
        <w:rPr>
          <w:rFonts w:ascii="Arial" w:hAnsi="Arial"/>
          <w:sz w:val="22"/>
          <w:szCs w:val="22"/>
        </w:rPr>
      </w:pPr>
    </w:p>
    <w:p w14:paraId="4F3ADA01" w14:textId="1FCA2B50" w:rsidR="00D42357" w:rsidRDefault="00D42357" w:rsidP="0027558A">
      <w:pPr>
        <w:rPr>
          <w:rFonts w:ascii="Arial" w:hAnsi="Arial"/>
          <w:sz w:val="22"/>
          <w:szCs w:val="22"/>
        </w:rPr>
      </w:pPr>
    </w:p>
    <w:p w14:paraId="29EC5276" w14:textId="6A244DC2" w:rsidR="00D42357" w:rsidRDefault="00D42357" w:rsidP="0027558A">
      <w:pPr>
        <w:rPr>
          <w:rFonts w:ascii="Arial" w:hAnsi="Arial"/>
          <w:sz w:val="22"/>
          <w:szCs w:val="22"/>
        </w:rPr>
      </w:pPr>
    </w:p>
    <w:p w14:paraId="0DC803F7" w14:textId="4D4CD134" w:rsidR="00D42357" w:rsidRDefault="00D42357" w:rsidP="0027558A">
      <w:pPr>
        <w:rPr>
          <w:rFonts w:ascii="Arial" w:hAnsi="Arial"/>
          <w:sz w:val="22"/>
          <w:szCs w:val="22"/>
        </w:rPr>
      </w:pPr>
    </w:p>
    <w:p w14:paraId="170293C1" w14:textId="58EB211D" w:rsidR="00D42357" w:rsidRDefault="00D42357" w:rsidP="0027558A">
      <w:pPr>
        <w:rPr>
          <w:rFonts w:ascii="Arial" w:hAnsi="Arial"/>
          <w:sz w:val="22"/>
          <w:szCs w:val="22"/>
        </w:rPr>
      </w:pPr>
    </w:p>
    <w:p w14:paraId="4F6232BF" w14:textId="0541A1BB" w:rsidR="00D42357" w:rsidRDefault="00D42357" w:rsidP="0027558A">
      <w:pPr>
        <w:rPr>
          <w:rFonts w:ascii="Arial" w:hAnsi="Arial"/>
          <w:sz w:val="22"/>
          <w:szCs w:val="22"/>
        </w:rPr>
      </w:pPr>
    </w:p>
    <w:p w14:paraId="41E63C54" w14:textId="38A5419A" w:rsidR="00D42357" w:rsidRDefault="00D42357" w:rsidP="0027558A">
      <w:pPr>
        <w:rPr>
          <w:rFonts w:ascii="Arial" w:hAnsi="Arial"/>
          <w:sz w:val="22"/>
          <w:szCs w:val="22"/>
        </w:rPr>
      </w:pPr>
    </w:p>
    <w:p w14:paraId="36D277AE" w14:textId="434613AB" w:rsidR="00D42357" w:rsidRDefault="00D42357" w:rsidP="0027558A">
      <w:pPr>
        <w:rPr>
          <w:rFonts w:ascii="Arial" w:hAnsi="Arial"/>
          <w:sz w:val="22"/>
          <w:szCs w:val="22"/>
        </w:rPr>
      </w:pPr>
    </w:p>
    <w:p w14:paraId="726D6F92" w14:textId="6B5E15D1" w:rsidR="00D42357" w:rsidRDefault="00D42357" w:rsidP="0027558A">
      <w:pPr>
        <w:rPr>
          <w:rFonts w:ascii="Arial" w:hAnsi="Arial"/>
          <w:sz w:val="22"/>
          <w:szCs w:val="22"/>
        </w:rPr>
      </w:pPr>
    </w:p>
    <w:p w14:paraId="1377F4C8" w14:textId="7BF647E3" w:rsidR="00D42357" w:rsidRDefault="00D42357" w:rsidP="0027558A">
      <w:pPr>
        <w:rPr>
          <w:rFonts w:ascii="Arial" w:hAnsi="Arial"/>
          <w:sz w:val="22"/>
          <w:szCs w:val="22"/>
        </w:rPr>
      </w:pPr>
    </w:p>
    <w:p w14:paraId="3230C840" w14:textId="147F1199" w:rsidR="00D42357" w:rsidRDefault="00D42357" w:rsidP="0027558A">
      <w:pPr>
        <w:rPr>
          <w:rFonts w:ascii="Arial" w:hAnsi="Arial"/>
          <w:sz w:val="22"/>
          <w:szCs w:val="22"/>
        </w:rPr>
      </w:pPr>
    </w:p>
    <w:p w14:paraId="69D2E5F5" w14:textId="5ACCDDDD" w:rsidR="00D42357" w:rsidRDefault="00D42357" w:rsidP="0027558A">
      <w:pPr>
        <w:rPr>
          <w:rFonts w:ascii="Arial" w:hAnsi="Arial"/>
          <w:sz w:val="22"/>
          <w:szCs w:val="22"/>
        </w:rPr>
      </w:pPr>
    </w:p>
    <w:p w14:paraId="4A22F0A8" w14:textId="39772A6F" w:rsidR="00D42357" w:rsidRDefault="00D42357" w:rsidP="0027558A">
      <w:pPr>
        <w:rPr>
          <w:rFonts w:ascii="Arial" w:hAnsi="Arial"/>
          <w:sz w:val="22"/>
          <w:szCs w:val="22"/>
        </w:rPr>
      </w:pPr>
    </w:p>
    <w:p w14:paraId="2BA3B027" w14:textId="41A99B1D" w:rsidR="00D42357" w:rsidRDefault="00D42357" w:rsidP="0027558A">
      <w:pPr>
        <w:rPr>
          <w:rFonts w:ascii="Arial" w:hAnsi="Arial"/>
          <w:sz w:val="22"/>
          <w:szCs w:val="22"/>
        </w:rPr>
      </w:pPr>
    </w:p>
    <w:p w14:paraId="22B0844C" w14:textId="68D02C80" w:rsidR="00D42357" w:rsidRDefault="00D42357" w:rsidP="0027558A">
      <w:pPr>
        <w:rPr>
          <w:rFonts w:ascii="Arial" w:hAnsi="Arial"/>
          <w:sz w:val="22"/>
          <w:szCs w:val="22"/>
        </w:rPr>
      </w:pPr>
    </w:p>
    <w:p w14:paraId="154822FD" w14:textId="2D6752C9" w:rsidR="00D42357" w:rsidRDefault="00D42357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How long does it take the dragster to cover the 400 m?</w:t>
      </w:r>
    </w:p>
    <w:p w14:paraId="375AD5A6" w14:textId="32C31F44" w:rsidR="00574F4B" w:rsidRDefault="00574F4B" w:rsidP="0027558A">
      <w:pPr>
        <w:rPr>
          <w:rFonts w:ascii="Arial" w:hAnsi="Arial"/>
          <w:sz w:val="22"/>
          <w:szCs w:val="22"/>
        </w:rPr>
      </w:pPr>
    </w:p>
    <w:p w14:paraId="02934501" w14:textId="66CAEDE9" w:rsidR="00574F4B" w:rsidRDefault="00574F4B" w:rsidP="0027558A">
      <w:pPr>
        <w:rPr>
          <w:rFonts w:ascii="Arial" w:hAnsi="Arial"/>
          <w:sz w:val="22"/>
          <w:szCs w:val="22"/>
        </w:rPr>
      </w:pPr>
    </w:p>
    <w:p w14:paraId="1215E67B" w14:textId="6D37B733" w:rsidR="00574F4B" w:rsidRDefault="00574F4B" w:rsidP="0027558A">
      <w:pPr>
        <w:rPr>
          <w:rFonts w:ascii="Arial" w:hAnsi="Arial"/>
          <w:sz w:val="22"/>
          <w:szCs w:val="22"/>
        </w:rPr>
      </w:pPr>
    </w:p>
    <w:p w14:paraId="66C4D0E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42A1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4C5632B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676A1F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623E6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798C3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AB502E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FC7206E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B8B049C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339A93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60D79F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CFF2E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5602DCF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3C9209D3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13376E5E" w14:textId="6AA2839E" w:rsidR="00D42357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</w:t>
      </w:r>
      <w:r>
        <w:rPr>
          <w:rFonts w:ascii="Arial" w:hAnsi="Arial"/>
          <w:sz w:val="22"/>
          <w:szCs w:val="22"/>
        </w:rPr>
        <w:tab/>
        <w:t xml:space="preserve">The highest "ridiculous" basketball shot is currently </w:t>
      </w:r>
      <w:r w:rsidR="00D42357">
        <w:rPr>
          <w:rFonts w:ascii="Arial" w:hAnsi="Arial"/>
          <w:sz w:val="22"/>
          <w:szCs w:val="22"/>
        </w:rPr>
        <w:t xml:space="preserve">set </w:t>
      </w:r>
      <w:r>
        <w:rPr>
          <w:rFonts w:ascii="Arial" w:hAnsi="Arial"/>
          <w:sz w:val="22"/>
          <w:szCs w:val="22"/>
        </w:rPr>
        <w:t xml:space="preserve">from the top of Maletsuyane Falls in </w:t>
      </w:r>
      <w:r w:rsidR="00D42357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Lesotho.  Assum</w:t>
      </w:r>
      <w:r w:rsidR="00D42357">
        <w:rPr>
          <w:rFonts w:ascii="Arial" w:hAnsi="Arial"/>
          <w:sz w:val="22"/>
          <w:szCs w:val="22"/>
        </w:rPr>
        <w:t>e</w:t>
      </w:r>
      <w:r>
        <w:rPr>
          <w:rFonts w:ascii="Arial" w:hAnsi="Arial"/>
          <w:sz w:val="22"/>
          <w:szCs w:val="22"/>
        </w:rPr>
        <w:t xml:space="preserve"> the initial vertical velocity is zero when it is released</w:t>
      </w:r>
      <w:r w:rsidR="001E769B">
        <w:rPr>
          <w:rFonts w:ascii="Arial" w:hAnsi="Arial"/>
          <w:sz w:val="22"/>
          <w:szCs w:val="22"/>
        </w:rPr>
        <w:t xml:space="preserve"> and </w:t>
      </w:r>
      <w:r w:rsidR="00D42357">
        <w:rPr>
          <w:rFonts w:ascii="Arial" w:hAnsi="Arial"/>
          <w:sz w:val="22"/>
          <w:szCs w:val="22"/>
        </w:rPr>
        <w:t xml:space="preserve">ignore any </w:t>
      </w:r>
      <w:r w:rsidR="00D42357">
        <w:rPr>
          <w:rFonts w:ascii="Arial" w:hAnsi="Arial"/>
          <w:sz w:val="22"/>
          <w:szCs w:val="22"/>
        </w:rPr>
        <w:tab/>
        <w:t>sideways movement.</w:t>
      </w:r>
    </w:p>
    <w:p w14:paraId="0193D8C2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0D7C1A6A" w14:textId="48391AA0" w:rsidR="00574F4B" w:rsidRDefault="00D42357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  <w:t xml:space="preserve">If </w:t>
      </w:r>
      <w:r w:rsidR="001E769B">
        <w:rPr>
          <w:rFonts w:ascii="Arial" w:hAnsi="Arial"/>
          <w:sz w:val="22"/>
          <w:szCs w:val="22"/>
        </w:rPr>
        <w:t>it takes 6.41 s to fall</w:t>
      </w:r>
      <w:r>
        <w:rPr>
          <w:rFonts w:ascii="Arial" w:hAnsi="Arial"/>
          <w:sz w:val="22"/>
          <w:szCs w:val="22"/>
        </w:rPr>
        <w:t xml:space="preserve"> to the ring</w:t>
      </w:r>
      <w:r w:rsidR="00574F4B">
        <w:rPr>
          <w:rFonts w:ascii="Arial" w:hAnsi="Arial"/>
          <w:sz w:val="22"/>
          <w:szCs w:val="22"/>
        </w:rPr>
        <w:t xml:space="preserve">, </w:t>
      </w:r>
      <w:r w:rsidR="009448EB">
        <w:rPr>
          <w:rFonts w:ascii="Arial" w:hAnsi="Arial"/>
          <w:sz w:val="22"/>
          <w:szCs w:val="22"/>
        </w:rPr>
        <w:t>what</w:t>
      </w:r>
      <w:r w:rsidR="00574F4B">
        <w:rPr>
          <w:rFonts w:ascii="Arial" w:hAnsi="Arial"/>
          <w:sz w:val="22"/>
          <w:szCs w:val="22"/>
        </w:rPr>
        <w:t xml:space="preserve"> was the ball</w:t>
      </w:r>
      <w:r w:rsidR="009448EB">
        <w:rPr>
          <w:rFonts w:ascii="Arial" w:hAnsi="Arial"/>
          <w:sz w:val="22"/>
          <w:szCs w:val="22"/>
        </w:rPr>
        <w:t>'s vertical velocity</w:t>
      </w:r>
      <w:r w:rsidR="00574F4B">
        <w:rPr>
          <w:rFonts w:ascii="Arial" w:hAnsi="Arial"/>
          <w:sz w:val="22"/>
          <w:szCs w:val="22"/>
        </w:rPr>
        <w:t xml:space="preserve"> when it reached </w:t>
      </w:r>
      <w:r w:rsidR="009448EB">
        <w:rPr>
          <w:rFonts w:ascii="Arial" w:hAnsi="Arial"/>
          <w:sz w:val="22"/>
          <w:szCs w:val="22"/>
        </w:rPr>
        <w:tab/>
      </w:r>
      <w:r w:rsidR="009448EB"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>the ring?</w:t>
      </w:r>
      <w:r w:rsidR="00DC7BBD">
        <w:rPr>
          <w:rFonts w:ascii="Arial" w:hAnsi="Arial"/>
          <w:sz w:val="22"/>
          <w:szCs w:val="22"/>
        </w:rPr>
        <w:t xml:space="preserve">  </w:t>
      </w:r>
    </w:p>
    <w:p w14:paraId="4496A555" w14:textId="62519594" w:rsidR="00574F4B" w:rsidRDefault="00574F4B" w:rsidP="0027558A">
      <w:pPr>
        <w:rPr>
          <w:rFonts w:ascii="Arial" w:hAnsi="Arial"/>
          <w:sz w:val="22"/>
          <w:szCs w:val="22"/>
        </w:rPr>
      </w:pPr>
    </w:p>
    <w:p w14:paraId="6EE43796" w14:textId="44357A1E" w:rsidR="00574F4B" w:rsidRDefault="00574F4B" w:rsidP="0027558A">
      <w:pPr>
        <w:rPr>
          <w:rFonts w:ascii="Arial" w:hAnsi="Arial"/>
          <w:sz w:val="22"/>
          <w:szCs w:val="22"/>
        </w:rPr>
      </w:pPr>
    </w:p>
    <w:p w14:paraId="410F8474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6AC63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D843A8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D8443D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6E796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D2F07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469B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754455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867838" w14:textId="5ADF6BA8" w:rsidR="00EB35A2" w:rsidRDefault="00D42357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ab/>
        <w:t>(b)</w:t>
      </w:r>
      <w:r>
        <w:rPr>
          <w:rFonts w:ascii="Arial" w:hAnsi="Arial"/>
          <w:sz w:val="22"/>
          <w:szCs w:val="22"/>
        </w:rPr>
        <w:tab/>
        <w:t>Calculate the height of the falls.</w:t>
      </w:r>
    </w:p>
    <w:p w14:paraId="4AF8341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8917A84" w14:textId="3E211AD2" w:rsidR="00EB35A2" w:rsidRDefault="00EB35A2" w:rsidP="0027558A">
      <w:pPr>
        <w:rPr>
          <w:rFonts w:ascii="Arial" w:hAnsi="Arial"/>
          <w:sz w:val="22"/>
          <w:szCs w:val="22"/>
        </w:rPr>
      </w:pPr>
    </w:p>
    <w:p w14:paraId="170EC8A0" w14:textId="77777777" w:rsidR="00AC23CC" w:rsidRDefault="00AC23CC" w:rsidP="0027558A">
      <w:pPr>
        <w:rPr>
          <w:rFonts w:ascii="Arial" w:hAnsi="Arial"/>
          <w:sz w:val="22"/>
          <w:szCs w:val="22"/>
        </w:rPr>
      </w:pPr>
    </w:p>
    <w:p w14:paraId="3792294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5FC6125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0F2A3A7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556BC2DB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1EC2790D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1D5E61B6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03D79113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18BA25B2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45FDC262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167E459F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402F7132" w14:textId="4D02BE81" w:rsidR="00D42357" w:rsidRDefault="00D42357" w:rsidP="0027558A">
      <w:pPr>
        <w:rPr>
          <w:rFonts w:ascii="Arial" w:hAnsi="Arial"/>
          <w:sz w:val="22"/>
          <w:szCs w:val="22"/>
        </w:rPr>
      </w:pPr>
    </w:p>
    <w:p w14:paraId="7D533A8B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2FEBB785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02FBA5A8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50CD9950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072905D0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1E54D472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02E81DCA" w14:textId="51BF4597" w:rsidR="00D42357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</w:t>
      </w:r>
      <w:r>
        <w:rPr>
          <w:rFonts w:ascii="Arial" w:hAnsi="Arial"/>
          <w:sz w:val="22"/>
          <w:szCs w:val="22"/>
        </w:rPr>
        <w:tab/>
        <w:t>An ES-3A Shadow jet moving at 240 kmh</w:t>
      </w:r>
      <w:r w:rsidR="00D42357" w:rsidRPr="00D42357">
        <w:rPr>
          <w:rFonts w:ascii="Arial" w:hAnsi="Arial"/>
          <w:sz w:val="22"/>
          <w:szCs w:val="22"/>
          <w:vertAlign w:val="superscript"/>
        </w:rPr>
        <w:t>-1</w:t>
      </w:r>
      <w:r>
        <w:rPr>
          <w:rFonts w:ascii="Arial" w:hAnsi="Arial"/>
          <w:sz w:val="22"/>
          <w:szCs w:val="22"/>
        </w:rPr>
        <w:t xml:space="preserve"> relative to an aircraft carrier lands on its flight </w:t>
      </w:r>
      <w:r w:rsidR="00D42357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deck and the tail hook snags the arresting wire, which stops the jet in 2.30 s.  </w:t>
      </w:r>
    </w:p>
    <w:p w14:paraId="2483981D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529A97DB" w14:textId="6C9C088F" w:rsidR="00574F4B" w:rsidRDefault="00D42357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>Determine the deceleration experienced by the pilot</w:t>
      </w:r>
      <w:r w:rsidR="002C5C22">
        <w:rPr>
          <w:rFonts w:ascii="Arial" w:hAnsi="Arial"/>
          <w:sz w:val="22"/>
          <w:szCs w:val="22"/>
        </w:rPr>
        <w:t>.</w:t>
      </w:r>
    </w:p>
    <w:p w14:paraId="39013D47" w14:textId="7F9892D9" w:rsidR="00D42357" w:rsidRDefault="00D42357" w:rsidP="0027558A">
      <w:pPr>
        <w:rPr>
          <w:rFonts w:ascii="Arial" w:hAnsi="Arial"/>
          <w:sz w:val="22"/>
          <w:szCs w:val="22"/>
        </w:rPr>
      </w:pPr>
    </w:p>
    <w:p w14:paraId="1B4688AB" w14:textId="7BF5C915" w:rsidR="00D42357" w:rsidRDefault="00D42357" w:rsidP="0027558A">
      <w:pPr>
        <w:rPr>
          <w:rFonts w:ascii="Arial" w:hAnsi="Arial"/>
          <w:sz w:val="22"/>
          <w:szCs w:val="22"/>
        </w:rPr>
      </w:pPr>
    </w:p>
    <w:p w14:paraId="1F3016FA" w14:textId="12EE417A" w:rsidR="00D42357" w:rsidRDefault="00D42357" w:rsidP="0027558A">
      <w:pPr>
        <w:rPr>
          <w:rFonts w:ascii="Arial" w:hAnsi="Arial"/>
          <w:sz w:val="22"/>
          <w:szCs w:val="22"/>
        </w:rPr>
      </w:pPr>
    </w:p>
    <w:p w14:paraId="595291D4" w14:textId="4FB147CF" w:rsidR="00D42357" w:rsidRDefault="00D42357" w:rsidP="0027558A">
      <w:pPr>
        <w:rPr>
          <w:rFonts w:ascii="Arial" w:hAnsi="Arial"/>
          <w:sz w:val="22"/>
          <w:szCs w:val="22"/>
        </w:rPr>
      </w:pPr>
    </w:p>
    <w:p w14:paraId="5F1CA936" w14:textId="699474BA" w:rsidR="00D42357" w:rsidRDefault="00D42357" w:rsidP="0027558A">
      <w:pPr>
        <w:rPr>
          <w:rFonts w:ascii="Arial" w:hAnsi="Arial"/>
          <w:sz w:val="22"/>
          <w:szCs w:val="22"/>
        </w:rPr>
      </w:pPr>
    </w:p>
    <w:p w14:paraId="7F4EE3ED" w14:textId="108AEB91" w:rsidR="00D42357" w:rsidRDefault="00D42357" w:rsidP="0027558A">
      <w:pPr>
        <w:rPr>
          <w:rFonts w:ascii="Arial" w:hAnsi="Arial"/>
          <w:sz w:val="22"/>
          <w:szCs w:val="22"/>
        </w:rPr>
      </w:pPr>
    </w:p>
    <w:p w14:paraId="3C7BE5E1" w14:textId="782EB829" w:rsidR="00D42357" w:rsidRDefault="00D42357" w:rsidP="0027558A">
      <w:pPr>
        <w:rPr>
          <w:rFonts w:ascii="Arial" w:hAnsi="Arial"/>
          <w:sz w:val="22"/>
          <w:szCs w:val="22"/>
        </w:rPr>
      </w:pPr>
    </w:p>
    <w:p w14:paraId="335BEB6A" w14:textId="68631859" w:rsidR="00D42357" w:rsidRDefault="00D42357" w:rsidP="0027558A">
      <w:pPr>
        <w:rPr>
          <w:rFonts w:ascii="Arial" w:hAnsi="Arial"/>
          <w:sz w:val="22"/>
          <w:szCs w:val="22"/>
        </w:rPr>
      </w:pPr>
    </w:p>
    <w:p w14:paraId="3CA9FC2D" w14:textId="603C2F20" w:rsidR="00D42357" w:rsidRDefault="00D42357" w:rsidP="0027558A">
      <w:pPr>
        <w:rPr>
          <w:rFonts w:ascii="Arial" w:hAnsi="Arial"/>
          <w:sz w:val="22"/>
          <w:szCs w:val="22"/>
        </w:rPr>
      </w:pPr>
    </w:p>
    <w:p w14:paraId="7FE8C439" w14:textId="7CF9E4F9" w:rsidR="00D42357" w:rsidRDefault="00D42357" w:rsidP="0027558A">
      <w:pPr>
        <w:rPr>
          <w:rFonts w:ascii="Arial" w:hAnsi="Arial"/>
          <w:sz w:val="22"/>
          <w:szCs w:val="22"/>
        </w:rPr>
      </w:pPr>
    </w:p>
    <w:p w14:paraId="19D215AD" w14:textId="2B965302" w:rsidR="00D42357" w:rsidRDefault="00D42357" w:rsidP="0027558A">
      <w:pPr>
        <w:rPr>
          <w:rFonts w:ascii="Arial" w:hAnsi="Arial"/>
          <w:sz w:val="22"/>
          <w:szCs w:val="22"/>
        </w:rPr>
      </w:pPr>
    </w:p>
    <w:p w14:paraId="40FB404E" w14:textId="77777777" w:rsidR="00D42357" w:rsidRDefault="00D42357" w:rsidP="0027558A">
      <w:pPr>
        <w:rPr>
          <w:rFonts w:ascii="Arial" w:hAnsi="Arial"/>
          <w:sz w:val="22"/>
          <w:szCs w:val="22"/>
        </w:rPr>
      </w:pPr>
    </w:p>
    <w:p w14:paraId="28B52E38" w14:textId="49BADDA1" w:rsidR="00D42357" w:rsidRDefault="00D42357" w:rsidP="0027558A">
      <w:pPr>
        <w:rPr>
          <w:rFonts w:ascii="Arial" w:hAnsi="Arial"/>
          <w:sz w:val="22"/>
          <w:szCs w:val="22"/>
        </w:rPr>
      </w:pPr>
    </w:p>
    <w:p w14:paraId="20D547AD" w14:textId="312B77B0" w:rsidR="00D42357" w:rsidRDefault="00D42357" w:rsidP="0027558A">
      <w:pPr>
        <w:rPr>
          <w:rFonts w:ascii="Arial" w:hAnsi="Arial"/>
          <w:sz w:val="22"/>
          <w:szCs w:val="22"/>
        </w:rPr>
      </w:pPr>
    </w:p>
    <w:p w14:paraId="6B9B6B7C" w14:textId="44775800" w:rsidR="00D42357" w:rsidRDefault="00D42357" w:rsidP="0027558A">
      <w:pPr>
        <w:rPr>
          <w:rFonts w:ascii="Arial" w:hAnsi="Arial"/>
          <w:sz w:val="22"/>
          <w:szCs w:val="22"/>
        </w:rPr>
      </w:pPr>
    </w:p>
    <w:p w14:paraId="3177DDD4" w14:textId="5E85E215" w:rsidR="00D42357" w:rsidRDefault="00D42357" w:rsidP="0027558A">
      <w:pPr>
        <w:rPr>
          <w:rFonts w:ascii="Arial" w:hAnsi="Arial"/>
          <w:sz w:val="22"/>
          <w:szCs w:val="22"/>
        </w:rPr>
      </w:pPr>
    </w:p>
    <w:p w14:paraId="513F3830" w14:textId="015B6D3F" w:rsidR="00D42357" w:rsidRDefault="00D42357" w:rsidP="0027558A">
      <w:pPr>
        <w:rPr>
          <w:rFonts w:ascii="Arial" w:hAnsi="Arial"/>
          <w:sz w:val="22"/>
          <w:szCs w:val="22"/>
        </w:rPr>
      </w:pPr>
    </w:p>
    <w:p w14:paraId="2B7ABB44" w14:textId="5DC79743" w:rsidR="00D42357" w:rsidRDefault="00D42357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How far does the jet move while stopping?</w:t>
      </w:r>
    </w:p>
    <w:p w14:paraId="1FDE26D1" w14:textId="2883F3D9" w:rsidR="00574F4B" w:rsidRDefault="00574F4B" w:rsidP="0027558A">
      <w:pPr>
        <w:rPr>
          <w:rFonts w:ascii="Arial" w:hAnsi="Arial"/>
          <w:sz w:val="22"/>
          <w:szCs w:val="22"/>
        </w:rPr>
      </w:pPr>
    </w:p>
    <w:p w14:paraId="692E9017" w14:textId="3A5AAE67" w:rsidR="00574F4B" w:rsidRDefault="00574F4B" w:rsidP="0027558A">
      <w:pPr>
        <w:rPr>
          <w:rFonts w:ascii="Arial" w:hAnsi="Arial"/>
          <w:sz w:val="22"/>
          <w:szCs w:val="22"/>
        </w:rPr>
      </w:pPr>
    </w:p>
    <w:p w14:paraId="43E17C69" w14:textId="3C6E9D90" w:rsidR="00574F4B" w:rsidRDefault="00574F4B" w:rsidP="0027558A">
      <w:pPr>
        <w:rPr>
          <w:rFonts w:ascii="Arial" w:hAnsi="Arial"/>
          <w:sz w:val="22"/>
          <w:szCs w:val="22"/>
        </w:rPr>
      </w:pPr>
    </w:p>
    <w:p w14:paraId="039A5E1C" w14:textId="77777777" w:rsidR="00EB35A2" w:rsidRDefault="00EB35A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7A9F79D8" w14:textId="00510255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4.</w:t>
      </w:r>
      <w:r>
        <w:rPr>
          <w:rFonts w:ascii="Arial" w:hAnsi="Arial"/>
          <w:sz w:val="22"/>
          <w:szCs w:val="22"/>
        </w:rPr>
        <w:tab/>
        <w:t xml:space="preserve">In the Tour de France, a cyclist descending down the Col de Portet </w:t>
      </w:r>
      <w:r w:rsidR="003F3A88">
        <w:rPr>
          <w:rFonts w:ascii="Arial" w:hAnsi="Arial"/>
          <w:sz w:val="22"/>
          <w:szCs w:val="22"/>
        </w:rPr>
        <w:t>wa</w:t>
      </w:r>
      <w:r>
        <w:rPr>
          <w:rFonts w:ascii="Arial" w:hAnsi="Arial"/>
          <w:sz w:val="22"/>
          <w:szCs w:val="22"/>
        </w:rPr>
        <w:t>s moving at 110 kmh</w:t>
      </w:r>
      <w:r w:rsidR="009448EB" w:rsidRPr="009448EB">
        <w:rPr>
          <w:rFonts w:ascii="Arial" w:hAnsi="Arial"/>
          <w:sz w:val="22"/>
          <w:szCs w:val="22"/>
          <w:vertAlign w:val="superscript"/>
        </w:rPr>
        <w:t>-1</w:t>
      </w:r>
      <w:r w:rsidRPr="009448EB">
        <w:rPr>
          <w:rFonts w:ascii="Arial" w:hAnsi="Arial"/>
          <w:sz w:val="22"/>
          <w:szCs w:val="22"/>
          <w:vertAlign w:val="superscript"/>
        </w:rPr>
        <w:t xml:space="preserve"> </w:t>
      </w:r>
      <w:r w:rsidR="003F3A88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as he approached a </w:t>
      </w:r>
      <w:r w:rsidR="00EB35A2">
        <w:rPr>
          <w:rFonts w:ascii="Arial" w:hAnsi="Arial"/>
          <w:sz w:val="22"/>
          <w:szCs w:val="22"/>
        </w:rPr>
        <w:t>sharp bend.</w:t>
      </w:r>
      <w:r w:rsidR="003F3A88">
        <w:rPr>
          <w:rFonts w:ascii="Arial" w:hAnsi="Arial"/>
          <w:sz w:val="22"/>
          <w:szCs w:val="22"/>
        </w:rPr>
        <w:t xml:space="preserve">  </w:t>
      </w:r>
      <w:r w:rsidR="00EB35A2">
        <w:rPr>
          <w:rFonts w:ascii="Arial" w:hAnsi="Arial"/>
          <w:sz w:val="22"/>
          <w:szCs w:val="22"/>
        </w:rPr>
        <w:t>He braked evenly and decelerated at 3.38 ms</w:t>
      </w:r>
      <w:r w:rsidR="009448EB" w:rsidRPr="009448EB">
        <w:rPr>
          <w:rFonts w:ascii="Arial" w:hAnsi="Arial"/>
          <w:sz w:val="22"/>
          <w:szCs w:val="22"/>
          <w:vertAlign w:val="superscript"/>
        </w:rPr>
        <w:t>-</w:t>
      </w:r>
      <w:r w:rsidR="00EB35A2" w:rsidRPr="00EB35A2">
        <w:rPr>
          <w:rFonts w:ascii="Arial" w:hAnsi="Arial"/>
          <w:sz w:val="22"/>
          <w:szCs w:val="22"/>
          <w:vertAlign w:val="superscript"/>
        </w:rPr>
        <w:t>2</w:t>
      </w:r>
      <w:r w:rsidR="00EB35A2">
        <w:rPr>
          <w:rFonts w:ascii="Arial" w:hAnsi="Arial"/>
          <w:sz w:val="22"/>
          <w:szCs w:val="22"/>
        </w:rPr>
        <w:t xml:space="preserve"> to make </w:t>
      </w:r>
      <w:r w:rsidR="003F3A88">
        <w:rPr>
          <w:rFonts w:ascii="Arial" w:hAnsi="Arial"/>
          <w:sz w:val="22"/>
          <w:szCs w:val="22"/>
        </w:rPr>
        <w:tab/>
      </w:r>
      <w:r w:rsidR="00EB35A2">
        <w:rPr>
          <w:rFonts w:ascii="Arial" w:hAnsi="Arial"/>
          <w:sz w:val="22"/>
          <w:szCs w:val="22"/>
        </w:rPr>
        <w:t>the turn</w:t>
      </w:r>
      <w:r w:rsidR="003F3A88">
        <w:rPr>
          <w:rFonts w:ascii="Arial" w:hAnsi="Arial"/>
          <w:sz w:val="22"/>
          <w:szCs w:val="22"/>
        </w:rPr>
        <w:t xml:space="preserve"> at 40.0 kmh</w:t>
      </w:r>
      <w:r w:rsidR="009448EB" w:rsidRPr="009448EB">
        <w:rPr>
          <w:rFonts w:ascii="Arial" w:hAnsi="Arial"/>
          <w:sz w:val="22"/>
          <w:szCs w:val="22"/>
          <w:vertAlign w:val="superscript"/>
        </w:rPr>
        <w:t>-1</w:t>
      </w:r>
      <w:r w:rsidR="00EB35A2">
        <w:rPr>
          <w:rFonts w:ascii="Arial" w:hAnsi="Arial"/>
          <w:sz w:val="22"/>
          <w:szCs w:val="22"/>
        </w:rPr>
        <w:t xml:space="preserve">.  </w:t>
      </w:r>
      <w:r w:rsidR="003F3A88">
        <w:rPr>
          <w:rFonts w:ascii="Arial" w:hAnsi="Arial"/>
          <w:sz w:val="22"/>
          <w:szCs w:val="22"/>
        </w:rPr>
        <w:t>How long did the rider brake</w:t>
      </w:r>
      <w:r w:rsidR="00EB35A2">
        <w:rPr>
          <w:rFonts w:ascii="Arial" w:hAnsi="Arial"/>
          <w:sz w:val="22"/>
          <w:szCs w:val="22"/>
        </w:rPr>
        <w:t>?</w:t>
      </w:r>
      <w:r w:rsidR="00DC7BBD">
        <w:rPr>
          <w:rFonts w:ascii="Arial" w:hAnsi="Arial"/>
          <w:sz w:val="22"/>
          <w:szCs w:val="22"/>
        </w:rPr>
        <w:t xml:space="preserve">  </w:t>
      </w:r>
    </w:p>
    <w:p w14:paraId="26F88243" w14:textId="26AA11E4" w:rsidR="00EB35A2" w:rsidRDefault="00EB35A2" w:rsidP="0027558A">
      <w:pPr>
        <w:rPr>
          <w:rFonts w:ascii="Arial" w:hAnsi="Arial"/>
          <w:sz w:val="22"/>
          <w:szCs w:val="22"/>
        </w:rPr>
      </w:pPr>
    </w:p>
    <w:p w14:paraId="657D3197" w14:textId="0EE45EED" w:rsidR="00EB35A2" w:rsidRDefault="00EB35A2" w:rsidP="0027558A">
      <w:pPr>
        <w:rPr>
          <w:rFonts w:ascii="Arial" w:hAnsi="Arial"/>
          <w:sz w:val="22"/>
          <w:szCs w:val="22"/>
        </w:rPr>
      </w:pPr>
    </w:p>
    <w:p w14:paraId="6A1A613E" w14:textId="54191B3B" w:rsidR="00EB35A2" w:rsidRDefault="00EB35A2" w:rsidP="0027558A">
      <w:pPr>
        <w:rPr>
          <w:rFonts w:ascii="Arial" w:hAnsi="Arial"/>
          <w:sz w:val="22"/>
          <w:szCs w:val="22"/>
        </w:rPr>
      </w:pPr>
    </w:p>
    <w:p w14:paraId="62369613" w14:textId="63284977" w:rsidR="00EB35A2" w:rsidRDefault="00EB35A2" w:rsidP="0027558A">
      <w:pPr>
        <w:rPr>
          <w:rFonts w:ascii="Arial" w:hAnsi="Arial"/>
          <w:sz w:val="22"/>
          <w:szCs w:val="22"/>
        </w:rPr>
      </w:pPr>
    </w:p>
    <w:p w14:paraId="1B975005" w14:textId="16E597FA" w:rsidR="00EB35A2" w:rsidRDefault="00EB35A2" w:rsidP="0027558A">
      <w:pPr>
        <w:rPr>
          <w:rFonts w:ascii="Arial" w:hAnsi="Arial"/>
          <w:sz w:val="22"/>
          <w:szCs w:val="22"/>
        </w:rPr>
      </w:pPr>
    </w:p>
    <w:p w14:paraId="0104023A" w14:textId="11D62B96" w:rsidR="00EB35A2" w:rsidRDefault="00EB35A2" w:rsidP="0027558A">
      <w:pPr>
        <w:rPr>
          <w:rFonts w:ascii="Arial" w:hAnsi="Arial"/>
          <w:sz w:val="22"/>
          <w:szCs w:val="22"/>
        </w:rPr>
      </w:pPr>
    </w:p>
    <w:p w14:paraId="6052DC07" w14:textId="65CFE945" w:rsidR="00EB35A2" w:rsidRDefault="00EB35A2" w:rsidP="0027558A">
      <w:pPr>
        <w:rPr>
          <w:rFonts w:ascii="Arial" w:hAnsi="Arial"/>
          <w:sz w:val="22"/>
          <w:szCs w:val="22"/>
        </w:rPr>
      </w:pPr>
    </w:p>
    <w:p w14:paraId="7434F3CD" w14:textId="2E79E35A" w:rsidR="00EB35A2" w:rsidRDefault="00EB35A2" w:rsidP="0027558A">
      <w:pPr>
        <w:rPr>
          <w:rFonts w:ascii="Arial" w:hAnsi="Arial"/>
          <w:sz w:val="22"/>
          <w:szCs w:val="22"/>
        </w:rPr>
      </w:pPr>
    </w:p>
    <w:p w14:paraId="1513D27C" w14:textId="347E89E8" w:rsidR="00EB35A2" w:rsidRDefault="00EB35A2" w:rsidP="0027558A">
      <w:pPr>
        <w:rPr>
          <w:rFonts w:ascii="Arial" w:hAnsi="Arial"/>
          <w:sz w:val="22"/>
          <w:szCs w:val="22"/>
        </w:rPr>
      </w:pPr>
    </w:p>
    <w:p w14:paraId="757D5F39" w14:textId="65BAF4A8" w:rsidR="00EB35A2" w:rsidRDefault="00EB35A2" w:rsidP="0027558A">
      <w:pPr>
        <w:rPr>
          <w:rFonts w:ascii="Arial" w:hAnsi="Arial"/>
          <w:sz w:val="22"/>
          <w:szCs w:val="22"/>
        </w:rPr>
      </w:pPr>
    </w:p>
    <w:p w14:paraId="5048C10C" w14:textId="1222D868" w:rsidR="00EB35A2" w:rsidRDefault="00EB35A2" w:rsidP="0027558A">
      <w:pPr>
        <w:rPr>
          <w:rFonts w:ascii="Arial" w:hAnsi="Arial"/>
          <w:sz w:val="22"/>
          <w:szCs w:val="22"/>
        </w:rPr>
      </w:pPr>
    </w:p>
    <w:p w14:paraId="5DD4C899" w14:textId="472085F9" w:rsidR="00EB35A2" w:rsidRDefault="00EB35A2" w:rsidP="0027558A">
      <w:pPr>
        <w:rPr>
          <w:rFonts w:ascii="Arial" w:hAnsi="Arial"/>
          <w:sz w:val="22"/>
          <w:szCs w:val="22"/>
        </w:rPr>
      </w:pPr>
    </w:p>
    <w:p w14:paraId="45C08CFB" w14:textId="06ED45C4" w:rsidR="00EB35A2" w:rsidRDefault="00EB35A2" w:rsidP="0027558A">
      <w:pPr>
        <w:rPr>
          <w:rFonts w:ascii="Arial" w:hAnsi="Arial"/>
          <w:sz w:val="22"/>
          <w:szCs w:val="22"/>
        </w:rPr>
      </w:pPr>
    </w:p>
    <w:p w14:paraId="4FDB16D4" w14:textId="23079849" w:rsidR="00EB35A2" w:rsidRDefault="00EB35A2" w:rsidP="0027558A">
      <w:pPr>
        <w:rPr>
          <w:rFonts w:ascii="Arial" w:hAnsi="Arial"/>
          <w:sz w:val="22"/>
          <w:szCs w:val="22"/>
        </w:rPr>
      </w:pPr>
    </w:p>
    <w:p w14:paraId="7569F71E" w14:textId="7A24A6A1" w:rsidR="00EB35A2" w:rsidRDefault="00EB35A2" w:rsidP="0027558A">
      <w:pPr>
        <w:rPr>
          <w:rFonts w:ascii="Arial" w:hAnsi="Arial"/>
          <w:sz w:val="22"/>
          <w:szCs w:val="22"/>
        </w:rPr>
      </w:pPr>
    </w:p>
    <w:p w14:paraId="6B1956C9" w14:textId="77777777" w:rsidR="004B0345" w:rsidRDefault="004B0345" w:rsidP="0027558A">
      <w:pPr>
        <w:rPr>
          <w:rFonts w:ascii="Arial" w:hAnsi="Arial"/>
          <w:sz w:val="22"/>
          <w:szCs w:val="22"/>
        </w:rPr>
      </w:pPr>
    </w:p>
    <w:p w14:paraId="643891C1" w14:textId="77777777" w:rsidR="009448EB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5.</w:t>
      </w:r>
      <w:r>
        <w:rPr>
          <w:rFonts w:ascii="Arial" w:hAnsi="Arial"/>
          <w:sz w:val="22"/>
          <w:szCs w:val="22"/>
        </w:rPr>
        <w:tab/>
        <w:t>The Shinkansen high-speed train in Japan decelerated at 2.0 ms</w:t>
      </w:r>
      <w:r w:rsidR="009448EB" w:rsidRPr="009448EB">
        <w:rPr>
          <w:rFonts w:ascii="Arial" w:hAnsi="Arial"/>
          <w:sz w:val="22"/>
          <w:szCs w:val="22"/>
          <w:vertAlign w:val="superscript"/>
        </w:rPr>
        <w:t>-</w:t>
      </w:r>
      <w:r w:rsidRPr="003F3A88">
        <w:rPr>
          <w:rFonts w:ascii="Arial" w:hAnsi="Arial"/>
          <w:sz w:val="22"/>
          <w:szCs w:val="22"/>
          <w:vertAlign w:val="superscript"/>
        </w:rPr>
        <w:t>2</w:t>
      </w:r>
      <w:r>
        <w:rPr>
          <w:rFonts w:ascii="Arial" w:hAnsi="Arial"/>
          <w:sz w:val="22"/>
          <w:szCs w:val="22"/>
        </w:rPr>
        <w:t xml:space="preserve"> for 35 s as it approached </w:t>
      </w:r>
      <w:r>
        <w:rPr>
          <w:rFonts w:ascii="Arial" w:hAnsi="Arial"/>
          <w:sz w:val="22"/>
          <w:szCs w:val="22"/>
        </w:rPr>
        <w:tab/>
        <w:t xml:space="preserve">Kobe station and came to a stop.  </w:t>
      </w:r>
    </w:p>
    <w:p w14:paraId="4F520977" w14:textId="77777777" w:rsidR="009448EB" w:rsidRDefault="009448EB" w:rsidP="00222BC9">
      <w:pPr>
        <w:rPr>
          <w:rFonts w:ascii="Arial" w:hAnsi="Arial"/>
          <w:sz w:val="22"/>
          <w:szCs w:val="22"/>
        </w:rPr>
      </w:pPr>
    </w:p>
    <w:p w14:paraId="753B9517" w14:textId="191B4930" w:rsidR="00A62247" w:rsidRDefault="009448EB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</w:r>
      <w:r w:rsidR="003F3A88">
        <w:rPr>
          <w:rFonts w:ascii="Arial" w:hAnsi="Arial"/>
          <w:sz w:val="22"/>
          <w:szCs w:val="22"/>
        </w:rPr>
        <w:t xml:space="preserve">What was the </w:t>
      </w:r>
      <w:r>
        <w:rPr>
          <w:rFonts w:ascii="Arial" w:hAnsi="Arial"/>
          <w:sz w:val="22"/>
          <w:szCs w:val="22"/>
        </w:rPr>
        <w:t>velocity</w:t>
      </w:r>
      <w:r w:rsidR="003F3A88">
        <w:rPr>
          <w:rFonts w:ascii="Arial" w:hAnsi="Arial"/>
          <w:sz w:val="22"/>
          <w:szCs w:val="22"/>
        </w:rPr>
        <w:t xml:space="preserve"> of the train before it started braking?</w:t>
      </w:r>
    </w:p>
    <w:p w14:paraId="0626171A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034E4F0A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3BA3387F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4E0AADB7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2D8CE639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7EEC1C08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67A87D9B" w14:textId="31DD870D" w:rsidR="003F3A88" w:rsidRDefault="003F3A88" w:rsidP="00E56A90">
      <w:pPr>
        <w:rPr>
          <w:rFonts w:ascii="Arial" w:hAnsi="Arial"/>
          <w:sz w:val="22"/>
          <w:szCs w:val="22"/>
        </w:rPr>
      </w:pPr>
    </w:p>
    <w:p w14:paraId="1A92C55B" w14:textId="0BAA006A" w:rsidR="009448EB" w:rsidRDefault="009448EB" w:rsidP="00E56A90">
      <w:pPr>
        <w:rPr>
          <w:rFonts w:ascii="Arial" w:hAnsi="Arial"/>
          <w:sz w:val="22"/>
          <w:szCs w:val="22"/>
        </w:rPr>
      </w:pPr>
    </w:p>
    <w:p w14:paraId="13DE9982" w14:textId="5DB3D024" w:rsidR="009448EB" w:rsidRDefault="009448EB" w:rsidP="00E56A90">
      <w:pPr>
        <w:rPr>
          <w:rFonts w:ascii="Arial" w:hAnsi="Arial"/>
          <w:sz w:val="22"/>
          <w:szCs w:val="22"/>
        </w:rPr>
      </w:pPr>
    </w:p>
    <w:p w14:paraId="5644CC98" w14:textId="2869C30E" w:rsidR="009448EB" w:rsidRDefault="009448EB" w:rsidP="00E56A90">
      <w:pPr>
        <w:rPr>
          <w:rFonts w:ascii="Arial" w:hAnsi="Arial"/>
          <w:sz w:val="22"/>
          <w:szCs w:val="22"/>
        </w:rPr>
      </w:pPr>
    </w:p>
    <w:p w14:paraId="7C6CAFC6" w14:textId="70A027E7" w:rsidR="009448EB" w:rsidRDefault="009448EB" w:rsidP="00E56A90">
      <w:pPr>
        <w:rPr>
          <w:rFonts w:ascii="Arial" w:hAnsi="Arial"/>
          <w:sz w:val="22"/>
          <w:szCs w:val="22"/>
        </w:rPr>
      </w:pPr>
    </w:p>
    <w:p w14:paraId="4B27B530" w14:textId="4D5EDE69" w:rsidR="009448EB" w:rsidRDefault="009448EB" w:rsidP="00E56A90">
      <w:pPr>
        <w:rPr>
          <w:rFonts w:ascii="Arial" w:hAnsi="Arial"/>
          <w:sz w:val="22"/>
          <w:szCs w:val="22"/>
        </w:rPr>
      </w:pPr>
    </w:p>
    <w:p w14:paraId="4B87322B" w14:textId="1C9C752A" w:rsidR="009448EB" w:rsidRDefault="009448EB" w:rsidP="00E56A90">
      <w:pPr>
        <w:rPr>
          <w:rFonts w:ascii="Arial" w:hAnsi="Arial"/>
          <w:sz w:val="22"/>
          <w:szCs w:val="22"/>
        </w:rPr>
      </w:pPr>
    </w:p>
    <w:p w14:paraId="3947820F" w14:textId="07553CF7" w:rsidR="009448EB" w:rsidRDefault="009448EB" w:rsidP="00E56A90">
      <w:pPr>
        <w:rPr>
          <w:rFonts w:ascii="Arial" w:hAnsi="Arial"/>
          <w:sz w:val="22"/>
          <w:szCs w:val="22"/>
        </w:rPr>
      </w:pPr>
    </w:p>
    <w:p w14:paraId="6C107617" w14:textId="4E8F508F" w:rsidR="009448EB" w:rsidRDefault="009448EB" w:rsidP="00E56A90">
      <w:pPr>
        <w:rPr>
          <w:rFonts w:ascii="Arial" w:hAnsi="Arial"/>
          <w:sz w:val="22"/>
          <w:szCs w:val="22"/>
        </w:rPr>
      </w:pPr>
    </w:p>
    <w:p w14:paraId="6B124FB2" w14:textId="38884006" w:rsidR="009448EB" w:rsidRDefault="009448EB" w:rsidP="00E56A90">
      <w:pPr>
        <w:rPr>
          <w:rFonts w:ascii="Arial" w:hAnsi="Arial"/>
          <w:sz w:val="22"/>
          <w:szCs w:val="22"/>
        </w:rPr>
      </w:pPr>
    </w:p>
    <w:p w14:paraId="5E0CF06F" w14:textId="3170AC64" w:rsidR="009448EB" w:rsidRDefault="009448EB" w:rsidP="00E56A90">
      <w:pPr>
        <w:rPr>
          <w:rFonts w:ascii="Arial" w:hAnsi="Arial"/>
          <w:sz w:val="22"/>
          <w:szCs w:val="22"/>
        </w:rPr>
      </w:pPr>
    </w:p>
    <w:p w14:paraId="4A92388B" w14:textId="668FF985" w:rsidR="009448EB" w:rsidRDefault="009448EB" w:rsidP="00E56A90">
      <w:pPr>
        <w:rPr>
          <w:rFonts w:ascii="Arial" w:hAnsi="Arial"/>
          <w:sz w:val="22"/>
          <w:szCs w:val="22"/>
        </w:rPr>
      </w:pPr>
    </w:p>
    <w:p w14:paraId="3C645907" w14:textId="04037FD7" w:rsidR="009448EB" w:rsidRDefault="009448EB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How far did the train travel while decelerating?</w:t>
      </w:r>
    </w:p>
    <w:p w14:paraId="5F39EFA3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B443A8F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B7B0152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1133CD61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320E1E40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DD4F198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71F667C4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7E6248E0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676D4E82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D9208CD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256327E2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227094F3" w14:textId="77777777" w:rsidR="009448EB" w:rsidRDefault="009448EB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5D9A4DE" w14:textId="154C128E" w:rsidR="00E56A90" w:rsidRPr="00E56A90" w:rsidRDefault="003F3A88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6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E56A90" w:rsidRPr="00E56A90">
        <w:rPr>
          <w:rFonts w:ascii="Arial" w:hAnsi="Arial"/>
          <w:sz w:val="22"/>
          <w:szCs w:val="22"/>
        </w:rPr>
        <w:t>Complete these statements about N</w:t>
      </w:r>
      <w:r w:rsidR="00E56A90">
        <w:rPr>
          <w:rFonts w:ascii="Arial" w:hAnsi="Arial"/>
          <w:sz w:val="22"/>
          <w:szCs w:val="22"/>
        </w:rPr>
        <w:t xml:space="preserve">ewton’s </w:t>
      </w:r>
      <w:r w:rsidR="00CE21B2">
        <w:rPr>
          <w:rFonts w:ascii="Arial" w:hAnsi="Arial"/>
          <w:sz w:val="22"/>
          <w:szCs w:val="22"/>
        </w:rPr>
        <w:t xml:space="preserve">three </w:t>
      </w:r>
      <w:r w:rsidR="00E56A90">
        <w:rPr>
          <w:rFonts w:ascii="Arial" w:hAnsi="Arial"/>
          <w:sz w:val="22"/>
          <w:szCs w:val="22"/>
        </w:rPr>
        <w:t>laws of motion</w:t>
      </w:r>
      <w:r w:rsidR="00E56A90" w:rsidRPr="00E56A90">
        <w:rPr>
          <w:rFonts w:ascii="Arial" w:hAnsi="Arial"/>
          <w:sz w:val="22"/>
          <w:szCs w:val="22"/>
        </w:rPr>
        <w:t>.</w:t>
      </w:r>
    </w:p>
    <w:p w14:paraId="0BBC0CA8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50D75BC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An object remains at rest, or will not change its speed or direction, unless ... </w:t>
      </w:r>
    </w:p>
    <w:p w14:paraId="4EDDFD45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2C42F9C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0750E1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3C29A5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1BA7DDC4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5FBE212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When an unbalanced force acts on an object, the mass of an object affects ... </w:t>
      </w:r>
    </w:p>
    <w:p w14:paraId="1F736A9C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1F359BC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FC6373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37D0B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24F4A29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56A16867" w14:textId="6676BB82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>For every action, there is ...</w:t>
      </w:r>
      <w:r w:rsidR="00A62247">
        <w:rPr>
          <w:rFonts w:ascii="Arial" w:hAnsi="Arial"/>
          <w:sz w:val="22"/>
          <w:szCs w:val="22"/>
        </w:rPr>
        <w:tab/>
      </w:r>
    </w:p>
    <w:p w14:paraId="71679819" w14:textId="3403CD15" w:rsidR="00E56A90" w:rsidRDefault="00E56A90" w:rsidP="00E56A90">
      <w:pPr>
        <w:rPr>
          <w:rFonts w:ascii="Arial" w:hAnsi="Arial"/>
          <w:sz w:val="22"/>
          <w:szCs w:val="22"/>
        </w:rPr>
      </w:pPr>
    </w:p>
    <w:p w14:paraId="56DCD186" w14:textId="49A6ED48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705ED838" w14:textId="0121405B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5BA98741" w14:textId="77777777" w:rsidR="009448EB" w:rsidRDefault="009448EB" w:rsidP="00222BC9">
      <w:pPr>
        <w:rPr>
          <w:rFonts w:ascii="Arial" w:hAnsi="Arial"/>
          <w:sz w:val="22"/>
          <w:szCs w:val="22"/>
          <w:lang w:val="en-US"/>
        </w:rPr>
      </w:pPr>
    </w:p>
    <w:p w14:paraId="2AECBAFD" w14:textId="77777777" w:rsidR="009448EB" w:rsidRDefault="009448EB" w:rsidP="00222BC9">
      <w:pPr>
        <w:rPr>
          <w:rFonts w:ascii="Arial" w:hAnsi="Arial"/>
          <w:sz w:val="22"/>
          <w:szCs w:val="22"/>
          <w:lang w:val="en-US"/>
        </w:rPr>
      </w:pPr>
    </w:p>
    <w:p w14:paraId="436C278E" w14:textId="77777777" w:rsidR="009448EB" w:rsidRDefault="009448EB" w:rsidP="00222BC9">
      <w:pPr>
        <w:rPr>
          <w:rFonts w:ascii="Arial" w:hAnsi="Arial"/>
          <w:sz w:val="22"/>
          <w:szCs w:val="22"/>
          <w:lang w:val="en-US"/>
        </w:rPr>
      </w:pPr>
    </w:p>
    <w:p w14:paraId="669240A0" w14:textId="77777777" w:rsidR="009448EB" w:rsidRDefault="009448EB" w:rsidP="00222BC9">
      <w:pPr>
        <w:rPr>
          <w:rFonts w:ascii="Arial" w:hAnsi="Arial"/>
          <w:sz w:val="22"/>
          <w:szCs w:val="22"/>
          <w:lang w:val="en-US"/>
        </w:rPr>
      </w:pPr>
    </w:p>
    <w:p w14:paraId="09D38BEB" w14:textId="27363B6B" w:rsidR="00A62247" w:rsidRPr="00E56A90" w:rsidRDefault="003F3A88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7</w:t>
      </w:r>
      <w:r w:rsidR="00E56A90">
        <w:rPr>
          <w:rFonts w:ascii="Arial" w:hAnsi="Arial"/>
          <w:sz w:val="22"/>
          <w:szCs w:val="22"/>
          <w:lang w:val="en-US"/>
        </w:rPr>
        <w:t>.</w:t>
      </w:r>
      <w:r w:rsidR="00E56A90">
        <w:rPr>
          <w:rFonts w:ascii="Arial" w:hAnsi="Arial"/>
          <w:sz w:val="22"/>
          <w:szCs w:val="22"/>
          <w:lang w:val="en-US"/>
        </w:rPr>
        <w:tab/>
      </w:r>
      <w:r w:rsidR="00A62247" w:rsidRPr="00A62247">
        <w:rPr>
          <w:rFonts w:ascii="Arial" w:hAnsi="Arial"/>
          <w:sz w:val="22"/>
          <w:szCs w:val="22"/>
          <w:lang w:val="en-US"/>
        </w:rPr>
        <w:t>Complete the following table.</w:t>
      </w:r>
    </w:p>
    <w:p w14:paraId="578C9045" w14:textId="1E73EBF0" w:rsidR="000567BF" w:rsidRDefault="000567BF" w:rsidP="00222BC9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7"/>
        <w:gridCol w:w="3076"/>
        <w:gridCol w:w="3077"/>
      </w:tblGrid>
      <w:tr w:rsidR="00E56A90" w:rsidRPr="000449E2" w14:paraId="08BCBED6" w14:textId="77777777" w:rsidTr="00E56A90">
        <w:trPr>
          <w:trHeight w:val="485"/>
        </w:trPr>
        <w:tc>
          <w:tcPr>
            <w:tcW w:w="3078" w:type="dxa"/>
            <w:shd w:val="clear" w:color="auto" w:fill="D6E3BC"/>
          </w:tcPr>
          <w:p w14:paraId="2EA55CDA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Force</w:t>
            </w:r>
          </w:p>
        </w:tc>
        <w:tc>
          <w:tcPr>
            <w:tcW w:w="3078" w:type="dxa"/>
            <w:shd w:val="clear" w:color="auto" w:fill="D6E3BC"/>
          </w:tcPr>
          <w:p w14:paraId="18E7D504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Mass</w:t>
            </w:r>
          </w:p>
        </w:tc>
        <w:tc>
          <w:tcPr>
            <w:tcW w:w="3078" w:type="dxa"/>
            <w:shd w:val="clear" w:color="auto" w:fill="D6E3BC"/>
          </w:tcPr>
          <w:p w14:paraId="10E3A850" w14:textId="72F7234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Acceleration</w:t>
            </w:r>
          </w:p>
        </w:tc>
      </w:tr>
      <w:tr w:rsidR="00E56A90" w:rsidRPr="000449E2" w14:paraId="23AD285C" w14:textId="77777777" w:rsidTr="00E56A90">
        <w:trPr>
          <w:trHeight w:val="485"/>
        </w:trPr>
        <w:tc>
          <w:tcPr>
            <w:tcW w:w="3078" w:type="dxa"/>
          </w:tcPr>
          <w:p w14:paraId="4BF1CCF1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100 N</w:t>
            </w:r>
          </w:p>
        </w:tc>
        <w:tc>
          <w:tcPr>
            <w:tcW w:w="3078" w:type="dxa"/>
          </w:tcPr>
          <w:p w14:paraId="1650120B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8D0F755" w14:textId="597638C0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5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04E4AA3C" w14:textId="77777777" w:rsidTr="00E56A90">
        <w:trPr>
          <w:trHeight w:val="485"/>
        </w:trPr>
        <w:tc>
          <w:tcPr>
            <w:tcW w:w="3078" w:type="dxa"/>
          </w:tcPr>
          <w:p w14:paraId="44F218E7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6B23AB3" w14:textId="44B487F0" w:rsidR="00A62247" w:rsidRPr="000449E2" w:rsidRDefault="00E344D0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300 </w:t>
            </w:r>
            <w:r>
              <w:rPr>
                <w:rFonts w:ascii="Arial" w:hAnsi="Arial" w:cs="Arial"/>
                <w:sz w:val="22"/>
                <w:szCs w:val="22"/>
              </w:rPr>
              <w:t>k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3078" w:type="dxa"/>
          </w:tcPr>
          <w:p w14:paraId="4E82A444" w14:textId="4F151FE6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4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43A6E8BE" w14:textId="77777777" w:rsidTr="00E56A90">
        <w:trPr>
          <w:trHeight w:val="501"/>
        </w:trPr>
        <w:tc>
          <w:tcPr>
            <w:tcW w:w="3078" w:type="dxa"/>
          </w:tcPr>
          <w:p w14:paraId="536377FE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1.2 N</w:t>
            </w:r>
          </w:p>
        </w:tc>
        <w:tc>
          <w:tcPr>
            <w:tcW w:w="3078" w:type="dxa"/>
          </w:tcPr>
          <w:p w14:paraId="29FF2DF5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2 kg</w:t>
            </w:r>
          </w:p>
        </w:tc>
        <w:tc>
          <w:tcPr>
            <w:tcW w:w="3078" w:type="dxa"/>
          </w:tcPr>
          <w:p w14:paraId="3D92CBF2" w14:textId="3A1C0C33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0C978F" w14:textId="77777777" w:rsidR="000567BF" w:rsidRDefault="000567BF" w:rsidP="00222BC9">
      <w:pPr>
        <w:rPr>
          <w:rFonts w:ascii="Arial" w:hAnsi="Arial"/>
          <w:sz w:val="22"/>
          <w:szCs w:val="22"/>
        </w:rPr>
      </w:pPr>
    </w:p>
    <w:p w14:paraId="58AA467F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5987FC2D" w14:textId="701515B1" w:rsidR="00790ABC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8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790ABC" w:rsidRPr="00790ABC">
        <w:rPr>
          <w:rFonts w:ascii="Arial" w:hAnsi="Arial"/>
          <w:sz w:val="22"/>
          <w:szCs w:val="22"/>
        </w:rPr>
        <w:t xml:space="preserve">Explain why the following statement is </w:t>
      </w:r>
      <w:r w:rsidR="00790ABC" w:rsidRPr="0053410B">
        <w:rPr>
          <w:rFonts w:ascii="Arial" w:hAnsi="Arial"/>
          <w:b/>
          <w:i/>
          <w:sz w:val="22"/>
          <w:szCs w:val="22"/>
        </w:rPr>
        <w:t>false</w:t>
      </w:r>
      <w:r>
        <w:rPr>
          <w:rFonts w:ascii="Arial" w:hAnsi="Arial"/>
          <w:sz w:val="22"/>
          <w:szCs w:val="22"/>
        </w:rPr>
        <w:t>.</w:t>
      </w:r>
      <w:r w:rsidR="00790ABC" w:rsidRPr="00790ABC">
        <w:rPr>
          <w:rFonts w:ascii="Arial" w:hAnsi="Arial"/>
          <w:sz w:val="22"/>
          <w:szCs w:val="22"/>
        </w:rPr>
        <w:t xml:space="preserve"> </w:t>
      </w:r>
    </w:p>
    <w:p w14:paraId="54CAF6A2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35A33B4C" w14:textId="0DC4206D" w:rsidR="00E56A90" w:rsidRDefault="00790AB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790ABC">
        <w:rPr>
          <w:rFonts w:ascii="Arial" w:hAnsi="Arial"/>
          <w:i/>
          <w:sz w:val="22"/>
          <w:szCs w:val="22"/>
        </w:rPr>
        <w:t>A car travelling along a straight road has no forces acting on it</w:t>
      </w:r>
      <w:r w:rsidRPr="00790ABC">
        <w:rPr>
          <w:rFonts w:ascii="Arial" w:hAnsi="Arial"/>
          <w:sz w:val="22"/>
          <w:szCs w:val="22"/>
        </w:rPr>
        <w:t>.</w:t>
      </w:r>
    </w:p>
    <w:p w14:paraId="640DBDEB" w14:textId="77777777" w:rsidR="003F3A88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p w14:paraId="381C9E6F" w14:textId="73EE2BD9" w:rsidR="00790ABC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Draw a diagram showing all of the forces acting on the car as part of your answer.</w:t>
      </w:r>
    </w:p>
    <w:p w14:paraId="6C1FE45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E8709D7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D912DE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9A1A7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3F5CEC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80B4F37" w14:textId="3272E2C2" w:rsidR="00F931E9" w:rsidRDefault="00F931E9" w:rsidP="00222BC9">
      <w:pPr>
        <w:rPr>
          <w:rFonts w:ascii="Arial" w:hAnsi="Arial"/>
          <w:sz w:val="22"/>
          <w:szCs w:val="22"/>
        </w:rPr>
      </w:pPr>
    </w:p>
    <w:p w14:paraId="2914B96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B19C451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31ABC4" w14:textId="731E3AC3" w:rsidR="003F3A88" w:rsidRDefault="003F3A88" w:rsidP="00222BC9">
      <w:pPr>
        <w:rPr>
          <w:rFonts w:ascii="Arial" w:hAnsi="Arial"/>
          <w:sz w:val="22"/>
          <w:szCs w:val="22"/>
        </w:rPr>
      </w:pPr>
    </w:p>
    <w:p w14:paraId="69C13C5B" w14:textId="35355017" w:rsidR="00A1447C" w:rsidRDefault="00A1447C" w:rsidP="00222BC9">
      <w:pPr>
        <w:rPr>
          <w:rFonts w:ascii="Arial" w:hAnsi="Arial"/>
          <w:sz w:val="22"/>
          <w:szCs w:val="22"/>
        </w:rPr>
      </w:pPr>
    </w:p>
    <w:p w14:paraId="594E64CF" w14:textId="2F7E4CF7" w:rsidR="00A1447C" w:rsidRDefault="00A1447C" w:rsidP="00222BC9">
      <w:pPr>
        <w:rPr>
          <w:rFonts w:ascii="Arial" w:hAnsi="Arial"/>
          <w:sz w:val="22"/>
          <w:szCs w:val="22"/>
        </w:rPr>
      </w:pPr>
    </w:p>
    <w:p w14:paraId="1B5B6B8F" w14:textId="1D3A1FE6" w:rsidR="00A1447C" w:rsidRDefault="00A1447C" w:rsidP="00222BC9">
      <w:pPr>
        <w:rPr>
          <w:rFonts w:ascii="Arial" w:hAnsi="Arial"/>
          <w:sz w:val="22"/>
          <w:szCs w:val="22"/>
        </w:rPr>
      </w:pPr>
    </w:p>
    <w:p w14:paraId="59E670F4" w14:textId="78881588" w:rsidR="00A1447C" w:rsidRDefault="00A1447C" w:rsidP="00222BC9">
      <w:pPr>
        <w:rPr>
          <w:rFonts w:ascii="Arial" w:hAnsi="Arial"/>
          <w:sz w:val="22"/>
          <w:szCs w:val="22"/>
        </w:rPr>
      </w:pPr>
    </w:p>
    <w:p w14:paraId="17AEFAE5" w14:textId="382043D3" w:rsidR="00A1447C" w:rsidRDefault="00A1447C" w:rsidP="00222BC9">
      <w:pPr>
        <w:rPr>
          <w:rFonts w:ascii="Arial" w:hAnsi="Arial"/>
          <w:sz w:val="22"/>
          <w:szCs w:val="22"/>
        </w:rPr>
      </w:pPr>
    </w:p>
    <w:p w14:paraId="48D6BFD5" w14:textId="718A2179" w:rsidR="009B145E" w:rsidRDefault="009B145E" w:rsidP="00222BC9">
      <w:pPr>
        <w:rPr>
          <w:rFonts w:ascii="Arial" w:hAnsi="Arial"/>
          <w:sz w:val="22"/>
          <w:szCs w:val="22"/>
        </w:rPr>
      </w:pPr>
    </w:p>
    <w:p w14:paraId="5B3309A7" w14:textId="50063EAF" w:rsidR="009B145E" w:rsidRDefault="009B145E" w:rsidP="00222BC9">
      <w:pPr>
        <w:rPr>
          <w:rFonts w:ascii="Arial" w:hAnsi="Arial"/>
          <w:sz w:val="22"/>
          <w:szCs w:val="22"/>
        </w:rPr>
      </w:pPr>
    </w:p>
    <w:p w14:paraId="1A9F9273" w14:textId="77777777" w:rsidR="009B145E" w:rsidRDefault="009B145E" w:rsidP="00222BC9">
      <w:pPr>
        <w:rPr>
          <w:rFonts w:ascii="Arial" w:hAnsi="Arial"/>
          <w:sz w:val="22"/>
          <w:szCs w:val="22"/>
        </w:rPr>
      </w:pPr>
    </w:p>
    <w:p w14:paraId="524AFB82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01F036F4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3CF6E1F0" w14:textId="659544C0" w:rsidR="00790ABC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9</w:t>
      </w:r>
      <w:r w:rsidR="0069713E">
        <w:rPr>
          <w:rFonts w:ascii="Arial" w:hAnsi="Arial"/>
          <w:sz w:val="22"/>
          <w:szCs w:val="22"/>
        </w:rPr>
        <w:t>.</w:t>
      </w:r>
      <w:r w:rsidR="0069713E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>Explain why it is dangerous to have loose objects inside a moving car</w:t>
      </w:r>
      <w:r w:rsidR="009448EB">
        <w:rPr>
          <w:rFonts w:ascii="Arial" w:hAnsi="Arial"/>
          <w:sz w:val="22"/>
          <w:szCs w:val="22"/>
        </w:rPr>
        <w:t xml:space="preserve"> when it brakes sharply </w:t>
      </w:r>
      <w:r w:rsidR="009448EB">
        <w:rPr>
          <w:rFonts w:ascii="Arial" w:hAnsi="Arial"/>
          <w:sz w:val="22"/>
          <w:szCs w:val="22"/>
        </w:rPr>
        <w:tab/>
        <w:t>or is involved in an accident.</w:t>
      </w:r>
    </w:p>
    <w:p w14:paraId="13ECA6DD" w14:textId="77777777" w:rsidR="0069713E" w:rsidRDefault="0069713E" w:rsidP="00222BC9">
      <w:pPr>
        <w:rPr>
          <w:rFonts w:ascii="Arial" w:hAnsi="Arial"/>
          <w:sz w:val="22"/>
          <w:szCs w:val="22"/>
        </w:rPr>
      </w:pPr>
    </w:p>
    <w:p w14:paraId="063FE1DA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79DDE5D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35BD73C0" w14:textId="7746E865" w:rsidR="00AC23CC" w:rsidRDefault="00AC23CC" w:rsidP="00CE4637">
      <w:pPr>
        <w:rPr>
          <w:rFonts w:ascii="Arial" w:hAnsi="Arial"/>
          <w:sz w:val="22"/>
          <w:szCs w:val="22"/>
        </w:rPr>
      </w:pPr>
    </w:p>
    <w:p w14:paraId="0001A8E2" w14:textId="487CD94A" w:rsidR="00AC23CC" w:rsidRDefault="00AC23CC" w:rsidP="00CE4637">
      <w:pPr>
        <w:rPr>
          <w:rFonts w:ascii="Arial" w:hAnsi="Arial"/>
          <w:sz w:val="22"/>
          <w:szCs w:val="22"/>
        </w:rPr>
      </w:pPr>
    </w:p>
    <w:p w14:paraId="740E7549" w14:textId="26B64196" w:rsidR="00AC23CC" w:rsidRDefault="00AC23CC" w:rsidP="00CE4637">
      <w:pPr>
        <w:rPr>
          <w:rFonts w:ascii="Arial" w:hAnsi="Arial"/>
          <w:sz w:val="22"/>
          <w:szCs w:val="22"/>
        </w:rPr>
      </w:pPr>
    </w:p>
    <w:p w14:paraId="7EE85787" w14:textId="18D916A6" w:rsidR="00AC23CC" w:rsidRDefault="00AC23CC" w:rsidP="00CE4637">
      <w:pPr>
        <w:rPr>
          <w:rFonts w:ascii="Arial" w:hAnsi="Arial"/>
          <w:sz w:val="22"/>
          <w:szCs w:val="22"/>
        </w:rPr>
      </w:pPr>
    </w:p>
    <w:p w14:paraId="6E52664B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8D519B8" w14:textId="73AE8A3E" w:rsidR="00AC23CC" w:rsidRDefault="00AC23CC" w:rsidP="00CE4637">
      <w:pPr>
        <w:rPr>
          <w:rFonts w:ascii="Arial" w:hAnsi="Arial"/>
          <w:sz w:val="22"/>
          <w:szCs w:val="22"/>
        </w:rPr>
      </w:pPr>
    </w:p>
    <w:p w14:paraId="0E1F6987" w14:textId="46AE860E" w:rsidR="003F3A88" w:rsidRDefault="003F3A88" w:rsidP="00CE4637">
      <w:pPr>
        <w:rPr>
          <w:rFonts w:ascii="Arial" w:hAnsi="Arial"/>
          <w:sz w:val="22"/>
          <w:szCs w:val="22"/>
        </w:rPr>
      </w:pPr>
    </w:p>
    <w:p w14:paraId="3059B2FC" w14:textId="7C343699" w:rsidR="00425A1A" w:rsidRDefault="00425A1A" w:rsidP="00CE4637">
      <w:pPr>
        <w:rPr>
          <w:rFonts w:ascii="Arial" w:hAnsi="Arial"/>
          <w:sz w:val="22"/>
          <w:szCs w:val="22"/>
        </w:rPr>
      </w:pPr>
    </w:p>
    <w:p w14:paraId="7A1F8F9A" w14:textId="77777777" w:rsidR="00425A1A" w:rsidRDefault="00425A1A" w:rsidP="00CE4637">
      <w:pPr>
        <w:rPr>
          <w:rFonts w:ascii="Arial" w:hAnsi="Arial"/>
          <w:sz w:val="22"/>
          <w:szCs w:val="22"/>
        </w:rPr>
      </w:pPr>
    </w:p>
    <w:p w14:paraId="7A1AAA25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1626626B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11E0DB25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160BC460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33B3358B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25C1252A" w14:textId="13126E7F" w:rsidR="00CE4637" w:rsidRPr="00CE4637" w:rsidRDefault="007C4C5B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</w:t>
      </w:r>
      <w:r w:rsidR="00CE4637">
        <w:rPr>
          <w:rFonts w:ascii="Arial" w:hAnsi="Arial"/>
          <w:sz w:val="22"/>
          <w:szCs w:val="22"/>
        </w:rPr>
        <w:t>.</w:t>
      </w:r>
      <w:r w:rsidR="00CE4637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Use Newton’s Second Law</w:t>
      </w:r>
      <w:r w:rsidR="00A1447C">
        <w:rPr>
          <w:rFonts w:ascii="Arial" w:hAnsi="Arial"/>
          <w:sz w:val="22"/>
          <w:szCs w:val="22"/>
        </w:rPr>
        <w:t xml:space="preserve"> and the equations of motion</w:t>
      </w:r>
      <w:r w:rsidR="00CE4637" w:rsidRPr="00CE4637">
        <w:rPr>
          <w:rFonts w:ascii="Arial" w:hAnsi="Arial"/>
          <w:sz w:val="22"/>
          <w:szCs w:val="22"/>
        </w:rPr>
        <w:t xml:space="preserve"> to calculate answers for the </w:t>
      </w:r>
      <w:r w:rsidR="00A1447C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following.</w:t>
      </w:r>
    </w:p>
    <w:p w14:paraId="759624A3" w14:textId="14F7F8A6" w:rsidR="00CE4637" w:rsidRDefault="00CE4637" w:rsidP="00CE4637">
      <w:pPr>
        <w:rPr>
          <w:rFonts w:ascii="Arial" w:hAnsi="Arial"/>
          <w:sz w:val="22"/>
          <w:szCs w:val="22"/>
        </w:rPr>
      </w:pPr>
    </w:p>
    <w:p w14:paraId="7DBB896E" w14:textId="54718ACE" w:rsidR="00CE4637" w:rsidRPr="00CE4637" w:rsidRDefault="00CE4637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 1400 kg car accelerates at 3</w:t>
      </w:r>
      <w:r>
        <w:rPr>
          <w:rFonts w:ascii="Arial" w:hAnsi="Arial"/>
          <w:sz w:val="22"/>
          <w:szCs w:val="22"/>
        </w:rPr>
        <w:t>.0</w:t>
      </w:r>
      <w:r w:rsidRPr="00CE4637">
        <w:rPr>
          <w:rFonts w:ascii="Arial" w:hAnsi="Arial"/>
          <w:sz w:val="22"/>
          <w:szCs w:val="22"/>
        </w:rPr>
        <w:t xml:space="preserve"> ms</w:t>
      </w:r>
      <w:r w:rsidR="00425A1A" w:rsidRPr="00425A1A">
        <w:rPr>
          <w:rFonts w:ascii="Arial" w:hAnsi="Arial"/>
          <w:sz w:val="22"/>
          <w:szCs w:val="22"/>
          <w:vertAlign w:val="superscript"/>
        </w:rPr>
        <w:t>-</w:t>
      </w:r>
      <w:r w:rsidRPr="00CE4637">
        <w:rPr>
          <w:rFonts w:ascii="Arial" w:hAnsi="Arial"/>
          <w:sz w:val="22"/>
          <w:szCs w:val="22"/>
          <w:vertAlign w:val="superscript"/>
        </w:rPr>
        <w:t>2</w:t>
      </w:r>
      <w:r w:rsidRPr="00CE4637">
        <w:rPr>
          <w:rFonts w:ascii="Arial" w:hAnsi="Arial"/>
          <w:sz w:val="22"/>
          <w:szCs w:val="22"/>
        </w:rPr>
        <w:t xml:space="preserve">. What size force is needed to cause this </w:t>
      </w:r>
      <w:r w:rsidR="002C5C22">
        <w:rPr>
          <w:rFonts w:ascii="Arial" w:hAnsi="Arial"/>
          <w:sz w:val="22"/>
          <w:szCs w:val="22"/>
        </w:rPr>
        <w:tab/>
      </w:r>
      <w:r w:rsidR="002C5C22">
        <w:rPr>
          <w:rFonts w:ascii="Arial" w:hAnsi="Arial"/>
          <w:sz w:val="22"/>
          <w:szCs w:val="22"/>
        </w:rPr>
        <w:tab/>
      </w:r>
      <w:r w:rsidR="002C5C22"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acceleration?</w:t>
      </w:r>
    </w:p>
    <w:p w14:paraId="71660828" w14:textId="13A7EE14" w:rsidR="000449E2" w:rsidRDefault="000449E2" w:rsidP="00CE4637">
      <w:pPr>
        <w:rPr>
          <w:rFonts w:ascii="Arial" w:hAnsi="Arial"/>
          <w:sz w:val="22"/>
          <w:szCs w:val="22"/>
        </w:rPr>
      </w:pPr>
    </w:p>
    <w:p w14:paraId="7C6F3079" w14:textId="1C9B99FA" w:rsidR="00F931E9" w:rsidRDefault="00F931E9" w:rsidP="00CE4637">
      <w:pPr>
        <w:rPr>
          <w:rFonts w:ascii="Arial" w:hAnsi="Arial"/>
          <w:sz w:val="22"/>
          <w:szCs w:val="22"/>
        </w:rPr>
      </w:pPr>
    </w:p>
    <w:p w14:paraId="50A38A97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D08ADC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40FF8CDA" w14:textId="665EC976" w:rsidR="00F931E9" w:rsidRDefault="00F931E9" w:rsidP="00CE4637">
      <w:pPr>
        <w:rPr>
          <w:rFonts w:ascii="Arial" w:hAnsi="Arial"/>
          <w:sz w:val="22"/>
          <w:szCs w:val="22"/>
        </w:rPr>
      </w:pPr>
    </w:p>
    <w:p w14:paraId="26CB4DB4" w14:textId="3B90C4B9" w:rsidR="00F931E9" w:rsidRDefault="00F931E9" w:rsidP="00CE4637">
      <w:pPr>
        <w:rPr>
          <w:rFonts w:ascii="Arial" w:hAnsi="Arial"/>
          <w:sz w:val="22"/>
          <w:szCs w:val="22"/>
        </w:rPr>
      </w:pPr>
    </w:p>
    <w:p w14:paraId="6070C94E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958B93A" w14:textId="3CDB2C2F" w:rsidR="00AC23CC" w:rsidRDefault="00AC23CC" w:rsidP="00CE4637">
      <w:pPr>
        <w:rPr>
          <w:rFonts w:ascii="Arial" w:hAnsi="Arial"/>
          <w:sz w:val="22"/>
          <w:szCs w:val="22"/>
        </w:rPr>
      </w:pPr>
    </w:p>
    <w:p w14:paraId="3F3ADFA4" w14:textId="50A27BE1" w:rsidR="00A1447C" w:rsidRDefault="00A1447C" w:rsidP="00CE4637">
      <w:pPr>
        <w:rPr>
          <w:rFonts w:ascii="Arial" w:hAnsi="Arial"/>
          <w:sz w:val="22"/>
          <w:szCs w:val="22"/>
        </w:rPr>
      </w:pPr>
    </w:p>
    <w:p w14:paraId="047756C3" w14:textId="77777777" w:rsidR="00A1447C" w:rsidRDefault="00A1447C" w:rsidP="00CE4637">
      <w:pPr>
        <w:rPr>
          <w:rFonts w:ascii="Arial" w:hAnsi="Arial"/>
          <w:sz w:val="22"/>
          <w:szCs w:val="22"/>
        </w:rPr>
      </w:pPr>
    </w:p>
    <w:p w14:paraId="433A2A9F" w14:textId="2981E3C4" w:rsidR="00A1447C" w:rsidRDefault="00A1447C" w:rsidP="00CE4637">
      <w:pPr>
        <w:rPr>
          <w:rFonts w:ascii="Arial" w:hAnsi="Arial"/>
          <w:sz w:val="22"/>
          <w:szCs w:val="22"/>
        </w:rPr>
      </w:pPr>
    </w:p>
    <w:p w14:paraId="770B8D0C" w14:textId="77777777" w:rsidR="00A1447C" w:rsidRDefault="00A1447C" w:rsidP="00CE4637">
      <w:pPr>
        <w:rPr>
          <w:rFonts w:ascii="Arial" w:hAnsi="Arial"/>
          <w:sz w:val="22"/>
          <w:szCs w:val="22"/>
        </w:rPr>
      </w:pPr>
    </w:p>
    <w:p w14:paraId="6BED0E30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F018D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8F5F879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21E02D1" w14:textId="787D0BE4" w:rsidR="000449E2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="00CE4637"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160 N causes an object to accelerate at 2</w:t>
      </w:r>
      <w:r w:rsidR="00F931E9">
        <w:rPr>
          <w:rFonts w:ascii="Arial" w:hAnsi="Arial"/>
          <w:sz w:val="22"/>
          <w:szCs w:val="22"/>
        </w:rPr>
        <w:t>.0</w:t>
      </w:r>
      <w:r w:rsidR="00CE4637" w:rsidRPr="00CE4637">
        <w:rPr>
          <w:rFonts w:ascii="Arial" w:hAnsi="Arial"/>
          <w:sz w:val="22"/>
          <w:szCs w:val="22"/>
        </w:rPr>
        <w:t xml:space="preserve"> ms</w:t>
      </w:r>
      <w:r w:rsidR="00425A1A">
        <w:rPr>
          <w:rFonts w:ascii="Arial" w:hAnsi="Arial"/>
          <w:sz w:val="22"/>
          <w:szCs w:val="22"/>
          <w:vertAlign w:val="superscript"/>
        </w:rPr>
        <w:t>-2</w:t>
      </w:r>
      <w:r w:rsidR="00CE4637" w:rsidRPr="00CE4637">
        <w:rPr>
          <w:rFonts w:ascii="Arial" w:hAnsi="Arial"/>
          <w:sz w:val="22"/>
          <w:szCs w:val="22"/>
        </w:rPr>
        <w:t xml:space="preserve">. What is the object’s mass? </w:t>
      </w:r>
    </w:p>
    <w:p w14:paraId="08A1365E" w14:textId="499D81C1" w:rsidR="000449E2" w:rsidRDefault="000449E2" w:rsidP="00CE4637">
      <w:pPr>
        <w:rPr>
          <w:rFonts w:ascii="Arial" w:hAnsi="Arial"/>
          <w:sz w:val="22"/>
          <w:szCs w:val="22"/>
        </w:rPr>
      </w:pPr>
    </w:p>
    <w:p w14:paraId="3F4A2A46" w14:textId="5837BF4D" w:rsidR="00F931E9" w:rsidRDefault="00F931E9" w:rsidP="00CE4637">
      <w:pPr>
        <w:rPr>
          <w:rFonts w:ascii="Arial" w:hAnsi="Arial"/>
          <w:sz w:val="22"/>
          <w:szCs w:val="22"/>
        </w:rPr>
      </w:pPr>
    </w:p>
    <w:p w14:paraId="1B44A3FC" w14:textId="1F6847F7" w:rsidR="00F931E9" w:rsidRDefault="00F931E9" w:rsidP="00CE4637">
      <w:pPr>
        <w:rPr>
          <w:rFonts w:ascii="Arial" w:hAnsi="Arial"/>
          <w:sz w:val="22"/>
          <w:szCs w:val="22"/>
        </w:rPr>
      </w:pPr>
    </w:p>
    <w:p w14:paraId="3353CB3F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0A8FB6A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DC1EEF1" w14:textId="112F0411" w:rsidR="00F931E9" w:rsidRDefault="00F931E9" w:rsidP="00CE4637">
      <w:pPr>
        <w:rPr>
          <w:rFonts w:ascii="Arial" w:hAnsi="Arial"/>
          <w:sz w:val="22"/>
          <w:szCs w:val="22"/>
        </w:rPr>
      </w:pPr>
    </w:p>
    <w:p w14:paraId="53BBB9A5" w14:textId="63CDD4FE" w:rsidR="00A1447C" w:rsidRDefault="00A1447C" w:rsidP="00CE4637">
      <w:pPr>
        <w:rPr>
          <w:rFonts w:ascii="Arial" w:hAnsi="Arial"/>
          <w:sz w:val="22"/>
          <w:szCs w:val="22"/>
        </w:rPr>
      </w:pPr>
    </w:p>
    <w:p w14:paraId="6A70FD3F" w14:textId="0BB04616" w:rsidR="00A1447C" w:rsidRDefault="00A1447C" w:rsidP="00CE4637">
      <w:pPr>
        <w:rPr>
          <w:rFonts w:ascii="Arial" w:hAnsi="Arial"/>
          <w:sz w:val="22"/>
          <w:szCs w:val="22"/>
        </w:rPr>
      </w:pPr>
    </w:p>
    <w:p w14:paraId="047D7890" w14:textId="5C86D320" w:rsidR="00A1447C" w:rsidRDefault="00A1447C" w:rsidP="00CE4637">
      <w:pPr>
        <w:rPr>
          <w:rFonts w:ascii="Arial" w:hAnsi="Arial"/>
          <w:sz w:val="22"/>
          <w:szCs w:val="22"/>
        </w:rPr>
      </w:pPr>
    </w:p>
    <w:p w14:paraId="3B5E4FE9" w14:textId="2C2C7CF4" w:rsidR="00A1447C" w:rsidRDefault="00A1447C" w:rsidP="00CE4637">
      <w:pPr>
        <w:rPr>
          <w:rFonts w:ascii="Arial" w:hAnsi="Arial"/>
          <w:sz w:val="22"/>
          <w:szCs w:val="22"/>
        </w:rPr>
      </w:pPr>
    </w:p>
    <w:p w14:paraId="41C27847" w14:textId="77777777" w:rsidR="00A1447C" w:rsidRDefault="00A1447C" w:rsidP="00CE4637">
      <w:pPr>
        <w:rPr>
          <w:rFonts w:ascii="Arial" w:hAnsi="Arial"/>
          <w:sz w:val="22"/>
          <w:szCs w:val="22"/>
        </w:rPr>
      </w:pPr>
    </w:p>
    <w:p w14:paraId="51EA983D" w14:textId="786E88D8" w:rsidR="002C5C22" w:rsidRDefault="002C5C22" w:rsidP="00CE4637">
      <w:pPr>
        <w:rPr>
          <w:rFonts w:ascii="Arial" w:hAnsi="Arial"/>
          <w:sz w:val="22"/>
          <w:szCs w:val="22"/>
        </w:rPr>
      </w:pPr>
    </w:p>
    <w:p w14:paraId="4384B91C" w14:textId="77777777" w:rsidR="002C5C22" w:rsidRDefault="002C5C22" w:rsidP="00CE4637">
      <w:pPr>
        <w:rPr>
          <w:rFonts w:ascii="Arial" w:hAnsi="Arial"/>
          <w:sz w:val="22"/>
          <w:szCs w:val="22"/>
        </w:rPr>
      </w:pPr>
    </w:p>
    <w:p w14:paraId="1FF0FDA4" w14:textId="77777777" w:rsidR="002C5C22" w:rsidRDefault="002C5C22" w:rsidP="00CE4637">
      <w:pPr>
        <w:rPr>
          <w:rFonts w:ascii="Arial" w:hAnsi="Arial"/>
          <w:sz w:val="22"/>
          <w:szCs w:val="22"/>
        </w:rPr>
      </w:pPr>
    </w:p>
    <w:p w14:paraId="7B9565E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1813B25E" w14:textId="77777777" w:rsidR="00425A1A" w:rsidRDefault="00425A1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2D08AEE" w14:textId="3F6A7376" w:rsidR="00425A1A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ab/>
        <w:t>(c)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210 N acts on a mass of 70 kg</w:t>
      </w:r>
      <w:r w:rsidR="00A1447C">
        <w:rPr>
          <w:rFonts w:ascii="Arial" w:hAnsi="Arial"/>
          <w:sz w:val="22"/>
          <w:szCs w:val="22"/>
        </w:rPr>
        <w:t xml:space="preserve"> moving at 5.0 m/s for 8.0 s</w:t>
      </w:r>
      <w:r w:rsidR="00425A1A">
        <w:rPr>
          <w:rFonts w:ascii="Arial" w:hAnsi="Arial"/>
          <w:sz w:val="22"/>
          <w:szCs w:val="22"/>
        </w:rPr>
        <w:t xml:space="preserve"> in a straight line</w:t>
      </w:r>
      <w:r w:rsidR="00A1447C">
        <w:rPr>
          <w:rFonts w:ascii="Arial" w:hAnsi="Arial"/>
          <w:sz w:val="22"/>
          <w:szCs w:val="22"/>
        </w:rPr>
        <w:t xml:space="preserve">.  </w:t>
      </w:r>
    </w:p>
    <w:p w14:paraId="01DD3EEA" w14:textId="77777777" w:rsidR="00425A1A" w:rsidRDefault="00425A1A" w:rsidP="00CE4637">
      <w:pPr>
        <w:rPr>
          <w:rFonts w:ascii="Arial" w:hAnsi="Arial"/>
          <w:sz w:val="22"/>
          <w:szCs w:val="22"/>
        </w:rPr>
      </w:pPr>
    </w:p>
    <w:p w14:paraId="78CA3A6F" w14:textId="3A935AA5" w:rsidR="0069713E" w:rsidRDefault="00425A1A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(i)</w:t>
      </w:r>
      <w:r>
        <w:rPr>
          <w:rFonts w:ascii="Arial" w:hAnsi="Arial"/>
          <w:sz w:val="22"/>
          <w:szCs w:val="22"/>
        </w:rPr>
        <w:tab/>
      </w:r>
      <w:r w:rsidR="00A1447C">
        <w:rPr>
          <w:rFonts w:ascii="Arial" w:hAnsi="Arial"/>
          <w:sz w:val="22"/>
          <w:szCs w:val="22"/>
        </w:rPr>
        <w:t>What is the final velocity of the mass?</w:t>
      </w:r>
    </w:p>
    <w:p w14:paraId="42093CCA" w14:textId="776DEAD8" w:rsidR="00425A1A" w:rsidRDefault="00425A1A" w:rsidP="00CE4637">
      <w:pPr>
        <w:rPr>
          <w:rFonts w:ascii="Arial" w:hAnsi="Arial"/>
          <w:sz w:val="22"/>
          <w:szCs w:val="22"/>
        </w:rPr>
      </w:pPr>
    </w:p>
    <w:p w14:paraId="4ED75C06" w14:textId="36F24040" w:rsidR="00425A1A" w:rsidRDefault="00425A1A" w:rsidP="00CE4637">
      <w:pPr>
        <w:rPr>
          <w:rFonts w:ascii="Arial" w:hAnsi="Arial"/>
          <w:sz w:val="22"/>
          <w:szCs w:val="22"/>
        </w:rPr>
      </w:pPr>
    </w:p>
    <w:p w14:paraId="0697AA93" w14:textId="03777C48" w:rsidR="00425A1A" w:rsidRDefault="00425A1A" w:rsidP="00CE4637">
      <w:pPr>
        <w:rPr>
          <w:rFonts w:ascii="Arial" w:hAnsi="Arial"/>
          <w:sz w:val="22"/>
          <w:szCs w:val="22"/>
        </w:rPr>
      </w:pPr>
    </w:p>
    <w:p w14:paraId="19E79673" w14:textId="64836768" w:rsidR="00425A1A" w:rsidRDefault="00425A1A" w:rsidP="00CE4637">
      <w:pPr>
        <w:rPr>
          <w:rFonts w:ascii="Arial" w:hAnsi="Arial"/>
          <w:sz w:val="22"/>
          <w:szCs w:val="22"/>
        </w:rPr>
      </w:pPr>
    </w:p>
    <w:p w14:paraId="2022F260" w14:textId="77B90E6F" w:rsidR="00425A1A" w:rsidRDefault="00425A1A" w:rsidP="00CE4637">
      <w:pPr>
        <w:rPr>
          <w:rFonts w:ascii="Arial" w:hAnsi="Arial"/>
          <w:sz w:val="22"/>
          <w:szCs w:val="22"/>
        </w:rPr>
      </w:pPr>
    </w:p>
    <w:p w14:paraId="116BB60F" w14:textId="6C340921" w:rsidR="00425A1A" w:rsidRDefault="00425A1A" w:rsidP="00CE4637">
      <w:pPr>
        <w:rPr>
          <w:rFonts w:ascii="Arial" w:hAnsi="Arial"/>
          <w:sz w:val="22"/>
          <w:szCs w:val="22"/>
        </w:rPr>
      </w:pPr>
    </w:p>
    <w:p w14:paraId="234F3339" w14:textId="306CCB7A" w:rsidR="00425A1A" w:rsidRDefault="00425A1A" w:rsidP="00CE4637">
      <w:pPr>
        <w:rPr>
          <w:rFonts w:ascii="Arial" w:hAnsi="Arial"/>
          <w:sz w:val="22"/>
          <w:szCs w:val="22"/>
        </w:rPr>
      </w:pPr>
    </w:p>
    <w:p w14:paraId="58C6E2E2" w14:textId="60FAD097" w:rsidR="00425A1A" w:rsidRDefault="00425A1A" w:rsidP="00CE4637">
      <w:pPr>
        <w:rPr>
          <w:rFonts w:ascii="Arial" w:hAnsi="Arial"/>
          <w:sz w:val="22"/>
          <w:szCs w:val="22"/>
        </w:rPr>
      </w:pPr>
    </w:p>
    <w:p w14:paraId="11211E8E" w14:textId="3E9DDE11" w:rsidR="00425A1A" w:rsidRDefault="00425A1A" w:rsidP="00CE4637">
      <w:pPr>
        <w:rPr>
          <w:rFonts w:ascii="Arial" w:hAnsi="Arial"/>
          <w:sz w:val="22"/>
          <w:szCs w:val="22"/>
        </w:rPr>
      </w:pPr>
    </w:p>
    <w:p w14:paraId="495CF9A8" w14:textId="0EE286D0" w:rsidR="00425A1A" w:rsidRDefault="00425A1A" w:rsidP="00CE4637">
      <w:pPr>
        <w:rPr>
          <w:rFonts w:ascii="Arial" w:hAnsi="Arial"/>
          <w:sz w:val="22"/>
          <w:szCs w:val="22"/>
        </w:rPr>
      </w:pPr>
    </w:p>
    <w:p w14:paraId="235A98CE" w14:textId="65A4D600" w:rsidR="00425A1A" w:rsidRDefault="00425A1A" w:rsidP="00CE4637">
      <w:pPr>
        <w:rPr>
          <w:rFonts w:ascii="Arial" w:hAnsi="Arial"/>
          <w:sz w:val="22"/>
          <w:szCs w:val="22"/>
        </w:rPr>
      </w:pPr>
    </w:p>
    <w:p w14:paraId="7FB29C8E" w14:textId="022CFCA2" w:rsidR="00425A1A" w:rsidRDefault="00425A1A" w:rsidP="00CE4637">
      <w:pPr>
        <w:rPr>
          <w:rFonts w:ascii="Arial" w:hAnsi="Arial"/>
          <w:sz w:val="22"/>
          <w:szCs w:val="22"/>
        </w:rPr>
      </w:pPr>
    </w:p>
    <w:p w14:paraId="12E48EDF" w14:textId="6549C772" w:rsidR="00425A1A" w:rsidRDefault="00425A1A" w:rsidP="00CE4637">
      <w:pPr>
        <w:rPr>
          <w:rFonts w:ascii="Arial" w:hAnsi="Arial"/>
          <w:sz w:val="22"/>
          <w:szCs w:val="22"/>
        </w:rPr>
      </w:pPr>
    </w:p>
    <w:p w14:paraId="5A75475D" w14:textId="603FAAA7" w:rsidR="00425A1A" w:rsidRDefault="00425A1A" w:rsidP="00CE4637">
      <w:pPr>
        <w:rPr>
          <w:rFonts w:ascii="Arial" w:hAnsi="Arial"/>
          <w:sz w:val="22"/>
          <w:szCs w:val="22"/>
        </w:rPr>
      </w:pPr>
    </w:p>
    <w:p w14:paraId="0582A9C7" w14:textId="00B7FA5C" w:rsidR="00425A1A" w:rsidRDefault="00425A1A" w:rsidP="00CE4637">
      <w:pPr>
        <w:rPr>
          <w:rFonts w:ascii="Arial" w:hAnsi="Arial"/>
          <w:sz w:val="22"/>
          <w:szCs w:val="22"/>
        </w:rPr>
      </w:pPr>
    </w:p>
    <w:p w14:paraId="2D0C3E57" w14:textId="49C05BCF" w:rsidR="00425A1A" w:rsidRDefault="00425A1A" w:rsidP="00CE4637">
      <w:pPr>
        <w:rPr>
          <w:rFonts w:ascii="Arial" w:hAnsi="Arial"/>
          <w:sz w:val="22"/>
          <w:szCs w:val="22"/>
        </w:rPr>
      </w:pPr>
    </w:p>
    <w:p w14:paraId="738EEF1F" w14:textId="4D787564" w:rsidR="00425A1A" w:rsidRDefault="00425A1A" w:rsidP="00CE4637">
      <w:pPr>
        <w:rPr>
          <w:rFonts w:ascii="Arial" w:hAnsi="Arial"/>
          <w:sz w:val="22"/>
          <w:szCs w:val="22"/>
        </w:rPr>
      </w:pPr>
    </w:p>
    <w:p w14:paraId="213C645B" w14:textId="24E2C789" w:rsidR="00425A1A" w:rsidRDefault="00425A1A" w:rsidP="00CE4637">
      <w:pPr>
        <w:rPr>
          <w:rFonts w:ascii="Arial" w:hAnsi="Arial"/>
          <w:sz w:val="22"/>
          <w:szCs w:val="22"/>
        </w:rPr>
      </w:pPr>
    </w:p>
    <w:p w14:paraId="2B0D8965" w14:textId="415CAB21" w:rsidR="00425A1A" w:rsidRDefault="00425A1A" w:rsidP="00CE4637">
      <w:pPr>
        <w:rPr>
          <w:rFonts w:ascii="Arial" w:hAnsi="Arial"/>
          <w:sz w:val="22"/>
          <w:szCs w:val="22"/>
        </w:rPr>
      </w:pPr>
    </w:p>
    <w:p w14:paraId="1B1DD6C0" w14:textId="212DFCAA" w:rsidR="00425A1A" w:rsidRDefault="00425A1A" w:rsidP="00CE4637">
      <w:pPr>
        <w:rPr>
          <w:rFonts w:ascii="Arial" w:hAnsi="Arial"/>
          <w:sz w:val="22"/>
          <w:szCs w:val="22"/>
        </w:rPr>
      </w:pPr>
    </w:p>
    <w:p w14:paraId="7C42CD76" w14:textId="29D1218D" w:rsidR="00CB75E4" w:rsidRDefault="00CB75E4" w:rsidP="00CE4637">
      <w:pPr>
        <w:rPr>
          <w:rFonts w:ascii="Arial" w:hAnsi="Arial"/>
          <w:sz w:val="22"/>
          <w:szCs w:val="22"/>
        </w:rPr>
      </w:pPr>
    </w:p>
    <w:p w14:paraId="5700F776" w14:textId="77777777" w:rsidR="00CB75E4" w:rsidRDefault="00CB75E4" w:rsidP="00CE4637">
      <w:pPr>
        <w:rPr>
          <w:rFonts w:ascii="Arial" w:hAnsi="Arial"/>
          <w:sz w:val="22"/>
          <w:szCs w:val="22"/>
        </w:rPr>
      </w:pPr>
    </w:p>
    <w:p w14:paraId="1D2596A2" w14:textId="421B84F6" w:rsidR="00425A1A" w:rsidRDefault="00425A1A" w:rsidP="00CE4637">
      <w:pPr>
        <w:rPr>
          <w:rFonts w:ascii="Arial" w:hAnsi="Arial"/>
          <w:sz w:val="22"/>
          <w:szCs w:val="22"/>
        </w:rPr>
      </w:pPr>
    </w:p>
    <w:p w14:paraId="34C8B639" w14:textId="13036EEB" w:rsidR="00425A1A" w:rsidRDefault="00425A1A" w:rsidP="00CE4637">
      <w:pPr>
        <w:rPr>
          <w:rFonts w:ascii="Arial" w:hAnsi="Arial"/>
          <w:sz w:val="22"/>
          <w:szCs w:val="22"/>
        </w:rPr>
      </w:pPr>
    </w:p>
    <w:p w14:paraId="4C199C76" w14:textId="77777777" w:rsidR="00425A1A" w:rsidRDefault="00425A1A" w:rsidP="00CE4637">
      <w:pPr>
        <w:rPr>
          <w:rFonts w:ascii="Arial" w:hAnsi="Arial"/>
          <w:sz w:val="22"/>
          <w:szCs w:val="22"/>
        </w:rPr>
      </w:pPr>
    </w:p>
    <w:p w14:paraId="015ADAE4" w14:textId="158C0059" w:rsidR="00425A1A" w:rsidRDefault="00425A1A" w:rsidP="00CE4637">
      <w:pPr>
        <w:rPr>
          <w:rFonts w:ascii="Arial" w:hAnsi="Arial"/>
          <w:sz w:val="22"/>
          <w:szCs w:val="22"/>
        </w:rPr>
      </w:pPr>
    </w:p>
    <w:p w14:paraId="36F60D8E" w14:textId="1872E0E9" w:rsidR="00425A1A" w:rsidRDefault="00425A1A" w:rsidP="00CE4637">
      <w:pPr>
        <w:rPr>
          <w:rFonts w:ascii="Arial" w:hAnsi="Arial"/>
          <w:sz w:val="22"/>
          <w:szCs w:val="22"/>
        </w:rPr>
      </w:pPr>
    </w:p>
    <w:p w14:paraId="0A2AFE0D" w14:textId="27F376A6" w:rsidR="00425A1A" w:rsidRDefault="00425A1A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(ii)</w:t>
      </w:r>
      <w:r>
        <w:rPr>
          <w:rFonts w:ascii="Arial" w:hAnsi="Arial"/>
          <w:sz w:val="22"/>
          <w:szCs w:val="22"/>
        </w:rPr>
        <w:tab/>
        <w:t>How far does the mass move while the force is acting?</w:t>
      </w:r>
    </w:p>
    <w:p w14:paraId="43DB1768" w14:textId="5B3DBFAA" w:rsidR="0053410B" w:rsidRDefault="0053410B" w:rsidP="00CE4637">
      <w:pPr>
        <w:rPr>
          <w:rFonts w:ascii="Arial" w:hAnsi="Arial"/>
          <w:sz w:val="22"/>
          <w:szCs w:val="22"/>
        </w:rPr>
      </w:pPr>
    </w:p>
    <w:p w14:paraId="471DB96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A5DE52D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F2DE3DC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E8B5A1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480ED10C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262AAC8" w14:textId="5C9A7405" w:rsidR="002C5C22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1A80CF23" w14:textId="44E7408F" w:rsidR="00CB75E4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</w:t>
      </w:r>
      <w:r w:rsidR="00A1447C">
        <w:rPr>
          <w:rFonts w:ascii="Arial" w:hAnsi="Arial"/>
          <w:sz w:val="22"/>
          <w:szCs w:val="22"/>
        </w:rPr>
        <w:t>1</w:t>
      </w:r>
      <w:r>
        <w:rPr>
          <w:rFonts w:ascii="Arial" w:hAnsi="Arial"/>
          <w:sz w:val="22"/>
          <w:szCs w:val="22"/>
        </w:rPr>
        <w:t>.</w:t>
      </w:r>
      <w:r>
        <w:rPr>
          <w:rFonts w:ascii="Arial" w:hAnsi="Arial"/>
          <w:sz w:val="22"/>
          <w:szCs w:val="22"/>
        </w:rPr>
        <w:tab/>
      </w:r>
      <w:r w:rsidR="00CB75E4">
        <w:rPr>
          <w:rFonts w:ascii="Arial" w:hAnsi="Arial"/>
          <w:sz w:val="22"/>
          <w:szCs w:val="22"/>
        </w:rPr>
        <w:t>A hot-air balloon is rising steadily at 5.0 ms</w:t>
      </w:r>
      <w:r w:rsidR="00CB75E4" w:rsidRPr="0031368A">
        <w:rPr>
          <w:rFonts w:ascii="Arial" w:hAnsi="Arial"/>
          <w:sz w:val="22"/>
          <w:szCs w:val="22"/>
          <w:vertAlign w:val="superscript"/>
        </w:rPr>
        <w:t>-1</w:t>
      </w:r>
      <w:r w:rsidR="00CB75E4">
        <w:rPr>
          <w:rFonts w:ascii="Arial" w:hAnsi="Arial"/>
          <w:sz w:val="22"/>
          <w:szCs w:val="22"/>
        </w:rPr>
        <w:t xml:space="preserve"> over a paddock near Northam on a clear, cold </w:t>
      </w:r>
      <w:r w:rsidR="00CB75E4">
        <w:rPr>
          <w:rFonts w:ascii="Arial" w:hAnsi="Arial"/>
          <w:sz w:val="22"/>
          <w:szCs w:val="22"/>
        </w:rPr>
        <w:tab/>
        <w:t xml:space="preserve">morning.  A passenger, keen to get a good photo, leans over the side of the basket with her </w:t>
      </w:r>
      <w:r w:rsidR="00CB75E4">
        <w:rPr>
          <w:rFonts w:ascii="Arial" w:hAnsi="Arial"/>
          <w:sz w:val="22"/>
          <w:szCs w:val="22"/>
        </w:rPr>
        <w:tab/>
        <w:t xml:space="preserve">phone.  Unfortunately, she is bumped by a fellow passenger and drops her phone.  At that </w:t>
      </w:r>
      <w:r w:rsidR="00CB75E4">
        <w:rPr>
          <w:rFonts w:ascii="Arial" w:hAnsi="Arial"/>
          <w:sz w:val="22"/>
          <w:szCs w:val="22"/>
        </w:rPr>
        <w:tab/>
        <w:t xml:space="preserve">moment, the balloon was 90.0 m above the ground.  How long did it take for the phone to </w:t>
      </w:r>
      <w:r w:rsidR="00CB75E4">
        <w:rPr>
          <w:rFonts w:ascii="Arial" w:hAnsi="Arial"/>
          <w:sz w:val="22"/>
          <w:szCs w:val="22"/>
        </w:rPr>
        <w:tab/>
        <w:t>smash into the ground?</w:t>
      </w:r>
    </w:p>
    <w:p w14:paraId="60E688CF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3C224093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22E88BD0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4C43552A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47FF9753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19AB5B91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220F4DED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25E30D12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4C7C648E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072125B0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708BF2C8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16F9F11F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65A85EB3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1DCE33C7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7C2C2D9A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7F7E8E73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6CAD814E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6ABD5931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76EC5084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57C2653F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09C5F0DB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4645CCB3" w14:textId="15BFC476" w:rsidR="002C5C22" w:rsidRPr="00D646DE" w:rsidRDefault="00CB75E4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</w:t>
      </w:r>
      <w:r>
        <w:rPr>
          <w:rFonts w:ascii="Arial" w:hAnsi="Arial"/>
          <w:sz w:val="22"/>
          <w:szCs w:val="22"/>
        </w:rPr>
        <w:tab/>
      </w:r>
      <w:r w:rsidR="002C5C22" w:rsidRPr="00D646DE">
        <w:rPr>
          <w:rFonts w:ascii="Arial" w:hAnsi="Arial"/>
          <w:sz w:val="22"/>
          <w:szCs w:val="22"/>
        </w:rPr>
        <w:t>A car is travelling down the highway at 90 kmh</w:t>
      </w:r>
      <w:r w:rsidRPr="00CB75E4">
        <w:rPr>
          <w:rFonts w:ascii="Arial" w:hAnsi="Arial"/>
          <w:sz w:val="22"/>
          <w:szCs w:val="22"/>
          <w:vertAlign w:val="superscript"/>
        </w:rPr>
        <w:t>-1</w:t>
      </w:r>
      <w:r w:rsidR="002C5C22" w:rsidRPr="00D646DE">
        <w:rPr>
          <w:rFonts w:ascii="Arial" w:hAnsi="Arial"/>
          <w:sz w:val="22"/>
          <w:szCs w:val="22"/>
        </w:rPr>
        <w:t xml:space="preserve"> when a kangaroo bounces onto the road </w:t>
      </w:r>
      <w:r w:rsidR="002C5C22">
        <w:rPr>
          <w:rFonts w:ascii="Arial" w:hAnsi="Arial"/>
          <w:sz w:val="22"/>
          <w:szCs w:val="22"/>
        </w:rPr>
        <w:tab/>
      </w:r>
      <w:r w:rsidR="002C5C22" w:rsidRPr="00D646DE">
        <w:rPr>
          <w:rFonts w:ascii="Arial" w:hAnsi="Arial"/>
          <w:sz w:val="22"/>
          <w:szCs w:val="22"/>
        </w:rPr>
        <w:t xml:space="preserve">ahead. The driver takes 1.2 seconds to react and take his foot off the accelerator before </w:t>
      </w:r>
      <w:r w:rsidR="002C5C22">
        <w:rPr>
          <w:rFonts w:ascii="Arial" w:hAnsi="Arial"/>
          <w:sz w:val="22"/>
          <w:szCs w:val="22"/>
        </w:rPr>
        <w:tab/>
      </w:r>
      <w:r w:rsidR="002C5C22" w:rsidRPr="00D646DE">
        <w:rPr>
          <w:rFonts w:ascii="Arial" w:hAnsi="Arial"/>
          <w:sz w:val="22"/>
          <w:szCs w:val="22"/>
        </w:rPr>
        <w:t>braking hard.</w:t>
      </w:r>
    </w:p>
    <w:p w14:paraId="7ECACCF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E1AE93D" w14:textId="34AA5FAC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(a)</w:t>
      </w:r>
      <w:r w:rsidRPr="00D646DE">
        <w:rPr>
          <w:rFonts w:ascii="Arial" w:hAnsi="Arial"/>
          <w:sz w:val="22"/>
          <w:szCs w:val="22"/>
        </w:rPr>
        <w:tab/>
        <w:t xml:space="preserve">How far will the car travel during the time the driver is reacting? This is called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reaction distance.</w:t>
      </w:r>
      <w:r>
        <w:rPr>
          <w:rFonts w:ascii="Arial" w:hAnsi="Arial"/>
          <w:sz w:val="22"/>
          <w:szCs w:val="22"/>
        </w:rPr>
        <w:t xml:space="preserve">  (Hint - this is constant speed.)</w:t>
      </w:r>
    </w:p>
    <w:p w14:paraId="6972B2F5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70484D1F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0C3A296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0C4125F1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A595309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0FD35AD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A51748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1F11BC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9C3002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9398E10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00BF665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5F860D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4A75A36" w14:textId="41B2E1EF" w:rsidR="002C5C22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(b)</w:t>
      </w:r>
      <w:r w:rsidRPr="00D646DE">
        <w:rPr>
          <w:rFonts w:ascii="Arial" w:hAnsi="Arial"/>
          <w:sz w:val="22"/>
          <w:szCs w:val="22"/>
        </w:rPr>
        <w:tab/>
        <w:t>The car’s brakes can slow the car at a rate of 6</w:t>
      </w:r>
      <w:r>
        <w:rPr>
          <w:rFonts w:ascii="Arial" w:hAnsi="Arial"/>
          <w:sz w:val="22"/>
          <w:szCs w:val="22"/>
        </w:rPr>
        <w:t>.0</w:t>
      </w:r>
      <w:r w:rsidRPr="00D646DE">
        <w:rPr>
          <w:rFonts w:ascii="Arial" w:hAnsi="Arial"/>
          <w:sz w:val="22"/>
          <w:szCs w:val="22"/>
        </w:rPr>
        <w:t xml:space="preserve"> ms</w:t>
      </w:r>
      <w:r w:rsidR="00CB75E4">
        <w:rPr>
          <w:rFonts w:ascii="Arial" w:hAnsi="Arial"/>
          <w:sz w:val="22"/>
          <w:szCs w:val="22"/>
          <w:vertAlign w:val="superscript"/>
        </w:rPr>
        <w:t>-2</w:t>
      </w:r>
      <w:r w:rsidRPr="00D646DE">
        <w:rPr>
          <w:rFonts w:ascii="Arial" w:hAnsi="Arial"/>
          <w:sz w:val="22"/>
          <w:szCs w:val="22"/>
        </w:rPr>
        <w:t xml:space="preserve">. How long will it take for the car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to come to a complete stop?</w:t>
      </w:r>
    </w:p>
    <w:p w14:paraId="033CC87A" w14:textId="3BA1845B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4DE3914A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2E499ABA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58C1B00E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98BE4C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6D54C8A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5FE60939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6FCA74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5AAF568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A959F14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9048554" w14:textId="792C6CE7" w:rsidR="002C5C22" w:rsidRDefault="002C5C22" w:rsidP="002C5C22">
      <w:pPr>
        <w:rPr>
          <w:rFonts w:ascii="Arial" w:hAnsi="Arial"/>
          <w:sz w:val="22"/>
          <w:szCs w:val="22"/>
        </w:rPr>
      </w:pPr>
    </w:p>
    <w:p w14:paraId="652EDA84" w14:textId="29C9701E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ab/>
      </w:r>
      <w:r w:rsidRPr="00D646DE">
        <w:rPr>
          <w:rFonts w:ascii="Arial" w:hAnsi="Arial"/>
          <w:sz w:val="22"/>
          <w:szCs w:val="22"/>
        </w:rPr>
        <w:t>(c)</w:t>
      </w:r>
      <w:r w:rsidRPr="00D646DE">
        <w:rPr>
          <w:rFonts w:ascii="Arial" w:hAnsi="Arial"/>
          <w:sz w:val="22"/>
          <w:szCs w:val="22"/>
        </w:rPr>
        <w:tab/>
        <w:t>What force must be exerted by the brakes to stop the car if it has a mass of 1</w:t>
      </w:r>
      <w:r w:rsidR="00CB75E4">
        <w:rPr>
          <w:rFonts w:ascii="Arial" w:hAnsi="Arial"/>
          <w:sz w:val="22"/>
          <w:szCs w:val="22"/>
        </w:rPr>
        <w:t>4</w:t>
      </w:r>
      <w:r w:rsidRPr="00D646DE">
        <w:rPr>
          <w:rFonts w:ascii="Arial" w:hAnsi="Arial"/>
          <w:sz w:val="22"/>
          <w:szCs w:val="22"/>
        </w:rPr>
        <w:t xml:space="preserve">00 kg? </w:t>
      </w:r>
    </w:p>
    <w:p w14:paraId="5181E7CC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7FA661E2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D062712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0159CB4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82983F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BB7E3F6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8B1104F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9446F9D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28B2C850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47F86F87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1CD99304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60C79F2E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5E58C79E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7BAAF854" w14:textId="77777777" w:rsidR="00CB75E4" w:rsidRDefault="00CB75E4" w:rsidP="002C5C22">
      <w:pPr>
        <w:rPr>
          <w:rFonts w:ascii="Arial" w:hAnsi="Arial"/>
          <w:sz w:val="22"/>
          <w:szCs w:val="22"/>
        </w:rPr>
      </w:pPr>
    </w:p>
    <w:p w14:paraId="22DD1DCC" w14:textId="757DC3AA" w:rsidR="002C5C22" w:rsidRPr="00D646DE" w:rsidRDefault="002C5C22" w:rsidP="00CB75E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(d)</w:t>
      </w:r>
      <w:r w:rsidRPr="00D646DE">
        <w:rPr>
          <w:rFonts w:ascii="Arial" w:hAnsi="Arial"/>
          <w:sz w:val="22"/>
          <w:szCs w:val="22"/>
        </w:rPr>
        <w:tab/>
      </w:r>
      <w:r w:rsidR="00CB75E4">
        <w:rPr>
          <w:rFonts w:ascii="Arial" w:hAnsi="Arial"/>
          <w:sz w:val="22"/>
          <w:szCs w:val="22"/>
        </w:rPr>
        <w:t xml:space="preserve">Calculate how far the car </w:t>
      </w:r>
      <w:r w:rsidR="0031368A">
        <w:rPr>
          <w:rFonts w:ascii="Arial" w:hAnsi="Arial"/>
          <w:sz w:val="22"/>
          <w:szCs w:val="22"/>
        </w:rPr>
        <w:t>travels while braking to a stop.</w:t>
      </w:r>
    </w:p>
    <w:p w14:paraId="17CCCE70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2718626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D84AAD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59BD421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625A29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CDA97C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8FE685E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2F6B045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0CD523E8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7CF30C7" w14:textId="6FA11A89" w:rsidR="002C5C22" w:rsidRDefault="002C5C22" w:rsidP="002C5C22">
      <w:pPr>
        <w:rPr>
          <w:rFonts w:ascii="Arial" w:hAnsi="Arial"/>
          <w:sz w:val="22"/>
          <w:szCs w:val="22"/>
        </w:rPr>
      </w:pPr>
    </w:p>
    <w:p w14:paraId="1283EB24" w14:textId="69E070CF" w:rsidR="0031368A" w:rsidRDefault="0031368A" w:rsidP="002C5C22">
      <w:pPr>
        <w:rPr>
          <w:rFonts w:ascii="Arial" w:hAnsi="Arial"/>
          <w:sz w:val="22"/>
          <w:szCs w:val="22"/>
        </w:rPr>
      </w:pPr>
    </w:p>
    <w:p w14:paraId="62549FE5" w14:textId="63870734" w:rsidR="0031368A" w:rsidRDefault="0031368A" w:rsidP="002C5C22">
      <w:pPr>
        <w:rPr>
          <w:rFonts w:ascii="Arial" w:hAnsi="Arial"/>
          <w:sz w:val="22"/>
          <w:szCs w:val="22"/>
        </w:rPr>
      </w:pPr>
    </w:p>
    <w:p w14:paraId="4E2C4F20" w14:textId="77777777" w:rsidR="0031368A" w:rsidRDefault="0031368A" w:rsidP="002C5C22">
      <w:pPr>
        <w:rPr>
          <w:rFonts w:ascii="Arial" w:hAnsi="Arial"/>
          <w:sz w:val="22"/>
          <w:szCs w:val="22"/>
        </w:rPr>
      </w:pPr>
    </w:p>
    <w:p w14:paraId="128F36A9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B30A83F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4B32AD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5880400B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B25C514" w14:textId="081BFD59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(e)</w:t>
      </w:r>
      <w:r w:rsidRPr="00D646DE">
        <w:rPr>
          <w:rFonts w:ascii="Arial" w:hAnsi="Arial"/>
          <w:sz w:val="22"/>
          <w:szCs w:val="22"/>
        </w:rPr>
        <w:tab/>
      </w:r>
      <w:r w:rsidR="0031368A">
        <w:rPr>
          <w:rFonts w:ascii="Arial" w:hAnsi="Arial"/>
          <w:sz w:val="22"/>
          <w:szCs w:val="22"/>
        </w:rPr>
        <w:t xml:space="preserve">Determine the total stopping distance of the car from the moment the driver sees the </w:t>
      </w:r>
      <w:r w:rsidR="0031368A">
        <w:rPr>
          <w:rFonts w:ascii="Arial" w:hAnsi="Arial"/>
          <w:sz w:val="22"/>
          <w:szCs w:val="22"/>
        </w:rPr>
        <w:tab/>
      </w:r>
      <w:r w:rsidR="0031368A">
        <w:rPr>
          <w:rFonts w:ascii="Arial" w:hAnsi="Arial"/>
          <w:sz w:val="22"/>
          <w:szCs w:val="22"/>
        </w:rPr>
        <w:tab/>
        <w:t>kangaroo.</w:t>
      </w:r>
    </w:p>
    <w:p w14:paraId="03067D5E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107DEBBE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56C81ED7" w14:textId="7453AED3" w:rsidR="00AC23CC" w:rsidRDefault="00AC23CC" w:rsidP="00CE4637">
      <w:pPr>
        <w:rPr>
          <w:rFonts w:ascii="Arial" w:hAnsi="Arial"/>
          <w:sz w:val="22"/>
          <w:szCs w:val="22"/>
        </w:rPr>
      </w:pPr>
    </w:p>
    <w:p w14:paraId="4966BA08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1F47CA" w14:textId="65591E9D" w:rsidR="00AC23CC" w:rsidRDefault="00AC23CC" w:rsidP="00CE4637">
      <w:pPr>
        <w:rPr>
          <w:rFonts w:ascii="Arial" w:hAnsi="Arial"/>
          <w:sz w:val="22"/>
          <w:szCs w:val="22"/>
        </w:rPr>
      </w:pPr>
    </w:p>
    <w:p w14:paraId="34417131" w14:textId="4EFBADBA" w:rsidR="00AC23CC" w:rsidRDefault="00AC23CC" w:rsidP="00CE4637">
      <w:pPr>
        <w:rPr>
          <w:rFonts w:ascii="Arial" w:hAnsi="Arial"/>
          <w:sz w:val="22"/>
          <w:szCs w:val="22"/>
        </w:rPr>
      </w:pPr>
    </w:p>
    <w:p w14:paraId="2844A059" w14:textId="6BC83FC2" w:rsidR="00322C42" w:rsidRDefault="00322C42" w:rsidP="00CE4637">
      <w:pPr>
        <w:rPr>
          <w:rFonts w:ascii="Arial" w:hAnsi="Arial"/>
          <w:sz w:val="22"/>
          <w:szCs w:val="22"/>
        </w:rPr>
      </w:pPr>
    </w:p>
    <w:p w14:paraId="7C42F5FA" w14:textId="2FE36571" w:rsidR="00322C42" w:rsidRDefault="00322C42" w:rsidP="00CE4637">
      <w:pPr>
        <w:rPr>
          <w:rFonts w:ascii="Arial" w:hAnsi="Arial"/>
          <w:sz w:val="22"/>
          <w:szCs w:val="22"/>
        </w:rPr>
      </w:pPr>
    </w:p>
    <w:p w14:paraId="41B77000" w14:textId="35508292" w:rsidR="00322C42" w:rsidRDefault="00322C42" w:rsidP="00CE4637">
      <w:pPr>
        <w:rPr>
          <w:rFonts w:ascii="Arial" w:hAnsi="Arial"/>
          <w:sz w:val="22"/>
          <w:szCs w:val="22"/>
        </w:rPr>
      </w:pPr>
    </w:p>
    <w:p w14:paraId="6CADFB52" w14:textId="77777777" w:rsidR="00322C42" w:rsidRDefault="00322C42" w:rsidP="00CE4637">
      <w:pPr>
        <w:rPr>
          <w:rFonts w:ascii="Arial" w:hAnsi="Arial"/>
          <w:sz w:val="22"/>
          <w:szCs w:val="22"/>
        </w:rPr>
      </w:pPr>
    </w:p>
    <w:p w14:paraId="151A6793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0A21F867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A7AAF3B" w14:textId="77777777" w:rsidR="0031368A" w:rsidRDefault="003136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2E6D7B57" w14:textId="11C4E4A2" w:rsid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</w:t>
      </w:r>
      <w:r w:rsidR="0031368A">
        <w:rPr>
          <w:rFonts w:ascii="Arial" w:hAnsi="Arial"/>
          <w:sz w:val="22"/>
          <w:szCs w:val="22"/>
        </w:rPr>
        <w:t>3</w:t>
      </w:r>
      <w:r w:rsidR="00DA519C">
        <w:rPr>
          <w:rFonts w:ascii="Arial" w:hAnsi="Arial"/>
          <w:sz w:val="22"/>
          <w:szCs w:val="22"/>
        </w:rPr>
        <w:t>.</w:t>
      </w:r>
      <w:r w:rsidR="00DA519C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ab/>
        <w:t xml:space="preserve">Explain the difference between </w:t>
      </w:r>
      <w:r w:rsidR="00D33FAF" w:rsidRPr="00D33FAF">
        <w:rPr>
          <w:b/>
          <w:i/>
          <w:vanish/>
          <w:sz w:val="22"/>
          <w:szCs w:val="22"/>
        </w:rPr>
        <w:t>mass</w:t>
      </w:r>
      <w:r w:rsidR="00D33FAF" w:rsidRPr="00D33FAF">
        <w:rPr>
          <w:vanish/>
          <w:sz w:val="22"/>
          <w:szCs w:val="22"/>
        </w:rPr>
        <w:t xml:space="preserve"> and </w:t>
      </w:r>
      <w:r w:rsidR="00D33FAF" w:rsidRPr="00D33FAF">
        <w:rPr>
          <w:b/>
          <w:i/>
          <w:vanish/>
          <w:sz w:val="22"/>
          <w:szCs w:val="22"/>
        </w:rPr>
        <w:t>weight</w:t>
      </w:r>
      <w:r w:rsidR="00D33FAF" w:rsidRPr="00D33FAF">
        <w:rPr>
          <w:vanish/>
          <w:sz w:val="22"/>
          <w:szCs w:val="22"/>
        </w:rPr>
        <w:t xml:space="preserve">.  Give an example to help your </w:t>
      </w:r>
      <w:r w:rsidR="00DC7BBD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 xml:space="preserve">Explain the difference between </w:t>
      </w:r>
      <w:r w:rsidR="00D33FAF" w:rsidRPr="00D33FAF">
        <w:rPr>
          <w:rFonts w:ascii="Arial" w:hAnsi="Arial"/>
          <w:b/>
          <w:i/>
          <w:sz w:val="22"/>
          <w:szCs w:val="22"/>
        </w:rPr>
        <w:t>mass</w:t>
      </w:r>
      <w:r w:rsidR="00D33FAF" w:rsidRPr="00D33FAF">
        <w:rPr>
          <w:rFonts w:ascii="Arial" w:hAnsi="Arial"/>
          <w:sz w:val="22"/>
          <w:szCs w:val="22"/>
        </w:rPr>
        <w:t xml:space="preserve"> and </w:t>
      </w:r>
      <w:r w:rsidR="00D33FAF" w:rsidRPr="00D33FAF">
        <w:rPr>
          <w:rFonts w:ascii="Arial" w:hAnsi="Arial"/>
          <w:b/>
          <w:i/>
          <w:sz w:val="22"/>
          <w:szCs w:val="22"/>
        </w:rPr>
        <w:t>weight</w:t>
      </w:r>
      <w:r w:rsidR="00D33FAF" w:rsidRPr="00D33FAF">
        <w:rPr>
          <w:rFonts w:ascii="Arial" w:hAnsi="Arial"/>
          <w:sz w:val="22"/>
          <w:szCs w:val="22"/>
        </w:rPr>
        <w:t>.  Give an example to help your</w:t>
      </w:r>
      <w:r w:rsidR="00D33FAF">
        <w:rPr>
          <w:rFonts w:ascii="Arial" w:hAnsi="Arial"/>
          <w:sz w:val="22"/>
          <w:szCs w:val="22"/>
        </w:rPr>
        <w:t xml:space="preserve"> </w:t>
      </w:r>
      <w:r w:rsidR="00D33FAF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explanation.</w:t>
      </w:r>
    </w:p>
    <w:p w14:paraId="33552FE7" w14:textId="0493A734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247F4F73" w14:textId="5E4EB359" w:rsidR="00206916" w:rsidRDefault="00206916" w:rsidP="00D33FAF">
      <w:pPr>
        <w:rPr>
          <w:rFonts w:ascii="Arial" w:hAnsi="Arial"/>
          <w:sz w:val="22"/>
          <w:szCs w:val="22"/>
        </w:rPr>
      </w:pPr>
    </w:p>
    <w:p w14:paraId="4317AC7B" w14:textId="3DD129DA" w:rsidR="00206916" w:rsidRDefault="00206916" w:rsidP="00D33FAF">
      <w:pPr>
        <w:rPr>
          <w:rFonts w:ascii="Arial" w:hAnsi="Arial"/>
          <w:sz w:val="22"/>
          <w:szCs w:val="22"/>
        </w:rPr>
      </w:pPr>
    </w:p>
    <w:p w14:paraId="7E40C7A1" w14:textId="2A86F886" w:rsidR="00206916" w:rsidRDefault="00206916" w:rsidP="00D33FAF">
      <w:pPr>
        <w:rPr>
          <w:rFonts w:ascii="Arial" w:hAnsi="Arial"/>
          <w:sz w:val="22"/>
          <w:szCs w:val="22"/>
        </w:rPr>
      </w:pPr>
    </w:p>
    <w:p w14:paraId="55EE0414" w14:textId="3B031378" w:rsidR="00206916" w:rsidRDefault="00206916" w:rsidP="00D33FAF">
      <w:pPr>
        <w:rPr>
          <w:rFonts w:ascii="Arial" w:hAnsi="Arial"/>
          <w:sz w:val="22"/>
          <w:szCs w:val="22"/>
        </w:rPr>
      </w:pPr>
    </w:p>
    <w:p w14:paraId="271F4C95" w14:textId="46A88087" w:rsidR="00206916" w:rsidRDefault="00206916" w:rsidP="00D33FAF">
      <w:pPr>
        <w:rPr>
          <w:rFonts w:ascii="Arial" w:hAnsi="Arial"/>
          <w:sz w:val="22"/>
          <w:szCs w:val="22"/>
        </w:rPr>
      </w:pPr>
    </w:p>
    <w:p w14:paraId="76C9B762" w14:textId="0929BC4E" w:rsidR="00206916" w:rsidRDefault="00206916" w:rsidP="00D33FAF">
      <w:pPr>
        <w:rPr>
          <w:rFonts w:ascii="Arial" w:hAnsi="Arial"/>
          <w:sz w:val="22"/>
          <w:szCs w:val="22"/>
        </w:rPr>
      </w:pPr>
    </w:p>
    <w:p w14:paraId="59EC1712" w14:textId="5B39E651" w:rsidR="003E7851" w:rsidRDefault="003E7851" w:rsidP="00D33FAF">
      <w:pPr>
        <w:rPr>
          <w:rFonts w:ascii="Arial" w:hAnsi="Arial"/>
          <w:sz w:val="22"/>
          <w:szCs w:val="22"/>
        </w:rPr>
      </w:pPr>
    </w:p>
    <w:p w14:paraId="662B62A1" w14:textId="045A3B09" w:rsidR="00206916" w:rsidRDefault="00206916" w:rsidP="00D33FAF">
      <w:pPr>
        <w:rPr>
          <w:rFonts w:ascii="Arial" w:hAnsi="Arial"/>
          <w:sz w:val="22"/>
          <w:szCs w:val="22"/>
        </w:rPr>
      </w:pPr>
    </w:p>
    <w:p w14:paraId="2973B752" w14:textId="490A5358" w:rsidR="00206916" w:rsidRDefault="00206916" w:rsidP="00D33FAF">
      <w:pPr>
        <w:rPr>
          <w:rFonts w:ascii="Arial" w:hAnsi="Arial"/>
          <w:sz w:val="22"/>
          <w:szCs w:val="22"/>
        </w:rPr>
      </w:pPr>
    </w:p>
    <w:p w14:paraId="574C8FCB" w14:textId="698F6249" w:rsidR="00206916" w:rsidRDefault="00206916" w:rsidP="00D33FAF">
      <w:pPr>
        <w:rPr>
          <w:rFonts w:ascii="Arial" w:hAnsi="Arial"/>
          <w:sz w:val="22"/>
          <w:szCs w:val="22"/>
        </w:rPr>
      </w:pPr>
    </w:p>
    <w:p w14:paraId="1E855F43" w14:textId="4476FD09" w:rsidR="00322C42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>(b)</w:t>
      </w:r>
      <w:r w:rsidRPr="00D33FAF">
        <w:rPr>
          <w:rFonts w:ascii="Arial" w:hAnsi="Arial"/>
          <w:sz w:val="22"/>
          <w:szCs w:val="22"/>
        </w:rPr>
        <w:tab/>
        <w:t>The acceleration due to gravity on Jupiter is 22.5 ms</w:t>
      </w:r>
      <w:r w:rsidR="0031368A">
        <w:rPr>
          <w:rFonts w:ascii="Arial" w:hAnsi="Arial"/>
          <w:sz w:val="22"/>
          <w:szCs w:val="22"/>
          <w:vertAlign w:val="superscript"/>
        </w:rPr>
        <w:t>-2</w:t>
      </w:r>
      <w:r w:rsidRPr="00D33FAF">
        <w:rPr>
          <w:rFonts w:ascii="Arial" w:hAnsi="Arial"/>
          <w:sz w:val="22"/>
          <w:szCs w:val="22"/>
        </w:rPr>
        <w:t xml:space="preserve">.  Calculate the </w:t>
      </w:r>
      <w:r w:rsidR="0020291C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 xml:space="preserve">weight of a </w:t>
      </w:r>
    </w:p>
    <w:p w14:paraId="54E85485" w14:textId="238ACA40" w:rsidR="00D33FAF" w:rsidRDefault="00322C42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4</w:t>
      </w:r>
      <w:r w:rsidR="00DF0165">
        <w:rPr>
          <w:rFonts w:ascii="Arial" w:hAnsi="Arial"/>
          <w:sz w:val="22"/>
          <w:szCs w:val="22"/>
        </w:rPr>
        <w:t xml:space="preserve">50 </w:t>
      </w:r>
      <w:r w:rsidR="00D33FAF" w:rsidRPr="00D33FAF">
        <w:rPr>
          <w:rFonts w:ascii="Arial" w:hAnsi="Arial"/>
          <w:sz w:val="22"/>
          <w:szCs w:val="22"/>
        </w:rPr>
        <w:t>kg object on Jupiter.</w:t>
      </w:r>
    </w:p>
    <w:p w14:paraId="661B8A61" w14:textId="73E93B7B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53780779" w14:textId="06340178" w:rsidR="00EE7F9D" w:rsidRDefault="00EE7F9D" w:rsidP="00D33FAF">
      <w:pPr>
        <w:rPr>
          <w:rFonts w:ascii="Arial" w:hAnsi="Arial"/>
          <w:sz w:val="22"/>
          <w:szCs w:val="22"/>
        </w:rPr>
      </w:pPr>
    </w:p>
    <w:p w14:paraId="6D70594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3C2811E6" w14:textId="1B76C359" w:rsidR="00EE7F9D" w:rsidRDefault="00EE7F9D" w:rsidP="00D33FAF">
      <w:pPr>
        <w:rPr>
          <w:rFonts w:ascii="Arial" w:hAnsi="Arial"/>
          <w:sz w:val="22"/>
          <w:szCs w:val="22"/>
        </w:rPr>
      </w:pPr>
    </w:p>
    <w:p w14:paraId="0120D12F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6DA6D9F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8647F2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68765E4" w14:textId="23D61FB5" w:rsidR="0031368A" w:rsidRDefault="0031368A" w:rsidP="00D33FAF">
      <w:pPr>
        <w:rPr>
          <w:rFonts w:ascii="Arial" w:hAnsi="Arial"/>
          <w:sz w:val="22"/>
          <w:szCs w:val="22"/>
        </w:rPr>
      </w:pPr>
    </w:p>
    <w:p w14:paraId="688B29A2" w14:textId="3DC9259C" w:rsidR="0031368A" w:rsidRDefault="0031368A" w:rsidP="00D33FAF">
      <w:pPr>
        <w:rPr>
          <w:rFonts w:ascii="Arial" w:hAnsi="Arial"/>
          <w:sz w:val="22"/>
          <w:szCs w:val="22"/>
        </w:rPr>
      </w:pPr>
    </w:p>
    <w:p w14:paraId="68B4B1E1" w14:textId="7718E744" w:rsidR="0031368A" w:rsidRDefault="0031368A" w:rsidP="00D33FAF">
      <w:pPr>
        <w:rPr>
          <w:rFonts w:ascii="Arial" w:hAnsi="Arial"/>
          <w:sz w:val="22"/>
          <w:szCs w:val="22"/>
        </w:rPr>
      </w:pPr>
    </w:p>
    <w:p w14:paraId="116D1670" w14:textId="21028E8C" w:rsidR="0031368A" w:rsidRDefault="0031368A" w:rsidP="00D33FAF">
      <w:pPr>
        <w:rPr>
          <w:rFonts w:ascii="Arial" w:hAnsi="Arial"/>
          <w:sz w:val="22"/>
          <w:szCs w:val="22"/>
        </w:rPr>
      </w:pPr>
    </w:p>
    <w:p w14:paraId="12C8ECA7" w14:textId="28B48538" w:rsidR="0031368A" w:rsidRDefault="0031368A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>
        <w:rPr>
          <w:rFonts w:ascii="Arial" w:hAnsi="Arial"/>
          <w:sz w:val="22"/>
          <w:szCs w:val="22"/>
        </w:rPr>
        <w:tab/>
        <w:t xml:space="preserve">If, on Earth, you can jump vertically to a height of 50.0 cm, how high could you jump on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Jupiter (if it was solid)?  Justify your answer by some form of calculation.</w:t>
      </w:r>
    </w:p>
    <w:p w14:paraId="306778A1" w14:textId="311B9A02" w:rsidR="0031368A" w:rsidRDefault="0031368A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(Hint: Consider what your initial velocity is on Earth.)</w:t>
      </w:r>
    </w:p>
    <w:p w14:paraId="6FBC02F9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7809224C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6B701835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2DC2CEB3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4D0F9CFE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79B08610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0F344784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4BBC4373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5CE521AA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6354D058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1DED370D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49E2654A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01F57195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374C6D02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0DB46797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04360D9A" w14:textId="77777777" w:rsidR="0031368A" w:rsidRDefault="0031368A" w:rsidP="00D33FAF">
      <w:pPr>
        <w:rPr>
          <w:rFonts w:ascii="Arial" w:hAnsi="Arial"/>
          <w:sz w:val="22"/>
          <w:szCs w:val="22"/>
        </w:rPr>
      </w:pPr>
    </w:p>
    <w:p w14:paraId="758E4CA3" w14:textId="5CF6D429" w:rsidR="00D33FAF" w:rsidRP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31368A">
        <w:rPr>
          <w:rFonts w:ascii="Arial" w:hAnsi="Arial"/>
          <w:sz w:val="22"/>
          <w:szCs w:val="22"/>
        </w:rPr>
        <w:t>4</w:t>
      </w:r>
      <w:r w:rsidR="00D33FAF">
        <w:rPr>
          <w:rFonts w:ascii="Arial" w:hAnsi="Arial"/>
          <w:sz w:val="22"/>
          <w:szCs w:val="22"/>
        </w:rPr>
        <w:t>.</w:t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Consider the forces acting on a body of mass 40 kg resting on a frictionless surface.</w:t>
      </w:r>
    </w:p>
    <w:p w14:paraId="04978DB1" w14:textId="77777777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 xml:space="preserve"> </w:t>
      </w:r>
      <w:r w:rsidRPr="00D33FAF">
        <w:rPr>
          <w:rFonts w:ascii="Arial" w:hAnsi="Arial"/>
          <w:sz w:val="22"/>
          <w:szCs w:val="22"/>
        </w:rPr>
        <w:tab/>
      </w:r>
    </w:p>
    <w:p w14:paraId="1437C584" w14:textId="1CF70F2E" w:rsidR="00D33FAF" w:rsidRP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(a)</w:t>
      </w:r>
      <w:r w:rsidRPr="00D33FAF">
        <w:rPr>
          <w:rFonts w:ascii="Arial" w:hAnsi="Arial"/>
          <w:sz w:val="22"/>
          <w:szCs w:val="22"/>
        </w:rPr>
        <w:tab/>
        <w:t>Calculate the net force acting on the body.</w:t>
      </w:r>
    </w:p>
    <w:p w14:paraId="3AA1139F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507A9D38" w14:textId="70878DB4" w:rsidR="00D33FAF" w:rsidRPr="00D33FAF" w:rsidRDefault="00D33FAF" w:rsidP="00D33FAF">
      <w:pPr>
        <w:jc w:val="center"/>
        <w:rPr>
          <w:rFonts w:ascii="Arial" w:hAnsi="Arial"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01D77819" wp14:editId="42271619">
            <wp:extent cx="3569970" cy="577850"/>
            <wp:effectExtent l="0" t="0" r="0" b="0"/>
            <wp:docPr id="9" name="Picture 9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3AC0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70507D36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338D20D7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4831A3D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16B208A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5AE079ED" w14:textId="4CE391C9" w:rsidR="00D33FAF" w:rsidRDefault="00D33FAF" w:rsidP="00D33FAF">
      <w:pPr>
        <w:rPr>
          <w:rFonts w:ascii="Arial" w:hAnsi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  <w:szCs w:val="22"/>
        </w:rPr>
        <w:lastRenderedPageBreak/>
        <w:tab/>
      </w:r>
      <w:r w:rsidRPr="00D33FAF">
        <w:rPr>
          <w:rFonts w:ascii="Arial" w:hAnsi="Arial"/>
          <w:sz w:val="22"/>
          <w:szCs w:val="22"/>
        </w:rPr>
        <w:t>(b)</w:t>
      </w:r>
      <w:r w:rsidRPr="00D33FAF">
        <w:rPr>
          <w:rFonts w:ascii="Arial" w:hAnsi="Arial"/>
          <w:sz w:val="22"/>
          <w:szCs w:val="22"/>
        </w:rPr>
        <w:tab/>
        <w:t>Calculate the acceleration of the body.</w:t>
      </w:r>
    </w:p>
    <w:p w14:paraId="0867E012" w14:textId="3B956CA4" w:rsidR="00D33FAF" w:rsidRDefault="00D33FAF" w:rsidP="00D33FAF">
      <w:pPr>
        <w:rPr>
          <w:rFonts w:ascii="Arial" w:hAnsi="Arial"/>
          <w:sz w:val="22"/>
          <w:szCs w:val="22"/>
        </w:rPr>
      </w:pPr>
    </w:p>
    <w:p w14:paraId="37112A70" w14:textId="2004995E" w:rsidR="00206916" w:rsidRDefault="00206916" w:rsidP="00D33FAF">
      <w:pPr>
        <w:rPr>
          <w:rFonts w:ascii="Arial" w:hAnsi="Arial"/>
          <w:sz w:val="22"/>
          <w:szCs w:val="22"/>
        </w:rPr>
      </w:pPr>
    </w:p>
    <w:p w14:paraId="2895DF35" w14:textId="61AC3534" w:rsidR="00206916" w:rsidRDefault="00206916" w:rsidP="00D33FAF">
      <w:pPr>
        <w:rPr>
          <w:rFonts w:ascii="Arial" w:hAnsi="Arial"/>
          <w:sz w:val="22"/>
          <w:szCs w:val="22"/>
        </w:rPr>
      </w:pPr>
    </w:p>
    <w:p w14:paraId="18A0C9E6" w14:textId="07F6F00F" w:rsidR="00206916" w:rsidRDefault="00206916" w:rsidP="00D33FAF">
      <w:pPr>
        <w:rPr>
          <w:rFonts w:ascii="Arial" w:hAnsi="Arial"/>
          <w:sz w:val="22"/>
          <w:szCs w:val="22"/>
        </w:rPr>
      </w:pPr>
    </w:p>
    <w:p w14:paraId="6B6E47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0BEEBD8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76A76C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A5BFB8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FF51C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5CC4557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88D1A6E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83BE985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5CC33D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5ECBC5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602CA5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188EC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0BC172" w14:textId="21EAB9E6" w:rsid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31368A">
        <w:rPr>
          <w:rFonts w:ascii="Arial" w:hAnsi="Arial"/>
          <w:sz w:val="22"/>
          <w:szCs w:val="22"/>
        </w:rPr>
        <w:t>5</w:t>
      </w:r>
      <w:r w:rsidR="002D7695">
        <w:rPr>
          <w:rFonts w:ascii="Arial" w:hAnsi="Arial"/>
          <w:sz w:val="22"/>
          <w:szCs w:val="22"/>
        </w:rPr>
        <w:t>.</w:t>
      </w:r>
      <w:r w:rsidR="002D7695">
        <w:rPr>
          <w:rFonts w:ascii="Arial" w:hAnsi="Arial"/>
          <w:sz w:val="22"/>
          <w:szCs w:val="22"/>
        </w:rPr>
        <w:tab/>
      </w:r>
      <w:r w:rsidR="00BE0830">
        <w:rPr>
          <w:rFonts w:ascii="Arial" w:hAnsi="Arial"/>
          <w:sz w:val="22"/>
          <w:szCs w:val="22"/>
        </w:rPr>
        <w:t xml:space="preserve">What is the difference between a </w:t>
      </w:r>
      <w:r w:rsidR="00BE0830" w:rsidRPr="00BE0830">
        <w:rPr>
          <w:rFonts w:ascii="Arial" w:hAnsi="Arial"/>
          <w:b/>
          <w:i/>
          <w:sz w:val="22"/>
          <w:szCs w:val="22"/>
        </w:rPr>
        <w:t>primary safety feature</w:t>
      </w:r>
      <w:r w:rsidR="00BE0830">
        <w:rPr>
          <w:rFonts w:ascii="Arial" w:hAnsi="Arial"/>
          <w:sz w:val="22"/>
          <w:szCs w:val="22"/>
        </w:rPr>
        <w:t xml:space="preserve"> and a </w:t>
      </w:r>
      <w:r w:rsidR="00BE0830" w:rsidRPr="00BE0830">
        <w:rPr>
          <w:rFonts w:ascii="Arial" w:hAnsi="Arial"/>
          <w:b/>
          <w:i/>
          <w:sz w:val="22"/>
          <w:szCs w:val="22"/>
        </w:rPr>
        <w:t>secondary safety feature</w:t>
      </w:r>
      <w:r w:rsidR="00BE0830">
        <w:rPr>
          <w:rFonts w:ascii="Arial" w:hAnsi="Arial"/>
          <w:sz w:val="22"/>
          <w:szCs w:val="22"/>
        </w:rPr>
        <w:t>?</w:t>
      </w:r>
    </w:p>
    <w:p w14:paraId="49CE3715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D29F36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D6ACBF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51ED87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B63D129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F5BC9A4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F5377CF" w14:textId="789A99A9" w:rsidR="00206916" w:rsidRDefault="00206916" w:rsidP="00D33FAF">
      <w:pPr>
        <w:rPr>
          <w:rFonts w:ascii="Arial" w:hAnsi="Arial"/>
          <w:sz w:val="22"/>
          <w:szCs w:val="22"/>
        </w:rPr>
      </w:pPr>
    </w:p>
    <w:p w14:paraId="5E05DEC8" w14:textId="77777777" w:rsidR="004B0345" w:rsidRDefault="004B0345" w:rsidP="00D33FAF">
      <w:pPr>
        <w:rPr>
          <w:rFonts w:ascii="Arial" w:hAnsi="Arial"/>
          <w:sz w:val="22"/>
          <w:szCs w:val="22"/>
        </w:rPr>
      </w:pPr>
    </w:p>
    <w:p w14:paraId="73DF5E1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BF0EE80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4FA68C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B2A0B4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1F0357" w14:textId="6F10FD76" w:rsidR="00BE0830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31368A">
        <w:rPr>
          <w:rFonts w:ascii="Arial" w:hAnsi="Arial"/>
          <w:sz w:val="22"/>
          <w:szCs w:val="22"/>
        </w:rPr>
        <w:t>6</w:t>
      </w:r>
      <w:r w:rsidR="00BE0830">
        <w:rPr>
          <w:rFonts w:ascii="Arial" w:hAnsi="Arial"/>
          <w:sz w:val="22"/>
          <w:szCs w:val="22"/>
        </w:rPr>
        <w:t>.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By increasing the time over which a collision occurs, the force of the impact on a car and its 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passengers can be decreased. </w:t>
      </w:r>
    </w:p>
    <w:p w14:paraId="31EEF24B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8F3AECA" w14:textId="5E58ECE4" w:rsidR="00BE0830" w:rsidRDefault="00BE08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 xml:space="preserve">List and describe at least </w:t>
      </w:r>
      <w:r w:rsidRPr="00BE0830">
        <w:rPr>
          <w:rFonts w:ascii="Arial" w:hAnsi="Arial"/>
          <w:b/>
          <w:i/>
          <w:sz w:val="22"/>
          <w:szCs w:val="22"/>
        </w:rPr>
        <w:t>two safety features</w:t>
      </w:r>
      <w:r w:rsidRPr="00BE0830">
        <w:rPr>
          <w:rFonts w:ascii="Arial" w:hAnsi="Arial"/>
          <w:sz w:val="22"/>
          <w:szCs w:val="22"/>
        </w:rPr>
        <w:t xml:space="preserve"> of a car that decrease the force of impact in </w:t>
      </w: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>this way.</w:t>
      </w:r>
    </w:p>
    <w:p w14:paraId="1484D7E6" w14:textId="475B49B4" w:rsidR="00A1447C" w:rsidRDefault="00A1447C" w:rsidP="00D33FAF">
      <w:pPr>
        <w:rPr>
          <w:rFonts w:ascii="Arial" w:hAnsi="Arial"/>
          <w:sz w:val="22"/>
          <w:szCs w:val="22"/>
        </w:rPr>
      </w:pPr>
    </w:p>
    <w:p w14:paraId="14274C3E" w14:textId="42A4B5CC" w:rsidR="00A1447C" w:rsidRDefault="00A1447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43DF33B1" w14:textId="05C496EA" w:rsidR="00A1447C" w:rsidRDefault="00A1447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</w:t>
      </w:r>
      <w:r w:rsidR="0031368A">
        <w:rPr>
          <w:rFonts w:ascii="Arial" w:hAnsi="Arial"/>
          <w:sz w:val="22"/>
          <w:szCs w:val="22"/>
        </w:rPr>
        <w:t>7</w:t>
      </w:r>
      <w:r>
        <w:rPr>
          <w:rFonts w:ascii="Arial" w:hAnsi="Arial"/>
          <w:sz w:val="22"/>
          <w:szCs w:val="22"/>
        </w:rPr>
        <w:t>.</w:t>
      </w:r>
      <w:r>
        <w:rPr>
          <w:rFonts w:ascii="Arial" w:hAnsi="Arial"/>
          <w:sz w:val="22"/>
          <w:szCs w:val="22"/>
        </w:rPr>
        <w:tab/>
        <w:t xml:space="preserve">You studied a car safety feature as part of this topic.  </w:t>
      </w:r>
    </w:p>
    <w:p w14:paraId="5639CC79" w14:textId="0266158D" w:rsidR="00A1447C" w:rsidRDefault="00A1447C" w:rsidP="00D33FAF">
      <w:pPr>
        <w:rPr>
          <w:rFonts w:ascii="Arial" w:hAnsi="Arial"/>
          <w:sz w:val="22"/>
          <w:szCs w:val="22"/>
        </w:rPr>
      </w:pPr>
    </w:p>
    <w:p w14:paraId="215582AA" w14:textId="0E48193A" w:rsidR="00A1447C" w:rsidRDefault="00A1447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  <w:t>Name the safety feature and describe how it acts to protect passengers.</w:t>
      </w:r>
    </w:p>
    <w:p w14:paraId="7EFC7319" w14:textId="35D88CA7" w:rsidR="00A1447C" w:rsidRDefault="00A1447C" w:rsidP="00D33FAF">
      <w:pPr>
        <w:rPr>
          <w:rFonts w:ascii="Arial" w:hAnsi="Arial"/>
          <w:sz w:val="22"/>
          <w:szCs w:val="22"/>
        </w:rPr>
      </w:pPr>
    </w:p>
    <w:p w14:paraId="4F98C533" w14:textId="32D209E6" w:rsidR="00A1447C" w:rsidRDefault="00A1447C" w:rsidP="00D33FAF">
      <w:pPr>
        <w:rPr>
          <w:rFonts w:ascii="Arial" w:hAnsi="Arial"/>
          <w:sz w:val="22"/>
          <w:szCs w:val="22"/>
        </w:rPr>
      </w:pPr>
    </w:p>
    <w:p w14:paraId="3ED28443" w14:textId="2D28D1A9" w:rsidR="00A1447C" w:rsidRDefault="00A1447C" w:rsidP="00D33FAF">
      <w:pPr>
        <w:rPr>
          <w:rFonts w:ascii="Arial" w:hAnsi="Arial"/>
          <w:sz w:val="22"/>
          <w:szCs w:val="22"/>
        </w:rPr>
      </w:pPr>
    </w:p>
    <w:p w14:paraId="120019A3" w14:textId="28E44281" w:rsidR="00A1447C" w:rsidRDefault="00A1447C" w:rsidP="00D33FAF">
      <w:pPr>
        <w:rPr>
          <w:rFonts w:ascii="Arial" w:hAnsi="Arial"/>
          <w:sz w:val="22"/>
          <w:szCs w:val="22"/>
        </w:rPr>
      </w:pPr>
    </w:p>
    <w:p w14:paraId="57D822DB" w14:textId="19BE1D27" w:rsidR="00A1447C" w:rsidRDefault="00A1447C" w:rsidP="00D33FAF">
      <w:pPr>
        <w:rPr>
          <w:rFonts w:ascii="Arial" w:hAnsi="Arial"/>
          <w:sz w:val="22"/>
          <w:szCs w:val="22"/>
        </w:rPr>
      </w:pPr>
    </w:p>
    <w:p w14:paraId="2D7122BB" w14:textId="684E374C" w:rsidR="00A1447C" w:rsidRDefault="00A1447C" w:rsidP="00D33FAF">
      <w:pPr>
        <w:rPr>
          <w:rFonts w:ascii="Arial" w:hAnsi="Arial"/>
          <w:sz w:val="22"/>
          <w:szCs w:val="22"/>
        </w:rPr>
      </w:pPr>
    </w:p>
    <w:p w14:paraId="1BAC56DF" w14:textId="3D8D70F1" w:rsidR="00A1447C" w:rsidRDefault="00A1447C" w:rsidP="00D33FAF">
      <w:pPr>
        <w:rPr>
          <w:rFonts w:ascii="Arial" w:hAnsi="Arial"/>
          <w:sz w:val="22"/>
          <w:szCs w:val="22"/>
        </w:rPr>
      </w:pPr>
    </w:p>
    <w:p w14:paraId="7632B5C6" w14:textId="1274602C" w:rsidR="00A1447C" w:rsidRDefault="00A1447C" w:rsidP="00D33FAF">
      <w:pPr>
        <w:rPr>
          <w:rFonts w:ascii="Arial" w:hAnsi="Arial"/>
          <w:sz w:val="22"/>
          <w:szCs w:val="22"/>
        </w:rPr>
      </w:pPr>
    </w:p>
    <w:p w14:paraId="159A398D" w14:textId="589E8739" w:rsidR="00A1447C" w:rsidRDefault="00A1447C" w:rsidP="00D33FAF">
      <w:pPr>
        <w:rPr>
          <w:rFonts w:ascii="Arial" w:hAnsi="Arial"/>
          <w:sz w:val="22"/>
          <w:szCs w:val="22"/>
        </w:rPr>
      </w:pPr>
    </w:p>
    <w:p w14:paraId="54B68DF7" w14:textId="7A712B06" w:rsidR="00A1447C" w:rsidRDefault="00A1447C" w:rsidP="00D33FAF">
      <w:pPr>
        <w:rPr>
          <w:rFonts w:ascii="Arial" w:hAnsi="Arial"/>
          <w:sz w:val="22"/>
          <w:szCs w:val="22"/>
        </w:rPr>
      </w:pPr>
    </w:p>
    <w:p w14:paraId="628C6D67" w14:textId="404DFBBC" w:rsidR="00A1447C" w:rsidRDefault="00A1447C" w:rsidP="00D33FAF">
      <w:pPr>
        <w:rPr>
          <w:rFonts w:ascii="Arial" w:hAnsi="Arial"/>
          <w:sz w:val="22"/>
          <w:szCs w:val="22"/>
        </w:rPr>
      </w:pPr>
    </w:p>
    <w:p w14:paraId="0ABF23AE" w14:textId="61C88F85" w:rsidR="00A1447C" w:rsidRDefault="00A1447C" w:rsidP="00D33FAF">
      <w:pPr>
        <w:rPr>
          <w:rFonts w:ascii="Arial" w:hAnsi="Arial"/>
          <w:sz w:val="22"/>
          <w:szCs w:val="22"/>
        </w:rPr>
      </w:pPr>
    </w:p>
    <w:p w14:paraId="6636BBD4" w14:textId="5CD09E0A" w:rsidR="00A1447C" w:rsidRDefault="00A1447C" w:rsidP="00D33FAF">
      <w:pPr>
        <w:rPr>
          <w:rFonts w:ascii="Arial" w:hAnsi="Arial"/>
          <w:sz w:val="22"/>
          <w:szCs w:val="22"/>
        </w:rPr>
      </w:pPr>
    </w:p>
    <w:p w14:paraId="4A4BC04C" w14:textId="3D2FEE4C" w:rsidR="00A1447C" w:rsidRDefault="00A1447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 xml:space="preserve">State which of Newton's Law's applies to this safety feature and explain the Physics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principles involved.</w:t>
      </w:r>
    </w:p>
    <w:p w14:paraId="32EBD0C6" w14:textId="77777777" w:rsidR="00BE0830" w:rsidRPr="00D33FAF" w:rsidRDefault="00BE0830" w:rsidP="00D33FAF">
      <w:pPr>
        <w:rPr>
          <w:rFonts w:ascii="Arial" w:hAnsi="Arial"/>
          <w:sz w:val="22"/>
          <w:szCs w:val="22"/>
        </w:rPr>
      </w:pPr>
    </w:p>
    <w:p w14:paraId="0718D929" w14:textId="75CBA75E" w:rsidR="001A705B" w:rsidRPr="00012762" w:rsidRDefault="001A705B" w:rsidP="00CE4637">
      <w:pPr>
        <w:rPr>
          <w:rFonts w:ascii="Arial" w:hAnsi="Arial"/>
          <w:sz w:val="22"/>
          <w:szCs w:val="22"/>
        </w:rPr>
      </w:pPr>
    </w:p>
    <w:sectPr w:rsidR="001A705B" w:rsidRPr="00012762" w:rsidSect="00DA5783">
      <w:footerReference w:type="even" r:id="rId8"/>
      <w:footerReference w:type="default" r:id="rId9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62"/>
    <w:rsid w:val="00012762"/>
    <w:rsid w:val="000449E2"/>
    <w:rsid w:val="000567BF"/>
    <w:rsid w:val="00070ECB"/>
    <w:rsid w:val="0010725B"/>
    <w:rsid w:val="00116D84"/>
    <w:rsid w:val="001A705B"/>
    <w:rsid w:val="001E769B"/>
    <w:rsid w:val="0020291C"/>
    <w:rsid w:val="00206916"/>
    <w:rsid w:val="00210026"/>
    <w:rsid w:val="00222BC9"/>
    <w:rsid w:val="0027558A"/>
    <w:rsid w:val="002C5C22"/>
    <w:rsid w:val="002D7695"/>
    <w:rsid w:val="0031368A"/>
    <w:rsid w:val="00322C42"/>
    <w:rsid w:val="003C27AC"/>
    <w:rsid w:val="003D11C3"/>
    <w:rsid w:val="003D6195"/>
    <w:rsid w:val="003E7851"/>
    <w:rsid w:val="003F3A88"/>
    <w:rsid w:val="00425A1A"/>
    <w:rsid w:val="004B0345"/>
    <w:rsid w:val="0053410B"/>
    <w:rsid w:val="00570A18"/>
    <w:rsid w:val="00574F4B"/>
    <w:rsid w:val="00583C0F"/>
    <w:rsid w:val="005872A5"/>
    <w:rsid w:val="0069713E"/>
    <w:rsid w:val="00772707"/>
    <w:rsid w:val="00790ABC"/>
    <w:rsid w:val="007C476F"/>
    <w:rsid w:val="007C4C5B"/>
    <w:rsid w:val="008461B2"/>
    <w:rsid w:val="008867D4"/>
    <w:rsid w:val="009448EB"/>
    <w:rsid w:val="00967719"/>
    <w:rsid w:val="009B145E"/>
    <w:rsid w:val="00A1447C"/>
    <w:rsid w:val="00A62247"/>
    <w:rsid w:val="00AC23CC"/>
    <w:rsid w:val="00B046FC"/>
    <w:rsid w:val="00B81532"/>
    <w:rsid w:val="00BE0830"/>
    <w:rsid w:val="00BF67FC"/>
    <w:rsid w:val="00CB75E4"/>
    <w:rsid w:val="00CD4CC1"/>
    <w:rsid w:val="00CE21B2"/>
    <w:rsid w:val="00CE4637"/>
    <w:rsid w:val="00D33FAF"/>
    <w:rsid w:val="00D41C71"/>
    <w:rsid w:val="00D42357"/>
    <w:rsid w:val="00D53FD5"/>
    <w:rsid w:val="00D646DE"/>
    <w:rsid w:val="00DA519C"/>
    <w:rsid w:val="00DA5783"/>
    <w:rsid w:val="00DC7BBD"/>
    <w:rsid w:val="00DE3D61"/>
    <w:rsid w:val="00DF0165"/>
    <w:rsid w:val="00E344D0"/>
    <w:rsid w:val="00E56A90"/>
    <w:rsid w:val="00EB35A2"/>
    <w:rsid w:val="00EE7F9D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43</TotalTime>
  <Pages>11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5</cp:revision>
  <cp:lastPrinted>2019-06-15T04:18:00Z</cp:lastPrinted>
  <dcterms:created xsi:type="dcterms:W3CDTF">2019-09-11T09:21:00Z</dcterms:created>
  <dcterms:modified xsi:type="dcterms:W3CDTF">2019-09-11T10:07:00Z</dcterms:modified>
</cp:coreProperties>
</file>