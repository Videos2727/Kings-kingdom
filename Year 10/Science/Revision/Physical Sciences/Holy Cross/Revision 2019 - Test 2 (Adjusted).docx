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4124350B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B046FC">
        <w:rPr>
          <w:rFonts w:ascii="Arial" w:hAnsi="Arial"/>
          <w:b/>
          <w:sz w:val="22"/>
          <w:szCs w:val="22"/>
        </w:rPr>
        <w:t xml:space="preserve"> (</w:t>
      </w:r>
      <w:r w:rsidR="00DC7BBD">
        <w:rPr>
          <w:rFonts w:ascii="Arial" w:hAnsi="Arial"/>
          <w:b/>
          <w:sz w:val="22"/>
          <w:szCs w:val="22"/>
        </w:rPr>
        <w:t>ADJUSTED</w:t>
      </w:r>
      <w:r w:rsidR="00B046FC">
        <w:rPr>
          <w:rFonts w:ascii="Arial" w:hAnsi="Arial"/>
          <w:b/>
          <w:sz w:val="22"/>
          <w:szCs w:val="22"/>
        </w:rPr>
        <w:t>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641A42B5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REVISION </w:t>
      </w:r>
      <w:r w:rsidR="0027558A">
        <w:rPr>
          <w:rFonts w:ascii="Arial" w:hAnsi="Arial"/>
          <w:b/>
          <w:sz w:val="22"/>
          <w:szCs w:val="22"/>
        </w:rPr>
        <w:t>- TEST 2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6C6CA03A" w14:textId="77777777" w:rsidR="00F22570" w:rsidRDefault="00116D84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 xml:space="preserve">A dragster at Kwinana Motorplex uniformly accelerates from rest and covers the 400 m track </w:t>
      </w:r>
      <w:r w:rsidR="00574F4B">
        <w:rPr>
          <w:rFonts w:ascii="Arial" w:hAnsi="Arial"/>
          <w:sz w:val="22"/>
          <w:szCs w:val="22"/>
        </w:rPr>
        <w:tab/>
        <w:t>in 7.101 s</w:t>
      </w:r>
      <w:r w:rsidR="004B0345">
        <w:rPr>
          <w:rFonts w:ascii="Arial" w:hAnsi="Arial"/>
          <w:sz w:val="22"/>
          <w:szCs w:val="22"/>
        </w:rPr>
        <w:t xml:space="preserve"> with a final speed of</w:t>
      </w:r>
      <w:r w:rsidR="00F22570">
        <w:rPr>
          <w:rFonts w:ascii="Arial" w:hAnsi="Arial"/>
          <w:sz w:val="22"/>
          <w:szCs w:val="22"/>
        </w:rPr>
        <w:t xml:space="preserve"> </w:t>
      </w:r>
      <w:r w:rsidR="004B0345">
        <w:rPr>
          <w:rFonts w:ascii="Arial" w:hAnsi="Arial"/>
          <w:sz w:val="22"/>
          <w:szCs w:val="22"/>
        </w:rPr>
        <w:t>85.8 m/s</w:t>
      </w:r>
      <w:r w:rsidR="00574F4B">
        <w:rPr>
          <w:rFonts w:ascii="Arial" w:hAnsi="Arial"/>
          <w:sz w:val="22"/>
          <w:szCs w:val="22"/>
        </w:rPr>
        <w:t>.  Calculate the acceleration of the vehicle.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2F284C93" w14:textId="1E4BBDA5" w:rsidR="003D6195" w:rsidRDefault="00F22570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bookmarkStart w:id="0" w:name="_GoBack"/>
      <w:bookmarkEnd w:id="0"/>
      <w:r w:rsidR="00DC7BBD">
        <w:rPr>
          <w:rFonts w:ascii="Arial" w:hAnsi="Arial"/>
          <w:sz w:val="22"/>
          <w:szCs w:val="22"/>
        </w:rPr>
        <w:t xml:space="preserve">(Use </w:t>
      </w:r>
      <w:r w:rsidR="001629C7">
        <w:rPr>
          <w:noProof/>
          <w:position w:val="-22"/>
        </w:rPr>
        <w:object w:dxaOrig="960" w:dyaOrig="580" w14:anchorId="26BEA5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8pt;height:29.5pt;mso-width-percent:0;mso-height-percent:0;mso-width-percent:0;mso-height-percent:0" o:ole="">
            <v:imagedata r:id="rId7" o:title=""/>
          </v:shape>
          <o:OLEObject Type="Embed" ProgID="Equation.3" ShapeID="_x0000_i1025" DrawAspect="Content" ObjectID="_1622392486" r:id="rId8"/>
        </w:object>
      </w:r>
      <w:r w:rsidR="00DC7BBD">
        <w:t xml:space="preserve"> </w:t>
      </w:r>
      <w:r w:rsidR="00DC7BBD" w:rsidRPr="00DC7BBD">
        <w:rPr>
          <w:rFonts w:ascii="Arial" w:hAnsi="Arial" w:cs="Arial"/>
        </w:rPr>
        <w:t>)</w:t>
      </w:r>
    </w:p>
    <w:p w14:paraId="375AD5A6" w14:textId="32C31F44" w:rsidR="00574F4B" w:rsidRDefault="00574F4B" w:rsidP="0027558A">
      <w:pPr>
        <w:rPr>
          <w:rFonts w:ascii="Arial" w:hAnsi="Arial"/>
          <w:sz w:val="22"/>
          <w:szCs w:val="22"/>
        </w:rPr>
      </w:pPr>
    </w:p>
    <w:p w14:paraId="02934501" w14:textId="66CAEDE9" w:rsidR="00574F4B" w:rsidRDefault="00574F4B" w:rsidP="0027558A">
      <w:pPr>
        <w:rPr>
          <w:rFonts w:ascii="Arial" w:hAnsi="Arial"/>
          <w:sz w:val="22"/>
          <w:szCs w:val="22"/>
        </w:rPr>
      </w:pPr>
    </w:p>
    <w:p w14:paraId="1215E67B" w14:textId="6D37B733" w:rsidR="00574F4B" w:rsidRDefault="00574F4B" w:rsidP="0027558A">
      <w:pPr>
        <w:rPr>
          <w:rFonts w:ascii="Arial" w:hAnsi="Arial"/>
          <w:sz w:val="22"/>
          <w:szCs w:val="22"/>
        </w:rPr>
      </w:pPr>
    </w:p>
    <w:p w14:paraId="66C4D0E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42A1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4C5632B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676A1F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623E6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798C3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AB502E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FC7206E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B8B049C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339A93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60D79F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CFF2E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7C1A6A" w14:textId="32B01F17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</w:t>
      </w:r>
      <w:r>
        <w:rPr>
          <w:rFonts w:ascii="Arial" w:hAnsi="Arial"/>
          <w:sz w:val="22"/>
          <w:szCs w:val="22"/>
        </w:rPr>
        <w:tab/>
        <w:t xml:space="preserve">The highest "ridiculous" basketball shot is currently 201.4 m from the top of Maletsuyane </w:t>
      </w:r>
      <w:r>
        <w:rPr>
          <w:rFonts w:ascii="Arial" w:hAnsi="Arial"/>
          <w:sz w:val="22"/>
          <w:szCs w:val="22"/>
        </w:rPr>
        <w:tab/>
        <w:t>Falls in Lesotho.  Assuming the initial vertical velocity is zero when it is released</w:t>
      </w:r>
      <w:r w:rsidR="001629C7">
        <w:rPr>
          <w:rFonts w:ascii="Arial" w:hAnsi="Arial"/>
          <w:sz w:val="22"/>
          <w:szCs w:val="22"/>
        </w:rPr>
        <w:t xml:space="preserve"> and it takes </w:t>
      </w:r>
      <w:r w:rsidR="001629C7">
        <w:rPr>
          <w:rFonts w:ascii="Arial" w:hAnsi="Arial"/>
          <w:sz w:val="22"/>
          <w:szCs w:val="22"/>
        </w:rPr>
        <w:tab/>
        <w:t>6.41 s to fall</w:t>
      </w:r>
      <w:r>
        <w:rPr>
          <w:rFonts w:ascii="Arial" w:hAnsi="Arial"/>
          <w:sz w:val="22"/>
          <w:szCs w:val="22"/>
        </w:rPr>
        <w:t>, how fast was the ball moving vertically when it reached the ring?</w:t>
      </w:r>
      <w:r w:rsidR="00DC7BBD">
        <w:rPr>
          <w:rFonts w:ascii="Arial" w:hAnsi="Arial"/>
          <w:sz w:val="22"/>
          <w:szCs w:val="22"/>
        </w:rPr>
        <w:t xml:space="preserve">  </w:t>
      </w:r>
      <w:r w:rsidR="00B0569D">
        <w:rPr>
          <w:rFonts w:ascii="Arial" w:hAnsi="Arial"/>
          <w:sz w:val="22"/>
          <w:szCs w:val="22"/>
        </w:rPr>
        <w:t xml:space="preserve">The </w:t>
      </w:r>
      <w:r w:rsidR="001629C7">
        <w:rPr>
          <w:rFonts w:ascii="Arial" w:hAnsi="Arial"/>
          <w:sz w:val="22"/>
          <w:szCs w:val="22"/>
        </w:rPr>
        <w:tab/>
      </w:r>
      <w:r w:rsidR="00B0569D">
        <w:rPr>
          <w:rFonts w:ascii="Arial" w:hAnsi="Arial"/>
          <w:sz w:val="22"/>
          <w:szCs w:val="22"/>
        </w:rPr>
        <w:t>acceleration due to gravity is 9.80 m/s</w:t>
      </w:r>
      <w:r w:rsidR="00B0569D" w:rsidRPr="00B0569D">
        <w:rPr>
          <w:rFonts w:ascii="Arial" w:hAnsi="Arial"/>
          <w:sz w:val="22"/>
          <w:szCs w:val="22"/>
          <w:vertAlign w:val="superscript"/>
        </w:rPr>
        <w:t>2</w:t>
      </w:r>
      <w:r w:rsidR="00B0569D">
        <w:rPr>
          <w:rFonts w:ascii="Arial" w:hAnsi="Arial"/>
          <w:sz w:val="22"/>
          <w:szCs w:val="22"/>
        </w:rPr>
        <w:t xml:space="preserve">.  </w:t>
      </w:r>
      <w:r w:rsidR="00DC7BBD">
        <w:rPr>
          <w:rFonts w:ascii="Arial" w:hAnsi="Arial"/>
          <w:sz w:val="22"/>
          <w:szCs w:val="22"/>
        </w:rPr>
        <w:t>(Use v = u + at)</w:t>
      </w:r>
    </w:p>
    <w:p w14:paraId="4496A555" w14:textId="62519594" w:rsidR="00574F4B" w:rsidRDefault="00574F4B" w:rsidP="0027558A">
      <w:pPr>
        <w:rPr>
          <w:rFonts w:ascii="Arial" w:hAnsi="Arial"/>
          <w:sz w:val="22"/>
          <w:szCs w:val="22"/>
        </w:rPr>
      </w:pPr>
    </w:p>
    <w:p w14:paraId="6EE43796" w14:textId="44357A1E" w:rsidR="00574F4B" w:rsidRDefault="00574F4B" w:rsidP="0027558A">
      <w:pPr>
        <w:rPr>
          <w:rFonts w:ascii="Arial" w:hAnsi="Arial"/>
          <w:sz w:val="22"/>
          <w:szCs w:val="22"/>
        </w:rPr>
      </w:pPr>
    </w:p>
    <w:p w14:paraId="410F8474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6AC63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D843A8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D8443D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6E796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D2F07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469B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754455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86783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AF8341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8917A84" w14:textId="3E211AD2" w:rsidR="00EB35A2" w:rsidRDefault="00EB35A2" w:rsidP="0027558A">
      <w:pPr>
        <w:rPr>
          <w:rFonts w:ascii="Arial" w:hAnsi="Arial"/>
          <w:sz w:val="22"/>
          <w:szCs w:val="22"/>
        </w:rPr>
      </w:pPr>
    </w:p>
    <w:p w14:paraId="170EC8A0" w14:textId="77777777" w:rsidR="00AC23CC" w:rsidRDefault="00AC23CC" w:rsidP="0027558A">
      <w:pPr>
        <w:rPr>
          <w:rFonts w:ascii="Arial" w:hAnsi="Arial"/>
          <w:sz w:val="22"/>
          <w:szCs w:val="22"/>
        </w:rPr>
      </w:pPr>
    </w:p>
    <w:p w14:paraId="3792294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5FC6125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529A97DB" w14:textId="1DDBAE13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</w:t>
      </w:r>
      <w:r>
        <w:rPr>
          <w:rFonts w:ascii="Arial" w:hAnsi="Arial"/>
          <w:sz w:val="22"/>
          <w:szCs w:val="22"/>
        </w:rPr>
        <w:tab/>
        <w:t xml:space="preserve">An ES-3A Shadow jet moving at </w:t>
      </w:r>
      <w:r w:rsidR="00DC7BBD">
        <w:rPr>
          <w:rFonts w:ascii="Arial" w:hAnsi="Arial"/>
          <w:sz w:val="22"/>
          <w:szCs w:val="22"/>
        </w:rPr>
        <w:t>66.7 m/s</w:t>
      </w:r>
      <w:r>
        <w:rPr>
          <w:rFonts w:ascii="Arial" w:hAnsi="Arial"/>
          <w:sz w:val="22"/>
          <w:szCs w:val="22"/>
        </w:rPr>
        <w:t xml:space="preserve"> relative to an aircraft carrier lands on its flight deck </w:t>
      </w:r>
      <w:r w:rsidR="002C7297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and the tail hook snags the arresting wire, which stops the jet in 2.30 s.</w:t>
      </w:r>
      <w:r w:rsidR="002C7297"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 xml:space="preserve">Determine the </w:t>
      </w:r>
      <w:r w:rsidR="002C7297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deceleration experienced by the pilot.</w:t>
      </w:r>
      <w:r w:rsidR="00DC7BBD">
        <w:rPr>
          <w:rFonts w:ascii="Arial" w:hAnsi="Arial"/>
          <w:sz w:val="22"/>
          <w:szCs w:val="22"/>
        </w:rPr>
        <w:t xml:space="preserve">  (Use </w:t>
      </w:r>
      <w:r w:rsidR="001629C7">
        <w:rPr>
          <w:noProof/>
          <w:position w:val="-22"/>
        </w:rPr>
        <w:object w:dxaOrig="960" w:dyaOrig="580" w14:anchorId="67C177EC">
          <v:shape id="_x0000_i1026" type="#_x0000_t75" alt="" style="width:48pt;height:29.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622392487" r:id="rId9"/>
        </w:object>
      </w:r>
      <w:r w:rsidR="00DC7BBD">
        <w:t xml:space="preserve"> </w:t>
      </w:r>
      <w:r w:rsidR="00DC7BBD" w:rsidRPr="00DC7BBD">
        <w:rPr>
          <w:rFonts w:ascii="Arial" w:hAnsi="Arial" w:cs="Arial"/>
        </w:rPr>
        <w:t>)</w:t>
      </w:r>
    </w:p>
    <w:p w14:paraId="1FDE26D1" w14:textId="2883F3D9" w:rsidR="00574F4B" w:rsidRDefault="00574F4B" w:rsidP="0027558A">
      <w:pPr>
        <w:rPr>
          <w:rFonts w:ascii="Arial" w:hAnsi="Arial"/>
          <w:sz w:val="22"/>
          <w:szCs w:val="22"/>
        </w:rPr>
      </w:pPr>
    </w:p>
    <w:p w14:paraId="692E9017" w14:textId="3A5AAE67" w:rsidR="00574F4B" w:rsidRDefault="00574F4B" w:rsidP="0027558A">
      <w:pPr>
        <w:rPr>
          <w:rFonts w:ascii="Arial" w:hAnsi="Arial"/>
          <w:sz w:val="22"/>
          <w:szCs w:val="22"/>
        </w:rPr>
      </w:pPr>
    </w:p>
    <w:p w14:paraId="43E17C69" w14:textId="3C6E9D90" w:rsidR="00574F4B" w:rsidRDefault="00574F4B" w:rsidP="0027558A">
      <w:pPr>
        <w:rPr>
          <w:rFonts w:ascii="Arial" w:hAnsi="Arial"/>
          <w:sz w:val="22"/>
          <w:szCs w:val="22"/>
        </w:rPr>
      </w:pPr>
    </w:p>
    <w:p w14:paraId="039A5E1C" w14:textId="77777777" w:rsidR="00EB35A2" w:rsidRDefault="00EB35A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5D9A4DE" w14:textId="376E42F4" w:rsidR="00E56A90" w:rsidRPr="00E56A90" w:rsidRDefault="003C793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4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E56A90" w:rsidRPr="00E56A90">
        <w:rPr>
          <w:rFonts w:ascii="Arial" w:hAnsi="Arial"/>
          <w:sz w:val="22"/>
          <w:szCs w:val="22"/>
        </w:rPr>
        <w:t>Complete these statements about N</w:t>
      </w:r>
      <w:r w:rsidR="00E56A90">
        <w:rPr>
          <w:rFonts w:ascii="Arial" w:hAnsi="Arial"/>
          <w:sz w:val="22"/>
          <w:szCs w:val="22"/>
        </w:rPr>
        <w:t xml:space="preserve">ewton’s </w:t>
      </w:r>
      <w:r w:rsidR="00CE21B2">
        <w:rPr>
          <w:rFonts w:ascii="Arial" w:hAnsi="Arial"/>
          <w:sz w:val="22"/>
          <w:szCs w:val="22"/>
        </w:rPr>
        <w:t xml:space="preserve">three </w:t>
      </w:r>
      <w:r w:rsidR="00E56A90">
        <w:rPr>
          <w:rFonts w:ascii="Arial" w:hAnsi="Arial"/>
          <w:sz w:val="22"/>
          <w:szCs w:val="22"/>
        </w:rPr>
        <w:t>laws of motion</w:t>
      </w:r>
      <w:r w:rsidR="00E56A90" w:rsidRPr="00E56A90">
        <w:rPr>
          <w:rFonts w:ascii="Arial" w:hAnsi="Arial"/>
          <w:sz w:val="22"/>
          <w:szCs w:val="22"/>
        </w:rPr>
        <w:t>.</w:t>
      </w:r>
    </w:p>
    <w:p w14:paraId="0BBC0CA8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50D75BC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An object remains at rest, or will not change its speed or direction, unless ... </w:t>
      </w:r>
    </w:p>
    <w:p w14:paraId="4EDDFD45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2C42F9C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0750E1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5AAC7D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3C29A5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1BA7DDC4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5FBE212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When an unbalanced force acts on an object, the mass of an object affects ... </w:t>
      </w:r>
    </w:p>
    <w:p w14:paraId="1F736A9C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1F359BC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FC6373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423D56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37D0B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24F4A29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56A16867" w14:textId="6676BB82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>For every action, there is ...</w:t>
      </w:r>
      <w:r w:rsidR="00A62247">
        <w:rPr>
          <w:rFonts w:ascii="Arial" w:hAnsi="Arial"/>
          <w:sz w:val="22"/>
          <w:szCs w:val="22"/>
        </w:rPr>
        <w:tab/>
      </w:r>
    </w:p>
    <w:p w14:paraId="71679819" w14:textId="3403CD15" w:rsidR="00E56A90" w:rsidRDefault="00E56A90" w:rsidP="00E56A90">
      <w:pPr>
        <w:rPr>
          <w:rFonts w:ascii="Arial" w:hAnsi="Arial"/>
          <w:sz w:val="22"/>
          <w:szCs w:val="22"/>
        </w:rPr>
      </w:pPr>
    </w:p>
    <w:p w14:paraId="56DCD186" w14:textId="49A6ED48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705ED838" w14:textId="10DF709B" w:rsidR="00F931E9" w:rsidRDefault="004B0345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D3E83B3" wp14:editId="5AF3D1C1">
            <wp:simplePos x="0" y="0"/>
            <wp:positionH relativeFrom="column">
              <wp:posOffset>5478780</wp:posOffset>
            </wp:positionH>
            <wp:positionV relativeFrom="paragraph">
              <wp:posOffset>74062</wp:posOffset>
            </wp:positionV>
            <wp:extent cx="1144859" cy="909467"/>
            <wp:effectExtent l="0" t="0" r="0" b="508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4859" cy="90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9D4AF" w14:textId="2E3E3A56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580E644" w14:textId="00F90DA2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6D8CA95C" w14:textId="77777777" w:rsidR="004B0345" w:rsidRDefault="004B0345" w:rsidP="00222BC9">
      <w:pPr>
        <w:rPr>
          <w:rFonts w:ascii="Arial" w:hAnsi="Arial"/>
          <w:sz w:val="22"/>
          <w:szCs w:val="22"/>
          <w:lang w:val="en-US"/>
        </w:rPr>
      </w:pPr>
    </w:p>
    <w:p w14:paraId="3D0E6405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9D38BEB" w14:textId="7B543D47" w:rsidR="00A62247" w:rsidRPr="00E56A90" w:rsidRDefault="003C7930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5</w:t>
      </w:r>
      <w:r w:rsidR="00E56A90">
        <w:rPr>
          <w:rFonts w:ascii="Arial" w:hAnsi="Arial"/>
          <w:sz w:val="22"/>
          <w:szCs w:val="22"/>
          <w:lang w:val="en-US"/>
        </w:rPr>
        <w:t>.</w:t>
      </w:r>
      <w:r w:rsidR="00E56A90">
        <w:rPr>
          <w:rFonts w:ascii="Arial" w:hAnsi="Arial"/>
          <w:sz w:val="22"/>
          <w:szCs w:val="22"/>
          <w:lang w:val="en-US"/>
        </w:rPr>
        <w:tab/>
      </w:r>
      <w:r w:rsidR="00A62247" w:rsidRPr="00A62247">
        <w:rPr>
          <w:rFonts w:ascii="Arial" w:hAnsi="Arial"/>
          <w:sz w:val="22"/>
          <w:szCs w:val="22"/>
          <w:lang w:val="en-US"/>
        </w:rPr>
        <w:t>Complete the following table.</w:t>
      </w:r>
    </w:p>
    <w:p w14:paraId="578C9045" w14:textId="1E73EBF0" w:rsidR="000567BF" w:rsidRDefault="000567BF" w:rsidP="00222BC9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7"/>
        <w:gridCol w:w="3076"/>
        <w:gridCol w:w="3077"/>
      </w:tblGrid>
      <w:tr w:rsidR="00E56A90" w:rsidRPr="000449E2" w14:paraId="08BCBED6" w14:textId="77777777" w:rsidTr="00E56A90">
        <w:trPr>
          <w:trHeight w:val="485"/>
        </w:trPr>
        <w:tc>
          <w:tcPr>
            <w:tcW w:w="3078" w:type="dxa"/>
            <w:shd w:val="clear" w:color="auto" w:fill="D6E3BC"/>
          </w:tcPr>
          <w:p w14:paraId="2EA55CDA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Force</w:t>
            </w:r>
          </w:p>
        </w:tc>
        <w:tc>
          <w:tcPr>
            <w:tcW w:w="3078" w:type="dxa"/>
            <w:shd w:val="clear" w:color="auto" w:fill="D6E3BC"/>
          </w:tcPr>
          <w:p w14:paraId="18E7D50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Mass</w:t>
            </w:r>
          </w:p>
        </w:tc>
        <w:tc>
          <w:tcPr>
            <w:tcW w:w="3078" w:type="dxa"/>
            <w:shd w:val="clear" w:color="auto" w:fill="D6E3BC"/>
          </w:tcPr>
          <w:p w14:paraId="10E3A850" w14:textId="72F7234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Acceleration</w:t>
            </w:r>
          </w:p>
        </w:tc>
      </w:tr>
      <w:tr w:rsidR="00E56A90" w:rsidRPr="000449E2" w14:paraId="23AD285C" w14:textId="77777777" w:rsidTr="00E56A90">
        <w:trPr>
          <w:trHeight w:val="485"/>
        </w:trPr>
        <w:tc>
          <w:tcPr>
            <w:tcW w:w="3078" w:type="dxa"/>
          </w:tcPr>
          <w:p w14:paraId="4BF1CCF1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100 N</w:t>
            </w:r>
          </w:p>
        </w:tc>
        <w:tc>
          <w:tcPr>
            <w:tcW w:w="3078" w:type="dxa"/>
          </w:tcPr>
          <w:p w14:paraId="1650120B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8D0F755" w14:textId="597638C0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5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04E4AA3C" w14:textId="77777777" w:rsidTr="00E56A90">
        <w:trPr>
          <w:trHeight w:val="485"/>
        </w:trPr>
        <w:tc>
          <w:tcPr>
            <w:tcW w:w="3078" w:type="dxa"/>
          </w:tcPr>
          <w:p w14:paraId="44F218E7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6B23AB3" w14:textId="44B487F0" w:rsidR="00A62247" w:rsidRPr="000449E2" w:rsidRDefault="00E344D0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300 </w:t>
            </w:r>
            <w:r>
              <w:rPr>
                <w:rFonts w:ascii="Arial" w:hAnsi="Arial" w:cs="Arial"/>
                <w:sz w:val="22"/>
                <w:szCs w:val="22"/>
              </w:rPr>
              <w:t>k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3078" w:type="dxa"/>
          </w:tcPr>
          <w:p w14:paraId="4E82A444" w14:textId="4F151FE6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4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43A6E8BE" w14:textId="77777777" w:rsidTr="00E56A90">
        <w:trPr>
          <w:trHeight w:val="501"/>
        </w:trPr>
        <w:tc>
          <w:tcPr>
            <w:tcW w:w="3078" w:type="dxa"/>
          </w:tcPr>
          <w:p w14:paraId="536377FE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1.2 N</w:t>
            </w:r>
          </w:p>
        </w:tc>
        <w:tc>
          <w:tcPr>
            <w:tcW w:w="3078" w:type="dxa"/>
          </w:tcPr>
          <w:p w14:paraId="29FF2DF5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2 kg</w:t>
            </w:r>
          </w:p>
        </w:tc>
        <w:tc>
          <w:tcPr>
            <w:tcW w:w="3078" w:type="dxa"/>
          </w:tcPr>
          <w:p w14:paraId="3D92CBF2" w14:textId="3A1C0C33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0C978F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p w14:paraId="3CB49895" w14:textId="77777777" w:rsidR="003C7930" w:rsidRDefault="003C7930" w:rsidP="00222BC9">
      <w:pPr>
        <w:rPr>
          <w:rFonts w:ascii="Arial" w:hAnsi="Arial"/>
          <w:sz w:val="22"/>
          <w:szCs w:val="22"/>
        </w:rPr>
      </w:pPr>
    </w:p>
    <w:p w14:paraId="5987FC2D" w14:textId="16E3FEAC" w:rsidR="00790ABC" w:rsidRDefault="003C793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790ABC" w:rsidRPr="00790ABC">
        <w:rPr>
          <w:rFonts w:ascii="Arial" w:hAnsi="Arial"/>
          <w:sz w:val="22"/>
          <w:szCs w:val="22"/>
        </w:rPr>
        <w:t xml:space="preserve">Explain why the following statement is </w:t>
      </w:r>
      <w:r w:rsidR="00790ABC" w:rsidRPr="0053410B">
        <w:rPr>
          <w:rFonts w:ascii="Arial" w:hAnsi="Arial"/>
          <w:b/>
          <w:i/>
          <w:sz w:val="22"/>
          <w:szCs w:val="22"/>
        </w:rPr>
        <w:t>false</w:t>
      </w:r>
      <w:r w:rsidR="00790ABC" w:rsidRPr="00790ABC">
        <w:rPr>
          <w:rFonts w:ascii="Arial" w:hAnsi="Arial"/>
          <w:sz w:val="22"/>
          <w:szCs w:val="22"/>
        </w:rPr>
        <w:t xml:space="preserve">: </w:t>
      </w:r>
    </w:p>
    <w:p w14:paraId="35A33B4C" w14:textId="0DC4206D" w:rsidR="00E56A90" w:rsidRDefault="00790AB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790ABC">
        <w:rPr>
          <w:rFonts w:ascii="Arial" w:hAnsi="Arial"/>
          <w:i/>
          <w:sz w:val="22"/>
          <w:szCs w:val="22"/>
        </w:rPr>
        <w:t>A car travelling along a straight road has no forces acting on it</w:t>
      </w:r>
      <w:r w:rsidRPr="00790ABC">
        <w:rPr>
          <w:rFonts w:ascii="Arial" w:hAnsi="Arial"/>
          <w:sz w:val="22"/>
          <w:szCs w:val="22"/>
        </w:rPr>
        <w:t>.</w:t>
      </w:r>
    </w:p>
    <w:p w14:paraId="381C9E6F" w14:textId="77777777" w:rsidR="00790ABC" w:rsidRDefault="00790ABC" w:rsidP="00222BC9">
      <w:pPr>
        <w:rPr>
          <w:rFonts w:ascii="Arial" w:hAnsi="Arial"/>
          <w:sz w:val="22"/>
          <w:szCs w:val="22"/>
        </w:rPr>
      </w:pPr>
    </w:p>
    <w:p w14:paraId="6C1FE45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E8709D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D912DE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9A1A7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3F5CEC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80B4F37" w14:textId="3272E2C2" w:rsidR="00F931E9" w:rsidRDefault="00F931E9" w:rsidP="00222BC9">
      <w:pPr>
        <w:rPr>
          <w:rFonts w:ascii="Arial" w:hAnsi="Arial"/>
          <w:sz w:val="22"/>
          <w:szCs w:val="22"/>
        </w:rPr>
      </w:pPr>
    </w:p>
    <w:p w14:paraId="7C720B1C" w14:textId="77777777" w:rsidR="00AC23CC" w:rsidRDefault="00AC23CC" w:rsidP="00222BC9">
      <w:pPr>
        <w:rPr>
          <w:rFonts w:ascii="Arial" w:hAnsi="Arial"/>
          <w:sz w:val="22"/>
          <w:szCs w:val="22"/>
        </w:rPr>
      </w:pPr>
    </w:p>
    <w:p w14:paraId="4E22D36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14B96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CF6E1F0" w14:textId="013948AF" w:rsidR="00790ABC" w:rsidRDefault="003C793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</w:t>
      </w:r>
      <w:r w:rsidR="0069713E">
        <w:rPr>
          <w:rFonts w:ascii="Arial" w:hAnsi="Arial"/>
          <w:sz w:val="22"/>
          <w:szCs w:val="22"/>
        </w:rPr>
        <w:t>.</w:t>
      </w:r>
      <w:r w:rsidR="0069713E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Explain in terms of Newton’s First Law of Motion</w:t>
      </w:r>
      <w:r w:rsidR="00DC7BBD">
        <w:rPr>
          <w:rFonts w:ascii="Arial" w:hAnsi="Arial"/>
          <w:sz w:val="22"/>
          <w:szCs w:val="22"/>
        </w:rPr>
        <w:t xml:space="preserve"> and </w:t>
      </w:r>
      <w:r w:rsidR="00DC7BBD" w:rsidRPr="003C7930">
        <w:rPr>
          <w:rFonts w:ascii="Arial" w:hAnsi="Arial"/>
          <w:b/>
          <w:bCs/>
          <w:i/>
          <w:iCs/>
          <w:sz w:val="22"/>
          <w:szCs w:val="22"/>
        </w:rPr>
        <w:t>inertia</w:t>
      </w:r>
      <w:r w:rsidR="0069713E" w:rsidRPr="0069713E">
        <w:rPr>
          <w:rFonts w:ascii="Arial" w:hAnsi="Arial"/>
          <w:sz w:val="22"/>
          <w:szCs w:val="22"/>
        </w:rPr>
        <w:t xml:space="preserve"> why it is dangerous to have </w:t>
      </w:r>
      <w:r w:rsidR="00DC7BBD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loose objects inside a moving car.</w:t>
      </w:r>
    </w:p>
    <w:p w14:paraId="13ECA6DD" w14:textId="77777777" w:rsidR="0069713E" w:rsidRDefault="0069713E" w:rsidP="00222BC9">
      <w:pPr>
        <w:rPr>
          <w:rFonts w:ascii="Arial" w:hAnsi="Arial"/>
          <w:sz w:val="22"/>
          <w:szCs w:val="22"/>
        </w:rPr>
      </w:pPr>
    </w:p>
    <w:p w14:paraId="063FE1DA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79DDE5D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5BD73C0" w14:textId="7746E865" w:rsidR="00AC23CC" w:rsidRDefault="00AC23CC" w:rsidP="00CE4637">
      <w:pPr>
        <w:rPr>
          <w:rFonts w:ascii="Arial" w:hAnsi="Arial"/>
          <w:sz w:val="22"/>
          <w:szCs w:val="22"/>
        </w:rPr>
      </w:pPr>
    </w:p>
    <w:p w14:paraId="0001A8E2" w14:textId="487CD94A" w:rsidR="00AC23CC" w:rsidRDefault="00AC23CC" w:rsidP="00CE4637">
      <w:pPr>
        <w:rPr>
          <w:rFonts w:ascii="Arial" w:hAnsi="Arial"/>
          <w:sz w:val="22"/>
          <w:szCs w:val="22"/>
        </w:rPr>
      </w:pPr>
    </w:p>
    <w:p w14:paraId="740E7549" w14:textId="26B64196" w:rsidR="00AC23CC" w:rsidRDefault="00AC23CC" w:rsidP="00CE4637">
      <w:pPr>
        <w:rPr>
          <w:rFonts w:ascii="Arial" w:hAnsi="Arial"/>
          <w:sz w:val="22"/>
          <w:szCs w:val="22"/>
        </w:rPr>
      </w:pPr>
    </w:p>
    <w:p w14:paraId="151C1011" w14:textId="50A371A0" w:rsidR="00AC23CC" w:rsidRDefault="00AC23CC" w:rsidP="00CE4637">
      <w:pPr>
        <w:rPr>
          <w:rFonts w:ascii="Arial" w:hAnsi="Arial"/>
          <w:sz w:val="22"/>
          <w:szCs w:val="22"/>
        </w:rPr>
      </w:pPr>
    </w:p>
    <w:p w14:paraId="25C1252A" w14:textId="08433619" w:rsidR="00CE4637" w:rsidRPr="00CE4637" w:rsidRDefault="0020291C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4A4D1200" wp14:editId="64672498">
            <wp:simplePos x="0" y="0"/>
            <wp:positionH relativeFrom="column">
              <wp:posOffset>5212080</wp:posOffset>
            </wp:positionH>
            <wp:positionV relativeFrom="paragraph">
              <wp:posOffset>29210</wp:posOffset>
            </wp:positionV>
            <wp:extent cx="1225550" cy="973455"/>
            <wp:effectExtent l="0" t="0" r="6350" b="444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930">
        <w:rPr>
          <w:rFonts w:ascii="Arial" w:hAnsi="Arial"/>
          <w:sz w:val="22"/>
          <w:szCs w:val="22"/>
        </w:rPr>
        <w:t>8</w:t>
      </w:r>
      <w:r w:rsidR="00CE4637">
        <w:rPr>
          <w:rFonts w:ascii="Arial" w:hAnsi="Arial"/>
          <w:sz w:val="22"/>
          <w:szCs w:val="22"/>
        </w:rPr>
        <w:t>.</w:t>
      </w:r>
      <w:r w:rsidR="00CE4637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Use Newton’s Second Law to calculate answers for the following.</w:t>
      </w:r>
    </w:p>
    <w:p w14:paraId="759624A3" w14:textId="14F7F8A6" w:rsidR="00CE4637" w:rsidRDefault="00CE4637" w:rsidP="00CE4637">
      <w:pPr>
        <w:rPr>
          <w:rFonts w:ascii="Arial" w:hAnsi="Arial"/>
          <w:sz w:val="22"/>
          <w:szCs w:val="22"/>
        </w:rPr>
      </w:pPr>
    </w:p>
    <w:p w14:paraId="7DBB896E" w14:textId="202AE1C3" w:rsidR="00CE4637" w:rsidRPr="00CE4637" w:rsidRDefault="00CE4637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 1400 kg car accelerates at 3</w:t>
      </w:r>
      <w:r>
        <w:rPr>
          <w:rFonts w:ascii="Arial" w:hAnsi="Arial"/>
          <w:sz w:val="22"/>
          <w:szCs w:val="22"/>
        </w:rPr>
        <w:t>.0</w:t>
      </w:r>
      <w:r w:rsidRPr="00CE4637">
        <w:rPr>
          <w:rFonts w:ascii="Arial" w:hAnsi="Arial"/>
          <w:sz w:val="22"/>
          <w:szCs w:val="22"/>
        </w:rPr>
        <w:t xml:space="preserve"> m/s</w:t>
      </w:r>
      <w:r w:rsidRPr="00CE4637">
        <w:rPr>
          <w:rFonts w:ascii="Arial" w:hAnsi="Arial"/>
          <w:sz w:val="22"/>
          <w:szCs w:val="22"/>
          <w:vertAlign w:val="superscript"/>
        </w:rPr>
        <w:t>2</w:t>
      </w:r>
      <w:r w:rsidRPr="00CE4637">
        <w:rPr>
          <w:rFonts w:ascii="Arial" w:hAnsi="Arial"/>
          <w:sz w:val="22"/>
          <w:szCs w:val="22"/>
        </w:rPr>
        <w:t xml:space="preserve">. What size force is needed to </w:t>
      </w:r>
      <w:r w:rsidR="0020291C">
        <w:rPr>
          <w:rFonts w:ascii="Arial" w:hAnsi="Arial"/>
          <w:sz w:val="22"/>
          <w:szCs w:val="22"/>
        </w:rPr>
        <w:tab/>
      </w:r>
      <w:r w:rsidR="0020291C">
        <w:rPr>
          <w:rFonts w:ascii="Arial" w:hAnsi="Arial"/>
          <w:sz w:val="22"/>
          <w:szCs w:val="22"/>
        </w:rPr>
        <w:tab/>
      </w:r>
      <w:r w:rsidR="0020291C"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cause this acceleration?</w:t>
      </w:r>
    </w:p>
    <w:p w14:paraId="71660828" w14:textId="13A7EE14" w:rsidR="000449E2" w:rsidRDefault="000449E2" w:rsidP="00CE4637">
      <w:pPr>
        <w:rPr>
          <w:rFonts w:ascii="Arial" w:hAnsi="Arial"/>
          <w:sz w:val="22"/>
          <w:szCs w:val="22"/>
        </w:rPr>
      </w:pPr>
    </w:p>
    <w:p w14:paraId="7C6F3079" w14:textId="1C9B99FA" w:rsidR="00F931E9" w:rsidRDefault="00F931E9" w:rsidP="00CE4637">
      <w:pPr>
        <w:rPr>
          <w:rFonts w:ascii="Arial" w:hAnsi="Arial"/>
          <w:sz w:val="22"/>
          <w:szCs w:val="22"/>
        </w:rPr>
      </w:pPr>
    </w:p>
    <w:p w14:paraId="50A38A9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D08ADC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40FF8CDA" w14:textId="665EC976" w:rsidR="00F931E9" w:rsidRDefault="00F931E9" w:rsidP="00CE4637">
      <w:pPr>
        <w:rPr>
          <w:rFonts w:ascii="Arial" w:hAnsi="Arial"/>
          <w:sz w:val="22"/>
          <w:szCs w:val="22"/>
        </w:rPr>
      </w:pPr>
    </w:p>
    <w:p w14:paraId="26CB4DB4" w14:textId="3B90C4B9" w:rsidR="00F931E9" w:rsidRDefault="00F931E9" w:rsidP="00CE4637">
      <w:pPr>
        <w:rPr>
          <w:rFonts w:ascii="Arial" w:hAnsi="Arial"/>
          <w:sz w:val="22"/>
          <w:szCs w:val="22"/>
        </w:rPr>
      </w:pPr>
    </w:p>
    <w:p w14:paraId="6070C94E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672578B" w14:textId="73C768D1" w:rsidR="0053410B" w:rsidRDefault="0053410B" w:rsidP="00CE4637">
      <w:pPr>
        <w:rPr>
          <w:rFonts w:ascii="Arial" w:hAnsi="Arial"/>
          <w:sz w:val="22"/>
          <w:szCs w:val="22"/>
        </w:rPr>
      </w:pPr>
    </w:p>
    <w:p w14:paraId="2958B93A" w14:textId="4BC6A469" w:rsidR="00AC23CC" w:rsidRDefault="00AC23CC" w:rsidP="00CE4637">
      <w:pPr>
        <w:rPr>
          <w:rFonts w:ascii="Arial" w:hAnsi="Arial"/>
          <w:sz w:val="22"/>
          <w:szCs w:val="22"/>
        </w:rPr>
      </w:pPr>
    </w:p>
    <w:p w14:paraId="1E9E2EC8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F018D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8F5F8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21E02D1" w14:textId="392CE200" w:rsidR="000449E2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="00CE4637"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160 N causes an object to accelerate at 2</w:t>
      </w:r>
      <w:r w:rsidR="00F931E9">
        <w:rPr>
          <w:rFonts w:ascii="Arial" w:hAnsi="Arial"/>
          <w:sz w:val="22"/>
          <w:szCs w:val="22"/>
        </w:rPr>
        <w:t>.0</w:t>
      </w:r>
      <w:r w:rsidR="00CE4637" w:rsidRPr="00CE4637">
        <w:rPr>
          <w:rFonts w:ascii="Arial" w:hAnsi="Arial"/>
          <w:sz w:val="22"/>
          <w:szCs w:val="22"/>
        </w:rPr>
        <w:t xml:space="preserve"> m/s</w:t>
      </w:r>
      <w:r w:rsidR="00CE4637" w:rsidRPr="000449E2">
        <w:rPr>
          <w:rFonts w:ascii="Arial" w:hAnsi="Arial"/>
          <w:sz w:val="22"/>
          <w:szCs w:val="22"/>
          <w:vertAlign w:val="superscript"/>
        </w:rPr>
        <w:t>2</w:t>
      </w:r>
      <w:r w:rsidR="00CE4637" w:rsidRPr="00CE4637">
        <w:rPr>
          <w:rFonts w:ascii="Arial" w:hAnsi="Arial"/>
          <w:sz w:val="22"/>
          <w:szCs w:val="22"/>
        </w:rPr>
        <w:t xml:space="preserve">. What is the object’s mass? </w:t>
      </w:r>
    </w:p>
    <w:p w14:paraId="08A1365E" w14:textId="499D81C1" w:rsidR="000449E2" w:rsidRDefault="000449E2" w:rsidP="00CE4637">
      <w:pPr>
        <w:rPr>
          <w:rFonts w:ascii="Arial" w:hAnsi="Arial"/>
          <w:sz w:val="22"/>
          <w:szCs w:val="22"/>
        </w:rPr>
      </w:pPr>
    </w:p>
    <w:p w14:paraId="3F4A2A46" w14:textId="5837BF4D" w:rsidR="00F931E9" w:rsidRDefault="00F931E9" w:rsidP="00CE4637">
      <w:pPr>
        <w:rPr>
          <w:rFonts w:ascii="Arial" w:hAnsi="Arial"/>
          <w:sz w:val="22"/>
          <w:szCs w:val="22"/>
        </w:rPr>
      </w:pPr>
    </w:p>
    <w:p w14:paraId="1B44A3FC" w14:textId="1F6847F7" w:rsidR="00F931E9" w:rsidRDefault="00F931E9" w:rsidP="00CE4637">
      <w:pPr>
        <w:rPr>
          <w:rFonts w:ascii="Arial" w:hAnsi="Arial"/>
          <w:sz w:val="22"/>
          <w:szCs w:val="22"/>
        </w:rPr>
      </w:pPr>
    </w:p>
    <w:p w14:paraId="3353CB3F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0A8FB6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DC1EEF1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B9565E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3F880CB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1F71E582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F7E6625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F2182F0" w14:textId="3F8224FD" w:rsidR="00F931E9" w:rsidRDefault="00F931E9" w:rsidP="00CE4637">
      <w:pPr>
        <w:rPr>
          <w:rFonts w:ascii="Arial" w:hAnsi="Arial"/>
          <w:sz w:val="22"/>
          <w:szCs w:val="22"/>
        </w:rPr>
      </w:pPr>
    </w:p>
    <w:p w14:paraId="23A927CD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8CA3A6F" w14:textId="087E0813" w:rsidR="0069713E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210 N acts on a mass of 70 kg. What is the acceleration?</w:t>
      </w:r>
    </w:p>
    <w:p w14:paraId="43DB1768" w14:textId="5B3DBFAA" w:rsidR="0053410B" w:rsidRDefault="0053410B" w:rsidP="00CE4637">
      <w:pPr>
        <w:rPr>
          <w:rFonts w:ascii="Arial" w:hAnsi="Arial"/>
          <w:sz w:val="22"/>
          <w:szCs w:val="22"/>
        </w:rPr>
      </w:pPr>
    </w:p>
    <w:p w14:paraId="471DB96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A5DE52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F2DE3DC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E8B5A1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80ED10C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07DEBBE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56C81ED7" w14:textId="7453AED3" w:rsidR="00AC23CC" w:rsidRDefault="00AC23CC" w:rsidP="00CE4637">
      <w:pPr>
        <w:rPr>
          <w:rFonts w:ascii="Arial" w:hAnsi="Arial"/>
          <w:sz w:val="22"/>
          <w:szCs w:val="22"/>
        </w:rPr>
      </w:pPr>
    </w:p>
    <w:p w14:paraId="4966BA08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1F47CA" w14:textId="65591E9D" w:rsidR="00AC23CC" w:rsidRDefault="00AC23CC" w:rsidP="00CE4637">
      <w:pPr>
        <w:rPr>
          <w:rFonts w:ascii="Arial" w:hAnsi="Arial"/>
          <w:sz w:val="22"/>
          <w:szCs w:val="22"/>
        </w:rPr>
      </w:pPr>
    </w:p>
    <w:p w14:paraId="26F84D3F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4417131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51A6793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0A21F867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E6D7B57" w14:textId="0C918292" w:rsidR="00D33FAF" w:rsidRDefault="003C79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9</w:t>
      </w:r>
      <w:r w:rsidR="00DA519C">
        <w:rPr>
          <w:rFonts w:ascii="Arial" w:hAnsi="Arial"/>
          <w:sz w:val="22"/>
          <w:szCs w:val="22"/>
        </w:rPr>
        <w:t>.</w:t>
      </w:r>
      <w:r w:rsidR="00DA519C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ab/>
        <w:t xml:space="preserve">Explain the difference between </w:t>
      </w:r>
      <w:r w:rsidR="00D33FAF" w:rsidRPr="00D33FAF">
        <w:rPr>
          <w:b/>
          <w:i/>
          <w:vanish/>
          <w:sz w:val="22"/>
          <w:szCs w:val="22"/>
        </w:rPr>
        <w:t>mass</w:t>
      </w:r>
      <w:r w:rsidR="00D33FAF" w:rsidRPr="00D33FAF">
        <w:rPr>
          <w:vanish/>
          <w:sz w:val="22"/>
          <w:szCs w:val="22"/>
        </w:rPr>
        <w:t xml:space="preserve"> and </w:t>
      </w:r>
      <w:r w:rsidR="00D33FAF" w:rsidRPr="00D33FAF">
        <w:rPr>
          <w:b/>
          <w:i/>
          <w:vanish/>
          <w:sz w:val="22"/>
          <w:szCs w:val="22"/>
        </w:rPr>
        <w:t>weight</w:t>
      </w:r>
      <w:r w:rsidR="00D33FAF" w:rsidRPr="00D33FAF">
        <w:rPr>
          <w:vanish/>
          <w:sz w:val="22"/>
          <w:szCs w:val="22"/>
        </w:rPr>
        <w:t xml:space="preserve">.  Give an example to help your </w:t>
      </w:r>
      <w:r w:rsidR="00DC7BBD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 xml:space="preserve">Explain the difference between </w:t>
      </w:r>
      <w:r w:rsidR="00D33FAF" w:rsidRPr="00D33FAF">
        <w:rPr>
          <w:rFonts w:ascii="Arial" w:hAnsi="Arial"/>
          <w:b/>
          <w:i/>
          <w:sz w:val="22"/>
          <w:szCs w:val="22"/>
        </w:rPr>
        <w:t>mass</w:t>
      </w:r>
      <w:r w:rsidR="00D33FAF" w:rsidRPr="00D33FAF">
        <w:rPr>
          <w:rFonts w:ascii="Arial" w:hAnsi="Arial"/>
          <w:sz w:val="22"/>
          <w:szCs w:val="22"/>
        </w:rPr>
        <w:t xml:space="preserve"> and </w:t>
      </w:r>
      <w:r w:rsidR="00D33FAF" w:rsidRPr="00D33FAF">
        <w:rPr>
          <w:rFonts w:ascii="Arial" w:hAnsi="Arial"/>
          <w:b/>
          <w:i/>
          <w:sz w:val="22"/>
          <w:szCs w:val="22"/>
        </w:rPr>
        <w:t>weight</w:t>
      </w:r>
      <w:r w:rsidR="00D33FAF" w:rsidRPr="00D33FAF">
        <w:rPr>
          <w:rFonts w:ascii="Arial" w:hAnsi="Arial"/>
          <w:sz w:val="22"/>
          <w:szCs w:val="22"/>
        </w:rPr>
        <w:t>.  Give an example to help your</w:t>
      </w:r>
      <w:r w:rsidR="00D33FAF">
        <w:rPr>
          <w:rFonts w:ascii="Arial" w:hAnsi="Arial"/>
          <w:sz w:val="22"/>
          <w:szCs w:val="22"/>
        </w:rPr>
        <w:t xml:space="preserve"> </w:t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explanation.</w:t>
      </w:r>
    </w:p>
    <w:p w14:paraId="33552FE7" w14:textId="0493A734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47F4F73" w14:textId="5E4EB359" w:rsidR="00206916" w:rsidRDefault="00206916" w:rsidP="00D33FAF">
      <w:pPr>
        <w:rPr>
          <w:rFonts w:ascii="Arial" w:hAnsi="Arial"/>
          <w:sz w:val="22"/>
          <w:szCs w:val="22"/>
        </w:rPr>
      </w:pPr>
    </w:p>
    <w:p w14:paraId="4317AC7B" w14:textId="3DD129DA" w:rsidR="00206916" w:rsidRDefault="00206916" w:rsidP="00D33FAF">
      <w:pPr>
        <w:rPr>
          <w:rFonts w:ascii="Arial" w:hAnsi="Arial"/>
          <w:sz w:val="22"/>
          <w:szCs w:val="22"/>
        </w:rPr>
      </w:pPr>
    </w:p>
    <w:p w14:paraId="7E40C7A1" w14:textId="2A86F886" w:rsidR="00206916" w:rsidRDefault="00206916" w:rsidP="00D33FAF">
      <w:pPr>
        <w:rPr>
          <w:rFonts w:ascii="Arial" w:hAnsi="Arial"/>
          <w:sz w:val="22"/>
          <w:szCs w:val="22"/>
        </w:rPr>
      </w:pPr>
    </w:p>
    <w:p w14:paraId="55EE0414" w14:textId="3B031378" w:rsidR="00206916" w:rsidRDefault="00206916" w:rsidP="00D33FAF">
      <w:pPr>
        <w:rPr>
          <w:rFonts w:ascii="Arial" w:hAnsi="Arial"/>
          <w:sz w:val="22"/>
          <w:szCs w:val="22"/>
        </w:rPr>
      </w:pPr>
    </w:p>
    <w:p w14:paraId="271F4C95" w14:textId="46A88087" w:rsidR="00206916" w:rsidRDefault="00206916" w:rsidP="00D33FAF">
      <w:pPr>
        <w:rPr>
          <w:rFonts w:ascii="Arial" w:hAnsi="Arial"/>
          <w:sz w:val="22"/>
          <w:szCs w:val="22"/>
        </w:rPr>
      </w:pPr>
    </w:p>
    <w:p w14:paraId="76C9B762" w14:textId="0929BC4E" w:rsidR="00206916" w:rsidRDefault="00206916" w:rsidP="00D33FAF">
      <w:pPr>
        <w:rPr>
          <w:rFonts w:ascii="Arial" w:hAnsi="Arial"/>
          <w:sz w:val="22"/>
          <w:szCs w:val="22"/>
        </w:rPr>
      </w:pPr>
    </w:p>
    <w:p w14:paraId="59EC1712" w14:textId="5B39E651" w:rsidR="003E7851" w:rsidRDefault="003E7851" w:rsidP="00D33FAF">
      <w:pPr>
        <w:rPr>
          <w:rFonts w:ascii="Arial" w:hAnsi="Arial"/>
          <w:sz w:val="22"/>
          <w:szCs w:val="22"/>
        </w:rPr>
      </w:pPr>
    </w:p>
    <w:p w14:paraId="662B62A1" w14:textId="045A3B09" w:rsidR="00206916" w:rsidRDefault="00206916" w:rsidP="00D33FAF">
      <w:pPr>
        <w:rPr>
          <w:rFonts w:ascii="Arial" w:hAnsi="Arial"/>
          <w:sz w:val="22"/>
          <w:szCs w:val="22"/>
        </w:rPr>
      </w:pPr>
    </w:p>
    <w:p w14:paraId="2973B752" w14:textId="490A5358" w:rsidR="00206916" w:rsidRDefault="00206916" w:rsidP="00D33FAF">
      <w:pPr>
        <w:rPr>
          <w:rFonts w:ascii="Arial" w:hAnsi="Arial"/>
          <w:sz w:val="22"/>
          <w:szCs w:val="22"/>
        </w:rPr>
      </w:pPr>
    </w:p>
    <w:p w14:paraId="54E85485" w14:textId="02C5A67E" w:rsidR="00D33FAF" w:rsidRDefault="0020291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06538C56" wp14:editId="5583256B">
            <wp:simplePos x="0" y="0"/>
            <wp:positionH relativeFrom="column">
              <wp:posOffset>5449865</wp:posOffset>
            </wp:positionH>
            <wp:positionV relativeFrom="paragraph">
              <wp:posOffset>27971</wp:posOffset>
            </wp:positionV>
            <wp:extent cx="1256371" cy="1130133"/>
            <wp:effectExtent l="0" t="0" r="1270" b="63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9-06-15 at 12.36.42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6371" cy="113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FAF" w:rsidRPr="00D33FAF">
        <w:rPr>
          <w:rFonts w:ascii="Arial" w:hAnsi="Arial"/>
          <w:sz w:val="22"/>
          <w:szCs w:val="22"/>
        </w:rPr>
        <w:tab/>
        <w:t>(b)</w:t>
      </w:r>
      <w:r w:rsidR="00D33FAF" w:rsidRPr="00D33FAF">
        <w:rPr>
          <w:rFonts w:ascii="Arial" w:hAnsi="Arial"/>
          <w:sz w:val="22"/>
          <w:szCs w:val="22"/>
        </w:rPr>
        <w:tab/>
        <w:t>The acceleration due to gravity on Jupiter is 22.5 m</w:t>
      </w:r>
      <w:r w:rsidR="00DF0165">
        <w:rPr>
          <w:rFonts w:ascii="Arial" w:hAnsi="Arial"/>
          <w:sz w:val="22"/>
          <w:szCs w:val="22"/>
        </w:rPr>
        <w:t>/</w:t>
      </w:r>
      <w:r w:rsidR="00D33FAF" w:rsidRPr="00D33FAF">
        <w:rPr>
          <w:rFonts w:ascii="Arial" w:hAnsi="Arial"/>
          <w:sz w:val="22"/>
          <w:szCs w:val="22"/>
        </w:rPr>
        <w:t>s</w:t>
      </w:r>
      <w:r w:rsidR="00DF0165">
        <w:rPr>
          <w:rFonts w:ascii="Arial" w:hAnsi="Arial"/>
          <w:sz w:val="22"/>
          <w:szCs w:val="22"/>
          <w:vertAlign w:val="superscript"/>
        </w:rPr>
        <w:t>2</w:t>
      </w:r>
      <w:r w:rsidR="00D33FAF" w:rsidRPr="00D33FAF">
        <w:rPr>
          <w:rFonts w:ascii="Arial" w:hAnsi="Arial"/>
          <w:sz w:val="22"/>
          <w:szCs w:val="22"/>
        </w:rPr>
        <w:t xml:space="preserve">.  Calculate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weight of a 4</w:t>
      </w:r>
      <w:r w:rsidR="00DF0165">
        <w:rPr>
          <w:rFonts w:ascii="Arial" w:hAnsi="Arial"/>
          <w:sz w:val="22"/>
          <w:szCs w:val="22"/>
        </w:rPr>
        <w:t xml:space="preserve">50 </w:t>
      </w:r>
      <w:r w:rsidR="00D33FAF" w:rsidRPr="00D33FAF">
        <w:rPr>
          <w:rFonts w:ascii="Arial" w:hAnsi="Arial"/>
          <w:sz w:val="22"/>
          <w:szCs w:val="22"/>
        </w:rPr>
        <w:t>kg object on Jupiter.</w:t>
      </w:r>
    </w:p>
    <w:p w14:paraId="661B8A61" w14:textId="73E93B7B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53780779" w14:textId="06340178" w:rsidR="00EE7F9D" w:rsidRDefault="00EE7F9D" w:rsidP="00D33FAF">
      <w:pPr>
        <w:rPr>
          <w:rFonts w:ascii="Arial" w:hAnsi="Arial"/>
          <w:sz w:val="22"/>
          <w:szCs w:val="22"/>
        </w:rPr>
      </w:pPr>
    </w:p>
    <w:p w14:paraId="6D70594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3C2811E6" w14:textId="1B76C359" w:rsidR="00EE7F9D" w:rsidRDefault="00EE7F9D" w:rsidP="00D33FAF">
      <w:pPr>
        <w:rPr>
          <w:rFonts w:ascii="Arial" w:hAnsi="Arial"/>
          <w:sz w:val="22"/>
          <w:szCs w:val="22"/>
        </w:rPr>
      </w:pPr>
    </w:p>
    <w:p w14:paraId="0120D12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6DA6D9F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8647F2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53360525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EEA8DCE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4D7ADDE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793163F5" w14:textId="2EAD7151" w:rsidR="00EE7F9D" w:rsidRDefault="00EE7F9D" w:rsidP="00D33FAF">
      <w:pPr>
        <w:rPr>
          <w:rFonts w:ascii="Arial" w:hAnsi="Arial"/>
          <w:sz w:val="22"/>
          <w:szCs w:val="22"/>
        </w:rPr>
      </w:pPr>
    </w:p>
    <w:p w14:paraId="41366EA0" w14:textId="77777777" w:rsidR="004B0345" w:rsidRDefault="004B0345" w:rsidP="00D33FAF">
      <w:pPr>
        <w:rPr>
          <w:rFonts w:ascii="Arial" w:hAnsi="Arial"/>
          <w:sz w:val="22"/>
          <w:szCs w:val="22"/>
        </w:rPr>
      </w:pPr>
    </w:p>
    <w:p w14:paraId="5696AB4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758E4CA3" w14:textId="171A8F0F" w:rsidR="00D33FAF" w:rsidRP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C7930">
        <w:rPr>
          <w:rFonts w:ascii="Arial" w:hAnsi="Arial"/>
          <w:sz w:val="22"/>
          <w:szCs w:val="22"/>
        </w:rPr>
        <w:t>0</w:t>
      </w:r>
      <w:r w:rsidR="00D33FAF">
        <w:rPr>
          <w:rFonts w:ascii="Arial" w:hAnsi="Arial"/>
          <w:sz w:val="22"/>
          <w:szCs w:val="22"/>
        </w:rPr>
        <w:t>.</w:t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Consider the forces acting on a body of mass 40 kg resting on a frictionless surface.</w:t>
      </w:r>
    </w:p>
    <w:p w14:paraId="04978DB1" w14:textId="77777777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 </w:t>
      </w:r>
      <w:r w:rsidRPr="00D33FAF">
        <w:rPr>
          <w:rFonts w:ascii="Arial" w:hAnsi="Arial"/>
          <w:sz w:val="22"/>
          <w:szCs w:val="22"/>
        </w:rPr>
        <w:tab/>
      </w:r>
    </w:p>
    <w:p w14:paraId="1437C584" w14:textId="1CF70F2E" w:rsidR="00D33FAF" w:rsidRP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(a)</w:t>
      </w:r>
      <w:r w:rsidRPr="00D33FAF">
        <w:rPr>
          <w:rFonts w:ascii="Arial" w:hAnsi="Arial"/>
          <w:sz w:val="22"/>
          <w:szCs w:val="22"/>
        </w:rPr>
        <w:tab/>
        <w:t>Calculate the net force acting on the body.</w:t>
      </w:r>
    </w:p>
    <w:p w14:paraId="3AA1139F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507A9D38" w14:textId="70878DB4" w:rsidR="00D33FAF" w:rsidRPr="00D33FAF" w:rsidRDefault="00D33FAF" w:rsidP="00D33FAF">
      <w:pPr>
        <w:jc w:val="center"/>
        <w:rPr>
          <w:rFonts w:ascii="Arial" w:hAnsi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01D77819" wp14:editId="42271619">
            <wp:extent cx="3569970" cy="577850"/>
            <wp:effectExtent l="0" t="0" r="0" b="0"/>
            <wp:docPr id="9" name="Picture 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AC0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70507D36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338D20D7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831A3D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16B208A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452D945C" w14:textId="6893A4F5" w:rsidR="007C476F" w:rsidRDefault="003C79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6F41BAF3" wp14:editId="6001991D">
            <wp:simplePos x="0" y="0"/>
            <wp:positionH relativeFrom="column">
              <wp:posOffset>5062220</wp:posOffset>
            </wp:positionH>
            <wp:positionV relativeFrom="paragraph">
              <wp:posOffset>14011</wp:posOffset>
            </wp:positionV>
            <wp:extent cx="1225550" cy="973455"/>
            <wp:effectExtent l="0" t="0" r="6350" b="444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7FAE6" w14:textId="526464C7" w:rsidR="00206916" w:rsidRDefault="00206916" w:rsidP="00D33FAF">
      <w:pPr>
        <w:rPr>
          <w:rFonts w:ascii="Arial" w:hAnsi="Arial"/>
          <w:sz w:val="22"/>
          <w:szCs w:val="22"/>
        </w:rPr>
      </w:pPr>
    </w:p>
    <w:p w14:paraId="5AE079ED" w14:textId="474CCE50" w:rsid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(b)</w:t>
      </w:r>
      <w:r w:rsidRPr="00D33FAF">
        <w:rPr>
          <w:rFonts w:ascii="Arial" w:hAnsi="Arial"/>
          <w:sz w:val="22"/>
          <w:szCs w:val="22"/>
        </w:rPr>
        <w:tab/>
        <w:t>Calculate the acceleration of the body.</w:t>
      </w:r>
    </w:p>
    <w:p w14:paraId="0867E012" w14:textId="3B956CA4" w:rsidR="00D33FAF" w:rsidRDefault="00D33FAF" w:rsidP="00D33FAF">
      <w:pPr>
        <w:rPr>
          <w:rFonts w:ascii="Arial" w:hAnsi="Arial"/>
          <w:sz w:val="22"/>
          <w:szCs w:val="22"/>
        </w:rPr>
      </w:pPr>
    </w:p>
    <w:p w14:paraId="37112A70" w14:textId="2004995E" w:rsidR="00206916" w:rsidRDefault="00206916" w:rsidP="00D33FAF">
      <w:pPr>
        <w:rPr>
          <w:rFonts w:ascii="Arial" w:hAnsi="Arial"/>
          <w:sz w:val="22"/>
          <w:szCs w:val="22"/>
        </w:rPr>
      </w:pPr>
    </w:p>
    <w:p w14:paraId="2895DF35" w14:textId="61AC3534" w:rsidR="00206916" w:rsidRDefault="00206916" w:rsidP="00D33FAF">
      <w:pPr>
        <w:rPr>
          <w:rFonts w:ascii="Arial" w:hAnsi="Arial"/>
          <w:sz w:val="22"/>
          <w:szCs w:val="22"/>
        </w:rPr>
      </w:pPr>
    </w:p>
    <w:p w14:paraId="18A0C9E6" w14:textId="07F6F00F" w:rsidR="00206916" w:rsidRDefault="00206916" w:rsidP="00D33FAF">
      <w:pPr>
        <w:rPr>
          <w:rFonts w:ascii="Arial" w:hAnsi="Arial"/>
          <w:sz w:val="22"/>
          <w:szCs w:val="22"/>
        </w:rPr>
      </w:pPr>
    </w:p>
    <w:p w14:paraId="6B6E4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BEEBD8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76A76C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A5BFB8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FF51C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5CC4557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88D1A6E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83BE985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602CA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188EC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0BC172" w14:textId="529F00D5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C7930">
        <w:rPr>
          <w:rFonts w:ascii="Arial" w:hAnsi="Arial"/>
          <w:sz w:val="22"/>
          <w:szCs w:val="22"/>
        </w:rPr>
        <w:t>1</w:t>
      </w:r>
      <w:r w:rsidR="002D7695">
        <w:rPr>
          <w:rFonts w:ascii="Arial" w:hAnsi="Arial"/>
          <w:sz w:val="22"/>
          <w:szCs w:val="22"/>
        </w:rPr>
        <w:t>.</w:t>
      </w:r>
      <w:r w:rsidR="002D7695">
        <w:rPr>
          <w:rFonts w:ascii="Arial" w:hAnsi="Arial"/>
          <w:sz w:val="22"/>
          <w:szCs w:val="22"/>
        </w:rPr>
        <w:tab/>
      </w:r>
      <w:r w:rsidR="00BE0830">
        <w:rPr>
          <w:rFonts w:ascii="Arial" w:hAnsi="Arial"/>
          <w:sz w:val="22"/>
          <w:szCs w:val="22"/>
        </w:rPr>
        <w:t xml:space="preserve">What is the difference between a </w:t>
      </w:r>
      <w:r w:rsidR="00BE0830" w:rsidRPr="00BE0830">
        <w:rPr>
          <w:rFonts w:ascii="Arial" w:hAnsi="Arial"/>
          <w:b/>
          <w:i/>
          <w:sz w:val="22"/>
          <w:szCs w:val="22"/>
        </w:rPr>
        <w:t>primary safety feature</w:t>
      </w:r>
      <w:r w:rsidR="00BE0830">
        <w:rPr>
          <w:rFonts w:ascii="Arial" w:hAnsi="Arial"/>
          <w:sz w:val="22"/>
          <w:szCs w:val="22"/>
        </w:rPr>
        <w:t xml:space="preserve"> and a </w:t>
      </w:r>
      <w:r w:rsidR="00BE0830" w:rsidRPr="00BE0830">
        <w:rPr>
          <w:rFonts w:ascii="Arial" w:hAnsi="Arial"/>
          <w:b/>
          <w:i/>
          <w:sz w:val="22"/>
          <w:szCs w:val="22"/>
        </w:rPr>
        <w:t>secondary safety feature</w:t>
      </w:r>
      <w:r w:rsidR="00BE0830">
        <w:rPr>
          <w:rFonts w:ascii="Arial" w:hAnsi="Arial"/>
          <w:sz w:val="22"/>
          <w:szCs w:val="22"/>
        </w:rPr>
        <w:t>?</w:t>
      </w:r>
    </w:p>
    <w:p w14:paraId="49CE3715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D29F36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D6ACBF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51ED87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B63D129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F5BC9A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9ABA71A" w14:textId="77777777" w:rsidR="003C7930" w:rsidRDefault="003C793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61F0357" w14:textId="500C9B19" w:rsidR="00BE0830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1</w:t>
      </w:r>
      <w:r w:rsidR="003C7930">
        <w:rPr>
          <w:rFonts w:ascii="Arial" w:hAnsi="Arial"/>
          <w:sz w:val="22"/>
          <w:szCs w:val="22"/>
        </w:rPr>
        <w:t>2</w:t>
      </w:r>
      <w:r w:rsidR="00BE0830">
        <w:rPr>
          <w:rFonts w:ascii="Arial" w:hAnsi="Arial"/>
          <w:sz w:val="22"/>
          <w:szCs w:val="22"/>
        </w:rPr>
        <w:t>.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By increasing the time over which a collision occurs, the force of the impact on a car and its 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passengers can be decreased. </w:t>
      </w:r>
    </w:p>
    <w:p w14:paraId="31EEF24B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8F3AECA" w14:textId="5FAAB4ED" w:rsidR="00BE0830" w:rsidRDefault="00BE08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 xml:space="preserve">List and describe at least </w:t>
      </w:r>
      <w:r w:rsidRPr="00BE0830">
        <w:rPr>
          <w:rFonts w:ascii="Arial" w:hAnsi="Arial"/>
          <w:b/>
          <w:i/>
          <w:sz w:val="22"/>
          <w:szCs w:val="22"/>
        </w:rPr>
        <w:t>two safety features</w:t>
      </w:r>
      <w:r w:rsidRPr="00BE0830">
        <w:rPr>
          <w:rFonts w:ascii="Arial" w:hAnsi="Arial"/>
          <w:sz w:val="22"/>
          <w:szCs w:val="22"/>
        </w:rPr>
        <w:t xml:space="preserve"> of a car that decrease the force of impact in </w:t>
      </w: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>this way.</w:t>
      </w:r>
    </w:p>
    <w:p w14:paraId="32EBD0C6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14A81ED7" w14:textId="394C4CF1" w:rsidR="00D33FAF" w:rsidRDefault="00D33FAF" w:rsidP="00D33FAF">
      <w:pPr>
        <w:rPr>
          <w:rFonts w:ascii="Arial" w:hAnsi="Arial"/>
          <w:sz w:val="22"/>
          <w:szCs w:val="22"/>
        </w:rPr>
      </w:pPr>
    </w:p>
    <w:p w14:paraId="60BCFA2E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3F7C35EE" w14:textId="10F21104" w:rsidR="00D646DE" w:rsidRPr="00D646DE" w:rsidRDefault="00D646DE" w:rsidP="00D646DE">
      <w:pPr>
        <w:rPr>
          <w:rFonts w:ascii="Arial" w:hAnsi="Arial"/>
          <w:sz w:val="22"/>
          <w:szCs w:val="22"/>
        </w:rPr>
      </w:pPr>
    </w:p>
    <w:p w14:paraId="0718D929" w14:textId="75CBA75E" w:rsidR="001A705B" w:rsidRPr="00012762" w:rsidRDefault="001A705B" w:rsidP="00CE4637">
      <w:pPr>
        <w:rPr>
          <w:rFonts w:ascii="Arial" w:hAnsi="Arial"/>
          <w:sz w:val="22"/>
          <w:szCs w:val="22"/>
        </w:rPr>
      </w:pPr>
    </w:p>
    <w:sectPr w:rsidR="001A705B" w:rsidRPr="00012762" w:rsidSect="00DA5783">
      <w:footerReference w:type="even" r:id="rId13"/>
      <w:footerReference w:type="default" r:id="rId14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10725B"/>
    <w:rsid w:val="00116D84"/>
    <w:rsid w:val="001629C7"/>
    <w:rsid w:val="001A705B"/>
    <w:rsid w:val="0020291C"/>
    <w:rsid w:val="00206916"/>
    <w:rsid w:val="00210026"/>
    <w:rsid w:val="00222BC9"/>
    <w:rsid w:val="0027558A"/>
    <w:rsid w:val="002C7297"/>
    <w:rsid w:val="002D7695"/>
    <w:rsid w:val="00371449"/>
    <w:rsid w:val="003C27AC"/>
    <w:rsid w:val="003C7930"/>
    <w:rsid w:val="003D11C3"/>
    <w:rsid w:val="003D6195"/>
    <w:rsid w:val="003E7851"/>
    <w:rsid w:val="004B0345"/>
    <w:rsid w:val="0053410B"/>
    <w:rsid w:val="00574F4B"/>
    <w:rsid w:val="005872A5"/>
    <w:rsid w:val="0069713E"/>
    <w:rsid w:val="00772707"/>
    <w:rsid w:val="00790ABC"/>
    <w:rsid w:val="007C476F"/>
    <w:rsid w:val="008867D4"/>
    <w:rsid w:val="00967719"/>
    <w:rsid w:val="00A62247"/>
    <w:rsid w:val="00AC23CC"/>
    <w:rsid w:val="00B046FC"/>
    <w:rsid w:val="00B0569D"/>
    <w:rsid w:val="00B81532"/>
    <w:rsid w:val="00BE0830"/>
    <w:rsid w:val="00BF67FC"/>
    <w:rsid w:val="00CD4CC1"/>
    <w:rsid w:val="00CE21B2"/>
    <w:rsid w:val="00CE4637"/>
    <w:rsid w:val="00D33FAF"/>
    <w:rsid w:val="00D41C71"/>
    <w:rsid w:val="00D53FD5"/>
    <w:rsid w:val="00D646DE"/>
    <w:rsid w:val="00DA519C"/>
    <w:rsid w:val="00DA5783"/>
    <w:rsid w:val="00DC7BBD"/>
    <w:rsid w:val="00DE3D61"/>
    <w:rsid w:val="00DF0165"/>
    <w:rsid w:val="00E344D0"/>
    <w:rsid w:val="00E56A90"/>
    <w:rsid w:val="00EB35A2"/>
    <w:rsid w:val="00EE7F9D"/>
    <w:rsid w:val="00F22570"/>
    <w:rsid w:val="00F82251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11</TotalTime>
  <Pages>5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8</cp:revision>
  <cp:lastPrinted>2019-06-15T04:18:00Z</cp:lastPrinted>
  <dcterms:created xsi:type="dcterms:W3CDTF">2019-06-15T04:51:00Z</dcterms:created>
  <dcterms:modified xsi:type="dcterms:W3CDTF">2019-06-18T11:48:00Z</dcterms:modified>
</cp:coreProperties>
</file>