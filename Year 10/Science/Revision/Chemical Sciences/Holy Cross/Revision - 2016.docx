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02FEF" w14:textId="77777777" w:rsidR="007B641E" w:rsidRPr="00E77240" w:rsidRDefault="007B641E" w:rsidP="003C325B">
      <w:pPr>
        <w:jc w:val="center"/>
        <w:rPr>
          <w:rFonts w:ascii="Arial" w:hAnsi="Arial" w:cs="Arial"/>
          <w:b/>
        </w:rPr>
      </w:pPr>
      <w:r w:rsidRPr="00E77240">
        <w:rPr>
          <w:rFonts w:ascii="Arial" w:hAnsi="Arial" w:cs="Arial"/>
          <w:b/>
        </w:rPr>
        <w:t>YEAR 10 SCIENCE</w:t>
      </w:r>
      <w:r w:rsidR="00420A7D" w:rsidRPr="00E77240">
        <w:rPr>
          <w:rFonts w:ascii="Arial" w:hAnsi="Arial" w:cs="Arial"/>
          <w:b/>
        </w:rPr>
        <w:t xml:space="preserve"> </w:t>
      </w:r>
      <w:r w:rsidR="0043176A" w:rsidRPr="00E77240">
        <w:rPr>
          <w:rFonts w:ascii="Arial" w:hAnsi="Arial" w:cs="Arial"/>
          <w:b/>
        </w:rPr>
        <w:t>(GENERAL)</w:t>
      </w:r>
    </w:p>
    <w:p w14:paraId="681BB113" w14:textId="77777777" w:rsidR="007B641E" w:rsidRPr="00E77240" w:rsidRDefault="0043176A" w:rsidP="003C325B">
      <w:pPr>
        <w:jc w:val="center"/>
        <w:rPr>
          <w:rFonts w:ascii="Arial" w:hAnsi="Arial" w:cs="Arial"/>
          <w:b/>
        </w:rPr>
      </w:pPr>
      <w:r w:rsidRPr="00E77240">
        <w:rPr>
          <w:rFonts w:ascii="Arial" w:hAnsi="Arial" w:cs="Arial"/>
          <w:b/>
        </w:rPr>
        <w:t>CHEMICAL SCIENCE</w:t>
      </w:r>
    </w:p>
    <w:p w14:paraId="09650A29" w14:textId="77777777" w:rsidR="007B641E" w:rsidRPr="00E77240" w:rsidRDefault="007B641E" w:rsidP="003C325B">
      <w:pPr>
        <w:jc w:val="center"/>
        <w:rPr>
          <w:rFonts w:ascii="Arial" w:hAnsi="Arial" w:cs="Arial"/>
          <w:b/>
        </w:rPr>
      </w:pPr>
      <w:r w:rsidRPr="00E77240">
        <w:rPr>
          <w:rFonts w:ascii="Arial" w:hAnsi="Arial" w:cs="Arial"/>
          <w:b/>
        </w:rPr>
        <w:t>REVISION - ATOMIC STRUCTURE, FORMULAE, EQUATIONS</w:t>
      </w:r>
    </w:p>
    <w:p w14:paraId="04437BB9" w14:textId="77777777" w:rsidR="007B641E" w:rsidRPr="00E77240" w:rsidRDefault="007B641E" w:rsidP="003C325B">
      <w:pPr>
        <w:rPr>
          <w:rFonts w:ascii="Arial" w:hAnsi="Arial" w:cs="Arial"/>
        </w:rPr>
      </w:pPr>
    </w:p>
    <w:p w14:paraId="2BEE1DDB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>1.</w:t>
      </w:r>
      <w:r w:rsidRPr="00E77240">
        <w:rPr>
          <w:rFonts w:ascii="Arial" w:hAnsi="Arial" w:cs="Arial"/>
        </w:rPr>
        <w:tab/>
        <w:t>The periodic table is useful for chemists as it arranges the elements in a particular way.</w:t>
      </w:r>
    </w:p>
    <w:p w14:paraId="68FC367E" w14:textId="77777777" w:rsidR="00501AA4" w:rsidRPr="00E77240" w:rsidRDefault="00501AA4" w:rsidP="003C325B">
      <w:pPr>
        <w:rPr>
          <w:rFonts w:ascii="Arial" w:hAnsi="Arial" w:cs="Arial"/>
        </w:rPr>
      </w:pPr>
    </w:p>
    <w:p w14:paraId="2EC37B1B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  <w:t>What is a group?</w:t>
      </w:r>
    </w:p>
    <w:p w14:paraId="1C5693E7" w14:textId="77777777" w:rsidR="00501AA4" w:rsidRPr="00E77240" w:rsidRDefault="00501AA4" w:rsidP="003C325B">
      <w:pPr>
        <w:rPr>
          <w:rFonts w:ascii="Arial" w:hAnsi="Arial" w:cs="Arial"/>
        </w:rPr>
      </w:pPr>
    </w:p>
    <w:p w14:paraId="4074B745" w14:textId="77777777" w:rsidR="00501AA4" w:rsidRPr="00E77240" w:rsidRDefault="00501AA4" w:rsidP="003C325B">
      <w:pPr>
        <w:rPr>
          <w:rFonts w:ascii="Arial" w:hAnsi="Arial" w:cs="Arial"/>
        </w:rPr>
      </w:pPr>
    </w:p>
    <w:p w14:paraId="58A7AE4D" w14:textId="77777777" w:rsidR="00501AA4" w:rsidRPr="00E77240" w:rsidRDefault="00501AA4" w:rsidP="003C325B">
      <w:pPr>
        <w:rPr>
          <w:rFonts w:ascii="Arial" w:hAnsi="Arial" w:cs="Arial"/>
        </w:rPr>
      </w:pPr>
    </w:p>
    <w:p w14:paraId="33D6B0D1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  <w:t>Why are elements put into a particular group?</w:t>
      </w:r>
    </w:p>
    <w:p w14:paraId="4E4A0A88" w14:textId="77777777" w:rsidR="00501AA4" w:rsidRPr="00E77240" w:rsidRDefault="00501AA4" w:rsidP="003C325B">
      <w:pPr>
        <w:rPr>
          <w:rFonts w:ascii="Arial" w:hAnsi="Arial" w:cs="Arial"/>
        </w:rPr>
      </w:pPr>
    </w:p>
    <w:p w14:paraId="0982DDA0" w14:textId="77777777" w:rsidR="00501AA4" w:rsidRPr="00E77240" w:rsidRDefault="00501AA4" w:rsidP="003C325B">
      <w:pPr>
        <w:rPr>
          <w:rFonts w:ascii="Arial" w:hAnsi="Arial" w:cs="Arial"/>
        </w:rPr>
      </w:pPr>
    </w:p>
    <w:p w14:paraId="7C7CEAE9" w14:textId="77777777" w:rsidR="00501AA4" w:rsidRPr="00E77240" w:rsidRDefault="00501AA4" w:rsidP="003C325B">
      <w:pPr>
        <w:rPr>
          <w:rFonts w:ascii="Arial" w:hAnsi="Arial" w:cs="Arial"/>
        </w:rPr>
      </w:pPr>
    </w:p>
    <w:p w14:paraId="5F4CD7CA" w14:textId="77777777" w:rsidR="00501AA4" w:rsidRPr="00E77240" w:rsidRDefault="00501AA4" w:rsidP="003C325B">
      <w:pPr>
        <w:rPr>
          <w:rFonts w:ascii="Arial" w:hAnsi="Arial" w:cs="Arial"/>
        </w:rPr>
      </w:pPr>
    </w:p>
    <w:p w14:paraId="21FF56FF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  <w:t>What are the group numbers of:</w:t>
      </w:r>
    </w:p>
    <w:p w14:paraId="5BB93CB7" w14:textId="77777777" w:rsidR="00501AA4" w:rsidRPr="00E77240" w:rsidRDefault="00501AA4" w:rsidP="003C325B">
      <w:pPr>
        <w:rPr>
          <w:rFonts w:ascii="Arial" w:hAnsi="Arial" w:cs="Arial"/>
        </w:rPr>
      </w:pPr>
    </w:p>
    <w:p w14:paraId="6C5B2EA4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(i)</w:t>
      </w:r>
      <w:r w:rsidRPr="00E77240">
        <w:rPr>
          <w:rFonts w:ascii="Arial" w:hAnsi="Arial" w:cs="Arial"/>
        </w:rPr>
        <w:tab/>
        <w:t>alkali metals?</w:t>
      </w:r>
    </w:p>
    <w:p w14:paraId="01193494" w14:textId="77777777" w:rsidR="00501AA4" w:rsidRPr="00E77240" w:rsidRDefault="00501AA4" w:rsidP="003C325B">
      <w:pPr>
        <w:rPr>
          <w:rFonts w:ascii="Arial" w:hAnsi="Arial" w:cs="Arial"/>
        </w:rPr>
      </w:pPr>
    </w:p>
    <w:p w14:paraId="3F02D3ED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(ii)</w:t>
      </w:r>
      <w:r w:rsidRPr="00E77240">
        <w:rPr>
          <w:rFonts w:ascii="Arial" w:hAnsi="Arial" w:cs="Arial"/>
        </w:rPr>
        <w:tab/>
        <w:t>inert (noble) gases?</w:t>
      </w:r>
    </w:p>
    <w:p w14:paraId="6A8913D9" w14:textId="77777777" w:rsidR="00501AA4" w:rsidRPr="00E77240" w:rsidRDefault="00501AA4" w:rsidP="003C325B">
      <w:pPr>
        <w:rPr>
          <w:rFonts w:ascii="Arial" w:hAnsi="Arial" w:cs="Arial"/>
        </w:rPr>
      </w:pPr>
    </w:p>
    <w:p w14:paraId="27CB4E97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(iii)</w:t>
      </w:r>
      <w:r w:rsidRPr="00E77240">
        <w:rPr>
          <w:rFonts w:ascii="Arial" w:hAnsi="Arial" w:cs="Arial"/>
        </w:rPr>
        <w:tab/>
        <w:t>halogens?</w:t>
      </w:r>
    </w:p>
    <w:p w14:paraId="3D92B9C4" w14:textId="77777777" w:rsidR="00501AA4" w:rsidRPr="00E77240" w:rsidRDefault="00501AA4" w:rsidP="003C325B">
      <w:pPr>
        <w:rPr>
          <w:rFonts w:ascii="Arial" w:hAnsi="Arial" w:cs="Arial"/>
        </w:rPr>
      </w:pPr>
    </w:p>
    <w:p w14:paraId="40ED75E9" w14:textId="77777777" w:rsidR="00501AA4" w:rsidRPr="00E77240" w:rsidRDefault="00501AA4" w:rsidP="003C325B">
      <w:pPr>
        <w:rPr>
          <w:rFonts w:ascii="Arial" w:hAnsi="Arial" w:cs="Arial"/>
        </w:rPr>
      </w:pPr>
    </w:p>
    <w:p w14:paraId="26948108" w14:textId="6318AC6F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(d)</w:t>
      </w:r>
      <w:r w:rsidRPr="00E77240">
        <w:rPr>
          <w:rFonts w:ascii="Arial" w:hAnsi="Arial" w:cs="Arial"/>
        </w:rPr>
        <w:tab/>
        <w:t xml:space="preserve">Where do you find the following elements in the table?  Indicate them on the periodic table </w:t>
      </w:r>
      <w:r w:rsidR="003C325B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>below, either by labelling or colouring.</w:t>
      </w:r>
    </w:p>
    <w:p w14:paraId="2A26DF42" w14:textId="77777777" w:rsidR="00501AA4" w:rsidRPr="00E77240" w:rsidRDefault="00501AA4" w:rsidP="003C325B">
      <w:pPr>
        <w:rPr>
          <w:rFonts w:ascii="Arial" w:hAnsi="Arial" w:cs="Arial"/>
        </w:rPr>
      </w:pPr>
    </w:p>
    <w:p w14:paraId="304FA82A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(i)</w:t>
      </w:r>
      <w:r w:rsidRPr="00E77240">
        <w:rPr>
          <w:rFonts w:ascii="Arial" w:hAnsi="Arial" w:cs="Arial"/>
        </w:rPr>
        <w:tab/>
        <w:t>transition elements</w:t>
      </w:r>
    </w:p>
    <w:p w14:paraId="7AF32E24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(ii)</w:t>
      </w:r>
      <w:r w:rsidRPr="00E77240">
        <w:rPr>
          <w:rFonts w:ascii="Arial" w:hAnsi="Arial" w:cs="Arial"/>
        </w:rPr>
        <w:tab/>
        <w:t>metalloids / semi-metals</w:t>
      </w:r>
    </w:p>
    <w:p w14:paraId="5E3E27F1" w14:textId="77777777" w:rsidR="00501AA4" w:rsidRPr="00E77240" w:rsidRDefault="00501AA4" w:rsidP="003C325B">
      <w:pPr>
        <w:rPr>
          <w:rFonts w:ascii="Arial" w:hAnsi="Arial" w:cs="Arial"/>
        </w:rPr>
      </w:pPr>
    </w:p>
    <w:p w14:paraId="118F34FA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(e)</w:t>
      </w:r>
      <w:r w:rsidRPr="00E77240">
        <w:rPr>
          <w:rFonts w:ascii="Arial" w:hAnsi="Arial" w:cs="Arial"/>
        </w:rPr>
        <w:tab/>
        <w:t>Where do you find the non-metal elements?  Show this on the diagram below.</w:t>
      </w:r>
    </w:p>
    <w:p w14:paraId="3DF007ED" w14:textId="77777777" w:rsidR="00501AA4" w:rsidRPr="00E77240" w:rsidRDefault="00501AA4" w:rsidP="003C325B">
      <w:pPr>
        <w:rPr>
          <w:rFonts w:ascii="Arial" w:hAnsi="Arial" w:cs="Arial"/>
        </w:rPr>
      </w:pPr>
    </w:p>
    <w:p w14:paraId="3C6CF646" w14:textId="77777777" w:rsidR="00501AA4" w:rsidRPr="00E77240" w:rsidRDefault="00501AA4" w:rsidP="003C325B">
      <w:pPr>
        <w:rPr>
          <w:rFonts w:ascii="Arial" w:hAnsi="Arial" w:cs="Arial"/>
        </w:rPr>
      </w:pPr>
    </w:p>
    <w:p w14:paraId="3B30B9D7" w14:textId="77777777" w:rsidR="00501AA4" w:rsidRPr="00E77240" w:rsidRDefault="00501AA4" w:rsidP="003C325B">
      <w:pPr>
        <w:jc w:val="center"/>
        <w:rPr>
          <w:rFonts w:ascii="Arial" w:hAnsi="Arial" w:cs="Arial"/>
        </w:rPr>
      </w:pPr>
      <w:r w:rsidRPr="00E77240">
        <w:rPr>
          <w:rFonts w:ascii="Arial" w:hAnsi="Arial" w:cs="Arial"/>
        </w:rPr>
        <w:drawing>
          <wp:inline distT="0" distB="0" distL="0" distR="0" wp14:anchorId="726D40B9" wp14:editId="6458E9D3">
            <wp:extent cx="4419600" cy="4250055"/>
            <wp:effectExtent l="0" t="0" r="0" b="0"/>
            <wp:docPr id="12" name="Picture 12" descr="Periodic Tab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eriodic Tabl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41D9" w14:textId="77777777" w:rsidR="00501AA4" w:rsidRPr="00E77240" w:rsidRDefault="00501AA4" w:rsidP="003C325B">
      <w:pPr>
        <w:rPr>
          <w:rFonts w:ascii="Arial" w:hAnsi="Arial" w:cs="Arial"/>
        </w:rPr>
      </w:pPr>
    </w:p>
    <w:p w14:paraId="23290C62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lastRenderedPageBreak/>
        <w:t>2.</w:t>
      </w:r>
      <w:r w:rsidRPr="00E77240">
        <w:rPr>
          <w:rFonts w:ascii="Arial" w:hAnsi="Arial" w:cs="Arial"/>
        </w:rPr>
        <w:tab/>
        <w:t>Give a definition or description for the following terms.</w:t>
      </w:r>
    </w:p>
    <w:p w14:paraId="78CCCA50" w14:textId="77777777" w:rsidR="00501AA4" w:rsidRPr="00E77240" w:rsidRDefault="00501AA4" w:rsidP="003C325B">
      <w:pPr>
        <w:rPr>
          <w:rFonts w:ascii="Arial" w:hAnsi="Arial" w:cs="Arial"/>
        </w:rPr>
      </w:pPr>
    </w:p>
    <w:p w14:paraId="637A6089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  <w:t>atom</w:t>
      </w:r>
      <w:r w:rsidRPr="00E77240">
        <w:rPr>
          <w:rFonts w:ascii="Arial" w:hAnsi="Arial" w:cs="Arial"/>
        </w:rPr>
        <w:tab/>
      </w:r>
    </w:p>
    <w:p w14:paraId="68D6632D" w14:textId="77777777" w:rsidR="00501AA4" w:rsidRPr="00E77240" w:rsidRDefault="00501AA4" w:rsidP="003C325B">
      <w:pPr>
        <w:rPr>
          <w:rFonts w:ascii="Arial" w:hAnsi="Arial" w:cs="Arial"/>
        </w:rPr>
      </w:pPr>
    </w:p>
    <w:p w14:paraId="03A79569" w14:textId="77777777" w:rsidR="00501AA4" w:rsidRPr="00E77240" w:rsidRDefault="00501AA4" w:rsidP="003C325B">
      <w:pPr>
        <w:rPr>
          <w:rFonts w:ascii="Arial" w:hAnsi="Arial" w:cs="Arial"/>
        </w:rPr>
      </w:pPr>
    </w:p>
    <w:p w14:paraId="4F1B8B60" w14:textId="77777777" w:rsidR="00501AA4" w:rsidRPr="00E77240" w:rsidRDefault="00501AA4" w:rsidP="003C325B">
      <w:pPr>
        <w:rPr>
          <w:rFonts w:ascii="Arial" w:hAnsi="Arial" w:cs="Arial"/>
        </w:rPr>
      </w:pPr>
    </w:p>
    <w:p w14:paraId="6EBEBE7C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  <w:t>element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</w:p>
    <w:p w14:paraId="269E885E" w14:textId="77777777" w:rsidR="00501AA4" w:rsidRPr="00E77240" w:rsidRDefault="00501AA4" w:rsidP="003C325B">
      <w:pPr>
        <w:rPr>
          <w:rFonts w:ascii="Arial" w:hAnsi="Arial" w:cs="Arial"/>
        </w:rPr>
      </w:pPr>
    </w:p>
    <w:p w14:paraId="2AE25897" w14:textId="77777777" w:rsidR="00501AA4" w:rsidRPr="00E77240" w:rsidRDefault="00501AA4" w:rsidP="003C325B">
      <w:pPr>
        <w:rPr>
          <w:rFonts w:ascii="Arial" w:hAnsi="Arial" w:cs="Arial"/>
        </w:rPr>
      </w:pPr>
    </w:p>
    <w:p w14:paraId="486D558C" w14:textId="77777777" w:rsidR="00501AA4" w:rsidRPr="00E77240" w:rsidRDefault="00501AA4" w:rsidP="003C325B">
      <w:pPr>
        <w:rPr>
          <w:rFonts w:ascii="Arial" w:hAnsi="Arial" w:cs="Arial"/>
        </w:rPr>
      </w:pPr>
    </w:p>
    <w:p w14:paraId="2577BAA5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  <w:t>molecule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</w:p>
    <w:p w14:paraId="7D401D29" w14:textId="77777777" w:rsidR="00501AA4" w:rsidRPr="00E77240" w:rsidRDefault="00501AA4" w:rsidP="003C325B">
      <w:pPr>
        <w:rPr>
          <w:rFonts w:ascii="Arial" w:hAnsi="Arial" w:cs="Arial"/>
        </w:rPr>
      </w:pPr>
    </w:p>
    <w:p w14:paraId="1FABAA34" w14:textId="77777777" w:rsidR="00501AA4" w:rsidRPr="00E77240" w:rsidRDefault="00501AA4" w:rsidP="003C325B">
      <w:pPr>
        <w:rPr>
          <w:rFonts w:ascii="Arial" w:hAnsi="Arial" w:cs="Arial"/>
        </w:rPr>
      </w:pPr>
    </w:p>
    <w:p w14:paraId="17AD4D8E" w14:textId="77777777" w:rsidR="00501AA4" w:rsidRPr="00E77240" w:rsidRDefault="00501AA4" w:rsidP="003C325B">
      <w:pPr>
        <w:rPr>
          <w:rFonts w:ascii="Arial" w:hAnsi="Arial" w:cs="Arial"/>
        </w:rPr>
      </w:pPr>
    </w:p>
    <w:p w14:paraId="6E85110E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(d)</w:t>
      </w:r>
      <w:r w:rsidRPr="00E77240">
        <w:rPr>
          <w:rFonts w:ascii="Arial" w:hAnsi="Arial" w:cs="Arial"/>
        </w:rPr>
        <w:tab/>
        <w:t>compound</w:t>
      </w:r>
    </w:p>
    <w:p w14:paraId="01EC4970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</w:p>
    <w:p w14:paraId="60CA1132" w14:textId="77777777" w:rsidR="00501AA4" w:rsidRPr="00E77240" w:rsidRDefault="00501AA4" w:rsidP="003C325B">
      <w:pPr>
        <w:rPr>
          <w:rFonts w:ascii="Arial" w:hAnsi="Arial" w:cs="Arial"/>
        </w:rPr>
      </w:pPr>
    </w:p>
    <w:p w14:paraId="43029E42" w14:textId="77777777" w:rsidR="00501AA4" w:rsidRPr="00E77240" w:rsidRDefault="00501AA4" w:rsidP="003C325B">
      <w:pPr>
        <w:rPr>
          <w:rFonts w:ascii="Arial" w:hAnsi="Arial" w:cs="Arial"/>
        </w:rPr>
      </w:pPr>
    </w:p>
    <w:p w14:paraId="567E1474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(e)</w:t>
      </w:r>
      <w:r w:rsidRPr="00E77240">
        <w:rPr>
          <w:rFonts w:ascii="Arial" w:hAnsi="Arial" w:cs="Arial"/>
        </w:rPr>
        <w:tab/>
        <w:t>period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</w:p>
    <w:p w14:paraId="3DE3951C" w14:textId="77777777" w:rsidR="00501AA4" w:rsidRPr="00E77240" w:rsidRDefault="00501AA4" w:rsidP="003C325B">
      <w:pPr>
        <w:rPr>
          <w:rFonts w:ascii="Arial" w:hAnsi="Arial" w:cs="Arial"/>
        </w:rPr>
      </w:pPr>
    </w:p>
    <w:p w14:paraId="5EDC2D62" w14:textId="77777777" w:rsidR="00501AA4" w:rsidRPr="00E77240" w:rsidRDefault="00501AA4" w:rsidP="003C325B">
      <w:pPr>
        <w:rPr>
          <w:rFonts w:ascii="Arial" w:hAnsi="Arial" w:cs="Arial"/>
        </w:rPr>
      </w:pPr>
    </w:p>
    <w:p w14:paraId="3FC5FD1E" w14:textId="77777777" w:rsidR="00501AA4" w:rsidRPr="00E77240" w:rsidRDefault="00501AA4" w:rsidP="003C325B">
      <w:pPr>
        <w:rPr>
          <w:rFonts w:ascii="Arial" w:hAnsi="Arial" w:cs="Arial"/>
        </w:rPr>
      </w:pPr>
    </w:p>
    <w:p w14:paraId="298C2CAF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(f)</w:t>
      </w:r>
      <w:r w:rsidRPr="00E77240">
        <w:rPr>
          <w:rFonts w:ascii="Arial" w:hAnsi="Arial" w:cs="Arial"/>
        </w:rPr>
        <w:tab/>
        <w:t>atomic number</w:t>
      </w:r>
    </w:p>
    <w:p w14:paraId="019B05AD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</w:p>
    <w:p w14:paraId="333577FE" w14:textId="77777777" w:rsidR="00501AA4" w:rsidRPr="00E77240" w:rsidRDefault="00501AA4" w:rsidP="003C325B">
      <w:pPr>
        <w:rPr>
          <w:rFonts w:ascii="Arial" w:hAnsi="Arial" w:cs="Arial"/>
        </w:rPr>
      </w:pPr>
    </w:p>
    <w:p w14:paraId="25492351" w14:textId="77777777" w:rsidR="00501AA4" w:rsidRPr="00E77240" w:rsidRDefault="00501AA4" w:rsidP="003C325B">
      <w:pPr>
        <w:rPr>
          <w:rFonts w:ascii="Arial" w:hAnsi="Arial" w:cs="Arial"/>
        </w:rPr>
      </w:pPr>
    </w:p>
    <w:p w14:paraId="01DCA9D1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(g)</w:t>
      </w:r>
      <w:r w:rsidRPr="00E77240">
        <w:rPr>
          <w:rFonts w:ascii="Arial" w:hAnsi="Arial" w:cs="Arial"/>
        </w:rPr>
        <w:tab/>
        <w:t>atomic mass</w:t>
      </w:r>
    </w:p>
    <w:p w14:paraId="096B686B" w14:textId="77777777" w:rsidR="00501AA4" w:rsidRPr="00E77240" w:rsidRDefault="00501AA4" w:rsidP="003C325B">
      <w:pPr>
        <w:rPr>
          <w:rFonts w:ascii="Arial" w:hAnsi="Arial" w:cs="Arial"/>
        </w:rPr>
      </w:pPr>
    </w:p>
    <w:p w14:paraId="78919684" w14:textId="77777777" w:rsidR="00501AA4" w:rsidRPr="00E77240" w:rsidRDefault="00501AA4" w:rsidP="003C325B">
      <w:pPr>
        <w:rPr>
          <w:rFonts w:ascii="Arial" w:hAnsi="Arial" w:cs="Arial"/>
        </w:rPr>
      </w:pPr>
    </w:p>
    <w:p w14:paraId="044843A4" w14:textId="77777777" w:rsidR="00501AA4" w:rsidRPr="00E77240" w:rsidRDefault="00501AA4" w:rsidP="003C325B">
      <w:pPr>
        <w:rPr>
          <w:rFonts w:ascii="Arial" w:hAnsi="Arial" w:cs="Arial"/>
        </w:rPr>
      </w:pPr>
    </w:p>
    <w:p w14:paraId="6357968F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(h)</w:t>
      </w:r>
      <w:r w:rsidRPr="00E77240">
        <w:rPr>
          <w:rFonts w:ascii="Arial" w:hAnsi="Arial" w:cs="Arial"/>
        </w:rPr>
        <w:tab/>
        <w:t>ion</w:t>
      </w:r>
    </w:p>
    <w:p w14:paraId="3237DDB1" w14:textId="77777777" w:rsidR="00501AA4" w:rsidRPr="00E77240" w:rsidRDefault="00501AA4" w:rsidP="003C325B">
      <w:pPr>
        <w:rPr>
          <w:rFonts w:ascii="Arial" w:hAnsi="Arial" w:cs="Arial"/>
        </w:rPr>
      </w:pPr>
    </w:p>
    <w:p w14:paraId="24409ECD" w14:textId="77777777" w:rsidR="00501AA4" w:rsidRPr="00E77240" w:rsidRDefault="00501AA4" w:rsidP="003C325B">
      <w:pPr>
        <w:rPr>
          <w:rFonts w:ascii="Arial" w:hAnsi="Arial" w:cs="Arial"/>
        </w:rPr>
      </w:pPr>
    </w:p>
    <w:p w14:paraId="5E18ED98" w14:textId="77777777" w:rsidR="00501AA4" w:rsidRPr="00E77240" w:rsidRDefault="00501AA4" w:rsidP="003C325B">
      <w:pPr>
        <w:rPr>
          <w:rFonts w:ascii="Arial" w:hAnsi="Arial" w:cs="Arial"/>
        </w:rPr>
      </w:pPr>
    </w:p>
    <w:p w14:paraId="7D5FD939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(i)</w:t>
      </w:r>
      <w:r w:rsidRPr="00E77240">
        <w:rPr>
          <w:rFonts w:ascii="Arial" w:hAnsi="Arial" w:cs="Arial"/>
        </w:rPr>
        <w:tab/>
        <w:t>valence electron</w:t>
      </w:r>
      <w:r w:rsidRPr="00E77240">
        <w:rPr>
          <w:rFonts w:ascii="Arial" w:hAnsi="Arial" w:cs="Arial"/>
        </w:rPr>
        <w:tab/>
      </w:r>
    </w:p>
    <w:p w14:paraId="611D6D52" w14:textId="77777777" w:rsidR="00501AA4" w:rsidRPr="00E77240" w:rsidRDefault="00501AA4" w:rsidP="003C325B">
      <w:pPr>
        <w:rPr>
          <w:rFonts w:ascii="Arial" w:hAnsi="Arial" w:cs="Arial"/>
        </w:rPr>
      </w:pPr>
    </w:p>
    <w:p w14:paraId="40F7C851" w14:textId="77777777" w:rsidR="00501AA4" w:rsidRPr="00E77240" w:rsidRDefault="00501AA4" w:rsidP="003C325B">
      <w:pPr>
        <w:rPr>
          <w:rFonts w:ascii="Arial" w:hAnsi="Arial" w:cs="Arial"/>
        </w:rPr>
      </w:pPr>
    </w:p>
    <w:p w14:paraId="7CCCA9FB" w14:textId="77777777" w:rsidR="00501AA4" w:rsidRPr="00E77240" w:rsidRDefault="00501AA4" w:rsidP="003C325B">
      <w:pPr>
        <w:rPr>
          <w:rFonts w:ascii="Arial" w:hAnsi="Arial" w:cs="Arial"/>
        </w:rPr>
      </w:pPr>
    </w:p>
    <w:p w14:paraId="52A20B3A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(g)</w:t>
      </w:r>
      <w:r w:rsidRPr="00E77240">
        <w:rPr>
          <w:rFonts w:ascii="Arial" w:hAnsi="Arial" w:cs="Arial"/>
        </w:rPr>
        <w:tab/>
        <w:t>valency</w:t>
      </w:r>
    </w:p>
    <w:p w14:paraId="2D959274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</w:p>
    <w:p w14:paraId="5E203292" w14:textId="77777777" w:rsidR="00501AA4" w:rsidRPr="00E77240" w:rsidRDefault="00501AA4" w:rsidP="003C325B">
      <w:pPr>
        <w:rPr>
          <w:rFonts w:ascii="Arial" w:hAnsi="Arial" w:cs="Arial"/>
        </w:rPr>
      </w:pPr>
    </w:p>
    <w:p w14:paraId="1441015B" w14:textId="77777777" w:rsidR="00501AA4" w:rsidRPr="00E77240" w:rsidRDefault="00501AA4" w:rsidP="003C325B">
      <w:pPr>
        <w:rPr>
          <w:rFonts w:ascii="Arial" w:hAnsi="Arial" w:cs="Arial"/>
        </w:rPr>
      </w:pPr>
    </w:p>
    <w:p w14:paraId="1CDDAC45" w14:textId="77777777" w:rsidR="00501AA4" w:rsidRPr="00E77240" w:rsidRDefault="00501AA4" w:rsidP="003C325B">
      <w:pPr>
        <w:rPr>
          <w:rFonts w:ascii="Arial" w:hAnsi="Arial" w:cs="Arial"/>
        </w:rPr>
      </w:pPr>
    </w:p>
    <w:p w14:paraId="7F268CFC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>3.</w:t>
      </w:r>
      <w:r w:rsidRPr="00E77240">
        <w:rPr>
          <w:rFonts w:ascii="Arial" w:hAnsi="Arial" w:cs="Arial"/>
        </w:rPr>
        <w:tab/>
        <w:t xml:space="preserve">Complete the following table.  </w:t>
      </w:r>
    </w:p>
    <w:p w14:paraId="04FB890D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 xml:space="preserve"> </w:t>
      </w:r>
    </w:p>
    <w:tbl>
      <w:tblPr>
        <w:tblW w:w="0" w:type="auto"/>
        <w:tblInd w:w="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0"/>
        <w:gridCol w:w="2011"/>
        <w:gridCol w:w="2010"/>
        <w:gridCol w:w="2011"/>
      </w:tblGrid>
      <w:tr w:rsidR="00501AA4" w:rsidRPr="00E77240" w14:paraId="671988F9" w14:textId="77777777" w:rsidTr="00501AA4">
        <w:trPr>
          <w:trHeight w:val="311"/>
        </w:trPr>
        <w:tc>
          <w:tcPr>
            <w:tcW w:w="2010" w:type="dxa"/>
            <w:vAlign w:val="center"/>
          </w:tcPr>
          <w:p w14:paraId="40C5619C" w14:textId="2F4CCC44" w:rsidR="00501AA4" w:rsidRPr="00E77240" w:rsidRDefault="00501AA4" w:rsidP="003C325B">
            <w:pPr>
              <w:jc w:val="center"/>
              <w:rPr>
                <w:rFonts w:ascii="Arial" w:hAnsi="Arial" w:cs="Arial"/>
                <w:b/>
              </w:rPr>
            </w:pPr>
            <w:r w:rsidRPr="00E77240">
              <w:rPr>
                <w:rFonts w:ascii="Arial" w:hAnsi="Arial" w:cs="Arial"/>
                <w:b/>
              </w:rPr>
              <w:t>ELEMENT</w:t>
            </w:r>
            <w:r w:rsidR="003C325B" w:rsidRPr="00E77240">
              <w:rPr>
                <w:rFonts w:ascii="Arial" w:hAnsi="Arial" w:cs="Arial"/>
                <w:b/>
              </w:rPr>
              <w:t xml:space="preserve"> </w:t>
            </w:r>
            <w:r w:rsidRPr="00E77240">
              <w:rPr>
                <w:rFonts w:ascii="Arial" w:hAnsi="Arial" w:cs="Arial"/>
                <w:b/>
              </w:rPr>
              <w:t>/</w:t>
            </w:r>
            <w:r w:rsidR="003C325B" w:rsidRPr="00E77240">
              <w:rPr>
                <w:rFonts w:ascii="Arial" w:hAnsi="Arial" w:cs="Arial"/>
                <w:b/>
              </w:rPr>
              <w:t xml:space="preserve"> </w:t>
            </w:r>
            <w:r w:rsidRPr="00E77240">
              <w:rPr>
                <w:rFonts w:ascii="Arial" w:hAnsi="Arial" w:cs="Arial"/>
                <w:b/>
              </w:rPr>
              <w:t>ION</w:t>
            </w:r>
          </w:p>
        </w:tc>
        <w:tc>
          <w:tcPr>
            <w:tcW w:w="2011" w:type="dxa"/>
            <w:vAlign w:val="center"/>
          </w:tcPr>
          <w:p w14:paraId="6F3E65C0" w14:textId="77777777" w:rsidR="00501AA4" w:rsidRPr="00E77240" w:rsidRDefault="00501AA4" w:rsidP="003C325B">
            <w:pPr>
              <w:jc w:val="center"/>
              <w:rPr>
                <w:rFonts w:ascii="Arial" w:hAnsi="Arial" w:cs="Arial"/>
                <w:b/>
              </w:rPr>
            </w:pPr>
            <w:r w:rsidRPr="00E77240">
              <w:rPr>
                <w:rFonts w:ascii="Arial" w:hAnsi="Arial" w:cs="Arial"/>
                <w:b/>
              </w:rPr>
              <w:t>PROTON NUMBER</w:t>
            </w:r>
          </w:p>
        </w:tc>
        <w:tc>
          <w:tcPr>
            <w:tcW w:w="2010" w:type="dxa"/>
            <w:vAlign w:val="center"/>
          </w:tcPr>
          <w:p w14:paraId="47D26CE9" w14:textId="77777777" w:rsidR="00501AA4" w:rsidRPr="00E77240" w:rsidRDefault="00501AA4" w:rsidP="003C325B">
            <w:pPr>
              <w:jc w:val="center"/>
              <w:rPr>
                <w:rFonts w:ascii="Arial" w:hAnsi="Arial" w:cs="Arial"/>
                <w:b/>
              </w:rPr>
            </w:pPr>
            <w:r w:rsidRPr="00E77240">
              <w:rPr>
                <w:rFonts w:ascii="Arial" w:hAnsi="Arial" w:cs="Arial"/>
                <w:b/>
              </w:rPr>
              <w:t>NEUTRON NUMBER</w:t>
            </w:r>
          </w:p>
        </w:tc>
        <w:tc>
          <w:tcPr>
            <w:tcW w:w="2011" w:type="dxa"/>
            <w:vAlign w:val="center"/>
          </w:tcPr>
          <w:p w14:paraId="6EA911B7" w14:textId="77777777" w:rsidR="00501AA4" w:rsidRPr="00E77240" w:rsidRDefault="00501AA4" w:rsidP="003C325B">
            <w:pPr>
              <w:jc w:val="center"/>
              <w:rPr>
                <w:rFonts w:ascii="Arial" w:hAnsi="Arial" w:cs="Arial"/>
                <w:b/>
              </w:rPr>
            </w:pPr>
            <w:r w:rsidRPr="00E77240">
              <w:rPr>
                <w:rFonts w:ascii="Arial" w:hAnsi="Arial" w:cs="Arial"/>
                <w:b/>
              </w:rPr>
              <w:t>ELECTRON NUMBER</w:t>
            </w:r>
          </w:p>
        </w:tc>
      </w:tr>
      <w:tr w:rsidR="00501AA4" w:rsidRPr="00E77240" w14:paraId="6FC977E1" w14:textId="77777777" w:rsidTr="00501AA4">
        <w:trPr>
          <w:trHeight w:val="454"/>
        </w:trPr>
        <w:tc>
          <w:tcPr>
            <w:tcW w:w="2010" w:type="dxa"/>
            <w:vAlign w:val="center"/>
          </w:tcPr>
          <w:p w14:paraId="59A89D16" w14:textId="77777777" w:rsidR="00501AA4" w:rsidRPr="00E77240" w:rsidRDefault="00501AA4" w:rsidP="003C325B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object w:dxaOrig="540" w:dyaOrig="340" w14:anchorId="420F1D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3" type="#_x0000_t75" style="width:27.35pt;height:17.35pt" o:ole="">
                  <v:imagedata r:id="rId9" o:title=""/>
                </v:shape>
                <o:OLEObject Type="Embed" ProgID="Equation.3" ShapeID="_x0000_i1073" DrawAspect="Content" ObjectID="_1403427893" r:id="rId10"/>
              </w:object>
            </w:r>
          </w:p>
        </w:tc>
        <w:tc>
          <w:tcPr>
            <w:tcW w:w="2011" w:type="dxa"/>
          </w:tcPr>
          <w:p w14:paraId="349F2CA9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0" w:type="dxa"/>
          </w:tcPr>
          <w:p w14:paraId="598116CD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48549448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</w:tr>
      <w:tr w:rsidR="00501AA4" w:rsidRPr="00E77240" w14:paraId="2CCA88A7" w14:textId="77777777" w:rsidTr="00501AA4">
        <w:trPr>
          <w:trHeight w:val="454"/>
        </w:trPr>
        <w:tc>
          <w:tcPr>
            <w:tcW w:w="2010" w:type="dxa"/>
            <w:vAlign w:val="center"/>
          </w:tcPr>
          <w:p w14:paraId="1F08D7E5" w14:textId="77777777" w:rsidR="00501AA4" w:rsidRPr="00E77240" w:rsidRDefault="00501AA4" w:rsidP="003C325B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object w:dxaOrig="720" w:dyaOrig="340" w14:anchorId="58F6BBED">
                <v:shape id="_x0000_i1074" type="#_x0000_t75" style="width:36pt;height:17.35pt" o:ole="">
                  <v:imagedata r:id="rId11" o:title=""/>
                </v:shape>
                <o:OLEObject Type="Embed" ProgID="Equation.3" ShapeID="_x0000_i1074" DrawAspect="Content" ObjectID="_1403427894" r:id="rId12"/>
              </w:object>
            </w:r>
          </w:p>
        </w:tc>
        <w:tc>
          <w:tcPr>
            <w:tcW w:w="2011" w:type="dxa"/>
          </w:tcPr>
          <w:p w14:paraId="314F280F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0" w:type="dxa"/>
          </w:tcPr>
          <w:p w14:paraId="44C0A64F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2DB8FCE4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</w:tr>
      <w:tr w:rsidR="00501AA4" w:rsidRPr="00E77240" w14:paraId="702A541A" w14:textId="77777777" w:rsidTr="00501AA4">
        <w:trPr>
          <w:trHeight w:val="454"/>
        </w:trPr>
        <w:tc>
          <w:tcPr>
            <w:tcW w:w="2010" w:type="dxa"/>
            <w:vAlign w:val="center"/>
          </w:tcPr>
          <w:p w14:paraId="70E92FA1" w14:textId="77777777" w:rsidR="00501AA4" w:rsidRPr="00E77240" w:rsidRDefault="00501AA4" w:rsidP="003C325B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object w:dxaOrig="460" w:dyaOrig="340" w14:anchorId="0C94625F">
                <v:shape id="_x0000_i1075" type="#_x0000_t75" style="width:23.35pt;height:17.35pt" o:ole="">
                  <v:imagedata r:id="rId13" o:title=""/>
                </v:shape>
                <o:OLEObject Type="Embed" ProgID="Equation.3" ShapeID="_x0000_i1075" DrawAspect="Content" ObjectID="_1403427895" r:id="rId14"/>
              </w:object>
            </w:r>
          </w:p>
        </w:tc>
        <w:tc>
          <w:tcPr>
            <w:tcW w:w="2011" w:type="dxa"/>
          </w:tcPr>
          <w:p w14:paraId="3CD51FD6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0" w:type="dxa"/>
          </w:tcPr>
          <w:p w14:paraId="57332165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5F94F28F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</w:tr>
      <w:tr w:rsidR="00501AA4" w:rsidRPr="00E77240" w14:paraId="5941D7E7" w14:textId="77777777" w:rsidTr="00501AA4">
        <w:trPr>
          <w:trHeight w:val="454"/>
        </w:trPr>
        <w:tc>
          <w:tcPr>
            <w:tcW w:w="2010" w:type="dxa"/>
            <w:vAlign w:val="center"/>
          </w:tcPr>
          <w:p w14:paraId="22E968D3" w14:textId="77777777" w:rsidR="00501AA4" w:rsidRPr="00E77240" w:rsidRDefault="00501AA4" w:rsidP="003C325B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object w:dxaOrig="740" w:dyaOrig="340" w14:anchorId="338E7FE0">
                <v:shape id="_x0000_i1076" type="#_x0000_t75" style="width:37.35pt;height:17.35pt" o:ole="">
                  <v:imagedata r:id="rId15" o:title=""/>
                </v:shape>
                <o:OLEObject Type="Embed" ProgID="Equation.3" ShapeID="_x0000_i1076" DrawAspect="Content" ObjectID="_1403427896" r:id="rId16"/>
              </w:object>
            </w:r>
          </w:p>
        </w:tc>
        <w:tc>
          <w:tcPr>
            <w:tcW w:w="2011" w:type="dxa"/>
          </w:tcPr>
          <w:p w14:paraId="6F673866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0" w:type="dxa"/>
          </w:tcPr>
          <w:p w14:paraId="65EB8169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16D089C4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</w:tr>
      <w:tr w:rsidR="00501AA4" w:rsidRPr="00E77240" w14:paraId="792B31F5" w14:textId="77777777" w:rsidTr="00501AA4">
        <w:trPr>
          <w:trHeight w:val="454"/>
        </w:trPr>
        <w:tc>
          <w:tcPr>
            <w:tcW w:w="2010" w:type="dxa"/>
            <w:vAlign w:val="center"/>
          </w:tcPr>
          <w:p w14:paraId="4E049F7F" w14:textId="77777777" w:rsidR="00501AA4" w:rsidRPr="00E77240" w:rsidRDefault="00501AA4" w:rsidP="003C325B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object w:dxaOrig="380" w:dyaOrig="340" w14:anchorId="7CCC720A">
                <v:shape id="_x0000_i1077" type="#_x0000_t75" style="width:19.35pt;height:17.35pt" o:ole="">
                  <v:imagedata r:id="rId17" o:title=""/>
                </v:shape>
                <o:OLEObject Type="Embed" ProgID="Equation.3" ShapeID="_x0000_i1077" DrawAspect="Content" ObjectID="_1403427897" r:id="rId18"/>
              </w:object>
            </w:r>
          </w:p>
        </w:tc>
        <w:tc>
          <w:tcPr>
            <w:tcW w:w="2011" w:type="dxa"/>
          </w:tcPr>
          <w:p w14:paraId="2267982A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0" w:type="dxa"/>
          </w:tcPr>
          <w:p w14:paraId="7B45529B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2D7EEBDC" w14:textId="77777777" w:rsidR="00501AA4" w:rsidRPr="00E77240" w:rsidRDefault="00501AA4" w:rsidP="003C325B">
            <w:pPr>
              <w:rPr>
                <w:rFonts w:ascii="Arial" w:hAnsi="Arial" w:cs="Arial"/>
              </w:rPr>
            </w:pPr>
          </w:p>
        </w:tc>
      </w:tr>
    </w:tbl>
    <w:p w14:paraId="09287872" w14:textId="77777777" w:rsidR="00501AA4" w:rsidRPr="00E77240" w:rsidRDefault="00501AA4" w:rsidP="003C325B">
      <w:pPr>
        <w:rPr>
          <w:rFonts w:ascii="Arial" w:hAnsi="Arial" w:cs="Arial"/>
        </w:rPr>
      </w:pPr>
    </w:p>
    <w:p w14:paraId="70A16B61" w14:textId="77777777" w:rsidR="00501AA4" w:rsidRPr="00E77240" w:rsidRDefault="00501AA4" w:rsidP="003C325B">
      <w:pPr>
        <w:rPr>
          <w:rFonts w:ascii="Arial" w:hAnsi="Arial" w:cs="Arial"/>
        </w:rPr>
      </w:pPr>
    </w:p>
    <w:p w14:paraId="7BA14A64" w14:textId="77777777" w:rsidR="00501AA4" w:rsidRPr="00E77240" w:rsidRDefault="00501AA4" w:rsidP="003C325B">
      <w:pPr>
        <w:rPr>
          <w:rFonts w:ascii="Arial" w:hAnsi="Arial" w:cs="Arial"/>
        </w:rPr>
      </w:pPr>
    </w:p>
    <w:p w14:paraId="75AFDCBB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br w:type="page"/>
      </w:r>
    </w:p>
    <w:p w14:paraId="76B3DC41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lastRenderedPageBreak/>
        <w:t>4.</w:t>
      </w:r>
      <w:r w:rsidRPr="00E77240">
        <w:rPr>
          <w:rFonts w:ascii="Arial" w:hAnsi="Arial" w:cs="Arial"/>
        </w:rPr>
        <w:tab/>
        <w:t>Draw clear diagrams to show the electron configurations of the following elements.</w:t>
      </w:r>
    </w:p>
    <w:p w14:paraId="6D15A039" w14:textId="77777777" w:rsidR="00501AA4" w:rsidRPr="00E77240" w:rsidRDefault="00501AA4" w:rsidP="003C325B">
      <w:pPr>
        <w:rPr>
          <w:rFonts w:ascii="Arial" w:hAnsi="Arial" w:cs="Arial"/>
        </w:rPr>
      </w:pPr>
    </w:p>
    <w:p w14:paraId="71B09939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</w:r>
      <w:r w:rsidR="00316AAE" w:rsidRPr="00316AAE">
        <w:rPr>
          <w:rFonts w:ascii="Arial" w:hAnsi="Arial" w:cs="Arial"/>
          <w:position w:val="-14"/>
        </w:rPr>
        <w:object w:dxaOrig="420" w:dyaOrig="440" w14:anchorId="4A3FD647">
          <v:shape id="_x0000_i1142" type="#_x0000_t75" style="width:21.35pt;height:22pt" o:ole="">
            <v:imagedata r:id="rId19" o:title=""/>
          </v:shape>
          <o:OLEObject Type="Embed" ProgID="Equation.3" ShapeID="_x0000_i1142" DrawAspect="Content" ObjectID="_1403427898" r:id="rId20"/>
        </w:objec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</w:r>
      <w:r w:rsidR="00316AAE" w:rsidRPr="00316AAE">
        <w:rPr>
          <w:rFonts w:ascii="Arial" w:hAnsi="Arial" w:cs="Arial"/>
          <w:position w:val="-14"/>
        </w:rPr>
        <w:object w:dxaOrig="460" w:dyaOrig="440" w14:anchorId="0E0C4A52">
          <v:shape id="_x0000_i1144" type="#_x0000_t75" style="width:23.35pt;height:22pt" o:ole="">
            <v:imagedata r:id="rId21" o:title=""/>
          </v:shape>
          <o:OLEObject Type="Embed" ProgID="Equation.3" ShapeID="_x0000_i1144" DrawAspect="Content" ObjectID="_1403427899" r:id="rId22"/>
        </w:object>
      </w:r>
    </w:p>
    <w:p w14:paraId="1EF31CEA" w14:textId="77777777" w:rsidR="00501AA4" w:rsidRPr="00E77240" w:rsidRDefault="00501AA4" w:rsidP="003C325B">
      <w:pPr>
        <w:rPr>
          <w:rFonts w:ascii="Arial" w:hAnsi="Arial" w:cs="Arial"/>
        </w:rPr>
      </w:pPr>
    </w:p>
    <w:p w14:paraId="6FA90490" w14:textId="77777777" w:rsidR="00501AA4" w:rsidRPr="00E77240" w:rsidRDefault="00501AA4" w:rsidP="003C325B">
      <w:pPr>
        <w:rPr>
          <w:rFonts w:ascii="Arial" w:hAnsi="Arial" w:cs="Arial"/>
        </w:rPr>
      </w:pPr>
    </w:p>
    <w:p w14:paraId="4220F40F" w14:textId="77777777" w:rsidR="00501AA4" w:rsidRPr="00E77240" w:rsidRDefault="00501AA4" w:rsidP="003C325B">
      <w:pPr>
        <w:rPr>
          <w:rFonts w:ascii="Arial" w:hAnsi="Arial" w:cs="Arial"/>
        </w:rPr>
      </w:pPr>
    </w:p>
    <w:p w14:paraId="053FC516" w14:textId="77777777" w:rsidR="00501AA4" w:rsidRPr="00E77240" w:rsidRDefault="00501AA4" w:rsidP="003C325B">
      <w:pPr>
        <w:rPr>
          <w:rFonts w:ascii="Arial" w:hAnsi="Arial" w:cs="Arial"/>
        </w:rPr>
      </w:pPr>
    </w:p>
    <w:p w14:paraId="7A78841A" w14:textId="77777777" w:rsidR="00501AA4" w:rsidRPr="00E77240" w:rsidRDefault="00501AA4" w:rsidP="003C325B">
      <w:pPr>
        <w:rPr>
          <w:rFonts w:ascii="Arial" w:hAnsi="Arial" w:cs="Arial"/>
        </w:rPr>
      </w:pPr>
    </w:p>
    <w:p w14:paraId="7C70D29A" w14:textId="77777777" w:rsidR="00501AA4" w:rsidRPr="00E77240" w:rsidRDefault="00501AA4" w:rsidP="003C325B">
      <w:pPr>
        <w:rPr>
          <w:rFonts w:ascii="Arial" w:hAnsi="Arial" w:cs="Arial"/>
        </w:rPr>
      </w:pPr>
    </w:p>
    <w:p w14:paraId="0F4C5336" w14:textId="77777777" w:rsidR="00501AA4" w:rsidRPr="00E77240" w:rsidRDefault="00501AA4" w:rsidP="003C325B">
      <w:pPr>
        <w:rPr>
          <w:rFonts w:ascii="Arial" w:hAnsi="Arial" w:cs="Arial"/>
        </w:rPr>
      </w:pPr>
    </w:p>
    <w:p w14:paraId="7E20FC6E" w14:textId="77777777" w:rsidR="00501AA4" w:rsidRPr="00E77240" w:rsidRDefault="00501AA4" w:rsidP="003C325B">
      <w:pPr>
        <w:rPr>
          <w:rFonts w:ascii="Arial" w:hAnsi="Arial" w:cs="Arial"/>
        </w:rPr>
      </w:pPr>
    </w:p>
    <w:p w14:paraId="5281028B" w14:textId="77777777" w:rsidR="00501AA4" w:rsidRPr="00E77240" w:rsidRDefault="00501AA4" w:rsidP="003C325B">
      <w:pPr>
        <w:rPr>
          <w:rFonts w:ascii="Arial" w:hAnsi="Arial" w:cs="Arial"/>
        </w:rPr>
      </w:pPr>
    </w:p>
    <w:p w14:paraId="3A4B6EA1" w14:textId="77777777" w:rsidR="00501AA4" w:rsidRPr="00E77240" w:rsidRDefault="00501AA4" w:rsidP="003C325B">
      <w:pPr>
        <w:rPr>
          <w:rFonts w:ascii="Arial" w:hAnsi="Arial" w:cs="Arial"/>
        </w:rPr>
      </w:pPr>
    </w:p>
    <w:p w14:paraId="7ADFF20C" w14:textId="6B935063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</w:r>
      <w:r w:rsidR="00D37695" w:rsidRPr="00E77240">
        <w:rPr>
          <w:rFonts w:ascii="Arial" w:hAnsi="Arial" w:cs="Arial"/>
          <w:position w:val="-14"/>
        </w:rPr>
        <w:object w:dxaOrig="780" w:dyaOrig="440" w14:anchorId="7D52C66D">
          <v:shape id="_x0000_i1140" type="#_x0000_t75" style="width:39.35pt;height:22.65pt" o:ole="">
            <v:imagedata r:id="rId23" o:title=""/>
          </v:shape>
          <o:OLEObject Type="Embed" ProgID="Equation.3" ShapeID="_x0000_i1140" DrawAspect="Content" ObjectID="_1403427900" r:id="rId24"/>
        </w:object>
      </w:r>
      <w:r w:rsidR="003C325B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>(d)</w:t>
      </w:r>
      <w:r w:rsidRPr="00E77240">
        <w:rPr>
          <w:rFonts w:ascii="Arial" w:hAnsi="Arial" w:cs="Arial"/>
        </w:rPr>
        <w:tab/>
      </w:r>
      <w:r w:rsidR="001E29A7" w:rsidRPr="00E77240">
        <w:rPr>
          <w:rFonts w:ascii="Arial" w:hAnsi="Arial" w:cs="Arial"/>
          <w:position w:val="-14"/>
        </w:rPr>
        <w:object w:dxaOrig="760" w:dyaOrig="440" w14:anchorId="7B3D0BA3">
          <v:shape id="_x0000_i1120" type="#_x0000_t75" style="width:38.65pt;height:22.65pt" o:ole="">
            <v:imagedata r:id="rId25" o:title=""/>
          </v:shape>
          <o:OLEObject Type="Embed" ProgID="Equation.3" ShapeID="_x0000_i1120" DrawAspect="Content" ObjectID="_1403427901" r:id="rId26"/>
        </w:object>
      </w:r>
    </w:p>
    <w:p w14:paraId="7C55B536" w14:textId="77777777" w:rsidR="00501AA4" w:rsidRPr="00E77240" w:rsidRDefault="00501AA4" w:rsidP="003C325B">
      <w:pPr>
        <w:rPr>
          <w:rFonts w:ascii="Arial" w:hAnsi="Arial" w:cs="Arial"/>
        </w:rPr>
      </w:pPr>
    </w:p>
    <w:p w14:paraId="7F15C662" w14:textId="77777777" w:rsidR="00501AA4" w:rsidRPr="00E77240" w:rsidRDefault="00501AA4" w:rsidP="003C325B">
      <w:pPr>
        <w:rPr>
          <w:rFonts w:ascii="Arial" w:hAnsi="Arial" w:cs="Arial"/>
        </w:rPr>
      </w:pPr>
    </w:p>
    <w:p w14:paraId="0168A1DB" w14:textId="77777777" w:rsidR="00501AA4" w:rsidRPr="00E77240" w:rsidRDefault="00501AA4" w:rsidP="003C325B">
      <w:pPr>
        <w:rPr>
          <w:rFonts w:ascii="Arial" w:hAnsi="Arial" w:cs="Arial"/>
        </w:rPr>
      </w:pPr>
    </w:p>
    <w:p w14:paraId="2615F29A" w14:textId="77777777" w:rsidR="00501AA4" w:rsidRPr="00E77240" w:rsidRDefault="00501AA4" w:rsidP="003C325B">
      <w:pPr>
        <w:rPr>
          <w:rFonts w:ascii="Arial" w:hAnsi="Arial" w:cs="Arial"/>
        </w:rPr>
      </w:pPr>
    </w:p>
    <w:p w14:paraId="3308BF96" w14:textId="77777777" w:rsidR="00501AA4" w:rsidRPr="00E77240" w:rsidRDefault="00501AA4" w:rsidP="003C325B">
      <w:pPr>
        <w:rPr>
          <w:rFonts w:ascii="Arial" w:hAnsi="Arial" w:cs="Arial"/>
        </w:rPr>
      </w:pPr>
    </w:p>
    <w:p w14:paraId="71AAA0F6" w14:textId="77777777" w:rsidR="00501AA4" w:rsidRPr="00E77240" w:rsidRDefault="00501AA4" w:rsidP="003C325B">
      <w:pPr>
        <w:rPr>
          <w:rFonts w:ascii="Arial" w:hAnsi="Arial" w:cs="Arial"/>
        </w:rPr>
      </w:pPr>
    </w:p>
    <w:p w14:paraId="39EE0028" w14:textId="77777777" w:rsidR="00501AA4" w:rsidRPr="00E77240" w:rsidRDefault="00501AA4" w:rsidP="003C325B">
      <w:pPr>
        <w:rPr>
          <w:rFonts w:ascii="Arial" w:hAnsi="Arial" w:cs="Arial"/>
        </w:rPr>
      </w:pPr>
    </w:p>
    <w:p w14:paraId="7A88C749" w14:textId="77777777" w:rsidR="00501AA4" w:rsidRPr="00E77240" w:rsidRDefault="00501AA4" w:rsidP="003C325B">
      <w:pPr>
        <w:rPr>
          <w:rFonts w:ascii="Arial" w:hAnsi="Arial" w:cs="Arial"/>
        </w:rPr>
      </w:pPr>
    </w:p>
    <w:p w14:paraId="6C5223AB" w14:textId="77777777" w:rsidR="00501AA4" w:rsidRPr="00E77240" w:rsidRDefault="00501AA4" w:rsidP="003C325B">
      <w:pPr>
        <w:rPr>
          <w:rFonts w:ascii="Arial" w:hAnsi="Arial" w:cs="Arial"/>
        </w:rPr>
      </w:pPr>
    </w:p>
    <w:p w14:paraId="262F438B" w14:textId="77777777" w:rsidR="00501AA4" w:rsidRPr="00E77240" w:rsidRDefault="00501AA4" w:rsidP="003C325B">
      <w:pPr>
        <w:rPr>
          <w:rFonts w:ascii="Arial" w:hAnsi="Arial" w:cs="Arial"/>
        </w:rPr>
      </w:pPr>
    </w:p>
    <w:p w14:paraId="7E3EFF0A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</w:p>
    <w:p w14:paraId="51CB10C7" w14:textId="32BDC838" w:rsidR="007B641E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>5</w:t>
      </w:r>
      <w:r w:rsidR="007B641E" w:rsidRPr="00E77240">
        <w:rPr>
          <w:rFonts w:ascii="Arial" w:hAnsi="Arial" w:cs="Arial"/>
        </w:rPr>
        <w:t>.</w:t>
      </w:r>
      <w:r w:rsidR="007B641E" w:rsidRPr="00E77240">
        <w:rPr>
          <w:rFonts w:ascii="Arial" w:hAnsi="Arial" w:cs="Arial"/>
        </w:rPr>
        <w:tab/>
        <w:t xml:space="preserve">Using </w:t>
      </w:r>
      <w:r w:rsidR="00316AAE" w:rsidRPr="00316AAE">
        <w:rPr>
          <w:rFonts w:ascii="Arial" w:hAnsi="Arial" w:cs="Arial"/>
          <w:position w:val="-14"/>
        </w:rPr>
        <w:object w:dxaOrig="780" w:dyaOrig="440" w14:anchorId="0529E188">
          <v:shape id="_x0000_i1146" type="#_x0000_t75" style="width:39.35pt;height:22.65pt" o:ole="">
            <v:imagedata r:id="rId27" o:title=""/>
          </v:shape>
          <o:OLEObject Type="Embed" ProgID="Equation.3" ShapeID="_x0000_i1146" DrawAspect="Content" ObjectID="_1403427902" r:id="rId28"/>
        </w:object>
      </w:r>
      <w:r w:rsidR="007B641E" w:rsidRPr="00E77240">
        <w:rPr>
          <w:rFonts w:ascii="Arial" w:hAnsi="Arial" w:cs="Arial"/>
        </w:rPr>
        <w:t xml:space="preserve"> as an example, explain the following.</w:t>
      </w:r>
    </w:p>
    <w:p w14:paraId="764F7CBA" w14:textId="77777777" w:rsidR="007B641E" w:rsidRPr="00E77240" w:rsidRDefault="007B641E" w:rsidP="003C325B">
      <w:pPr>
        <w:rPr>
          <w:rFonts w:ascii="Arial" w:hAnsi="Arial" w:cs="Arial"/>
        </w:rPr>
      </w:pPr>
    </w:p>
    <w:p w14:paraId="6270F4FD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  <w:t>Were electrons gained or lost to form the Cl</w:t>
      </w:r>
      <w:r w:rsidRPr="00D37695">
        <w:rPr>
          <w:rFonts w:ascii="Arial" w:hAnsi="Arial" w:cs="Arial"/>
          <w:vertAlign w:val="superscript"/>
        </w:rPr>
        <w:t>1-</w:t>
      </w:r>
      <w:r w:rsidRPr="00E77240">
        <w:rPr>
          <w:rFonts w:ascii="Arial" w:hAnsi="Arial" w:cs="Arial"/>
        </w:rPr>
        <w:t xml:space="preserve"> ion?</w:t>
      </w:r>
    </w:p>
    <w:p w14:paraId="22736CD9" w14:textId="77777777" w:rsidR="00501AA4" w:rsidRPr="00E77240" w:rsidRDefault="00501AA4" w:rsidP="003C325B">
      <w:pPr>
        <w:rPr>
          <w:rFonts w:ascii="Arial" w:hAnsi="Arial" w:cs="Arial"/>
        </w:rPr>
      </w:pPr>
    </w:p>
    <w:p w14:paraId="412379A1" w14:textId="77777777" w:rsidR="00501AA4" w:rsidRPr="00E77240" w:rsidRDefault="00501AA4" w:rsidP="003C325B">
      <w:pPr>
        <w:rPr>
          <w:rFonts w:ascii="Arial" w:hAnsi="Arial" w:cs="Arial"/>
        </w:rPr>
      </w:pPr>
    </w:p>
    <w:p w14:paraId="08FDE331" w14:textId="77777777" w:rsidR="00501AA4" w:rsidRPr="00E77240" w:rsidRDefault="00501AA4" w:rsidP="003C325B">
      <w:pPr>
        <w:rPr>
          <w:rFonts w:ascii="Arial" w:hAnsi="Arial" w:cs="Arial"/>
        </w:rPr>
      </w:pPr>
    </w:p>
    <w:p w14:paraId="0F019024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  <w:t>How many electrons were gained or lost?</w:t>
      </w:r>
    </w:p>
    <w:p w14:paraId="4A03778A" w14:textId="77777777" w:rsidR="00501AA4" w:rsidRPr="00E77240" w:rsidRDefault="00501AA4" w:rsidP="003C325B">
      <w:pPr>
        <w:rPr>
          <w:rFonts w:ascii="Arial" w:hAnsi="Arial" w:cs="Arial"/>
        </w:rPr>
      </w:pPr>
    </w:p>
    <w:p w14:paraId="020DC766" w14:textId="77777777" w:rsidR="00501AA4" w:rsidRPr="00E77240" w:rsidRDefault="00501AA4" w:rsidP="003C325B">
      <w:pPr>
        <w:rPr>
          <w:rFonts w:ascii="Arial" w:hAnsi="Arial" w:cs="Arial"/>
        </w:rPr>
      </w:pPr>
    </w:p>
    <w:p w14:paraId="65A7347F" w14:textId="77777777" w:rsidR="00501AA4" w:rsidRPr="00E77240" w:rsidRDefault="00501AA4" w:rsidP="003C325B">
      <w:pPr>
        <w:rPr>
          <w:rFonts w:ascii="Arial" w:hAnsi="Arial" w:cs="Arial"/>
        </w:rPr>
      </w:pPr>
    </w:p>
    <w:p w14:paraId="5A95DEEE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  <w:t>In which group is Cl?</w:t>
      </w:r>
    </w:p>
    <w:p w14:paraId="4296256E" w14:textId="77777777" w:rsidR="00501AA4" w:rsidRPr="00E77240" w:rsidRDefault="00501AA4" w:rsidP="003C325B">
      <w:pPr>
        <w:rPr>
          <w:rFonts w:ascii="Arial" w:hAnsi="Arial" w:cs="Arial"/>
        </w:rPr>
      </w:pPr>
    </w:p>
    <w:p w14:paraId="1526C60E" w14:textId="77777777" w:rsidR="00501AA4" w:rsidRPr="00E77240" w:rsidRDefault="00501AA4" w:rsidP="003C325B">
      <w:pPr>
        <w:rPr>
          <w:rFonts w:ascii="Arial" w:hAnsi="Arial" w:cs="Arial"/>
        </w:rPr>
      </w:pPr>
    </w:p>
    <w:p w14:paraId="0B88B971" w14:textId="77777777" w:rsidR="00501AA4" w:rsidRPr="00E77240" w:rsidRDefault="00501AA4" w:rsidP="003C325B">
      <w:pPr>
        <w:rPr>
          <w:rFonts w:ascii="Arial" w:hAnsi="Arial" w:cs="Arial"/>
        </w:rPr>
      </w:pPr>
    </w:p>
    <w:p w14:paraId="173ED9ED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(d)</w:t>
      </w:r>
      <w:r w:rsidRPr="00E77240">
        <w:rPr>
          <w:rFonts w:ascii="Arial" w:hAnsi="Arial" w:cs="Arial"/>
        </w:rPr>
        <w:tab/>
        <w:t>What valency do all members of this group possess?</w:t>
      </w:r>
    </w:p>
    <w:p w14:paraId="613B2393" w14:textId="77777777" w:rsidR="00501AA4" w:rsidRPr="00E77240" w:rsidRDefault="00501AA4" w:rsidP="003C325B">
      <w:pPr>
        <w:rPr>
          <w:rFonts w:ascii="Arial" w:hAnsi="Arial" w:cs="Arial"/>
        </w:rPr>
      </w:pPr>
    </w:p>
    <w:p w14:paraId="34D0AD5F" w14:textId="77777777" w:rsidR="00501AA4" w:rsidRPr="00E77240" w:rsidRDefault="00501AA4" w:rsidP="003C325B">
      <w:pPr>
        <w:rPr>
          <w:rFonts w:ascii="Arial" w:hAnsi="Arial" w:cs="Arial"/>
        </w:rPr>
      </w:pPr>
    </w:p>
    <w:p w14:paraId="4497EFBA" w14:textId="77777777" w:rsidR="00501AA4" w:rsidRPr="00E77240" w:rsidRDefault="00501AA4" w:rsidP="003C325B">
      <w:pPr>
        <w:rPr>
          <w:rFonts w:ascii="Arial" w:hAnsi="Arial" w:cs="Arial"/>
        </w:rPr>
      </w:pPr>
    </w:p>
    <w:p w14:paraId="13D480B9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(e)</w:t>
      </w:r>
      <w:r w:rsidRPr="00E77240">
        <w:rPr>
          <w:rFonts w:ascii="Arial" w:hAnsi="Arial" w:cs="Arial"/>
        </w:rPr>
        <w:tab/>
        <w:t>Explain carefully why the</w:t>
      </w:r>
      <w:r w:rsidR="00316AAE" w:rsidRPr="00316AAE">
        <w:rPr>
          <w:rFonts w:ascii="Arial" w:hAnsi="Arial" w:cs="Arial"/>
          <w:position w:val="-14"/>
        </w:rPr>
        <w:object w:dxaOrig="780" w:dyaOrig="440" w14:anchorId="0CB41048">
          <v:shape id="_x0000_i1148" type="#_x0000_t75" style="width:39.35pt;height:22.65pt" o:ole="">
            <v:imagedata r:id="rId29" o:title=""/>
          </v:shape>
          <o:OLEObject Type="Embed" ProgID="Equation.3" ShapeID="_x0000_i1148" DrawAspect="Content" ObjectID="_1403427903" r:id="rId30"/>
        </w:object>
      </w:r>
      <w:r w:rsidRPr="00E77240">
        <w:rPr>
          <w:rFonts w:ascii="Arial" w:hAnsi="Arial" w:cs="Arial"/>
        </w:rPr>
        <w:t xml:space="preserve"> ion is stabl</w:t>
      </w:r>
      <w:r w:rsidR="00420A7D" w:rsidRPr="00E77240">
        <w:rPr>
          <w:rFonts w:ascii="Arial" w:hAnsi="Arial" w:cs="Arial"/>
        </w:rPr>
        <w:t>e, referring to the Octet Rule.</w:t>
      </w:r>
    </w:p>
    <w:p w14:paraId="5A5AFDFD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(HINT:  Some mention of the noble or inert gases would be appropriate!)</w:t>
      </w:r>
    </w:p>
    <w:p w14:paraId="6FCEC95F" w14:textId="77777777" w:rsidR="00501AA4" w:rsidRPr="00E77240" w:rsidRDefault="00501AA4" w:rsidP="003C325B">
      <w:pPr>
        <w:rPr>
          <w:rFonts w:ascii="Arial" w:hAnsi="Arial" w:cs="Arial"/>
        </w:rPr>
      </w:pPr>
    </w:p>
    <w:p w14:paraId="6B102204" w14:textId="77777777" w:rsidR="00501AA4" w:rsidRPr="00E77240" w:rsidRDefault="00501AA4" w:rsidP="003C325B">
      <w:pPr>
        <w:rPr>
          <w:rFonts w:ascii="Arial" w:hAnsi="Arial" w:cs="Arial"/>
        </w:rPr>
      </w:pPr>
      <w:bookmarkStart w:id="0" w:name="_GoBack"/>
      <w:bookmarkEnd w:id="0"/>
    </w:p>
    <w:p w14:paraId="64F5F1DB" w14:textId="77777777" w:rsidR="00501AA4" w:rsidRPr="00E77240" w:rsidRDefault="00501AA4" w:rsidP="003C325B">
      <w:pPr>
        <w:rPr>
          <w:rFonts w:ascii="Arial" w:hAnsi="Arial" w:cs="Arial"/>
        </w:rPr>
      </w:pPr>
    </w:p>
    <w:p w14:paraId="4A4C48E2" w14:textId="77777777" w:rsidR="00501AA4" w:rsidRPr="00E77240" w:rsidRDefault="00501AA4" w:rsidP="003C325B">
      <w:pPr>
        <w:rPr>
          <w:rFonts w:ascii="Arial" w:hAnsi="Arial" w:cs="Arial"/>
        </w:rPr>
      </w:pPr>
    </w:p>
    <w:p w14:paraId="6B94D646" w14:textId="77777777" w:rsidR="00501AA4" w:rsidRPr="00E77240" w:rsidRDefault="00501AA4" w:rsidP="003C325B">
      <w:pPr>
        <w:rPr>
          <w:rFonts w:ascii="Arial" w:hAnsi="Arial" w:cs="Arial"/>
        </w:rPr>
      </w:pPr>
    </w:p>
    <w:p w14:paraId="47ED22E8" w14:textId="77777777" w:rsidR="00501AA4" w:rsidRPr="00E77240" w:rsidRDefault="00501AA4" w:rsidP="003C325B">
      <w:pPr>
        <w:rPr>
          <w:rFonts w:ascii="Arial" w:hAnsi="Arial" w:cs="Arial"/>
        </w:rPr>
      </w:pPr>
    </w:p>
    <w:p w14:paraId="6F60F246" w14:textId="77777777" w:rsidR="007B641E" w:rsidRPr="00E77240" w:rsidRDefault="007B641E" w:rsidP="003C325B">
      <w:pPr>
        <w:rPr>
          <w:rFonts w:ascii="Arial" w:hAnsi="Arial" w:cs="Arial"/>
        </w:rPr>
      </w:pPr>
    </w:p>
    <w:p w14:paraId="753B5905" w14:textId="77777777" w:rsidR="00501AA4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br w:type="page"/>
      </w:r>
    </w:p>
    <w:p w14:paraId="00D2FCBF" w14:textId="77777777" w:rsidR="007B641E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lastRenderedPageBreak/>
        <w:t>6</w:t>
      </w:r>
      <w:r w:rsidR="007B641E" w:rsidRPr="00E77240">
        <w:rPr>
          <w:rFonts w:ascii="Arial" w:hAnsi="Arial" w:cs="Arial"/>
        </w:rPr>
        <w:t>.</w:t>
      </w:r>
      <w:r w:rsidR="007B641E" w:rsidRPr="00E77240">
        <w:rPr>
          <w:rFonts w:ascii="Arial" w:hAnsi="Arial" w:cs="Arial"/>
        </w:rPr>
        <w:tab/>
        <w:t>Complete the following table.</w:t>
      </w:r>
    </w:p>
    <w:p w14:paraId="3936DC77" w14:textId="77777777" w:rsidR="007B641E" w:rsidRPr="00E77240" w:rsidRDefault="007B641E" w:rsidP="003C325B">
      <w:pPr>
        <w:rPr>
          <w:rFonts w:ascii="Arial" w:hAnsi="Arial" w:cs="Arial"/>
        </w:rPr>
      </w:pPr>
    </w:p>
    <w:tbl>
      <w:tblPr>
        <w:tblW w:w="0" w:type="auto"/>
        <w:tblInd w:w="2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6"/>
        <w:gridCol w:w="2520"/>
      </w:tblGrid>
      <w:tr w:rsidR="007B641E" w:rsidRPr="00E77240" w14:paraId="76B103A3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08B49A1A" w14:textId="77777777" w:rsidR="007B641E" w:rsidRPr="00E77240" w:rsidRDefault="007B641E" w:rsidP="001E29A7">
            <w:pPr>
              <w:jc w:val="center"/>
              <w:rPr>
                <w:rFonts w:ascii="Arial" w:hAnsi="Arial" w:cs="Arial"/>
                <w:b/>
              </w:rPr>
            </w:pPr>
            <w:r w:rsidRPr="00E77240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520" w:type="dxa"/>
            <w:vAlign w:val="center"/>
          </w:tcPr>
          <w:p w14:paraId="1388805C" w14:textId="77777777" w:rsidR="007B641E" w:rsidRPr="00E77240" w:rsidRDefault="007B641E" w:rsidP="001E29A7">
            <w:pPr>
              <w:jc w:val="center"/>
              <w:rPr>
                <w:rFonts w:ascii="Arial" w:hAnsi="Arial" w:cs="Arial"/>
                <w:b/>
              </w:rPr>
            </w:pPr>
            <w:r w:rsidRPr="00E77240">
              <w:rPr>
                <w:rFonts w:ascii="Arial" w:hAnsi="Arial" w:cs="Arial"/>
                <w:b/>
              </w:rPr>
              <w:t>FORMULA</w:t>
            </w:r>
          </w:p>
        </w:tc>
      </w:tr>
      <w:tr w:rsidR="007B641E" w:rsidRPr="00E77240" w14:paraId="4F9C0E6A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7FE58995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0" w:type="dxa"/>
            <w:vAlign w:val="center"/>
          </w:tcPr>
          <w:p w14:paraId="23DC259F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CO</w:t>
            </w:r>
            <w:r w:rsidRPr="00E77240">
              <w:rPr>
                <w:rFonts w:ascii="Arial" w:hAnsi="Arial" w:cs="Arial"/>
                <w:vertAlign w:val="subscript"/>
              </w:rPr>
              <w:t>2</w:t>
            </w:r>
          </w:p>
        </w:tc>
      </w:tr>
      <w:tr w:rsidR="007B641E" w:rsidRPr="00E77240" w14:paraId="04AC78D0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30E1E78E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aluminium sulphate</w:t>
            </w:r>
          </w:p>
        </w:tc>
        <w:tc>
          <w:tcPr>
            <w:tcW w:w="2520" w:type="dxa"/>
            <w:vAlign w:val="center"/>
          </w:tcPr>
          <w:p w14:paraId="657CED67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</w:tr>
      <w:tr w:rsidR="007B641E" w:rsidRPr="00E77240" w14:paraId="0F6F03ED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67A388B8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dinitrogen tetroxide</w:t>
            </w:r>
          </w:p>
        </w:tc>
        <w:tc>
          <w:tcPr>
            <w:tcW w:w="2520" w:type="dxa"/>
            <w:vAlign w:val="center"/>
          </w:tcPr>
          <w:p w14:paraId="07C0EDCA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</w:tr>
      <w:tr w:rsidR="007B641E" w:rsidRPr="00E77240" w14:paraId="0C2E2F30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30F64EA6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calcium hydroxide</w:t>
            </w:r>
          </w:p>
        </w:tc>
        <w:tc>
          <w:tcPr>
            <w:tcW w:w="2520" w:type="dxa"/>
            <w:vAlign w:val="center"/>
          </w:tcPr>
          <w:p w14:paraId="74340EF1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</w:tr>
      <w:tr w:rsidR="007B641E" w:rsidRPr="00E77240" w14:paraId="72F3BDC8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62D4ECD2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0" w:type="dxa"/>
            <w:vAlign w:val="center"/>
          </w:tcPr>
          <w:p w14:paraId="1D8E30D3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(NH</w:t>
            </w:r>
            <w:r w:rsidRPr="00E77240">
              <w:rPr>
                <w:rFonts w:ascii="Arial" w:hAnsi="Arial" w:cs="Arial"/>
                <w:vertAlign w:val="subscript"/>
              </w:rPr>
              <w:t>4</w:t>
            </w:r>
            <w:r w:rsidRPr="00E77240">
              <w:rPr>
                <w:rFonts w:ascii="Arial" w:hAnsi="Arial" w:cs="Arial"/>
              </w:rPr>
              <w:t>)</w:t>
            </w:r>
            <w:r w:rsidRPr="00E77240">
              <w:rPr>
                <w:rFonts w:ascii="Arial" w:hAnsi="Arial" w:cs="Arial"/>
                <w:vertAlign w:val="subscript"/>
              </w:rPr>
              <w:t>2</w:t>
            </w:r>
            <w:r w:rsidRPr="00E77240">
              <w:rPr>
                <w:rFonts w:ascii="Arial" w:hAnsi="Arial" w:cs="Arial"/>
              </w:rPr>
              <w:t>CO</w:t>
            </w:r>
            <w:r w:rsidRPr="00E77240">
              <w:rPr>
                <w:rFonts w:ascii="Arial" w:hAnsi="Arial" w:cs="Arial"/>
                <w:vertAlign w:val="subscript"/>
              </w:rPr>
              <w:t>3</w:t>
            </w:r>
          </w:p>
        </w:tc>
      </w:tr>
      <w:tr w:rsidR="007B641E" w:rsidRPr="00E77240" w14:paraId="5282A27C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0BC4852A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copper (II) chloride</w:t>
            </w:r>
          </w:p>
        </w:tc>
        <w:tc>
          <w:tcPr>
            <w:tcW w:w="2520" w:type="dxa"/>
            <w:vAlign w:val="center"/>
          </w:tcPr>
          <w:p w14:paraId="0D355821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</w:tr>
      <w:tr w:rsidR="007B641E" w:rsidRPr="00E77240" w14:paraId="37CD4483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78A0473C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0" w:type="dxa"/>
            <w:vAlign w:val="center"/>
          </w:tcPr>
          <w:p w14:paraId="37D9C0FC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NO</w:t>
            </w:r>
            <w:r w:rsidRPr="00E77240">
              <w:rPr>
                <w:rFonts w:ascii="Arial" w:hAnsi="Arial" w:cs="Arial"/>
                <w:vertAlign w:val="subscript"/>
              </w:rPr>
              <w:t>2</w:t>
            </w:r>
          </w:p>
        </w:tc>
      </w:tr>
      <w:tr w:rsidR="007B641E" w:rsidRPr="00E77240" w14:paraId="33C66337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58CA1B92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potassium nitrate</w:t>
            </w:r>
          </w:p>
        </w:tc>
        <w:tc>
          <w:tcPr>
            <w:tcW w:w="2520" w:type="dxa"/>
            <w:vAlign w:val="center"/>
          </w:tcPr>
          <w:p w14:paraId="5C90A2E7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</w:tr>
      <w:tr w:rsidR="007B641E" w:rsidRPr="00E77240" w14:paraId="444763A2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5CD91304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0" w:type="dxa"/>
            <w:vAlign w:val="center"/>
          </w:tcPr>
          <w:p w14:paraId="0EBB58B9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ZnS</w:t>
            </w:r>
          </w:p>
        </w:tc>
      </w:tr>
      <w:tr w:rsidR="007B641E" w:rsidRPr="00E77240" w14:paraId="744B882E" w14:textId="77777777" w:rsidTr="001E29A7">
        <w:trPr>
          <w:cantSplit/>
          <w:trHeight w:val="454"/>
        </w:trPr>
        <w:tc>
          <w:tcPr>
            <w:tcW w:w="3686" w:type="dxa"/>
            <w:vAlign w:val="center"/>
          </w:tcPr>
          <w:p w14:paraId="01C62110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  <w:r w:rsidRPr="00E77240">
              <w:rPr>
                <w:rFonts w:ascii="Arial" w:hAnsi="Arial" w:cs="Arial"/>
              </w:rPr>
              <w:t>sodium phosphate</w:t>
            </w:r>
          </w:p>
        </w:tc>
        <w:tc>
          <w:tcPr>
            <w:tcW w:w="2520" w:type="dxa"/>
            <w:vAlign w:val="center"/>
          </w:tcPr>
          <w:p w14:paraId="28EF02CF" w14:textId="77777777" w:rsidR="007B641E" w:rsidRPr="00E77240" w:rsidRDefault="007B641E" w:rsidP="001E29A7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0B43A69" w14:textId="77777777" w:rsidR="007B641E" w:rsidRPr="00E77240" w:rsidRDefault="007B641E" w:rsidP="003C325B">
      <w:pPr>
        <w:rPr>
          <w:rFonts w:ascii="Arial" w:hAnsi="Arial" w:cs="Arial"/>
        </w:rPr>
      </w:pPr>
    </w:p>
    <w:p w14:paraId="6D317E9F" w14:textId="77777777" w:rsidR="007B641E" w:rsidRPr="00E77240" w:rsidRDefault="007B641E" w:rsidP="003C325B">
      <w:pPr>
        <w:rPr>
          <w:rFonts w:ascii="Arial" w:hAnsi="Arial" w:cs="Arial"/>
        </w:rPr>
      </w:pPr>
    </w:p>
    <w:p w14:paraId="1ED3879C" w14:textId="77777777" w:rsidR="007B641E" w:rsidRPr="00E77240" w:rsidRDefault="00501AA4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>7</w:t>
      </w:r>
      <w:r w:rsidR="007B641E" w:rsidRPr="00E77240">
        <w:rPr>
          <w:rFonts w:ascii="Arial" w:hAnsi="Arial" w:cs="Arial"/>
        </w:rPr>
        <w:t>.</w:t>
      </w:r>
      <w:r w:rsidR="007B641E" w:rsidRPr="00E77240">
        <w:rPr>
          <w:rFonts w:ascii="Arial" w:hAnsi="Arial" w:cs="Arial"/>
        </w:rPr>
        <w:tab/>
        <w:t>Balance the following equations.</w:t>
      </w:r>
    </w:p>
    <w:p w14:paraId="34062A3D" w14:textId="77777777" w:rsidR="007B641E" w:rsidRPr="00E77240" w:rsidRDefault="007B641E" w:rsidP="003C325B">
      <w:pPr>
        <w:rPr>
          <w:rFonts w:ascii="Arial" w:hAnsi="Arial" w:cs="Arial"/>
        </w:rPr>
      </w:pPr>
    </w:p>
    <w:p w14:paraId="6B8F3355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 xml:space="preserve">PbO 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+ 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C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</w:t>
      </w:r>
      <w:r w:rsidRPr="00E77240">
        <w:rPr>
          <w:rFonts w:ascii="Arial" w:hAnsi="Arial" w:cs="Arial"/>
        </w:rPr>
        <w:sym w:font="Wingdings 3" w:char="F022"/>
      </w:r>
      <w:r w:rsidRPr="00E77240">
        <w:rPr>
          <w:rFonts w:ascii="Arial" w:hAnsi="Arial" w:cs="Arial"/>
        </w:rPr>
        <w:t xml:space="preserve">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 Pb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+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CO</w:t>
      </w:r>
      <w:r w:rsidRPr="00E77240">
        <w:rPr>
          <w:rFonts w:ascii="Arial" w:hAnsi="Arial" w:cs="Arial"/>
          <w:vertAlign w:val="subscript"/>
        </w:rPr>
        <w:t>2</w:t>
      </w:r>
    </w:p>
    <w:p w14:paraId="6FB14786" w14:textId="77777777" w:rsidR="007B641E" w:rsidRPr="00E77240" w:rsidRDefault="007B641E" w:rsidP="003C325B">
      <w:pPr>
        <w:rPr>
          <w:rFonts w:ascii="Arial" w:hAnsi="Arial" w:cs="Arial"/>
        </w:rPr>
      </w:pPr>
    </w:p>
    <w:p w14:paraId="7F11E56C" w14:textId="77777777" w:rsidR="007B641E" w:rsidRPr="00E77240" w:rsidRDefault="007B641E" w:rsidP="003C325B">
      <w:pPr>
        <w:rPr>
          <w:rFonts w:ascii="Arial" w:hAnsi="Arial" w:cs="Arial"/>
        </w:rPr>
      </w:pPr>
    </w:p>
    <w:p w14:paraId="6C9B6947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 xml:space="preserve">Fe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+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HCl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</w:t>
      </w:r>
      <w:r w:rsidRPr="00E77240">
        <w:rPr>
          <w:rFonts w:ascii="Arial" w:hAnsi="Arial" w:cs="Arial"/>
        </w:rPr>
        <w:sym w:font="Wingdings 3" w:char="F022"/>
      </w:r>
      <w:r w:rsidRPr="00E77240">
        <w:rPr>
          <w:rFonts w:ascii="Arial" w:hAnsi="Arial" w:cs="Arial"/>
        </w:rPr>
        <w:t xml:space="preserve">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FeCl</w:t>
      </w:r>
      <w:r w:rsidRPr="00E77240">
        <w:rPr>
          <w:rFonts w:ascii="Arial" w:hAnsi="Arial" w:cs="Arial"/>
          <w:vertAlign w:val="subscript"/>
        </w:rPr>
        <w:t xml:space="preserve">3 </w:t>
      </w:r>
      <w:r w:rsidRPr="00E77240">
        <w:rPr>
          <w:rFonts w:ascii="Arial" w:hAnsi="Arial" w:cs="Arial"/>
        </w:rPr>
        <w:t xml:space="preserve">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+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H</w:t>
      </w:r>
      <w:r w:rsidRPr="00E77240">
        <w:rPr>
          <w:rFonts w:ascii="Arial" w:hAnsi="Arial" w:cs="Arial"/>
          <w:vertAlign w:val="subscript"/>
        </w:rPr>
        <w:t>2</w:t>
      </w:r>
    </w:p>
    <w:p w14:paraId="2122AB2D" w14:textId="77777777" w:rsidR="007B641E" w:rsidRPr="00E77240" w:rsidRDefault="007B641E" w:rsidP="003C325B">
      <w:pPr>
        <w:rPr>
          <w:rFonts w:ascii="Arial" w:hAnsi="Arial" w:cs="Arial"/>
        </w:rPr>
      </w:pPr>
    </w:p>
    <w:p w14:paraId="4A0DA3DB" w14:textId="77777777" w:rsidR="007B641E" w:rsidRPr="00E77240" w:rsidRDefault="007B641E" w:rsidP="003C325B">
      <w:pPr>
        <w:rPr>
          <w:rFonts w:ascii="Arial" w:hAnsi="Arial" w:cs="Arial"/>
        </w:rPr>
      </w:pPr>
    </w:p>
    <w:p w14:paraId="0853DF7B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 xml:space="preserve">Al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+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O</w:t>
      </w:r>
      <w:r w:rsidRPr="00E77240">
        <w:rPr>
          <w:rFonts w:ascii="Arial" w:hAnsi="Arial" w:cs="Arial"/>
          <w:vertAlign w:val="subscript"/>
        </w:rPr>
        <w:t xml:space="preserve">2 </w:t>
      </w:r>
      <w:r w:rsidRPr="00E77240">
        <w:rPr>
          <w:rFonts w:ascii="Arial" w:hAnsi="Arial" w:cs="Arial"/>
        </w:rPr>
        <w:t xml:space="preserve">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 </w:t>
      </w:r>
      <w:r w:rsidRPr="00E77240">
        <w:rPr>
          <w:rFonts w:ascii="Arial" w:hAnsi="Arial" w:cs="Arial"/>
        </w:rPr>
        <w:sym w:font="Wingdings 3" w:char="F022"/>
      </w:r>
      <w:r w:rsidRPr="00E77240">
        <w:rPr>
          <w:rFonts w:ascii="Arial" w:hAnsi="Arial" w:cs="Arial"/>
        </w:rPr>
        <w:t xml:space="preserve">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Al</w:t>
      </w:r>
      <w:r w:rsidRPr="00E77240">
        <w:rPr>
          <w:rFonts w:ascii="Arial" w:hAnsi="Arial" w:cs="Arial"/>
          <w:vertAlign w:val="subscript"/>
        </w:rPr>
        <w:t>2</w:t>
      </w:r>
      <w:r w:rsidRPr="00E77240">
        <w:rPr>
          <w:rFonts w:ascii="Arial" w:hAnsi="Arial" w:cs="Arial"/>
        </w:rPr>
        <w:t>O</w:t>
      </w:r>
      <w:r w:rsidRPr="00E77240">
        <w:rPr>
          <w:rFonts w:ascii="Arial" w:hAnsi="Arial" w:cs="Arial"/>
          <w:vertAlign w:val="subscript"/>
        </w:rPr>
        <w:t>3</w:t>
      </w:r>
    </w:p>
    <w:p w14:paraId="14B119C6" w14:textId="77777777" w:rsidR="007B641E" w:rsidRPr="00E77240" w:rsidRDefault="007B641E" w:rsidP="003C325B">
      <w:pPr>
        <w:rPr>
          <w:rFonts w:ascii="Arial" w:hAnsi="Arial" w:cs="Arial"/>
        </w:rPr>
      </w:pPr>
    </w:p>
    <w:p w14:paraId="69367B39" w14:textId="77777777" w:rsidR="007B641E" w:rsidRPr="00E77240" w:rsidRDefault="007B641E" w:rsidP="003C325B">
      <w:pPr>
        <w:rPr>
          <w:rFonts w:ascii="Arial" w:hAnsi="Arial" w:cs="Arial"/>
        </w:rPr>
      </w:pPr>
    </w:p>
    <w:p w14:paraId="6A221FAF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(d)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C</w:t>
      </w:r>
      <w:r w:rsidRPr="00E77240">
        <w:rPr>
          <w:rFonts w:ascii="Arial" w:hAnsi="Arial" w:cs="Arial"/>
          <w:vertAlign w:val="subscript"/>
        </w:rPr>
        <w:t>6</w:t>
      </w:r>
      <w:r w:rsidRPr="00E77240">
        <w:rPr>
          <w:rFonts w:ascii="Arial" w:hAnsi="Arial" w:cs="Arial"/>
        </w:rPr>
        <w:t>H</w:t>
      </w:r>
      <w:r w:rsidRPr="00E77240">
        <w:rPr>
          <w:rFonts w:ascii="Arial" w:hAnsi="Arial" w:cs="Arial"/>
          <w:vertAlign w:val="subscript"/>
        </w:rPr>
        <w:t>12</w:t>
      </w:r>
      <w:r w:rsidRPr="00E77240">
        <w:rPr>
          <w:rFonts w:ascii="Arial" w:hAnsi="Arial" w:cs="Arial"/>
        </w:rPr>
        <w:t>O</w:t>
      </w:r>
      <w:r w:rsidRPr="00E77240">
        <w:rPr>
          <w:rFonts w:ascii="Arial" w:hAnsi="Arial" w:cs="Arial"/>
          <w:vertAlign w:val="subscript"/>
        </w:rPr>
        <w:t>6</w:t>
      </w:r>
      <w:r w:rsidRPr="00E77240">
        <w:rPr>
          <w:rFonts w:ascii="Arial" w:hAnsi="Arial" w:cs="Arial"/>
        </w:rPr>
        <w:t xml:space="preserve">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+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O</w:t>
      </w:r>
      <w:r w:rsidRPr="00E77240">
        <w:rPr>
          <w:rFonts w:ascii="Arial" w:hAnsi="Arial" w:cs="Arial"/>
          <w:vertAlign w:val="subscript"/>
        </w:rPr>
        <w:t>2</w:t>
      </w:r>
      <w:r w:rsidRPr="00E77240">
        <w:rPr>
          <w:rFonts w:ascii="Arial" w:hAnsi="Arial" w:cs="Arial"/>
        </w:rPr>
        <w:t xml:space="preserve">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</w:t>
      </w:r>
      <w:r w:rsidRPr="00E77240">
        <w:rPr>
          <w:rFonts w:ascii="Arial" w:hAnsi="Arial" w:cs="Arial"/>
        </w:rPr>
        <w:sym w:font="Wingdings 3" w:char="F022"/>
      </w:r>
      <w:r w:rsidRPr="00E77240">
        <w:rPr>
          <w:rFonts w:ascii="Arial" w:hAnsi="Arial" w:cs="Arial"/>
        </w:rPr>
        <w:t xml:space="preserve">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CO</w:t>
      </w:r>
      <w:r w:rsidRPr="00E77240">
        <w:rPr>
          <w:rFonts w:ascii="Arial" w:hAnsi="Arial" w:cs="Arial"/>
          <w:vertAlign w:val="subscript"/>
        </w:rPr>
        <w:t>2</w:t>
      </w:r>
      <w:r w:rsidRPr="00E77240">
        <w:rPr>
          <w:rFonts w:ascii="Arial" w:hAnsi="Arial" w:cs="Arial"/>
        </w:rPr>
        <w:t xml:space="preserve">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+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H</w:t>
      </w:r>
      <w:r w:rsidRPr="00E77240">
        <w:rPr>
          <w:rFonts w:ascii="Arial" w:hAnsi="Arial" w:cs="Arial"/>
          <w:vertAlign w:val="subscript"/>
        </w:rPr>
        <w:t>2</w:t>
      </w:r>
      <w:r w:rsidRPr="00E77240">
        <w:rPr>
          <w:rFonts w:ascii="Arial" w:hAnsi="Arial" w:cs="Arial"/>
        </w:rPr>
        <w:t>O</w:t>
      </w:r>
    </w:p>
    <w:p w14:paraId="3A265E95" w14:textId="77777777" w:rsidR="007B641E" w:rsidRPr="00E77240" w:rsidRDefault="007B641E" w:rsidP="003C325B">
      <w:pPr>
        <w:rPr>
          <w:rFonts w:ascii="Arial" w:hAnsi="Arial" w:cs="Arial"/>
        </w:rPr>
      </w:pPr>
    </w:p>
    <w:p w14:paraId="6D074415" w14:textId="77777777" w:rsidR="007B641E" w:rsidRPr="00E77240" w:rsidRDefault="007B641E" w:rsidP="003C325B">
      <w:pPr>
        <w:rPr>
          <w:rFonts w:ascii="Arial" w:hAnsi="Arial" w:cs="Arial"/>
        </w:rPr>
      </w:pPr>
    </w:p>
    <w:p w14:paraId="4ACBBE2F" w14:textId="77777777" w:rsidR="007B641E" w:rsidRPr="00E77240" w:rsidRDefault="007B641E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(e)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NH</w:t>
      </w:r>
      <w:r w:rsidRPr="00E77240">
        <w:rPr>
          <w:rFonts w:ascii="Arial" w:hAnsi="Arial" w:cs="Arial"/>
          <w:vertAlign w:val="subscript"/>
        </w:rPr>
        <w:t>3</w:t>
      </w:r>
      <w:r w:rsidRPr="00E77240">
        <w:rPr>
          <w:rFonts w:ascii="Arial" w:hAnsi="Arial" w:cs="Arial"/>
        </w:rPr>
        <w:t xml:space="preserve"> 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+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CuO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 </w:t>
      </w:r>
      <w:r w:rsidRPr="00E77240">
        <w:rPr>
          <w:rFonts w:ascii="Arial" w:hAnsi="Arial" w:cs="Arial"/>
        </w:rPr>
        <w:sym w:font="Wingdings 3" w:char="F022"/>
      </w:r>
      <w:r w:rsidRPr="00E77240">
        <w:rPr>
          <w:rFonts w:ascii="Arial" w:hAnsi="Arial" w:cs="Arial"/>
        </w:rPr>
        <w:t xml:space="preserve">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Cu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+  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H</w:t>
      </w:r>
      <w:r w:rsidRPr="00E77240">
        <w:rPr>
          <w:rFonts w:ascii="Arial" w:hAnsi="Arial" w:cs="Arial"/>
          <w:vertAlign w:val="subscript"/>
        </w:rPr>
        <w:t>2</w:t>
      </w:r>
      <w:r w:rsidRPr="00E77240">
        <w:rPr>
          <w:rFonts w:ascii="Arial" w:hAnsi="Arial" w:cs="Arial"/>
        </w:rPr>
        <w:t xml:space="preserve">O   </w:t>
      </w:r>
      <w:r w:rsidR="00C90D81" w:rsidRPr="00E77240">
        <w:rPr>
          <w:rFonts w:ascii="Arial" w:hAnsi="Arial" w:cs="Arial"/>
        </w:rPr>
        <w:t xml:space="preserve">  </w:t>
      </w:r>
      <w:r w:rsidRPr="00E77240">
        <w:rPr>
          <w:rFonts w:ascii="Arial" w:hAnsi="Arial" w:cs="Arial"/>
        </w:rPr>
        <w:t xml:space="preserve">    +   </w:t>
      </w:r>
      <w:r w:rsidR="00C90D81" w:rsidRPr="00E77240">
        <w:rPr>
          <w:rFonts w:ascii="Arial" w:hAnsi="Arial" w:cs="Arial"/>
        </w:rPr>
        <w:t xml:space="preserve">   </w:t>
      </w:r>
      <w:r w:rsidRPr="00E77240">
        <w:rPr>
          <w:rFonts w:ascii="Arial" w:hAnsi="Arial" w:cs="Arial"/>
        </w:rPr>
        <w:t xml:space="preserve">    N</w:t>
      </w:r>
      <w:r w:rsidRPr="00E77240">
        <w:rPr>
          <w:rFonts w:ascii="Arial" w:hAnsi="Arial" w:cs="Arial"/>
          <w:vertAlign w:val="subscript"/>
        </w:rPr>
        <w:t>2</w:t>
      </w:r>
    </w:p>
    <w:p w14:paraId="054BE1ED" w14:textId="77777777" w:rsidR="007B641E" w:rsidRPr="00E77240" w:rsidRDefault="007B641E" w:rsidP="003C325B">
      <w:pPr>
        <w:rPr>
          <w:rFonts w:ascii="Arial" w:hAnsi="Arial" w:cs="Arial"/>
        </w:rPr>
      </w:pPr>
    </w:p>
    <w:p w14:paraId="4B26F433" w14:textId="77777777" w:rsidR="007B641E" w:rsidRPr="00E77240" w:rsidRDefault="007B641E" w:rsidP="003C325B">
      <w:pPr>
        <w:rPr>
          <w:rFonts w:ascii="Arial" w:hAnsi="Arial" w:cs="Arial"/>
        </w:rPr>
      </w:pPr>
    </w:p>
    <w:p w14:paraId="360B9062" w14:textId="66CE1EC5" w:rsidR="003C325B" w:rsidRPr="00E77240" w:rsidRDefault="001E29A7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>8</w:t>
      </w:r>
      <w:r w:rsidR="007B641E" w:rsidRPr="00E77240">
        <w:rPr>
          <w:rFonts w:ascii="Arial" w:hAnsi="Arial" w:cs="Arial"/>
        </w:rPr>
        <w:t>.</w:t>
      </w:r>
      <w:r w:rsidR="007B641E"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Write balanced equations for any of the following mixtures where a precipitate is produced. Be sure to </w:t>
      </w:r>
      <w:r w:rsidRPr="00E77240">
        <w:rPr>
          <w:rFonts w:ascii="Arial" w:hAnsi="Arial" w:cs="Arial"/>
        </w:rPr>
        <w:tab/>
      </w:r>
      <w:r w:rsidR="00D37695">
        <w:rPr>
          <w:rFonts w:ascii="Arial" w:hAnsi="Arial" w:cs="Arial"/>
        </w:rPr>
        <w:t xml:space="preserve">indicate which substance forms a solid - use a subscript </w:t>
      </w:r>
      <w:r w:rsidR="00D37695" w:rsidRPr="00D37695">
        <w:rPr>
          <w:rFonts w:ascii="Arial" w:hAnsi="Arial" w:cs="Arial"/>
          <w:vertAlign w:val="subscript"/>
        </w:rPr>
        <w:t>(s)</w:t>
      </w:r>
      <w:r w:rsidRPr="00E77240">
        <w:rPr>
          <w:rFonts w:ascii="Arial" w:hAnsi="Arial" w:cs="Arial"/>
        </w:rPr>
        <w:t>. If a reac</w:t>
      </w:r>
      <w:r w:rsidR="003C325B" w:rsidRPr="00E77240">
        <w:rPr>
          <w:rFonts w:ascii="Arial" w:hAnsi="Arial" w:cs="Arial"/>
        </w:rPr>
        <w:t>tion does not occur</w:t>
      </w:r>
      <w:r w:rsidRPr="00E77240">
        <w:rPr>
          <w:rFonts w:ascii="Arial" w:hAnsi="Arial" w:cs="Arial"/>
        </w:rPr>
        <w:t>,</w:t>
      </w:r>
      <w:r w:rsidR="003C325B" w:rsidRPr="00E77240">
        <w:rPr>
          <w:rFonts w:ascii="Arial" w:hAnsi="Arial" w:cs="Arial"/>
        </w:rPr>
        <w:t xml:space="preserve"> indicate by </w:t>
      </w:r>
      <w:r w:rsidR="00D37695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writing "no reaction". </w:t>
      </w:r>
    </w:p>
    <w:p w14:paraId="7D8B1186" w14:textId="77777777" w:rsidR="001E29A7" w:rsidRPr="00E77240" w:rsidRDefault="001E29A7" w:rsidP="003C325B">
      <w:pPr>
        <w:rPr>
          <w:rFonts w:ascii="Arial" w:hAnsi="Arial" w:cs="Arial"/>
        </w:rPr>
      </w:pPr>
    </w:p>
    <w:p w14:paraId="4CA8E442" w14:textId="77777777" w:rsidR="001E29A7" w:rsidRPr="00E77240" w:rsidRDefault="001E29A7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Calcium chloride solution + sodium carbonate solution. </w:t>
      </w:r>
    </w:p>
    <w:p w14:paraId="504EE661" w14:textId="77777777" w:rsidR="001E29A7" w:rsidRPr="00E77240" w:rsidRDefault="001E29A7" w:rsidP="003C325B">
      <w:pPr>
        <w:rPr>
          <w:rFonts w:ascii="Arial" w:hAnsi="Arial" w:cs="Arial"/>
        </w:rPr>
      </w:pPr>
    </w:p>
    <w:p w14:paraId="7DE90455" w14:textId="77777777" w:rsidR="001E29A7" w:rsidRPr="00E77240" w:rsidRDefault="001E29A7" w:rsidP="003C325B">
      <w:pPr>
        <w:rPr>
          <w:rFonts w:ascii="Arial" w:hAnsi="Arial" w:cs="Arial"/>
        </w:rPr>
      </w:pPr>
    </w:p>
    <w:p w14:paraId="6F581CB3" w14:textId="77777777" w:rsidR="001E29A7" w:rsidRPr="00E77240" w:rsidRDefault="001E29A7" w:rsidP="003C325B">
      <w:pPr>
        <w:rPr>
          <w:rFonts w:ascii="Arial" w:hAnsi="Arial" w:cs="Arial"/>
        </w:rPr>
      </w:pPr>
    </w:p>
    <w:p w14:paraId="2251E78E" w14:textId="77777777" w:rsidR="001E29A7" w:rsidRPr="00E77240" w:rsidRDefault="001E29A7" w:rsidP="003C325B">
      <w:pPr>
        <w:rPr>
          <w:rFonts w:ascii="Arial" w:hAnsi="Arial" w:cs="Arial"/>
        </w:rPr>
      </w:pPr>
    </w:p>
    <w:p w14:paraId="46C1AB9E" w14:textId="40C1B1E3" w:rsidR="001E29A7" w:rsidRPr="00E77240" w:rsidRDefault="001E29A7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Barium hydroxide solution + dilute </w:t>
      </w:r>
      <w:r w:rsidR="00CC4D6A" w:rsidRPr="00E77240">
        <w:rPr>
          <w:rFonts w:ascii="Arial" w:hAnsi="Arial" w:cs="Arial"/>
        </w:rPr>
        <w:t>sulphuric</w:t>
      </w:r>
      <w:r w:rsidR="003C325B" w:rsidRPr="00E77240">
        <w:rPr>
          <w:rFonts w:ascii="Arial" w:hAnsi="Arial" w:cs="Arial"/>
        </w:rPr>
        <w:t xml:space="preserve"> acid. </w:t>
      </w:r>
    </w:p>
    <w:p w14:paraId="0498E278" w14:textId="77777777" w:rsidR="001E29A7" w:rsidRPr="00E77240" w:rsidRDefault="001E29A7" w:rsidP="003C325B">
      <w:pPr>
        <w:rPr>
          <w:rFonts w:ascii="Arial" w:hAnsi="Arial" w:cs="Arial"/>
        </w:rPr>
      </w:pPr>
    </w:p>
    <w:p w14:paraId="7834D38E" w14:textId="77777777" w:rsidR="001E29A7" w:rsidRPr="00E77240" w:rsidRDefault="001E29A7" w:rsidP="003C325B">
      <w:pPr>
        <w:rPr>
          <w:rFonts w:ascii="Arial" w:hAnsi="Arial" w:cs="Arial"/>
        </w:rPr>
      </w:pPr>
    </w:p>
    <w:p w14:paraId="1DA4F71C" w14:textId="77777777" w:rsidR="001E29A7" w:rsidRPr="00E77240" w:rsidRDefault="001E29A7" w:rsidP="003C325B">
      <w:pPr>
        <w:rPr>
          <w:rFonts w:ascii="Arial" w:hAnsi="Arial" w:cs="Arial"/>
        </w:rPr>
      </w:pPr>
    </w:p>
    <w:p w14:paraId="5CA89ED9" w14:textId="77777777" w:rsidR="001E29A7" w:rsidRPr="00E77240" w:rsidRDefault="001E29A7" w:rsidP="003C325B">
      <w:pPr>
        <w:rPr>
          <w:rFonts w:ascii="Arial" w:hAnsi="Arial" w:cs="Arial"/>
        </w:rPr>
      </w:pPr>
    </w:p>
    <w:p w14:paraId="0331259C" w14:textId="77777777" w:rsidR="001E29A7" w:rsidRPr="00E77240" w:rsidRDefault="001E29A7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Sodium nitrate solution + sodium chloride solution. </w:t>
      </w:r>
    </w:p>
    <w:p w14:paraId="37D8EB4C" w14:textId="77777777" w:rsidR="001E29A7" w:rsidRPr="00E77240" w:rsidRDefault="001E29A7" w:rsidP="003C325B">
      <w:pPr>
        <w:rPr>
          <w:rFonts w:ascii="Arial" w:hAnsi="Arial" w:cs="Arial"/>
        </w:rPr>
      </w:pPr>
    </w:p>
    <w:p w14:paraId="17C79AF4" w14:textId="77777777" w:rsidR="001E29A7" w:rsidRPr="00E77240" w:rsidRDefault="001E29A7" w:rsidP="003C325B">
      <w:pPr>
        <w:rPr>
          <w:rFonts w:ascii="Arial" w:hAnsi="Arial" w:cs="Arial"/>
        </w:rPr>
      </w:pPr>
    </w:p>
    <w:p w14:paraId="5F903C09" w14:textId="715E0792" w:rsidR="000736C5" w:rsidRPr="00E77240" w:rsidRDefault="000736C5">
      <w:pPr>
        <w:rPr>
          <w:rFonts w:ascii="Arial" w:hAnsi="Arial" w:cs="Arial"/>
        </w:rPr>
      </w:pPr>
      <w:r w:rsidRPr="00E77240">
        <w:rPr>
          <w:rFonts w:ascii="Arial" w:hAnsi="Arial" w:cs="Arial"/>
        </w:rPr>
        <w:br w:type="page"/>
      </w:r>
    </w:p>
    <w:p w14:paraId="48187B72" w14:textId="79C0A573" w:rsidR="000736C5" w:rsidRPr="00E77240" w:rsidRDefault="001E29A7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lastRenderedPageBreak/>
        <w:tab/>
        <w:t>(d)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>Potassium nitrate solution + lead(</w:t>
      </w:r>
      <w:r w:rsidR="000736C5" w:rsidRPr="00E77240">
        <w:rPr>
          <w:rFonts w:ascii="Arial" w:hAnsi="Arial" w:cs="Arial"/>
        </w:rPr>
        <w:t>II</w:t>
      </w:r>
      <w:r w:rsidR="003C325B" w:rsidRPr="00E77240">
        <w:rPr>
          <w:rFonts w:ascii="Arial" w:hAnsi="Arial" w:cs="Arial"/>
        </w:rPr>
        <w:t>) acetate solution. </w:t>
      </w:r>
      <w:r w:rsidR="000736C5" w:rsidRPr="00E77240">
        <w:rPr>
          <w:rFonts w:ascii="Arial" w:hAnsi="Arial" w:cs="Arial"/>
        </w:rPr>
        <w:t xml:space="preserve">    </w:t>
      </w:r>
    </w:p>
    <w:p w14:paraId="5BB3FB8C" w14:textId="77777777" w:rsidR="000736C5" w:rsidRPr="00E77240" w:rsidRDefault="000736C5" w:rsidP="003C325B">
      <w:pPr>
        <w:rPr>
          <w:rFonts w:ascii="Arial" w:hAnsi="Arial" w:cs="Arial"/>
        </w:rPr>
      </w:pPr>
    </w:p>
    <w:p w14:paraId="22C61B3A" w14:textId="77777777" w:rsidR="000736C5" w:rsidRPr="00E77240" w:rsidRDefault="000736C5" w:rsidP="003C325B">
      <w:pPr>
        <w:rPr>
          <w:rFonts w:ascii="Arial" w:hAnsi="Arial" w:cs="Arial"/>
        </w:rPr>
      </w:pPr>
    </w:p>
    <w:p w14:paraId="250F5318" w14:textId="77777777" w:rsidR="000736C5" w:rsidRPr="00E77240" w:rsidRDefault="000736C5" w:rsidP="003C325B">
      <w:pPr>
        <w:rPr>
          <w:rFonts w:ascii="Arial" w:hAnsi="Arial" w:cs="Arial"/>
        </w:rPr>
      </w:pPr>
    </w:p>
    <w:p w14:paraId="57F37D15" w14:textId="77777777" w:rsidR="000736C5" w:rsidRPr="00E77240" w:rsidRDefault="000736C5" w:rsidP="003C325B">
      <w:pPr>
        <w:rPr>
          <w:rFonts w:ascii="Arial" w:hAnsi="Arial" w:cs="Arial"/>
        </w:rPr>
      </w:pPr>
    </w:p>
    <w:p w14:paraId="3D7CE658" w14:textId="77777777" w:rsidR="000736C5" w:rsidRPr="00E77240" w:rsidRDefault="000736C5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(e)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Sodium hydroxide solution + calcium chloride solution. </w:t>
      </w:r>
    </w:p>
    <w:p w14:paraId="650CD1F1" w14:textId="77777777" w:rsidR="000736C5" w:rsidRPr="00E77240" w:rsidRDefault="000736C5" w:rsidP="003C325B">
      <w:pPr>
        <w:rPr>
          <w:rFonts w:ascii="Arial" w:hAnsi="Arial" w:cs="Arial"/>
        </w:rPr>
      </w:pPr>
    </w:p>
    <w:p w14:paraId="37DEFCAB" w14:textId="77777777" w:rsidR="000736C5" w:rsidRPr="00E77240" w:rsidRDefault="000736C5" w:rsidP="003C325B">
      <w:pPr>
        <w:rPr>
          <w:rFonts w:ascii="Arial" w:hAnsi="Arial" w:cs="Arial"/>
        </w:rPr>
      </w:pPr>
    </w:p>
    <w:p w14:paraId="008FF81A" w14:textId="77777777" w:rsidR="000736C5" w:rsidRPr="00E77240" w:rsidRDefault="000736C5" w:rsidP="003C325B">
      <w:pPr>
        <w:rPr>
          <w:rFonts w:ascii="Arial" w:hAnsi="Arial" w:cs="Arial"/>
        </w:rPr>
      </w:pPr>
    </w:p>
    <w:p w14:paraId="2E2DB7F7" w14:textId="77777777" w:rsidR="000736C5" w:rsidRPr="00E77240" w:rsidRDefault="000736C5" w:rsidP="003C325B">
      <w:pPr>
        <w:rPr>
          <w:rFonts w:ascii="Arial" w:hAnsi="Arial" w:cs="Arial"/>
        </w:rPr>
      </w:pPr>
    </w:p>
    <w:p w14:paraId="6D419F64" w14:textId="77777777" w:rsidR="000736C5" w:rsidRPr="00E77240" w:rsidRDefault="000736C5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(f)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Ammonium carbonate solution + aluminium nitrate solution. </w:t>
      </w:r>
    </w:p>
    <w:p w14:paraId="7798464E" w14:textId="77777777" w:rsidR="000736C5" w:rsidRPr="00E77240" w:rsidRDefault="000736C5" w:rsidP="003C325B">
      <w:pPr>
        <w:rPr>
          <w:rFonts w:ascii="Arial" w:hAnsi="Arial" w:cs="Arial"/>
        </w:rPr>
      </w:pPr>
    </w:p>
    <w:p w14:paraId="27CE27C2" w14:textId="77777777" w:rsidR="000736C5" w:rsidRPr="00E77240" w:rsidRDefault="000736C5" w:rsidP="003C325B">
      <w:pPr>
        <w:rPr>
          <w:rFonts w:ascii="Arial" w:hAnsi="Arial" w:cs="Arial"/>
        </w:rPr>
      </w:pPr>
    </w:p>
    <w:p w14:paraId="2AD7F60D" w14:textId="77777777" w:rsidR="000736C5" w:rsidRPr="00E77240" w:rsidRDefault="000736C5" w:rsidP="003C325B">
      <w:pPr>
        <w:rPr>
          <w:rFonts w:ascii="Arial" w:hAnsi="Arial" w:cs="Arial"/>
        </w:rPr>
      </w:pPr>
    </w:p>
    <w:p w14:paraId="3A070985" w14:textId="77777777" w:rsidR="000736C5" w:rsidRPr="00E77240" w:rsidRDefault="000736C5" w:rsidP="003C325B">
      <w:pPr>
        <w:rPr>
          <w:rFonts w:ascii="Arial" w:hAnsi="Arial" w:cs="Arial"/>
        </w:rPr>
      </w:pPr>
    </w:p>
    <w:p w14:paraId="77EEB27F" w14:textId="3B050105" w:rsidR="003C325B" w:rsidRPr="00E77240" w:rsidRDefault="000736C5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(g)</w:t>
      </w:r>
      <w:r w:rsidRPr="00E77240">
        <w:rPr>
          <w:rFonts w:ascii="Arial" w:hAnsi="Arial" w:cs="Arial"/>
        </w:rPr>
        <w:tab/>
      </w:r>
      <w:r w:rsidR="003C325B" w:rsidRPr="00E77240">
        <w:rPr>
          <w:rFonts w:ascii="Arial" w:hAnsi="Arial" w:cs="Arial"/>
        </w:rPr>
        <w:t xml:space="preserve">Magnesium nitrate solution + sodium carbonate solution. </w:t>
      </w:r>
    </w:p>
    <w:p w14:paraId="7AAFD63B" w14:textId="39CE94FB" w:rsidR="007B641E" w:rsidRPr="00E77240" w:rsidRDefault="007B641E" w:rsidP="003C325B">
      <w:pPr>
        <w:rPr>
          <w:rFonts w:ascii="Arial" w:hAnsi="Arial" w:cs="Arial"/>
        </w:rPr>
      </w:pPr>
    </w:p>
    <w:p w14:paraId="4A04DE27" w14:textId="77777777" w:rsidR="000736C5" w:rsidRPr="00E77240" w:rsidRDefault="000736C5" w:rsidP="003C325B">
      <w:pPr>
        <w:rPr>
          <w:rFonts w:ascii="Arial" w:hAnsi="Arial" w:cs="Arial"/>
        </w:rPr>
      </w:pPr>
    </w:p>
    <w:p w14:paraId="37CB66FE" w14:textId="77777777" w:rsidR="000736C5" w:rsidRPr="00E77240" w:rsidRDefault="000736C5" w:rsidP="003C325B">
      <w:pPr>
        <w:rPr>
          <w:rFonts w:ascii="Arial" w:hAnsi="Arial" w:cs="Arial"/>
        </w:rPr>
      </w:pPr>
    </w:p>
    <w:p w14:paraId="113AFC89" w14:textId="77777777" w:rsidR="000736C5" w:rsidRPr="00E77240" w:rsidRDefault="000736C5" w:rsidP="003C325B">
      <w:pPr>
        <w:rPr>
          <w:rFonts w:ascii="Arial" w:hAnsi="Arial" w:cs="Arial"/>
        </w:rPr>
      </w:pPr>
    </w:p>
    <w:p w14:paraId="1EF6DA94" w14:textId="77777777" w:rsidR="000736C5" w:rsidRPr="00E77240" w:rsidRDefault="000736C5" w:rsidP="003C325B">
      <w:pPr>
        <w:rPr>
          <w:rFonts w:ascii="Arial" w:hAnsi="Arial" w:cs="Arial"/>
        </w:rPr>
      </w:pPr>
    </w:p>
    <w:p w14:paraId="7F2C2C30" w14:textId="77777777" w:rsidR="000736C5" w:rsidRPr="00E77240" w:rsidRDefault="000736C5" w:rsidP="003C325B">
      <w:pPr>
        <w:rPr>
          <w:rFonts w:ascii="Arial" w:hAnsi="Arial" w:cs="Arial"/>
        </w:rPr>
      </w:pPr>
    </w:p>
    <w:p w14:paraId="5CA83821" w14:textId="77777777" w:rsidR="000736C5" w:rsidRPr="00E77240" w:rsidRDefault="000736C5" w:rsidP="003C325B">
      <w:pPr>
        <w:rPr>
          <w:rFonts w:ascii="Arial" w:hAnsi="Arial" w:cs="Arial"/>
        </w:rPr>
      </w:pPr>
    </w:p>
    <w:p w14:paraId="3C7E2C38" w14:textId="25667B9C" w:rsidR="000736C5" w:rsidRPr="00E77240" w:rsidRDefault="000736C5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>9.</w:t>
      </w:r>
      <w:r w:rsidRPr="00E77240">
        <w:rPr>
          <w:rFonts w:ascii="Arial" w:hAnsi="Arial" w:cs="Arial"/>
        </w:rPr>
        <w:tab/>
      </w:r>
      <w:r w:rsidR="00AC512A" w:rsidRPr="00E77240">
        <w:rPr>
          <w:rFonts w:ascii="Arial" w:hAnsi="Arial" w:cs="Arial"/>
        </w:rPr>
        <w:t xml:space="preserve">The rate of chemical reactions can be affected by several factors. Use your knowledge of these </w:t>
      </w:r>
      <w:r w:rsidR="00AC512A" w:rsidRPr="00E77240">
        <w:rPr>
          <w:rFonts w:ascii="Arial" w:hAnsi="Arial" w:cs="Arial"/>
        </w:rPr>
        <w:tab/>
        <w:t xml:space="preserve">factors to </w:t>
      </w:r>
      <w:r w:rsidR="00CC4D6A" w:rsidRPr="00E77240">
        <w:rPr>
          <w:rFonts w:ascii="Arial" w:hAnsi="Arial" w:cs="Arial"/>
        </w:rPr>
        <w:t>explain</w:t>
      </w:r>
      <w:r w:rsidR="00AC512A" w:rsidRPr="00E77240">
        <w:rPr>
          <w:rFonts w:ascii="Arial" w:hAnsi="Arial" w:cs="Arial"/>
        </w:rPr>
        <w:t xml:space="preserve"> the following.</w:t>
      </w:r>
    </w:p>
    <w:p w14:paraId="3C7E2C38" w14:textId="25667B9C" w:rsidR="00AC512A" w:rsidRPr="00E77240" w:rsidRDefault="00AC512A" w:rsidP="003C325B">
      <w:pPr>
        <w:rPr>
          <w:rFonts w:ascii="Arial" w:hAnsi="Arial" w:cs="Arial"/>
        </w:rPr>
      </w:pPr>
    </w:p>
    <w:p w14:paraId="46BA95A3" w14:textId="205998BA" w:rsidR="007B641E" w:rsidRPr="00E77240" w:rsidRDefault="00AC512A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(a)</w:t>
      </w:r>
      <w:r w:rsidRPr="00E77240">
        <w:rPr>
          <w:rFonts w:ascii="Arial" w:hAnsi="Arial" w:cs="Arial"/>
        </w:rPr>
        <w:tab/>
        <w:t xml:space="preserve">Small pieces of wood are used to start a </w:t>
      </w:r>
      <w:r w:rsidR="00CC4D6A" w:rsidRPr="00E77240">
        <w:rPr>
          <w:rFonts w:ascii="Arial" w:hAnsi="Arial" w:cs="Arial"/>
        </w:rPr>
        <w:t>campfire</w:t>
      </w:r>
      <w:r w:rsidRPr="00E77240">
        <w:rPr>
          <w:rFonts w:ascii="Arial" w:hAnsi="Arial" w:cs="Arial"/>
        </w:rPr>
        <w:t>, rather than large logs.</w:t>
      </w:r>
    </w:p>
    <w:p w14:paraId="41E4CB8C" w14:textId="77777777" w:rsidR="00AC512A" w:rsidRPr="00E77240" w:rsidRDefault="00AC512A" w:rsidP="003C325B">
      <w:pPr>
        <w:rPr>
          <w:rFonts w:ascii="Arial" w:hAnsi="Arial" w:cs="Arial"/>
        </w:rPr>
      </w:pPr>
    </w:p>
    <w:p w14:paraId="15F09CC6" w14:textId="77777777" w:rsidR="00AC512A" w:rsidRPr="00E77240" w:rsidRDefault="00AC512A" w:rsidP="003C325B">
      <w:pPr>
        <w:rPr>
          <w:rFonts w:ascii="Arial" w:hAnsi="Arial" w:cs="Arial"/>
        </w:rPr>
      </w:pPr>
    </w:p>
    <w:p w14:paraId="4ABB11DA" w14:textId="77777777" w:rsidR="00AC512A" w:rsidRPr="00E77240" w:rsidRDefault="00AC512A" w:rsidP="003C325B">
      <w:pPr>
        <w:rPr>
          <w:rFonts w:ascii="Arial" w:hAnsi="Arial" w:cs="Arial"/>
        </w:rPr>
      </w:pPr>
    </w:p>
    <w:p w14:paraId="05A8A6D6" w14:textId="77777777" w:rsidR="00AC512A" w:rsidRPr="00E77240" w:rsidRDefault="00AC512A" w:rsidP="003C325B">
      <w:pPr>
        <w:rPr>
          <w:rFonts w:ascii="Arial" w:hAnsi="Arial" w:cs="Arial"/>
        </w:rPr>
      </w:pPr>
    </w:p>
    <w:p w14:paraId="3215183D" w14:textId="77777777" w:rsidR="00AC512A" w:rsidRPr="00E77240" w:rsidRDefault="00AC512A" w:rsidP="003C325B">
      <w:pPr>
        <w:rPr>
          <w:rFonts w:ascii="Arial" w:hAnsi="Arial" w:cs="Arial"/>
        </w:rPr>
      </w:pPr>
    </w:p>
    <w:p w14:paraId="6E4FB459" w14:textId="77777777" w:rsidR="00AC512A" w:rsidRPr="00E77240" w:rsidRDefault="00AC512A" w:rsidP="003C325B">
      <w:pPr>
        <w:rPr>
          <w:rFonts w:ascii="Arial" w:hAnsi="Arial" w:cs="Arial"/>
        </w:rPr>
      </w:pPr>
    </w:p>
    <w:p w14:paraId="1BBB5948" w14:textId="77777777" w:rsidR="00AC512A" w:rsidRPr="00E77240" w:rsidRDefault="00AC512A" w:rsidP="003C325B">
      <w:pPr>
        <w:rPr>
          <w:rFonts w:ascii="Arial" w:hAnsi="Arial" w:cs="Arial"/>
        </w:rPr>
      </w:pPr>
    </w:p>
    <w:p w14:paraId="7D5CE523" w14:textId="77777777" w:rsidR="00AC512A" w:rsidRPr="00E77240" w:rsidRDefault="00AC512A" w:rsidP="003C325B">
      <w:pPr>
        <w:rPr>
          <w:rFonts w:ascii="Arial" w:hAnsi="Arial" w:cs="Arial"/>
        </w:rPr>
      </w:pPr>
    </w:p>
    <w:p w14:paraId="6FCF7995" w14:textId="77777777" w:rsidR="00AC512A" w:rsidRPr="00E77240" w:rsidRDefault="00AC512A" w:rsidP="003C325B">
      <w:pPr>
        <w:rPr>
          <w:rFonts w:ascii="Arial" w:hAnsi="Arial" w:cs="Arial"/>
        </w:rPr>
      </w:pPr>
    </w:p>
    <w:p w14:paraId="05782B5D" w14:textId="00D24D39" w:rsidR="00AC512A" w:rsidRPr="00E77240" w:rsidRDefault="00AC512A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(b)</w:t>
      </w:r>
      <w:r w:rsidRPr="00E77240">
        <w:rPr>
          <w:rFonts w:ascii="Arial" w:hAnsi="Arial" w:cs="Arial"/>
        </w:rPr>
        <w:tab/>
        <w:t>An iron nail slowly glows red-hot in a Bunsen flame, but steel wool burns quickly.</w:t>
      </w:r>
    </w:p>
    <w:p w14:paraId="6E24475B" w14:textId="77777777" w:rsidR="00AC512A" w:rsidRPr="00E77240" w:rsidRDefault="00AC512A" w:rsidP="003C325B">
      <w:pPr>
        <w:rPr>
          <w:rFonts w:ascii="Arial" w:hAnsi="Arial" w:cs="Arial"/>
        </w:rPr>
      </w:pPr>
    </w:p>
    <w:p w14:paraId="1EE92B32" w14:textId="77777777" w:rsidR="00AC512A" w:rsidRPr="00E77240" w:rsidRDefault="00AC512A" w:rsidP="003C325B">
      <w:pPr>
        <w:rPr>
          <w:rFonts w:ascii="Arial" w:hAnsi="Arial" w:cs="Arial"/>
        </w:rPr>
      </w:pPr>
    </w:p>
    <w:p w14:paraId="722AEC70" w14:textId="77777777" w:rsidR="00AC512A" w:rsidRPr="00E77240" w:rsidRDefault="00AC512A" w:rsidP="003C325B">
      <w:pPr>
        <w:rPr>
          <w:rFonts w:ascii="Arial" w:hAnsi="Arial" w:cs="Arial"/>
        </w:rPr>
      </w:pPr>
    </w:p>
    <w:p w14:paraId="73BD70C5" w14:textId="77777777" w:rsidR="00AC512A" w:rsidRPr="00E77240" w:rsidRDefault="00AC512A" w:rsidP="003C325B">
      <w:pPr>
        <w:rPr>
          <w:rFonts w:ascii="Arial" w:hAnsi="Arial" w:cs="Arial"/>
        </w:rPr>
      </w:pPr>
    </w:p>
    <w:p w14:paraId="459C2356" w14:textId="77777777" w:rsidR="00AC512A" w:rsidRPr="00E77240" w:rsidRDefault="00AC512A" w:rsidP="003C325B">
      <w:pPr>
        <w:rPr>
          <w:rFonts w:ascii="Arial" w:hAnsi="Arial" w:cs="Arial"/>
        </w:rPr>
      </w:pPr>
    </w:p>
    <w:p w14:paraId="12047821" w14:textId="77777777" w:rsidR="00AC512A" w:rsidRPr="00E77240" w:rsidRDefault="00AC512A" w:rsidP="003C325B">
      <w:pPr>
        <w:rPr>
          <w:rFonts w:ascii="Arial" w:hAnsi="Arial" w:cs="Arial"/>
        </w:rPr>
      </w:pPr>
    </w:p>
    <w:p w14:paraId="50815451" w14:textId="77777777" w:rsidR="00AC512A" w:rsidRPr="00E77240" w:rsidRDefault="00AC512A" w:rsidP="003C325B">
      <w:pPr>
        <w:rPr>
          <w:rFonts w:ascii="Arial" w:hAnsi="Arial" w:cs="Arial"/>
        </w:rPr>
      </w:pPr>
    </w:p>
    <w:p w14:paraId="0C8C8876" w14:textId="77777777" w:rsidR="00AC512A" w:rsidRPr="00E77240" w:rsidRDefault="00AC512A" w:rsidP="003C325B">
      <w:pPr>
        <w:rPr>
          <w:rFonts w:ascii="Arial" w:hAnsi="Arial" w:cs="Arial"/>
        </w:rPr>
      </w:pPr>
    </w:p>
    <w:p w14:paraId="065BD2F7" w14:textId="77777777" w:rsidR="00AC512A" w:rsidRPr="00E77240" w:rsidRDefault="00AC512A" w:rsidP="003C325B">
      <w:pPr>
        <w:rPr>
          <w:rFonts w:ascii="Arial" w:hAnsi="Arial" w:cs="Arial"/>
        </w:rPr>
      </w:pPr>
    </w:p>
    <w:p w14:paraId="0BB8F4C6" w14:textId="0EAEF6B8" w:rsidR="00AC512A" w:rsidRPr="00E77240" w:rsidRDefault="00AC512A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(c)</w:t>
      </w:r>
      <w:r w:rsidRPr="00E77240">
        <w:rPr>
          <w:rFonts w:ascii="Arial" w:hAnsi="Arial" w:cs="Arial"/>
        </w:rPr>
        <w:tab/>
        <w:t>You can use 1M HCl to produce H</w:t>
      </w:r>
      <w:r w:rsidRPr="00E77240">
        <w:rPr>
          <w:rFonts w:ascii="Arial" w:hAnsi="Arial" w:cs="Arial"/>
          <w:vertAlign w:val="subscript"/>
        </w:rPr>
        <w:t>2</w:t>
      </w:r>
      <w:r w:rsidRPr="00E77240">
        <w:rPr>
          <w:rFonts w:ascii="Arial" w:hAnsi="Arial" w:cs="Arial"/>
        </w:rPr>
        <w:t xml:space="preserve"> gas by reacting it with Mg metal, but 2 M HCl produces </w:t>
      </w:r>
      <w:r w:rsidRPr="00E77240">
        <w:rPr>
          <w:rFonts w:ascii="Arial" w:hAnsi="Arial" w:cs="Arial"/>
        </w:rPr>
        <w:tab/>
      </w:r>
      <w:r w:rsidRPr="00E77240">
        <w:rPr>
          <w:rFonts w:ascii="Arial" w:hAnsi="Arial" w:cs="Arial"/>
        </w:rPr>
        <w:tab/>
        <w:t>more gas in a shorter time.</w:t>
      </w:r>
    </w:p>
    <w:p w14:paraId="7F0B5FF5" w14:textId="77777777" w:rsidR="007B641E" w:rsidRPr="00E77240" w:rsidRDefault="007B641E" w:rsidP="003C325B">
      <w:pPr>
        <w:rPr>
          <w:rFonts w:ascii="Arial" w:hAnsi="Arial" w:cs="Arial"/>
        </w:rPr>
      </w:pPr>
    </w:p>
    <w:p w14:paraId="693B9CAD" w14:textId="77777777" w:rsidR="00AC512A" w:rsidRPr="00E77240" w:rsidRDefault="00AC512A" w:rsidP="003C325B">
      <w:pPr>
        <w:rPr>
          <w:rFonts w:ascii="Arial" w:hAnsi="Arial" w:cs="Arial"/>
        </w:rPr>
      </w:pPr>
    </w:p>
    <w:p w14:paraId="2EF67CA7" w14:textId="77777777" w:rsidR="00AC512A" w:rsidRPr="00E77240" w:rsidRDefault="00AC512A" w:rsidP="003C325B">
      <w:pPr>
        <w:rPr>
          <w:rFonts w:ascii="Arial" w:hAnsi="Arial" w:cs="Arial"/>
        </w:rPr>
      </w:pPr>
    </w:p>
    <w:p w14:paraId="4118EA69" w14:textId="77777777" w:rsidR="00AC512A" w:rsidRPr="00E77240" w:rsidRDefault="00AC512A" w:rsidP="003C325B">
      <w:pPr>
        <w:rPr>
          <w:rFonts w:ascii="Arial" w:hAnsi="Arial" w:cs="Arial"/>
        </w:rPr>
      </w:pPr>
    </w:p>
    <w:p w14:paraId="73E58C84" w14:textId="77777777" w:rsidR="00AC512A" w:rsidRPr="00E77240" w:rsidRDefault="00AC512A" w:rsidP="003C325B">
      <w:pPr>
        <w:rPr>
          <w:rFonts w:ascii="Arial" w:hAnsi="Arial" w:cs="Arial"/>
        </w:rPr>
      </w:pPr>
    </w:p>
    <w:p w14:paraId="484CA401" w14:textId="77777777" w:rsidR="00AC512A" w:rsidRPr="00E77240" w:rsidRDefault="00AC512A" w:rsidP="003C325B">
      <w:pPr>
        <w:rPr>
          <w:rFonts w:ascii="Arial" w:hAnsi="Arial" w:cs="Arial"/>
        </w:rPr>
      </w:pPr>
    </w:p>
    <w:p w14:paraId="3F3CA489" w14:textId="77777777" w:rsidR="00AC512A" w:rsidRPr="00E77240" w:rsidRDefault="00AC512A" w:rsidP="003C325B">
      <w:pPr>
        <w:rPr>
          <w:rFonts w:ascii="Arial" w:hAnsi="Arial" w:cs="Arial"/>
        </w:rPr>
      </w:pPr>
    </w:p>
    <w:p w14:paraId="1481045F" w14:textId="77777777" w:rsidR="00AC512A" w:rsidRPr="00E77240" w:rsidRDefault="00AC512A" w:rsidP="003C325B">
      <w:pPr>
        <w:rPr>
          <w:rFonts w:ascii="Arial" w:hAnsi="Arial" w:cs="Arial"/>
        </w:rPr>
      </w:pPr>
    </w:p>
    <w:p w14:paraId="349179DE" w14:textId="77777777" w:rsidR="00AC512A" w:rsidRPr="00E77240" w:rsidRDefault="00AC512A" w:rsidP="003C325B">
      <w:pPr>
        <w:rPr>
          <w:rFonts w:ascii="Arial" w:hAnsi="Arial" w:cs="Arial"/>
        </w:rPr>
      </w:pPr>
    </w:p>
    <w:p w14:paraId="4BFD0CD2" w14:textId="616268EC" w:rsidR="00AC512A" w:rsidRPr="00E77240" w:rsidRDefault="00AC512A" w:rsidP="003C325B">
      <w:pPr>
        <w:rPr>
          <w:rFonts w:ascii="Arial" w:hAnsi="Arial" w:cs="Arial"/>
        </w:rPr>
      </w:pPr>
      <w:r w:rsidRPr="00E77240">
        <w:rPr>
          <w:rFonts w:ascii="Arial" w:hAnsi="Arial" w:cs="Arial"/>
        </w:rPr>
        <w:tab/>
        <w:t>(d)</w:t>
      </w:r>
      <w:r w:rsidRPr="00E77240">
        <w:rPr>
          <w:rFonts w:ascii="Arial" w:hAnsi="Arial" w:cs="Arial"/>
        </w:rPr>
        <w:tab/>
        <w:t>Amylase is a digestive enzyme (catalyst) needed by humans to digest carbohydrates.</w:t>
      </w:r>
    </w:p>
    <w:p w14:paraId="60D2A897" w14:textId="77777777" w:rsidR="00E77240" w:rsidRPr="00E77240" w:rsidRDefault="00E77240" w:rsidP="003C325B">
      <w:pPr>
        <w:rPr>
          <w:rFonts w:ascii="Arial" w:hAnsi="Arial" w:cs="Arial"/>
        </w:rPr>
      </w:pPr>
    </w:p>
    <w:p w14:paraId="0C9A8AF1" w14:textId="77777777" w:rsidR="00E77240" w:rsidRPr="00E77240" w:rsidRDefault="00E77240" w:rsidP="003C325B">
      <w:pPr>
        <w:rPr>
          <w:rFonts w:ascii="Arial" w:hAnsi="Arial" w:cs="Arial"/>
        </w:rPr>
      </w:pPr>
    </w:p>
    <w:sectPr w:rsidR="00E77240" w:rsidRPr="00E77240">
      <w:footerReference w:type="even" r:id="rId31"/>
      <w:footerReference w:type="default" r:id="rId32"/>
      <w:pgSz w:w="11901" w:h="16840"/>
      <w:pgMar w:top="1134" w:right="1134" w:bottom="1134" w:left="1134" w:header="851" w:footer="85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6BDB43" w14:textId="77777777" w:rsidR="003C325B" w:rsidRDefault="003C325B">
      <w:r>
        <w:separator/>
      </w:r>
    </w:p>
  </w:endnote>
  <w:endnote w:type="continuationSeparator" w:id="0">
    <w:p w14:paraId="2D1CDCA0" w14:textId="77777777" w:rsidR="003C325B" w:rsidRDefault="003C3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EB048F" w14:textId="77777777" w:rsidR="003C325B" w:rsidRDefault="003C325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1ABF17" w14:textId="77777777" w:rsidR="003C325B" w:rsidRDefault="003C325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4653AA" w14:textId="77777777" w:rsidR="003C325B" w:rsidRDefault="003C325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6AAE">
      <w:rPr>
        <w:rStyle w:val="PageNumber"/>
        <w:noProof/>
      </w:rPr>
      <w:t>4</w:t>
    </w:r>
    <w:r>
      <w:rPr>
        <w:rStyle w:val="PageNumber"/>
      </w:rPr>
      <w:fldChar w:fldCharType="end"/>
    </w:r>
  </w:p>
  <w:p w14:paraId="64047F77" w14:textId="77777777" w:rsidR="003C325B" w:rsidRDefault="003C325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E15BB7" w14:textId="77777777" w:rsidR="003C325B" w:rsidRDefault="003C325B">
      <w:r>
        <w:separator/>
      </w:r>
    </w:p>
  </w:footnote>
  <w:footnote w:type="continuationSeparator" w:id="0">
    <w:p w14:paraId="709EDEA9" w14:textId="77777777" w:rsidR="003C325B" w:rsidRDefault="003C3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E0649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A7D"/>
    <w:rsid w:val="000736C5"/>
    <w:rsid w:val="001E29A7"/>
    <w:rsid w:val="00272ADA"/>
    <w:rsid w:val="00316AAE"/>
    <w:rsid w:val="003C325B"/>
    <w:rsid w:val="00420A7D"/>
    <w:rsid w:val="0043176A"/>
    <w:rsid w:val="00501AA4"/>
    <w:rsid w:val="005C579E"/>
    <w:rsid w:val="00624F3A"/>
    <w:rsid w:val="006F265D"/>
    <w:rsid w:val="007B641E"/>
    <w:rsid w:val="00896214"/>
    <w:rsid w:val="009D7213"/>
    <w:rsid w:val="00AC512A"/>
    <w:rsid w:val="00C31346"/>
    <w:rsid w:val="00C90D81"/>
    <w:rsid w:val="00CC4D6A"/>
    <w:rsid w:val="00D37695"/>
    <w:rsid w:val="00E77240"/>
    <w:rsid w:val="00EE380D"/>
    <w:rsid w:val="00F6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BC6A39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420A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A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420A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oleObject" Target="embeddings/Microsoft_Equation6.bin"/><Relationship Id="rId21" Type="http://schemas.openxmlformats.org/officeDocument/2006/relationships/image" Target="media/image8.emf"/><Relationship Id="rId22" Type="http://schemas.openxmlformats.org/officeDocument/2006/relationships/oleObject" Target="embeddings/Microsoft_Equation7.bin"/><Relationship Id="rId23" Type="http://schemas.openxmlformats.org/officeDocument/2006/relationships/image" Target="media/image9.emf"/><Relationship Id="rId24" Type="http://schemas.openxmlformats.org/officeDocument/2006/relationships/oleObject" Target="embeddings/Microsoft_Equation8.bin"/><Relationship Id="rId25" Type="http://schemas.openxmlformats.org/officeDocument/2006/relationships/image" Target="media/image10.emf"/><Relationship Id="rId26" Type="http://schemas.openxmlformats.org/officeDocument/2006/relationships/oleObject" Target="embeddings/Microsoft_Equation9.bin"/><Relationship Id="rId27" Type="http://schemas.openxmlformats.org/officeDocument/2006/relationships/image" Target="media/image11.emf"/><Relationship Id="rId28" Type="http://schemas.openxmlformats.org/officeDocument/2006/relationships/oleObject" Target="embeddings/Microsoft_Equation10.bin"/><Relationship Id="rId29" Type="http://schemas.openxmlformats.org/officeDocument/2006/relationships/image" Target="media/image12.e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oleObject" Target="embeddings/Microsoft_Equation11.bin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9" Type="http://schemas.openxmlformats.org/officeDocument/2006/relationships/image" Target="media/image2.emf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33" Type="http://schemas.openxmlformats.org/officeDocument/2006/relationships/fontTable" Target="fontTable.xml"/><Relationship Id="rId34" Type="http://schemas.openxmlformats.org/officeDocument/2006/relationships/theme" Target="theme/theme1.xml"/><Relationship Id="rId10" Type="http://schemas.openxmlformats.org/officeDocument/2006/relationships/oleObject" Target="embeddings/Microsoft_Equation1.bin"/><Relationship Id="rId11" Type="http://schemas.openxmlformats.org/officeDocument/2006/relationships/image" Target="media/image3.emf"/><Relationship Id="rId12" Type="http://schemas.openxmlformats.org/officeDocument/2006/relationships/oleObject" Target="embeddings/Microsoft_Equation2.bin"/><Relationship Id="rId13" Type="http://schemas.openxmlformats.org/officeDocument/2006/relationships/image" Target="media/image4.emf"/><Relationship Id="rId14" Type="http://schemas.openxmlformats.org/officeDocument/2006/relationships/oleObject" Target="embeddings/Microsoft_Equation3.bin"/><Relationship Id="rId15" Type="http://schemas.openxmlformats.org/officeDocument/2006/relationships/image" Target="media/image5.emf"/><Relationship Id="rId16" Type="http://schemas.openxmlformats.org/officeDocument/2006/relationships/oleObject" Target="embeddings/Microsoft_Equation4.bin"/><Relationship Id="rId17" Type="http://schemas.openxmlformats.org/officeDocument/2006/relationships/image" Target="media/image6.emf"/><Relationship Id="rId18" Type="http://schemas.openxmlformats.org/officeDocument/2006/relationships/oleObject" Target="embeddings/Microsoft_Equation5.bin"/><Relationship Id="rId19" Type="http://schemas.openxmlformats.org/officeDocument/2006/relationships/image" Target="media/image7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43</TotalTime>
  <Pages>5</Pages>
  <Words>552</Words>
  <Characters>3149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10 SCUIENCE</vt:lpstr>
    </vt:vector>
  </TitlesOfParts>
  <Company>Home</Company>
  <LinksUpToDate>false</LinksUpToDate>
  <CharactersWithSpaces>3694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SCUIENCE</dc:title>
  <dc:subject/>
  <dc:creator>Ian Wilson</dc:creator>
  <cp:keywords/>
  <cp:lastModifiedBy>wilson.ian</cp:lastModifiedBy>
  <cp:revision>14</cp:revision>
  <cp:lastPrinted>2008-09-10T00:42:00Z</cp:lastPrinted>
  <dcterms:created xsi:type="dcterms:W3CDTF">2016-07-08T10:01:00Z</dcterms:created>
  <dcterms:modified xsi:type="dcterms:W3CDTF">2016-07-09T04:15:00Z</dcterms:modified>
</cp:coreProperties>
</file>