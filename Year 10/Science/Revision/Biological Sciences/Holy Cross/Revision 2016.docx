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FC893E" w14:textId="77777777" w:rsidR="0018079E" w:rsidRPr="009C7695" w:rsidRDefault="0018079E" w:rsidP="0018079E">
      <w:pPr>
        <w:jc w:val="right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W-16</w:t>
      </w:r>
    </w:p>
    <w:p w14:paraId="302A064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YEAR 10 SCIENCE</w:t>
      </w:r>
    </w:p>
    <w:p w14:paraId="573FF48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BIOLOGICAL SCIENCES</w:t>
      </w:r>
    </w:p>
    <w:p w14:paraId="4B9519B0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REVISION</w:t>
      </w:r>
    </w:p>
    <w:p w14:paraId="320760B0" w14:textId="77777777" w:rsidR="005872A5" w:rsidRPr="009C7695" w:rsidRDefault="005872A5" w:rsidP="00222BC9">
      <w:pPr>
        <w:rPr>
          <w:rFonts w:ascii="Arial" w:hAnsi="Arial"/>
          <w:sz w:val="22"/>
          <w:szCs w:val="22"/>
        </w:rPr>
      </w:pPr>
    </w:p>
    <w:p w14:paraId="6014FB0E" w14:textId="77777777" w:rsidR="0018079E" w:rsidRPr="009C7695" w:rsidRDefault="002170DF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>(a)</w:t>
      </w:r>
      <w:r w:rsidR="0018079E" w:rsidRPr="009C7695">
        <w:rPr>
          <w:rFonts w:ascii="Arial" w:hAnsi="Arial"/>
          <w:sz w:val="22"/>
          <w:szCs w:val="22"/>
        </w:rPr>
        <w:tab/>
        <w:t>Give a brief description of the DNA molecule.</w:t>
      </w:r>
    </w:p>
    <w:p w14:paraId="2192F2F6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F6A58B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6DD9AA7C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26E409F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FF02DFE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Name the </w:t>
      </w:r>
      <w:r w:rsidRPr="009C7695">
        <w:rPr>
          <w:rFonts w:ascii="Arial" w:hAnsi="Arial"/>
          <w:b/>
          <w:i/>
          <w:sz w:val="22"/>
          <w:szCs w:val="22"/>
        </w:rPr>
        <w:t>4 bases</w:t>
      </w:r>
      <w:r w:rsidRPr="009C7695">
        <w:rPr>
          <w:rFonts w:ascii="Arial" w:hAnsi="Arial"/>
          <w:sz w:val="22"/>
          <w:szCs w:val="22"/>
        </w:rPr>
        <w:t xml:space="preserve"> in a DNA molecule.</w:t>
      </w:r>
    </w:p>
    <w:p w14:paraId="6AB1EB0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6934304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A7EBC82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211DF2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 xml:space="preserve">Name the </w:t>
      </w:r>
      <w:r w:rsidRPr="009C7695">
        <w:rPr>
          <w:rFonts w:ascii="Arial" w:hAnsi="Arial"/>
          <w:b/>
          <w:i/>
          <w:sz w:val="22"/>
          <w:szCs w:val="22"/>
        </w:rPr>
        <w:t>base pairs</w:t>
      </w:r>
      <w:r w:rsidRPr="009C7695">
        <w:rPr>
          <w:rFonts w:ascii="Arial" w:hAnsi="Arial"/>
          <w:sz w:val="22"/>
          <w:szCs w:val="22"/>
        </w:rPr>
        <w:t xml:space="preserve"> found in DNA.</w:t>
      </w:r>
    </w:p>
    <w:p w14:paraId="0B1288B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9A921C1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880D70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D86C159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(d)</w:t>
      </w:r>
      <w:r w:rsidRPr="009C7695">
        <w:rPr>
          <w:rFonts w:ascii="Arial" w:hAnsi="Arial"/>
          <w:sz w:val="22"/>
          <w:szCs w:val="22"/>
        </w:rPr>
        <w:tab/>
        <w:t>Draw the adjoining strand of DNA for the following.</w:t>
      </w:r>
    </w:p>
    <w:p w14:paraId="35B47DE0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684DCEAB" w14:textId="5B0FEA4F" w:rsidR="0018079E" w:rsidRPr="009C7695" w:rsidRDefault="0018079E" w:rsidP="00E54F33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- G - T - T - A - C - A - G - T</w:t>
      </w:r>
    </w:p>
    <w:p w14:paraId="01C639A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C9E9D4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05607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0BFE5D3A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384B2B26" w14:textId="77777777" w:rsidR="0018079E" w:rsidRPr="009C7695" w:rsidRDefault="002170DF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2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>(a)</w:t>
      </w:r>
      <w:r w:rsidR="0018079E" w:rsidRPr="009C7695">
        <w:rPr>
          <w:rFonts w:ascii="Arial" w:hAnsi="Arial"/>
          <w:sz w:val="22"/>
          <w:szCs w:val="22"/>
        </w:rPr>
        <w:tab/>
        <w:t>Which process of cell division is responsible for  the growth and repair of cells?</w:t>
      </w:r>
    </w:p>
    <w:p w14:paraId="5552059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6ACC486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6C329A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Which process is involved in producing the reproductive cells of an animal?</w:t>
      </w:r>
    </w:p>
    <w:p w14:paraId="6CFC26A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06332E1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8226F4B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 xml:space="preserve">What is the meaning of </w:t>
      </w:r>
      <w:r w:rsidRPr="009C7695">
        <w:rPr>
          <w:rFonts w:ascii="Arial" w:hAnsi="Arial"/>
          <w:b/>
          <w:i/>
          <w:sz w:val="22"/>
          <w:szCs w:val="22"/>
        </w:rPr>
        <w:t>haploid</w:t>
      </w:r>
      <w:r w:rsidRPr="009C7695">
        <w:rPr>
          <w:rFonts w:ascii="Arial" w:hAnsi="Arial"/>
          <w:sz w:val="22"/>
          <w:szCs w:val="22"/>
        </w:rPr>
        <w:t xml:space="preserve"> and </w:t>
      </w:r>
      <w:r w:rsidRPr="009C7695">
        <w:rPr>
          <w:rFonts w:ascii="Arial" w:hAnsi="Arial"/>
          <w:b/>
          <w:i/>
          <w:sz w:val="22"/>
          <w:szCs w:val="22"/>
        </w:rPr>
        <w:t>diploid number</w:t>
      </w:r>
      <w:r w:rsidRPr="009C7695">
        <w:rPr>
          <w:rFonts w:ascii="Arial" w:hAnsi="Arial"/>
          <w:sz w:val="22"/>
          <w:szCs w:val="22"/>
        </w:rPr>
        <w:t>?</w:t>
      </w:r>
    </w:p>
    <w:p w14:paraId="18A3985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718EB3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204AF76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8CC4631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0FAD9740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19036B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6490A4E2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C126319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08706644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1478D8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186CE631" w14:textId="77777777" w:rsidR="0018079E" w:rsidRPr="009C7695" w:rsidRDefault="002170DF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3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 xml:space="preserve">An organism has 4 chromosomes in its normal body cells.  Draw a series of simple diagrams </w:t>
      </w:r>
      <w:r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showing the stages involved in </w:t>
      </w:r>
      <w:r w:rsidR="0018079E" w:rsidRPr="009C7695">
        <w:rPr>
          <w:rFonts w:ascii="Arial" w:hAnsi="Arial"/>
          <w:b/>
          <w:i/>
          <w:sz w:val="22"/>
          <w:szCs w:val="22"/>
        </w:rPr>
        <w:t>mitosis</w:t>
      </w:r>
      <w:r w:rsidR="0018079E" w:rsidRPr="009C7695">
        <w:rPr>
          <w:rFonts w:ascii="Arial" w:hAnsi="Arial"/>
          <w:sz w:val="22"/>
          <w:szCs w:val="22"/>
        </w:rPr>
        <w:t xml:space="preserve">.  </w:t>
      </w:r>
      <w:r w:rsidR="0018079E" w:rsidRPr="009C7695">
        <w:rPr>
          <w:rFonts w:ascii="Arial" w:hAnsi="Arial"/>
          <w:i/>
          <w:sz w:val="22"/>
          <w:szCs w:val="22"/>
        </w:rPr>
        <w:t>Name each stage</w:t>
      </w:r>
      <w:r w:rsidR="0018079E" w:rsidRPr="009C7695">
        <w:rPr>
          <w:rFonts w:ascii="Arial" w:hAnsi="Arial"/>
          <w:sz w:val="22"/>
          <w:szCs w:val="22"/>
        </w:rPr>
        <w:t xml:space="preserve"> and state </w:t>
      </w:r>
      <w:r w:rsidR="0018079E" w:rsidRPr="009C7695">
        <w:rPr>
          <w:rFonts w:ascii="Arial" w:hAnsi="Arial"/>
          <w:i/>
          <w:sz w:val="22"/>
          <w:szCs w:val="22"/>
        </w:rPr>
        <w:t>what is happening</w:t>
      </w:r>
      <w:r w:rsidR="0018079E" w:rsidRPr="009C7695">
        <w:rPr>
          <w:rFonts w:ascii="Arial" w:hAnsi="Arial"/>
          <w:sz w:val="22"/>
          <w:szCs w:val="22"/>
        </w:rPr>
        <w:t xml:space="preserve"> in </w:t>
      </w:r>
      <w:r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each. </w:t>
      </w:r>
    </w:p>
    <w:p w14:paraId="24C7929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57913295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175035FA" w14:textId="7C4E0134" w:rsidR="0018079E" w:rsidRPr="009C7695" w:rsidRDefault="002170DF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lastRenderedPageBreak/>
        <w:t>4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 xml:space="preserve">Meiosis occurs in reproductive organs in </w:t>
      </w:r>
      <w:r w:rsidR="0018079E" w:rsidRPr="009C7695">
        <w:rPr>
          <w:rFonts w:ascii="Arial" w:hAnsi="Arial"/>
          <w:b/>
          <w:i/>
          <w:sz w:val="22"/>
          <w:szCs w:val="22"/>
        </w:rPr>
        <w:t>two stages</w:t>
      </w:r>
      <w:r w:rsidR="0018079E" w:rsidRPr="009C7695">
        <w:rPr>
          <w:rFonts w:ascii="Arial" w:hAnsi="Arial"/>
          <w:sz w:val="22"/>
          <w:szCs w:val="22"/>
        </w:rPr>
        <w:t xml:space="preserve">.  Draw a series of diagrams to show the </w:t>
      </w:r>
      <w:r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stages involved.  </w:t>
      </w:r>
      <w:r w:rsidR="0018079E" w:rsidRPr="009C7695">
        <w:rPr>
          <w:rFonts w:ascii="Arial" w:hAnsi="Arial"/>
          <w:b/>
          <w:i/>
          <w:sz w:val="22"/>
          <w:szCs w:val="22"/>
        </w:rPr>
        <w:t>Name each stage</w:t>
      </w:r>
      <w:r w:rsidR="0018079E" w:rsidRPr="009C7695">
        <w:rPr>
          <w:rFonts w:ascii="Arial" w:hAnsi="Arial"/>
          <w:sz w:val="22"/>
          <w:szCs w:val="22"/>
        </w:rPr>
        <w:t xml:space="preserve"> and state </w:t>
      </w:r>
      <w:r w:rsidR="0018079E" w:rsidRPr="009C7695">
        <w:rPr>
          <w:rFonts w:ascii="Arial" w:hAnsi="Arial"/>
          <w:b/>
          <w:i/>
          <w:sz w:val="22"/>
          <w:szCs w:val="22"/>
        </w:rPr>
        <w:t>what is happening</w:t>
      </w:r>
      <w:r w:rsidR="0018079E" w:rsidRPr="009C7695">
        <w:rPr>
          <w:rFonts w:ascii="Arial" w:hAnsi="Arial"/>
          <w:sz w:val="22"/>
          <w:szCs w:val="22"/>
        </w:rPr>
        <w:t xml:space="preserve"> in each.</w:t>
      </w:r>
    </w:p>
    <w:p w14:paraId="7B338059" w14:textId="77777777" w:rsidR="0018079E" w:rsidRPr="009C7695" w:rsidRDefault="0018079E" w:rsidP="00222BC9">
      <w:pPr>
        <w:rPr>
          <w:rFonts w:ascii="Arial" w:hAnsi="Arial"/>
          <w:sz w:val="22"/>
          <w:szCs w:val="22"/>
        </w:rPr>
      </w:pPr>
    </w:p>
    <w:p w14:paraId="784E605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1D3884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200A7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73F89F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9CD52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AA9D59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072EF7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458C51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C8E445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8E1C6C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892B69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F7304C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A8B75A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32C567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FDD6D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326E39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F7207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4A5E0B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AAB3BC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22077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284E12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EBD8FB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93F72C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223A44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1CFCFF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5.</w:t>
      </w: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>What is the difference between the male and female sex chromosome pair?</w:t>
      </w:r>
    </w:p>
    <w:p w14:paraId="0C61D2B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FDCB22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AB8AE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C6922E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Who determines the sex of a child - the mother or father?  Explain.</w:t>
      </w:r>
    </w:p>
    <w:p w14:paraId="7FFCF97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FA340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7A9B6A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4D0BF3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86C9CF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9CD6353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6.</w:t>
      </w: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Show, by punnett square, why half of any particular population would be expected to </w:t>
      </w:r>
    </w:p>
    <w:p w14:paraId="6768539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be female.</w:t>
      </w:r>
    </w:p>
    <w:p w14:paraId="0743A02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864D56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F5BE8A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3F9EBE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5DC839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7B217C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647A6F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5DCC12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0EB895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DA8577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7012FC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392458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85B01E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A family has had five girls born into it, and the mother is pregnant with the sixth child.  </w:t>
      </w:r>
    </w:p>
    <w:p w14:paraId="4663AF3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What is the chance that the child will be a girl?  Explain why.</w:t>
      </w:r>
    </w:p>
    <w:p w14:paraId="7944A2D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50D5303C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59283393" w14:textId="0D820A63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7.</w:t>
      </w:r>
      <w:r w:rsidRPr="009C7695">
        <w:rPr>
          <w:rFonts w:ascii="Arial" w:hAnsi="Arial"/>
          <w:sz w:val="22"/>
          <w:szCs w:val="22"/>
        </w:rPr>
        <w:tab/>
        <w:t xml:space="preserve">Briefly describe the significance of the work of Gregor Mendel to our understanding of </w:t>
      </w:r>
      <w:r w:rsidRPr="009C7695">
        <w:rPr>
          <w:rFonts w:ascii="Arial" w:hAnsi="Arial"/>
          <w:sz w:val="22"/>
          <w:szCs w:val="22"/>
        </w:rPr>
        <w:tab/>
        <w:t>genetics.</w:t>
      </w:r>
    </w:p>
    <w:p w14:paraId="5E2F8E9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7E69C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9AD149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FFAE2A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D5202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64F790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1E2C739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8.</w:t>
      </w:r>
      <w:r w:rsidRPr="009C7695">
        <w:rPr>
          <w:rFonts w:ascii="Arial" w:hAnsi="Arial"/>
          <w:sz w:val="22"/>
          <w:szCs w:val="22"/>
        </w:rPr>
        <w:tab/>
        <w:t>Define the following terms.</w:t>
      </w:r>
    </w:p>
    <w:p w14:paraId="5401D33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593FD7C1" w14:textId="52D5B94D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allele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4A8DC14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1D4862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472C76C" w14:textId="6D8A44CF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pure-bred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2A00C4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2B28B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6124741" w14:textId="50DB615C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hybrid</w:t>
      </w:r>
    </w:p>
    <w:p w14:paraId="152C143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FC59DD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480BBA5" w14:textId="3A1CF8A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homozygous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532CAB2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B45252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0BE6EC3" w14:textId="1E591A2F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heterozygous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3F5EDF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6AE75F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76B2317" w14:textId="63139299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genotype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500DE0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DF1A02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80DA95D" w14:textId="7468CFE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phenotype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F7367E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99A2DA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510A1F8" w14:textId="3F916D5E" w:rsidR="002170DF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sex-linked</w:t>
      </w:r>
      <w:r w:rsidR="002170DF" w:rsidRPr="009C7695">
        <w:rPr>
          <w:rFonts w:ascii="Arial" w:hAnsi="Arial"/>
          <w:sz w:val="22"/>
          <w:szCs w:val="22"/>
        </w:rPr>
        <w:t xml:space="preserve"> </w:t>
      </w:r>
      <w:r w:rsidR="002170DF"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ab/>
      </w:r>
    </w:p>
    <w:p w14:paraId="0FDCCD48" w14:textId="77777777" w:rsidR="009C7695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6AD5EA6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DDEB4C2" w14:textId="0A31C53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dominant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3399E9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8D8A7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414D3B2" w14:textId="41CC1BD3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recessive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4F793C0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05E18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71BE625" w14:textId="0F679F8E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co-dominant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6F46D33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CAAD4C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CD51040" w14:textId="3E36DD27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incomplete dominance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22EB98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0B0FE1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2099071" w14:textId="7543C49A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haploid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80FE52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1110D4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A22A1C0" w14:textId="54D80FFE" w:rsidR="002170DF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>diploid.</w:t>
      </w:r>
    </w:p>
    <w:p w14:paraId="2DA429DA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FEA6DE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2FDDA7E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0DE667A4" w14:textId="5638255A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9.</w:t>
      </w:r>
      <w:r w:rsidRPr="009C7695">
        <w:rPr>
          <w:rFonts w:ascii="Arial" w:hAnsi="Arial"/>
          <w:sz w:val="22"/>
          <w:szCs w:val="22"/>
        </w:rPr>
        <w:tab/>
        <w:t xml:space="preserve">Give </w:t>
      </w:r>
      <w:r w:rsidRPr="009C7695">
        <w:rPr>
          <w:rFonts w:ascii="Arial" w:hAnsi="Arial"/>
          <w:sz w:val="22"/>
          <w:szCs w:val="22"/>
          <w:u w:val="single"/>
        </w:rPr>
        <w:t>one example</w:t>
      </w:r>
      <w:r w:rsidRPr="009C7695">
        <w:rPr>
          <w:rFonts w:ascii="Arial" w:hAnsi="Arial"/>
          <w:sz w:val="22"/>
          <w:szCs w:val="22"/>
        </w:rPr>
        <w:t xml:space="preserve"> of how </w:t>
      </w:r>
      <w:r w:rsidRPr="009C7695">
        <w:rPr>
          <w:rFonts w:ascii="Arial" w:hAnsi="Arial"/>
          <w:b/>
          <w:i/>
          <w:sz w:val="22"/>
          <w:szCs w:val="22"/>
        </w:rPr>
        <w:t>environment</w:t>
      </w:r>
      <w:r w:rsidRPr="009C7695">
        <w:rPr>
          <w:rFonts w:ascii="Arial" w:hAnsi="Arial"/>
          <w:sz w:val="22"/>
          <w:szCs w:val="22"/>
        </w:rPr>
        <w:t xml:space="preserve"> can affect how a characteristic shows in an </w:t>
      </w:r>
      <w:r w:rsidRPr="009C7695">
        <w:rPr>
          <w:rFonts w:ascii="Arial" w:hAnsi="Arial"/>
          <w:sz w:val="22"/>
          <w:szCs w:val="22"/>
        </w:rPr>
        <w:tab/>
        <w:t>individual.</w:t>
      </w:r>
    </w:p>
    <w:p w14:paraId="43DA3C0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3D008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22B11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0D5B6C9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7612CE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6046A2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269BBB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CF03670" w14:textId="533402C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10.</w:t>
      </w:r>
      <w:r w:rsidRPr="009C7695">
        <w:rPr>
          <w:rFonts w:ascii="Arial" w:hAnsi="Arial"/>
          <w:sz w:val="22"/>
          <w:szCs w:val="22"/>
        </w:rPr>
        <w:tab/>
        <w:t xml:space="preserve">In humans, the ability to taste a chemical phenylthiocarbamide (PTU) is due to the presence </w:t>
      </w:r>
      <w:r w:rsidRPr="009C7695">
        <w:rPr>
          <w:rFonts w:ascii="Arial" w:hAnsi="Arial"/>
          <w:sz w:val="22"/>
          <w:szCs w:val="22"/>
        </w:rPr>
        <w:tab/>
        <w:t>of the dominant gene T.</w:t>
      </w:r>
    </w:p>
    <w:p w14:paraId="06654F4B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79F933C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Determine the genotype and phenotypes of the offspring produced by the marriage of a </w:t>
      </w:r>
    </w:p>
    <w:p w14:paraId="3FE05E5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homozygous non-taster male and a heterozygous taster female.</w:t>
      </w:r>
    </w:p>
    <w:p w14:paraId="1D8FAE5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1B9E26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330142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6825B5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1F5CD8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DDB6AA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962BC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1A5F36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7C3865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3067F4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4D399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CA7CA5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C0A9D6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B30797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E45A04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21D90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8F74D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C1FC959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Study the pedigree chart below showing the occurrence of tasters in a family.  A </w:t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shaded square or circle represents a taster.  Determine the genotypes of every </w:t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individual.</w:t>
      </w:r>
    </w:p>
    <w:p w14:paraId="5A7C265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7D78443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drawing>
          <wp:inline distT="0" distB="0" distL="0" distR="0" wp14:anchorId="4625E146" wp14:editId="36401DA3">
            <wp:extent cx="5455920" cy="2641600"/>
            <wp:effectExtent l="0" t="0" r="5080" b="0"/>
            <wp:docPr id="1" name="Picture 1" descr="PEDIGREE -  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DIGREE -  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E21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8568B72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3439D88F" w14:textId="63838A1E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11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The pedigree below shows the existence of straight hair in a family.</w:t>
      </w:r>
    </w:p>
    <w:p w14:paraId="2A35BF57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AFA3AD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drawing>
          <wp:inline distT="0" distB="0" distL="0" distR="0" wp14:anchorId="54BDBC92" wp14:editId="0DF81C63">
            <wp:extent cx="5069840" cy="2265680"/>
            <wp:effectExtent l="0" t="0" r="10160" b="0"/>
            <wp:docPr id="2" name="Picture 2" descr="PEDIGREE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DIGREE -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C92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1EC3E96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>Is straight hair a dominant or recessive trait?  Explain your answer.</w:t>
      </w:r>
    </w:p>
    <w:p w14:paraId="5CDDFC4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DB1B1E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02268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E8C294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218AA1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B23B377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Determine the genotype of all individuals.</w:t>
      </w:r>
    </w:p>
    <w:p w14:paraId="33A8B24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EDCD70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758DF9C" w14:textId="5869A541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12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Red-green colour blindness is a sex-linked, recessive disorder in humans.  A </w:t>
      </w:r>
      <w:r w:rsidR="002C368B" w:rsidRPr="009C7695">
        <w:rPr>
          <w:rFonts w:ascii="Arial" w:hAnsi="Arial"/>
          <w:sz w:val="22"/>
          <w:szCs w:val="22"/>
        </w:rPr>
        <w:t>colour-blind</w:t>
      </w:r>
      <w:r w:rsidR="002170DF" w:rsidRPr="009C7695">
        <w:rPr>
          <w:rFonts w:ascii="Arial" w:hAnsi="Arial"/>
          <w:sz w:val="22"/>
          <w:szCs w:val="22"/>
        </w:rPr>
        <w:t xml:space="preserve"> </w:t>
      </w:r>
      <w:r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 xml:space="preserve">male marries a woman with normal colour vision.  They have two girls, one of whom is colour </w:t>
      </w:r>
      <w:r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>blind, and two boys, one of whom is colour blind.</w:t>
      </w:r>
    </w:p>
    <w:p w14:paraId="57874993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C1E677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 xml:space="preserve">What is the most likely genotype of the mother?  Set out an appropriate cross or pedigree to </w:t>
      </w:r>
    </w:p>
    <w:p w14:paraId="35732821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 xml:space="preserve">support your answer. </w:t>
      </w:r>
    </w:p>
    <w:p w14:paraId="1742F726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F1033C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9E9A3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E8E992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F95517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E63315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E690B7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EEA59F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F89D18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538643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F68631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2AE91D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E1EDF1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626A3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790FA6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FE1F22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A14256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1EC9D3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DD737F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36D953F" w14:textId="77777777" w:rsidR="00F871D4" w:rsidRDefault="00F871D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648A6DCB" w14:textId="79314D40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13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(a)</w:t>
      </w:r>
      <w:r w:rsidR="002170DF" w:rsidRPr="009C7695">
        <w:rPr>
          <w:rFonts w:ascii="Arial" w:hAnsi="Arial"/>
          <w:sz w:val="22"/>
          <w:szCs w:val="22"/>
        </w:rPr>
        <w:tab/>
        <w:t xml:space="preserve">Explain the difference between </w:t>
      </w:r>
      <w:r w:rsidR="002170DF" w:rsidRPr="009C7695">
        <w:rPr>
          <w:rFonts w:ascii="Arial" w:hAnsi="Arial"/>
          <w:b/>
          <w:i/>
          <w:sz w:val="22"/>
          <w:szCs w:val="22"/>
        </w:rPr>
        <w:t>co-dominance</w:t>
      </w:r>
      <w:r w:rsidR="002170DF" w:rsidRPr="009C7695">
        <w:rPr>
          <w:rFonts w:ascii="Arial" w:hAnsi="Arial"/>
          <w:sz w:val="22"/>
          <w:szCs w:val="22"/>
        </w:rPr>
        <w:t xml:space="preserve"> and </w:t>
      </w:r>
      <w:r w:rsidR="002170DF" w:rsidRPr="009C7695">
        <w:rPr>
          <w:rFonts w:ascii="Arial" w:hAnsi="Arial"/>
          <w:b/>
          <w:i/>
          <w:sz w:val="22"/>
          <w:szCs w:val="22"/>
        </w:rPr>
        <w:t>incomplete dominance</w:t>
      </w:r>
      <w:r w:rsidR="002170DF" w:rsidRPr="009C7695">
        <w:rPr>
          <w:rFonts w:ascii="Arial" w:hAnsi="Arial"/>
          <w:sz w:val="22"/>
          <w:szCs w:val="22"/>
        </w:rPr>
        <w:t xml:space="preserve">.  You may </w:t>
      </w:r>
    </w:p>
    <w:p w14:paraId="2DA3030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need to give an example of each to help your explanation.</w:t>
      </w:r>
    </w:p>
    <w:p w14:paraId="61B6F34F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125049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42E7B4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763B81C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3EF3B62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BC61B8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A1A1C3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6B89F9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2A11582" w14:textId="76A9F4E6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In shorthorn cattle, red coat colour co-dominates with white coat colour, producing a </w:t>
      </w:r>
    </w:p>
    <w:p w14:paraId="2CF33E7E" w14:textId="36465C82" w:rsidR="002170DF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roan colour in a heterozygous animal.  Determine the F1 and F2 generation offspring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for a red bull mated with a white cow.  Set out your working.</w:t>
      </w:r>
    </w:p>
    <w:p w14:paraId="6BA2651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00C2D4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E317FB6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BFD6C8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439DB0D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A95514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D5CA6B3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67415E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E7999A2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A07BDB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605AB49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288E3E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89B698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2C801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F3ACB9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A16CD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4DA7B0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CADC6F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1B66692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89A00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3CD97E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AB1326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AE76FF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 xml:space="preserve">In snapdragon flowers, red colour is incompletely dominant over white.  Hybrid plants </w:t>
      </w:r>
    </w:p>
    <w:p w14:paraId="59C99281" w14:textId="71A1CF9D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have pink flowers.  Determine the genotypes and phenotypes for the offspring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 xml:space="preserve">produced from a red flowered plant with a pink one.  </w:t>
      </w:r>
    </w:p>
    <w:p w14:paraId="250642F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148F41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6CA317D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35D9554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DA9B94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336620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85BF3C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AA3BA1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627B396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C218597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D0ED4A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022DE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7A7686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C5C484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B4E7D9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D3454E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BA92BD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04035A0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0FA19B9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58EA139" w14:textId="33CEBC72" w:rsidR="002170DF" w:rsidRPr="009C7695" w:rsidRDefault="00F871D4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  <w:r w:rsidR="000C283B" w:rsidRPr="009C7695">
        <w:rPr>
          <w:rFonts w:ascii="Arial" w:hAnsi="Arial"/>
          <w:sz w:val="22"/>
          <w:szCs w:val="22"/>
        </w:rPr>
        <w:t>14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In guinea pigs, rough coat dominates smooth coat.  Determine the genotypes and </w:t>
      </w:r>
      <w:r w:rsidR="000C283B"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>phenotypes for the mating of two rough coated hybrid animals.</w:t>
      </w:r>
    </w:p>
    <w:p w14:paraId="5BCBE30B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39EA124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3CD139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D74D50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61E4E15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3A646DC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CF9277C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D6C976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09F98F68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5FF50B6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EC83E57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30C82D9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204806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1BE7A0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35D6358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0B9154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7D206F2" w14:textId="756EE23C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15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In humans, suppose that the gene that controls right-handedness is dominant over left-</w:t>
      </w:r>
    </w:p>
    <w:p w14:paraId="21B84764" w14:textId="5EE1987C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 xml:space="preserve">handedness.  A heterozygous right-handed male and a left-handed female have four </w:t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children, three of who are left-handed.</w:t>
      </w:r>
    </w:p>
    <w:p w14:paraId="3597996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2558D202" w14:textId="3BEF8A4A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If R represents the gene for right-handed, use a Punnett square to determine the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expected ratio of children that should be right-handed.</w:t>
      </w:r>
    </w:p>
    <w:p w14:paraId="5B7D645A" w14:textId="77777777" w:rsidR="002170DF" w:rsidRDefault="002170DF" w:rsidP="002170DF">
      <w:pPr>
        <w:rPr>
          <w:rFonts w:ascii="Arial" w:hAnsi="Arial"/>
          <w:sz w:val="22"/>
          <w:szCs w:val="22"/>
        </w:rPr>
      </w:pPr>
    </w:p>
    <w:p w14:paraId="2771939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B36EE8D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56A7F00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196EC6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05F9121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F3836A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A94876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5F1AFD6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978AF8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5F3076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77055E2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B9B99E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B6C858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D4BEFAD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753692F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9B01240" w14:textId="77777777" w:rsidR="00F871D4" w:rsidRPr="009C7695" w:rsidRDefault="00F871D4" w:rsidP="002170DF">
      <w:pPr>
        <w:rPr>
          <w:rFonts w:ascii="Arial" w:hAnsi="Arial"/>
          <w:sz w:val="22"/>
          <w:szCs w:val="22"/>
        </w:rPr>
      </w:pPr>
    </w:p>
    <w:p w14:paraId="61C68F8B" w14:textId="63F43714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Suggest a reason for difference between the result in part (a) and the actual proportion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of children in this family who are right-handed.</w:t>
      </w:r>
    </w:p>
    <w:p w14:paraId="197DA589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0B8B89CB" w14:textId="77777777" w:rsidR="00F871D4" w:rsidRDefault="00F871D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1507C996" w14:textId="7AE045A8" w:rsidR="005830F7" w:rsidRPr="009C7695" w:rsidRDefault="00F871D4" w:rsidP="005830F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16.</w:t>
      </w: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  <w:t xml:space="preserve">Define the term </w:t>
      </w:r>
      <w:r w:rsidRPr="00F871D4">
        <w:rPr>
          <w:rFonts w:ascii="Arial" w:hAnsi="Arial"/>
          <w:b/>
          <w:i/>
          <w:sz w:val="22"/>
          <w:szCs w:val="22"/>
        </w:rPr>
        <w:t>adaptation</w:t>
      </w:r>
      <w:r w:rsidR="005830F7" w:rsidRPr="009C7695">
        <w:rPr>
          <w:rFonts w:ascii="Arial" w:hAnsi="Arial"/>
          <w:sz w:val="22"/>
          <w:szCs w:val="22"/>
        </w:rPr>
        <w:t>.</w:t>
      </w:r>
    </w:p>
    <w:p w14:paraId="10BA4163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0331E02F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2B720E5C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519D98D9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546B33B4" w14:textId="5B555F3E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There are three types of adaptations - give an example for each.</w:t>
      </w:r>
    </w:p>
    <w:p w14:paraId="2FAB57D5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7533B7B2" w14:textId="154BCA10" w:rsidR="005830F7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(i)</w:t>
      </w:r>
      <w:r w:rsidRPr="009C7695">
        <w:rPr>
          <w:rFonts w:ascii="Arial" w:hAnsi="Arial"/>
          <w:sz w:val="22"/>
          <w:szCs w:val="22"/>
        </w:rPr>
        <w:tab/>
        <w:t>Behavioural</w:t>
      </w:r>
    </w:p>
    <w:p w14:paraId="08DD3BD7" w14:textId="77777777" w:rsidR="00F871D4" w:rsidRPr="009C7695" w:rsidRDefault="00F871D4" w:rsidP="005830F7">
      <w:pPr>
        <w:rPr>
          <w:rFonts w:ascii="Arial" w:hAnsi="Arial"/>
          <w:sz w:val="22"/>
          <w:szCs w:val="22"/>
        </w:rPr>
      </w:pPr>
    </w:p>
    <w:p w14:paraId="5C1B1043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1793749F" w14:textId="52612BB5" w:rsidR="005830F7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(ii)</w:t>
      </w:r>
      <w:r w:rsidRPr="009C7695">
        <w:rPr>
          <w:rFonts w:ascii="Arial" w:hAnsi="Arial"/>
          <w:sz w:val="22"/>
          <w:szCs w:val="22"/>
        </w:rPr>
        <w:tab/>
        <w:t>Structural</w:t>
      </w:r>
    </w:p>
    <w:p w14:paraId="2A4D59AF" w14:textId="77777777" w:rsidR="00F871D4" w:rsidRPr="009C7695" w:rsidRDefault="00F871D4" w:rsidP="005830F7">
      <w:pPr>
        <w:rPr>
          <w:rFonts w:ascii="Arial" w:hAnsi="Arial"/>
          <w:sz w:val="22"/>
          <w:szCs w:val="22"/>
        </w:rPr>
      </w:pPr>
    </w:p>
    <w:p w14:paraId="0EEDC311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74D691FF" w14:textId="66ABDC45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(iii)</w:t>
      </w:r>
      <w:r w:rsidRPr="009C7695">
        <w:rPr>
          <w:rFonts w:ascii="Arial" w:hAnsi="Arial"/>
          <w:sz w:val="22"/>
          <w:szCs w:val="22"/>
        </w:rPr>
        <w:tab/>
        <w:t>Physiological</w:t>
      </w:r>
    </w:p>
    <w:p w14:paraId="66CD30CB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68D5C984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6CA0AAC3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6AC3E490" w14:textId="08A72478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17.</w:t>
      </w:r>
      <w:r w:rsidRPr="009C7695">
        <w:rPr>
          <w:rFonts w:ascii="Arial" w:hAnsi="Arial"/>
          <w:sz w:val="22"/>
          <w:szCs w:val="22"/>
        </w:rPr>
        <w:tab/>
        <w:t>Explain how each of the following examples are adaptations for survival.</w:t>
      </w:r>
    </w:p>
    <w:p w14:paraId="0F2ED61B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78244D8A" w14:textId="12D87A5D" w:rsidR="005830F7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>Desert marsupials excrete small quantities of very concentrated urine.</w:t>
      </w:r>
    </w:p>
    <w:p w14:paraId="7476595A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7B4EB62C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15AFA628" w14:textId="77777777" w:rsidR="00F871D4" w:rsidRPr="009C7695" w:rsidRDefault="00F871D4" w:rsidP="005830F7">
      <w:pPr>
        <w:rPr>
          <w:rFonts w:ascii="Arial" w:hAnsi="Arial"/>
          <w:sz w:val="22"/>
          <w:szCs w:val="22"/>
        </w:rPr>
      </w:pPr>
    </w:p>
    <w:p w14:paraId="23BF902F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1854314C" w14:textId="1A78A38C" w:rsidR="005830F7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Polar bears have a thick fur coat.</w:t>
      </w:r>
    </w:p>
    <w:p w14:paraId="0E85FCDD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454263D5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1EFCA90A" w14:textId="77777777" w:rsidR="00F871D4" w:rsidRPr="009C7695" w:rsidRDefault="00F871D4" w:rsidP="005830F7">
      <w:pPr>
        <w:rPr>
          <w:rFonts w:ascii="Arial" w:hAnsi="Arial"/>
          <w:sz w:val="22"/>
          <w:szCs w:val="22"/>
        </w:rPr>
      </w:pPr>
    </w:p>
    <w:p w14:paraId="2126E50A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6C2D666E" w14:textId="5FCBA58B" w:rsidR="005830F7" w:rsidRDefault="005830F7" w:rsidP="005830F7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>Frogs burrow into the ground during hot and dry weather.</w:t>
      </w:r>
    </w:p>
    <w:p w14:paraId="5DEDA31F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0097C8D6" w14:textId="77777777" w:rsidR="00F871D4" w:rsidRDefault="00F871D4" w:rsidP="005830F7">
      <w:pPr>
        <w:rPr>
          <w:rFonts w:ascii="Arial" w:hAnsi="Arial"/>
          <w:sz w:val="22"/>
          <w:szCs w:val="22"/>
        </w:rPr>
      </w:pPr>
    </w:p>
    <w:p w14:paraId="5A0074C9" w14:textId="77777777" w:rsidR="00F871D4" w:rsidRPr="009C7695" w:rsidRDefault="00F871D4" w:rsidP="005830F7">
      <w:pPr>
        <w:rPr>
          <w:rFonts w:ascii="Arial" w:hAnsi="Arial"/>
          <w:sz w:val="22"/>
          <w:szCs w:val="22"/>
        </w:rPr>
      </w:pPr>
    </w:p>
    <w:p w14:paraId="24BF73D6" w14:textId="77777777" w:rsidR="005830F7" w:rsidRPr="009C7695" w:rsidRDefault="005830F7" w:rsidP="005830F7">
      <w:pPr>
        <w:rPr>
          <w:rFonts w:ascii="Arial" w:hAnsi="Arial"/>
          <w:sz w:val="22"/>
          <w:szCs w:val="22"/>
        </w:rPr>
      </w:pPr>
    </w:p>
    <w:p w14:paraId="6FCADD99" w14:textId="49433189" w:rsidR="004724D9" w:rsidRDefault="004724D9" w:rsidP="004724D9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18.</w:t>
      </w:r>
      <w:r w:rsidRPr="009C7695">
        <w:rPr>
          <w:rFonts w:ascii="Arial" w:hAnsi="Arial"/>
          <w:sz w:val="22"/>
          <w:szCs w:val="22"/>
        </w:rPr>
        <w:tab/>
        <w:t xml:space="preserve">Why is </w:t>
      </w:r>
      <w:r w:rsidRPr="00F871D4">
        <w:rPr>
          <w:rFonts w:ascii="Arial" w:hAnsi="Arial"/>
          <w:b/>
          <w:i/>
          <w:sz w:val="22"/>
          <w:szCs w:val="22"/>
        </w:rPr>
        <w:t>genetic d</w:t>
      </w:r>
      <w:r w:rsidR="00540293" w:rsidRPr="00F871D4">
        <w:rPr>
          <w:rFonts w:ascii="Arial" w:hAnsi="Arial"/>
          <w:b/>
          <w:i/>
          <w:sz w:val="22"/>
          <w:szCs w:val="22"/>
        </w:rPr>
        <w:t>iv</w:t>
      </w:r>
      <w:r w:rsidRPr="00F871D4">
        <w:rPr>
          <w:rFonts w:ascii="Arial" w:hAnsi="Arial"/>
          <w:b/>
          <w:i/>
          <w:sz w:val="22"/>
          <w:szCs w:val="22"/>
        </w:rPr>
        <w:t>ersity</w:t>
      </w:r>
      <w:r w:rsidRPr="009C7695">
        <w:rPr>
          <w:rFonts w:ascii="Arial" w:hAnsi="Arial"/>
          <w:sz w:val="22"/>
          <w:szCs w:val="22"/>
        </w:rPr>
        <w:t xml:space="preserve"> so important to the survival of a species?</w:t>
      </w:r>
    </w:p>
    <w:p w14:paraId="5E8D21F4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675C7843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617E8E62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4F2942F5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7CFA866B" w14:textId="77777777" w:rsidR="00F871D4" w:rsidRPr="009C7695" w:rsidRDefault="00F871D4" w:rsidP="004724D9">
      <w:pPr>
        <w:rPr>
          <w:rFonts w:ascii="Arial" w:hAnsi="Arial"/>
          <w:sz w:val="22"/>
          <w:szCs w:val="22"/>
        </w:rPr>
      </w:pPr>
    </w:p>
    <w:p w14:paraId="2BF06EC5" w14:textId="77777777" w:rsidR="00540293" w:rsidRPr="009C7695" w:rsidRDefault="00540293" w:rsidP="004724D9">
      <w:pPr>
        <w:rPr>
          <w:rFonts w:ascii="Arial" w:hAnsi="Arial"/>
          <w:sz w:val="22"/>
          <w:szCs w:val="22"/>
        </w:rPr>
      </w:pPr>
    </w:p>
    <w:p w14:paraId="41D63D21" w14:textId="53FAA0FE" w:rsidR="00540293" w:rsidRPr="009C7695" w:rsidRDefault="00540293" w:rsidP="004724D9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19.</w:t>
      </w:r>
      <w:r w:rsidRPr="009C7695">
        <w:rPr>
          <w:rFonts w:ascii="Arial" w:hAnsi="Arial"/>
          <w:sz w:val="22"/>
          <w:szCs w:val="22"/>
        </w:rPr>
        <w:tab/>
        <w:t>What is the relationship between</w:t>
      </w:r>
      <w:r w:rsidR="00F871D4">
        <w:rPr>
          <w:rFonts w:ascii="Arial" w:hAnsi="Arial"/>
          <w:sz w:val="22"/>
          <w:szCs w:val="22"/>
        </w:rPr>
        <w:t xml:space="preserve"> </w:t>
      </w:r>
      <w:r w:rsidR="00F871D4" w:rsidRPr="00F871D4">
        <w:rPr>
          <w:rFonts w:ascii="Arial" w:hAnsi="Arial"/>
          <w:b/>
          <w:i/>
          <w:sz w:val="22"/>
          <w:szCs w:val="22"/>
        </w:rPr>
        <w:t>mutation</w:t>
      </w:r>
      <w:r w:rsidR="00F871D4">
        <w:rPr>
          <w:rFonts w:ascii="Arial" w:hAnsi="Arial"/>
          <w:sz w:val="22"/>
          <w:szCs w:val="22"/>
        </w:rPr>
        <w:t xml:space="preserve"> and </w:t>
      </w:r>
      <w:r w:rsidR="00F871D4" w:rsidRPr="00F871D4">
        <w:rPr>
          <w:rFonts w:ascii="Arial" w:hAnsi="Arial"/>
          <w:b/>
          <w:i/>
          <w:sz w:val="22"/>
          <w:szCs w:val="22"/>
        </w:rPr>
        <w:t>genetic variation</w:t>
      </w:r>
      <w:r w:rsidR="00F871D4">
        <w:rPr>
          <w:rFonts w:ascii="Arial" w:hAnsi="Arial"/>
          <w:sz w:val="22"/>
          <w:szCs w:val="22"/>
        </w:rPr>
        <w:t>?</w:t>
      </w:r>
    </w:p>
    <w:p w14:paraId="73A55EF4" w14:textId="77777777" w:rsidR="00540293" w:rsidRPr="009C7695" w:rsidRDefault="00540293" w:rsidP="004724D9">
      <w:pPr>
        <w:rPr>
          <w:rFonts w:ascii="Arial" w:hAnsi="Arial"/>
          <w:sz w:val="22"/>
          <w:szCs w:val="22"/>
        </w:rPr>
      </w:pPr>
    </w:p>
    <w:p w14:paraId="5A1C4D0C" w14:textId="41096BDA" w:rsidR="00540293" w:rsidRDefault="00540293" w:rsidP="004724D9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20.</w:t>
      </w:r>
      <w:r w:rsidRPr="009C7695">
        <w:rPr>
          <w:rFonts w:ascii="Arial" w:hAnsi="Arial"/>
          <w:sz w:val="22"/>
          <w:szCs w:val="22"/>
        </w:rPr>
        <w:tab/>
        <w:t xml:space="preserve">What is meant by the term </w:t>
      </w:r>
      <w:r w:rsidRPr="00F871D4">
        <w:rPr>
          <w:rFonts w:ascii="Arial" w:hAnsi="Arial"/>
          <w:b/>
          <w:i/>
          <w:sz w:val="22"/>
          <w:szCs w:val="22"/>
        </w:rPr>
        <w:t>natural selection</w:t>
      </w:r>
      <w:r w:rsidRPr="009C7695">
        <w:rPr>
          <w:rFonts w:ascii="Arial" w:hAnsi="Arial"/>
          <w:sz w:val="22"/>
          <w:szCs w:val="22"/>
        </w:rPr>
        <w:t>?</w:t>
      </w:r>
    </w:p>
    <w:p w14:paraId="50FF15BA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64F15829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19D003B3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5C2AA598" w14:textId="77777777" w:rsidR="00F871D4" w:rsidRPr="009C7695" w:rsidRDefault="00F871D4" w:rsidP="004724D9">
      <w:pPr>
        <w:rPr>
          <w:rFonts w:ascii="Arial" w:hAnsi="Arial"/>
          <w:sz w:val="22"/>
          <w:szCs w:val="22"/>
        </w:rPr>
      </w:pPr>
    </w:p>
    <w:p w14:paraId="37EAAD5C" w14:textId="77777777" w:rsidR="00540293" w:rsidRPr="009C7695" w:rsidRDefault="00540293" w:rsidP="004724D9">
      <w:pPr>
        <w:rPr>
          <w:rFonts w:ascii="Arial" w:hAnsi="Arial"/>
          <w:sz w:val="22"/>
          <w:szCs w:val="22"/>
        </w:rPr>
      </w:pPr>
    </w:p>
    <w:p w14:paraId="217B6456" w14:textId="2E55B6F9" w:rsidR="00540293" w:rsidRDefault="00540293" w:rsidP="004724D9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21.</w:t>
      </w:r>
      <w:r w:rsidRPr="009C7695">
        <w:rPr>
          <w:rFonts w:ascii="Arial" w:hAnsi="Arial"/>
          <w:sz w:val="22"/>
          <w:szCs w:val="22"/>
        </w:rPr>
        <w:tab/>
        <w:t xml:space="preserve">Myxomatosis virus was used to control rabbits in Australia but it is no longer effective. </w:t>
      </w:r>
      <w:r w:rsidRPr="009C7695">
        <w:rPr>
          <w:rFonts w:ascii="Arial" w:hAnsi="Arial"/>
          <w:sz w:val="22"/>
          <w:szCs w:val="22"/>
        </w:rPr>
        <w:tab/>
        <w:t xml:space="preserve">Explain why this is the case. </w:t>
      </w:r>
    </w:p>
    <w:p w14:paraId="6B1FA191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3786205A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2F93ED18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58FB87BC" w14:textId="77777777" w:rsidR="00F871D4" w:rsidRDefault="00F871D4" w:rsidP="004724D9">
      <w:pPr>
        <w:rPr>
          <w:rFonts w:ascii="Arial" w:hAnsi="Arial"/>
          <w:sz w:val="22"/>
          <w:szCs w:val="22"/>
        </w:rPr>
      </w:pPr>
    </w:p>
    <w:p w14:paraId="44932537" w14:textId="77777777" w:rsidR="00F871D4" w:rsidRPr="009C7695" w:rsidRDefault="00F871D4" w:rsidP="004724D9">
      <w:pPr>
        <w:rPr>
          <w:rFonts w:ascii="Arial" w:hAnsi="Arial"/>
          <w:sz w:val="22"/>
          <w:szCs w:val="22"/>
        </w:rPr>
      </w:pPr>
    </w:p>
    <w:p w14:paraId="694BBB22" w14:textId="77777777" w:rsidR="00450E4F" w:rsidRPr="009C7695" w:rsidRDefault="00450E4F" w:rsidP="004724D9">
      <w:pPr>
        <w:rPr>
          <w:rFonts w:ascii="Arial" w:hAnsi="Arial"/>
          <w:sz w:val="22"/>
          <w:szCs w:val="22"/>
        </w:rPr>
      </w:pPr>
    </w:p>
    <w:p w14:paraId="2959418E" w14:textId="76396FCC" w:rsidR="00540293" w:rsidRPr="009C7695" w:rsidRDefault="00450E4F" w:rsidP="004724D9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22.</w:t>
      </w:r>
      <w:r w:rsidRPr="009C7695">
        <w:rPr>
          <w:rFonts w:ascii="Arial" w:hAnsi="Arial"/>
          <w:sz w:val="22"/>
          <w:szCs w:val="22"/>
        </w:rPr>
        <w:tab/>
        <w:t xml:space="preserve">Describe how </w:t>
      </w:r>
      <w:r w:rsidRPr="009C7695">
        <w:rPr>
          <w:rFonts w:ascii="Arial" w:hAnsi="Arial"/>
          <w:b/>
          <w:i/>
          <w:sz w:val="22"/>
          <w:szCs w:val="22"/>
        </w:rPr>
        <w:t>variation</w:t>
      </w:r>
      <w:r w:rsidRPr="009C7695">
        <w:rPr>
          <w:rFonts w:ascii="Arial" w:hAnsi="Arial"/>
          <w:sz w:val="22"/>
          <w:szCs w:val="22"/>
        </w:rPr>
        <w:t xml:space="preserve">, </w:t>
      </w:r>
      <w:r w:rsidRPr="009C7695">
        <w:rPr>
          <w:rFonts w:ascii="Arial" w:hAnsi="Arial"/>
          <w:b/>
          <w:i/>
          <w:sz w:val="22"/>
          <w:szCs w:val="22"/>
        </w:rPr>
        <w:t>selection pressures</w:t>
      </w:r>
      <w:r w:rsidRPr="009C7695">
        <w:rPr>
          <w:rFonts w:ascii="Arial" w:hAnsi="Arial"/>
          <w:sz w:val="22"/>
          <w:szCs w:val="22"/>
        </w:rPr>
        <w:t xml:space="preserve"> and </w:t>
      </w:r>
      <w:r w:rsidRPr="009C7695">
        <w:rPr>
          <w:rFonts w:ascii="Arial" w:hAnsi="Arial"/>
          <w:b/>
          <w:i/>
          <w:sz w:val="22"/>
          <w:szCs w:val="22"/>
        </w:rPr>
        <w:t>competition</w:t>
      </w:r>
      <w:r w:rsidRPr="009C7695">
        <w:rPr>
          <w:rFonts w:ascii="Arial" w:hAnsi="Arial"/>
          <w:sz w:val="22"/>
          <w:szCs w:val="22"/>
        </w:rPr>
        <w:t xml:space="preserve"> contribute to natural </w:t>
      </w:r>
      <w:r w:rsidRPr="009C7695">
        <w:rPr>
          <w:rFonts w:ascii="Arial" w:hAnsi="Arial"/>
          <w:sz w:val="22"/>
          <w:szCs w:val="22"/>
        </w:rPr>
        <w:tab/>
        <w:t>selection, and hence evolution.</w:t>
      </w:r>
    </w:p>
    <w:p w14:paraId="6034A8EB" w14:textId="77777777" w:rsidR="00540293" w:rsidRPr="009C7695" w:rsidRDefault="00540293" w:rsidP="004724D9">
      <w:pPr>
        <w:rPr>
          <w:rFonts w:ascii="Arial" w:hAnsi="Arial"/>
          <w:sz w:val="22"/>
          <w:szCs w:val="22"/>
        </w:rPr>
      </w:pPr>
    </w:p>
    <w:p w14:paraId="54A432D0" w14:textId="77777777" w:rsidR="004724D9" w:rsidRPr="009C7695" w:rsidRDefault="004724D9" w:rsidP="004724D9">
      <w:pPr>
        <w:rPr>
          <w:rFonts w:ascii="Arial" w:hAnsi="Arial"/>
          <w:sz w:val="22"/>
          <w:szCs w:val="22"/>
        </w:rPr>
      </w:pPr>
    </w:p>
    <w:p w14:paraId="6FD29915" w14:textId="77777777" w:rsidR="004724D9" w:rsidRPr="009C7695" w:rsidRDefault="004724D9" w:rsidP="00222BC9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4724D9" w:rsidRPr="009C7695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700210" w14:textId="77777777" w:rsidR="009C7695" w:rsidRDefault="009C7695" w:rsidP="0091379E">
      <w:r>
        <w:separator/>
      </w:r>
    </w:p>
  </w:endnote>
  <w:endnote w:type="continuationSeparator" w:id="0">
    <w:p w14:paraId="49C9BA0A" w14:textId="77777777" w:rsidR="009C7695" w:rsidRDefault="009C7695" w:rsidP="00913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7C456D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0C1B33" w14:textId="77777777" w:rsidR="009C7695" w:rsidRDefault="009C769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ECF8F1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368B">
      <w:rPr>
        <w:rStyle w:val="PageNumber"/>
        <w:noProof/>
      </w:rPr>
      <w:t>1</w:t>
    </w:r>
    <w:r>
      <w:rPr>
        <w:rStyle w:val="PageNumber"/>
      </w:rPr>
      <w:fldChar w:fldCharType="end"/>
    </w:r>
  </w:p>
  <w:p w14:paraId="1485D945" w14:textId="77777777" w:rsidR="009C7695" w:rsidRDefault="009C769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99D396" w14:textId="77777777" w:rsidR="009C7695" w:rsidRDefault="009C7695" w:rsidP="0091379E">
      <w:r>
        <w:separator/>
      </w:r>
    </w:p>
  </w:footnote>
  <w:footnote w:type="continuationSeparator" w:id="0">
    <w:p w14:paraId="7C59B587" w14:textId="77777777" w:rsidR="009C7695" w:rsidRDefault="009C7695" w:rsidP="00913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79E"/>
    <w:rsid w:val="0002370C"/>
    <w:rsid w:val="000C283B"/>
    <w:rsid w:val="001320CB"/>
    <w:rsid w:val="0018079E"/>
    <w:rsid w:val="002170DF"/>
    <w:rsid w:val="00222BC9"/>
    <w:rsid w:val="002C368B"/>
    <w:rsid w:val="003D11C3"/>
    <w:rsid w:val="00450E4F"/>
    <w:rsid w:val="004724D9"/>
    <w:rsid w:val="00540293"/>
    <w:rsid w:val="005830F7"/>
    <w:rsid w:val="005872A5"/>
    <w:rsid w:val="0091379E"/>
    <w:rsid w:val="00967719"/>
    <w:rsid w:val="009C7695"/>
    <w:rsid w:val="00BA5D9A"/>
    <w:rsid w:val="00BF67FC"/>
    <w:rsid w:val="00DA5783"/>
    <w:rsid w:val="00E54F33"/>
    <w:rsid w:val="00F8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75C72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0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DF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37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79E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1379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0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DF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37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79E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13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2.emf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36</TotalTime>
  <Pages>9</Pages>
  <Words>766</Words>
  <Characters>4372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12</cp:revision>
  <dcterms:created xsi:type="dcterms:W3CDTF">2016-03-30T08:26:00Z</dcterms:created>
  <dcterms:modified xsi:type="dcterms:W3CDTF">2016-03-30T10:13:00Z</dcterms:modified>
</cp:coreProperties>
</file>