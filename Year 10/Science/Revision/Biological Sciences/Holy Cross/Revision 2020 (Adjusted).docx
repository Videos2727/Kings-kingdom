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C893E" w14:textId="75A5BC84" w:rsidR="0018079E" w:rsidRPr="009C7695" w:rsidRDefault="0018079E" w:rsidP="0018079E">
      <w:pPr>
        <w:jc w:val="right"/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W-</w:t>
      </w:r>
      <w:r w:rsidR="00E2063B">
        <w:rPr>
          <w:rFonts w:ascii="Arial" w:hAnsi="Arial"/>
          <w:sz w:val="22"/>
          <w:szCs w:val="22"/>
        </w:rPr>
        <w:t>20</w:t>
      </w:r>
    </w:p>
    <w:p w14:paraId="302A0649" w14:textId="77777777" w:rsidR="0018079E" w:rsidRPr="009C7695" w:rsidRDefault="0018079E" w:rsidP="0018079E">
      <w:pPr>
        <w:jc w:val="center"/>
        <w:rPr>
          <w:rFonts w:ascii="Arial" w:hAnsi="Arial"/>
          <w:b/>
          <w:sz w:val="22"/>
          <w:szCs w:val="22"/>
        </w:rPr>
      </w:pPr>
      <w:r w:rsidRPr="009C7695">
        <w:rPr>
          <w:rFonts w:ascii="Arial" w:hAnsi="Arial"/>
          <w:b/>
          <w:sz w:val="22"/>
          <w:szCs w:val="22"/>
        </w:rPr>
        <w:t>YEAR 10 SCIENCE</w:t>
      </w:r>
    </w:p>
    <w:p w14:paraId="573FF489" w14:textId="77777777" w:rsidR="0018079E" w:rsidRPr="009C7695" w:rsidRDefault="0018079E" w:rsidP="0018079E">
      <w:pPr>
        <w:jc w:val="center"/>
        <w:rPr>
          <w:rFonts w:ascii="Arial" w:hAnsi="Arial"/>
          <w:b/>
          <w:sz w:val="22"/>
          <w:szCs w:val="22"/>
        </w:rPr>
      </w:pPr>
      <w:r w:rsidRPr="009C7695">
        <w:rPr>
          <w:rFonts w:ascii="Arial" w:hAnsi="Arial"/>
          <w:b/>
          <w:sz w:val="22"/>
          <w:szCs w:val="22"/>
        </w:rPr>
        <w:t>BIOLOGICAL SCIENCES</w:t>
      </w:r>
    </w:p>
    <w:p w14:paraId="4B9519B0" w14:textId="77777777" w:rsidR="0018079E" w:rsidRPr="009C7695" w:rsidRDefault="0018079E" w:rsidP="0018079E">
      <w:pPr>
        <w:jc w:val="center"/>
        <w:rPr>
          <w:rFonts w:ascii="Arial" w:hAnsi="Arial"/>
          <w:b/>
          <w:sz w:val="22"/>
          <w:szCs w:val="22"/>
        </w:rPr>
      </w:pPr>
      <w:r w:rsidRPr="009C7695">
        <w:rPr>
          <w:rFonts w:ascii="Arial" w:hAnsi="Arial"/>
          <w:b/>
          <w:sz w:val="22"/>
          <w:szCs w:val="22"/>
        </w:rPr>
        <w:t>REVISION</w:t>
      </w:r>
    </w:p>
    <w:p w14:paraId="320760B0" w14:textId="77777777" w:rsidR="005872A5" w:rsidRPr="009C7695" w:rsidRDefault="005872A5" w:rsidP="00222BC9">
      <w:pPr>
        <w:rPr>
          <w:rFonts w:ascii="Arial" w:hAnsi="Arial"/>
          <w:sz w:val="22"/>
          <w:szCs w:val="22"/>
        </w:rPr>
      </w:pPr>
    </w:p>
    <w:p w14:paraId="66AAE53C" w14:textId="5B4D075B" w:rsidR="00E2063B" w:rsidRPr="00E2063B" w:rsidRDefault="00E2063B" w:rsidP="00E2063B">
      <w:pPr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</w:rPr>
        <w:t>1.</w:t>
      </w:r>
      <w:r>
        <w:rPr>
          <w:rFonts w:ascii="Arial" w:hAnsi="Arial"/>
          <w:sz w:val="22"/>
          <w:szCs w:val="22"/>
        </w:rPr>
        <w:tab/>
      </w:r>
      <w:r w:rsidRPr="00E2063B">
        <w:rPr>
          <w:rFonts w:ascii="Arial" w:hAnsi="Arial"/>
          <w:sz w:val="22"/>
          <w:szCs w:val="22"/>
          <w:lang w:val="en-US"/>
        </w:rPr>
        <w:t xml:space="preserve">Label the following simple cell drawing.  </w:t>
      </w:r>
    </w:p>
    <w:p w14:paraId="45290EEE" w14:textId="77777777" w:rsidR="00E2063B" w:rsidRPr="00E2063B" w:rsidRDefault="00E2063B" w:rsidP="00E2063B">
      <w:pPr>
        <w:rPr>
          <w:rFonts w:ascii="Arial" w:hAnsi="Arial"/>
          <w:sz w:val="22"/>
          <w:szCs w:val="22"/>
          <w:lang w:val="en-US"/>
        </w:rPr>
      </w:pPr>
    </w:p>
    <w:p w14:paraId="3E246AAC" w14:textId="1464DA7D" w:rsidR="00E2063B" w:rsidRPr="00E2063B" w:rsidRDefault="00E2063B" w:rsidP="00E2063B">
      <w:pPr>
        <w:rPr>
          <w:rFonts w:ascii="Arial" w:hAnsi="Arial"/>
          <w:b/>
          <w:bCs/>
          <w:sz w:val="22"/>
          <w:szCs w:val="22"/>
          <w:lang w:val="en-US"/>
        </w:rPr>
      </w:pPr>
      <w:r w:rsidRPr="00E2063B"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>Nucleus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ab/>
        <w:t>Ribosome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ab/>
      </w:r>
      <w:r w:rsidR="00775DD1">
        <w:rPr>
          <w:rFonts w:ascii="Arial" w:hAnsi="Arial"/>
          <w:b/>
          <w:bCs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>Mitochondria</w:t>
      </w:r>
      <w:r w:rsidR="00775DD1">
        <w:rPr>
          <w:rFonts w:ascii="Arial" w:hAnsi="Arial"/>
          <w:b/>
          <w:bCs/>
          <w:sz w:val="22"/>
          <w:szCs w:val="22"/>
          <w:lang w:val="en-US"/>
        </w:rPr>
        <w:tab/>
      </w:r>
      <w:r w:rsidR="00881687">
        <w:rPr>
          <w:rFonts w:ascii="Arial" w:hAnsi="Arial"/>
          <w:b/>
          <w:bCs/>
          <w:sz w:val="22"/>
          <w:szCs w:val="22"/>
          <w:lang w:val="en-US"/>
        </w:rPr>
        <w:t xml:space="preserve">Rough 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>Endoplasmic Reticulum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ab/>
      </w:r>
      <w:r w:rsidR="00881687">
        <w:rPr>
          <w:rFonts w:ascii="Arial" w:hAnsi="Arial"/>
          <w:b/>
          <w:bCs/>
          <w:sz w:val="22"/>
          <w:szCs w:val="22"/>
          <w:lang w:val="en-US"/>
        </w:rPr>
        <w:tab/>
      </w:r>
      <w:r w:rsidR="00881687">
        <w:rPr>
          <w:rFonts w:ascii="Arial" w:hAnsi="Arial"/>
          <w:b/>
          <w:bCs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 xml:space="preserve">Golgi </w:t>
      </w:r>
      <w:r w:rsidR="00881687">
        <w:rPr>
          <w:rFonts w:ascii="Arial" w:hAnsi="Arial"/>
          <w:b/>
          <w:bCs/>
          <w:sz w:val="22"/>
          <w:szCs w:val="22"/>
          <w:lang w:val="en-US"/>
        </w:rPr>
        <w:t>Apparatus</w:t>
      </w:r>
      <w:r w:rsidR="00881687">
        <w:rPr>
          <w:rFonts w:ascii="Arial" w:hAnsi="Arial"/>
          <w:b/>
          <w:bCs/>
          <w:sz w:val="22"/>
          <w:szCs w:val="22"/>
          <w:lang w:val="en-US"/>
        </w:rPr>
        <w:tab/>
      </w:r>
      <w:r w:rsidR="00881687" w:rsidRPr="00E2063B">
        <w:rPr>
          <w:rFonts w:ascii="Arial" w:hAnsi="Arial"/>
          <w:b/>
          <w:bCs/>
          <w:sz w:val="22"/>
          <w:szCs w:val="22"/>
          <w:lang w:val="en-US"/>
        </w:rPr>
        <w:t>Nucleolus</w:t>
      </w:r>
      <w:r w:rsidR="00881687">
        <w:rPr>
          <w:rFonts w:ascii="Arial" w:hAnsi="Arial"/>
          <w:b/>
          <w:bCs/>
          <w:sz w:val="22"/>
          <w:szCs w:val="22"/>
          <w:lang w:val="en-US"/>
        </w:rPr>
        <w:t xml:space="preserve"> Cytoplasm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ab/>
      </w:r>
      <w:r w:rsidR="00775DD1">
        <w:rPr>
          <w:rFonts w:ascii="Arial" w:hAnsi="Arial"/>
          <w:b/>
          <w:bCs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>Centrioles</w:t>
      </w:r>
    </w:p>
    <w:p w14:paraId="161D0FD2" w14:textId="77777777" w:rsidR="00E2063B" w:rsidRPr="00E2063B" w:rsidRDefault="00E2063B" w:rsidP="00E2063B">
      <w:pPr>
        <w:rPr>
          <w:rFonts w:ascii="Arial" w:hAnsi="Arial"/>
          <w:sz w:val="22"/>
          <w:szCs w:val="22"/>
          <w:lang w:val="en-US"/>
        </w:rPr>
      </w:pPr>
    </w:p>
    <w:p w14:paraId="0A089C0D" w14:textId="7C1EABE6" w:rsidR="00E2063B" w:rsidRPr="00E2063B" w:rsidRDefault="00E2063B" w:rsidP="00E2063B">
      <w:pPr>
        <w:jc w:val="center"/>
        <w:rPr>
          <w:rFonts w:ascii="Arial" w:hAnsi="Arial"/>
          <w:sz w:val="22"/>
          <w:szCs w:val="22"/>
          <w:lang w:val="en-US"/>
        </w:rPr>
      </w:pPr>
    </w:p>
    <w:p w14:paraId="07575D4B" w14:textId="0EC64AD9" w:rsidR="00E2063B" w:rsidRPr="00E2063B" w:rsidRDefault="00881687" w:rsidP="00881687">
      <w:pPr>
        <w:jc w:val="center"/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noProof/>
          <w:sz w:val="22"/>
          <w:szCs w:val="22"/>
          <w:lang w:val="en-US"/>
        </w:rPr>
        <w:drawing>
          <wp:inline distT="0" distB="0" distL="0" distR="0" wp14:anchorId="68321ECD" wp14:editId="1E3B69FB">
            <wp:extent cx="4570474" cy="3258457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 Shot 2020-05-26 at 11.43.55 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049" cy="32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DF99" w14:textId="3DA2AD0F" w:rsidR="00E2063B" w:rsidRDefault="00E2063B" w:rsidP="0018079E">
      <w:pPr>
        <w:rPr>
          <w:rFonts w:ascii="Arial" w:hAnsi="Arial"/>
          <w:sz w:val="22"/>
          <w:szCs w:val="22"/>
        </w:rPr>
      </w:pPr>
    </w:p>
    <w:p w14:paraId="467F7AC2" w14:textId="77777777" w:rsidR="00E2063B" w:rsidRDefault="00E2063B" w:rsidP="0018079E">
      <w:pPr>
        <w:rPr>
          <w:rFonts w:ascii="Arial" w:hAnsi="Arial"/>
          <w:sz w:val="22"/>
          <w:szCs w:val="22"/>
        </w:rPr>
      </w:pPr>
    </w:p>
    <w:p w14:paraId="30C94C7C" w14:textId="77777777" w:rsidR="00E2063B" w:rsidRDefault="00E2063B" w:rsidP="0018079E">
      <w:pPr>
        <w:rPr>
          <w:rFonts w:ascii="Arial" w:hAnsi="Arial"/>
          <w:sz w:val="22"/>
          <w:szCs w:val="22"/>
        </w:rPr>
      </w:pPr>
    </w:p>
    <w:p w14:paraId="16F82AD2" w14:textId="43648724" w:rsidR="00881687" w:rsidRDefault="00E2063B" w:rsidP="0018079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2</w:t>
      </w:r>
      <w:r w:rsidR="0018079E" w:rsidRPr="009C7695">
        <w:rPr>
          <w:rFonts w:ascii="Arial" w:hAnsi="Arial"/>
          <w:sz w:val="22"/>
          <w:szCs w:val="22"/>
        </w:rPr>
        <w:t>.</w:t>
      </w:r>
      <w:r w:rsidR="0018079E" w:rsidRPr="009C7695">
        <w:rPr>
          <w:rFonts w:ascii="Arial" w:hAnsi="Arial"/>
          <w:sz w:val="22"/>
          <w:szCs w:val="22"/>
        </w:rPr>
        <w:tab/>
      </w:r>
      <w:r w:rsidR="00881687" w:rsidRPr="009C7695">
        <w:rPr>
          <w:rFonts w:ascii="Arial" w:hAnsi="Arial"/>
          <w:sz w:val="22"/>
          <w:szCs w:val="22"/>
        </w:rPr>
        <w:t xml:space="preserve"> </w:t>
      </w:r>
      <w:r w:rsidR="00881687">
        <w:rPr>
          <w:rFonts w:ascii="Arial" w:hAnsi="Arial"/>
          <w:sz w:val="22"/>
          <w:szCs w:val="22"/>
        </w:rPr>
        <w:t>(a)</w:t>
      </w:r>
      <w:r w:rsidR="00881687">
        <w:rPr>
          <w:rFonts w:ascii="Arial" w:hAnsi="Arial"/>
          <w:sz w:val="22"/>
          <w:szCs w:val="22"/>
        </w:rPr>
        <w:tab/>
        <w:t>Where in the cell do you find DNA?</w:t>
      </w:r>
    </w:p>
    <w:p w14:paraId="02A157DC" w14:textId="02B435FE" w:rsidR="00881687" w:rsidRDefault="00881687" w:rsidP="0018079E">
      <w:pPr>
        <w:rPr>
          <w:rFonts w:ascii="Arial" w:hAnsi="Arial"/>
          <w:sz w:val="22"/>
          <w:szCs w:val="22"/>
        </w:rPr>
      </w:pPr>
    </w:p>
    <w:p w14:paraId="5688050D" w14:textId="230A5720" w:rsidR="00881687" w:rsidRDefault="00881687" w:rsidP="0018079E">
      <w:pPr>
        <w:rPr>
          <w:rFonts w:ascii="Arial" w:hAnsi="Arial"/>
          <w:sz w:val="22"/>
          <w:szCs w:val="22"/>
        </w:rPr>
      </w:pPr>
    </w:p>
    <w:p w14:paraId="5EBD3D77" w14:textId="77777777" w:rsidR="00881687" w:rsidRDefault="00881687" w:rsidP="0018079E">
      <w:pPr>
        <w:rPr>
          <w:rFonts w:ascii="Arial" w:hAnsi="Arial"/>
          <w:sz w:val="22"/>
          <w:szCs w:val="22"/>
        </w:rPr>
      </w:pPr>
    </w:p>
    <w:p w14:paraId="1DD4B0FE" w14:textId="76E3FA68" w:rsidR="00881687" w:rsidRDefault="00881687" w:rsidP="0018079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>Describe the shape of the DNA molecule.</w:t>
      </w:r>
    </w:p>
    <w:p w14:paraId="096F024F" w14:textId="77777777" w:rsidR="00881687" w:rsidRDefault="00881687" w:rsidP="0018079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</w:p>
    <w:p w14:paraId="73E82F53" w14:textId="77777777" w:rsidR="00881687" w:rsidRDefault="00881687" w:rsidP="0018079E">
      <w:pPr>
        <w:rPr>
          <w:rFonts w:ascii="Arial" w:hAnsi="Arial"/>
          <w:sz w:val="22"/>
          <w:szCs w:val="22"/>
        </w:rPr>
      </w:pPr>
    </w:p>
    <w:p w14:paraId="35D2EFED" w14:textId="77777777" w:rsidR="00881687" w:rsidRDefault="00881687" w:rsidP="0018079E">
      <w:pPr>
        <w:rPr>
          <w:rFonts w:ascii="Arial" w:hAnsi="Arial"/>
          <w:sz w:val="22"/>
          <w:szCs w:val="22"/>
        </w:rPr>
      </w:pPr>
    </w:p>
    <w:p w14:paraId="1FF02DFE" w14:textId="784B25C5" w:rsidR="0018079E" w:rsidRPr="009C7695" w:rsidRDefault="00881687" w:rsidP="0018079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="0018079E" w:rsidRPr="009C7695">
        <w:rPr>
          <w:rFonts w:ascii="Arial" w:hAnsi="Arial"/>
          <w:sz w:val="22"/>
          <w:szCs w:val="22"/>
        </w:rPr>
        <w:t>(</w:t>
      </w:r>
      <w:r>
        <w:rPr>
          <w:rFonts w:ascii="Arial" w:hAnsi="Arial"/>
          <w:sz w:val="22"/>
          <w:szCs w:val="22"/>
        </w:rPr>
        <w:t>b</w:t>
      </w:r>
      <w:r w:rsidR="0018079E" w:rsidRPr="009C7695">
        <w:rPr>
          <w:rFonts w:ascii="Arial" w:hAnsi="Arial"/>
          <w:sz w:val="22"/>
          <w:szCs w:val="22"/>
        </w:rPr>
        <w:t>)</w:t>
      </w:r>
      <w:r w:rsidR="0018079E" w:rsidRPr="009C7695">
        <w:rPr>
          <w:rFonts w:ascii="Arial" w:hAnsi="Arial"/>
          <w:sz w:val="22"/>
          <w:szCs w:val="22"/>
        </w:rPr>
        <w:tab/>
        <w:t xml:space="preserve">Name the </w:t>
      </w:r>
      <w:r w:rsidR="0018079E" w:rsidRPr="009C7695">
        <w:rPr>
          <w:rFonts w:ascii="Arial" w:hAnsi="Arial"/>
          <w:b/>
          <w:i/>
          <w:sz w:val="22"/>
          <w:szCs w:val="22"/>
        </w:rPr>
        <w:t>4 bases</w:t>
      </w:r>
      <w:r w:rsidR="0018079E" w:rsidRPr="009C7695">
        <w:rPr>
          <w:rFonts w:ascii="Arial" w:hAnsi="Arial"/>
          <w:sz w:val="22"/>
          <w:szCs w:val="22"/>
        </w:rPr>
        <w:t xml:space="preserve"> in a DNA molecule.</w:t>
      </w:r>
    </w:p>
    <w:p w14:paraId="6AB1EB0D" w14:textId="2C950009" w:rsidR="00E54F33" w:rsidRDefault="00E54F33" w:rsidP="0018079E">
      <w:pPr>
        <w:rPr>
          <w:rFonts w:ascii="Arial" w:hAnsi="Arial"/>
          <w:sz w:val="22"/>
          <w:szCs w:val="22"/>
        </w:rPr>
      </w:pPr>
    </w:p>
    <w:p w14:paraId="6B2F2206" w14:textId="79E21899" w:rsidR="00E2063B" w:rsidRPr="009C7695" w:rsidRDefault="00E2063B" w:rsidP="0018079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•</w:t>
      </w:r>
      <w:r w:rsidR="00D11415">
        <w:rPr>
          <w:rFonts w:ascii="Arial" w:hAnsi="Arial"/>
          <w:sz w:val="22"/>
          <w:szCs w:val="22"/>
        </w:rPr>
        <w:t xml:space="preserve">  G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•</w:t>
      </w:r>
      <w:r w:rsidR="00D11415">
        <w:rPr>
          <w:rFonts w:ascii="Arial" w:hAnsi="Arial"/>
          <w:sz w:val="22"/>
          <w:szCs w:val="22"/>
        </w:rPr>
        <w:t xml:space="preserve">  A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•</w:t>
      </w:r>
      <w:r w:rsidR="00D11415">
        <w:rPr>
          <w:rFonts w:ascii="Arial" w:hAnsi="Arial"/>
          <w:sz w:val="22"/>
          <w:szCs w:val="22"/>
        </w:rPr>
        <w:t xml:space="preserve">  T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•</w:t>
      </w:r>
      <w:r w:rsidR="00D11415">
        <w:rPr>
          <w:rFonts w:ascii="Arial" w:hAnsi="Arial"/>
          <w:sz w:val="22"/>
          <w:szCs w:val="22"/>
        </w:rPr>
        <w:t xml:space="preserve">  C</w:t>
      </w:r>
    </w:p>
    <w:p w14:paraId="46934304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1A7EBC82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5C211DF2" w14:textId="7BB322AB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</w:t>
      </w:r>
      <w:r w:rsidR="00881687">
        <w:rPr>
          <w:rFonts w:ascii="Arial" w:hAnsi="Arial"/>
          <w:sz w:val="22"/>
          <w:szCs w:val="22"/>
        </w:rPr>
        <w:t>b</w:t>
      </w:r>
      <w:r w:rsidRPr="009C7695">
        <w:rPr>
          <w:rFonts w:ascii="Arial" w:hAnsi="Arial"/>
          <w:sz w:val="22"/>
          <w:szCs w:val="22"/>
        </w:rPr>
        <w:t>)</w:t>
      </w:r>
      <w:r w:rsidRPr="009C7695">
        <w:rPr>
          <w:rFonts w:ascii="Arial" w:hAnsi="Arial"/>
          <w:sz w:val="22"/>
          <w:szCs w:val="22"/>
        </w:rPr>
        <w:tab/>
      </w:r>
      <w:r w:rsidR="00044806" w:rsidRPr="00044806">
        <w:rPr>
          <w:rFonts w:ascii="Arial" w:hAnsi="Arial"/>
          <w:sz w:val="22"/>
          <w:szCs w:val="22"/>
        </w:rPr>
        <w:t>Which bases are paired together</w:t>
      </w:r>
      <w:r w:rsidR="00044806">
        <w:rPr>
          <w:rFonts w:ascii="Arial" w:hAnsi="Arial"/>
          <w:sz w:val="22"/>
          <w:szCs w:val="22"/>
        </w:rPr>
        <w:t xml:space="preserve"> in DNA?</w:t>
      </w:r>
    </w:p>
    <w:p w14:paraId="0B1288B8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49A921C1" w14:textId="696E1D41" w:rsidR="00E54F33" w:rsidRDefault="00E54F33" w:rsidP="0018079E">
      <w:pPr>
        <w:rPr>
          <w:rFonts w:ascii="Arial" w:hAnsi="Arial"/>
          <w:sz w:val="22"/>
          <w:szCs w:val="22"/>
        </w:rPr>
      </w:pPr>
    </w:p>
    <w:p w14:paraId="4065301D" w14:textId="77777777" w:rsidR="00E2063B" w:rsidRPr="009C7695" w:rsidRDefault="00E2063B" w:rsidP="0018079E">
      <w:pPr>
        <w:rPr>
          <w:rFonts w:ascii="Arial" w:hAnsi="Arial"/>
          <w:sz w:val="22"/>
          <w:szCs w:val="22"/>
        </w:rPr>
      </w:pPr>
    </w:p>
    <w:p w14:paraId="7880D708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7D86C159" w14:textId="599E775B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</w:t>
      </w:r>
      <w:r w:rsidR="00881687">
        <w:rPr>
          <w:rFonts w:ascii="Arial" w:hAnsi="Arial"/>
          <w:sz w:val="22"/>
          <w:szCs w:val="22"/>
        </w:rPr>
        <w:t>c</w:t>
      </w:r>
      <w:r w:rsidRPr="009C7695">
        <w:rPr>
          <w:rFonts w:ascii="Arial" w:hAnsi="Arial"/>
          <w:sz w:val="22"/>
          <w:szCs w:val="22"/>
        </w:rPr>
        <w:t>)</w:t>
      </w:r>
      <w:r w:rsidRPr="009C7695">
        <w:rPr>
          <w:rFonts w:ascii="Arial" w:hAnsi="Arial"/>
          <w:sz w:val="22"/>
          <w:szCs w:val="22"/>
        </w:rPr>
        <w:tab/>
        <w:t>Draw the adjoining strand of DNA for the following.</w:t>
      </w:r>
    </w:p>
    <w:p w14:paraId="35B47DE0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</w:p>
    <w:p w14:paraId="684DCEAB" w14:textId="5B0FEA4F" w:rsidR="0018079E" w:rsidRPr="009C7695" w:rsidRDefault="0018079E" w:rsidP="00E54F33">
      <w:pPr>
        <w:jc w:val="center"/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- G - T - T - A - C - A - G - T</w:t>
      </w:r>
    </w:p>
    <w:p w14:paraId="01C639A8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2C9E9D4D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384B2B26" w14:textId="07042A18" w:rsidR="0018079E" w:rsidRPr="009C7695" w:rsidRDefault="00E2063B" w:rsidP="0018079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</w:t>
      </w:r>
      <w:r w:rsidR="0018079E" w:rsidRPr="009C7695">
        <w:rPr>
          <w:rFonts w:ascii="Arial" w:hAnsi="Arial"/>
          <w:sz w:val="22"/>
          <w:szCs w:val="22"/>
        </w:rPr>
        <w:t>.</w:t>
      </w:r>
      <w:r w:rsidR="0018079E" w:rsidRPr="009C7695">
        <w:rPr>
          <w:rFonts w:ascii="Arial" w:hAnsi="Arial"/>
          <w:sz w:val="22"/>
          <w:szCs w:val="22"/>
        </w:rPr>
        <w:tab/>
        <w:t>(a)</w:t>
      </w:r>
      <w:r w:rsidR="0018079E" w:rsidRPr="009C7695">
        <w:rPr>
          <w:rFonts w:ascii="Arial" w:hAnsi="Arial"/>
          <w:sz w:val="22"/>
          <w:szCs w:val="22"/>
        </w:rPr>
        <w:tab/>
        <w:t xml:space="preserve">Which process of cell division is responsible for the </w:t>
      </w:r>
      <w:r w:rsidR="0018079E" w:rsidRPr="00775DD1">
        <w:rPr>
          <w:rFonts w:ascii="Arial" w:hAnsi="Arial"/>
          <w:b/>
          <w:bCs/>
          <w:i/>
          <w:iCs/>
          <w:sz w:val="22"/>
          <w:szCs w:val="22"/>
        </w:rPr>
        <w:t>growth and repair of cells</w:t>
      </w:r>
      <w:r w:rsidR="0018079E" w:rsidRPr="009C7695">
        <w:rPr>
          <w:rFonts w:ascii="Arial" w:hAnsi="Arial"/>
          <w:sz w:val="22"/>
          <w:szCs w:val="22"/>
        </w:rPr>
        <w:t>?</w:t>
      </w:r>
    </w:p>
    <w:p w14:paraId="55520593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46ACC486" w14:textId="684653EE" w:rsidR="00E54F33" w:rsidRDefault="00E54F33" w:rsidP="0018079E">
      <w:pPr>
        <w:rPr>
          <w:rFonts w:ascii="Arial" w:hAnsi="Arial"/>
          <w:sz w:val="22"/>
          <w:szCs w:val="22"/>
        </w:rPr>
      </w:pPr>
    </w:p>
    <w:p w14:paraId="6D0EAFB8" w14:textId="77777777" w:rsidR="00E2063B" w:rsidRPr="009C7695" w:rsidRDefault="00E2063B" w:rsidP="0018079E">
      <w:pPr>
        <w:rPr>
          <w:rFonts w:ascii="Arial" w:hAnsi="Arial"/>
          <w:sz w:val="22"/>
          <w:szCs w:val="22"/>
        </w:rPr>
      </w:pPr>
    </w:p>
    <w:p w14:paraId="36C329AC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Which process is involved in producing the </w:t>
      </w:r>
      <w:r w:rsidRPr="00775DD1">
        <w:rPr>
          <w:rFonts w:ascii="Arial" w:hAnsi="Arial"/>
          <w:b/>
          <w:bCs/>
          <w:i/>
          <w:iCs/>
          <w:sz w:val="22"/>
          <w:szCs w:val="22"/>
        </w:rPr>
        <w:t>reproductive cells</w:t>
      </w:r>
      <w:r w:rsidRPr="009C7695">
        <w:rPr>
          <w:rFonts w:ascii="Arial" w:hAnsi="Arial"/>
          <w:sz w:val="22"/>
          <w:szCs w:val="22"/>
        </w:rPr>
        <w:t xml:space="preserve"> of an animal?</w:t>
      </w:r>
    </w:p>
    <w:p w14:paraId="6CFC26A3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206332E1" w14:textId="67781303" w:rsidR="00E54F33" w:rsidRDefault="00E54F33" w:rsidP="0018079E">
      <w:pPr>
        <w:rPr>
          <w:rFonts w:ascii="Arial" w:hAnsi="Arial"/>
          <w:sz w:val="22"/>
          <w:szCs w:val="22"/>
        </w:rPr>
      </w:pPr>
    </w:p>
    <w:p w14:paraId="047E4CF5" w14:textId="77777777" w:rsidR="00E2063B" w:rsidRPr="009C7695" w:rsidRDefault="00E2063B" w:rsidP="0018079E">
      <w:pPr>
        <w:rPr>
          <w:rFonts w:ascii="Arial" w:hAnsi="Arial"/>
          <w:sz w:val="22"/>
          <w:szCs w:val="22"/>
        </w:rPr>
      </w:pPr>
    </w:p>
    <w:p w14:paraId="78226F4B" w14:textId="58EBF67B" w:rsidR="0018079E" w:rsidRDefault="00044806" w:rsidP="0018079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4.</w:t>
      </w:r>
      <w:r>
        <w:rPr>
          <w:rFonts w:ascii="Arial" w:hAnsi="Arial"/>
          <w:sz w:val="22"/>
          <w:szCs w:val="22"/>
        </w:rPr>
        <w:tab/>
        <w:t>Define the following terms.</w:t>
      </w:r>
    </w:p>
    <w:p w14:paraId="6F5BA83E" w14:textId="2A525161" w:rsidR="00044806" w:rsidRDefault="00044806" w:rsidP="0018079E">
      <w:pPr>
        <w:rPr>
          <w:rFonts w:ascii="Arial" w:hAnsi="Arial"/>
          <w:sz w:val="22"/>
          <w:szCs w:val="22"/>
        </w:rPr>
      </w:pPr>
    </w:p>
    <w:tbl>
      <w:tblPr>
        <w:tblStyle w:val="TableGrid"/>
        <w:tblW w:w="9848" w:type="dxa"/>
        <w:tblInd w:w="108" w:type="dxa"/>
        <w:tblLook w:val="04A0" w:firstRow="1" w:lastRow="0" w:firstColumn="1" w:lastColumn="0" w:noHBand="0" w:noVBand="1"/>
      </w:tblPr>
      <w:tblGrid>
        <w:gridCol w:w="3085"/>
        <w:gridCol w:w="6763"/>
      </w:tblGrid>
      <w:tr w:rsidR="00044806" w:rsidRPr="00475018" w14:paraId="7D0FDA2F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716040C0" w14:textId="77777777" w:rsidR="00044806" w:rsidRPr="00475018" w:rsidRDefault="00044806" w:rsidP="003D53C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allele</w:t>
            </w:r>
          </w:p>
        </w:tc>
        <w:tc>
          <w:tcPr>
            <w:tcW w:w="6763" w:type="dxa"/>
          </w:tcPr>
          <w:p w14:paraId="14A0EF7A" w14:textId="77777777" w:rsidR="00044806" w:rsidRPr="00475018" w:rsidRDefault="00044806" w:rsidP="003D53C2">
            <w:pPr>
              <w:rPr>
                <w:rFonts w:ascii="Arial" w:hAnsi="Arial" w:cs="Arial"/>
              </w:rPr>
            </w:pPr>
          </w:p>
        </w:tc>
      </w:tr>
      <w:tr w:rsidR="00044806" w:rsidRPr="00475018" w14:paraId="18850426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6432261F" w14:textId="77777777" w:rsidR="00044806" w:rsidRPr="00475018" w:rsidRDefault="00044806" w:rsidP="003D53C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pure-bred</w:t>
            </w:r>
          </w:p>
        </w:tc>
        <w:tc>
          <w:tcPr>
            <w:tcW w:w="6763" w:type="dxa"/>
          </w:tcPr>
          <w:p w14:paraId="72ED6693" w14:textId="77777777" w:rsidR="00044806" w:rsidRPr="00475018" w:rsidRDefault="00044806" w:rsidP="003D53C2">
            <w:pPr>
              <w:rPr>
                <w:rFonts w:ascii="Arial" w:hAnsi="Arial" w:cs="Arial"/>
              </w:rPr>
            </w:pPr>
          </w:p>
        </w:tc>
      </w:tr>
      <w:tr w:rsidR="00044806" w:rsidRPr="00475018" w14:paraId="3880942A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41FCEB43" w14:textId="77777777" w:rsidR="00044806" w:rsidRPr="00475018" w:rsidRDefault="00044806" w:rsidP="003D53C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hybrid</w:t>
            </w:r>
          </w:p>
        </w:tc>
        <w:tc>
          <w:tcPr>
            <w:tcW w:w="6763" w:type="dxa"/>
          </w:tcPr>
          <w:p w14:paraId="1EDA51CB" w14:textId="77777777" w:rsidR="00044806" w:rsidRPr="00475018" w:rsidRDefault="00044806" w:rsidP="003D53C2">
            <w:pPr>
              <w:rPr>
                <w:rFonts w:ascii="Arial" w:hAnsi="Arial" w:cs="Arial"/>
              </w:rPr>
            </w:pPr>
          </w:p>
        </w:tc>
      </w:tr>
      <w:tr w:rsidR="00044806" w:rsidRPr="00475018" w14:paraId="7AD0B634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37C0EAAC" w14:textId="77777777" w:rsidR="00044806" w:rsidRPr="00475018" w:rsidRDefault="00044806" w:rsidP="003D53C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homozygous</w:t>
            </w:r>
          </w:p>
        </w:tc>
        <w:tc>
          <w:tcPr>
            <w:tcW w:w="6763" w:type="dxa"/>
          </w:tcPr>
          <w:p w14:paraId="7EF79309" w14:textId="77777777" w:rsidR="00044806" w:rsidRPr="00475018" w:rsidRDefault="00044806" w:rsidP="003D53C2">
            <w:pPr>
              <w:rPr>
                <w:rFonts w:ascii="Arial" w:hAnsi="Arial" w:cs="Arial"/>
              </w:rPr>
            </w:pPr>
          </w:p>
        </w:tc>
      </w:tr>
      <w:tr w:rsidR="00044806" w:rsidRPr="00475018" w14:paraId="3B134DD6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33EAE57F" w14:textId="77777777" w:rsidR="00044806" w:rsidRPr="00475018" w:rsidRDefault="00044806" w:rsidP="003D53C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heterozygous</w:t>
            </w:r>
          </w:p>
        </w:tc>
        <w:tc>
          <w:tcPr>
            <w:tcW w:w="6763" w:type="dxa"/>
          </w:tcPr>
          <w:p w14:paraId="557315AC" w14:textId="77777777" w:rsidR="00044806" w:rsidRPr="00475018" w:rsidRDefault="00044806" w:rsidP="003D53C2">
            <w:pPr>
              <w:rPr>
                <w:rFonts w:ascii="Arial" w:hAnsi="Arial" w:cs="Arial"/>
              </w:rPr>
            </w:pPr>
          </w:p>
        </w:tc>
      </w:tr>
      <w:tr w:rsidR="00044806" w:rsidRPr="00475018" w14:paraId="6AC7AC15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6E9DE939" w14:textId="77777777" w:rsidR="00044806" w:rsidRPr="00475018" w:rsidRDefault="00044806" w:rsidP="003D53C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genotype</w:t>
            </w:r>
          </w:p>
        </w:tc>
        <w:tc>
          <w:tcPr>
            <w:tcW w:w="6763" w:type="dxa"/>
          </w:tcPr>
          <w:p w14:paraId="3B0931C8" w14:textId="77777777" w:rsidR="00044806" w:rsidRPr="00475018" w:rsidRDefault="00044806" w:rsidP="003D53C2">
            <w:pPr>
              <w:rPr>
                <w:rFonts w:ascii="Arial" w:hAnsi="Arial" w:cs="Arial"/>
              </w:rPr>
            </w:pPr>
          </w:p>
        </w:tc>
      </w:tr>
      <w:tr w:rsidR="00044806" w:rsidRPr="00475018" w14:paraId="7475F2E2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09218716" w14:textId="77777777" w:rsidR="00044806" w:rsidRPr="00475018" w:rsidRDefault="00044806" w:rsidP="003D53C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phenotype</w:t>
            </w:r>
          </w:p>
        </w:tc>
        <w:tc>
          <w:tcPr>
            <w:tcW w:w="6763" w:type="dxa"/>
          </w:tcPr>
          <w:p w14:paraId="6648085E" w14:textId="77777777" w:rsidR="00044806" w:rsidRPr="00475018" w:rsidRDefault="00044806" w:rsidP="003D53C2">
            <w:pPr>
              <w:rPr>
                <w:rFonts w:ascii="Arial" w:hAnsi="Arial" w:cs="Arial"/>
              </w:rPr>
            </w:pPr>
          </w:p>
        </w:tc>
      </w:tr>
      <w:tr w:rsidR="00044806" w:rsidRPr="00475018" w14:paraId="44BCC745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0E67BE7C" w14:textId="77777777" w:rsidR="00044806" w:rsidRPr="00475018" w:rsidRDefault="00044806" w:rsidP="003D53C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dominant</w:t>
            </w:r>
          </w:p>
        </w:tc>
        <w:tc>
          <w:tcPr>
            <w:tcW w:w="6763" w:type="dxa"/>
          </w:tcPr>
          <w:p w14:paraId="3D035ABD" w14:textId="77777777" w:rsidR="00044806" w:rsidRPr="00475018" w:rsidRDefault="00044806" w:rsidP="003D53C2">
            <w:pPr>
              <w:rPr>
                <w:rFonts w:ascii="Arial" w:hAnsi="Arial" w:cs="Arial"/>
              </w:rPr>
            </w:pPr>
          </w:p>
        </w:tc>
      </w:tr>
      <w:tr w:rsidR="00044806" w:rsidRPr="00475018" w14:paraId="20C8753F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19358E44" w14:textId="77777777" w:rsidR="00044806" w:rsidRPr="00475018" w:rsidRDefault="00044806" w:rsidP="003D53C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recessive</w:t>
            </w:r>
          </w:p>
        </w:tc>
        <w:tc>
          <w:tcPr>
            <w:tcW w:w="6763" w:type="dxa"/>
          </w:tcPr>
          <w:p w14:paraId="369F8545" w14:textId="77777777" w:rsidR="00044806" w:rsidRPr="00475018" w:rsidRDefault="00044806" w:rsidP="003D53C2">
            <w:pPr>
              <w:rPr>
                <w:rFonts w:ascii="Arial" w:hAnsi="Arial" w:cs="Arial"/>
              </w:rPr>
            </w:pPr>
          </w:p>
        </w:tc>
      </w:tr>
      <w:tr w:rsidR="00044806" w:rsidRPr="00475018" w14:paraId="3C0586C3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7920456E" w14:textId="77777777" w:rsidR="00044806" w:rsidRPr="00475018" w:rsidRDefault="00044806" w:rsidP="003D53C2">
            <w:pPr>
              <w:jc w:val="center"/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haploid</w:t>
            </w:r>
          </w:p>
        </w:tc>
        <w:tc>
          <w:tcPr>
            <w:tcW w:w="6763" w:type="dxa"/>
          </w:tcPr>
          <w:p w14:paraId="6614837F" w14:textId="77777777" w:rsidR="00044806" w:rsidRPr="00475018" w:rsidRDefault="00044806" w:rsidP="003D53C2">
            <w:pPr>
              <w:rPr>
                <w:rFonts w:ascii="Arial" w:hAnsi="Arial" w:cs="Arial"/>
              </w:rPr>
            </w:pPr>
          </w:p>
        </w:tc>
      </w:tr>
      <w:tr w:rsidR="00044806" w:rsidRPr="00475018" w14:paraId="15B38DCB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3B0FC8B2" w14:textId="77777777" w:rsidR="00044806" w:rsidRPr="00475018" w:rsidRDefault="00044806" w:rsidP="003D53C2">
            <w:pPr>
              <w:jc w:val="center"/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gene</w:t>
            </w:r>
          </w:p>
        </w:tc>
        <w:tc>
          <w:tcPr>
            <w:tcW w:w="6763" w:type="dxa"/>
          </w:tcPr>
          <w:p w14:paraId="6793370B" w14:textId="77777777" w:rsidR="00044806" w:rsidRPr="00475018" w:rsidRDefault="00044806" w:rsidP="003D53C2">
            <w:pPr>
              <w:rPr>
                <w:rFonts w:ascii="Arial" w:hAnsi="Arial" w:cs="Arial"/>
              </w:rPr>
            </w:pPr>
          </w:p>
        </w:tc>
      </w:tr>
      <w:tr w:rsidR="00677887" w:rsidRPr="00475018" w14:paraId="7EE69777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3465D113" w14:textId="58A918EC" w:rsidR="00677887" w:rsidRPr="00475018" w:rsidRDefault="00677887" w:rsidP="003D53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incomplete dominance</w:t>
            </w:r>
          </w:p>
        </w:tc>
        <w:tc>
          <w:tcPr>
            <w:tcW w:w="6763" w:type="dxa"/>
          </w:tcPr>
          <w:p w14:paraId="4112878A" w14:textId="77777777" w:rsidR="00677887" w:rsidRPr="00475018" w:rsidRDefault="00677887" w:rsidP="003D53C2">
            <w:pPr>
              <w:rPr>
                <w:rFonts w:ascii="Arial" w:hAnsi="Arial" w:cs="Arial"/>
              </w:rPr>
            </w:pPr>
          </w:p>
        </w:tc>
      </w:tr>
      <w:tr w:rsidR="00677887" w:rsidRPr="00475018" w14:paraId="08A42E73" w14:textId="77777777" w:rsidTr="003D53C2">
        <w:trPr>
          <w:trHeight w:val="851"/>
        </w:trPr>
        <w:tc>
          <w:tcPr>
            <w:tcW w:w="3085" w:type="dxa"/>
            <w:vAlign w:val="center"/>
          </w:tcPr>
          <w:p w14:paraId="6F4DA45E" w14:textId="1839A649" w:rsidR="00677887" w:rsidRPr="00475018" w:rsidRDefault="00677887" w:rsidP="003D53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co-dominance</w:t>
            </w:r>
          </w:p>
        </w:tc>
        <w:tc>
          <w:tcPr>
            <w:tcW w:w="6763" w:type="dxa"/>
          </w:tcPr>
          <w:p w14:paraId="10A798F8" w14:textId="77777777" w:rsidR="00677887" w:rsidRPr="00475018" w:rsidRDefault="00677887" w:rsidP="003D53C2">
            <w:pPr>
              <w:rPr>
                <w:rFonts w:ascii="Arial" w:hAnsi="Arial" w:cs="Arial"/>
              </w:rPr>
            </w:pPr>
          </w:p>
        </w:tc>
      </w:tr>
    </w:tbl>
    <w:p w14:paraId="3308BDA5" w14:textId="77777777" w:rsidR="00044806" w:rsidRPr="009C7695" w:rsidRDefault="00044806" w:rsidP="0018079E">
      <w:pPr>
        <w:rPr>
          <w:rFonts w:ascii="Arial" w:hAnsi="Arial"/>
          <w:sz w:val="22"/>
          <w:szCs w:val="22"/>
        </w:rPr>
      </w:pPr>
    </w:p>
    <w:p w14:paraId="18A3985D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5718EB38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5EFFAE49" w14:textId="23B9C890" w:rsidR="00044806" w:rsidRPr="00044806" w:rsidRDefault="00677887" w:rsidP="00044806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5</w:t>
      </w:r>
      <w:r w:rsidR="00044806" w:rsidRPr="00044806">
        <w:rPr>
          <w:rFonts w:ascii="Arial" w:hAnsi="Arial"/>
          <w:sz w:val="22"/>
          <w:szCs w:val="22"/>
        </w:rPr>
        <w:t>.</w:t>
      </w:r>
      <w:r w:rsidR="00044806" w:rsidRPr="00044806">
        <w:rPr>
          <w:rFonts w:ascii="Arial" w:hAnsi="Arial"/>
          <w:sz w:val="22"/>
          <w:szCs w:val="22"/>
        </w:rPr>
        <w:tab/>
        <w:t xml:space="preserve">Below is a diagram showing the </w:t>
      </w:r>
      <w:r w:rsidR="00044806" w:rsidRPr="00044806">
        <w:rPr>
          <w:rFonts w:ascii="Arial" w:hAnsi="Arial"/>
          <w:b/>
          <w:bCs/>
          <w:i/>
          <w:iCs/>
          <w:sz w:val="22"/>
          <w:szCs w:val="22"/>
        </w:rPr>
        <w:t>mitosis</w:t>
      </w:r>
      <w:r w:rsidR="00044806" w:rsidRPr="00044806">
        <w:rPr>
          <w:rFonts w:ascii="Arial" w:hAnsi="Arial"/>
          <w:sz w:val="22"/>
          <w:szCs w:val="22"/>
        </w:rPr>
        <w:t xml:space="preserve"> cell division process.  The stages are in the </w:t>
      </w:r>
      <w:r w:rsidR="00044806" w:rsidRPr="00044806">
        <w:rPr>
          <w:rFonts w:ascii="Arial" w:hAnsi="Arial"/>
          <w:sz w:val="22"/>
          <w:szCs w:val="22"/>
        </w:rPr>
        <w:tab/>
        <w:t>wrong order.  Try to put them in the correct order in the blank diagram.</w:t>
      </w:r>
    </w:p>
    <w:p w14:paraId="11CE18F0" w14:textId="77777777" w:rsidR="00044806" w:rsidRPr="00044806" w:rsidRDefault="00044806" w:rsidP="00044806">
      <w:pPr>
        <w:rPr>
          <w:rFonts w:ascii="Arial" w:hAnsi="Arial"/>
          <w:sz w:val="22"/>
          <w:szCs w:val="22"/>
        </w:rPr>
      </w:pPr>
    </w:p>
    <w:p w14:paraId="2A9F70AD" w14:textId="77777777" w:rsidR="00044806" w:rsidRPr="00044806" w:rsidRDefault="00044806" w:rsidP="00044806">
      <w:pPr>
        <w:jc w:val="center"/>
        <w:rPr>
          <w:rFonts w:ascii="Arial" w:hAnsi="Arial"/>
          <w:sz w:val="22"/>
          <w:szCs w:val="22"/>
        </w:rPr>
      </w:pPr>
      <w:r w:rsidRPr="00044806">
        <w:rPr>
          <w:rFonts w:ascii="Arial" w:hAnsi="Arial"/>
          <w:sz w:val="22"/>
          <w:szCs w:val="22"/>
        </w:rPr>
        <w:drawing>
          <wp:inline distT="0" distB="0" distL="0" distR="0" wp14:anchorId="7EE3938F" wp14:editId="7BA0E3C2">
            <wp:extent cx="2866572" cy="2519857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20-05-13 at 7.46.28 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8467" cy="253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6D3F" w14:textId="77777777" w:rsidR="00044806" w:rsidRPr="00044806" w:rsidRDefault="00044806" w:rsidP="00044806">
      <w:pPr>
        <w:rPr>
          <w:rFonts w:ascii="Arial" w:hAnsi="Arial"/>
          <w:sz w:val="22"/>
          <w:szCs w:val="22"/>
        </w:rPr>
      </w:pPr>
    </w:p>
    <w:p w14:paraId="7515DFE7" w14:textId="77777777" w:rsidR="00044806" w:rsidRPr="00044806" w:rsidRDefault="00044806" w:rsidP="00044806">
      <w:pPr>
        <w:rPr>
          <w:rFonts w:ascii="Arial" w:hAnsi="Arial"/>
          <w:sz w:val="22"/>
          <w:szCs w:val="22"/>
        </w:rPr>
      </w:pPr>
      <w:r w:rsidRPr="00044806">
        <w:rPr>
          <w:rFonts w:ascii="Arial" w:hAnsi="Arial"/>
          <w:sz w:val="22"/>
          <w:szCs w:val="22"/>
        </w:rPr>
        <w:tab/>
      </w:r>
      <w:r w:rsidRPr="00044806">
        <w:rPr>
          <w:rFonts w:ascii="Arial" w:hAnsi="Arial"/>
          <w:sz w:val="22"/>
          <w:szCs w:val="22"/>
        </w:rPr>
        <w:drawing>
          <wp:inline distT="0" distB="0" distL="0" distR="0" wp14:anchorId="664E91C5" wp14:editId="6F3B1BFD">
            <wp:extent cx="2641600" cy="6045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416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8ED6" w14:textId="77777777" w:rsidR="00044806" w:rsidRPr="00044806" w:rsidRDefault="00044806" w:rsidP="00044806">
      <w:pPr>
        <w:rPr>
          <w:rFonts w:ascii="Arial" w:hAnsi="Arial"/>
          <w:sz w:val="22"/>
          <w:szCs w:val="22"/>
        </w:rPr>
      </w:pPr>
    </w:p>
    <w:p w14:paraId="24C7929C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</w:p>
    <w:p w14:paraId="01CFCFF2" w14:textId="2B033467" w:rsidR="002170DF" w:rsidRPr="009C7695" w:rsidRDefault="00E2063B" w:rsidP="002170D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6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>(a)</w:t>
      </w:r>
      <w:r w:rsidR="002170DF" w:rsidRPr="009C7695">
        <w:rPr>
          <w:rFonts w:ascii="Arial" w:hAnsi="Arial"/>
          <w:sz w:val="22"/>
          <w:szCs w:val="22"/>
        </w:rPr>
        <w:tab/>
      </w:r>
      <w:r w:rsidR="00044806">
        <w:rPr>
          <w:rFonts w:ascii="Arial" w:hAnsi="Arial"/>
          <w:sz w:val="22"/>
          <w:szCs w:val="22"/>
        </w:rPr>
        <w:t>What are the genes (genotype) for</w:t>
      </w:r>
      <w:r w:rsidR="002170DF" w:rsidRPr="009C7695">
        <w:rPr>
          <w:rFonts w:ascii="Arial" w:hAnsi="Arial"/>
          <w:sz w:val="22"/>
          <w:szCs w:val="22"/>
        </w:rPr>
        <w:t xml:space="preserve"> </w:t>
      </w:r>
      <w:r w:rsidR="00044806">
        <w:rPr>
          <w:rFonts w:ascii="Arial" w:hAnsi="Arial"/>
          <w:sz w:val="22"/>
          <w:szCs w:val="22"/>
        </w:rPr>
        <w:t xml:space="preserve">the </w:t>
      </w:r>
      <w:r w:rsidR="002170DF" w:rsidRPr="009C7695">
        <w:rPr>
          <w:rFonts w:ascii="Arial" w:hAnsi="Arial"/>
          <w:sz w:val="22"/>
          <w:szCs w:val="22"/>
        </w:rPr>
        <w:t>male and female sex chromosome pair?</w:t>
      </w:r>
    </w:p>
    <w:p w14:paraId="0C61D2B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FDCB229" w14:textId="3468357D" w:rsidR="009C7695" w:rsidRDefault="009C7695" w:rsidP="002170DF">
      <w:pPr>
        <w:rPr>
          <w:rFonts w:ascii="Arial" w:hAnsi="Arial"/>
          <w:sz w:val="22"/>
          <w:szCs w:val="22"/>
        </w:rPr>
      </w:pPr>
    </w:p>
    <w:p w14:paraId="1CD8BA61" w14:textId="43641133" w:rsidR="00E2063B" w:rsidRDefault="00E2063B" w:rsidP="002170DF">
      <w:pPr>
        <w:rPr>
          <w:rFonts w:ascii="Arial" w:hAnsi="Arial"/>
          <w:sz w:val="22"/>
          <w:szCs w:val="22"/>
        </w:rPr>
      </w:pPr>
    </w:p>
    <w:p w14:paraId="70F4AF1C" w14:textId="77777777" w:rsidR="00044806" w:rsidRPr="009C7695" w:rsidRDefault="00044806" w:rsidP="002170DF">
      <w:pPr>
        <w:rPr>
          <w:rFonts w:ascii="Arial" w:hAnsi="Arial"/>
          <w:sz w:val="22"/>
          <w:szCs w:val="22"/>
        </w:rPr>
      </w:pPr>
    </w:p>
    <w:p w14:paraId="70AB8AE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C6922E6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>Who determines the sex of a child - the mother or father?  Explain.</w:t>
      </w:r>
    </w:p>
    <w:p w14:paraId="7FFCF97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6FA340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7A9B6A5" w14:textId="4172D708" w:rsidR="009C7695" w:rsidRDefault="009C7695" w:rsidP="002170DF">
      <w:pPr>
        <w:rPr>
          <w:rFonts w:ascii="Arial" w:hAnsi="Arial"/>
          <w:sz w:val="22"/>
          <w:szCs w:val="22"/>
        </w:rPr>
      </w:pPr>
    </w:p>
    <w:p w14:paraId="6DB025CB" w14:textId="17386DFB" w:rsidR="00E2063B" w:rsidRDefault="00E2063B" w:rsidP="002170DF">
      <w:pPr>
        <w:rPr>
          <w:rFonts w:ascii="Arial" w:hAnsi="Arial"/>
          <w:sz w:val="22"/>
          <w:szCs w:val="22"/>
        </w:rPr>
      </w:pPr>
    </w:p>
    <w:p w14:paraId="6ADFF173" w14:textId="77777777" w:rsidR="006E6ABD" w:rsidRPr="009C7695" w:rsidRDefault="006E6ABD" w:rsidP="002170DF">
      <w:pPr>
        <w:rPr>
          <w:rFonts w:ascii="Arial" w:hAnsi="Arial"/>
          <w:sz w:val="22"/>
          <w:szCs w:val="22"/>
        </w:rPr>
      </w:pPr>
    </w:p>
    <w:p w14:paraId="74D0BF3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514D84D" w14:textId="0A4E60FD" w:rsidR="006E6ABD" w:rsidRPr="009C7695" w:rsidRDefault="006E6ABD" w:rsidP="006E6ABD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>(</w:t>
      </w:r>
      <w:r>
        <w:rPr>
          <w:rFonts w:ascii="Arial" w:hAnsi="Arial"/>
          <w:sz w:val="22"/>
          <w:szCs w:val="22"/>
        </w:rPr>
        <w:t>c</w:t>
      </w:r>
      <w:r w:rsidRPr="009C7695">
        <w:rPr>
          <w:rFonts w:ascii="Arial" w:hAnsi="Arial"/>
          <w:sz w:val="22"/>
          <w:szCs w:val="22"/>
        </w:rPr>
        <w:t>)</w:t>
      </w:r>
      <w:r w:rsidRPr="009C7695">
        <w:rPr>
          <w:rFonts w:ascii="Arial" w:hAnsi="Arial"/>
          <w:sz w:val="22"/>
          <w:szCs w:val="22"/>
        </w:rPr>
        <w:tab/>
        <w:t xml:space="preserve">A family has had five girls born into it, and the mother is pregnant with the sixth child.  </w:t>
      </w:r>
    </w:p>
    <w:p w14:paraId="6BBAEB78" w14:textId="7BEB9177" w:rsidR="006E6ABD" w:rsidRPr="009C7695" w:rsidRDefault="006E6ABD" w:rsidP="006E6ABD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 xml:space="preserve">What is the chance that the child will be a girl?  </w:t>
      </w:r>
    </w:p>
    <w:p w14:paraId="086C9CF0" w14:textId="7CE85134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168E097A" w14:textId="77777777" w:rsidR="00044806" w:rsidRDefault="00044806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5CF03670" w14:textId="77E531B9" w:rsidR="002170DF" w:rsidRPr="009C7695" w:rsidRDefault="006E6ABD" w:rsidP="002170D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7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 xml:space="preserve">In humans, the ability to taste a chemical phenylthiocarbamide (PTU) is due to the presence </w:t>
      </w:r>
      <w:r w:rsidR="002170DF" w:rsidRPr="009C7695">
        <w:rPr>
          <w:rFonts w:ascii="Arial" w:hAnsi="Arial"/>
          <w:sz w:val="22"/>
          <w:szCs w:val="22"/>
        </w:rPr>
        <w:tab/>
        <w:t xml:space="preserve">of the </w:t>
      </w:r>
      <w:r w:rsidR="002170DF" w:rsidRPr="00E2063B">
        <w:rPr>
          <w:rFonts w:ascii="Arial" w:hAnsi="Arial"/>
          <w:b/>
          <w:bCs/>
          <w:i/>
          <w:iCs/>
          <w:sz w:val="22"/>
          <w:szCs w:val="22"/>
        </w:rPr>
        <w:t>dominant gene T</w:t>
      </w:r>
      <w:r w:rsidR="002170DF" w:rsidRPr="009C7695">
        <w:rPr>
          <w:rFonts w:ascii="Arial" w:hAnsi="Arial"/>
          <w:sz w:val="22"/>
          <w:szCs w:val="22"/>
        </w:rPr>
        <w:t>.</w:t>
      </w:r>
    </w:p>
    <w:p w14:paraId="06654F4B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779F933C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(a)</w:t>
      </w:r>
      <w:r w:rsidRPr="009C7695">
        <w:rPr>
          <w:rFonts w:ascii="Arial" w:hAnsi="Arial"/>
          <w:sz w:val="22"/>
          <w:szCs w:val="22"/>
        </w:rPr>
        <w:tab/>
        <w:t xml:space="preserve">Determine the genotype and phenotypes of the offspring produced by the marriage of a </w:t>
      </w:r>
    </w:p>
    <w:p w14:paraId="3FE05E55" w14:textId="0E41C060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  <w:r w:rsidRPr="00E2063B">
        <w:rPr>
          <w:rFonts w:ascii="Arial" w:hAnsi="Arial"/>
          <w:b/>
          <w:bCs/>
          <w:i/>
          <w:iCs/>
          <w:sz w:val="22"/>
          <w:szCs w:val="22"/>
        </w:rPr>
        <w:t>homozygous non-taster male</w:t>
      </w:r>
      <w:r w:rsidR="006E6ABD">
        <w:rPr>
          <w:rFonts w:ascii="Arial" w:hAnsi="Arial"/>
          <w:b/>
          <w:bCs/>
          <w:i/>
          <w:iCs/>
          <w:sz w:val="22"/>
          <w:szCs w:val="22"/>
        </w:rPr>
        <w:t xml:space="preserve"> (</w:t>
      </w:r>
      <w:proofErr w:type="spellStart"/>
      <w:r w:rsidR="006E6ABD">
        <w:rPr>
          <w:rFonts w:ascii="Arial" w:hAnsi="Arial"/>
          <w:b/>
          <w:bCs/>
          <w:i/>
          <w:iCs/>
          <w:sz w:val="22"/>
          <w:szCs w:val="22"/>
        </w:rPr>
        <w:t>tt</w:t>
      </w:r>
      <w:proofErr w:type="spellEnd"/>
      <w:r w:rsidR="006E6ABD">
        <w:rPr>
          <w:rFonts w:ascii="Arial" w:hAnsi="Arial"/>
          <w:b/>
          <w:bCs/>
          <w:i/>
          <w:iCs/>
          <w:sz w:val="22"/>
          <w:szCs w:val="22"/>
        </w:rPr>
        <w:t>)</w:t>
      </w:r>
      <w:r w:rsidRPr="009C7695">
        <w:rPr>
          <w:rFonts w:ascii="Arial" w:hAnsi="Arial"/>
          <w:sz w:val="22"/>
          <w:szCs w:val="22"/>
        </w:rPr>
        <w:t xml:space="preserve"> and a </w:t>
      </w:r>
      <w:r w:rsidRPr="00E2063B">
        <w:rPr>
          <w:rFonts w:ascii="Arial" w:hAnsi="Arial"/>
          <w:b/>
          <w:bCs/>
          <w:i/>
          <w:iCs/>
          <w:sz w:val="22"/>
          <w:szCs w:val="22"/>
        </w:rPr>
        <w:t>heterozygous taster female</w:t>
      </w:r>
      <w:r w:rsidR="006E6ABD">
        <w:rPr>
          <w:rFonts w:ascii="Arial" w:hAnsi="Arial"/>
          <w:b/>
          <w:bCs/>
          <w:i/>
          <w:iCs/>
          <w:sz w:val="22"/>
          <w:szCs w:val="22"/>
        </w:rPr>
        <w:t xml:space="preserve"> (Tt)</w:t>
      </w:r>
      <w:r w:rsidRPr="009C7695">
        <w:rPr>
          <w:rFonts w:ascii="Arial" w:hAnsi="Arial"/>
          <w:sz w:val="22"/>
          <w:szCs w:val="22"/>
        </w:rPr>
        <w:t>.</w:t>
      </w:r>
      <w:r w:rsidR="006E6ABD">
        <w:rPr>
          <w:rFonts w:ascii="Arial" w:hAnsi="Arial"/>
          <w:sz w:val="22"/>
          <w:szCs w:val="22"/>
        </w:rPr>
        <w:t xml:space="preserve"> Set your </w:t>
      </w:r>
      <w:r w:rsidR="006E6ABD">
        <w:rPr>
          <w:rFonts w:ascii="Arial" w:hAnsi="Arial"/>
          <w:sz w:val="22"/>
          <w:szCs w:val="22"/>
        </w:rPr>
        <w:tab/>
      </w:r>
      <w:r w:rsidR="006E6ABD">
        <w:rPr>
          <w:rFonts w:ascii="Arial" w:hAnsi="Arial"/>
          <w:sz w:val="22"/>
          <w:szCs w:val="22"/>
        </w:rPr>
        <w:tab/>
        <w:t>working out.</w:t>
      </w:r>
    </w:p>
    <w:p w14:paraId="1D8FAE56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1B9E26C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1F5CD8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tbl>
      <w:tblPr>
        <w:tblpPr w:leftFromText="180" w:rightFromText="180" w:vertAnchor="page" w:horzAnchor="page" w:tblpX="1636" w:tblpY="31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1"/>
        <w:gridCol w:w="931"/>
        <w:gridCol w:w="931"/>
      </w:tblGrid>
      <w:tr w:rsidR="006E6ABD" w14:paraId="65FB2D79" w14:textId="77777777" w:rsidTr="006E6ABD">
        <w:tblPrEx>
          <w:tblCellMar>
            <w:top w:w="0" w:type="dxa"/>
            <w:bottom w:w="0" w:type="dxa"/>
          </w:tblCellMar>
        </w:tblPrEx>
        <w:trPr>
          <w:cantSplit/>
          <w:trHeight w:val="775"/>
        </w:trPr>
        <w:tc>
          <w:tcPr>
            <w:tcW w:w="931" w:type="dxa"/>
            <w:tcBorders>
              <w:top w:val="nil"/>
              <w:left w:val="nil"/>
            </w:tcBorders>
          </w:tcPr>
          <w:p w14:paraId="35B69868" w14:textId="77777777" w:rsidR="006E6ABD" w:rsidRDefault="006E6ABD" w:rsidP="006E6AB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CC7CAC" wp14:editId="4DD7D289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3175</wp:posOffset>
                      </wp:positionV>
                      <wp:extent cx="563880" cy="485775"/>
                      <wp:effectExtent l="0" t="0" r="7620" b="9525"/>
                      <wp:wrapNone/>
                      <wp:docPr id="13" name="Lin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563880" cy="4857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36D0F7" id="Line 114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pt,.25pt" to="39.3pt,3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6BB4BBDE" wp14:editId="0F981549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187960</wp:posOffset>
                      </wp:positionV>
                      <wp:extent cx="93345" cy="194945"/>
                      <wp:effectExtent l="0" t="0" r="0" b="0"/>
                      <wp:wrapNone/>
                      <wp:docPr id="14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15" name="Oval 1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Line 1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121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24B3BE" id="Group 118" o:spid="_x0000_s1026" style="position:absolute;margin-left:1.4pt;margin-top:14.8pt;width:7.35pt;height:15.35pt;z-index:251661312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">
                      <v:oval id="Oval 119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">
                        <v:path arrowok="t"/>
                      </v:oval>
                      <v:line id="Line 120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">
                        <o:lock v:ext="edit" shapetype="f"/>
                      </v:line>
                      <v:line id="Line 121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">
                        <o:lock v:ext="edit" shapetype="f"/>
                      </v:lin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87538B5" wp14:editId="240D5185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4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5" name="Oval 1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Line 117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06E23C4" id="Group 115" o:spid="_x0000_s1026" style="position:absolute;margin-left:16.7pt;margin-top:2.1pt;width:12.65pt;height:12pt;z-index:251660288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">
                      <v:oval id="Oval 116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">
                        <v:path arrowok="t"/>
                      </v:oval>
                      <v:line id="Line 117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931" w:type="dxa"/>
            <w:tcBorders>
              <w:top w:val="nil"/>
            </w:tcBorders>
            <w:vAlign w:val="center"/>
          </w:tcPr>
          <w:p w14:paraId="3901A24D" w14:textId="77777777" w:rsidR="006E6ABD" w:rsidRDefault="006E6ABD" w:rsidP="006E6ABD">
            <w:pPr>
              <w:jc w:val="center"/>
            </w:pPr>
          </w:p>
        </w:tc>
        <w:tc>
          <w:tcPr>
            <w:tcW w:w="931" w:type="dxa"/>
            <w:tcBorders>
              <w:top w:val="nil"/>
              <w:right w:val="nil"/>
            </w:tcBorders>
            <w:vAlign w:val="center"/>
          </w:tcPr>
          <w:p w14:paraId="0EBC399E" w14:textId="77777777" w:rsidR="006E6ABD" w:rsidRDefault="006E6ABD" w:rsidP="006E6ABD">
            <w:pPr>
              <w:jc w:val="center"/>
            </w:pPr>
          </w:p>
        </w:tc>
      </w:tr>
      <w:tr w:rsidR="006E6ABD" w14:paraId="3C074BCF" w14:textId="77777777" w:rsidTr="006E6ABD">
        <w:tblPrEx>
          <w:tblCellMar>
            <w:top w:w="0" w:type="dxa"/>
            <w:bottom w:w="0" w:type="dxa"/>
          </w:tblCellMar>
        </w:tblPrEx>
        <w:trPr>
          <w:cantSplit/>
          <w:trHeight w:val="775"/>
        </w:trPr>
        <w:tc>
          <w:tcPr>
            <w:tcW w:w="931" w:type="dxa"/>
            <w:tcBorders>
              <w:left w:val="nil"/>
            </w:tcBorders>
            <w:vAlign w:val="center"/>
          </w:tcPr>
          <w:p w14:paraId="700C7B4E" w14:textId="77777777" w:rsidR="006E6ABD" w:rsidRDefault="006E6ABD" w:rsidP="006E6ABD">
            <w:pPr>
              <w:jc w:val="center"/>
            </w:pPr>
          </w:p>
        </w:tc>
        <w:tc>
          <w:tcPr>
            <w:tcW w:w="931" w:type="dxa"/>
            <w:vAlign w:val="center"/>
          </w:tcPr>
          <w:p w14:paraId="29E3654F" w14:textId="77777777" w:rsidR="006E6ABD" w:rsidRDefault="006E6ABD" w:rsidP="006E6ABD">
            <w:pPr>
              <w:jc w:val="center"/>
            </w:pPr>
          </w:p>
        </w:tc>
        <w:tc>
          <w:tcPr>
            <w:tcW w:w="931" w:type="dxa"/>
            <w:tcBorders>
              <w:right w:val="nil"/>
            </w:tcBorders>
            <w:vAlign w:val="center"/>
          </w:tcPr>
          <w:p w14:paraId="13B258D9" w14:textId="77777777" w:rsidR="006E6ABD" w:rsidRDefault="006E6ABD" w:rsidP="006E6ABD">
            <w:pPr>
              <w:jc w:val="center"/>
            </w:pPr>
          </w:p>
        </w:tc>
      </w:tr>
      <w:tr w:rsidR="006E6ABD" w14:paraId="209748B1" w14:textId="77777777" w:rsidTr="006E6ABD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left w:val="nil"/>
              <w:bottom w:val="nil"/>
            </w:tcBorders>
            <w:vAlign w:val="center"/>
          </w:tcPr>
          <w:p w14:paraId="7EF408E8" w14:textId="77777777" w:rsidR="006E6ABD" w:rsidRDefault="006E6ABD" w:rsidP="006E6ABD">
            <w:pPr>
              <w:jc w:val="center"/>
            </w:pPr>
          </w:p>
        </w:tc>
        <w:tc>
          <w:tcPr>
            <w:tcW w:w="931" w:type="dxa"/>
            <w:tcBorders>
              <w:bottom w:val="nil"/>
            </w:tcBorders>
            <w:vAlign w:val="center"/>
          </w:tcPr>
          <w:p w14:paraId="73069BC6" w14:textId="77777777" w:rsidR="006E6ABD" w:rsidRDefault="006E6ABD" w:rsidP="006E6ABD">
            <w:pPr>
              <w:jc w:val="center"/>
            </w:pPr>
          </w:p>
        </w:tc>
        <w:tc>
          <w:tcPr>
            <w:tcW w:w="931" w:type="dxa"/>
            <w:tcBorders>
              <w:bottom w:val="nil"/>
              <w:right w:val="nil"/>
            </w:tcBorders>
            <w:vAlign w:val="center"/>
          </w:tcPr>
          <w:p w14:paraId="5F92DF8F" w14:textId="77777777" w:rsidR="006E6ABD" w:rsidRDefault="006E6ABD" w:rsidP="006E6ABD">
            <w:pPr>
              <w:jc w:val="center"/>
            </w:pPr>
          </w:p>
        </w:tc>
      </w:tr>
    </w:tbl>
    <w:p w14:paraId="0DDB6AA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5962BC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D1A5F36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7C3865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3067F4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B4D399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CA7CA5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C0A9D6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B30797E" w14:textId="6A47CCF3" w:rsidR="009C7695" w:rsidRDefault="009C7695" w:rsidP="002170DF">
      <w:pPr>
        <w:rPr>
          <w:rFonts w:ascii="Arial" w:hAnsi="Arial"/>
          <w:sz w:val="22"/>
          <w:szCs w:val="22"/>
        </w:rPr>
      </w:pPr>
    </w:p>
    <w:p w14:paraId="5F8E77F1" w14:textId="779C4771" w:rsidR="00E2063B" w:rsidRDefault="00E2063B" w:rsidP="002170DF">
      <w:pPr>
        <w:rPr>
          <w:rFonts w:ascii="Arial" w:hAnsi="Arial"/>
          <w:sz w:val="22"/>
          <w:szCs w:val="22"/>
        </w:rPr>
      </w:pPr>
    </w:p>
    <w:p w14:paraId="416DB3A9" w14:textId="28922CBE" w:rsidR="00E2063B" w:rsidRDefault="00E2063B" w:rsidP="002170DF">
      <w:pPr>
        <w:rPr>
          <w:rFonts w:ascii="Arial" w:hAnsi="Arial"/>
          <w:sz w:val="22"/>
          <w:szCs w:val="22"/>
        </w:rPr>
      </w:pPr>
    </w:p>
    <w:p w14:paraId="0ACB4068" w14:textId="77777777" w:rsidR="00E2063B" w:rsidRPr="009C7695" w:rsidRDefault="00E2063B" w:rsidP="002170DF">
      <w:pPr>
        <w:rPr>
          <w:rFonts w:ascii="Arial" w:hAnsi="Arial"/>
          <w:sz w:val="22"/>
          <w:szCs w:val="22"/>
        </w:rPr>
      </w:pPr>
    </w:p>
    <w:p w14:paraId="1E45A04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021D904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D8F74D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C1FC959" w14:textId="24A68652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Study the pedigree chart below showing the occurrence of tasters in a family.  A </w:t>
      </w: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 xml:space="preserve">shaded square or circle represents a taster.  </w:t>
      </w:r>
    </w:p>
    <w:p w14:paraId="5A7C2655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67D78443" w14:textId="2298EA66" w:rsidR="002170DF" w:rsidRPr="009C7695" w:rsidRDefault="00677887" w:rsidP="00E2063B">
      <w:pPr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B0B890" wp14:editId="17A1807B">
                <wp:simplePos x="0" y="0"/>
                <wp:positionH relativeFrom="column">
                  <wp:posOffset>2808061</wp:posOffset>
                </wp:positionH>
                <wp:positionV relativeFrom="paragraph">
                  <wp:posOffset>352788</wp:posOffset>
                </wp:positionV>
                <wp:extent cx="254000" cy="239486"/>
                <wp:effectExtent l="0" t="0" r="0" b="190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2394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52C5E8" w14:textId="142E3818" w:rsidR="006E6ABD" w:rsidRPr="006E6ABD" w:rsidRDefault="006E6ABD" w:rsidP="006E6AB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B0B890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221.1pt;margin-top:27.8pt;width:20pt;height:1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" fillcolor="white [3201]" stroked="f" strokeweight=".5pt">
                <v:textbox>
                  <w:txbxContent>
                    <w:p w14:paraId="3B52C5E8" w14:textId="142E3818" w:rsidR="006E6ABD" w:rsidRPr="006E6ABD" w:rsidRDefault="006E6ABD" w:rsidP="006E6ABD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E6ABD">
        <w:rPr>
          <w:rFonts w:ascii="Arial" w:hAnsi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11287D" wp14:editId="43DB32AB">
                <wp:simplePos x="0" y="0"/>
                <wp:positionH relativeFrom="column">
                  <wp:posOffset>2087880</wp:posOffset>
                </wp:positionH>
                <wp:positionV relativeFrom="paragraph">
                  <wp:posOffset>363765</wp:posOffset>
                </wp:positionV>
                <wp:extent cx="254000" cy="239486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2394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87BA20" w14:textId="2677651D" w:rsidR="006E6ABD" w:rsidRPr="006E6ABD" w:rsidRDefault="006E6AB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E6AB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1287D" id="Text Box 18" o:spid="_x0000_s1027" type="#_x0000_t202" style="position:absolute;left:0;text-align:left;margin-left:164.4pt;margin-top:28.65pt;width:20pt;height:1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" fillcolor="white [3201]" stroked="f" strokeweight=".5pt">
                <v:textbox>
                  <w:txbxContent>
                    <w:p w14:paraId="7287BA20" w14:textId="2677651D" w:rsidR="006E6ABD" w:rsidRPr="006E6ABD" w:rsidRDefault="006E6ABD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E6ABD">
                        <w:rPr>
                          <w:rFonts w:ascii="Arial" w:hAnsi="Arial" w:cs="Arial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170DF" w:rsidRPr="009C7695">
        <w:rPr>
          <w:rFonts w:ascii="Arial" w:hAnsi="Arial"/>
          <w:noProof/>
          <w:sz w:val="22"/>
          <w:szCs w:val="22"/>
        </w:rPr>
        <w:drawing>
          <wp:inline distT="0" distB="0" distL="0" distR="0" wp14:anchorId="4625E146" wp14:editId="36401DA3">
            <wp:extent cx="5455920" cy="2641600"/>
            <wp:effectExtent l="0" t="0" r="5080" b="0"/>
            <wp:docPr id="1" name="Picture 1" descr="PEDIGREE -  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DIGREE -  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68B72" w14:textId="1350C2A7" w:rsidR="009C7695" w:rsidRDefault="006E6ABD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(</w:t>
      </w:r>
      <w:proofErr w:type="spellStart"/>
      <w:r>
        <w:rPr>
          <w:rFonts w:ascii="Arial" w:hAnsi="Arial"/>
          <w:sz w:val="22"/>
          <w:szCs w:val="22"/>
        </w:rPr>
        <w:t>i</w:t>
      </w:r>
      <w:proofErr w:type="spellEnd"/>
      <w:r>
        <w:rPr>
          <w:rFonts w:ascii="Arial" w:hAnsi="Arial"/>
          <w:sz w:val="22"/>
          <w:szCs w:val="22"/>
        </w:rPr>
        <w:t>)</w:t>
      </w:r>
      <w:r>
        <w:rPr>
          <w:rFonts w:ascii="Arial" w:hAnsi="Arial"/>
          <w:sz w:val="22"/>
          <w:szCs w:val="22"/>
        </w:rPr>
        <w:tab/>
        <w:t>How many males are non-tasters?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  <w:u w:val="single"/>
        </w:rPr>
        <w:tab/>
      </w:r>
      <w:r>
        <w:rPr>
          <w:rFonts w:ascii="Arial" w:hAnsi="Arial"/>
          <w:sz w:val="22"/>
          <w:szCs w:val="22"/>
          <w:u w:val="single"/>
        </w:rPr>
        <w:tab/>
      </w:r>
    </w:p>
    <w:p w14:paraId="5747A87F" w14:textId="7317F18A" w:rsidR="006E6ABD" w:rsidRDefault="006E6ABD">
      <w:pPr>
        <w:rPr>
          <w:rFonts w:ascii="Arial" w:hAnsi="Arial"/>
          <w:sz w:val="22"/>
          <w:szCs w:val="22"/>
        </w:rPr>
      </w:pPr>
    </w:p>
    <w:p w14:paraId="789A406D" w14:textId="11679DBE" w:rsidR="006E6ABD" w:rsidRDefault="006E6ABD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(ii)</w:t>
      </w:r>
      <w:r>
        <w:rPr>
          <w:rFonts w:ascii="Arial" w:hAnsi="Arial"/>
          <w:sz w:val="22"/>
          <w:szCs w:val="22"/>
        </w:rPr>
        <w:tab/>
        <w:t>How many females are tasters?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  <w:u w:val="single"/>
        </w:rPr>
        <w:tab/>
      </w:r>
      <w:r>
        <w:rPr>
          <w:rFonts w:ascii="Arial" w:hAnsi="Arial"/>
          <w:sz w:val="22"/>
          <w:szCs w:val="22"/>
          <w:u w:val="single"/>
        </w:rPr>
        <w:tab/>
      </w:r>
    </w:p>
    <w:p w14:paraId="1270ED06" w14:textId="1141C83D" w:rsidR="006E6ABD" w:rsidRDefault="006E6ABD">
      <w:pPr>
        <w:rPr>
          <w:rFonts w:ascii="Arial" w:hAnsi="Arial"/>
          <w:sz w:val="22"/>
          <w:szCs w:val="22"/>
        </w:rPr>
      </w:pPr>
    </w:p>
    <w:p w14:paraId="23AB8376" w14:textId="520E51C5" w:rsidR="006E6ABD" w:rsidRDefault="006E6ABD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="00677887">
        <w:rPr>
          <w:rFonts w:ascii="Arial" w:hAnsi="Arial"/>
          <w:sz w:val="22"/>
          <w:szCs w:val="22"/>
        </w:rPr>
        <w:t>(iii)</w:t>
      </w:r>
      <w:r w:rsidR="00677887">
        <w:rPr>
          <w:rFonts w:ascii="Arial" w:hAnsi="Arial"/>
          <w:sz w:val="22"/>
          <w:szCs w:val="22"/>
        </w:rPr>
        <w:tab/>
        <w:t>How many children did parents 1 and 2 have?</w:t>
      </w:r>
      <w:r w:rsidR="00677887">
        <w:rPr>
          <w:rFonts w:ascii="Arial" w:hAnsi="Arial"/>
          <w:sz w:val="22"/>
          <w:szCs w:val="22"/>
        </w:rPr>
        <w:tab/>
      </w:r>
      <w:r w:rsidR="00677887">
        <w:rPr>
          <w:rFonts w:ascii="Arial" w:hAnsi="Arial"/>
          <w:sz w:val="22"/>
          <w:szCs w:val="22"/>
          <w:u w:val="single"/>
        </w:rPr>
        <w:tab/>
      </w:r>
      <w:r w:rsidR="00677887">
        <w:rPr>
          <w:rFonts w:ascii="Arial" w:hAnsi="Arial"/>
          <w:sz w:val="22"/>
          <w:szCs w:val="22"/>
          <w:u w:val="single"/>
        </w:rPr>
        <w:tab/>
      </w:r>
    </w:p>
    <w:p w14:paraId="0A63CFA2" w14:textId="32211DE5" w:rsidR="00677887" w:rsidRDefault="00677887">
      <w:pPr>
        <w:rPr>
          <w:rFonts w:ascii="Arial" w:hAnsi="Arial"/>
          <w:sz w:val="22"/>
          <w:szCs w:val="22"/>
        </w:rPr>
      </w:pPr>
    </w:p>
    <w:p w14:paraId="3B849BD4" w14:textId="352B4094" w:rsidR="00677887" w:rsidRDefault="0067788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(iv)</w:t>
      </w:r>
      <w:r>
        <w:rPr>
          <w:rFonts w:ascii="Arial" w:hAnsi="Arial"/>
          <w:sz w:val="22"/>
          <w:szCs w:val="22"/>
        </w:rPr>
        <w:tab/>
        <w:t>How many of their children are non-tasters?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  <w:u w:val="single"/>
        </w:rPr>
        <w:tab/>
      </w:r>
      <w:r>
        <w:rPr>
          <w:rFonts w:ascii="Arial" w:hAnsi="Arial"/>
          <w:sz w:val="22"/>
          <w:szCs w:val="22"/>
          <w:u w:val="single"/>
        </w:rPr>
        <w:tab/>
      </w:r>
    </w:p>
    <w:p w14:paraId="57593F36" w14:textId="15DAE578" w:rsidR="00677887" w:rsidRDefault="00677887">
      <w:pPr>
        <w:rPr>
          <w:rFonts w:ascii="Arial" w:hAnsi="Arial"/>
          <w:sz w:val="22"/>
          <w:szCs w:val="22"/>
        </w:rPr>
      </w:pPr>
    </w:p>
    <w:p w14:paraId="09A1E0D3" w14:textId="06C6E8DC" w:rsidR="00677887" w:rsidRPr="00677887" w:rsidRDefault="0067788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(v)</w:t>
      </w:r>
      <w:r>
        <w:rPr>
          <w:rFonts w:ascii="Arial" w:hAnsi="Arial"/>
          <w:sz w:val="22"/>
          <w:szCs w:val="22"/>
        </w:rPr>
        <w:tab/>
        <w:t xml:space="preserve">Try to write the genotype (actual genes) for each individual in the pedigree.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677887">
        <w:rPr>
          <w:rFonts w:ascii="Arial" w:hAnsi="Arial"/>
          <w:b/>
          <w:bCs/>
          <w:i/>
          <w:iCs/>
          <w:sz w:val="22"/>
          <w:szCs w:val="22"/>
        </w:rPr>
        <w:t>Remember to work from the bottom up</w:t>
      </w:r>
      <w:r>
        <w:rPr>
          <w:rFonts w:ascii="Arial" w:hAnsi="Arial"/>
          <w:sz w:val="22"/>
          <w:szCs w:val="22"/>
        </w:rPr>
        <w:t>.</w:t>
      </w:r>
    </w:p>
    <w:p w14:paraId="2C07070F" w14:textId="217ACDA3" w:rsidR="006E6ABD" w:rsidRDefault="006E6ABD">
      <w:pPr>
        <w:rPr>
          <w:rFonts w:ascii="Arial" w:hAnsi="Arial"/>
          <w:sz w:val="22"/>
          <w:szCs w:val="22"/>
        </w:rPr>
      </w:pPr>
    </w:p>
    <w:p w14:paraId="3A932DDA" w14:textId="77777777" w:rsidR="006E6ABD" w:rsidRDefault="006E6ABD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3439D88F" w14:textId="7F7FDC40" w:rsidR="002170DF" w:rsidRDefault="00677887" w:rsidP="002170D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8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>The pedigree below shows the existence of straight hair in a family.</w:t>
      </w:r>
    </w:p>
    <w:p w14:paraId="67317284" w14:textId="77777777" w:rsidR="00677887" w:rsidRPr="009C7695" w:rsidRDefault="00677887" w:rsidP="002170DF">
      <w:pPr>
        <w:rPr>
          <w:rFonts w:ascii="Arial" w:hAnsi="Arial"/>
          <w:sz w:val="22"/>
          <w:szCs w:val="22"/>
        </w:rPr>
      </w:pPr>
    </w:p>
    <w:p w14:paraId="2A35BF57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6AFA3AD4" w14:textId="77777777" w:rsidR="002170DF" w:rsidRPr="009C7695" w:rsidRDefault="002170DF" w:rsidP="00E2063B">
      <w:pPr>
        <w:jc w:val="center"/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noProof/>
          <w:sz w:val="22"/>
          <w:szCs w:val="22"/>
        </w:rPr>
        <w:drawing>
          <wp:inline distT="0" distB="0" distL="0" distR="0" wp14:anchorId="54BDBC92" wp14:editId="0DF81C63">
            <wp:extent cx="5069840" cy="2265680"/>
            <wp:effectExtent l="0" t="0" r="10160" b="0"/>
            <wp:docPr id="2" name="Picture 2" descr="PEDIGREE -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EDIGREE -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C922" w14:textId="6F03281D" w:rsidR="002170DF" w:rsidRDefault="002170DF" w:rsidP="002170DF">
      <w:pPr>
        <w:rPr>
          <w:rFonts w:ascii="Arial" w:hAnsi="Arial"/>
          <w:sz w:val="22"/>
          <w:szCs w:val="22"/>
        </w:rPr>
      </w:pPr>
    </w:p>
    <w:p w14:paraId="6726CB88" w14:textId="77777777" w:rsidR="00677887" w:rsidRPr="009C7695" w:rsidRDefault="00677887" w:rsidP="002170DF">
      <w:pPr>
        <w:rPr>
          <w:rFonts w:ascii="Arial" w:hAnsi="Arial"/>
          <w:sz w:val="22"/>
          <w:szCs w:val="22"/>
        </w:rPr>
      </w:pPr>
    </w:p>
    <w:p w14:paraId="1EC3E968" w14:textId="5CBCA0DF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Is straight hair a dominant or recessive trait?  Explain your answer.</w:t>
      </w:r>
      <w:r w:rsidR="00677887">
        <w:rPr>
          <w:rFonts w:ascii="Arial" w:hAnsi="Arial"/>
          <w:sz w:val="22"/>
          <w:szCs w:val="22"/>
        </w:rPr>
        <w:t xml:space="preserve"> You may need to circle </w:t>
      </w:r>
      <w:r w:rsidR="00677887">
        <w:rPr>
          <w:rFonts w:ascii="Arial" w:hAnsi="Arial"/>
          <w:sz w:val="22"/>
          <w:szCs w:val="22"/>
        </w:rPr>
        <w:tab/>
        <w:t>part of the pedigree to help explain.</w:t>
      </w:r>
    </w:p>
    <w:p w14:paraId="5CDDFC44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DB1B1E3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502268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E8C2949" w14:textId="62D14CD7" w:rsidR="009C7695" w:rsidRDefault="009C7695" w:rsidP="002170DF">
      <w:pPr>
        <w:rPr>
          <w:rFonts w:ascii="Arial" w:hAnsi="Arial"/>
          <w:sz w:val="22"/>
          <w:szCs w:val="22"/>
        </w:rPr>
      </w:pPr>
    </w:p>
    <w:p w14:paraId="127DB0A5" w14:textId="77777777" w:rsidR="00F9282A" w:rsidRPr="009C7695" w:rsidRDefault="00F9282A" w:rsidP="002170DF">
      <w:pPr>
        <w:rPr>
          <w:rFonts w:ascii="Arial" w:hAnsi="Arial"/>
          <w:sz w:val="22"/>
          <w:szCs w:val="22"/>
        </w:rPr>
      </w:pPr>
    </w:p>
    <w:p w14:paraId="5218AA1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3A8B24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7EDCD701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FD29915" w14:textId="396E47F3" w:rsidR="004724D9" w:rsidRPr="009C7695" w:rsidRDefault="004724D9" w:rsidP="00222BC9">
      <w:pPr>
        <w:rPr>
          <w:rFonts w:ascii="Arial" w:hAnsi="Arial"/>
          <w:sz w:val="22"/>
          <w:szCs w:val="22"/>
        </w:rPr>
      </w:pPr>
    </w:p>
    <w:sectPr w:rsidR="004724D9" w:rsidRPr="009C7695" w:rsidSect="00DA5783">
      <w:footerReference w:type="even" r:id="rId12"/>
      <w:footerReference w:type="default" r:id="rId13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700210" w14:textId="77777777" w:rsidR="009C7695" w:rsidRDefault="009C7695" w:rsidP="0091379E">
      <w:r>
        <w:separator/>
      </w:r>
    </w:p>
  </w:endnote>
  <w:endnote w:type="continuationSeparator" w:id="0">
    <w:p w14:paraId="49C9BA0A" w14:textId="77777777" w:rsidR="009C7695" w:rsidRDefault="009C7695" w:rsidP="00913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7C456D" w14:textId="77777777" w:rsidR="009C7695" w:rsidRDefault="009C7695" w:rsidP="00E54F3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0C1B33" w14:textId="77777777" w:rsidR="009C7695" w:rsidRDefault="009C76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ECF8F1" w14:textId="77777777" w:rsidR="009C7695" w:rsidRDefault="009C7695" w:rsidP="00E54F3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C368B">
      <w:rPr>
        <w:rStyle w:val="PageNumber"/>
        <w:noProof/>
      </w:rPr>
      <w:t>1</w:t>
    </w:r>
    <w:r>
      <w:rPr>
        <w:rStyle w:val="PageNumber"/>
      </w:rPr>
      <w:fldChar w:fldCharType="end"/>
    </w:r>
  </w:p>
  <w:p w14:paraId="1485D945" w14:textId="77777777" w:rsidR="009C7695" w:rsidRDefault="009C76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99D396" w14:textId="77777777" w:rsidR="009C7695" w:rsidRDefault="009C7695" w:rsidP="0091379E">
      <w:r>
        <w:separator/>
      </w:r>
    </w:p>
  </w:footnote>
  <w:footnote w:type="continuationSeparator" w:id="0">
    <w:p w14:paraId="7C59B587" w14:textId="77777777" w:rsidR="009C7695" w:rsidRDefault="009C7695" w:rsidP="009137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activeWritingStyle w:appName="MSWord" w:lang="en-AU" w:vendorID="64" w:dllVersion="6" w:nlCheck="1" w:checkStyle="1"/>
  <w:activeWritingStyle w:appName="MSWord" w:lang="en-AU" w:vendorID="64" w:dllVersion="4096" w:nlCheck="1" w:checkStyle="1"/>
  <w:activeWritingStyle w:appName="MSWord" w:lang="en-US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9E"/>
    <w:rsid w:val="0002370C"/>
    <w:rsid w:val="00044806"/>
    <w:rsid w:val="000C283B"/>
    <w:rsid w:val="001320CB"/>
    <w:rsid w:val="0018079E"/>
    <w:rsid w:val="002170DF"/>
    <w:rsid w:val="00222BC9"/>
    <w:rsid w:val="002C368B"/>
    <w:rsid w:val="0031149C"/>
    <w:rsid w:val="00362DD6"/>
    <w:rsid w:val="003D11C3"/>
    <w:rsid w:val="00450E4F"/>
    <w:rsid w:val="004724D9"/>
    <w:rsid w:val="00540293"/>
    <w:rsid w:val="005830F7"/>
    <w:rsid w:val="005872A5"/>
    <w:rsid w:val="00677887"/>
    <w:rsid w:val="006C42C2"/>
    <w:rsid w:val="006E6ABD"/>
    <w:rsid w:val="00775DD1"/>
    <w:rsid w:val="00881687"/>
    <w:rsid w:val="0091379E"/>
    <w:rsid w:val="00967719"/>
    <w:rsid w:val="009C7695"/>
    <w:rsid w:val="00BA5D9A"/>
    <w:rsid w:val="00BF67FC"/>
    <w:rsid w:val="00D11415"/>
    <w:rsid w:val="00DA5783"/>
    <w:rsid w:val="00E2063B"/>
    <w:rsid w:val="00E54F33"/>
    <w:rsid w:val="00F871D4"/>
    <w:rsid w:val="00F9282A"/>
    <w:rsid w:val="00FB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5C728"/>
  <w14:defaultImageDpi w14:val="300"/>
  <w15:docId w15:val="{F212D81E-D493-FD4F-A287-5A3F55ED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0D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0DF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137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379E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91379E"/>
  </w:style>
  <w:style w:type="table" w:styleId="TableGrid">
    <w:name w:val="Table Grid"/>
    <w:basedOn w:val="TableNormal"/>
    <w:uiPriority w:val="59"/>
    <w:rsid w:val="00044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A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A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38</TotalTime>
  <Pages>5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6</cp:revision>
  <cp:lastPrinted>2020-05-26T01:16:00Z</cp:lastPrinted>
  <dcterms:created xsi:type="dcterms:W3CDTF">2020-05-26T01:44:00Z</dcterms:created>
  <dcterms:modified xsi:type="dcterms:W3CDTF">2020-05-26T04:22:00Z</dcterms:modified>
</cp:coreProperties>
</file>