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D7A03D" w14:textId="77777777" w:rsidR="005872A5" w:rsidRPr="00DC6411" w:rsidRDefault="00DC6411" w:rsidP="00DC6411">
      <w:pPr>
        <w:jc w:val="center"/>
        <w:rPr>
          <w:rFonts w:ascii="Arial" w:hAnsi="Arial"/>
          <w:b/>
        </w:rPr>
      </w:pPr>
      <w:r w:rsidRPr="00DC6411">
        <w:rPr>
          <w:rFonts w:ascii="Arial" w:hAnsi="Arial"/>
          <w:b/>
        </w:rPr>
        <w:t>OBSERVING THE NIGHT SKY</w:t>
      </w:r>
    </w:p>
    <w:p w14:paraId="1D2B1E9A" w14:textId="77777777" w:rsidR="00DC6411" w:rsidRDefault="00DC6411" w:rsidP="00222BC9">
      <w:pPr>
        <w:rPr>
          <w:rFonts w:ascii="Arial" w:hAnsi="Arial"/>
        </w:rPr>
      </w:pPr>
    </w:p>
    <w:p w14:paraId="1A41B6A4" w14:textId="77777777" w:rsidR="00DC6411" w:rsidRDefault="00DC6411" w:rsidP="00DC6411">
      <w:pPr>
        <w:rPr>
          <w:rFonts w:ascii="Arial" w:hAnsi="Arial"/>
        </w:rPr>
      </w:pPr>
      <w:r w:rsidRPr="00DC6411">
        <w:rPr>
          <w:rFonts w:ascii="Arial" w:hAnsi="Arial"/>
          <w:b/>
        </w:rPr>
        <w:t>Constellations</w:t>
      </w:r>
    </w:p>
    <w:p w14:paraId="660869FF" w14:textId="77777777" w:rsidR="00DC6411" w:rsidRPr="00DC6411" w:rsidRDefault="00DC6411" w:rsidP="00DC6411">
      <w:pPr>
        <w:rPr>
          <w:rFonts w:ascii="Arial" w:hAnsi="Arial"/>
        </w:rPr>
      </w:pPr>
    </w:p>
    <w:p w14:paraId="6BD75338" w14:textId="1181396F" w:rsidR="00DC6411" w:rsidRDefault="00DC6411" w:rsidP="00DC6411">
      <w:pPr>
        <w:rPr>
          <w:rFonts w:ascii="Arial" w:hAnsi="Arial"/>
        </w:rPr>
      </w:pPr>
      <w:r w:rsidRPr="00DC6411">
        <w:rPr>
          <w:rFonts w:ascii="Arial" w:hAnsi="Arial"/>
        </w:rPr>
        <w:t>Ancient astronomers grouped stars according to the shapes they seemed to form</w:t>
      </w:r>
      <w:r w:rsidR="00544C7F" w:rsidRPr="00DC6411">
        <w:rPr>
          <w:rFonts w:ascii="Arial" w:hAnsi="Arial"/>
        </w:rPr>
        <w:t xml:space="preserve">.  </w:t>
      </w:r>
      <w:r w:rsidRPr="00DC6411">
        <w:rPr>
          <w:rFonts w:ascii="Arial" w:hAnsi="Arial"/>
        </w:rPr>
        <w:t xml:space="preserve">The shapes were usually of gods, animals or familiar objects. </w:t>
      </w:r>
    </w:p>
    <w:p w14:paraId="3EA087A6" w14:textId="77777777" w:rsidR="00DC6411" w:rsidRDefault="00DC6411" w:rsidP="00DC6411">
      <w:pPr>
        <w:rPr>
          <w:rFonts w:ascii="Arial" w:hAnsi="Arial"/>
        </w:rPr>
      </w:pPr>
    </w:p>
    <w:p w14:paraId="2F80D255" w14:textId="7F77440D" w:rsidR="00DC6411" w:rsidRDefault="00544C7F" w:rsidP="00DC6411">
      <w:pPr>
        <w:rPr>
          <w:rFonts w:ascii="Arial" w:hAnsi="Arial"/>
        </w:rPr>
      </w:pPr>
      <w:r>
        <w:rPr>
          <w:rFonts w:ascii="Arial" w:hAnsi="Arial"/>
        </w:rPr>
        <w:t>The most well-</w:t>
      </w:r>
      <w:r w:rsidRPr="00DC6411">
        <w:rPr>
          <w:rFonts w:ascii="Arial" w:hAnsi="Arial"/>
        </w:rPr>
        <w:t xml:space="preserve">known constellations are the 12 groups we know as the signs of the zodiac. </w:t>
      </w:r>
      <w:r w:rsidR="00DC6411" w:rsidRPr="00DC6411">
        <w:rPr>
          <w:rFonts w:ascii="Arial" w:hAnsi="Arial"/>
        </w:rPr>
        <w:t>These constellations follow the ecliptic</w:t>
      </w:r>
      <w:r w:rsidR="00DC6411">
        <w:rPr>
          <w:rFonts w:ascii="Arial" w:hAnsi="Arial"/>
        </w:rPr>
        <w:t xml:space="preserve"> (path of the Sun)</w:t>
      </w:r>
      <w:r w:rsidR="00DC6411" w:rsidRPr="00DC6411">
        <w:rPr>
          <w:rFonts w:ascii="Arial" w:hAnsi="Arial"/>
        </w:rPr>
        <w:t xml:space="preserve"> and their names include Taurus (the bull), Leo (the lion) and Sagittarius (the archer). </w:t>
      </w:r>
    </w:p>
    <w:p w14:paraId="7C11D759" w14:textId="77777777" w:rsidR="00DC6411" w:rsidRDefault="00DC6411" w:rsidP="00DC6411">
      <w:pPr>
        <w:rPr>
          <w:rFonts w:ascii="Arial" w:hAnsi="Arial"/>
        </w:rPr>
      </w:pPr>
    </w:p>
    <w:p w14:paraId="537F74AE" w14:textId="48324752" w:rsidR="00DC6411" w:rsidRDefault="00DC6411" w:rsidP="00DC6411">
      <w:pPr>
        <w:rPr>
          <w:rFonts w:ascii="Arial" w:hAnsi="Arial"/>
        </w:rPr>
      </w:pPr>
      <w:r w:rsidRPr="00DC6411">
        <w:rPr>
          <w:rFonts w:ascii="Arial" w:hAnsi="Arial"/>
        </w:rPr>
        <w:t>When observed from Earth, the stars in each constellation appear to be very close to each other</w:t>
      </w:r>
      <w:r w:rsidR="00544C7F" w:rsidRPr="00DC6411">
        <w:rPr>
          <w:rFonts w:ascii="Arial" w:hAnsi="Arial"/>
        </w:rPr>
        <w:t xml:space="preserve">.  </w:t>
      </w:r>
      <w:r w:rsidRPr="00DC6411">
        <w:rPr>
          <w:rFonts w:ascii="Arial" w:hAnsi="Arial"/>
        </w:rPr>
        <w:t>But the stars that make u</w:t>
      </w:r>
      <w:r>
        <w:rPr>
          <w:rFonts w:ascii="Arial" w:hAnsi="Arial"/>
        </w:rPr>
        <w:t xml:space="preserve">p constellations can be located </w:t>
      </w:r>
      <w:r w:rsidRPr="00DC6411">
        <w:rPr>
          <w:rFonts w:ascii="Arial" w:hAnsi="Arial"/>
        </w:rPr>
        <w:t xml:space="preserve">at very different distances from Earth. </w:t>
      </w:r>
    </w:p>
    <w:p w14:paraId="5BAC2115" w14:textId="77777777" w:rsidR="00DC6411" w:rsidRDefault="00DC6411" w:rsidP="00DC6411">
      <w:pPr>
        <w:rPr>
          <w:rFonts w:ascii="Arial" w:hAnsi="Arial"/>
        </w:rPr>
      </w:pPr>
    </w:p>
    <w:p w14:paraId="757E15B7" w14:textId="77777777" w:rsidR="00DC6411" w:rsidRDefault="00DC6411" w:rsidP="00DC6411">
      <w:pPr>
        <w:rPr>
          <w:rFonts w:ascii="Arial" w:hAnsi="Arial"/>
        </w:rPr>
      </w:pPr>
      <w:r>
        <w:rPr>
          <w:rFonts w:ascii="Arial" w:hAnsi="Arial"/>
        </w:rPr>
        <w:tab/>
        <w:t>e.g.</w:t>
      </w:r>
      <w:r>
        <w:rPr>
          <w:rFonts w:ascii="Arial" w:hAnsi="Arial"/>
        </w:rPr>
        <w:tab/>
      </w:r>
      <w:r w:rsidRPr="00DC6411">
        <w:rPr>
          <w:rFonts w:ascii="Arial" w:hAnsi="Arial"/>
        </w:rPr>
        <w:t xml:space="preserve">The star Betelgeuse in the Orion constellation is approximately 650 light-years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DC6411">
        <w:rPr>
          <w:rFonts w:ascii="Arial" w:hAnsi="Arial"/>
        </w:rPr>
        <w:t xml:space="preserve">from Earth, whereas the star Bellatrix in the same constellation is about 240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DC6411">
        <w:rPr>
          <w:rFonts w:ascii="Arial" w:hAnsi="Arial"/>
        </w:rPr>
        <w:t>light-years from us.</w:t>
      </w:r>
    </w:p>
    <w:p w14:paraId="5711827D" w14:textId="77777777" w:rsidR="00544C7F" w:rsidRDefault="00544C7F" w:rsidP="00DC6411">
      <w:pPr>
        <w:rPr>
          <w:rFonts w:ascii="Arial" w:hAnsi="Arial"/>
        </w:rPr>
      </w:pPr>
    </w:p>
    <w:p w14:paraId="01140DB0" w14:textId="5C4EB38C" w:rsidR="00DC6411" w:rsidRDefault="00544C7F" w:rsidP="00544C7F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524AECC8" wp14:editId="1F6A9637">
            <wp:extent cx="3362960" cy="3434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F856" w14:textId="77777777" w:rsidR="00544C7F" w:rsidRDefault="00544C7F" w:rsidP="00DC6411">
      <w:pPr>
        <w:rPr>
          <w:rFonts w:ascii="Arial" w:hAnsi="Arial"/>
        </w:rPr>
      </w:pPr>
    </w:p>
    <w:p w14:paraId="1281BBE9" w14:textId="77777777" w:rsidR="00544C7F" w:rsidRDefault="00544C7F" w:rsidP="00DC6411">
      <w:pPr>
        <w:rPr>
          <w:rFonts w:ascii="Arial" w:hAnsi="Arial"/>
        </w:rPr>
      </w:pPr>
    </w:p>
    <w:p w14:paraId="795DC451" w14:textId="47BE6463" w:rsidR="00DC6411" w:rsidRDefault="00544C7F" w:rsidP="00DC6411">
      <w:pPr>
        <w:rPr>
          <w:rFonts w:ascii="Arial" w:hAnsi="Arial"/>
        </w:rPr>
      </w:pPr>
      <w:r>
        <w:rPr>
          <w:rFonts w:ascii="Arial" w:hAnsi="Arial"/>
        </w:rPr>
        <w:br w:type="page"/>
      </w:r>
      <w:r w:rsidR="00DC6411" w:rsidRPr="00DC6411">
        <w:rPr>
          <w:rFonts w:ascii="Arial" w:hAnsi="Arial"/>
        </w:rPr>
        <w:lastRenderedPageBreak/>
        <w:t xml:space="preserve">The apparent motion of the fixed pattern of stars at night, shown in the </w:t>
      </w:r>
      <w:r w:rsidR="00DC6411">
        <w:rPr>
          <w:rFonts w:ascii="Arial" w:hAnsi="Arial"/>
        </w:rPr>
        <w:t>time-lapse photograph below</w:t>
      </w:r>
      <w:r w:rsidR="00DC6411" w:rsidRPr="00DC6411">
        <w:rPr>
          <w:rFonts w:ascii="Arial" w:hAnsi="Arial"/>
        </w:rPr>
        <w:t>, is due to the rotation of the Earth.</w:t>
      </w:r>
    </w:p>
    <w:p w14:paraId="1D415E27" w14:textId="77777777" w:rsidR="00DC6411" w:rsidRDefault="00DC6411" w:rsidP="00DC6411">
      <w:pPr>
        <w:rPr>
          <w:rFonts w:ascii="Arial" w:hAnsi="Arial"/>
        </w:rPr>
      </w:pPr>
    </w:p>
    <w:p w14:paraId="6FC5AD72" w14:textId="77777777" w:rsidR="00DC6411" w:rsidRDefault="00BB7125" w:rsidP="00DC6411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2062A846" wp14:editId="03DE58E7">
            <wp:extent cx="3870960" cy="314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DFDC" w14:textId="77777777" w:rsidR="00BB7125" w:rsidRDefault="00BB7125" w:rsidP="00DC6411">
      <w:pPr>
        <w:jc w:val="center"/>
        <w:rPr>
          <w:rFonts w:ascii="Arial" w:hAnsi="Arial"/>
        </w:rPr>
      </w:pPr>
    </w:p>
    <w:p w14:paraId="2FE7AEB3" w14:textId="77777777" w:rsidR="00BB7125" w:rsidRDefault="00BB7125" w:rsidP="00DC6411">
      <w:pPr>
        <w:jc w:val="center"/>
        <w:rPr>
          <w:rFonts w:ascii="Arial" w:hAnsi="Arial"/>
        </w:rPr>
      </w:pPr>
    </w:p>
    <w:p w14:paraId="1DE81773" w14:textId="65AD5EDE" w:rsidR="00DC6411" w:rsidRDefault="00DC6411" w:rsidP="00F73802">
      <w:pPr>
        <w:rPr>
          <w:rFonts w:ascii="Arial" w:hAnsi="Arial"/>
        </w:rPr>
      </w:pPr>
      <w:r w:rsidRPr="00DC6411">
        <w:rPr>
          <w:rFonts w:ascii="Arial" w:hAnsi="Arial"/>
        </w:rPr>
        <w:t>The apparent change in position of the constellations is due to the Earth’s orbit around the sun</w:t>
      </w:r>
      <w:r w:rsidR="00544C7F" w:rsidRPr="00DC6411">
        <w:rPr>
          <w:rFonts w:ascii="Arial" w:hAnsi="Arial"/>
        </w:rPr>
        <w:t xml:space="preserve">.  </w:t>
      </w:r>
      <w:r w:rsidRPr="00DC6411">
        <w:rPr>
          <w:rFonts w:ascii="Arial" w:hAnsi="Arial"/>
        </w:rPr>
        <w:t>Sky charts, sometimes called sky maps, star maps or star charts, show the position of constellations, stars and the planets from dif</w:t>
      </w:r>
      <w:r>
        <w:rPr>
          <w:rFonts w:ascii="Arial" w:hAnsi="Arial"/>
        </w:rPr>
        <w:t xml:space="preserve">ferent locations for each month </w:t>
      </w:r>
      <w:r w:rsidRPr="00DC6411">
        <w:rPr>
          <w:rFonts w:ascii="Arial" w:hAnsi="Arial"/>
        </w:rPr>
        <w:t>of the year.</w:t>
      </w:r>
    </w:p>
    <w:p w14:paraId="6BD85D0F" w14:textId="77777777" w:rsidR="00BB7125" w:rsidRDefault="00BB7125" w:rsidP="00DC6411">
      <w:pPr>
        <w:jc w:val="center"/>
        <w:rPr>
          <w:rFonts w:ascii="Arial" w:hAnsi="Arial"/>
        </w:rPr>
      </w:pPr>
    </w:p>
    <w:p w14:paraId="6676F0D3" w14:textId="77777777" w:rsidR="00BB7125" w:rsidRDefault="00BB7125" w:rsidP="00DC6411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040556BC" wp14:editId="5BDD2258">
            <wp:extent cx="3129280" cy="3677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A989" w14:textId="77777777" w:rsidR="00BB7125" w:rsidRDefault="00BB7125" w:rsidP="00DC6411">
      <w:pPr>
        <w:jc w:val="center"/>
        <w:rPr>
          <w:rFonts w:ascii="Arial" w:hAnsi="Arial"/>
        </w:rPr>
      </w:pPr>
    </w:p>
    <w:p w14:paraId="72F120F2" w14:textId="471D5DE3" w:rsidR="00544C7F" w:rsidRDefault="00DF606A" w:rsidP="00F73802">
      <w:pPr>
        <w:rPr>
          <w:rFonts w:ascii="Arial" w:hAnsi="Arial"/>
        </w:rPr>
      </w:pPr>
      <w:r w:rsidRPr="00DF606A">
        <w:rPr>
          <w:rFonts w:ascii="Arial" w:hAnsi="Arial"/>
        </w:rPr>
        <w:t>Observations using telescopes showed that many different types of objects in the sky could be identified</w:t>
      </w:r>
      <w:r w:rsidR="00544C7F" w:rsidRPr="00DF606A">
        <w:rPr>
          <w:rFonts w:ascii="Arial" w:hAnsi="Arial"/>
        </w:rPr>
        <w:t xml:space="preserve">.  </w:t>
      </w:r>
      <w:r w:rsidRPr="00DF606A">
        <w:rPr>
          <w:rFonts w:ascii="Arial" w:hAnsi="Arial"/>
        </w:rPr>
        <w:t xml:space="preserve">These included </w:t>
      </w:r>
      <w:r w:rsidRPr="00DF606A">
        <w:rPr>
          <w:rFonts w:ascii="Arial" w:hAnsi="Arial"/>
          <w:b/>
          <w:i/>
        </w:rPr>
        <w:t>single or double stars, groups of stars called galaxies, clusters of galaxies, and clouds of gas and dust called nebulae</w:t>
      </w:r>
      <w:r w:rsidRPr="00DF606A">
        <w:rPr>
          <w:rFonts w:ascii="Arial" w:hAnsi="Arial"/>
        </w:rPr>
        <w:t>.</w:t>
      </w:r>
    </w:p>
    <w:p w14:paraId="0588BEF2" w14:textId="38A6390D" w:rsidR="002012BF" w:rsidRPr="002012BF" w:rsidRDefault="002012BF" w:rsidP="002012BF">
      <w:pPr>
        <w:rPr>
          <w:rFonts w:ascii="Arial" w:hAnsi="Arial"/>
          <w:b/>
        </w:rPr>
      </w:pPr>
      <w:r>
        <w:rPr>
          <w:rFonts w:ascii="Arial" w:hAnsi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F460F4F" wp14:editId="7918D810">
            <wp:simplePos x="0" y="0"/>
            <wp:positionH relativeFrom="column">
              <wp:posOffset>3314700</wp:posOffset>
            </wp:positionH>
            <wp:positionV relativeFrom="paragraph">
              <wp:posOffset>0</wp:posOffset>
            </wp:positionV>
            <wp:extent cx="3261360" cy="3220720"/>
            <wp:effectExtent l="0" t="0" r="0" b="5080"/>
            <wp:wrapTight wrapText="bothSides">
              <wp:wrapPolygon edited="0">
                <wp:start x="168" y="0"/>
                <wp:lineTo x="336" y="21464"/>
                <wp:lineTo x="21028" y="21464"/>
                <wp:lineTo x="21196" y="0"/>
                <wp:lineTo x="168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12BF">
        <w:rPr>
          <w:rFonts w:ascii="Arial" w:hAnsi="Arial"/>
          <w:b/>
        </w:rPr>
        <w:t>Galaxies</w:t>
      </w:r>
    </w:p>
    <w:p w14:paraId="5F196530" w14:textId="77777777" w:rsidR="002012BF" w:rsidRDefault="002012BF" w:rsidP="002012BF">
      <w:pPr>
        <w:rPr>
          <w:rFonts w:ascii="Arial" w:hAnsi="Arial"/>
        </w:rPr>
      </w:pPr>
    </w:p>
    <w:p w14:paraId="6C4BCA10" w14:textId="77777777" w:rsidR="002012BF" w:rsidRDefault="002012BF" w:rsidP="002012BF">
      <w:pPr>
        <w:rPr>
          <w:rFonts w:ascii="Arial" w:hAnsi="Arial"/>
        </w:rPr>
      </w:pPr>
      <w:r w:rsidRPr="002012BF">
        <w:rPr>
          <w:rFonts w:ascii="Arial" w:hAnsi="Arial"/>
        </w:rPr>
        <w:t xml:space="preserve">Stars group together in groups to form galaxies, attracted towards each other by gravitational forces. </w:t>
      </w:r>
    </w:p>
    <w:p w14:paraId="65E0E7A6" w14:textId="77777777" w:rsidR="002012BF" w:rsidRDefault="002012BF" w:rsidP="002012BF">
      <w:pPr>
        <w:rPr>
          <w:rFonts w:ascii="Arial" w:hAnsi="Arial"/>
        </w:rPr>
      </w:pPr>
    </w:p>
    <w:p w14:paraId="4925DEFD" w14:textId="390C2CD8" w:rsidR="002012BF" w:rsidRDefault="002012BF" w:rsidP="002012BF">
      <w:pPr>
        <w:rPr>
          <w:rFonts w:ascii="Arial" w:hAnsi="Arial"/>
        </w:rPr>
      </w:pPr>
      <w:r w:rsidRPr="002012BF">
        <w:rPr>
          <w:rFonts w:ascii="Arial" w:hAnsi="Arial"/>
        </w:rPr>
        <w:t>Our own sun is one of an estimated 200</w:t>
      </w:r>
      <w:r w:rsidR="003B1C1D">
        <w:rPr>
          <w:rFonts w:ascii="Arial" w:hAnsi="Arial"/>
        </w:rPr>
        <w:t xml:space="preserve"> - </w:t>
      </w:r>
      <w:r w:rsidRPr="002012BF">
        <w:rPr>
          <w:rFonts w:ascii="Arial" w:hAnsi="Arial"/>
        </w:rPr>
        <w:t xml:space="preserve">400 billion stars in the Milky Way galaxy. </w:t>
      </w:r>
    </w:p>
    <w:p w14:paraId="0C083299" w14:textId="77777777" w:rsidR="002012BF" w:rsidRDefault="002012BF" w:rsidP="002012BF">
      <w:pPr>
        <w:rPr>
          <w:rFonts w:ascii="Arial" w:hAnsi="Arial"/>
        </w:rPr>
      </w:pPr>
    </w:p>
    <w:p w14:paraId="3189C451" w14:textId="77777777" w:rsidR="002012BF" w:rsidRDefault="002012BF" w:rsidP="002012BF">
      <w:pPr>
        <w:rPr>
          <w:rFonts w:ascii="Arial" w:hAnsi="Arial"/>
        </w:rPr>
      </w:pPr>
      <w:r w:rsidRPr="002012BF">
        <w:rPr>
          <w:rFonts w:ascii="Arial" w:hAnsi="Arial"/>
        </w:rPr>
        <w:t xml:space="preserve">We think there are more than 100 billion other galaxies of different sizes and shapes throughout the universe. </w:t>
      </w:r>
    </w:p>
    <w:p w14:paraId="7C5ED47D" w14:textId="77777777" w:rsidR="002012BF" w:rsidRDefault="002012BF" w:rsidP="002012BF">
      <w:pPr>
        <w:rPr>
          <w:rFonts w:ascii="Arial" w:hAnsi="Arial"/>
        </w:rPr>
      </w:pPr>
    </w:p>
    <w:p w14:paraId="6A11EE1A" w14:textId="0D3D1BC4" w:rsidR="002012BF" w:rsidRPr="002012BF" w:rsidRDefault="002012BF" w:rsidP="002012BF">
      <w:pPr>
        <w:rPr>
          <w:rFonts w:ascii="Arial" w:hAnsi="Arial"/>
        </w:rPr>
      </w:pPr>
      <w:r w:rsidRPr="002012BF">
        <w:rPr>
          <w:rFonts w:ascii="Arial" w:hAnsi="Arial"/>
        </w:rPr>
        <w:t>Each of these galaxies is home to stars at all stages of their life cycles.</w:t>
      </w:r>
    </w:p>
    <w:p w14:paraId="5D0AB8A5" w14:textId="77777777" w:rsidR="002012BF" w:rsidRDefault="002012BF" w:rsidP="002012BF">
      <w:pPr>
        <w:rPr>
          <w:rFonts w:ascii="Arial" w:hAnsi="Arial"/>
        </w:rPr>
      </w:pPr>
    </w:p>
    <w:p w14:paraId="7F5A67E1" w14:textId="77777777" w:rsidR="002012BF" w:rsidRDefault="002012BF" w:rsidP="002012BF">
      <w:pPr>
        <w:rPr>
          <w:rFonts w:ascii="Arial" w:hAnsi="Arial"/>
        </w:rPr>
      </w:pPr>
      <w:r w:rsidRPr="002012BF">
        <w:rPr>
          <w:rFonts w:ascii="Arial" w:hAnsi="Arial"/>
        </w:rPr>
        <w:t xml:space="preserve">The Milky Way galaxy, shown at right, is a spiral galaxy. </w:t>
      </w:r>
    </w:p>
    <w:p w14:paraId="015052BF" w14:textId="77777777" w:rsidR="002012BF" w:rsidRDefault="002012BF" w:rsidP="002012BF">
      <w:pPr>
        <w:rPr>
          <w:rFonts w:ascii="Arial" w:hAnsi="Arial"/>
        </w:rPr>
      </w:pPr>
    </w:p>
    <w:p w14:paraId="240AF358" w14:textId="1B64D994" w:rsidR="002012BF" w:rsidRDefault="002012BF" w:rsidP="002012BF">
      <w:pPr>
        <w:rPr>
          <w:rFonts w:ascii="Arial" w:hAnsi="Arial"/>
        </w:rPr>
      </w:pPr>
      <w:r w:rsidRPr="002012BF">
        <w:rPr>
          <w:rFonts w:ascii="Arial" w:hAnsi="Arial"/>
        </w:rPr>
        <w:t>Our solar system is found on the Orion arm</w:t>
      </w:r>
      <w:r>
        <w:rPr>
          <w:rFonts w:ascii="Arial" w:hAnsi="Arial"/>
        </w:rPr>
        <w:t xml:space="preserve"> </w:t>
      </w:r>
      <w:r w:rsidRPr="002012BF">
        <w:rPr>
          <w:rFonts w:ascii="Arial" w:hAnsi="Arial"/>
        </w:rPr>
        <w:t>of the spiral. Due to the rotation of the galaxy, our solar system orbits the centre of the galaxy at a speed of about 200 kilometres per second.</w:t>
      </w:r>
    </w:p>
    <w:p w14:paraId="0023C60B" w14:textId="77777777" w:rsidR="002012BF" w:rsidRDefault="002012BF" w:rsidP="002012BF">
      <w:pPr>
        <w:rPr>
          <w:rFonts w:ascii="Arial" w:hAnsi="Arial"/>
        </w:rPr>
      </w:pPr>
    </w:p>
    <w:p w14:paraId="77713556" w14:textId="6F696074" w:rsidR="002012BF" w:rsidRPr="003D11C3" w:rsidRDefault="002012BF" w:rsidP="002012BF">
      <w:pPr>
        <w:rPr>
          <w:rFonts w:ascii="Arial" w:hAnsi="Arial"/>
        </w:rPr>
      </w:pPr>
      <w:bookmarkStart w:id="0" w:name="_GoBack"/>
      <w:bookmarkEnd w:id="0"/>
    </w:p>
    <w:sectPr w:rsidR="002012BF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411"/>
    <w:rsid w:val="002012BF"/>
    <w:rsid w:val="00222BC9"/>
    <w:rsid w:val="003B1C1D"/>
    <w:rsid w:val="003D11C3"/>
    <w:rsid w:val="00544C7F"/>
    <w:rsid w:val="005872A5"/>
    <w:rsid w:val="00901FBD"/>
    <w:rsid w:val="00967719"/>
    <w:rsid w:val="00BB7125"/>
    <w:rsid w:val="00BF67FC"/>
    <w:rsid w:val="00C17070"/>
    <w:rsid w:val="00DA5783"/>
    <w:rsid w:val="00DC6411"/>
    <w:rsid w:val="00DF606A"/>
    <w:rsid w:val="00F7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D56A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41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411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41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411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3</Pages>
  <Words>317</Words>
  <Characters>1809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cp:lastPrinted>2014-11-18T10:13:00Z</cp:lastPrinted>
  <dcterms:created xsi:type="dcterms:W3CDTF">2014-11-18T10:13:00Z</dcterms:created>
  <dcterms:modified xsi:type="dcterms:W3CDTF">2014-11-18T10:31:00Z</dcterms:modified>
</cp:coreProperties>
</file>