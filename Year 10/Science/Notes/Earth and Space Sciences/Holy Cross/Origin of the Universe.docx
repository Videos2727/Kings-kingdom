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8683123" w14:textId="77777777" w:rsidR="005872A5" w:rsidRPr="00484F6E" w:rsidRDefault="00870C9C" w:rsidP="00870C9C">
      <w:pPr>
        <w:jc w:val="center"/>
        <w:rPr>
          <w:rFonts w:ascii="Arial" w:hAnsi="Arial"/>
          <w:b/>
        </w:rPr>
      </w:pPr>
      <w:r w:rsidRPr="00484F6E">
        <w:rPr>
          <w:rFonts w:ascii="Arial" w:hAnsi="Arial"/>
          <w:b/>
        </w:rPr>
        <w:t>ORIGIN OF THE UNIVERSE</w:t>
      </w:r>
    </w:p>
    <w:p w14:paraId="2031B59A" w14:textId="77777777" w:rsidR="00870C9C" w:rsidRPr="00484F6E" w:rsidRDefault="00870C9C" w:rsidP="00222BC9">
      <w:pPr>
        <w:rPr>
          <w:rFonts w:ascii="Arial" w:hAnsi="Arial"/>
        </w:rPr>
      </w:pPr>
    </w:p>
    <w:p w14:paraId="2E109D07" w14:textId="1A09CF3A" w:rsidR="00870C9C" w:rsidRPr="00484F6E" w:rsidRDefault="00870C9C" w:rsidP="00870C9C">
      <w:pPr>
        <w:rPr>
          <w:rFonts w:ascii="Arial" w:hAnsi="Arial"/>
        </w:rPr>
      </w:pPr>
      <w:r w:rsidRPr="00484F6E">
        <w:rPr>
          <w:rFonts w:ascii="Arial" w:hAnsi="Arial"/>
        </w:rPr>
        <w:t>When and how did the universe begin</w:t>
      </w:r>
      <w:r w:rsidR="00E029AA" w:rsidRPr="00484F6E">
        <w:rPr>
          <w:rFonts w:ascii="Arial" w:hAnsi="Arial"/>
        </w:rPr>
        <w:t xml:space="preserve">?  </w:t>
      </w:r>
      <w:r w:rsidRPr="00484F6E">
        <w:rPr>
          <w:rFonts w:ascii="Arial" w:hAnsi="Arial"/>
        </w:rPr>
        <w:t>Was there a beginning</w:t>
      </w:r>
      <w:r w:rsidR="00E029AA" w:rsidRPr="00484F6E">
        <w:rPr>
          <w:rFonts w:ascii="Arial" w:hAnsi="Arial"/>
        </w:rPr>
        <w:t xml:space="preserve">?  </w:t>
      </w:r>
      <w:r w:rsidRPr="00484F6E">
        <w:rPr>
          <w:rFonts w:ascii="Arial" w:hAnsi="Arial"/>
        </w:rPr>
        <w:t>Perhaps it was always there</w:t>
      </w:r>
      <w:r w:rsidR="00E029AA" w:rsidRPr="00484F6E">
        <w:rPr>
          <w:rFonts w:ascii="Arial" w:hAnsi="Arial"/>
        </w:rPr>
        <w:t xml:space="preserve">.  </w:t>
      </w:r>
      <w:r w:rsidRPr="00484F6E">
        <w:rPr>
          <w:rFonts w:ascii="Arial" w:hAnsi="Arial"/>
        </w:rPr>
        <w:t>If there was a beginning, will there be an end</w:t>
      </w:r>
      <w:r w:rsidR="00E029AA" w:rsidRPr="00484F6E">
        <w:rPr>
          <w:rFonts w:ascii="Arial" w:hAnsi="Arial"/>
        </w:rPr>
        <w:t xml:space="preserve">?  </w:t>
      </w:r>
      <w:r w:rsidRPr="00484F6E">
        <w:rPr>
          <w:rFonts w:ascii="Arial" w:hAnsi="Arial"/>
        </w:rPr>
        <w:t xml:space="preserve">The study of the answers to these questions is called </w:t>
      </w:r>
      <w:r w:rsidRPr="00484F6E">
        <w:rPr>
          <w:rFonts w:ascii="Arial" w:hAnsi="Arial"/>
          <w:b/>
          <w:bCs/>
          <w:i/>
        </w:rPr>
        <w:t>cosmology</w:t>
      </w:r>
      <w:r w:rsidRPr="00484F6E">
        <w:rPr>
          <w:rFonts w:ascii="Arial" w:hAnsi="Arial"/>
        </w:rPr>
        <w:t>.</w:t>
      </w:r>
    </w:p>
    <w:p w14:paraId="4E64E557" w14:textId="77777777" w:rsidR="00870C9C" w:rsidRPr="00484F6E" w:rsidRDefault="00870C9C" w:rsidP="00870C9C">
      <w:pPr>
        <w:rPr>
          <w:rFonts w:ascii="Arial" w:hAnsi="Arial"/>
        </w:rPr>
      </w:pPr>
    </w:p>
    <w:p w14:paraId="0FBF259B" w14:textId="77777777" w:rsidR="00870C9C" w:rsidRPr="00484F6E" w:rsidRDefault="00870C9C" w:rsidP="00870C9C">
      <w:pPr>
        <w:jc w:val="center"/>
        <w:rPr>
          <w:rFonts w:ascii="Arial" w:hAnsi="Arial"/>
        </w:rPr>
      </w:pPr>
      <w:r w:rsidRPr="00484F6E">
        <w:rPr>
          <w:rFonts w:ascii="Arial" w:hAnsi="Arial"/>
        </w:rPr>
        <w:drawing>
          <wp:inline distT="0" distB="0" distL="0" distR="0" wp14:anchorId="7490F231" wp14:editId="77A83CE8">
            <wp:extent cx="6116320" cy="6715313"/>
            <wp:effectExtent l="0" t="0" r="5080" b="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6715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26D79" w14:textId="77777777" w:rsidR="00870C9C" w:rsidRPr="00484F6E" w:rsidRDefault="00870C9C" w:rsidP="00870C9C">
      <w:pPr>
        <w:rPr>
          <w:rFonts w:ascii="Arial" w:hAnsi="Arial"/>
        </w:rPr>
      </w:pPr>
    </w:p>
    <w:p w14:paraId="64FE7D57" w14:textId="77777777" w:rsidR="00870C9C" w:rsidRPr="00484F6E" w:rsidRDefault="00870C9C" w:rsidP="00870C9C">
      <w:pPr>
        <w:rPr>
          <w:rFonts w:ascii="Arial" w:hAnsi="Arial"/>
          <w:b/>
          <w:bCs/>
        </w:rPr>
      </w:pPr>
    </w:p>
    <w:p w14:paraId="121B7043" w14:textId="77777777" w:rsidR="00870C9C" w:rsidRPr="00484F6E" w:rsidRDefault="00870C9C" w:rsidP="00870C9C">
      <w:pPr>
        <w:rPr>
          <w:rFonts w:ascii="Arial" w:hAnsi="Arial"/>
          <w:b/>
          <w:bCs/>
        </w:rPr>
      </w:pPr>
    </w:p>
    <w:p w14:paraId="41AE8545" w14:textId="77777777" w:rsidR="00870C9C" w:rsidRPr="00484F6E" w:rsidRDefault="00870C9C" w:rsidP="00870C9C">
      <w:pPr>
        <w:rPr>
          <w:rFonts w:ascii="Arial" w:hAnsi="Arial"/>
          <w:b/>
          <w:bCs/>
        </w:rPr>
      </w:pPr>
    </w:p>
    <w:p w14:paraId="5F3B741E" w14:textId="77777777" w:rsidR="00870C9C" w:rsidRPr="00484F6E" w:rsidRDefault="00870C9C" w:rsidP="00870C9C">
      <w:pPr>
        <w:rPr>
          <w:rFonts w:ascii="Arial" w:hAnsi="Arial"/>
          <w:b/>
          <w:bCs/>
        </w:rPr>
      </w:pPr>
    </w:p>
    <w:p w14:paraId="06E28AC1" w14:textId="77777777" w:rsidR="00870C9C" w:rsidRPr="00484F6E" w:rsidRDefault="00870C9C" w:rsidP="00870C9C">
      <w:pPr>
        <w:rPr>
          <w:rFonts w:ascii="Arial" w:hAnsi="Arial"/>
          <w:b/>
          <w:bCs/>
        </w:rPr>
      </w:pPr>
    </w:p>
    <w:p w14:paraId="3BF1B826" w14:textId="77777777" w:rsidR="00870C9C" w:rsidRPr="00484F6E" w:rsidRDefault="00870C9C" w:rsidP="00870C9C">
      <w:pPr>
        <w:rPr>
          <w:rFonts w:ascii="Arial" w:hAnsi="Arial"/>
          <w:b/>
          <w:bCs/>
        </w:rPr>
      </w:pPr>
    </w:p>
    <w:p w14:paraId="43325FD3" w14:textId="77777777" w:rsidR="00870C9C" w:rsidRPr="00484F6E" w:rsidRDefault="00870C9C" w:rsidP="00870C9C">
      <w:pPr>
        <w:rPr>
          <w:rFonts w:ascii="Arial" w:hAnsi="Arial"/>
          <w:b/>
          <w:bCs/>
        </w:rPr>
      </w:pPr>
    </w:p>
    <w:p w14:paraId="7E92E935" w14:textId="77777777" w:rsidR="00870C9C" w:rsidRPr="00484F6E" w:rsidRDefault="00870C9C" w:rsidP="00870C9C">
      <w:pPr>
        <w:spacing w:line="360" w:lineRule="auto"/>
        <w:jc w:val="center"/>
        <w:rPr>
          <w:rFonts w:ascii="Arial" w:hAnsi="Arial"/>
          <w:b/>
        </w:rPr>
      </w:pPr>
      <w:r w:rsidRPr="00484F6E">
        <w:rPr>
          <w:rFonts w:ascii="Arial" w:hAnsi="Arial"/>
          <w:b/>
          <w:bCs/>
        </w:rPr>
        <w:lastRenderedPageBreak/>
        <w:t>THE BIG BANG</w:t>
      </w:r>
    </w:p>
    <w:p w14:paraId="65098200" w14:textId="77777777" w:rsidR="00870C9C" w:rsidRPr="00484F6E" w:rsidRDefault="00870C9C" w:rsidP="00870C9C">
      <w:pPr>
        <w:rPr>
          <w:rFonts w:ascii="Arial" w:hAnsi="Arial"/>
        </w:rPr>
      </w:pPr>
    </w:p>
    <w:p w14:paraId="38CD1BA2" w14:textId="77777777" w:rsidR="00870C9C" w:rsidRPr="00484F6E" w:rsidRDefault="00870C9C" w:rsidP="00870C9C">
      <w:pPr>
        <w:rPr>
          <w:rFonts w:ascii="Arial" w:hAnsi="Arial"/>
        </w:rPr>
      </w:pPr>
      <w:r w:rsidRPr="00484F6E">
        <w:rPr>
          <w:rFonts w:ascii="Arial" w:hAnsi="Arial"/>
        </w:rPr>
        <w:t xml:space="preserve">According to the most commonly accepted theory among cosmologists, the universe began about 15 billion years ago with a ‘big bang’.  This is better described as "The Big Expansion". </w:t>
      </w:r>
    </w:p>
    <w:p w14:paraId="2FA9E354" w14:textId="77777777" w:rsidR="00870C9C" w:rsidRPr="00484F6E" w:rsidRDefault="00870C9C" w:rsidP="00870C9C">
      <w:pPr>
        <w:rPr>
          <w:rFonts w:ascii="Arial" w:hAnsi="Arial"/>
        </w:rPr>
      </w:pPr>
    </w:p>
    <w:p w14:paraId="2382E050" w14:textId="77777777" w:rsidR="00870C9C" w:rsidRPr="00484F6E" w:rsidRDefault="00870C9C" w:rsidP="00870C9C">
      <w:pPr>
        <w:rPr>
          <w:rFonts w:ascii="Arial" w:hAnsi="Arial"/>
        </w:rPr>
      </w:pPr>
      <w:r w:rsidRPr="00484F6E">
        <w:rPr>
          <w:rFonts w:ascii="Arial" w:hAnsi="Arial"/>
          <w:iCs/>
        </w:rPr>
        <w:t xml:space="preserve">At the beginning, all that existed was energy, which was concentrated into a single point called a </w:t>
      </w:r>
      <w:r w:rsidRPr="00484F6E">
        <w:rPr>
          <w:rFonts w:ascii="Arial" w:hAnsi="Arial"/>
          <w:b/>
          <w:bCs/>
          <w:i/>
        </w:rPr>
        <w:t>singularity</w:t>
      </w:r>
      <w:r w:rsidRPr="00484F6E">
        <w:rPr>
          <w:rFonts w:ascii="Arial" w:hAnsi="Arial"/>
        </w:rPr>
        <w:t>.</w:t>
      </w:r>
    </w:p>
    <w:p w14:paraId="6EE42BE2" w14:textId="77777777" w:rsidR="00870C9C" w:rsidRPr="00484F6E" w:rsidRDefault="00870C9C" w:rsidP="00870C9C">
      <w:pPr>
        <w:rPr>
          <w:rFonts w:ascii="Arial" w:hAnsi="Arial"/>
        </w:rPr>
      </w:pPr>
    </w:p>
    <w:p w14:paraId="4274809A" w14:textId="77777777" w:rsidR="00870C9C" w:rsidRPr="00484F6E" w:rsidRDefault="00870C9C" w:rsidP="00870C9C">
      <w:pPr>
        <w:rPr>
          <w:rFonts w:ascii="Arial" w:hAnsi="Arial"/>
          <w:b/>
          <w:bCs/>
        </w:rPr>
      </w:pPr>
    </w:p>
    <w:p w14:paraId="0A766565" w14:textId="77777777" w:rsidR="00870C9C" w:rsidRPr="00484F6E" w:rsidRDefault="00870C9C" w:rsidP="00870C9C">
      <w:pPr>
        <w:rPr>
          <w:rFonts w:ascii="Arial" w:hAnsi="Arial"/>
        </w:rPr>
      </w:pPr>
      <w:r w:rsidRPr="00484F6E">
        <w:rPr>
          <w:rFonts w:ascii="Arial" w:hAnsi="Arial"/>
          <w:b/>
          <w:bCs/>
        </w:rPr>
        <w:t>The Einstein connection</w:t>
      </w:r>
    </w:p>
    <w:p w14:paraId="7B1C982C" w14:textId="77777777" w:rsidR="00870C9C" w:rsidRPr="00484F6E" w:rsidRDefault="00870C9C">
      <w:pPr>
        <w:rPr>
          <w:rFonts w:ascii="Arial" w:hAnsi="Arial"/>
          <w:b/>
          <w:bCs/>
        </w:rPr>
      </w:pPr>
    </w:p>
    <w:p w14:paraId="1306D0F0" w14:textId="7558019F" w:rsidR="00870C9C" w:rsidRPr="00484F6E" w:rsidRDefault="00870C9C" w:rsidP="00870C9C">
      <w:pPr>
        <w:rPr>
          <w:rFonts w:ascii="Arial" w:hAnsi="Arial"/>
        </w:rPr>
      </w:pPr>
      <w:r w:rsidRPr="00484F6E">
        <w:rPr>
          <w:rFonts w:ascii="Arial" w:hAnsi="Arial"/>
        </w:rPr>
        <w:t>The singularity before the Big Bang was not ‘nothing’</w:t>
      </w:r>
      <w:r w:rsidR="00E029AA" w:rsidRPr="00484F6E">
        <w:rPr>
          <w:rFonts w:ascii="Arial" w:hAnsi="Arial"/>
        </w:rPr>
        <w:t xml:space="preserve">.  </w:t>
      </w:r>
      <w:r w:rsidRPr="00484F6E">
        <w:rPr>
          <w:rFonts w:ascii="Arial" w:hAnsi="Arial"/>
        </w:rPr>
        <w:t>It was a huge amount of energy (with no mass) concentrated into a tiny, tiny point.</w:t>
      </w:r>
    </w:p>
    <w:p w14:paraId="078A51E5" w14:textId="77777777" w:rsidR="00870C9C" w:rsidRPr="00484F6E" w:rsidRDefault="00870C9C" w:rsidP="00870C9C">
      <w:pPr>
        <w:rPr>
          <w:rFonts w:ascii="Arial" w:hAnsi="Arial"/>
        </w:rPr>
      </w:pPr>
    </w:p>
    <w:p w14:paraId="60747556" w14:textId="58AFA7D1" w:rsidR="00870C9C" w:rsidRPr="00484F6E" w:rsidRDefault="00870C9C" w:rsidP="00870C9C">
      <w:pPr>
        <w:rPr>
          <w:rFonts w:ascii="Arial" w:hAnsi="Arial"/>
        </w:rPr>
      </w:pPr>
      <w:r w:rsidRPr="00484F6E">
        <w:rPr>
          <w:rFonts w:ascii="Arial" w:hAnsi="Arial"/>
        </w:rPr>
        <w:t>Einstein proposed that energy could be changed into matter</w:t>
      </w:r>
      <w:r w:rsidR="00E029AA" w:rsidRPr="00484F6E">
        <w:rPr>
          <w:rFonts w:ascii="Arial" w:hAnsi="Arial"/>
        </w:rPr>
        <w:t xml:space="preserve">.  </w:t>
      </w:r>
      <w:r w:rsidRPr="00484F6E">
        <w:rPr>
          <w:rFonts w:ascii="Arial" w:hAnsi="Arial"/>
        </w:rPr>
        <w:t xml:space="preserve">His equation </w:t>
      </w:r>
      <w:r w:rsidRPr="00484F6E">
        <w:rPr>
          <w:rFonts w:ascii="Arial" w:hAnsi="Arial"/>
          <w:i/>
          <w:iCs/>
        </w:rPr>
        <w:t xml:space="preserve">E </w:t>
      </w:r>
      <w:r w:rsidRPr="00484F6E">
        <w:rPr>
          <w:rFonts w:ascii="Arial" w:hAnsi="Arial"/>
        </w:rPr>
        <w:t xml:space="preserve">= </w:t>
      </w:r>
      <w:r w:rsidRPr="00484F6E">
        <w:rPr>
          <w:rFonts w:ascii="Arial" w:hAnsi="Arial"/>
          <w:i/>
          <w:iCs/>
        </w:rPr>
        <w:t>m</w:t>
      </w:r>
      <w:r w:rsidRPr="00484F6E">
        <w:rPr>
          <w:rFonts w:ascii="Arial" w:hAnsi="Arial"/>
        </w:rPr>
        <w:t>c</w:t>
      </w:r>
      <w:r w:rsidRPr="00484F6E">
        <w:rPr>
          <w:rFonts w:ascii="Arial" w:hAnsi="Arial"/>
          <w:vertAlign w:val="superscript"/>
        </w:rPr>
        <w:t xml:space="preserve">2 </w:t>
      </w:r>
      <w:r w:rsidRPr="00484F6E">
        <w:rPr>
          <w:rFonts w:ascii="Arial" w:hAnsi="Arial"/>
        </w:rPr>
        <w:t>describes the change.</w:t>
      </w:r>
    </w:p>
    <w:p w14:paraId="6EC65874" w14:textId="77777777" w:rsidR="00870C9C" w:rsidRPr="00484F6E" w:rsidRDefault="00870C9C" w:rsidP="00870C9C">
      <w:pPr>
        <w:rPr>
          <w:rFonts w:ascii="Arial" w:hAnsi="Arial"/>
          <w:i/>
          <w:iCs/>
        </w:rPr>
      </w:pPr>
    </w:p>
    <w:p w14:paraId="4A3C4FC7" w14:textId="77777777" w:rsidR="00870C9C" w:rsidRPr="00484F6E" w:rsidRDefault="00870C9C" w:rsidP="00870C9C">
      <w:pPr>
        <w:rPr>
          <w:rFonts w:ascii="Arial" w:hAnsi="Arial"/>
        </w:rPr>
      </w:pPr>
      <w:r w:rsidRPr="00484F6E">
        <w:rPr>
          <w:rFonts w:ascii="Arial" w:hAnsi="Arial"/>
          <w:i/>
          <w:iCs/>
        </w:rPr>
        <w:tab/>
        <w:t xml:space="preserve">E </w:t>
      </w:r>
      <w:r w:rsidRPr="00484F6E">
        <w:rPr>
          <w:rFonts w:ascii="Arial" w:hAnsi="Arial"/>
        </w:rPr>
        <w:t xml:space="preserve">represents the amount of energy in joules. </w:t>
      </w:r>
    </w:p>
    <w:p w14:paraId="06CD6607" w14:textId="77777777" w:rsidR="00870C9C" w:rsidRPr="00484F6E" w:rsidRDefault="00870C9C" w:rsidP="00870C9C">
      <w:pPr>
        <w:rPr>
          <w:rFonts w:ascii="Arial" w:hAnsi="Arial"/>
        </w:rPr>
      </w:pPr>
      <w:r w:rsidRPr="00484F6E">
        <w:rPr>
          <w:rFonts w:ascii="Arial" w:hAnsi="Arial"/>
        </w:rPr>
        <w:tab/>
      </w:r>
      <w:r w:rsidRPr="00484F6E">
        <w:rPr>
          <w:rFonts w:ascii="Arial" w:hAnsi="Arial"/>
          <w:i/>
          <w:iCs/>
        </w:rPr>
        <w:t xml:space="preserve">m </w:t>
      </w:r>
      <w:r w:rsidRPr="00484F6E">
        <w:rPr>
          <w:rFonts w:ascii="Arial" w:hAnsi="Arial"/>
        </w:rPr>
        <w:t>represents the mass in kilograms. </w:t>
      </w:r>
    </w:p>
    <w:p w14:paraId="10CFE121" w14:textId="77777777" w:rsidR="00870C9C" w:rsidRPr="00484F6E" w:rsidRDefault="00870C9C" w:rsidP="00870C9C">
      <w:pPr>
        <w:rPr>
          <w:rFonts w:ascii="Arial" w:hAnsi="Arial"/>
        </w:rPr>
      </w:pPr>
      <w:r w:rsidRPr="00484F6E">
        <w:rPr>
          <w:rFonts w:ascii="Arial" w:hAnsi="Arial"/>
        </w:rPr>
        <w:tab/>
        <w:t>c is the speed of light in metres per second (300 000 000 m/s). </w:t>
      </w:r>
    </w:p>
    <w:p w14:paraId="11FC6683" w14:textId="77777777" w:rsidR="00870C9C" w:rsidRPr="00484F6E" w:rsidRDefault="00870C9C" w:rsidP="00870C9C">
      <w:pPr>
        <w:rPr>
          <w:rFonts w:ascii="Arial" w:hAnsi="Arial"/>
        </w:rPr>
      </w:pPr>
    </w:p>
    <w:p w14:paraId="1AF579EC" w14:textId="0D4DD9CC" w:rsidR="00870C9C" w:rsidRPr="00484F6E" w:rsidRDefault="00870C9C" w:rsidP="00870C9C">
      <w:pPr>
        <w:rPr>
          <w:rFonts w:ascii="Arial" w:hAnsi="Arial"/>
        </w:rPr>
      </w:pPr>
      <w:r w:rsidRPr="00484F6E">
        <w:rPr>
          <w:rFonts w:ascii="Arial" w:hAnsi="Arial"/>
        </w:rPr>
        <w:t>Einstein’s equation also describes how matter can be changed into energy</w:t>
      </w:r>
      <w:r w:rsidR="00E029AA" w:rsidRPr="00484F6E">
        <w:rPr>
          <w:rFonts w:ascii="Arial" w:hAnsi="Arial"/>
        </w:rPr>
        <w:t xml:space="preserve">.  </w:t>
      </w:r>
      <w:r w:rsidRPr="00484F6E">
        <w:rPr>
          <w:rFonts w:ascii="Arial" w:hAnsi="Arial"/>
        </w:rPr>
        <w:t>That is what happens in nuclear power stations, nuclear weapons and during the fusion process in stars.</w:t>
      </w:r>
    </w:p>
    <w:p w14:paraId="56530D67" w14:textId="77777777" w:rsidR="000C4727" w:rsidRPr="00484F6E" w:rsidRDefault="000C4727" w:rsidP="00870C9C">
      <w:pPr>
        <w:rPr>
          <w:rFonts w:ascii="Arial" w:hAnsi="Arial"/>
        </w:rPr>
      </w:pPr>
    </w:p>
    <w:p w14:paraId="4B360AE0" w14:textId="77777777" w:rsidR="000C4727" w:rsidRPr="00484F6E" w:rsidRDefault="000C4727" w:rsidP="000C4727">
      <w:pPr>
        <w:jc w:val="center"/>
        <w:rPr>
          <w:rFonts w:ascii="Arial" w:hAnsi="Arial"/>
        </w:rPr>
      </w:pPr>
      <w:r w:rsidRPr="00484F6E">
        <w:rPr>
          <w:rFonts w:ascii="Arial" w:hAnsi="Arial"/>
        </w:rPr>
        <w:drawing>
          <wp:inline distT="0" distB="0" distL="0" distR="0" wp14:anchorId="0C357AE8" wp14:editId="7AB8DC09">
            <wp:extent cx="3230880" cy="4175760"/>
            <wp:effectExtent l="0" t="0" r="0" b="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880" cy="417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C00C6" w14:textId="77777777" w:rsidR="00870C9C" w:rsidRPr="00484F6E" w:rsidRDefault="00870C9C">
      <w:pPr>
        <w:rPr>
          <w:rFonts w:ascii="Arial" w:hAnsi="Arial"/>
        </w:rPr>
      </w:pPr>
      <w:r w:rsidRPr="00484F6E">
        <w:rPr>
          <w:rFonts w:ascii="Arial" w:hAnsi="Arial"/>
        </w:rPr>
        <w:br w:type="page"/>
      </w:r>
    </w:p>
    <w:p w14:paraId="48628537" w14:textId="0542D23D" w:rsidR="009720CB" w:rsidRPr="00484F6E" w:rsidRDefault="009720CB" w:rsidP="009720CB">
      <w:pPr>
        <w:rPr>
          <w:rFonts w:ascii="Arial" w:hAnsi="Arial"/>
        </w:rPr>
      </w:pPr>
      <w:r w:rsidRPr="00484F6E">
        <w:rPr>
          <w:rFonts w:ascii="Arial" w:hAnsi="Arial"/>
          <w:b/>
          <w:bCs/>
        </w:rPr>
        <w:t>The Steady State Theory</w:t>
      </w:r>
    </w:p>
    <w:p w14:paraId="49DD0837" w14:textId="77777777" w:rsidR="009720CB" w:rsidRPr="00484F6E" w:rsidRDefault="009720CB" w:rsidP="009720CB">
      <w:pPr>
        <w:rPr>
          <w:rFonts w:ascii="Arial" w:hAnsi="Arial"/>
        </w:rPr>
      </w:pPr>
    </w:p>
    <w:p w14:paraId="2C5B84E1" w14:textId="153CC0B6" w:rsidR="009720CB" w:rsidRPr="00484F6E" w:rsidRDefault="009720CB" w:rsidP="009720CB">
      <w:pPr>
        <w:rPr>
          <w:rFonts w:ascii="Arial" w:hAnsi="Arial"/>
        </w:rPr>
      </w:pPr>
      <w:r w:rsidRPr="00484F6E">
        <w:rPr>
          <w:rFonts w:ascii="Arial" w:hAnsi="Arial"/>
        </w:rPr>
        <w:t xml:space="preserve">According to the </w:t>
      </w:r>
      <w:r w:rsidR="007B420D" w:rsidRPr="00484F6E">
        <w:rPr>
          <w:rFonts w:ascii="Arial" w:hAnsi="Arial"/>
        </w:rPr>
        <w:t>Steady State Theory</w:t>
      </w:r>
      <w:r w:rsidRPr="00484F6E">
        <w:rPr>
          <w:rFonts w:ascii="Arial" w:hAnsi="Arial"/>
        </w:rPr>
        <w:t xml:space="preserve">, which was proposed in 1948 by Fred Hoyle, there was no beginning of the universe. It was always there. </w:t>
      </w:r>
    </w:p>
    <w:p w14:paraId="41309AFC" w14:textId="77777777" w:rsidR="009720CB" w:rsidRPr="00484F6E" w:rsidRDefault="009720CB" w:rsidP="009720CB">
      <w:pPr>
        <w:rPr>
          <w:rFonts w:ascii="Arial" w:hAnsi="Arial"/>
        </w:rPr>
      </w:pPr>
    </w:p>
    <w:p w14:paraId="00B69C0E" w14:textId="77777777" w:rsidR="009720CB" w:rsidRPr="00484F6E" w:rsidRDefault="009720CB" w:rsidP="009720CB">
      <w:pPr>
        <w:rPr>
          <w:rFonts w:ascii="Arial" w:hAnsi="Arial"/>
        </w:rPr>
      </w:pPr>
      <w:r w:rsidRPr="00484F6E">
        <w:rPr>
          <w:rFonts w:ascii="Arial" w:hAnsi="Arial"/>
        </w:rPr>
        <w:t xml:space="preserve">The galaxies are continually moving away from each other. In the extra space left between the galaxies, new stars and galaxies are created. </w:t>
      </w:r>
    </w:p>
    <w:p w14:paraId="63602020" w14:textId="77777777" w:rsidR="009720CB" w:rsidRPr="00484F6E" w:rsidRDefault="009720CB" w:rsidP="009720CB">
      <w:pPr>
        <w:rPr>
          <w:rFonts w:ascii="Arial" w:hAnsi="Arial"/>
        </w:rPr>
      </w:pPr>
    </w:p>
    <w:p w14:paraId="6293F1E3" w14:textId="788D64C7" w:rsidR="009720CB" w:rsidRPr="00484F6E" w:rsidRDefault="009720CB" w:rsidP="009720CB">
      <w:pPr>
        <w:rPr>
          <w:rFonts w:ascii="Arial" w:hAnsi="Arial"/>
        </w:rPr>
      </w:pPr>
      <w:r w:rsidRPr="00484F6E">
        <w:rPr>
          <w:rFonts w:ascii="Arial" w:hAnsi="Arial"/>
        </w:rPr>
        <w:t>These new stars and galaxies replace those that move away, so that the universe always looks the same.</w:t>
      </w:r>
    </w:p>
    <w:p w14:paraId="79BD5E56" w14:textId="77777777" w:rsidR="009720CB" w:rsidRPr="00484F6E" w:rsidRDefault="009720CB" w:rsidP="009720CB">
      <w:pPr>
        <w:rPr>
          <w:rFonts w:ascii="Arial" w:hAnsi="Arial"/>
        </w:rPr>
      </w:pPr>
    </w:p>
    <w:p w14:paraId="3137520F" w14:textId="40EDABCA" w:rsidR="009720CB" w:rsidRPr="00484F6E" w:rsidRDefault="009720CB" w:rsidP="009720CB">
      <w:pPr>
        <w:rPr>
          <w:rFonts w:ascii="Arial" w:hAnsi="Arial"/>
        </w:rPr>
      </w:pPr>
      <w:r w:rsidRPr="00484F6E">
        <w:rPr>
          <w:rFonts w:ascii="Arial" w:hAnsi="Arial"/>
        </w:rPr>
        <w:t xml:space="preserve">A huge debate between those who supported the </w:t>
      </w:r>
      <w:r w:rsidR="007B420D" w:rsidRPr="00484F6E">
        <w:rPr>
          <w:rFonts w:ascii="Arial" w:hAnsi="Arial"/>
        </w:rPr>
        <w:t xml:space="preserve">Steady State Theory </w:t>
      </w:r>
      <w:r w:rsidRPr="00484F6E">
        <w:rPr>
          <w:rFonts w:ascii="Arial" w:hAnsi="Arial"/>
        </w:rPr>
        <w:t xml:space="preserve">and those who supported the </w:t>
      </w:r>
      <w:r w:rsidR="007B420D" w:rsidRPr="00484F6E">
        <w:rPr>
          <w:rFonts w:ascii="Arial" w:hAnsi="Arial"/>
        </w:rPr>
        <w:t xml:space="preserve">Big Bang Theory </w:t>
      </w:r>
      <w:r w:rsidRPr="00484F6E">
        <w:rPr>
          <w:rFonts w:ascii="Arial" w:hAnsi="Arial"/>
        </w:rPr>
        <w:t>raged from 1948 until 1965. During that period, the evidence supporting the Big Bang Theory grew.</w:t>
      </w:r>
    </w:p>
    <w:p w14:paraId="792838D1" w14:textId="77777777" w:rsidR="009720CB" w:rsidRPr="00484F6E" w:rsidRDefault="009720CB" w:rsidP="009720CB">
      <w:pPr>
        <w:rPr>
          <w:rFonts w:ascii="Arial" w:hAnsi="Arial"/>
        </w:rPr>
      </w:pPr>
    </w:p>
    <w:p w14:paraId="1718A470" w14:textId="0486EDF8" w:rsidR="009720CB" w:rsidRPr="00484F6E" w:rsidRDefault="009720CB" w:rsidP="009720CB">
      <w:pPr>
        <w:rPr>
          <w:rFonts w:ascii="Arial" w:hAnsi="Arial"/>
          <w:b/>
        </w:rPr>
      </w:pPr>
      <w:r w:rsidRPr="00484F6E">
        <w:rPr>
          <w:rFonts w:ascii="Arial" w:hAnsi="Arial"/>
          <w:b/>
        </w:rPr>
        <w:t>Supporting Evidence</w:t>
      </w:r>
    </w:p>
    <w:p w14:paraId="27690F91" w14:textId="77777777" w:rsidR="009720CB" w:rsidRPr="00484F6E" w:rsidRDefault="009720CB" w:rsidP="009720CB">
      <w:pPr>
        <w:rPr>
          <w:rFonts w:ascii="Arial" w:hAnsi="Arial"/>
        </w:rPr>
      </w:pPr>
    </w:p>
    <w:p w14:paraId="64D8ACA2" w14:textId="5573BD13" w:rsidR="009720CB" w:rsidRPr="00484F6E" w:rsidRDefault="009720CB" w:rsidP="009720CB">
      <w:pPr>
        <w:rPr>
          <w:rFonts w:ascii="Arial" w:hAnsi="Arial"/>
        </w:rPr>
      </w:pPr>
      <w:r w:rsidRPr="00484F6E">
        <w:rPr>
          <w:rFonts w:ascii="Arial" w:hAnsi="Arial"/>
          <w:b/>
          <w:bCs/>
        </w:rPr>
        <w:tab/>
        <w:t>•</w:t>
      </w:r>
      <w:r w:rsidRPr="00484F6E">
        <w:rPr>
          <w:rFonts w:ascii="Arial" w:hAnsi="Arial"/>
          <w:b/>
          <w:bCs/>
        </w:rPr>
        <w:tab/>
        <w:t>The red shift</w:t>
      </w:r>
    </w:p>
    <w:p w14:paraId="266AE1E3" w14:textId="77777777" w:rsidR="009720CB" w:rsidRPr="00484F6E" w:rsidRDefault="009720CB" w:rsidP="009720CB">
      <w:pPr>
        <w:rPr>
          <w:rFonts w:ascii="Arial" w:hAnsi="Arial"/>
        </w:rPr>
      </w:pPr>
    </w:p>
    <w:p w14:paraId="6763BB1C" w14:textId="3B1A4719" w:rsidR="009720CB" w:rsidRPr="00484F6E" w:rsidRDefault="009720CB" w:rsidP="009720CB">
      <w:pPr>
        <w:rPr>
          <w:rFonts w:ascii="Arial" w:hAnsi="Arial"/>
        </w:rPr>
      </w:pPr>
      <w:r w:rsidRPr="00484F6E">
        <w:rPr>
          <w:rFonts w:ascii="Arial" w:hAnsi="Arial"/>
        </w:rPr>
        <w:tab/>
        <w:t xml:space="preserve">The red shift provides evidence for an expanding universe. This evidence supports </w:t>
      </w:r>
      <w:r w:rsidRPr="00484F6E">
        <w:rPr>
          <w:rFonts w:ascii="Arial" w:hAnsi="Arial"/>
        </w:rPr>
        <w:tab/>
        <w:t xml:space="preserve">the Big Bang Theory and causes problems for those supporting the Steady State </w:t>
      </w:r>
      <w:r w:rsidRPr="00484F6E">
        <w:rPr>
          <w:rFonts w:ascii="Arial" w:hAnsi="Arial"/>
        </w:rPr>
        <w:tab/>
        <w:t>Theory.</w:t>
      </w:r>
    </w:p>
    <w:p w14:paraId="68DD4F3D" w14:textId="77777777" w:rsidR="007B420D" w:rsidRPr="00484F6E" w:rsidRDefault="007B420D" w:rsidP="009720CB">
      <w:pPr>
        <w:rPr>
          <w:rFonts w:ascii="Arial" w:hAnsi="Arial"/>
        </w:rPr>
      </w:pPr>
    </w:p>
    <w:p w14:paraId="0BD0BA56" w14:textId="3FC51DAB" w:rsidR="007B420D" w:rsidRPr="00484F6E" w:rsidRDefault="007B420D" w:rsidP="007B420D">
      <w:pPr>
        <w:rPr>
          <w:rFonts w:ascii="Arial" w:hAnsi="Arial"/>
        </w:rPr>
      </w:pPr>
      <w:r w:rsidRPr="00484F6E">
        <w:rPr>
          <w:rFonts w:ascii="Arial" w:hAnsi="Arial"/>
        </w:rPr>
        <w:tab/>
        <w:t xml:space="preserve">A Steady State universe could expand only if new stars and galaxies replaced those </w:t>
      </w:r>
      <w:r w:rsidRPr="00484F6E">
        <w:rPr>
          <w:rFonts w:ascii="Arial" w:hAnsi="Arial"/>
        </w:rPr>
        <w:tab/>
        <w:t xml:space="preserve">that moved away. These young stars and galaxies have not been found by </w:t>
      </w:r>
      <w:r w:rsidRPr="00484F6E">
        <w:rPr>
          <w:rFonts w:ascii="Arial" w:hAnsi="Arial"/>
        </w:rPr>
        <w:tab/>
        <w:t>astronomers.</w:t>
      </w:r>
    </w:p>
    <w:p w14:paraId="0D35B499" w14:textId="605E1876" w:rsidR="007B420D" w:rsidRPr="00484F6E" w:rsidRDefault="007B420D" w:rsidP="009720CB">
      <w:pPr>
        <w:rPr>
          <w:rFonts w:ascii="Arial" w:hAnsi="Arial"/>
        </w:rPr>
      </w:pPr>
    </w:p>
    <w:p w14:paraId="4763F0BA" w14:textId="77777777" w:rsidR="009720CB" w:rsidRPr="00484F6E" w:rsidRDefault="009720CB" w:rsidP="009720CB">
      <w:pPr>
        <w:rPr>
          <w:rFonts w:ascii="Arial" w:hAnsi="Arial"/>
        </w:rPr>
      </w:pPr>
    </w:p>
    <w:p w14:paraId="79401547" w14:textId="77777777" w:rsidR="009720CB" w:rsidRPr="00484F6E" w:rsidRDefault="009720CB" w:rsidP="009720CB">
      <w:pPr>
        <w:rPr>
          <w:rFonts w:ascii="Arial" w:hAnsi="Arial"/>
        </w:rPr>
      </w:pPr>
      <w:r w:rsidRPr="00484F6E">
        <w:rPr>
          <w:rFonts w:ascii="Arial" w:hAnsi="Arial"/>
        </w:rPr>
        <w:tab/>
        <w:t>•</w:t>
      </w:r>
      <w:r w:rsidRPr="00484F6E">
        <w:rPr>
          <w:rFonts w:ascii="Arial" w:hAnsi="Arial"/>
        </w:rPr>
        <w:tab/>
      </w:r>
      <w:r w:rsidRPr="00484F6E">
        <w:rPr>
          <w:rFonts w:ascii="Arial" w:hAnsi="Arial"/>
          <w:b/>
          <w:bCs/>
        </w:rPr>
        <w:t>The elements</w:t>
      </w:r>
    </w:p>
    <w:p w14:paraId="2E9187D1" w14:textId="77777777" w:rsidR="009720CB" w:rsidRPr="00484F6E" w:rsidRDefault="009720CB" w:rsidP="009720CB">
      <w:pPr>
        <w:rPr>
          <w:rFonts w:ascii="Arial" w:hAnsi="Arial"/>
        </w:rPr>
      </w:pPr>
    </w:p>
    <w:p w14:paraId="2265410B" w14:textId="39DDAD9C" w:rsidR="009720CB" w:rsidRPr="00484F6E" w:rsidRDefault="009720CB" w:rsidP="009720CB">
      <w:pPr>
        <w:rPr>
          <w:rFonts w:ascii="Arial" w:hAnsi="Arial"/>
        </w:rPr>
      </w:pPr>
      <w:r w:rsidRPr="00484F6E">
        <w:rPr>
          <w:rFonts w:ascii="Arial" w:hAnsi="Arial"/>
        </w:rPr>
        <w:tab/>
        <w:t xml:space="preserve">The amounts of hydrogen and helium in the universe support the Big Bang Theory. </w:t>
      </w:r>
      <w:r w:rsidRPr="00484F6E">
        <w:rPr>
          <w:rFonts w:ascii="Arial" w:hAnsi="Arial"/>
        </w:rPr>
        <w:tab/>
        <w:t xml:space="preserve">The amount of helium in </w:t>
      </w:r>
      <w:r w:rsidR="00E029AA" w:rsidRPr="00484F6E">
        <w:rPr>
          <w:rFonts w:ascii="Arial" w:hAnsi="Arial"/>
        </w:rPr>
        <w:t>the</w:t>
      </w:r>
      <w:r w:rsidRPr="00484F6E">
        <w:rPr>
          <w:rFonts w:ascii="Arial" w:hAnsi="Arial"/>
        </w:rPr>
        <w:t xml:space="preserve"> universe is greater than that proposed by the Steady </w:t>
      </w:r>
      <w:r w:rsidRPr="00484F6E">
        <w:rPr>
          <w:rFonts w:ascii="Arial" w:hAnsi="Arial"/>
        </w:rPr>
        <w:tab/>
        <w:t>State theory, but it can be explained by its creation as a result of the Big Bang.</w:t>
      </w:r>
    </w:p>
    <w:p w14:paraId="7A26686A" w14:textId="2E809EA6" w:rsidR="009720CB" w:rsidRPr="00484F6E" w:rsidRDefault="009720CB" w:rsidP="009720CB">
      <w:pPr>
        <w:rPr>
          <w:rFonts w:ascii="Arial" w:hAnsi="Arial"/>
        </w:rPr>
      </w:pPr>
    </w:p>
    <w:p w14:paraId="0A25BA2F" w14:textId="66EB7E0B" w:rsidR="008C2F1C" w:rsidRPr="00484F6E" w:rsidRDefault="003E38AD" w:rsidP="008C2F1C">
      <w:pPr>
        <w:rPr>
          <w:rFonts w:ascii="Arial" w:hAnsi="Arial"/>
        </w:rPr>
      </w:pPr>
      <w:r w:rsidRPr="00484F6E">
        <w:rPr>
          <w:rFonts w:ascii="Arial" w:hAnsi="Arial"/>
          <w:b/>
          <w:bCs/>
        </w:rPr>
        <w:tab/>
        <w:t>•</w:t>
      </w:r>
      <w:r w:rsidRPr="00484F6E">
        <w:rPr>
          <w:rFonts w:ascii="Arial" w:hAnsi="Arial"/>
          <w:b/>
          <w:bCs/>
        </w:rPr>
        <w:tab/>
      </w:r>
      <w:r w:rsidR="008C2F1C" w:rsidRPr="00484F6E">
        <w:rPr>
          <w:rFonts w:ascii="Arial" w:hAnsi="Arial"/>
          <w:b/>
          <w:bCs/>
        </w:rPr>
        <w:t>The afterglow</w:t>
      </w:r>
    </w:p>
    <w:p w14:paraId="734F6514" w14:textId="77777777" w:rsidR="003E38AD" w:rsidRPr="00484F6E" w:rsidRDefault="003E38AD" w:rsidP="003E38AD">
      <w:pPr>
        <w:rPr>
          <w:rFonts w:ascii="Arial" w:hAnsi="Arial"/>
        </w:rPr>
      </w:pPr>
    </w:p>
    <w:p w14:paraId="4EB514DB" w14:textId="77777777" w:rsidR="003E38AD" w:rsidRPr="00484F6E" w:rsidRDefault="003E38AD" w:rsidP="003E38AD">
      <w:pPr>
        <w:rPr>
          <w:rFonts w:ascii="Arial" w:hAnsi="Arial"/>
        </w:rPr>
      </w:pPr>
      <w:r w:rsidRPr="00484F6E">
        <w:rPr>
          <w:rFonts w:ascii="Arial" w:hAnsi="Arial"/>
        </w:rPr>
        <w:tab/>
      </w:r>
      <w:r w:rsidR="008C2F1C" w:rsidRPr="00484F6E">
        <w:rPr>
          <w:rFonts w:ascii="Arial" w:hAnsi="Arial"/>
        </w:rPr>
        <w:t xml:space="preserve">When George Gamow and Ralph Alpher proposed their version of the </w:t>
      </w:r>
      <w:r w:rsidRPr="00484F6E">
        <w:rPr>
          <w:rFonts w:ascii="Arial" w:hAnsi="Arial"/>
        </w:rPr>
        <w:t xml:space="preserve">Big Bang </w:t>
      </w:r>
      <w:r w:rsidRPr="00484F6E">
        <w:rPr>
          <w:rFonts w:ascii="Arial" w:hAnsi="Arial"/>
        </w:rPr>
        <w:tab/>
        <w:t>Theory</w:t>
      </w:r>
      <w:r w:rsidR="008C2F1C" w:rsidRPr="00484F6E">
        <w:rPr>
          <w:rFonts w:ascii="Arial" w:hAnsi="Arial"/>
        </w:rPr>
        <w:t xml:space="preserve"> in 1948, they</w:t>
      </w:r>
      <w:r w:rsidRPr="00484F6E">
        <w:rPr>
          <w:rFonts w:ascii="Arial" w:hAnsi="Arial"/>
        </w:rPr>
        <w:t xml:space="preserve"> calculated that the universe would now, about 15 billion years </w:t>
      </w:r>
      <w:r w:rsidRPr="00484F6E">
        <w:rPr>
          <w:rFonts w:ascii="Arial" w:hAnsi="Arial"/>
        </w:rPr>
        <w:tab/>
        <w:t xml:space="preserve">after creation, have a temperature of 2.7°C above </w:t>
      </w:r>
      <w:r w:rsidRPr="00484F6E">
        <w:rPr>
          <w:rFonts w:ascii="Arial" w:hAnsi="Arial"/>
          <w:b/>
          <w:bCs/>
          <w:i/>
        </w:rPr>
        <w:t>absolute zero</w:t>
      </w:r>
      <w:r w:rsidRPr="00484F6E">
        <w:rPr>
          <w:rFonts w:ascii="Arial" w:hAnsi="Arial"/>
        </w:rPr>
        <w:t xml:space="preserve"> (about -270°C). </w:t>
      </w:r>
    </w:p>
    <w:p w14:paraId="015226E4" w14:textId="77777777" w:rsidR="003E38AD" w:rsidRPr="00484F6E" w:rsidRDefault="003E38AD" w:rsidP="003E38AD">
      <w:pPr>
        <w:rPr>
          <w:rFonts w:ascii="Arial" w:hAnsi="Arial"/>
        </w:rPr>
      </w:pPr>
      <w:r w:rsidRPr="00484F6E">
        <w:rPr>
          <w:rFonts w:ascii="Arial" w:hAnsi="Arial"/>
        </w:rPr>
        <w:tab/>
      </w:r>
    </w:p>
    <w:p w14:paraId="29AE6F89" w14:textId="040FCA3B" w:rsidR="003E38AD" w:rsidRPr="00484F6E" w:rsidRDefault="003E38AD" w:rsidP="003E38AD">
      <w:pPr>
        <w:rPr>
          <w:rFonts w:ascii="Arial" w:hAnsi="Arial"/>
        </w:rPr>
      </w:pPr>
      <w:r w:rsidRPr="00484F6E">
        <w:rPr>
          <w:rFonts w:ascii="Arial" w:hAnsi="Arial"/>
        </w:rPr>
        <w:tab/>
      </w:r>
      <w:r w:rsidR="00E029AA" w:rsidRPr="00484F6E">
        <w:rPr>
          <w:rFonts w:ascii="Arial" w:hAnsi="Arial"/>
        </w:rPr>
        <w:t>Gamow predicted that, because of its temperature, th</w:t>
      </w:r>
      <w:r w:rsidR="00E029AA">
        <w:rPr>
          <w:rFonts w:ascii="Arial" w:hAnsi="Arial"/>
        </w:rPr>
        <w:t xml:space="preserve">e universe would be emitting an </w:t>
      </w:r>
      <w:r w:rsidR="00E029AA" w:rsidRPr="00484F6E">
        <w:rPr>
          <w:rFonts w:ascii="Arial" w:hAnsi="Arial"/>
        </w:rPr>
        <w:t xml:space="preserve">‘afterglow’ of radiation. </w:t>
      </w:r>
      <w:r w:rsidRPr="00484F6E">
        <w:rPr>
          <w:rFonts w:ascii="Arial" w:hAnsi="Arial"/>
        </w:rPr>
        <w:t xml:space="preserve">This afterglow became known as cosmic microwave </w:t>
      </w:r>
      <w:r w:rsidRPr="00484F6E">
        <w:rPr>
          <w:rFonts w:ascii="Arial" w:hAnsi="Arial"/>
        </w:rPr>
        <w:tab/>
        <w:t>background radiation, which was discovered in 1965.</w:t>
      </w:r>
    </w:p>
    <w:p w14:paraId="646459D7" w14:textId="0609C5B4" w:rsidR="008C2F1C" w:rsidRPr="00484F6E" w:rsidRDefault="008C2F1C" w:rsidP="008C2F1C">
      <w:pPr>
        <w:rPr>
          <w:rFonts w:ascii="Arial" w:hAnsi="Arial"/>
        </w:rPr>
      </w:pPr>
    </w:p>
    <w:p w14:paraId="1DE77878" w14:textId="0A553067" w:rsidR="00FF01FA" w:rsidRPr="00484F6E" w:rsidRDefault="00FF01FA" w:rsidP="00FF01FA">
      <w:pPr>
        <w:rPr>
          <w:rFonts w:ascii="Arial" w:hAnsi="Arial"/>
          <w:b/>
          <w:i/>
        </w:rPr>
      </w:pPr>
      <w:r w:rsidRPr="00484F6E">
        <w:rPr>
          <w:rFonts w:ascii="Arial" w:hAnsi="Arial"/>
        </w:rPr>
        <w:tab/>
      </w:r>
      <w:r w:rsidRPr="00484F6E">
        <w:rPr>
          <w:rFonts w:ascii="Arial" w:hAnsi="Arial"/>
          <w:b/>
          <w:i/>
        </w:rPr>
        <w:t xml:space="preserve">Its discovery put an end to the Steady State Theory, leaving the Big Bang </w:t>
      </w:r>
      <w:r w:rsidR="00043B44" w:rsidRPr="00484F6E">
        <w:rPr>
          <w:rFonts w:ascii="Arial" w:hAnsi="Arial"/>
          <w:b/>
          <w:i/>
        </w:rPr>
        <w:tab/>
      </w:r>
      <w:r w:rsidRPr="00484F6E">
        <w:rPr>
          <w:rFonts w:ascii="Arial" w:hAnsi="Arial"/>
          <w:b/>
          <w:i/>
        </w:rPr>
        <w:t>Theory as the only theory supported by evidence currently available.</w:t>
      </w:r>
    </w:p>
    <w:p w14:paraId="2405BB93" w14:textId="77777777" w:rsidR="00FF01FA" w:rsidRPr="00484F6E" w:rsidRDefault="00FF01FA" w:rsidP="00FF01FA">
      <w:pPr>
        <w:rPr>
          <w:rFonts w:ascii="Arial" w:hAnsi="Arial"/>
        </w:rPr>
      </w:pPr>
    </w:p>
    <w:p w14:paraId="0AF9C980" w14:textId="77777777" w:rsidR="00FF01FA" w:rsidRPr="00484F6E" w:rsidRDefault="00FF01FA" w:rsidP="00FF01FA">
      <w:pPr>
        <w:rPr>
          <w:rFonts w:ascii="Arial" w:hAnsi="Arial"/>
        </w:rPr>
      </w:pPr>
    </w:p>
    <w:p w14:paraId="682B188E" w14:textId="77777777" w:rsidR="00396CE3" w:rsidRPr="00484F6E" w:rsidRDefault="00396CE3">
      <w:pPr>
        <w:rPr>
          <w:rFonts w:ascii="Arial" w:hAnsi="Arial"/>
          <w:b/>
        </w:rPr>
      </w:pPr>
      <w:r w:rsidRPr="00484F6E">
        <w:rPr>
          <w:rFonts w:ascii="Arial" w:hAnsi="Arial"/>
          <w:b/>
        </w:rPr>
        <w:br w:type="page"/>
      </w:r>
    </w:p>
    <w:p w14:paraId="115AE98B" w14:textId="4172B233" w:rsidR="00396CE3" w:rsidRPr="00484F6E" w:rsidRDefault="00396CE3">
      <w:pPr>
        <w:rPr>
          <w:rFonts w:ascii="Arial" w:hAnsi="Arial"/>
          <w:b/>
        </w:rPr>
      </w:pPr>
      <w:r w:rsidRPr="00484F6E">
        <w:rPr>
          <w:rFonts w:ascii="Arial" w:hAnsi="Arial"/>
          <w:b/>
        </w:rPr>
        <w:tab/>
        <w:t>•</w:t>
      </w:r>
      <w:r w:rsidRPr="00484F6E">
        <w:rPr>
          <w:rFonts w:ascii="Arial" w:hAnsi="Arial"/>
          <w:b/>
        </w:rPr>
        <w:tab/>
        <w:t>Cosmic Microwave Background Radiation</w:t>
      </w:r>
    </w:p>
    <w:p w14:paraId="05549AB2" w14:textId="77777777" w:rsidR="00396CE3" w:rsidRPr="00484F6E" w:rsidRDefault="00396CE3">
      <w:pPr>
        <w:rPr>
          <w:rFonts w:ascii="Arial" w:hAnsi="Arial"/>
        </w:rPr>
      </w:pPr>
    </w:p>
    <w:p w14:paraId="0C9D5DC1" w14:textId="6F95BDB5" w:rsidR="00396CE3" w:rsidRPr="00484F6E" w:rsidRDefault="00396CE3" w:rsidP="00396CE3">
      <w:pPr>
        <w:rPr>
          <w:rFonts w:ascii="Arial" w:hAnsi="Arial"/>
        </w:rPr>
      </w:pPr>
      <w:r w:rsidRPr="00484F6E">
        <w:rPr>
          <w:rFonts w:ascii="Arial" w:hAnsi="Arial"/>
        </w:rPr>
        <w:tab/>
        <w:t xml:space="preserve">The background radiation detected was released only 380 000 years after the Big </w:t>
      </w:r>
      <w:r w:rsidRPr="00484F6E">
        <w:rPr>
          <w:rFonts w:ascii="Arial" w:hAnsi="Arial"/>
        </w:rPr>
        <w:tab/>
        <w:t xml:space="preserve">Bang — the first radiation to escape. </w:t>
      </w:r>
    </w:p>
    <w:p w14:paraId="1CFC9296" w14:textId="77777777" w:rsidR="00396CE3" w:rsidRPr="00484F6E" w:rsidRDefault="00396CE3" w:rsidP="00396CE3">
      <w:pPr>
        <w:rPr>
          <w:rFonts w:ascii="Arial" w:hAnsi="Arial"/>
        </w:rPr>
      </w:pPr>
    </w:p>
    <w:p w14:paraId="1603F858" w14:textId="0F60DAA2" w:rsidR="00396CE3" w:rsidRPr="00484F6E" w:rsidRDefault="00396CE3" w:rsidP="00396CE3">
      <w:pPr>
        <w:rPr>
          <w:rFonts w:ascii="Arial" w:hAnsi="Arial"/>
        </w:rPr>
      </w:pPr>
      <w:r w:rsidRPr="00484F6E">
        <w:rPr>
          <w:rFonts w:ascii="Arial" w:hAnsi="Arial"/>
        </w:rPr>
        <w:tab/>
        <w:t xml:space="preserve">The image shows how the temperature varied across the universe as it was 380 000 </w:t>
      </w:r>
      <w:r w:rsidRPr="00484F6E">
        <w:rPr>
          <w:rFonts w:ascii="Arial" w:hAnsi="Arial"/>
        </w:rPr>
        <w:tab/>
        <w:t xml:space="preserve">years after the Big Bang. </w:t>
      </w:r>
    </w:p>
    <w:p w14:paraId="0D895244" w14:textId="77777777" w:rsidR="00396CE3" w:rsidRPr="00484F6E" w:rsidRDefault="00396CE3" w:rsidP="00396CE3">
      <w:pPr>
        <w:rPr>
          <w:rFonts w:ascii="Arial" w:hAnsi="Arial"/>
        </w:rPr>
      </w:pPr>
    </w:p>
    <w:p w14:paraId="09EDFCFF" w14:textId="6EB1AE01" w:rsidR="00396CE3" w:rsidRPr="00484F6E" w:rsidRDefault="00396CE3" w:rsidP="00396CE3">
      <w:pPr>
        <w:jc w:val="center"/>
        <w:rPr>
          <w:rFonts w:ascii="Arial" w:hAnsi="Arial"/>
        </w:rPr>
      </w:pPr>
      <w:r w:rsidRPr="00484F6E">
        <w:rPr>
          <w:rFonts w:ascii="Arial" w:hAnsi="Arial"/>
        </w:rPr>
        <w:drawing>
          <wp:inline distT="0" distB="0" distL="0" distR="0" wp14:anchorId="1A5FC561" wp14:editId="1F5A851F">
            <wp:extent cx="3281680" cy="2052320"/>
            <wp:effectExtent l="0" t="0" r="0" b="508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1680" cy="205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5B718" w14:textId="77777777" w:rsidR="00396CE3" w:rsidRPr="00484F6E" w:rsidRDefault="00396CE3" w:rsidP="00396CE3">
      <w:pPr>
        <w:rPr>
          <w:rFonts w:ascii="Arial" w:hAnsi="Arial"/>
        </w:rPr>
      </w:pPr>
    </w:p>
    <w:p w14:paraId="4B08EFB8" w14:textId="77777777" w:rsidR="00396CE3" w:rsidRPr="00484F6E" w:rsidRDefault="00396CE3" w:rsidP="00396CE3">
      <w:pPr>
        <w:rPr>
          <w:rFonts w:ascii="Arial" w:hAnsi="Arial"/>
        </w:rPr>
      </w:pPr>
      <w:r w:rsidRPr="00484F6E">
        <w:rPr>
          <w:rFonts w:ascii="Arial" w:hAnsi="Arial"/>
        </w:rPr>
        <w:tab/>
        <w:t xml:space="preserve">The blue parts of the map are the cooler regions. These regions were cool enough </w:t>
      </w:r>
      <w:r w:rsidRPr="00484F6E">
        <w:rPr>
          <w:rFonts w:ascii="Arial" w:hAnsi="Arial"/>
        </w:rPr>
        <w:tab/>
        <w:t xml:space="preserve">for atoms, and eventually galaxies, to form. </w:t>
      </w:r>
    </w:p>
    <w:p w14:paraId="4E041AD9" w14:textId="77777777" w:rsidR="00396CE3" w:rsidRPr="00484F6E" w:rsidRDefault="00396CE3" w:rsidP="00396CE3">
      <w:pPr>
        <w:rPr>
          <w:rFonts w:ascii="Arial" w:hAnsi="Arial"/>
        </w:rPr>
      </w:pPr>
    </w:p>
    <w:p w14:paraId="6448306E" w14:textId="77777777" w:rsidR="00396CE3" w:rsidRPr="00484F6E" w:rsidRDefault="00396CE3" w:rsidP="00396CE3">
      <w:pPr>
        <w:rPr>
          <w:rFonts w:ascii="Arial" w:hAnsi="Arial"/>
        </w:rPr>
      </w:pPr>
      <w:r w:rsidRPr="00484F6E">
        <w:rPr>
          <w:rFonts w:ascii="Arial" w:hAnsi="Arial"/>
        </w:rPr>
        <w:tab/>
        <w:t xml:space="preserve">The red parts are warmer regions. </w:t>
      </w:r>
    </w:p>
    <w:p w14:paraId="2C85A1FC" w14:textId="77777777" w:rsidR="00396CE3" w:rsidRPr="00484F6E" w:rsidRDefault="00396CE3" w:rsidP="00396CE3">
      <w:pPr>
        <w:rPr>
          <w:rFonts w:ascii="Arial" w:hAnsi="Arial"/>
        </w:rPr>
      </w:pPr>
    </w:p>
    <w:p w14:paraId="21CF365E" w14:textId="1F493A3C" w:rsidR="00396CE3" w:rsidRPr="00484F6E" w:rsidRDefault="00396CE3" w:rsidP="00396CE3">
      <w:pPr>
        <w:rPr>
          <w:rFonts w:ascii="Arial" w:hAnsi="Arial"/>
        </w:rPr>
      </w:pPr>
      <w:r w:rsidRPr="00484F6E">
        <w:rPr>
          <w:rFonts w:ascii="Arial" w:hAnsi="Arial"/>
        </w:rPr>
        <w:tab/>
        <w:t xml:space="preserve">The map shows that galaxies are not evenly spread throughout the universe. They </w:t>
      </w:r>
      <w:r w:rsidRPr="00484F6E">
        <w:rPr>
          <w:rFonts w:ascii="Arial" w:hAnsi="Arial"/>
        </w:rPr>
        <w:tab/>
        <w:t>support the theory of an expanding universe that began with a Big Bang.</w:t>
      </w:r>
    </w:p>
    <w:p w14:paraId="2D78C55A" w14:textId="77777777" w:rsidR="0003092B" w:rsidRPr="00484F6E" w:rsidRDefault="0003092B" w:rsidP="008C2F1C">
      <w:pPr>
        <w:rPr>
          <w:rFonts w:ascii="Arial" w:hAnsi="Arial"/>
          <w:b/>
        </w:rPr>
      </w:pPr>
    </w:p>
    <w:p w14:paraId="0D37DB40" w14:textId="77777777" w:rsidR="0003092B" w:rsidRPr="00484F6E" w:rsidRDefault="0003092B" w:rsidP="008C2F1C">
      <w:pPr>
        <w:rPr>
          <w:rFonts w:ascii="Arial" w:hAnsi="Arial"/>
          <w:b/>
        </w:rPr>
      </w:pPr>
    </w:p>
    <w:p w14:paraId="748E137A" w14:textId="6E64D629" w:rsidR="003E38AD" w:rsidRPr="00484F6E" w:rsidRDefault="00A12C86" w:rsidP="008C2F1C">
      <w:pPr>
        <w:rPr>
          <w:rFonts w:ascii="Arial" w:hAnsi="Arial"/>
          <w:b/>
        </w:rPr>
      </w:pPr>
      <w:r w:rsidRPr="00484F6E">
        <w:rPr>
          <w:rFonts w:ascii="Arial" w:hAnsi="Arial"/>
          <w:b/>
        </w:rPr>
        <w:t>What is the future?</w:t>
      </w:r>
    </w:p>
    <w:p w14:paraId="5DF83BD7" w14:textId="77777777" w:rsidR="00A12C86" w:rsidRPr="00484F6E" w:rsidRDefault="00A12C86" w:rsidP="008C2F1C">
      <w:pPr>
        <w:rPr>
          <w:rFonts w:ascii="Arial" w:hAnsi="Arial"/>
        </w:rPr>
      </w:pPr>
    </w:p>
    <w:p w14:paraId="32E2D9A7" w14:textId="744F0230" w:rsidR="0003092B" w:rsidRPr="00484F6E" w:rsidRDefault="00A12C86" w:rsidP="00A12C86">
      <w:pPr>
        <w:rPr>
          <w:rFonts w:ascii="Arial" w:hAnsi="Arial"/>
        </w:rPr>
      </w:pPr>
      <w:r w:rsidRPr="00484F6E">
        <w:rPr>
          <w:rFonts w:ascii="Arial" w:hAnsi="Arial"/>
        </w:rPr>
        <w:t>Will the expansion of the universe continue forever</w:t>
      </w:r>
      <w:r w:rsidR="00484F6E" w:rsidRPr="00484F6E">
        <w:rPr>
          <w:rFonts w:ascii="Arial" w:hAnsi="Arial"/>
        </w:rPr>
        <w:t>?  </w:t>
      </w:r>
      <w:r w:rsidRPr="00484F6E">
        <w:rPr>
          <w:rFonts w:ascii="Arial" w:hAnsi="Arial"/>
        </w:rPr>
        <w:t xml:space="preserve">If the universe does stop expanding, what will happen to it? </w:t>
      </w:r>
    </w:p>
    <w:p w14:paraId="6A2F6805" w14:textId="77777777" w:rsidR="0003092B" w:rsidRPr="00484F6E" w:rsidRDefault="0003092B" w:rsidP="00A12C86">
      <w:pPr>
        <w:rPr>
          <w:rFonts w:ascii="Arial" w:hAnsi="Arial"/>
        </w:rPr>
      </w:pPr>
    </w:p>
    <w:p w14:paraId="1C13D336" w14:textId="43C4A65F" w:rsidR="00A12C86" w:rsidRPr="00484F6E" w:rsidRDefault="00A12C86" w:rsidP="00A12C86">
      <w:pPr>
        <w:rPr>
          <w:rFonts w:ascii="Arial" w:hAnsi="Arial"/>
        </w:rPr>
      </w:pPr>
      <w:r w:rsidRPr="00484F6E">
        <w:rPr>
          <w:rFonts w:ascii="Arial" w:hAnsi="Arial"/>
        </w:rPr>
        <w:t xml:space="preserve">There are several competing theories about the answers to these questions. </w:t>
      </w:r>
    </w:p>
    <w:p w14:paraId="2761E2FD" w14:textId="77777777" w:rsidR="00A12C86" w:rsidRPr="00484F6E" w:rsidRDefault="00A12C86" w:rsidP="00A12C86">
      <w:pPr>
        <w:rPr>
          <w:rFonts w:ascii="Arial" w:hAnsi="Arial"/>
        </w:rPr>
      </w:pPr>
    </w:p>
    <w:p w14:paraId="714DDBF3" w14:textId="77777777" w:rsidR="00A12C86" w:rsidRPr="00484F6E" w:rsidRDefault="00A12C86" w:rsidP="00A12C86">
      <w:pPr>
        <w:rPr>
          <w:rFonts w:ascii="Arial" w:hAnsi="Arial"/>
        </w:rPr>
      </w:pPr>
      <w:r w:rsidRPr="00484F6E">
        <w:rPr>
          <w:rFonts w:ascii="Arial" w:hAnsi="Arial"/>
        </w:rPr>
        <w:t xml:space="preserve">One theory suggests that there is not enough mass in the universe for gravity to be able to pull it all back, so it will continue to expand forever. </w:t>
      </w:r>
    </w:p>
    <w:p w14:paraId="24547B66" w14:textId="77777777" w:rsidR="00A12C86" w:rsidRPr="00484F6E" w:rsidRDefault="00A12C86" w:rsidP="00A12C86">
      <w:pPr>
        <w:rPr>
          <w:rFonts w:ascii="Arial" w:hAnsi="Arial"/>
        </w:rPr>
      </w:pPr>
    </w:p>
    <w:p w14:paraId="580ECB39" w14:textId="77777777" w:rsidR="00A12C86" w:rsidRPr="00484F6E" w:rsidRDefault="00A12C86" w:rsidP="00A12C86">
      <w:pPr>
        <w:rPr>
          <w:rFonts w:ascii="Arial" w:hAnsi="Arial"/>
        </w:rPr>
      </w:pPr>
      <w:r w:rsidRPr="00484F6E">
        <w:rPr>
          <w:rFonts w:ascii="Arial" w:hAnsi="Arial"/>
        </w:rPr>
        <w:t>Other theories suggest that the universe will eventually end. According to these theories, the end will come when: </w:t>
      </w:r>
    </w:p>
    <w:p w14:paraId="26CD9A68" w14:textId="77777777" w:rsidR="00A12C86" w:rsidRPr="00484F6E" w:rsidRDefault="00A12C86" w:rsidP="00A12C86">
      <w:pPr>
        <w:rPr>
          <w:rFonts w:ascii="Arial" w:hAnsi="Arial"/>
        </w:rPr>
      </w:pPr>
    </w:p>
    <w:p w14:paraId="193B45F3" w14:textId="77777777" w:rsidR="00A12C86" w:rsidRPr="00484F6E" w:rsidRDefault="00A12C86" w:rsidP="00A12C86">
      <w:pPr>
        <w:rPr>
          <w:rFonts w:ascii="Arial" w:hAnsi="Arial"/>
        </w:rPr>
      </w:pPr>
      <w:r w:rsidRPr="00484F6E">
        <w:rPr>
          <w:rFonts w:ascii="Arial" w:hAnsi="Arial"/>
        </w:rPr>
        <w:tab/>
        <w:t>•</w:t>
      </w:r>
      <w:r w:rsidRPr="00484F6E">
        <w:rPr>
          <w:rFonts w:ascii="Arial" w:hAnsi="Arial"/>
        </w:rPr>
        <w:tab/>
        <w:t xml:space="preserve">The universe snaps back onto itself in a ‘big crunch’ (the </w:t>
      </w:r>
      <w:r w:rsidRPr="00484F6E">
        <w:rPr>
          <w:rFonts w:ascii="Arial" w:hAnsi="Arial"/>
          <w:b/>
          <w:bCs/>
          <w:i/>
        </w:rPr>
        <w:t>Big Crunch Theory</w:t>
      </w:r>
      <w:r w:rsidRPr="00484F6E">
        <w:rPr>
          <w:rFonts w:ascii="Arial" w:hAnsi="Arial"/>
        </w:rPr>
        <w:t xml:space="preserve">). </w:t>
      </w:r>
      <w:r w:rsidRPr="00484F6E">
        <w:rPr>
          <w:rFonts w:ascii="Arial" w:hAnsi="Arial"/>
        </w:rPr>
        <w:tab/>
      </w:r>
      <w:r w:rsidRPr="00484F6E">
        <w:rPr>
          <w:rFonts w:ascii="Arial" w:hAnsi="Arial"/>
        </w:rPr>
        <w:tab/>
        <w:t xml:space="preserve">The end result will be a single point — singularity. </w:t>
      </w:r>
    </w:p>
    <w:p w14:paraId="79B7DB57" w14:textId="6C8832B0" w:rsidR="00A12C86" w:rsidRPr="00484F6E" w:rsidRDefault="00A12C86" w:rsidP="00A12C86">
      <w:pPr>
        <w:rPr>
          <w:rFonts w:ascii="Arial" w:hAnsi="Arial"/>
        </w:rPr>
      </w:pPr>
      <w:r w:rsidRPr="00484F6E">
        <w:rPr>
          <w:rFonts w:ascii="Arial" w:hAnsi="Arial"/>
        </w:rPr>
        <w:tab/>
      </w:r>
      <w:r w:rsidRPr="00484F6E">
        <w:rPr>
          <w:rFonts w:ascii="Arial" w:hAnsi="Arial"/>
        </w:rPr>
        <w:tab/>
        <w:t xml:space="preserve">Some cosmologists believe that the Big Crunch will be followed by another Big </w:t>
      </w:r>
      <w:r w:rsidRPr="00484F6E">
        <w:rPr>
          <w:rFonts w:ascii="Arial" w:hAnsi="Arial"/>
        </w:rPr>
        <w:tab/>
      </w:r>
      <w:r w:rsidRPr="00484F6E">
        <w:rPr>
          <w:rFonts w:ascii="Arial" w:hAnsi="Arial"/>
        </w:rPr>
        <w:tab/>
        <w:t>Bang.</w:t>
      </w:r>
    </w:p>
    <w:p w14:paraId="72332E24" w14:textId="77777777" w:rsidR="009720CB" w:rsidRPr="00484F6E" w:rsidRDefault="009720CB" w:rsidP="009720CB">
      <w:pPr>
        <w:rPr>
          <w:rFonts w:ascii="Arial" w:hAnsi="Arial"/>
        </w:rPr>
      </w:pPr>
    </w:p>
    <w:p w14:paraId="66CC1544" w14:textId="77777777" w:rsidR="00A12C86" w:rsidRPr="00484F6E" w:rsidRDefault="00A12C86" w:rsidP="00A12C86">
      <w:pPr>
        <w:rPr>
          <w:rFonts w:ascii="Arial" w:hAnsi="Arial"/>
        </w:rPr>
      </w:pPr>
      <w:r w:rsidRPr="00484F6E">
        <w:rPr>
          <w:rFonts w:ascii="Arial" w:hAnsi="Arial"/>
        </w:rPr>
        <w:tab/>
        <w:t xml:space="preserve">• </w:t>
      </w:r>
      <w:r w:rsidRPr="00484F6E">
        <w:rPr>
          <w:rFonts w:ascii="Arial" w:hAnsi="Arial"/>
        </w:rPr>
        <w:tab/>
        <w:t xml:space="preserve">The expansion of the universe continues and stars use up their fuel and burn </w:t>
      </w:r>
      <w:r w:rsidRPr="00484F6E">
        <w:rPr>
          <w:rFonts w:ascii="Arial" w:hAnsi="Arial"/>
        </w:rPr>
        <w:tab/>
      </w:r>
      <w:r w:rsidRPr="00484F6E">
        <w:rPr>
          <w:rFonts w:ascii="Arial" w:hAnsi="Arial"/>
        </w:rPr>
        <w:tab/>
        <w:t xml:space="preserve">out, causing planets to freeze (the </w:t>
      </w:r>
      <w:r w:rsidRPr="00484F6E">
        <w:rPr>
          <w:rFonts w:ascii="Arial" w:hAnsi="Arial"/>
          <w:b/>
          <w:bCs/>
          <w:i/>
        </w:rPr>
        <w:t>Big Chill Theory</w:t>
      </w:r>
      <w:r w:rsidRPr="00484F6E">
        <w:rPr>
          <w:rFonts w:ascii="Arial" w:hAnsi="Arial"/>
        </w:rPr>
        <w:t xml:space="preserve">). </w:t>
      </w:r>
    </w:p>
    <w:p w14:paraId="389D7F68" w14:textId="6BED5754" w:rsidR="00A12C86" w:rsidRPr="00484F6E" w:rsidRDefault="00A12C86" w:rsidP="00A12C86">
      <w:pPr>
        <w:rPr>
          <w:rFonts w:ascii="Arial" w:hAnsi="Arial"/>
        </w:rPr>
      </w:pPr>
      <w:r w:rsidRPr="00484F6E">
        <w:rPr>
          <w:rFonts w:ascii="Arial" w:hAnsi="Arial"/>
        </w:rPr>
        <w:tab/>
      </w:r>
      <w:r w:rsidRPr="00484F6E">
        <w:rPr>
          <w:rFonts w:ascii="Arial" w:hAnsi="Arial"/>
        </w:rPr>
        <w:tab/>
        <w:t>The universe would then consist of scattered particles that never meet again.</w:t>
      </w:r>
    </w:p>
    <w:p w14:paraId="0B3C1E51" w14:textId="77777777" w:rsidR="00A12C86" w:rsidRPr="00484F6E" w:rsidRDefault="00A12C86" w:rsidP="00A12C86">
      <w:pPr>
        <w:rPr>
          <w:rFonts w:ascii="Arial" w:hAnsi="Arial"/>
        </w:rPr>
      </w:pPr>
    </w:p>
    <w:p w14:paraId="5714D832" w14:textId="77777777" w:rsidR="00A12C86" w:rsidRPr="00484F6E" w:rsidRDefault="00A12C86" w:rsidP="00A12C86">
      <w:pPr>
        <w:rPr>
          <w:rFonts w:ascii="Arial" w:hAnsi="Arial"/>
        </w:rPr>
      </w:pPr>
      <w:r w:rsidRPr="00484F6E">
        <w:rPr>
          <w:rFonts w:ascii="Arial" w:hAnsi="Arial"/>
        </w:rPr>
        <w:tab/>
        <w:t xml:space="preserve">• </w:t>
      </w:r>
      <w:r w:rsidRPr="00484F6E">
        <w:rPr>
          <w:rFonts w:ascii="Arial" w:hAnsi="Arial"/>
        </w:rPr>
        <w:tab/>
        <w:t xml:space="preserve">The universe rips itself apart violently as a result of expanding at an increasing </w:t>
      </w:r>
      <w:r w:rsidRPr="00484F6E">
        <w:rPr>
          <w:rFonts w:ascii="Arial" w:hAnsi="Arial"/>
        </w:rPr>
        <w:tab/>
      </w:r>
      <w:r w:rsidRPr="00484F6E">
        <w:rPr>
          <w:rFonts w:ascii="Arial" w:hAnsi="Arial"/>
        </w:rPr>
        <w:tab/>
        <w:t xml:space="preserve">speed (the </w:t>
      </w:r>
      <w:r w:rsidRPr="00484F6E">
        <w:rPr>
          <w:rFonts w:ascii="Arial" w:hAnsi="Arial"/>
          <w:b/>
          <w:bCs/>
          <w:i/>
        </w:rPr>
        <w:t>Big Rip Theory</w:t>
      </w:r>
      <w:r w:rsidRPr="00484F6E">
        <w:rPr>
          <w:rFonts w:ascii="Arial" w:hAnsi="Arial"/>
        </w:rPr>
        <w:t xml:space="preserve">). </w:t>
      </w:r>
    </w:p>
    <w:p w14:paraId="0D2D9505" w14:textId="3D3955E9" w:rsidR="00A12C86" w:rsidRPr="00484F6E" w:rsidRDefault="00A12C86" w:rsidP="00A12C86">
      <w:pPr>
        <w:rPr>
          <w:rFonts w:ascii="Arial" w:hAnsi="Arial"/>
        </w:rPr>
      </w:pPr>
      <w:r w:rsidRPr="00484F6E">
        <w:rPr>
          <w:rFonts w:ascii="Arial" w:hAnsi="Arial"/>
        </w:rPr>
        <w:tab/>
      </w:r>
      <w:r w:rsidRPr="00484F6E">
        <w:rPr>
          <w:rFonts w:ascii="Arial" w:hAnsi="Arial"/>
        </w:rPr>
        <w:tab/>
        <w:t xml:space="preserve">According to this theory, the end of the universe will also be the end of time </w:t>
      </w:r>
      <w:r w:rsidRPr="00484F6E">
        <w:rPr>
          <w:rFonts w:ascii="Arial" w:hAnsi="Arial"/>
        </w:rPr>
        <w:tab/>
      </w:r>
      <w:r w:rsidRPr="00484F6E">
        <w:rPr>
          <w:rFonts w:ascii="Arial" w:hAnsi="Arial"/>
        </w:rPr>
        <w:tab/>
        <w:t>itself.</w:t>
      </w:r>
    </w:p>
    <w:p w14:paraId="5BA192E6" w14:textId="77777777" w:rsidR="00A12C86" w:rsidRPr="00484F6E" w:rsidRDefault="00A12C86" w:rsidP="00A12C86">
      <w:pPr>
        <w:rPr>
          <w:rFonts w:ascii="Arial" w:hAnsi="Arial"/>
        </w:rPr>
      </w:pPr>
    </w:p>
    <w:p w14:paraId="608D77CA" w14:textId="77777777" w:rsidR="00A12C86" w:rsidRPr="00484F6E" w:rsidRDefault="00A12C86" w:rsidP="00A12C86">
      <w:pPr>
        <w:rPr>
          <w:rFonts w:ascii="Arial" w:hAnsi="Arial"/>
        </w:rPr>
      </w:pPr>
    </w:p>
    <w:p w14:paraId="70D90CF7" w14:textId="77777777" w:rsidR="009720CB" w:rsidRPr="00484F6E" w:rsidRDefault="009720CB" w:rsidP="009720CB">
      <w:pPr>
        <w:rPr>
          <w:rFonts w:ascii="Arial" w:hAnsi="Arial"/>
        </w:rPr>
      </w:pPr>
      <w:bookmarkStart w:id="0" w:name="_GoBack"/>
      <w:bookmarkEnd w:id="0"/>
    </w:p>
    <w:p w14:paraId="45C69E1F" w14:textId="77777777" w:rsidR="00870C9C" w:rsidRPr="00484F6E" w:rsidRDefault="00870C9C" w:rsidP="00222BC9">
      <w:pPr>
        <w:rPr>
          <w:rFonts w:ascii="Arial" w:hAnsi="Arial"/>
        </w:rPr>
      </w:pPr>
    </w:p>
    <w:p w14:paraId="6FACDE34" w14:textId="77777777" w:rsidR="00870C9C" w:rsidRPr="00484F6E" w:rsidRDefault="00870C9C" w:rsidP="00222BC9">
      <w:pPr>
        <w:rPr>
          <w:rFonts w:ascii="Arial" w:hAnsi="Arial"/>
        </w:rPr>
      </w:pPr>
    </w:p>
    <w:p w14:paraId="55D57404" w14:textId="77777777" w:rsidR="00870C9C" w:rsidRPr="00484F6E" w:rsidRDefault="00870C9C" w:rsidP="00222BC9">
      <w:pPr>
        <w:rPr>
          <w:rFonts w:ascii="Arial" w:hAnsi="Arial"/>
        </w:rPr>
      </w:pPr>
    </w:p>
    <w:p w14:paraId="78D0927E" w14:textId="77777777" w:rsidR="00870C9C" w:rsidRPr="00484F6E" w:rsidRDefault="00870C9C" w:rsidP="00222BC9">
      <w:pPr>
        <w:rPr>
          <w:rFonts w:ascii="Arial" w:hAnsi="Arial"/>
        </w:rPr>
      </w:pPr>
    </w:p>
    <w:sectPr w:rsidR="00870C9C" w:rsidRPr="00484F6E" w:rsidSect="00DA5783">
      <w:footerReference w:type="even" r:id="rId10"/>
      <w:footerReference w:type="default" r:id="rId11"/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0B91F03" w14:textId="77777777" w:rsidR="00E029AA" w:rsidRDefault="00E029AA" w:rsidP="00E029AA">
      <w:r>
        <w:separator/>
      </w:r>
    </w:p>
  </w:endnote>
  <w:endnote w:type="continuationSeparator" w:id="0">
    <w:p w14:paraId="3B4B178B" w14:textId="77777777" w:rsidR="00E029AA" w:rsidRDefault="00E029AA" w:rsidP="00E029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ABC2E8A" w14:textId="77777777" w:rsidR="00E029AA" w:rsidRDefault="00E029AA" w:rsidP="007018C3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45C0F1B" w14:textId="77777777" w:rsidR="00E029AA" w:rsidRDefault="00E029AA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C6694E3" w14:textId="77777777" w:rsidR="00E029AA" w:rsidRDefault="00E029AA" w:rsidP="007018C3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3C6E3EA8" w14:textId="77777777" w:rsidR="00E029AA" w:rsidRDefault="00E029AA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4374411" w14:textId="77777777" w:rsidR="00E029AA" w:rsidRDefault="00E029AA" w:rsidP="00E029AA">
      <w:r>
        <w:separator/>
      </w:r>
    </w:p>
  </w:footnote>
  <w:footnote w:type="continuationSeparator" w:id="0">
    <w:p w14:paraId="10E63E08" w14:textId="77777777" w:rsidR="00E029AA" w:rsidRDefault="00E029AA" w:rsidP="00E029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activeWritingStyle w:appName="MSWord" w:lang="en-AU" w:vendorID="64" w:dllVersion="131078" w:nlCheck="1" w:checkStyle="1"/>
  <w:activeWritingStyle w:appName="MSWord" w:lang="en-US" w:vendorID="64" w:dllVersion="131078" w:nlCheck="1" w:checkStyle="1"/>
  <w:activeWritingStyle w:appName="MSWord" w:lang="en-AU" w:vendorID="2" w:dllVersion="6" w:checkStyle="1"/>
  <w:attachedTemplate r:id="rId1"/>
  <w:defaultTabStop w:val="567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0C9C"/>
    <w:rsid w:val="0003092B"/>
    <w:rsid w:val="00043B44"/>
    <w:rsid w:val="000C4727"/>
    <w:rsid w:val="000F6822"/>
    <w:rsid w:val="00222BC9"/>
    <w:rsid w:val="00396CE3"/>
    <w:rsid w:val="003D11C3"/>
    <w:rsid w:val="003E38AD"/>
    <w:rsid w:val="00484F6E"/>
    <w:rsid w:val="005872A5"/>
    <w:rsid w:val="007B420D"/>
    <w:rsid w:val="00870C9C"/>
    <w:rsid w:val="008C2F1C"/>
    <w:rsid w:val="00967719"/>
    <w:rsid w:val="009720CB"/>
    <w:rsid w:val="00A12C86"/>
    <w:rsid w:val="00BF67FC"/>
    <w:rsid w:val="00DA5783"/>
    <w:rsid w:val="00E029AA"/>
    <w:rsid w:val="00FF0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8"/>
    <o:shapelayout v:ext="edit">
      <o:idmap v:ext="edit" data="1"/>
    </o:shapelayout>
  </w:shapeDefaults>
  <w:decimalSymbol w:val="."/>
  <w:listSeparator w:val=","/>
  <w14:docId w14:val="0ABA1DAB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70C9C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0C9C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E029A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29AA"/>
    <w:rPr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E029AA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70C9C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0C9C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E029A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29AA"/>
    <w:rPr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E029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D:Users:wilson.ian:Library:Application%20Support:Microsoft:Office:User%20Templates:My%20Templates:My%20Templates: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 (docx).dotx</Template>
  <TotalTime>33</TotalTime>
  <Pages>5</Pages>
  <Words>716</Words>
  <Characters>4086</Characters>
  <Application>Microsoft Macintosh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wilson.ian</cp:lastModifiedBy>
  <cp:revision>11</cp:revision>
  <dcterms:created xsi:type="dcterms:W3CDTF">2014-11-11T03:46:00Z</dcterms:created>
  <dcterms:modified xsi:type="dcterms:W3CDTF">2014-11-11T04:35:00Z</dcterms:modified>
</cp:coreProperties>
</file>