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7DD69F" w14:textId="77777777" w:rsidR="00432479" w:rsidRPr="00432479" w:rsidRDefault="00432479" w:rsidP="00432479">
      <w:pPr>
        <w:jc w:val="center"/>
        <w:rPr>
          <w:rFonts w:ascii="Arial" w:hAnsi="Arial"/>
          <w:b/>
        </w:rPr>
      </w:pPr>
      <w:r w:rsidRPr="00432479">
        <w:rPr>
          <w:rFonts w:ascii="Arial" w:hAnsi="Arial"/>
          <w:b/>
        </w:rPr>
        <w:t>TIMELINE OF THE DEVELOPMENT OF THE BIG BANG THEORY</w:t>
      </w:r>
    </w:p>
    <w:p w14:paraId="0D9F4D55" w14:textId="77777777" w:rsidR="00432479" w:rsidRDefault="00432479" w:rsidP="00957308">
      <w:pPr>
        <w:rPr>
          <w:rFonts w:ascii="Arial" w:hAnsi="Arial"/>
        </w:rPr>
      </w:pPr>
    </w:p>
    <w:p w14:paraId="336678DE" w14:textId="77777777" w:rsidR="00432479" w:rsidRDefault="00432479" w:rsidP="00957308">
      <w:pPr>
        <w:rPr>
          <w:rFonts w:ascii="Arial" w:hAnsi="Arial"/>
        </w:rPr>
      </w:pPr>
      <w:r>
        <w:rPr>
          <w:rFonts w:ascii="Arial" w:hAnsi="Arial"/>
        </w:rPr>
        <w:t>This timeline gives some of the major scientists and activities in the development of the Big Bang Theory, but it is not exhaustive.  There are others who have contributed.</w:t>
      </w:r>
    </w:p>
    <w:p w14:paraId="7D379EF5" w14:textId="77777777" w:rsidR="00432479" w:rsidRDefault="00432479" w:rsidP="00957308">
      <w:pPr>
        <w:rPr>
          <w:rFonts w:ascii="Arial" w:hAnsi="Arial"/>
        </w:rPr>
      </w:pPr>
    </w:p>
    <w:p w14:paraId="59DA13B0" w14:textId="77777777" w:rsidR="00432479" w:rsidRDefault="00432479" w:rsidP="00957308">
      <w:pPr>
        <w:rPr>
          <w:rFonts w:ascii="Arial" w:hAnsi="Arial"/>
        </w:rPr>
      </w:pPr>
    </w:p>
    <w:p w14:paraId="1E323C5A" w14:textId="77777777" w:rsidR="005872A5" w:rsidRPr="003D11C3" w:rsidRDefault="00957308" w:rsidP="00957308">
      <w:pPr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08421460" wp14:editId="6A146BE2">
            <wp:extent cx="6401223" cy="4322657"/>
            <wp:effectExtent l="0" t="0" r="254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sectPr w:rsidR="005872A5" w:rsidRPr="003D11C3" w:rsidSect="00432479">
      <w:pgSz w:w="11900" w:h="16820"/>
      <w:pgMar w:top="1134" w:right="1134" w:bottom="1134" w:left="1134" w:header="709" w:footer="709" w:gutter="0"/>
      <w:cols w:space="708"/>
      <w:docGrid w:linePitch="360"/>
      <w:printerSettings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08"/>
    <w:rsid w:val="00222BC9"/>
    <w:rsid w:val="003D11C3"/>
    <w:rsid w:val="00432479"/>
    <w:rsid w:val="00541F99"/>
    <w:rsid w:val="005872A5"/>
    <w:rsid w:val="00957308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62A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30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30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30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30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diagramData" Target="diagrams/data1.xml"/><Relationship Id="rId6" Type="http://schemas.openxmlformats.org/officeDocument/2006/relationships/diagramLayout" Target="diagrams/layout1.xml"/><Relationship Id="rId7" Type="http://schemas.openxmlformats.org/officeDocument/2006/relationships/diagramQuickStyle" Target="diagrams/quickStyle1.xml"/><Relationship Id="rId8" Type="http://schemas.openxmlformats.org/officeDocument/2006/relationships/diagramColors" Target="diagrams/colors1.xml"/><Relationship Id="rId9" Type="http://schemas.microsoft.com/office/2007/relationships/diagramDrawing" Target="diagrams/drawing1.xml"/><Relationship Id="rId10" Type="http://schemas.openxmlformats.org/officeDocument/2006/relationships/printerSettings" Target="printerSettings/printerSettings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E53E90-2688-DF4D-9589-F7EC377F207A}" type="doc">
      <dgm:prSet loTypeId="urn:microsoft.com/office/officeart/2005/8/layout/list1" loCatId="" qsTypeId="urn:microsoft.com/office/officeart/2005/8/quickstyle/simple4" qsCatId="simple" csTypeId="urn:microsoft.com/office/officeart/2005/8/colors/accent1_2" csCatId="accent1" phldr="1"/>
      <dgm:spPr/>
    </dgm:pt>
    <dgm:pt modelId="{2A5F3143-3A3E-B648-B17C-21BBDB20893C}">
      <dgm:prSet phldrT="[Text]"/>
      <dgm:spPr/>
      <dgm:t>
        <a:bodyPr/>
        <a:lstStyle/>
        <a:p>
          <a:r>
            <a:rPr lang="en-US"/>
            <a:t>1915 Albert Einstein  e =mc</a:t>
          </a:r>
          <a:r>
            <a:rPr lang="en-US" baseline="30000"/>
            <a:t>2.</a:t>
          </a:r>
        </a:p>
      </dgm:t>
    </dgm:pt>
    <dgm:pt modelId="{13242D42-3870-C04A-A26E-3F5ADF5ACD35}" type="parTrans" cxnId="{22AF7CDD-90B7-A548-BF51-3639B1D200CB}">
      <dgm:prSet/>
      <dgm:spPr/>
      <dgm:t>
        <a:bodyPr/>
        <a:lstStyle/>
        <a:p>
          <a:endParaRPr lang="en-US"/>
        </a:p>
      </dgm:t>
    </dgm:pt>
    <dgm:pt modelId="{3E676963-9ED3-5B46-B2FA-71188C94F9D9}" type="sibTrans" cxnId="{22AF7CDD-90B7-A548-BF51-3639B1D200CB}">
      <dgm:prSet/>
      <dgm:spPr/>
      <dgm:t>
        <a:bodyPr/>
        <a:lstStyle/>
        <a:p>
          <a:endParaRPr lang="en-US"/>
        </a:p>
      </dgm:t>
    </dgm:pt>
    <dgm:pt modelId="{AB94B973-DE58-9647-AA4C-FD56A418A74B}">
      <dgm:prSet phldrT="[Text]"/>
      <dgm:spPr/>
      <dgm:t>
        <a:bodyPr/>
        <a:lstStyle/>
        <a:p>
          <a:r>
            <a:rPr lang="en-US"/>
            <a:t>1927 Lemaitre proposes Big Bang Theory.</a:t>
          </a:r>
        </a:p>
      </dgm:t>
    </dgm:pt>
    <dgm:pt modelId="{020DC780-42BC-DA43-BB4C-C84E7BA05A9E}" type="parTrans" cxnId="{4642B62D-B5AB-054B-9266-FEE428020F5A}">
      <dgm:prSet/>
      <dgm:spPr/>
      <dgm:t>
        <a:bodyPr/>
        <a:lstStyle/>
        <a:p>
          <a:endParaRPr lang="en-US"/>
        </a:p>
      </dgm:t>
    </dgm:pt>
    <dgm:pt modelId="{81415849-BC8F-6F43-BE86-1E59136F6A62}" type="sibTrans" cxnId="{4642B62D-B5AB-054B-9266-FEE428020F5A}">
      <dgm:prSet/>
      <dgm:spPr/>
      <dgm:t>
        <a:bodyPr/>
        <a:lstStyle/>
        <a:p>
          <a:endParaRPr lang="en-US"/>
        </a:p>
      </dgm:t>
    </dgm:pt>
    <dgm:pt modelId="{24C3A876-42BA-0549-AB2B-5E3DD14BC396}">
      <dgm:prSet phldrT="[Text]"/>
      <dgm:spPr/>
      <dgm:t>
        <a:bodyPr/>
        <a:lstStyle/>
        <a:p>
          <a:r>
            <a:rPr lang="en-US"/>
            <a:t>1929 Edwin Hubble investigates distant galaxies and their movement.</a:t>
          </a:r>
        </a:p>
      </dgm:t>
    </dgm:pt>
    <dgm:pt modelId="{F90BCD2B-0745-7449-941C-F5873D6FFD7F}" type="parTrans" cxnId="{DD33009C-C9DD-3949-986E-5063B557E14A}">
      <dgm:prSet/>
      <dgm:spPr/>
      <dgm:t>
        <a:bodyPr/>
        <a:lstStyle/>
        <a:p>
          <a:endParaRPr lang="en-US"/>
        </a:p>
      </dgm:t>
    </dgm:pt>
    <dgm:pt modelId="{9A6FC371-EC2B-0F44-B0AE-E7BF57466E01}" type="sibTrans" cxnId="{DD33009C-C9DD-3949-986E-5063B557E14A}">
      <dgm:prSet/>
      <dgm:spPr/>
      <dgm:t>
        <a:bodyPr/>
        <a:lstStyle/>
        <a:p>
          <a:endParaRPr lang="en-US"/>
        </a:p>
      </dgm:t>
    </dgm:pt>
    <dgm:pt modelId="{2825A977-B545-D644-A36B-F91BC64B0667}">
      <dgm:prSet/>
      <dgm:spPr/>
      <dgm:t>
        <a:bodyPr/>
        <a:lstStyle/>
        <a:p>
          <a:r>
            <a:rPr lang="en-US"/>
            <a:t>1948 Fred Hoyle proposes Steady State Theory.</a:t>
          </a:r>
        </a:p>
        <a:p>
          <a:r>
            <a:rPr lang="en-US"/>
            <a:t>Gamow + Alpher propose their version of Big Bang Theory.</a:t>
          </a:r>
        </a:p>
      </dgm:t>
    </dgm:pt>
    <dgm:pt modelId="{5388395E-99C5-BD49-8DB1-CE0C32491F1F}" type="parTrans" cxnId="{E83A6144-7215-E24E-B7A3-414CB394645F}">
      <dgm:prSet/>
      <dgm:spPr/>
      <dgm:t>
        <a:bodyPr/>
        <a:lstStyle/>
        <a:p>
          <a:endParaRPr lang="en-US"/>
        </a:p>
      </dgm:t>
    </dgm:pt>
    <dgm:pt modelId="{16015E70-9FC9-5A46-882E-C8E357DD4EB1}" type="sibTrans" cxnId="{E83A6144-7215-E24E-B7A3-414CB394645F}">
      <dgm:prSet/>
      <dgm:spPr/>
      <dgm:t>
        <a:bodyPr/>
        <a:lstStyle/>
        <a:p>
          <a:endParaRPr lang="en-US"/>
        </a:p>
      </dgm:t>
    </dgm:pt>
    <dgm:pt modelId="{F28ABE01-AE9E-EB41-925F-9E76B1A57F66}">
      <dgm:prSet/>
      <dgm:spPr/>
      <dgm:t>
        <a:bodyPr/>
        <a:lstStyle/>
        <a:p>
          <a:r>
            <a:rPr lang="en-US"/>
            <a:t>1965 Penzias + Wilson find the cosmic background radiation.</a:t>
          </a:r>
        </a:p>
      </dgm:t>
    </dgm:pt>
    <dgm:pt modelId="{136DDBFF-0556-5946-A079-E3DC7F2194EF}" type="parTrans" cxnId="{373AA79C-F412-F14E-91C9-1AD65B3841E6}">
      <dgm:prSet/>
      <dgm:spPr/>
      <dgm:t>
        <a:bodyPr/>
        <a:lstStyle/>
        <a:p>
          <a:endParaRPr lang="en-US"/>
        </a:p>
      </dgm:t>
    </dgm:pt>
    <dgm:pt modelId="{C6C9FBA8-E04B-B949-AB59-A84260FEB121}" type="sibTrans" cxnId="{373AA79C-F412-F14E-91C9-1AD65B3841E6}">
      <dgm:prSet/>
      <dgm:spPr/>
      <dgm:t>
        <a:bodyPr/>
        <a:lstStyle/>
        <a:p>
          <a:endParaRPr lang="en-US"/>
        </a:p>
      </dgm:t>
    </dgm:pt>
    <dgm:pt modelId="{6142E74B-6464-5B4C-80D8-5569541B99D9}">
      <dgm:prSet/>
      <dgm:spPr/>
      <dgm:t>
        <a:bodyPr/>
        <a:lstStyle/>
        <a:p>
          <a:r>
            <a:rPr lang="en-US"/>
            <a:t>1989 COBE satellite launched.</a:t>
          </a:r>
        </a:p>
      </dgm:t>
    </dgm:pt>
    <dgm:pt modelId="{C3096E93-669A-4145-A31A-F0FF7BBE1B90}" type="parTrans" cxnId="{8DF58ECE-4456-4B40-99E5-D27AD219CCB4}">
      <dgm:prSet/>
      <dgm:spPr/>
      <dgm:t>
        <a:bodyPr/>
        <a:lstStyle/>
        <a:p>
          <a:endParaRPr lang="en-US"/>
        </a:p>
      </dgm:t>
    </dgm:pt>
    <dgm:pt modelId="{93215704-55C3-DD46-B619-F3741C2EB17F}" type="sibTrans" cxnId="{8DF58ECE-4456-4B40-99E5-D27AD219CCB4}">
      <dgm:prSet/>
      <dgm:spPr/>
      <dgm:t>
        <a:bodyPr/>
        <a:lstStyle/>
        <a:p>
          <a:endParaRPr lang="en-US"/>
        </a:p>
      </dgm:t>
    </dgm:pt>
    <dgm:pt modelId="{789A0134-7097-814A-8BF0-04F1B338D11E}">
      <dgm:prSet/>
      <dgm:spPr/>
      <dgm:t>
        <a:bodyPr/>
        <a:lstStyle/>
        <a:p>
          <a:r>
            <a:rPr lang="en-US"/>
            <a:t>1997 Brian Schmidt and team find the expansion of the universe is accelerating.</a:t>
          </a:r>
        </a:p>
      </dgm:t>
    </dgm:pt>
    <dgm:pt modelId="{0096F6FC-C56D-EC4F-9E43-B6D2079B29B4}" type="parTrans" cxnId="{083D6691-7591-664D-BAD3-F9DB6EE03315}">
      <dgm:prSet/>
      <dgm:spPr/>
      <dgm:t>
        <a:bodyPr/>
        <a:lstStyle/>
        <a:p>
          <a:endParaRPr lang="en-US"/>
        </a:p>
      </dgm:t>
    </dgm:pt>
    <dgm:pt modelId="{423AAF39-98F5-944C-A5FE-6A0462226581}" type="sibTrans" cxnId="{083D6691-7591-664D-BAD3-F9DB6EE03315}">
      <dgm:prSet/>
      <dgm:spPr/>
      <dgm:t>
        <a:bodyPr/>
        <a:lstStyle/>
        <a:p>
          <a:endParaRPr lang="en-US"/>
        </a:p>
      </dgm:t>
    </dgm:pt>
    <dgm:pt modelId="{2D29600A-0AF1-754D-BE86-01A2EDBB7936}">
      <dgm:prSet/>
      <dgm:spPr/>
      <dgm:t>
        <a:bodyPr/>
        <a:lstStyle/>
        <a:p>
          <a:r>
            <a:rPr lang="en-US"/>
            <a:t>2001 WMAP probe launched.</a:t>
          </a:r>
        </a:p>
      </dgm:t>
    </dgm:pt>
    <dgm:pt modelId="{ACE02CA6-0998-9E46-92BD-898E7FC05838}" type="parTrans" cxnId="{FE4118D5-0BD5-F34B-B983-2088F8DBC9E3}">
      <dgm:prSet/>
      <dgm:spPr/>
      <dgm:t>
        <a:bodyPr/>
        <a:lstStyle/>
        <a:p>
          <a:endParaRPr lang="en-US"/>
        </a:p>
      </dgm:t>
    </dgm:pt>
    <dgm:pt modelId="{426F2574-9FE7-6C48-B6BD-37E911C91E98}" type="sibTrans" cxnId="{FE4118D5-0BD5-F34B-B983-2088F8DBC9E3}">
      <dgm:prSet/>
      <dgm:spPr/>
      <dgm:t>
        <a:bodyPr/>
        <a:lstStyle/>
        <a:p>
          <a:endParaRPr lang="en-US"/>
        </a:p>
      </dgm:t>
    </dgm:pt>
    <dgm:pt modelId="{39F6B0BB-5BF2-9340-8E58-3BA7D762FB7D}">
      <dgm:prSet phldrT="[Text]"/>
      <dgm:spPr/>
      <dgm:t>
        <a:bodyPr/>
        <a:lstStyle/>
        <a:p>
          <a:r>
            <a:rPr lang="en-US"/>
            <a:t>1933  Lemaitre publishes theory.</a:t>
          </a:r>
        </a:p>
      </dgm:t>
    </dgm:pt>
    <dgm:pt modelId="{ADB266A5-4518-E744-A9BE-2E63309C8D30}" type="parTrans" cxnId="{997E694C-7E99-7842-9F33-D04B2AEF25C8}">
      <dgm:prSet/>
      <dgm:spPr/>
      <dgm:t>
        <a:bodyPr/>
        <a:lstStyle/>
        <a:p>
          <a:endParaRPr lang="en-US"/>
        </a:p>
      </dgm:t>
    </dgm:pt>
    <dgm:pt modelId="{C46B8D6C-A57F-424C-A5C1-4EE7F107FC08}" type="sibTrans" cxnId="{997E694C-7E99-7842-9F33-D04B2AEF25C8}">
      <dgm:prSet/>
      <dgm:spPr/>
      <dgm:t>
        <a:bodyPr/>
        <a:lstStyle/>
        <a:p>
          <a:endParaRPr lang="en-US"/>
        </a:p>
      </dgm:t>
    </dgm:pt>
    <dgm:pt modelId="{A301FF0F-522F-1346-9709-91ACF8405504}" type="pres">
      <dgm:prSet presAssocID="{07E53E90-2688-DF4D-9589-F7EC377F207A}" presName="linear" presStyleCnt="0">
        <dgm:presLayoutVars>
          <dgm:dir/>
          <dgm:animLvl val="lvl"/>
          <dgm:resizeHandles val="exact"/>
        </dgm:presLayoutVars>
      </dgm:prSet>
      <dgm:spPr/>
    </dgm:pt>
    <dgm:pt modelId="{D44E35EC-140F-8846-8282-6DBE122DD5DB}" type="pres">
      <dgm:prSet presAssocID="{2A5F3143-3A3E-B648-B17C-21BBDB20893C}" presName="parentLin" presStyleCnt="0"/>
      <dgm:spPr/>
    </dgm:pt>
    <dgm:pt modelId="{D0DB7763-185A-D143-9071-2AAA1F5A6C8C}" type="pres">
      <dgm:prSet presAssocID="{2A5F3143-3A3E-B648-B17C-21BBDB20893C}" presName="parentLeftMargin" presStyleLbl="node1" presStyleIdx="0" presStyleCnt="9"/>
      <dgm:spPr/>
    </dgm:pt>
    <dgm:pt modelId="{EA0B2048-4B8C-E941-B4D0-BA16DCBB033B}" type="pres">
      <dgm:prSet presAssocID="{2A5F3143-3A3E-B648-B17C-21BBDB20893C}" presName="parentText" presStyleLbl="node1" presStyleIdx="0" presStyleCnt="9">
        <dgm:presLayoutVars>
          <dgm:chMax val="0"/>
          <dgm:bulletEnabled val="1"/>
        </dgm:presLayoutVars>
      </dgm:prSet>
      <dgm:spPr/>
    </dgm:pt>
    <dgm:pt modelId="{BC7F7CE6-DD39-B946-B08E-536816A9BFBA}" type="pres">
      <dgm:prSet presAssocID="{2A5F3143-3A3E-B648-B17C-21BBDB20893C}" presName="negativeSpace" presStyleCnt="0"/>
      <dgm:spPr/>
    </dgm:pt>
    <dgm:pt modelId="{B576CB8D-C805-774C-8BED-278D24405F95}" type="pres">
      <dgm:prSet presAssocID="{2A5F3143-3A3E-B648-B17C-21BBDB20893C}" presName="childText" presStyleLbl="conFgAcc1" presStyleIdx="0" presStyleCnt="9">
        <dgm:presLayoutVars>
          <dgm:bulletEnabled val="1"/>
        </dgm:presLayoutVars>
      </dgm:prSet>
      <dgm:spPr/>
    </dgm:pt>
    <dgm:pt modelId="{DA4C8368-45FA-5344-9F51-EA2A3C840744}" type="pres">
      <dgm:prSet presAssocID="{3E676963-9ED3-5B46-B2FA-71188C94F9D9}" presName="spaceBetweenRectangles" presStyleCnt="0"/>
      <dgm:spPr/>
    </dgm:pt>
    <dgm:pt modelId="{C55DF368-DF77-B54D-B53D-39B8622B91CB}" type="pres">
      <dgm:prSet presAssocID="{AB94B973-DE58-9647-AA4C-FD56A418A74B}" presName="parentLin" presStyleCnt="0"/>
      <dgm:spPr/>
    </dgm:pt>
    <dgm:pt modelId="{4B2B5CAE-9283-2C4C-8BF5-D2A99D3B8546}" type="pres">
      <dgm:prSet presAssocID="{AB94B973-DE58-9647-AA4C-FD56A418A74B}" presName="parentLeftMargin" presStyleLbl="node1" presStyleIdx="0" presStyleCnt="9"/>
      <dgm:spPr/>
    </dgm:pt>
    <dgm:pt modelId="{4967DBDA-5378-0D49-985E-96B64CE5BB45}" type="pres">
      <dgm:prSet presAssocID="{AB94B973-DE58-9647-AA4C-FD56A418A74B}" presName="parentText" presStyleLbl="node1" presStyleIdx="1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35E56B-2F3D-404B-8126-2F822B1D14E5}" type="pres">
      <dgm:prSet presAssocID="{AB94B973-DE58-9647-AA4C-FD56A418A74B}" presName="negativeSpace" presStyleCnt="0"/>
      <dgm:spPr/>
    </dgm:pt>
    <dgm:pt modelId="{85FB4C26-C323-BF41-91F0-49EEEEFC2810}" type="pres">
      <dgm:prSet presAssocID="{AB94B973-DE58-9647-AA4C-FD56A418A74B}" presName="childText" presStyleLbl="conFgAcc1" presStyleIdx="1" presStyleCnt="9">
        <dgm:presLayoutVars>
          <dgm:bulletEnabled val="1"/>
        </dgm:presLayoutVars>
      </dgm:prSet>
      <dgm:spPr/>
    </dgm:pt>
    <dgm:pt modelId="{64C1738C-4572-4D4E-B216-D438E8F53F33}" type="pres">
      <dgm:prSet presAssocID="{81415849-BC8F-6F43-BE86-1E59136F6A62}" presName="spaceBetweenRectangles" presStyleCnt="0"/>
      <dgm:spPr/>
    </dgm:pt>
    <dgm:pt modelId="{62AC5A57-80BE-D846-A561-392DD9E5EAE4}" type="pres">
      <dgm:prSet presAssocID="{24C3A876-42BA-0549-AB2B-5E3DD14BC396}" presName="parentLin" presStyleCnt="0"/>
      <dgm:spPr/>
    </dgm:pt>
    <dgm:pt modelId="{1D728104-2DEA-DE4E-B8BE-52B08EFA0ED2}" type="pres">
      <dgm:prSet presAssocID="{24C3A876-42BA-0549-AB2B-5E3DD14BC396}" presName="parentLeftMargin" presStyleLbl="node1" presStyleIdx="1" presStyleCnt="9"/>
      <dgm:spPr/>
    </dgm:pt>
    <dgm:pt modelId="{2F420673-B98C-EB45-9441-7F8A50486A13}" type="pres">
      <dgm:prSet presAssocID="{24C3A876-42BA-0549-AB2B-5E3DD14BC396}" presName="parentText" presStyleLbl="node1" presStyleIdx="2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4042540-6A85-BC47-85C2-677BCFBD34C4}" type="pres">
      <dgm:prSet presAssocID="{24C3A876-42BA-0549-AB2B-5E3DD14BC396}" presName="negativeSpace" presStyleCnt="0"/>
      <dgm:spPr/>
    </dgm:pt>
    <dgm:pt modelId="{D719AED9-D579-1642-AD2A-261253107536}" type="pres">
      <dgm:prSet presAssocID="{24C3A876-42BA-0549-AB2B-5E3DD14BC396}" presName="childText" presStyleLbl="conFgAcc1" presStyleIdx="2" presStyleCnt="9">
        <dgm:presLayoutVars>
          <dgm:bulletEnabled val="1"/>
        </dgm:presLayoutVars>
      </dgm:prSet>
      <dgm:spPr/>
    </dgm:pt>
    <dgm:pt modelId="{2380D6DB-6640-C64E-A4E1-1993C908A0D2}" type="pres">
      <dgm:prSet presAssocID="{9A6FC371-EC2B-0F44-B0AE-E7BF57466E01}" presName="spaceBetweenRectangles" presStyleCnt="0"/>
      <dgm:spPr/>
    </dgm:pt>
    <dgm:pt modelId="{AF43E391-123A-A14D-AB86-E0BE9DBF3481}" type="pres">
      <dgm:prSet presAssocID="{39F6B0BB-5BF2-9340-8E58-3BA7D762FB7D}" presName="parentLin" presStyleCnt="0"/>
      <dgm:spPr/>
    </dgm:pt>
    <dgm:pt modelId="{D6D28EC5-D64D-7B40-ACB6-0888DA3521DE}" type="pres">
      <dgm:prSet presAssocID="{39F6B0BB-5BF2-9340-8E58-3BA7D762FB7D}" presName="parentLeftMargin" presStyleLbl="node1" presStyleIdx="2" presStyleCnt="9"/>
      <dgm:spPr/>
    </dgm:pt>
    <dgm:pt modelId="{03576D29-8172-FD49-A801-97B3208F65F1}" type="pres">
      <dgm:prSet presAssocID="{39F6B0BB-5BF2-9340-8E58-3BA7D762FB7D}" presName="parentText" presStyleLbl="node1" presStyleIdx="3" presStyleCnt="9">
        <dgm:presLayoutVars>
          <dgm:chMax val="0"/>
          <dgm:bulletEnabled val="1"/>
        </dgm:presLayoutVars>
      </dgm:prSet>
      <dgm:spPr/>
    </dgm:pt>
    <dgm:pt modelId="{BA5FC22E-404F-AF44-8617-C9733C30883C}" type="pres">
      <dgm:prSet presAssocID="{39F6B0BB-5BF2-9340-8E58-3BA7D762FB7D}" presName="negativeSpace" presStyleCnt="0"/>
      <dgm:spPr/>
    </dgm:pt>
    <dgm:pt modelId="{E35AC050-411A-C04E-999D-132CE802B43C}" type="pres">
      <dgm:prSet presAssocID="{39F6B0BB-5BF2-9340-8E58-3BA7D762FB7D}" presName="childText" presStyleLbl="conFgAcc1" presStyleIdx="3" presStyleCnt="9">
        <dgm:presLayoutVars>
          <dgm:bulletEnabled val="1"/>
        </dgm:presLayoutVars>
      </dgm:prSet>
      <dgm:spPr/>
    </dgm:pt>
    <dgm:pt modelId="{80A3DB6B-B517-644C-84EB-7A452ED63795}" type="pres">
      <dgm:prSet presAssocID="{C46B8D6C-A57F-424C-A5C1-4EE7F107FC08}" presName="spaceBetweenRectangles" presStyleCnt="0"/>
      <dgm:spPr/>
    </dgm:pt>
    <dgm:pt modelId="{5B50A071-C383-E342-B72D-9FBDA7B19015}" type="pres">
      <dgm:prSet presAssocID="{2825A977-B545-D644-A36B-F91BC64B0667}" presName="parentLin" presStyleCnt="0"/>
      <dgm:spPr/>
    </dgm:pt>
    <dgm:pt modelId="{DEA327C1-0843-8F4B-827E-5F0DFD2709E0}" type="pres">
      <dgm:prSet presAssocID="{2825A977-B545-D644-A36B-F91BC64B0667}" presName="parentLeftMargin" presStyleLbl="node1" presStyleIdx="3" presStyleCnt="9"/>
      <dgm:spPr/>
    </dgm:pt>
    <dgm:pt modelId="{FFB4AD5E-8180-064D-BC41-330EE72772DB}" type="pres">
      <dgm:prSet presAssocID="{2825A977-B545-D644-A36B-F91BC64B0667}" presName="parentText" presStyleLbl="node1" presStyleIdx="4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7ED91CB-F7B8-324C-BBA6-A3CCDF376B5A}" type="pres">
      <dgm:prSet presAssocID="{2825A977-B545-D644-A36B-F91BC64B0667}" presName="negativeSpace" presStyleCnt="0"/>
      <dgm:spPr/>
    </dgm:pt>
    <dgm:pt modelId="{81B2F1B2-3BB0-0246-AA33-C2D853DE8E0C}" type="pres">
      <dgm:prSet presAssocID="{2825A977-B545-D644-A36B-F91BC64B0667}" presName="childText" presStyleLbl="conFgAcc1" presStyleIdx="4" presStyleCnt="9">
        <dgm:presLayoutVars>
          <dgm:bulletEnabled val="1"/>
        </dgm:presLayoutVars>
      </dgm:prSet>
      <dgm:spPr/>
    </dgm:pt>
    <dgm:pt modelId="{924DFF53-CDB1-194D-971C-622DD11AC202}" type="pres">
      <dgm:prSet presAssocID="{16015E70-9FC9-5A46-882E-C8E357DD4EB1}" presName="spaceBetweenRectangles" presStyleCnt="0"/>
      <dgm:spPr/>
    </dgm:pt>
    <dgm:pt modelId="{E360376D-447F-BB4C-8E52-81709B13C5F3}" type="pres">
      <dgm:prSet presAssocID="{F28ABE01-AE9E-EB41-925F-9E76B1A57F66}" presName="parentLin" presStyleCnt="0"/>
      <dgm:spPr/>
    </dgm:pt>
    <dgm:pt modelId="{68A75F5C-6680-6E40-8A1B-5E9ADDE457B8}" type="pres">
      <dgm:prSet presAssocID="{F28ABE01-AE9E-EB41-925F-9E76B1A57F66}" presName="parentLeftMargin" presStyleLbl="node1" presStyleIdx="4" presStyleCnt="9"/>
      <dgm:spPr/>
    </dgm:pt>
    <dgm:pt modelId="{83CB7ACA-A335-C842-A97B-B5A6E08ABD77}" type="pres">
      <dgm:prSet presAssocID="{F28ABE01-AE9E-EB41-925F-9E76B1A57F66}" presName="parentText" presStyleLbl="node1" presStyleIdx="5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7E702E-4633-4647-A7CE-7EB0DF711FCA}" type="pres">
      <dgm:prSet presAssocID="{F28ABE01-AE9E-EB41-925F-9E76B1A57F66}" presName="negativeSpace" presStyleCnt="0"/>
      <dgm:spPr/>
    </dgm:pt>
    <dgm:pt modelId="{D40AA13A-858A-1843-8805-1DC1CF6386CD}" type="pres">
      <dgm:prSet presAssocID="{F28ABE01-AE9E-EB41-925F-9E76B1A57F66}" presName="childText" presStyleLbl="conFgAcc1" presStyleIdx="5" presStyleCnt="9">
        <dgm:presLayoutVars>
          <dgm:bulletEnabled val="1"/>
        </dgm:presLayoutVars>
      </dgm:prSet>
      <dgm:spPr/>
    </dgm:pt>
    <dgm:pt modelId="{D4142DEC-5B47-8F4B-8503-D800E9E25CB5}" type="pres">
      <dgm:prSet presAssocID="{C6C9FBA8-E04B-B949-AB59-A84260FEB121}" presName="spaceBetweenRectangles" presStyleCnt="0"/>
      <dgm:spPr/>
    </dgm:pt>
    <dgm:pt modelId="{0746FC04-81BB-0D45-BECB-AFCE450D934D}" type="pres">
      <dgm:prSet presAssocID="{6142E74B-6464-5B4C-80D8-5569541B99D9}" presName="parentLin" presStyleCnt="0"/>
      <dgm:spPr/>
    </dgm:pt>
    <dgm:pt modelId="{A4A1CE23-1003-1541-B658-BF57595203F6}" type="pres">
      <dgm:prSet presAssocID="{6142E74B-6464-5B4C-80D8-5569541B99D9}" presName="parentLeftMargin" presStyleLbl="node1" presStyleIdx="5" presStyleCnt="9"/>
      <dgm:spPr/>
    </dgm:pt>
    <dgm:pt modelId="{97F40208-CD90-F64B-B5E6-FD5E06FB078C}" type="pres">
      <dgm:prSet presAssocID="{6142E74B-6464-5B4C-80D8-5569541B99D9}" presName="parentText" presStyleLbl="node1" presStyleIdx="6" presStyleCnt="9">
        <dgm:presLayoutVars>
          <dgm:chMax val="0"/>
          <dgm:bulletEnabled val="1"/>
        </dgm:presLayoutVars>
      </dgm:prSet>
      <dgm:spPr/>
    </dgm:pt>
    <dgm:pt modelId="{F4028ECC-3BB7-9347-8AAE-C024AB5AC0C2}" type="pres">
      <dgm:prSet presAssocID="{6142E74B-6464-5B4C-80D8-5569541B99D9}" presName="negativeSpace" presStyleCnt="0"/>
      <dgm:spPr/>
    </dgm:pt>
    <dgm:pt modelId="{861DCEB5-53A0-154C-8CF6-76E2D51DC762}" type="pres">
      <dgm:prSet presAssocID="{6142E74B-6464-5B4C-80D8-5569541B99D9}" presName="childText" presStyleLbl="conFgAcc1" presStyleIdx="6" presStyleCnt="9">
        <dgm:presLayoutVars>
          <dgm:bulletEnabled val="1"/>
        </dgm:presLayoutVars>
      </dgm:prSet>
      <dgm:spPr/>
    </dgm:pt>
    <dgm:pt modelId="{E46168F9-C8A2-3A4E-A975-DD24255C34CA}" type="pres">
      <dgm:prSet presAssocID="{93215704-55C3-DD46-B619-F3741C2EB17F}" presName="spaceBetweenRectangles" presStyleCnt="0"/>
      <dgm:spPr/>
    </dgm:pt>
    <dgm:pt modelId="{5720C660-3AF8-EF48-A4B3-C7D7E3301A57}" type="pres">
      <dgm:prSet presAssocID="{789A0134-7097-814A-8BF0-04F1B338D11E}" presName="parentLin" presStyleCnt="0"/>
      <dgm:spPr/>
    </dgm:pt>
    <dgm:pt modelId="{7B8C1519-6099-444B-B400-8ADFE875E876}" type="pres">
      <dgm:prSet presAssocID="{789A0134-7097-814A-8BF0-04F1B338D11E}" presName="parentLeftMargin" presStyleLbl="node1" presStyleIdx="6" presStyleCnt="9"/>
      <dgm:spPr/>
    </dgm:pt>
    <dgm:pt modelId="{3F81F769-736B-9D4F-8285-0D52418D47D9}" type="pres">
      <dgm:prSet presAssocID="{789A0134-7097-814A-8BF0-04F1B338D11E}" presName="parentText" presStyleLbl="node1" presStyleIdx="7" presStyleCnt="9">
        <dgm:presLayoutVars>
          <dgm:chMax val="0"/>
          <dgm:bulletEnabled val="1"/>
        </dgm:presLayoutVars>
      </dgm:prSet>
      <dgm:spPr/>
    </dgm:pt>
    <dgm:pt modelId="{6D0004DC-C0E8-1647-A5FF-9D9921CC48C5}" type="pres">
      <dgm:prSet presAssocID="{789A0134-7097-814A-8BF0-04F1B338D11E}" presName="negativeSpace" presStyleCnt="0"/>
      <dgm:spPr/>
    </dgm:pt>
    <dgm:pt modelId="{51492F9B-3E1D-3748-8D98-729B1BA3BAA9}" type="pres">
      <dgm:prSet presAssocID="{789A0134-7097-814A-8BF0-04F1B338D11E}" presName="childText" presStyleLbl="conFgAcc1" presStyleIdx="7" presStyleCnt="9">
        <dgm:presLayoutVars>
          <dgm:bulletEnabled val="1"/>
        </dgm:presLayoutVars>
      </dgm:prSet>
      <dgm:spPr/>
    </dgm:pt>
    <dgm:pt modelId="{1FB2AF96-2563-554E-8195-5F180538DA76}" type="pres">
      <dgm:prSet presAssocID="{423AAF39-98F5-944C-A5FE-6A0462226581}" presName="spaceBetweenRectangles" presStyleCnt="0"/>
      <dgm:spPr/>
    </dgm:pt>
    <dgm:pt modelId="{74FAA68D-2740-5041-B0E1-C32979319EC7}" type="pres">
      <dgm:prSet presAssocID="{2D29600A-0AF1-754D-BE86-01A2EDBB7936}" presName="parentLin" presStyleCnt="0"/>
      <dgm:spPr/>
    </dgm:pt>
    <dgm:pt modelId="{A9E09ACE-A39B-F14A-89C3-C43BEA4DDDD3}" type="pres">
      <dgm:prSet presAssocID="{2D29600A-0AF1-754D-BE86-01A2EDBB7936}" presName="parentLeftMargin" presStyleLbl="node1" presStyleIdx="7" presStyleCnt="9"/>
      <dgm:spPr/>
    </dgm:pt>
    <dgm:pt modelId="{02AEC41E-6776-634B-B249-5C852C984193}" type="pres">
      <dgm:prSet presAssocID="{2D29600A-0AF1-754D-BE86-01A2EDBB7936}" presName="parentText" presStyleLbl="node1" presStyleIdx="8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9276952-8737-2E48-9897-CF68AB13E9A9}" type="pres">
      <dgm:prSet presAssocID="{2D29600A-0AF1-754D-BE86-01A2EDBB7936}" presName="negativeSpace" presStyleCnt="0"/>
      <dgm:spPr/>
    </dgm:pt>
    <dgm:pt modelId="{B6E33366-A654-C040-9BC7-9FA38A31A166}" type="pres">
      <dgm:prSet presAssocID="{2D29600A-0AF1-754D-BE86-01A2EDBB7936}" presName="childText" presStyleLbl="conFgAcc1" presStyleIdx="8" presStyleCnt="9">
        <dgm:presLayoutVars>
          <dgm:bulletEnabled val="1"/>
        </dgm:presLayoutVars>
      </dgm:prSet>
      <dgm:spPr/>
    </dgm:pt>
  </dgm:ptLst>
  <dgm:cxnLst>
    <dgm:cxn modelId="{860B490C-B8CD-5C46-8C9D-3DB78047A793}" type="presOf" srcId="{2D29600A-0AF1-754D-BE86-01A2EDBB7936}" destId="{02AEC41E-6776-634B-B249-5C852C984193}" srcOrd="1" destOrd="0" presId="urn:microsoft.com/office/officeart/2005/8/layout/list1"/>
    <dgm:cxn modelId="{3405E286-C264-104C-969D-C658E583ABE4}" type="presOf" srcId="{AB94B973-DE58-9647-AA4C-FD56A418A74B}" destId="{4B2B5CAE-9283-2C4C-8BF5-D2A99D3B8546}" srcOrd="0" destOrd="0" presId="urn:microsoft.com/office/officeart/2005/8/layout/list1"/>
    <dgm:cxn modelId="{816CA37A-B296-5848-8947-ECB3115B6029}" type="presOf" srcId="{789A0134-7097-814A-8BF0-04F1B338D11E}" destId="{7B8C1519-6099-444B-B400-8ADFE875E876}" srcOrd="0" destOrd="0" presId="urn:microsoft.com/office/officeart/2005/8/layout/list1"/>
    <dgm:cxn modelId="{8427DB8C-63B0-F348-83FD-028D9EE86F9F}" type="presOf" srcId="{AB94B973-DE58-9647-AA4C-FD56A418A74B}" destId="{4967DBDA-5378-0D49-985E-96B64CE5BB45}" srcOrd="1" destOrd="0" presId="urn:microsoft.com/office/officeart/2005/8/layout/list1"/>
    <dgm:cxn modelId="{FE4118D5-0BD5-F34B-B983-2088F8DBC9E3}" srcId="{07E53E90-2688-DF4D-9589-F7EC377F207A}" destId="{2D29600A-0AF1-754D-BE86-01A2EDBB7936}" srcOrd="8" destOrd="0" parTransId="{ACE02CA6-0998-9E46-92BD-898E7FC05838}" sibTransId="{426F2574-9FE7-6C48-B6BD-37E911C91E98}"/>
    <dgm:cxn modelId="{B528256F-2FE5-A94A-A016-8A0853DFEFBF}" type="presOf" srcId="{789A0134-7097-814A-8BF0-04F1B338D11E}" destId="{3F81F769-736B-9D4F-8285-0D52418D47D9}" srcOrd="1" destOrd="0" presId="urn:microsoft.com/office/officeart/2005/8/layout/list1"/>
    <dgm:cxn modelId="{373AA79C-F412-F14E-91C9-1AD65B3841E6}" srcId="{07E53E90-2688-DF4D-9589-F7EC377F207A}" destId="{F28ABE01-AE9E-EB41-925F-9E76B1A57F66}" srcOrd="5" destOrd="0" parTransId="{136DDBFF-0556-5946-A079-E3DC7F2194EF}" sibTransId="{C6C9FBA8-E04B-B949-AB59-A84260FEB121}"/>
    <dgm:cxn modelId="{32DB2D32-E2FE-B54F-AFBB-1182824E0B19}" type="presOf" srcId="{6142E74B-6464-5B4C-80D8-5569541B99D9}" destId="{97F40208-CD90-F64B-B5E6-FD5E06FB078C}" srcOrd="1" destOrd="0" presId="urn:microsoft.com/office/officeart/2005/8/layout/list1"/>
    <dgm:cxn modelId="{083D6691-7591-664D-BAD3-F9DB6EE03315}" srcId="{07E53E90-2688-DF4D-9589-F7EC377F207A}" destId="{789A0134-7097-814A-8BF0-04F1B338D11E}" srcOrd="7" destOrd="0" parTransId="{0096F6FC-C56D-EC4F-9E43-B6D2079B29B4}" sibTransId="{423AAF39-98F5-944C-A5FE-6A0462226581}"/>
    <dgm:cxn modelId="{AACB6048-EBE3-424D-AFFF-FF0A1126F788}" type="presOf" srcId="{07E53E90-2688-DF4D-9589-F7EC377F207A}" destId="{A301FF0F-522F-1346-9709-91ACF8405504}" srcOrd="0" destOrd="0" presId="urn:microsoft.com/office/officeart/2005/8/layout/list1"/>
    <dgm:cxn modelId="{2E9FF939-0B00-904E-B9B6-A50C655EDFC4}" type="presOf" srcId="{2825A977-B545-D644-A36B-F91BC64B0667}" destId="{DEA327C1-0843-8F4B-827E-5F0DFD2709E0}" srcOrd="0" destOrd="0" presId="urn:microsoft.com/office/officeart/2005/8/layout/list1"/>
    <dgm:cxn modelId="{57BBF683-E4C0-514A-BBB7-B5ABCBDBD7CB}" type="presOf" srcId="{F28ABE01-AE9E-EB41-925F-9E76B1A57F66}" destId="{68A75F5C-6680-6E40-8A1B-5E9ADDE457B8}" srcOrd="0" destOrd="0" presId="urn:microsoft.com/office/officeart/2005/8/layout/list1"/>
    <dgm:cxn modelId="{968D2B5D-5F24-AE4C-B50E-511A415A9A0C}" type="presOf" srcId="{24C3A876-42BA-0549-AB2B-5E3DD14BC396}" destId="{1D728104-2DEA-DE4E-B8BE-52B08EFA0ED2}" srcOrd="0" destOrd="0" presId="urn:microsoft.com/office/officeart/2005/8/layout/list1"/>
    <dgm:cxn modelId="{3A59FEEE-01B7-F740-A910-1C75BBD9F328}" type="presOf" srcId="{2A5F3143-3A3E-B648-B17C-21BBDB20893C}" destId="{EA0B2048-4B8C-E941-B4D0-BA16DCBB033B}" srcOrd="1" destOrd="0" presId="urn:microsoft.com/office/officeart/2005/8/layout/list1"/>
    <dgm:cxn modelId="{0FC928B6-FA88-CB41-A83F-14504A6FA14C}" type="presOf" srcId="{39F6B0BB-5BF2-9340-8E58-3BA7D762FB7D}" destId="{03576D29-8172-FD49-A801-97B3208F65F1}" srcOrd="1" destOrd="0" presId="urn:microsoft.com/office/officeart/2005/8/layout/list1"/>
    <dgm:cxn modelId="{22AF7CDD-90B7-A548-BF51-3639B1D200CB}" srcId="{07E53E90-2688-DF4D-9589-F7EC377F207A}" destId="{2A5F3143-3A3E-B648-B17C-21BBDB20893C}" srcOrd="0" destOrd="0" parTransId="{13242D42-3870-C04A-A26E-3F5ADF5ACD35}" sibTransId="{3E676963-9ED3-5B46-B2FA-71188C94F9D9}"/>
    <dgm:cxn modelId="{B1DA5389-51EA-EC4C-B336-85E607D20055}" type="presOf" srcId="{39F6B0BB-5BF2-9340-8E58-3BA7D762FB7D}" destId="{D6D28EC5-D64D-7B40-ACB6-0888DA3521DE}" srcOrd="0" destOrd="0" presId="urn:microsoft.com/office/officeart/2005/8/layout/list1"/>
    <dgm:cxn modelId="{91B8501B-5D73-2D46-B7AC-0B72D097F1A0}" type="presOf" srcId="{24C3A876-42BA-0549-AB2B-5E3DD14BC396}" destId="{2F420673-B98C-EB45-9441-7F8A50486A13}" srcOrd="1" destOrd="0" presId="urn:microsoft.com/office/officeart/2005/8/layout/list1"/>
    <dgm:cxn modelId="{8DF58ECE-4456-4B40-99E5-D27AD219CCB4}" srcId="{07E53E90-2688-DF4D-9589-F7EC377F207A}" destId="{6142E74B-6464-5B4C-80D8-5569541B99D9}" srcOrd="6" destOrd="0" parTransId="{C3096E93-669A-4145-A31A-F0FF7BBE1B90}" sibTransId="{93215704-55C3-DD46-B619-F3741C2EB17F}"/>
    <dgm:cxn modelId="{D786A60B-5B84-FF41-B0C7-4E0AEEB43B32}" type="presOf" srcId="{F28ABE01-AE9E-EB41-925F-9E76B1A57F66}" destId="{83CB7ACA-A335-C842-A97B-B5A6E08ABD77}" srcOrd="1" destOrd="0" presId="urn:microsoft.com/office/officeart/2005/8/layout/list1"/>
    <dgm:cxn modelId="{E07A42BE-DC0B-2749-B95A-2CD6B001AC85}" type="presOf" srcId="{6142E74B-6464-5B4C-80D8-5569541B99D9}" destId="{A4A1CE23-1003-1541-B658-BF57595203F6}" srcOrd="0" destOrd="0" presId="urn:microsoft.com/office/officeart/2005/8/layout/list1"/>
    <dgm:cxn modelId="{E83A6144-7215-E24E-B7A3-414CB394645F}" srcId="{07E53E90-2688-DF4D-9589-F7EC377F207A}" destId="{2825A977-B545-D644-A36B-F91BC64B0667}" srcOrd="4" destOrd="0" parTransId="{5388395E-99C5-BD49-8DB1-CE0C32491F1F}" sibTransId="{16015E70-9FC9-5A46-882E-C8E357DD4EB1}"/>
    <dgm:cxn modelId="{1B6246D6-10B5-C747-A844-4687F16D3745}" type="presOf" srcId="{2A5F3143-3A3E-B648-B17C-21BBDB20893C}" destId="{D0DB7763-185A-D143-9071-2AAA1F5A6C8C}" srcOrd="0" destOrd="0" presId="urn:microsoft.com/office/officeart/2005/8/layout/list1"/>
    <dgm:cxn modelId="{4642B62D-B5AB-054B-9266-FEE428020F5A}" srcId="{07E53E90-2688-DF4D-9589-F7EC377F207A}" destId="{AB94B973-DE58-9647-AA4C-FD56A418A74B}" srcOrd="1" destOrd="0" parTransId="{020DC780-42BC-DA43-BB4C-C84E7BA05A9E}" sibTransId="{81415849-BC8F-6F43-BE86-1E59136F6A62}"/>
    <dgm:cxn modelId="{DD33009C-C9DD-3949-986E-5063B557E14A}" srcId="{07E53E90-2688-DF4D-9589-F7EC377F207A}" destId="{24C3A876-42BA-0549-AB2B-5E3DD14BC396}" srcOrd="2" destOrd="0" parTransId="{F90BCD2B-0745-7449-941C-F5873D6FFD7F}" sibTransId="{9A6FC371-EC2B-0F44-B0AE-E7BF57466E01}"/>
    <dgm:cxn modelId="{B4005F77-7DA7-2841-A7E9-E9B0ED89FC48}" type="presOf" srcId="{2825A977-B545-D644-A36B-F91BC64B0667}" destId="{FFB4AD5E-8180-064D-BC41-330EE72772DB}" srcOrd="1" destOrd="0" presId="urn:microsoft.com/office/officeart/2005/8/layout/list1"/>
    <dgm:cxn modelId="{997E694C-7E99-7842-9F33-D04B2AEF25C8}" srcId="{07E53E90-2688-DF4D-9589-F7EC377F207A}" destId="{39F6B0BB-5BF2-9340-8E58-3BA7D762FB7D}" srcOrd="3" destOrd="0" parTransId="{ADB266A5-4518-E744-A9BE-2E63309C8D30}" sibTransId="{C46B8D6C-A57F-424C-A5C1-4EE7F107FC08}"/>
    <dgm:cxn modelId="{D94AFCF6-AF80-2A48-BEF5-2B7BD6BCB723}" type="presOf" srcId="{2D29600A-0AF1-754D-BE86-01A2EDBB7936}" destId="{A9E09ACE-A39B-F14A-89C3-C43BEA4DDDD3}" srcOrd="0" destOrd="0" presId="urn:microsoft.com/office/officeart/2005/8/layout/list1"/>
    <dgm:cxn modelId="{EA493021-3CFD-8048-B165-1D4432ABD2C0}" type="presParOf" srcId="{A301FF0F-522F-1346-9709-91ACF8405504}" destId="{D44E35EC-140F-8846-8282-6DBE122DD5DB}" srcOrd="0" destOrd="0" presId="urn:microsoft.com/office/officeart/2005/8/layout/list1"/>
    <dgm:cxn modelId="{BE2B4655-94C5-544E-8EEA-FEA4D2266AF7}" type="presParOf" srcId="{D44E35EC-140F-8846-8282-6DBE122DD5DB}" destId="{D0DB7763-185A-D143-9071-2AAA1F5A6C8C}" srcOrd="0" destOrd="0" presId="urn:microsoft.com/office/officeart/2005/8/layout/list1"/>
    <dgm:cxn modelId="{02C29A6D-79B9-D94C-8F69-8AC53D814A80}" type="presParOf" srcId="{D44E35EC-140F-8846-8282-6DBE122DD5DB}" destId="{EA0B2048-4B8C-E941-B4D0-BA16DCBB033B}" srcOrd="1" destOrd="0" presId="urn:microsoft.com/office/officeart/2005/8/layout/list1"/>
    <dgm:cxn modelId="{54877776-4FFA-784F-B0C6-537240821D62}" type="presParOf" srcId="{A301FF0F-522F-1346-9709-91ACF8405504}" destId="{BC7F7CE6-DD39-B946-B08E-536816A9BFBA}" srcOrd="1" destOrd="0" presId="urn:microsoft.com/office/officeart/2005/8/layout/list1"/>
    <dgm:cxn modelId="{5666C93E-AA50-9642-9FE8-9505C61ACB63}" type="presParOf" srcId="{A301FF0F-522F-1346-9709-91ACF8405504}" destId="{B576CB8D-C805-774C-8BED-278D24405F95}" srcOrd="2" destOrd="0" presId="urn:microsoft.com/office/officeart/2005/8/layout/list1"/>
    <dgm:cxn modelId="{E48EA14E-DC53-1749-9169-885F11C0989F}" type="presParOf" srcId="{A301FF0F-522F-1346-9709-91ACF8405504}" destId="{DA4C8368-45FA-5344-9F51-EA2A3C840744}" srcOrd="3" destOrd="0" presId="urn:microsoft.com/office/officeart/2005/8/layout/list1"/>
    <dgm:cxn modelId="{98587BF4-FF64-F440-A8D2-66BA6FF81DA8}" type="presParOf" srcId="{A301FF0F-522F-1346-9709-91ACF8405504}" destId="{C55DF368-DF77-B54D-B53D-39B8622B91CB}" srcOrd="4" destOrd="0" presId="urn:microsoft.com/office/officeart/2005/8/layout/list1"/>
    <dgm:cxn modelId="{C9467950-46A7-2140-A7F2-1B888F5ACF25}" type="presParOf" srcId="{C55DF368-DF77-B54D-B53D-39B8622B91CB}" destId="{4B2B5CAE-9283-2C4C-8BF5-D2A99D3B8546}" srcOrd="0" destOrd="0" presId="urn:microsoft.com/office/officeart/2005/8/layout/list1"/>
    <dgm:cxn modelId="{580C1F8B-23C3-FD42-AB22-3F56520BA9A5}" type="presParOf" srcId="{C55DF368-DF77-B54D-B53D-39B8622B91CB}" destId="{4967DBDA-5378-0D49-985E-96B64CE5BB45}" srcOrd="1" destOrd="0" presId="urn:microsoft.com/office/officeart/2005/8/layout/list1"/>
    <dgm:cxn modelId="{3E73198D-4871-BF4B-95DE-615B0F91CFD7}" type="presParOf" srcId="{A301FF0F-522F-1346-9709-91ACF8405504}" destId="{A935E56B-2F3D-404B-8126-2F822B1D14E5}" srcOrd="5" destOrd="0" presId="urn:microsoft.com/office/officeart/2005/8/layout/list1"/>
    <dgm:cxn modelId="{CDFEB5B0-EFC7-D742-AAAB-01D15043B83D}" type="presParOf" srcId="{A301FF0F-522F-1346-9709-91ACF8405504}" destId="{85FB4C26-C323-BF41-91F0-49EEEEFC2810}" srcOrd="6" destOrd="0" presId="urn:microsoft.com/office/officeart/2005/8/layout/list1"/>
    <dgm:cxn modelId="{15EBD252-565C-F54E-934C-32BD45BC75C3}" type="presParOf" srcId="{A301FF0F-522F-1346-9709-91ACF8405504}" destId="{64C1738C-4572-4D4E-B216-D438E8F53F33}" srcOrd="7" destOrd="0" presId="urn:microsoft.com/office/officeart/2005/8/layout/list1"/>
    <dgm:cxn modelId="{82E3B763-5E47-F546-B2DB-2E750A16AAE4}" type="presParOf" srcId="{A301FF0F-522F-1346-9709-91ACF8405504}" destId="{62AC5A57-80BE-D846-A561-392DD9E5EAE4}" srcOrd="8" destOrd="0" presId="urn:microsoft.com/office/officeart/2005/8/layout/list1"/>
    <dgm:cxn modelId="{58C0A399-F916-4C43-80DE-7F2C3EA687DA}" type="presParOf" srcId="{62AC5A57-80BE-D846-A561-392DD9E5EAE4}" destId="{1D728104-2DEA-DE4E-B8BE-52B08EFA0ED2}" srcOrd="0" destOrd="0" presId="urn:microsoft.com/office/officeart/2005/8/layout/list1"/>
    <dgm:cxn modelId="{6B0D6B00-0E80-C94C-8470-6989A3748D1D}" type="presParOf" srcId="{62AC5A57-80BE-D846-A561-392DD9E5EAE4}" destId="{2F420673-B98C-EB45-9441-7F8A50486A13}" srcOrd="1" destOrd="0" presId="urn:microsoft.com/office/officeart/2005/8/layout/list1"/>
    <dgm:cxn modelId="{D631B843-7CDE-B74A-BAED-3ED964FB2578}" type="presParOf" srcId="{A301FF0F-522F-1346-9709-91ACF8405504}" destId="{C4042540-6A85-BC47-85C2-677BCFBD34C4}" srcOrd="9" destOrd="0" presId="urn:microsoft.com/office/officeart/2005/8/layout/list1"/>
    <dgm:cxn modelId="{B24A7D7B-2C7F-214D-8D9A-BBFAD2462945}" type="presParOf" srcId="{A301FF0F-522F-1346-9709-91ACF8405504}" destId="{D719AED9-D579-1642-AD2A-261253107536}" srcOrd="10" destOrd="0" presId="urn:microsoft.com/office/officeart/2005/8/layout/list1"/>
    <dgm:cxn modelId="{F3CA8E69-014B-6748-90A1-B223ADE184EB}" type="presParOf" srcId="{A301FF0F-522F-1346-9709-91ACF8405504}" destId="{2380D6DB-6640-C64E-A4E1-1993C908A0D2}" srcOrd="11" destOrd="0" presId="urn:microsoft.com/office/officeart/2005/8/layout/list1"/>
    <dgm:cxn modelId="{57A45795-2B94-274E-9FB5-924CE1DF59FF}" type="presParOf" srcId="{A301FF0F-522F-1346-9709-91ACF8405504}" destId="{AF43E391-123A-A14D-AB86-E0BE9DBF3481}" srcOrd="12" destOrd="0" presId="urn:microsoft.com/office/officeart/2005/8/layout/list1"/>
    <dgm:cxn modelId="{9ADC2405-B375-5F4C-8AC3-C8CDA17812C6}" type="presParOf" srcId="{AF43E391-123A-A14D-AB86-E0BE9DBF3481}" destId="{D6D28EC5-D64D-7B40-ACB6-0888DA3521DE}" srcOrd="0" destOrd="0" presId="urn:microsoft.com/office/officeart/2005/8/layout/list1"/>
    <dgm:cxn modelId="{6551E47A-8339-0C44-AB8F-250B4D4B38C8}" type="presParOf" srcId="{AF43E391-123A-A14D-AB86-E0BE9DBF3481}" destId="{03576D29-8172-FD49-A801-97B3208F65F1}" srcOrd="1" destOrd="0" presId="urn:microsoft.com/office/officeart/2005/8/layout/list1"/>
    <dgm:cxn modelId="{A0C34B2C-4FF3-AF4D-B7C8-0B479F536B67}" type="presParOf" srcId="{A301FF0F-522F-1346-9709-91ACF8405504}" destId="{BA5FC22E-404F-AF44-8617-C9733C30883C}" srcOrd="13" destOrd="0" presId="urn:microsoft.com/office/officeart/2005/8/layout/list1"/>
    <dgm:cxn modelId="{2485F85D-87E7-EC48-8FE3-2FFB72EFCEBC}" type="presParOf" srcId="{A301FF0F-522F-1346-9709-91ACF8405504}" destId="{E35AC050-411A-C04E-999D-132CE802B43C}" srcOrd="14" destOrd="0" presId="urn:microsoft.com/office/officeart/2005/8/layout/list1"/>
    <dgm:cxn modelId="{C9AEE18F-AB12-0040-8F40-FD62B69D11CA}" type="presParOf" srcId="{A301FF0F-522F-1346-9709-91ACF8405504}" destId="{80A3DB6B-B517-644C-84EB-7A452ED63795}" srcOrd="15" destOrd="0" presId="urn:microsoft.com/office/officeart/2005/8/layout/list1"/>
    <dgm:cxn modelId="{73FE6C2C-E654-B348-9A98-BDD6868BC277}" type="presParOf" srcId="{A301FF0F-522F-1346-9709-91ACF8405504}" destId="{5B50A071-C383-E342-B72D-9FBDA7B19015}" srcOrd="16" destOrd="0" presId="urn:microsoft.com/office/officeart/2005/8/layout/list1"/>
    <dgm:cxn modelId="{34887A3C-4F0C-FB42-BBBC-D125307B29BF}" type="presParOf" srcId="{5B50A071-C383-E342-B72D-9FBDA7B19015}" destId="{DEA327C1-0843-8F4B-827E-5F0DFD2709E0}" srcOrd="0" destOrd="0" presId="urn:microsoft.com/office/officeart/2005/8/layout/list1"/>
    <dgm:cxn modelId="{456AA0C5-B3C9-C744-8276-89B6F6022DFF}" type="presParOf" srcId="{5B50A071-C383-E342-B72D-9FBDA7B19015}" destId="{FFB4AD5E-8180-064D-BC41-330EE72772DB}" srcOrd="1" destOrd="0" presId="urn:microsoft.com/office/officeart/2005/8/layout/list1"/>
    <dgm:cxn modelId="{84A9D1C1-E060-FC42-A642-F51BA99430A7}" type="presParOf" srcId="{A301FF0F-522F-1346-9709-91ACF8405504}" destId="{87ED91CB-F7B8-324C-BBA6-A3CCDF376B5A}" srcOrd="17" destOrd="0" presId="urn:microsoft.com/office/officeart/2005/8/layout/list1"/>
    <dgm:cxn modelId="{D5D2B5C3-64AA-E940-BF2F-3D468A09F466}" type="presParOf" srcId="{A301FF0F-522F-1346-9709-91ACF8405504}" destId="{81B2F1B2-3BB0-0246-AA33-C2D853DE8E0C}" srcOrd="18" destOrd="0" presId="urn:microsoft.com/office/officeart/2005/8/layout/list1"/>
    <dgm:cxn modelId="{9BB6AE54-1AB7-9945-AA4B-674B46F05862}" type="presParOf" srcId="{A301FF0F-522F-1346-9709-91ACF8405504}" destId="{924DFF53-CDB1-194D-971C-622DD11AC202}" srcOrd="19" destOrd="0" presId="urn:microsoft.com/office/officeart/2005/8/layout/list1"/>
    <dgm:cxn modelId="{29E5E398-225A-5340-8F2C-01E96A2A1845}" type="presParOf" srcId="{A301FF0F-522F-1346-9709-91ACF8405504}" destId="{E360376D-447F-BB4C-8E52-81709B13C5F3}" srcOrd="20" destOrd="0" presId="urn:microsoft.com/office/officeart/2005/8/layout/list1"/>
    <dgm:cxn modelId="{CDAB4499-4CF0-7C4C-AAB9-E5CD4D8F27F3}" type="presParOf" srcId="{E360376D-447F-BB4C-8E52-81709B13C5F3}" destId="{68A75F5C-6680-6E40-8A1B-5E9ADDE457B8}" srcOrd="0" destOrd="0" presId="urn:microsoft.com/office/officeart/2005/8/layout/list1"/>
    <dgm:cxn modelId="{44DDC16F-1CD8-9842-A56F-9289C07C7F15}" type="presParOf" srcId="{E360376D-447F-BB4C-8E52-81709B13C5F3}" destId="{83CB7ACA-A335-C842-A97B-B5A6E08ABD77}" srcOrd="1" destOrd="0" presId="urn:microsoft.com/office/officeart/2005/8/layout/list1"/>
    <dgm:cxn modelId="{4D02FB16-A666-5949-9408-1316489AD73E}" type="presParOf" srcId="{A301FF0F-522F-1346-9709-91ACF8405504}" destId="{F17E702E-4633-4647-A7CE-7EB0DF711FCA}" srcOrd="21" destOrd="0" presId="urn:microsoft.com/office/officeart/2005/8/layout/list1"/>
    <dgm:cxn modelId="{D5679AA2-1189-5140-95A4-DA06389DF34A}" type="presParOf" srcId="{A301FF0F-522F-1346-9709-91ACF8405504}" destId="{D40AA13A-858A-1843-8805-1DC1CF6386CD}" srcOrd="22" destOrd="0" presId="urn:microsoft.com/office/officeart/2005/8/layout/list1"/>
    <dgm:cxn modelId="{9402DCB4-E507-8B40-BC8C-B99E046126BF}" type="presParOf" srcId="{A301FF0F-522F-1346-9709-91ACF8405504}" destId="{D4142DEC-5B47-8F4B-8503-D800E9E25CB5}" srcOrd="23" destOrd="0" presId="urn:microsoft.com/office/officeart/2005/8/layout/list1"/>
    <dgm:cxn modelId="{332ABF3D-1EBE-1B46-8BFD-9EBB6BC82F8C}" type="presParOf" srcId="{A301FF0F-522F-1346-9709-91ACF8405504}" destId="{0746FC04-81BB-0D45-BECB-AFCE450D934D}" srcOrd="24" destOrd="0" presId="urn:microsoft.com/office/officeart/2005/8/layout/list1"/>
    <dgm:cxn modelId="{CBD70573-E851-9C4E-BA4E-62040A658214}" type="presParOf" srcId="{0746FC04-81BB-0D45-BECB-AFCE450D934D}" destId="{A4A1CE23-1003-1541-B658-BF57595203F6}" srcOrd="0" destOrd="0" presId="urn:microsoft.com/office/officeart/2005/8/layout/list1"/>
    <dgm:cxn modelId="{C811B947-26A5-C74C-863B-5A7055850FCB}" type="presParOf" srcId="{0746FC04-81BB-0D45-BECB-AFCE450D934D}" destId="{97F40208-CD90-F64B-B5E6-FD5E06FB078C}" srcOrd="1" destOrd="0" presId="urn:microsoft.com/office/officeart/2005/8/layout/list1"/>
    <dgm:cxn modelId="{9344A40B-4D9A-5D43-BD82-1EAAD84CB7CD}" type="presParOf" srcId="{A301FF0F-522F-1346-9709-91ACF8405504}" destId="{F4028ECC-3BB7-9347-8AAE-C024AB5AC0C2}" srcOrd="25" destOrd="0" presId="urn:microsoft.com/office/officeart/2005/8/layout/list1"/>
    <dgm:cxn modelId="{9EB465E8-4FA1-164C-9610-1C574D4C9732}" type="presParOf" srcId="{A301FF0F-522F-1346-9709-91ACF8405504}" destId="{861DCEB5-53A0-154C-8CF6-76E2D51DC762}" srcOrd="26" destOrd="0" presId="urn:microsoft.com/office/officeart/2005/8/layout/list1"/>
    <dgm:cxn modelId="{7E4E554A-0731-324B-AE77-92ACBD555936}" type="presParOf" srcId="{A301FF0F-522F-1346-9709-91ACF8405504}" destId="{E46168F9-C8A2-3A4E-A975-DD24255C34CA}" srcOrd="27" destOrd="0" presId="urn:microsoft.com/office/officeart/2005/8/layout/list1"/>
    <dgm:cxn modelId="{2ABD7F08-78D0-2D4D-8B14-C0C88C4D4952}" type="presParOf" srcId="{A301FF0F-522F-1346-9709-91ACF8405504}" destId="{5720C660-3AF8-EF48-A4B3-C7D7E3301A57}" srcOrd="28" destOrd="0" presId="urn:microsoft.com/office/officeart/2005/8/layout/list1"/>
    <dgm:cxn modelId="{401AD246-56F2-0B45-BE42-48EBE5C9EE3B}" type="presParOf" srcId="{5720C660-3AF8-EF48-A4B3-C7D7E3301A57}" destId="{7B8C1519-6099-444B-B400-8ADFE875E876}" srcOrd="0" destOrd="0" presId="urn:microsoft.com/office/officeart/2005/8/layout/list1"/>
    <dgm:cxn modelId="{1BE9260B-1BE1-7A4F-833A-A3680AAF411F}" type="presParOf" srcId="{5720C660-3AF8-EF48-A4B3-C7D7E3301A57}" destId="{3F81F769-736B-9D4F-8285-0D52418D47D9}" srcOrd="1" destOrd="0" presId="urn:microsoft.com/office/officeart/2005/8/layout/list1"/>
    <dgm:cxn modelId="{FB6C05B3-21D1-AD47-A877-0F7653C8ABF9}" type="presParOf" srcId="{A301FF0F-522F-1346-9709-91ACF8405504}" destId="{6D0004DC-C0E8-1647-A5FF-9D9921CC48C5}" srcOrd="29" destOrd="0" presId="urn:microsoft.com/office/officeart/2005/8/layout/list1"/>
    <dgm:cxn modelId="{5EA21989-0A26-F644-B0E0-E028CF7F82E5}" type="presParOf" srcId="{A301FF0F-522F-1346-9709-91ACF8405504}" destId="{51492F9B-3E1D-3748-8D98-729B1BA3BAA9}" srcOrd="30" destOrd="0" presId="urn:microsoft.com/office/officeart/2005/8/layout/list1"/>
    <dgm:cxn modelId="{6A3A3377-D4B0-EC42-BA3D-254059D7F974}" type="presParOf" srcId="{A301FF0F-522F-1346-9709-91ACF8405504}" destId="{1FB2AF96-2563-554E-8195-5F180538DA76}" srcOrd="31" destOrd="0" presId="urn:microsoft.com/office/officeart/2005/8/layout/list1"/>
    <dgm:cxn modelId="{AC10D501-F146-C540-A11F-2AEF39134627}" type="presParOf" srcId="{A301FF0F-522F-1346-9709-91ACF8405504}" destId="{74FAA68D-2740-5041-B0E1-C32979319EC7}" srcOrd="32" destOrd="0" presId="urn:microsoft.com/office/officeart/2005/8/layout/list1"/>
    <dgm:cxn modelId="{F08BE592-8FF5-4B42-BB18-B6F96605AB5D}" type="presParOf" srcId="{74FAA68D-2740-5041-B0E1-C32979319EC7}" destId="{A9E09ACE-A39B-F14A-89C3-C43BEA4DDDD3}" srcOrd="0" destOrd="0" presId="urn:microsoft.com/office/officeart/2005/8/layout/list1"/>
    <dgm:cxn modelId="{866957BB-9B6B-4549-954C-37F245DC32E6}" type="presParOf" srcId="{74FAA68D-2740-5041-B0E1-C32979319EC7}" destId="{02AEC41E-6776-634B-B249-5C852C984193}" srcOrd="1" destOrd="0" presId="urn:microsoft.com/office/officeart/2005/8/layout/list1"/>
    <dgm:cxn modelId="{1B27F717-560D-544D-8D33-6118B593EF00}" type="presParOf" srcId="{A301FF0F-522F-1346-9709-91ACF8405504}" destId="{09276952-8737-2E48-9897-CF68AB13E9A9}" srcOrd="33" destOrd="0" presId="urn:microsoft.com/office/officeart/2005/8/layout/list1"/>
    <dgm:cxn modelId="{61D0EA22-4558-7148-8B80-2978644D51CD}" type="presParOf" srcId="{A301FF0F-522F-1346-9709-91ACF8405504}" destId="{B6E33366-A654-C040-9BC7-9FA38A31A166}" srcOrd="34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76CB8D-C805-774C-8BED-278D24405F95}">
      <dsp:nvSpPr>
        <dsp:cNvPr id="0" name=""/>
        <dsp:cNvSpPr/>
      </dsp:nvSpPr>
      <dsp:spPr>
        <a:xfrm>
          <a:off x="0" y="48138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A0B2048-4B8C-E941-B4D0-BA16DCBB033B}">
      <dsp:nvSpPr>
        <dsp:cNvPr id="0" name=""/>
        <dsp:cNvSpPr/>
      </dsp:nvSpPr>
      <dsp:spPr>
        <a:xfrm>
          <a:off x="320061" y="34854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1915 Albert Einstein  e =mc</a:t>
          </a:r>
          <a:r>
            <a:rPr lang="en-US" sz="900" kern="1200" baseline="30000"/>
            <a:t>2.</a:t>
          </a:r>
        </a:p>
      </dsp:txBody>
      <dsp:txXfrm>
        <a:off x="333030" y="361517"/>
        <a:ext cx="4454918" cy="239742"/>
      </dsp:txXfrm>
    </dsp:sp>
    <dsp:sp modelId="{85FB4C26-C323-BF41-91F0-49EEEEFC2810}">
      <dsp:nvSpPr>
        <dsp:cNvPr id="0" name=""/>
        <dsp:cNvSpPr/>
      </dsp:nvSpPr>
      <dsp:spPr>
        <a:xfrm>
          <a:off x="0" y="88962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967DBDA-5378-0D49-985E-96B64CE5BB45}">
      <dsp:nvSpPr>
        <dsp:cNvPr id="0" name=""/>
        <dsp:cNvSpPr/>
      </dsp:nvSpPr>
      <dsp:spPr>
        <a:xfrm>
          <a:off x="320061" y="75678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1927 Lemaitre proposes Big Bang Theory.</a:t>
          </a:r>
        </a:p>
      </dsp:txBody>
      <dsp:txXfrm>
        <a:off x="333030" y="769757"/>
        <a:ext cx="4454918" cy="239742"/>
      </dsp:txXfrm>
    </dsp:sp>
    <dsp:sp modelId="{D719AED9-D579-1642-AD2A-261253107536}">
      <dsp:nvSpPr>
        <dsp:cNvPr id="0" name=""/>
        <dsp:cNvSpPr/>
      </dsp:nvSpPr>
      <dsp:spPr>
        <a:xfrm>
          <a:off x="0" y="129786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F420673-B98C-EB45-9441-7F8A50486A13}">
      <dsp:nvSpPr>
        <dsp:cNvPr id="0" name=""/>
        <dsp:cNvSpPr/>
      </dsp:nvSpPr>
      <dsp:spPr>
        <a:xfrm>
          <a:off x="320061" y="116502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1929 Edwin Hubble investigates distant galaxies and their movement.</a:t>
          </a:r>
        </a:p>
      </dsp:txBody>
      <dsp:txXfrm>
        <a:off x="333030" y="1177997"/>
        <a:ext cx="4454918" cy="239742"/>
      </dsp:txXfrm>
    </dsp:sp>
    <dsp:sp modelId="{E35AC050-411A-C04E-999D-132CE802B43C}">
      <dsp:nvSpPr>
        <dsp:cNvPr id="0" name=""/>
        <dsp:cNvSpPr/>
      </dsp:nvSpPr>
      <dsp:spPr>
        <a:xfrm>
          <a:off x="0" y="170610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76D29-8172-FD49-A801-97B3208F65F1}">
      <dsp:nvSpPr>
        <dsp:cNvPr id="0" name=""/>
        <dsp:cNvSpPr/>
      </dsp:nvSpPr>
      <dsp:spPr>
        <a:xfrm>
          <a:off x="320061" y="157326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1933  Lemaitre publishes theory.</a:t>
          </a:r>
        </a:p>
      </dsp:txBody>
      <dsp:txXfrm>
        <a:off x="333030" y="1586237"/>
        <a:ext cx="4454918" cy="239742"/>
      </dsp:txXfrm>
    </dsp:sp>
    <dsp:sp modelId="{81B2F1B2-3BB0-0246-AA33-C2D853DE8E0C}">
      <dsp:nvSpPr>
        <dsp:cNvPr id="0" name=""/>
        <dsp:cNvSpPr/>
      </dsp:nvSpPr>
      <dsp:spPr>
        <a:xfrm>
          <a:off x="0" y="211434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B4AD5E-8180-064D-BC41-330EE72772DB}">
      <dsp:nvSpPr>
        <dsp:cNvPr id="0" name=""/>
        <dsp:cNvSpPr/>
      </dsp:nvSpPr>
      <dsp:spPr>
        <a:xfrm>
          <a:off x="320061" y="198150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1948 Fred Hoyle proposes Steady State Theory.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Gamow + Alpher propose their version of Big Bang Theory.</a:t>
          </a:r>
        </a:p>
      </dsp:txBody>
      <dsp:txXfrm>
        <a:off x="333030" y="1994477"/>
        <a:ext cx="4454918" cy="239742"/>
      </dsp:txXfrm>
    </dsp:sp>
    <dsp:sp modelId="{D40AA13A-858A-1843-8805-1DC1CF6386CD}">
      <dsp:nvSpPr>
        <dsp:cNvPr id="0" name=""/>
        <dsp:cNvSpPr/>
      </dsp:nvSpPr>
      <dsp:spPr>
        <a:xfrm>
          <a:off x="0" y="252258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CB7ACA-A335-C842-A97B-B5A6E08ABD77}">
      <dsp:nvSpPr>
        <dsp:cNvPr id="0" name=""/>
        <dsp:cNvSpPr/>
      </dsp:nvSpPr>
      <dsp:spPr>
        <a:xfrm>
          <a:off x="320061" y="238974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1965 Penzias + Wilson find the cosmic background radiation.</a:t>
          </a:r>
        </a:p>
      </dsp:txBody>
      <dsp:txXfrm>
        <a:off x="333030" y="2402717"/>
        <a:ext cx="4454918" cy="239742"/>
      </dsp:txXfrm>
    </dsp:sp>
    <dsp:sp modelId="{861DCEB5-53A0-154C-8CF6-76E2D51DC762}">
      <dsp:nvSpPr>
        <dsp:cNvPr id="0" name=""/>
        <dsp:cNvSpPr/>
      </dsp:nvSpPr>
      <dsp:spPr>
        <a:xfrm>
          <a:off x="0" y="293082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7F40208-CD90-F64B-B5E6-FD5E06FB078C}">
      <dsp:nvSpPr>
        <dsp:cNvPr id="0" name=""/>
        <dsp:cNvSpPr/>
      </dsp:nvSpPr>
      <dsp:spPr>
        <a:xfrm>
          <a:off x="320061" y="279798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1989 COBE satellite launched.</a:t>
          </a:r>
        </a:p>
      </dsp:txBody>
      <dsp:txXfrm>
        <a:off x="333030" y="2810957"/>
        <a:ext cx="4454918" cy="239742"/>
      </dsp:txXfrm>
    </dsp:sp>
    <dsp:sp modelId="{51492F9B-3E1D-3748-8D98-729B1BA3BAA9}">
      <dsp:nvSpPr>
        <dsp:cNvPr id="0" name=""/>
        <dsp:cNvSpPr/>
      </dsp:nvSpPr>
      <dsp:spPr>
        <a:xfrm>
          <a:off x="0" y="333906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81F769-736B-9D4F-8285-0D52418D47D9}">
      <dsp:nvSpPr>
        <dsp:cNvPr id="0" name=""/>
        <dsp:cNvSpPr/>
      </dsp:nvSpPr>
      <dsp:spPr>
        <a:xfrm>
          <a:off x="320061" y="320622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1997 Brian Schmidt and team find the expansion of the universe is accelerating.</a:t>
          </a:r>
        </a:p>
      </dsp:txBody>
      <dsp:txXfrm>
        <a:off x="333030" y="3219197"/>
        <a:ext cx="4454918" cy="239742"/>
      </dsp:txXfrm>
    </dsp:sp>
    <dsp:sp modelId="{B6E33366-A654-C040-9BC7-9FA38A31A166}">
      <dsp:nvSpPr>
        <dsp:cNvPr id="0" name=""/>
        <dsp:cNvSpPr/>
      </dsp:nvSpPr>
      <dsp:spPr>
        <a:xfrm>
          <a:off x="0" y="3747308"/>
          <a:ext cx="6401222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2AEC41E-6776-634B-B249-5C852C984193}">
      <dsp:nvSpPr>
        <dsp:cNvPr id="0" name=""/>
        <dsp:cNvSpPr/>
      </dsp:nvSpPr>
      <dsp:spPr>
        <a:xfrm>
          <a:off x="320061" y="3614468"/>
          <a:ext cx="4480856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9366" tIns="0" rIns="169366" bIns="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2001 WMAP probe launched.</a:t>
          </a:r>
        </a:p>
      </dsp:txBody>
      <dsp:txXfrm>
        <a:off x="333030" y="3627437"/>
        <a:ext cx="4454918" cy="2397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20</TotalTime>
  <Pages>1</Pages>
  <Words>34</Words>
  <Characters>195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2015-03-04T11:26:00Z</dcterms:created>
  <dcterms:modified xsi:type="dcterms:W3CDTF">2015-03-04T12:23:00Z</dcterms:modified>
</cp:coreProperties>
</file>