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80FE92" w14:textId="77777777" w:rsidR="00000000" w:rsidRPr="00147507" w:rsidRDefault="00147507">
      <w:pPr>
        <w:tabs>
          <w:tab w:val="left" w:pos="567"/>
        </w:tabs>
        <w:jc w:val="center"/>
        <w:rPr>
          <w:rFonts w:ascii="Arial" w:hAnsi="Arial" w:cs="Arial"/>
          <w:b/>
        </w:rPr>
      </w:pPr>
      <w:r w:rsidRPr="00147507">
        <w:rPr>
          <w:rFonts w:ascii="Arial" w:hAnsi="Arial" w:cs="Arial"/>
          <w:b/>
        </w:rPr>
        <w:t>PEDIGREES</w:t>
      </w:r>
    </w:p>
    <w:p w14:paraId="1FB31410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34156861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</w:rPr>
        <w:t>Pedigrees or family trees show how a particular characteristic is passed down through several generations of a family.</w:t>
      </w:r>
    </w:p>
    <w:p w14:paraId="34521E6A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4D65A5CB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</w:rPr>
        <w:t xml:space="preserve">In determining whether a particular characteristic is </w:t>
      </w:r>
      <w:r w:rsidRPr="00147507">
        <w:rPr>
          <w:rFonts w:ascii="Arial" w:hAnsi="Arial" w:cs="Arial"/>
          <w:b/>
          <w:i/>
        </w:rPr>
        <w:t>dominant</w:t>
      </w:r>
      <w:r w:rsidRPr="00147507">
        <w:rPr>
          <w:rFonts w:ascii="Arial" w:hAnsi="Arial" w:cs="Arial"/>
        </w:rPr>
        <w:t xml:space="preserve"> or </w:t>
      </w:r>
      <w:r w:rsidRPr="00147507">
        <w:rPr>
          <w:rFonts w:ascii="Arial" w:hAnsi="Arial" w:cs="Arial"/>
          <w:b/>
          <w:i/>
        </w:rPr>
        <w:t>recessive</w:t>
      </w:r>
      <w:r w:rsidRPr="00147507">
        <w:rPr>
          <w:rFonts w:ascii="Arial" w:hAnsi="Arial" w:cs="Arial"/>
        </w:rPr>
        <w:t xml:space="preserve">, look at the </w:t>
      </w:r>
      <w:r w:rsidRPr="00147507">
        <w:rPr>
          <w:rFonts w:ascii="Arial" w:hAnsi="Arial" w:cs="Arial"/>
          <w:b/>
          <w:i/>
        </w:rPr>
        <w:t>parents and their offspring at</w:t>
      </w:r>
      <w:r w:rsidRPr="00147507">
        <w:rPr>
          <w:rFonts w:ascii="Arial" w:hAnsi="Arial" w:cs="Arial"/>
        </w:rPr>
        <w:t xml:space="preserve"> </w:t>
      </w:r>
      <w:r w:rsidRPr="00147507">
        <w:rPr>
          <w:rFonts w:ascii="Arial" w:hAnsi="Arial" w:cs="Arial"/>
          <w:b/>
          <w:i/>
        </w:rPr>
        <w:t>any p</w:t>
      </w:r>
      <w:r w:rsidRPr="00147507">
        <w:rPr>
          <w:rFonts w:ascii="Arial" w:hAnsi="Arial" w:cs="Arial"/>
          <w:b/>
          <w:i/>
        </w:rPr>
        <w:t>art</w:t>
      </w:r>
      <w:r w:rsidRPr="00147507">
        <w:rPr>
          <w:rFonts w:ascii="Arial" w:hAnsi="Arial" w:cs="Arial"/>
        </w:rPr>
        <w:t xml:space="preserve"> of the pedigree. </w:t>
      </w:r>
    </w:p>
    <w:p w14:paraId="4F963C0E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518AC0B9" w14:textId="77777777" w:rsidR="00000000" w:rsidRPr="00147507" w:rsidRDefault="004A5520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6F9D293B" wp14:editId="7B43BA89">
                <wp:simplePos x="0" y="0"/>
                <wp:positionH relativeFrom="column">
                  <wp:posOffset>186055</wp:posOffset>
                </wp:positionH>
                <wp:positionV relativeFrom="paragraph">
                  <wp:posOffset>62230</wp:posOffset>
                </wp:positionV>
                <wp:extent cx="5452745" cy="1050290"/>
                <wp:effectExtent l="25400" t="25400" r="20955" b="29210"/>
                <wp:wrapNone/>
                <wp:docPr id="2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52745" cy="1050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71C9A9" id="Rectangle 2" o:spid="_x0000_s1026" style="position:absolute;margin-left:14.65pt;margin-top:4.9pt;width:429.35pt;height:82.7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" strokeweight="4.5pt">
                <v:stroke linestyle="thinThick"/>
                <v:path arrowok="t"/>
              </v:rect>
            </w:pict>
          </mc:Fallback>
        </mc:AlternateContent>
      </w:r>
    </w:p>
    <w:p w14:paraId="531058AA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</w:rPr>
        <w:tab/>
        <w:t xml:space="preserve">If both parents </w:t>
      </w:r>
      <w:r w:rsidRPr="00147507">
        <w:rPr>
          <w:rFonts w:ascii="Arial" w:hAnsi="Arial" w:cs="Arial"/>
          <w:b/>
          <w:i/>
        </w:rPr>
        <w:t>DON'T SHOW</w:t>
      </w:r>
      <w:r w:rsidRPr="00147507">
        <w:rPr>
          <w:rFonts w:ascii="Arial" w:hAnsi="Arial" w:cs="Arial"/>
        </w:rPr>
        <w:t xml:space="preserve"> the characteristic, and at least one offspring </w:t>
      </w:r>
    </w:p>
    <w:p w14:paraId="35265B55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</w:rPr>
        <w:tab/>
      </w:r>
      <w:r w:rsidRPr="00147507">
        <w:rPr>
          <w:rFonts w:ascii="Arial" w:hAnsi="Arial" w:cs="Arial"/>
          <w:b/>
          <w:i/>
        </w:rPr>
        <w:t>DOES</w:t>
      </w:r>
      <w:r w:rsidRPr="00147507">
        <w:rPr>
          <w:rFonts w:ascii="Arial" w:hAnsi="Arial" w:cs="Arial"/>
        </w:rPr>
        <w:t xml:space="preserve">, then the characteristic is </w:t>
      </w:r>
      <w:r w:rsidRPr="00147507">
        <w:rPr>
          <w:rFonts w:ascii="Arial" w:hAnsi="Arial" w:cs="Arial"/>
          <w:b/>
          <w:i/>
        </w:rPr>
        <w:t>RECESSIVE</w:t>
      </w:r>
      <w:r w:rsidRPr="00147507">
        <w:rPr>
          <w:rFonts w:ascii="Arial" w:hAnsi="Arial" w:cs="Arial"/>
        </w:rPr>
        <w:t>.</w:t>
      </w:r>
    </w:p>
    <w:p w14:paraId="1B8AA319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309FBA0B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</w:rPr>
        <w:tab/>
        <w:t xml:space="preserve">If both parents </w:t>
      </w:r>
      <w:r w:rsidRPr="00147507">
        <w:rPr>
          <w:rFonts w:ascii="Arial" w:hAnsi="Arial" w:cs="Arial"/>
          <w:b/>
          <w:i/>
        </w:rPr>
        <w:t>DO SHOW</w:t>
      </w:r>
      <w:r w:rsidRPr="00147507">
        <w:rPr>
          <w:rFonts w:ascii="Arial" w:hAnsi="Arial" w:cs="Arial"/>
        </w:rPr>
        <w:t xml:space="preserve"> the characteristic, and at least one offspring </w:t>
      </w:r>
    </w:p>
    <w:p w14:paraId="7AB1082B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</w:rPr>
        <w:tab/>
      </w:r>
      <w:r w:rsidRPr="00147507">
        <w:rPr>
          <w:rFonts w:ascii="Arial" w:hAnsi="Arial" w:cs="Arial"/>
          <w:b/>
          <w:i/>
        </w:rPr>
        <w:t>DOESN'T</w:t>
      </w:r>
      <w:r w:rsidRPr="00147507">
        <w:rPr>
          <w:rFonts w:ascii="Arial" w:hAnsi="Arial" w:cs="Arial"/>
        </w:rPr>
        <w:t>, then the characteristic is</w:t>
      </w:r>
      <w:r w:rsidRPr="00147507">
        <w:rPr>
          <w:rFonts w:ascii="Arial" w:hAnsi="Arial" w:cs="Arial"/>
        </w:rPr>
        <w:t xml:space="preserve"> </w:t>
      </w:r>
      <w:r w:rsidRPr="00147507">
        <w:rPr>
          <w:rFonts w:ascii="Arial" w:hAnsi="Arial" w:cs="Arial"/>
          <w:b/>
          <w:i/>
        </w:rPr>
        <w:t>DOMINANT</w:t>
      </w:r>
      <w:r w:rsidRPr="00147507">
        <w:rPr>
          <w:rFonts w:ascii="Arial" w:hAnsi="Arial" w:cs="Arial"/>
        </w:rPr>
        <w:t>.</w:t>
      </w:r>
    </w:p>
    <w:p w14:paraId="74934118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50353013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23823A92" w14:textId="77777777" w:rsidR="00000000" w:rsidRPr="00147507" w:rsidRDefault="00147507">
      <w:pPr>
        <w:tabs>
          <w:tab w:val="left" w:pos="567"/>
        </w:tabs>
        <w:rPr>
          <w:rFonts w:ascii="Arial" w:hAnsi="Arial" w:cs="Arial"/>
          <w:b/>
        </w:rPr>
      </w:pPr>
      <w:r w:rsidRPr="00147507">
        <w:rPr>
          <w:rFonts w:ascii="Arial" w:hAnsi="Arial" w:cs="Arial"/>
          <w:b/>
        </w:rPr>
        <w:t>Example</w:t>
      </w:r>
    </w:p>
    <w:p w14:paraId="560DBB92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67E1A348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</w:rPr>
        <w:t xml:space="preserve">Consider the incidence of </w:t>
      </w:r>
      <w:r w:rsidRPr="00147507">
        <w:rPr>
          <w:rFonts w:ascii="Arial" w:hAnsi="Arial" w:cs="Arial"/>
          <w:b/>
          <w:i/>
        </w:rPr>
        <w:t>left-handedness</w:t>
      </w:r>
      <w:r w:rsidRPr="00147507">
        <w:rPr>
          <w:rFonts w:ascii="Arial" w:hAnsi="Arial" w:cs="Arial"/>
        </w:rPr>
        <w:t xml:space="preserve"> in a family.  </w:t>
      </w:r>
    </w:p>
    <w:p w14:paraId="5641F9CA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3C18A528" w14:textId="77777777" w:rsidR="00000000" w:rsidRPr="00147507" w:rsidRDefault="004A5520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70580E95" wp14:editId="7D344ADC">
                <wp:simplePos x="0" y="0"/>
                <wp:positionH relativeFrom="column">
                  <wp:posOffset>1845310</wp:posOffset>
                </wp:positionH>
                <wp:positionV relativeFrom="paragraph">
                  <wp:posOffset>130175</wp:posOffset>
                </wp:positionV>
                <wp:extent cx="203200" cy="203200"/>
                <wp:effectExtent l="0" t="0" r="0" b="0"/>
                <wp:wrapNone/>
                <wp:docPr id="2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25739B" id="Rectangle 8" o:spid="_x0000_s1026" style="position:absolute;margin-left:145.3pt;margin-top:10.25pt;width:16pt;height:16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" fillcolor="silver">
                <v:path arrowok="t"/>
              </v:rect>
            </w:pict>
          </mc:Fallback>
        </mc:AlternateContent>
      </w:r>
      <w:r w:rsidRPr="0014750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5A28C6F1" wp14:editId="6964F07A">
                <wp:simplePos x="0" y="0"/>
                <wp:positionH relativeFrom="column">
                  <wp:posOffset>59690</wp:posOffset>
                </wp:positionH>
                <wp:positionV relativeFrom="paragraph">
                  <wp:posOffset>142240</wp:posOffset>
                </wp:positionV>
                <wp:extent cx="203200" cy="203200"/>
                <wp:effectExtent l="0" t="0" r="0" b="0"/>
                <wp:wrapNone/>
                <wp:docPr id="2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5873B9" id="Rectangle 6" o:spid="_x0000_s1026" style="position:absolute;margin-left:4.7pt;margin-top:11.2pt;width:16pt;height:16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">
                <v:path arrowok="t"/>
              </v:rect>
            </w:pict>
          </mc:Fallback>
        </mc:AlternateContent>
      </w:r>
    </w:p>
    <w:p w14:paraId="1884C327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</w:rPr>
        <w:tab/>
        <w:t>Male (normal)</w:t>
      </w:r>
      <w:r w:rsidRPr="00147507">
        <w:rPr>
          <w:rFonts w:ascii="Arial" w:hAnsi="Arial" w:cs="Arial"/>
        </w:rPr>
        <w:tab/>
      </w:r>
      <w:r w:rsidRPr="00147507">
        <w:rPr>
          <w:rFonts w:ascii="Arial" w:hAnsi="Arial" w:cs="Arial"/>
        </w:rPr>
        <w:tab/>
      </w:r>
      <w:r w:rsidRPr="00147507">
        <w:rPr>
          <w:rFonts w:ascii="Arial" w:hAnsi="Arial" w:cs="Arial"/>
        </w:rPr>
        <w:tab/>
        <w:t>Male (with characteristic)</w:t>
      </w:r>
    </w:p>
    <w:p w14:paraId="383F7DEB" w14:textId="77777777" w:rsidR="00000000" w:rsidRPr="00147507" w:rsidRDefault="004A5520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606A6BDC" wp14:editId="6DB8B435">
                <wp:simplePos x="0" y="0"/>
                <wp:positionH relativeFrom="column">
                  <wp:posOffset>1844675</wp:posOffset>
                </wp:positionH>
                <wp:positionV relativeFrom="paragraph">
                  <wp:posOffset>133985</wp:posOffset>
                </wp:positionV>
                <wp:extent cx="211455" cy="211455"/>
                <wp:effectExtent l="0" t="0" r="4445" b="4445"/>
                <wp:wrapNone/>
                <wp:docPr id="26" name="Oval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1455" cy="211455"/>
                        </a:xfrm>
                        <a:prstGeom prst="ellips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C9C8318" id="Oval 16" o:spid="_x0000_s1026" style="position:absolute;margin-left:145.25pt;margin-top:10.55pt;width:16.65pt;height:16.6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" fillcolor="silver">
                <v:path arrowok="t"/>
              </v:oval>
            </w:pict>
          </mc:Fallback>
        </mc:AlternateContent>
      </w:r>
      <w:r w:rsidRPr="0014750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61E63490" wp14:editId="577B53F3">
                <wp:simplePos x="0" y="0"/>
                <wp:positionH relativeFrom="column">
                  <wp:posOffset>59055</wp:posOffset>
                </wp:positionH>
                <wp:positionV relativeFrom="paragraph">
                  <wp:posOffset>116205</wp:posOffset>
                </wp:positionV>
                <wp:extent cx="211455" cy="211455"/>
                <wp:effectExtent l="0" t="0" r="4445" b="4445"/>
                <wp:wrapNone/>
                <wp:docPr id="25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1455" cy="21145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4AC727" id="Oval 15" o:spid="_x0000_s1026" style="position:absolute;margin-left:4.65pt;margin-top:9.15pt;width:16.65pt;height:16.6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">
                <v:path arrowok="t"/>
              </v:oval>
            </w:pict>
          </mc:Fallback>
        </mc:AlternateContent>
      </w:r>
    </w:p>
    <w:p w14:paraId="76CE7689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</w:rPr>
        <w:tab/>
        <w:t>Female (normal)</w:t>
      </w:r>
      <w:r w:rsidRPr="00147507">
        <w:rPr>
          <w:rFonts w:ascii="Arial" w:hAnsi="Arial" w:cs="Arial"/>
        </w:rPr>
        <w:tab/>
      </w:r>
      <w:r w:rsidRPr="00147507">
        <w:rPr>
          <w:rFonts w:ascii="Arial" w:hAnsi="Arial" w:cs="Arial"/>
        </w:rPr>
        <w:tab/>
      </w:r>
      <w:r w:rsidRPr="00147507">
        <w:rPr>
          <w:rFonts w:ascii="Arial" w:hAnsi="Arial" w:cs="Arial"/>
        </w:rPr>
        <w:tab/>
        <w:t>Female (with characteristic)</w:t>
      </w:r>
    </w:p>
    <w:p w14:paraId="69A661A0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2EFC1AB5" w14:textId="77777777" w:rsidR="00000000" w:rsidRPr="00147507" w:rsidRDefault="004A5520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315070BD" wp14:editId="7601C5DE">
                <wp:simplePos x="0" y="0"/>
                <wp:positionH relativeFrom="column">
                  <wp:posOffset>237853</wp:posOffset>
                </wp:positionH>
                <wp:positionV relativeFrom="paragraph">
                  <wp:posOffset>145959</wp:posOffset>
                </wp:positionV>
                <wp:extent cx="5401310" cy="1654810"/>
                <wp:effectExtent l="0" t="0" r="8890" b="8890"/>
                <wp:wrapNone/>
                <wp:docPr id="4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01310" cy="1654810"/>
                          <a:chOff x="1507" y="7701"/>
                          <a:chExt cx="8506" cy="2606"/>
                        </a:xfrm>
                      </wpg:grpSpPr>
                      <wps:wsp>
                        <wps:cNvPr id="5" name="Oval 4"/>
                        <wps:cNvSpPr>
                          <a:spLocks/>
                        </wps:cNvSpPr>
                        <wps:spPr bwMode="auto">
                          <a:xfrm>
                            <a:off x="3613" y="9329"/>
                            <a:ext cx="333" cy="33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/>
                        </wps:cNvSpPr>
                        <wps:spPr bwMode="auto">
                          <a:xfrm>
                            <a:off x="4026" y="7701"/>
                            <a:ext cx="320" cy="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9"/>
                        <wps:cNvSpPr>
                          <a:spLocks/>
                        </wps:cNvSpPr>
                        <wps:spPr bwMode="auto">
                          <a:xfrm>
                            <a:off x="2613" y="9315"/>
                            <a:ext cx="320" cy="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Oval 10"/>
                        <wps:cNvSpPr>
                          <a:spLocks/>
                        </wps:cNvSpPr>
                        <wps:spPr bwMode="auto">
                          <a:xfrm>
                            <a:off x="4801" y="9315"/>
                            <a:ext cx="333" cy="333"/>
                          </a:xfrm>
                          <a:prstGeom prst="ellipse">
                            <a:avLst/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Oval 11"/>
                        <wps:cNvSpPr>
                          <a:spLocks/>
                        </wps:cNvSpPr>
                        <wps:spPr bwMode="auto">
                          <a:xfrm>
                            <a:off x="1628" y="9302"/>
                            <a:ext cx="333" cy="33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14"/>
                        <wps:cNvSpPr>
                          <a:spLocks/>
                        </wps:cNvSpPr>
                        <wps:spPr bwMode="auto">
                          <a:xfrm>
                            <a:off x="2746" y="7702"/>
                            <a:ext cx="333" cy="33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17"/>
                        <wps:cNvCnPr>
                          <a:cxnSpLocks/>
                        </wps:cNvCnPr>
                        <wps:spPr bwMode="auto">
                          <a:xfrm>
                            <a:off x="3080" y="7867"/>
                            <a:ext cx="94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8"/>
                        <wps:cNvCnPr>
                          <a:cxnSpLocks/>
                        </wps:cNvCnPr>
                        <wps:spPr bwMode="auto">
                          <a:xfrm>
                            <a:off x="1760" y="9013"/>
                            <a:ext cx="3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20"/>
                        <wps:cNvCnPr>
                          <a:cxnSpLocks/>
                        </wps:cNvCnPr>
                        <wps:spPr bwMode="auto">
                          <a:xfrm>
                            <a:off x="1773" y="9013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21"/>
                        <wps:cNvCnPr>
                          <a:cxnSpLocks/>
                        </wps:cNvCnPr>
                        <wps:spPr bwMode="auto">
                          <a:xfrm flipV="1">
                            <a:off x="2760" y="9013"/>
                            <a:ext cx="0" cy="3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22"/>
                        <wps:cNvCnPr>
                          <a:cxnSpLocks/>
                        </wps:cNvCnPr>
                        <wps:spPr bwMode="auto">
                          <a:xfrm flipV="1">
                            <a:off x="3773" y="9013"/>
                            <a:ext cx="0" cy="3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23"/>
                        <wps:cNvCnPr>
                          <a:cxnSpLocks/>
                        </wps:cNvCnPr>
                        <wps:spPr bwMode="auto">
                          <a:xfrm flipV="1">
                            <a:off x="4960" y="9013"/>
                            <a:ext cx="0" cy="29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24"/>
                        <wps:cNvCnPr>
                          <a:cxnSpLocks/>
                        </wps:cNvCnPr>
                        <wps:spPr bwMode="auto">
                          <a:xfrm>
                            <a:off x="3507" y="7880"/>
                            <a:ext cx="0" cy="113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25"/>
                        <wps:cNvSpPr>
                          <a:spLocks/>
                        </wps:cNvSpPr>
                        <wps:spPr bwMode="auto">
                          <a:xfrm>
                            <a:off x="5787" y="7773"/>
                            <a:ext cx="4226" cy="2534"/>
                          </a:xfrm>
                          <a:prstGeom prst="cloudCallout">
                            <a:avLst>
                              <a:gd name="adj1" fmla="val -78181"/>
                              <a:gd name="adj2" fmla="val -4125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2088430" w14:textId="77777777" w:rsidR="00000000" w:rsidRDefault="00147507">
                              <w:pPr>
                                <w:rPr>
                                  <w:rFonts w:ascii="Palatino" w:hAnsi="Palatino"/>
                                  <w:sz w:val="22"/>
                                </w:rPr>
                              </w:pPr>
                              <w:r>
                                <w:rPr>
                                  <w:rFonts w:ascii="Palatino" w:hAnsi="Palatino"/>
                                  <w:sz w:val="22"/>
                                </w:rPr>
                                <w:t>Both parents don't show the characteristic but one child does.</w:t>
                              </w:r>
                            </w:p>
                            <w:p w14:paraId="2BC418C1" w14:textId="77777777" w:rsidR="00000000" w:rsidRDefault="00147507">
                              <w:pPr>
                                <w:rPr>
                                  <w:rFonts w:ascii="Palatino" w:hAnsi="Palatino"/>
                                  <w:sz w:val="22"/>
                                </w:rPr>
                              </w:pPr>
                            </w:p>
                            <w:p w14:paraId="1CF66C7F" w14:textId="77777777" w:rsidR="00000000" w:rsidRDefault="00147507">
                              <w:pPr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2"/>
                                </w:rPr>
                                <w:t></w:t>
                              </w:r>
                              <w:r>
                                <w:rPr>
                                  <w:rFonts w:ascii="Palatino" w:hAnsi="Palatino"/>
                                  <w:sz w:val="22"/>
                                </w:rPr>
                                <w:t xml:space="preserve">  Left-handedness is</w:t>
                              </w: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  <w:p w14:paraId="34AD0972" w14:textId="77777777" w:rsidR="00000000" w:rsidRDefault="00147507">
                              <w:pPr>
                                <w:rPr>
                                  <w:rFonts w:ascii="Palatino" w:hAnsi="Palatino"/>
                                  <w:sz w:val="22"/>
                                </w:rPr>
                              </w:pPr>
                              <w:r>
                                <w:rPr>
                                  <w:rFonts w:ascii="Palatino" w:hAnsi="Palatino"/>
                                  <w:sz w:val="22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Palatino" w:hAnsi="Palatino"/>
                                  <w:b/>
                                  <w:sz w:val="22"/>
                                </w:rPr>
                                <w:t>recessive</w:t>
                              </w:r>
                              <w:r>
                                <w:rPr>
                                  <w:rFonts w:ascii="Palatino" w:hAnsi="Palatino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6"/>
                        <wps:cNvSpPr txBox="1">
                          <a:spLocks/>
                        </wps:cNvSpPr>
                        <wps:spPr bwMode="auto">
                          <a:xfrm>
                            <a:off x="4720" y="9747"/>
                            <a:ext cx="599" cy="3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B521F" w14:textId="77777777" w:rsidR="00000000" w:rsidRDefault="00147507">
                              <w:pPr>
                                <w:rPr>
                                  <w:rFonts w:ascii="Palatino" w:hAnsi="Palatino"/>
                                  <w:sz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Palatino" w:hAnsi="Palatino"/>
                                  <w:sz w:val="22"/>
                                </w:rPr>
                                <w:t>rr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27"/>
                        <wps:cNvSpPr txBox="1">
                          <a:spLocks/>
                        </wps:cNvSpPr>
                        <wps:spPr bwMode="auto">
                          <a:xfrm>
                            <a:off x="1507" y="9813"/>
                            <a:ext cx="599" cy="3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D5BA90" w14:textId="77777777" w:rsidR="00000000" w:rsidRDefault="00147507">
                              <w:pPr>
                                <w:rPr>
                                  <w:rFonts w:ascii="Palatino" w:hAnsi="Palatino"/>
                                  <w:sz w:val="22"/>
                                </w:rPr>
                              </w:pPr>
                              <w:r>
                                <w:rPr>
                                  <w:rFonts w:ascii="Palatino" w:hAnsi="Palatino"/>
                                  <w:sz w:val="22"/>
                                </w:rPr>
                                <w:t>R_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28"/>
                        <wps:cNvSpPr txBox="1">
                          <a:spLocks/>
                        </wps:cNvSpPr>
                        <wps:spPr bwMode="auto">
                          <a:xfrm>
                            <a:off x="2467" y="9800"/>
                            <a:ext cx="599" cy="3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0ED28C" w14:textId="77777777" w:rsidR="00000000" w:rsidRDefault="00147507">
                              <w:pPr>
                                <w:rPr>
                                  <w:rFonts w:ascii="Palatino" w:hAnsi="Palatino"/>
                                  <w:sz w:val="22"/>
                                </w:rPr>
                              </w:pPr>
                              <w:r>
                                <w:rPr>
                                  <w:rFonts w:ascii="Palatino" w:hAnsi="Palatino"/>
                                  <w:sz w:val="22"/>
                                </w:rPr>
                                <w:t>R_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29"/>
                        <wps:cNvSpPr txBox="1">
                          <a:spLocks/>
                        </wps:cNvSpPr>
                        <wps:spPr bwMode="auto">
                          <a:xfrm>
                            <a:off x="3480" y="9787"/>
                            <a:ext cx="599" cy="3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8D963" w14:textId="77777777" w:rsidR="00000000" w:rsidRDefault="00147507">
                              <w:pPr>
                                <w:rPr>
                                  <w:rFonts w:ascii="Palatino" w:hAnsi="Palatino"/>
                                  <w:sz w:val="22"/>
                                </w:rPr>
                              </w:pPr>
                              <w:r>
                                <w:rPr>
                                  <w:rFonts w:ascii="Palatino" w:hAnsi="Palatino"/>
                                  <w:sz w:val="22"/>
                                </w:rPr>
                                <w:t>R_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30"/>
                        <wps:cNvSpPr txBox="1">
                          <a:spLocks/>
                        </wps:cNvSpPr>
                        <wps:spPr bwMode="auto">
                          <a:xfrm>
                            <a:off x="3920" y="8173"/>
                            <a:ext cx="599" cy="3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8593E7" w14:textId="77777777" w:rsidR="00000000" w:rsidRDefault="00147507">
                              <w:pPr>
                                <w:rPr>
                                  <w:rFonts w:ascii="Palatino" w:hAnsi="Palatino"/>
                                  <w:sz w:val="22"/>
                                </w:rPr>
                              </w:pPr>
                              <w:r>
                                <w:rPr>
                                  <w:rFonts w:ascii="Palatino" w:hAnsi="Palatino"/>
                                  <w:sz w:val="22"/>
                                </w:rPr>
                                <w:t>Rr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31"/>
                        <wps:cNvSpPr txBox="1">
                          <a:spLocks/>
                        </wps:cNvSpPr>
                        <wps:spPr bwMode="auto">
                          <a:xfrm>
                            <a:off x="2613" y="8187"/>
                            <a:ext cx="599" cy="3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697B7E" w14:textId="77777777" w:rsidR="00000000" w:rsidRDefault="00147507">
                              <w:pPr>
                                <w:rPr>
                                  <w:rFonts w:ascii="Palatino" w:hAnsi="Palatino"/>
                                  <w:sz w:val="22"/>
                                </w:rPr>
                              </w:pPr>
                              <w:r>
                                <w:rPr>
                                  <w:rFonts w:ascii="Palatino" w:hAnsi="Palatino"/>
                                  <w:sz w:val="22"/>
                                </w:rPr>
                                <w:t>Rr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5070BD" id="Group 32" o:spid="_x0000_s1026" style="position:absolute;margin-left:18.75pt;margin-top:11.5pt;width:425.3pt;height:130.3pt;z-index:251658752" coordorigin="1507,7701" coordsize="8506,26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">
                <v:oval id="_x0000_s1027" style="position:absolute;left:1337310;top:1033780;width:211455;height:211455;mso-wrap-style:square;mso-wrap-edited:f;v-text-anchor:top" wrapcoords="5890 0 981 3927 -981 7854 -981 15709 4909 21600 5890 21600 15709 21600 16690 21600 22581 15709 22581 7854 20618 3927 15709 0 5890 0"/>
                <v:rect id="_x0000_s1028" style="position:absolute;left:1599565;width:203200;height:203200;mso-wrap-style:square;mso-wrap-edited:f;v-text-anchor:top" wrapcoords="-1028 0 -1028 21600 22628 21600 22628 0 -1028 0"/>
                <v:rect id="_x0000_s1029" style="position:absolute;left:702310;top:1024890;width:203200;height:203200;mso-wrap-style:square;mso-wrap-edited:f;v-text-anchor:top" wrapcoords="-1028 0 -1028 21600 22628 21600 22628 0 -1028 0"/>
                <v:oval id="_x0000_s1030" style="position:absolute;left:2091690;top:1024890;width:211455;height:211455;mso-wrap-style:square;mso-wrap-edited:f;v-text-anchor:top" wrapcoords="5890 0 981 3927 -981 7854 -981 15709 4909 21600 5890 21600 15709 21600 16690 21600 22581 15709 22581 7854 20618 3927 15709 0 5890 0" fillcolor="silver"/>
                <v:oval id="_x0000_s1031" style="position:absolute;left:76835;top:1016635;width:211455;height:211455;mso-wrap-style:square;mso-wrap-edited:f;v-text-anchor:top" wrapcoords="5890 0 981 3927 -981 7854 -981 15709 4909 21600 5890 21600 15709 21600 16690 21600 22581 15709 22581 7854 20618 3927 15709 0 5890 0"/>
                <v:oval id="_x0000_s1032" style="position:absolute;left:786765;top:635;width:211455;height:211455;mso-wrap-style:square;mso-wrap-edited:f;v-text-anchor:top" wrapcoords="5890 0 981 3927 -981 7854 -981 15709 4909 21600 5890 21600 15709 21600 16690 21600 22581 15709 22581 7854 20618 3927 15709 0 5890 0"/>
                <v:line id="_x0000_s1033" style="position:absolute;mso-wrap-style:square;v-text-anchor:top" from="998855,105410" to="1600200,105410"/>
                <v:line id="_x0000_s1034" style="position:absolute;mso-wrap-style:square;v-text-anchor:top" from="160655,833120" to="2184400,833120"/>
                <v:line id="_x0000_s1035" style="position:absolute;mso-wrap-style:square;v-text-anchor:top" from="168910,833120" to="168910,1010920"/>
                <v:line id="_x0000_s1036" style="position:absolute;flip:y;mso-wrap-style:square;v-text-anchor:top" from="795655,833120" to="795655,1028065"/>
                <v:line id="_x0000_s1037" style="position:absolute;flip:y;mso-wrap-style:square;v-text-anchor:top" from="1438910,833120" to="1438910,1036320"/>
                <v:line id="_x0000_s1038" style="position:absolute;flip:y;mso-wrap-style:square;v-text-anchor:top" from="2192655,833120" to="2192655,1019810"/>
                <v:line id="_x0000_s1039" style="position:absolute;mso-wrap-style:square;v-text-anchor:top" from="1270000,113665" to="1270000,833120"/>
  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<v:formulas>
                    <v:f eqn="sum #0 0 10800"/>
                    <v:f eqn="sum #1 0 10800"/>
                    <v:f eqn="cosatan2 10800 @0 @1"/>
                    <v:f eqn="sinatan2 10800 @0 @1"/>
                    <v:f eqn="sum @2 10800 0"/>
                    <v:f eqn="sum @3 10800 0"/>
                    <v:f eqn="sum @4 0 #0"/>
                    <v:f eqn="sum @5 0 #1"/>
                    <v:f eqn="mod @6 @7 0"/>
                    <v:f eqn="prod 600 11 1"/>
                    <v:f eqn="sum @8 0 @9"/>
                    <v:f eqn="prod @10 1 3"/>
                    <v:f eqn="prod 600 3 1"/>
                    <v:f eqn="sum @11 @12 0"/>
                    <v:f eqn="prod @13 @6 @8"/>
                    <v:f eqn="prod @13 @7 @8"/>
                    <v:f eqn="sum @14 #0 0"/>
                    <v:f eqn="sum @15 #1 0"/>
                    <v:f eqn="prod 600 8 1"/>
                    <v:f eqn="prod @11 2 1"/>
                    <v:f eqn="sum @18 @19 0"/>
                    <v:f eqn="prod @20 @6 @8"/>
                    <v:f eqn="prod @20 @7 @8"/>
                    <v:f eqn="sum @21 #0 0"/>
                    <v:f eqn="sum @22 #1 0"/>
                    <v:f eqn="prod 600 2 1"/>
                    <v:f eqn="sum #0 600 0"/>
                    <v:f eqn="sum #0 0 600"/>
                    <v:f eqn="sum #1 600 0"/>
                    <v:f eqn="sum #1 0 600"/>
                    <v:f eqn="sum @16 @25 0"/>
                    <v:f eqn="sum @16 0 @25"/>
                    <v:f eqn="sum @17 @25 0"/>
                    <v:f eqn="sum @17 0 @25"/>
                    <v:f eqn="sum @23 @12 0"/>
                    <v:f eqn="sum @23 0 @12"/>
                    <v:f eqn="sum @24 @12 0"/>
                    <v:f eqn="sum @24 0 @12"/>
                    <v:f eqn="val #0"/>
                    <v:f eqn="val #1"/>
                  </v:formulas>
                  <v:path o:extrusionok="f" o:connecttype="custom" o:connectlocs="67,10800;10800,21577;21582,10800;10800,1235;@38,@39" textboxrect="2977,3262,17087,17337"/>
                  <v:handles>
                    <v:h position="#0,#1"/>
                  </v:handles>
                  <o:complex v:ext="view"/>
                </v:shapetype>
                <v:shape id="_x0000_s1040" type="#_x0000_t106" style="position:absolute;left:2717800;top:45720;width:2683510;height:1609090;mso-wrap-style:square;v-text-anchor:top" adj="-6087,1890">
                  <v:textbox>
                    <w:txbxContent>
                      <w:p w14:paraId="52088430" w14:textId="77777777" w:rsidR="00000000" w:rsidRDefault="00147507">
                        <w:pPr>
                          <w:rPr>
                            <w:rFonts w:ascii="Palatino" w:hAnsi="Palatino"/>
                            <w:sz w:val="22"/>
                          </w:rPr>
                        </w:pPr>
                        <w:r>
                          <w:rPr>
                            <w:rFonts w:ascii="Palatino" w:hAnsi="Palatino"/>
                            <w:sz w:val="22"/>
                          </w:rPr>
                          <w:t>Both parents don't show the characteristic but one child does.</w:t>
                        </w:r>
                      </w:p>
                      <w:p w14:paraId="2BC418C1" w14:textId="77777777" w:rsidR="00000000" w:rsidRDefault="00147507">
                        <w:pPr>
                          <w:rPr>
                            <w:rFonts w:ascii="Palatino" w:hAnsi="Palatino"/>
                            <w:sz w:val="22"/>
                          </w:rPr>
                        </w:pPr>
                      </w:p>
                      <w:p w14:paraId="1CF66C7F" w14:textId="77777777" w:rsidR="00000000" w:rsidRDefault="00147507">
                        <w:pPr>
                          <w:rPr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z w:val="22"/>
                          </w:rPr>
                          <w:t></w:t>
                        </w:r>
                        <w:r>
                          <w:rPr>
                            <w:rFonts w:ascii="Palatino" w:hAnsi="Palatino"/>
                            <w:sz w:val="22"/>
                          </w:rPr>
                          <w:t xml:space="preserve">  Left-handedness is</w:t>
                        </w: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  <w:p w14:paraId="34AD0972" w14:textId="77777777" w:rsidR="00000000" w:rsidRDefault="00147507">
                        <w:pPr>
                          <w:rPr>
                            <w:rFonts w:ascii="Palatino" w:hAnsi="Palatino"/>
                            <w:sz w:val="22"/>
                          </w:rPr>
                        </w:pPr>
                        <w:r>
                          <w:rPr>
                            <w:rFonts w:ascii="Palatino" w:hAnsi="Palatino"/>
                            <w:sz w:val="22"/>
                          </w:rPr>
                          <w:t xml:space="preserve">      </w:t>
                        </w:r>
                        <w:r>
                          <w:rPr>
                            <w:rFonts w:ascii="Palatino" w:hAnsi="Palatino"/>
                            <w:b/>
                            <w:sz w:val="22"/>
                          </w:rPr>
                          <w:t>recessive</w:t>
                        </w:r>
                        <w:r>
                          <w:rPr>
                            <w:rFonts w:ascii="Palatino" w:hAnsi="Palatino"/>
                            <w:sz w:val="22"/>
                          </w:rPr>
                          <w:t>.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1" type="#_x0000_t202" style="position:absolute;left:2040255;top:1299210;width:380365;height:220345;mso-wrap-style:square;v-text-anchor:top" stroked="f">
                  <v:textbox>
                    <w:txbxContent>
                      <w:p w14:paraId="390B521F" w14:textId="77777777" w:rsidR="00000000" w:rsidRDefault="00147507">
                        <w:pPr>
                          <w:rPr>
                            <w:rFonts w:ascii="Palatino" w:hAnsi="Palatino"/>
                            <w:sz w:val="22"/>
                          </w:rPr>
                        </w:pPr>
                        <w:proofErr w:type="spellStart"/>
                        <w:r>
                          <w:rPr>
                            <w:rFonts w:ascii="Palatino" w:hAnsi="Palatino"/>
                            <w:sz w:val="22"/>
                          </w:rPr>
                          <w:t>rr</w:t>
                        </w:r>
                        <w:proofErr w:type="spellEnd"/>
                      </w:p>
                    </w:txbxContent>
                  </v:textbox>
                </v:shape>
                <v:shape id="_x0000_s1042" type="#_x0000_t202" style="position:absolute;top:1341120;width:380365;height:245745;mso-wrap-style:square;v-text-anchor:top" stroked="f">
                  <v:textbox>
                    <w:txbxContent>
                      <w:p w14:paraId="5CD5BA90" w14:textId="77777777" w:rsidR="00000000" w:rsidRDefault="00147507">
                        <w:pPr>
                          <w:rPr>
                            <w:rFonts w:ascii="Palatino" w:hAnsi="Palatino"/>
                            <w:sz w:val="22"/>
                          </w:rPr>
                        </w:pPr>
                        <w:r>
                          <w:rPr>
                            <w:rFonts w:ascii="Palatino" w:hAnsi="Palatino"/>
                            <w:sz w:val="22"/>
                          </w:rPr>
                          <w:t>R_</w:t>
                        </w:r>
                      </w:p>
                    </w:txbxContent>
                  </v:textbox>
                </v:shape>
                <v:shape id="_x0000_s1043" type="#_x0000_t202" style="position:absolute;left:609600;top:1332865;width:380365;height:245745;mso-wrap-style:square;v-text-anchor:top" stroked="f">
                  <v:textbox>
                    <w:txbxContent>
                      <w:p w14:paraId="0B0ED28C" w14:textId="77777777" w:rsidR="00000000" w:rsidRDefault="00147507">
                        <w:pPr>
                          <w:rPr>
                            <w:rFonts w:ascii="Palatino" w:hAnsi="Palatino"/>
                            <w:sz w:val="22"/>
                          </w:rPr>
                        </w:pPr>
                        <w:r>
                          <w:rPr>
                            <w:rFonts w:ascii="Palatino" w:hAnsi="Palatino"/>
                            <w:sz w:val="22"/>
                          </w:rPr>
                          <w:t>R_</w:t>
                        </w:r>
                      </w:p>
                    </w:txbxContent>
                  </v:textbox>
                </v:shape>
                <v:shape id="_x0000_s1044" type="#_x0000_t202" style="position:absolute;left:1252855;top:1324610;width:380365;height:245745;mso-wrap-style:square;v-text-anchor:top" stroked="f">
                  <v:textbox>
                    <w:txbxContent>
                      <w:p w14:paraId="4588D963" w14:textId="77777777" w:rsidR="00000000" w:rsidRDefault="00147507">
                        <w:pPr>
                          <w:rPr>
                            <w:rFonts w:ascii="Palatino" w:hAnsi="Palatino"/>
                            <w:sz w:val="22"/>
                          </w:rPr>
                        </w:pPr>
                        <w:r>
                          <w:rPr>
                            <w:rFonts w:ascii="Palatino" w:hAnsi="Palatino"/>
                            <w:sz w:val="22"/>
                          </w:rPr>
                          <w:t>R_</w:t>
                        </w:r>
                      </w:p>
                    </w:txbxContent>
                  </v:textbox>
                </v:shape>
                <v:shape id="_x0000_s1045" type="#_x0000_t202" style="position:absolute;left:1532255;top:299720;width:380365;height:220345;mso-wrap-style:square;v-text-anchor:top" stroked="f">
                  <v:textbox>
                    <w:txbxContent>
                      <w:p w14:paraId="168593E7" w14:textId="77777777" w:rsidR="00000000" w:rsidRDefault="00147507">
                        <w:pPr>
                          <w:rPr>
                            <w:rFonts w:ascii="Palatino" w:hAnsi="Palatino"/>
                            <w:sz w:val="22"/>
                          </w:rPr>
                        </w:pPr>
                        <w:r>
                          <w:rPr>
                            <w:rFonts w:ascii="Palatino" w:hAnsi="Palatino"/>
                            <w:sz w:val="22"/>
                          </w:rPr>
                          <w:t>Rr</w:t>
                        </w:r>
                      </w:p>
                    </w:txbxContent>
                  </v:textbox>
                </v:shape>
                <v:shape id="_x0000_s1046" type="#_x0000_t202" style="position:absolute;left:702310;top:308610;width:380365;height:220345;mso-wrap-style:square;v-text-anchor:top" stroked="f">
                  <v:textbox>
                    <w:txbxContent>
                      <w:p w14:paraId="79697B7E" w14:textId="77777777" w:rsidR="00000000" w:rsidRDefault="00147507">
                        <w:pPr>
                          <w:rPr>
                            <w:rFonts w:ascii="Palatino" w:hAnsi="Palatino"/>
                            <w:sz w:val="22"/>
                          </w:rPr>
                        </w:pPr>
                        <w:r>
                          <w:rPr>
                            <w:rFonts w:ascii="Palatino" w:hAnsi="Palatino"/>
                            <w:sz w:val="22"/>
                          </w:rPr>
                          <w:t>Rr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8995498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4D4EFF98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6AB042C8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06FEE753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7BFD0782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3515F472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264F9ABF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56F0695A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600684F9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75283825" w14:textId="77777777" w:rsidR="00000000" w:rsidRPr="00147507" w:rsidRDefault="004A5520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D10D33B" wp14:editId="49844265">
                <wp:simplePos x="0" y="0"/>
                <wp:positionH relativeFrom="column">
                  <wp:posOffset>976630</wp:posOffset>
                </wp:positionH>
                <wp:positionV relativeFrom="paragraph">
                  <wp:posOffset>-621665</wp:posOffset>
                </wp:positionV>
                <wp:extent cx="149225" cy="1548765"/>
                <wp:effectExtent l="0" t="13970" r="1905" b="1905"/>
                <wp:wrapNone/>
                <wp:docPr id="3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187369" flipV="1">
                          <a:off x="0" y="0"/>
                          <a:ext cx="149225" cy="1548765"/>
                        </a:xfrm>
                        <a:prstGeom prst="leftBrace">
                          <a:avLst>
                            <a:gd name="adj1" fmla="val 86489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97D9F3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utoShape 33" o:spid="_x0000_s1026" type="#_x0000_t87" style="position:absolute;margin-left:76.9pt;margin-top:-48.95pt;width:11.75pt;height:121.95pt;rotation:5912036fd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"/>
            </w:pict>
          </mc:Fallback>
        </mc:AlternateContent>
      </w:r>
    </w:p>
    <w:p w14:paraId="22FECEAA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244B26E7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722028E8" w14:textId="77777777" w:rsidR="00000000" w:rsidRPr="00147507" w:rsidRDefault="004A5520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1F3ECDD" wp14:editId="35D2C1C3">
                <wp:simplePos x="0" y="0"/>
                <wp:positionH relativeFrom="column">
                  <wp:posOffset>3574324</wp:posOffset>
                </wp:positionH>
                <wp:positionV relativeFrom="paragraph">
                  <wp:posOffset>46536</wp:posOffset>
                </wp:positionV>
                <wp:extent cx="2514600" cy="1899558"/>
                <wp:effectExtent l="977900" t="749300" r="12700" b="18415"/>
                <wp:wrapNone/>
                <wp:docPr id="2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14600" cy="1899558"/>
                        </a:xfrm>
                        <a:prstGeom prst="cloudCallout">
                          <a:avLst>
                            <a:gd name="adj1" fmla="val -86491"/>
                            <a:gd name="adj2" fmla="val -8636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2554275" w14:textId="77777777" w:rsidR="00000000" w:rsidRDefault="00147507">
                            <w:pPr>
                              <w:rPr>
                                <w:rFonts w:ascii="Palatino" w:hAnsi="Palatino"/>
                                <w:sz w:val="22"/>
                              </w:rPr>
                            </w:pPr>
                            <w:r>
                              <w:rPr>
                                <w:rFonts w:ascii="Palatino" w:hAnsi="Palatino"/>
                                <w:sz w:val="22"/>
                              </w:rPr>
                              <w:t xml:space="preserve">One child is left-handed. </w:t>
                            </w:r>
                          </w:p>
                          <w:p w14:paraId="5BE34809" w14:textId="77777777" w:rsidR="00000000" w:rsidRDefault="00147507">
                            <w:pPr>
                              <w:rPr>
                                <w:rFonts w:ascii="Palatino" w:hAnsi="Palatino"/>
                                <w:sz w:val="22"/>
                              </w:rPr>
                            </w:pPr>
                            <w:r>
                              <w:rPr>
                                <w:rFonts w:ascii="Symbol" w:hAnsi="Symbol"/>
                                <w:sz w:val="22"/>
                              </w:rPr>
                              <w:t></w:t>
                            </w:r>
                            <w:r>
                              <w:rPr>
                                <w:rFonts w:ascii="Palatino" w:hAnsi="Palatino"/>
                                <w:sz w:val="22"/>
                              </w:rPr>
                              <w:t xml:space="preserve">  Genotype is </w:t>
                            </w:r>
                            <w:proofErr w:type="spellStart"/>
                            <w:r>
                              <w:rPr>
                                <w:rFonts w:ascii="Palatino" w:hAnsi="Palatino"/>
                                <w:b/>
                                <w:sz w:val="22"/>
                              </w:rPr>
                              <w:t>rr</w:t>
                            </w:r>
                            <w:proofErr w:type="spellEnd"/>
                            <w:r>
                              <w:rPr>
                                <w:rFonts w:ascii="Palatino" w:hAnsi="Palatino"/>
                                <w:sz w:val="22"/>
                              </w:rPr>
                              <w:t>.</w:t>
                            </w:r>
                          </w:p>
                          <w:p w14:paraId="394F70B0" w14:textId="77777777" w:rsidR="00000000" w:rsidRDefault="00147507">
                            <w:pPr>
                              <w:rPr>
                                <w:rFonts w:ascii="Palatino" w:hAnsi="Palatino"/>
                                <w:sz w:val="22"/>
                              </w:rPr>
                            </w:pPr>
                          </w:p>
                          <w:p w14:paraId="37A2ED99" w14:textId="77777777" w:rsidR="00000000" w:rsidRDefault="00147507">
                            <w:pPr>
                              <w:rPr>
                                <w:rFonts w:ascii="Palatino" w:hAnsi="Palatino"/>
                                <w:sz w:val="22"/>
                              </w:rPr>
                            </w:pPr>
                            <w:r>
                              <w:rPr>
                                <w:rFonts w:ascii="Palatino" w:hAnsi="Palatino"/>
                                <w:sz w:val="22"/>
                              </w:rPr>
                              <w:t xml:space="preserve">Both parents must be </w:t>
                            </w:r>
                            <w:r>
                              <w:rPr>
                                <w:rFonts w:ascii="Palatino" w:hAnsi="Palatino"/>
                                <w:b/>
                                <w:sz w:val="22"/>
                              </w:rPr>
                              <w:t>hybrid</w:t>
                            </w:r>
                            <w:r>
                              <w:rPr>
                                <w:rFonts w:ascii="Palatino" w:hAnsi="Palatino"/>
                                <w:sz w:val="22"/>
                              </w:rPr>
                              <w:t xml:space="preserve"> - each one contributes an </w:t>
                            </w:r>
                            <w:r>
                              <w:rPr>
                                <w:rFonts w:ascii="Palatino" w:hAnsi="Palatino"/>
                                <w:b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Palatino" w:hAnsi="Palatino"/>
                                <w:sz w:val="22"/>
                              </w:rPr>
                              <w:t xml:space="preserve"> allele.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F3ECDD" id="AutoShape 36" o:spid="_x0000_s1047" type="#_x0000_t106" style="position:absolute;margin-left:281.45pt;margin-top:3.65pt;width:198pt;height:149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" adj="-7882,-7854">
                <v:path arrowok="t"/>
                <v:textbox>
                  <w:txbxContent>
                    <w:p w14:paraId="42554275" w14:textId="77777777" w:rsidR="00000000" w:rsidRDefault="00147507">
                      <w:pPr>
                        <w:rPr>
                          <w:rFonts w:ascii="Palatino" w:hAnsi="Palatino"/>
                          <w:sz w:val="22"/>
                        </w:rPr>
                      </w:pPr>
                      <w:r>
                        <w:rPr>
                          <w:rFonts w:ascii="Palatino" w:hAnsi="Palatino"/>
                          <w:sz w:val="22"/>
                        </w:rPr>
                        <w:t xml:space="preserve">One child is left-handed. </w:t>
                      </w:r>
                    </w:p>
                    <w:p w14:paraId="5BE34809" w14:textId="77777777" w:rsidR="00000000" w:rsidRDefault="00147507">
                      <w:pPr>
                        <w:rPr>
                          <w:rFonts w:ascii="Palatino" w:hAnsi="Palatino"/>
                          <w:sz w:val="22"/>
                        </w:rPr>
                      </w:pPr>
                      <w:r>
                        <w:rPr>
                          <w:rFonts w:ascii="Symbol" w:hAnsi="Symbol"/>
                          <w:sz w:val="22"/>
                        </w:rPr>
                        <w:t></w:t>
                      </w:r>
                      <w:r>
                        <w:rPr>
                          <w:rFonts w:ascii="Palatino" w:hAnsi="Palatino"/>
                          <w:sz w:val="22"/>
                        </w:rPr>
                        <w:t xml:space="preserve">  Genotype is </w:t>
                      </w:r>
                      <w:proofErr w:type="spellStart"/>
                      <w:r>
                        <w:rPr>
                          <w:rFonts w:ascii="Palatino" w:hAnsi="Palatino"/>
                          <w:b/>
                          <w:sz w:val="22"/>
                        </w:rPr>
                        <w:t>rr</w:t>
                      </w:r>
                      <w:proofErr w:type="spellEnd"/>
                      <w:r>
                        <w:rPr>
                          <w:rFonts w:ascii="Palatino" w:hAnsi="Palatino"/>
                          <w:sz w:val="22"/>
                        </w:rPr>
                        <w:t>.</w:t>
                      </w:r>
                    </w:p>
                    <w:p w14:paraId="394F70B0" w14:textId="77777777" w:rsidR="00000000" w:rsidRDefault="00147507">
                      <w:pPr>
                        <w:rPr>
                          <w:rFonts w:ascii="Palatino" w:hAnsi="Palatino"/>
                          <w:sz w:val="22"/>
                        </w:rPr>
                      </w:pPr>
                    </w:p>
                    <w:p w14:paraId="37A2ED99" w14:textId="77777777" w:rsidR="00000000" w:rsidRDefault="00147507">
                      <w:pPr>
                        <w:rPr>
                          <w:rFonts w:ascii="Palatino" w:hAnsi="Palatino"/>
                          <w:sz w:val="22"/>
                        </w:rPr>
                      </w:pPr>
                      <w:r>
                        <w:rPr>
                          <w:rFonts w:ascii="Palatino" w:hAnsi="Palatino"/>
                          <w:sz w:val="22"/>
                        </w:rPr>
                        <w:t xml:space="preserve">Both parents must be </w:t>
                      </w:r>
                      <w:r>
                        <w:rPr>
                          <w:rFonts w:ascii="Palatino" w:hAnsi="Palatino"/>
                          <w:b/>
                          <w:sz w:val="22"/>
                        </w:rPr>
                        <w:t>hybrid</w:t>
                      </w:r>
                      <w:r>
                        <w:rPr>
                          <w:rFonts w:ascii="Palatino" w:hAnsi="Palatino"/>
                          <w:sz w:val="22"/>
                        </w:rPr>
                        <w:t xml:space="preserve"> - each one contributes an </w:t>
                      </w:r>
                      <w:r>
                        <w:rPr>
                          <w:rFonts w:ascii="Palatino" w:hAnsi="Palatino"/>
                          <w:b/>
                          <w:sz w:val="22"/>
                        </w:rPr>
                        <w:t>r</w:t>
                      </w:r>
                      <w:r>
                        <w:rPr>
                          <w:rFonts w:ascii="Palatino" w:hAnsi="Palatino"/>
                          <w:sz w:val="22"/>
                        </w:rPr>
                        <w:t xml:space="preserve"> allele.</w:t>
                      </w:r>
                    </w:p>
                  </w:txbxContent>
                </v:textbox>
              </v:shape>
            </w:pict>
          </mc:Fallback>
        </mc:AlternateContent>
      </w:r>
    </w:p>
    <w:p w14:paraId="56CE46F0" w14:textId="77777777" w:rsidR="00000000" w:rsidRPr="00147507" w:rsidRDefault="004A5520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16029D5" wp14:editId="1131C1F9">
                <wp:simplePos x="0" y="0"/>
                <wp:positionH relativeFrom="column">
                  <wp:posOffset>50800</wp:posOffset>
                </wp:positionH>
                <wp:positionV relativeFrom="paragraph">
                  <wp:posOffset>4445</wp:posOffset>
                </wp:positionV>
                <wp:extent cx="2573655" cy="1100455"/>
                <wp:effectExtent l="0" t="419100" r="17145" b="17145"/>
                <wp:wrapNone/>
                <wp:docPr id="1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3655" cy="1100455"/>
                        </a:xfrm>
                        <a:prstGeom prst="cloudCallout">
                          <a:avLst>
                            <a:gd name="adj1" fmla="val -8227"/>
                            <a:gd name="adj2" fmla="val -8462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4115DA" w14:textId="77777777" w:rsidR="00000000" w:rsidRDefault="00147507">
                            <w:pPr>
                              <w:rPr>
                                <w:rFonts w:ascii="Palatino" w:hAnsi="Palatino"/>
                                <w:sz w:val="22"/>
                              </w:rPr>
                            </w:pPr>
                            <w:r>
                              <w:rPr>
                                <w:rFonts w:ascii="Palatino" w:hAnsi="Palatino"/>
                                <w:sz w:val="22"/>
                              </w:rPr>
                              <w:t>Second allele is unknown until these offspring have their own children.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6029D5" id="AutoShape 35" o:spid="_x0000_s1048" type="#_x0000_t106" style="position:absolute;margin-left:4pt;margin-top:.35pt;width:202.65pt;height:86.6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" adj="9023,-7478">
                <v:path arrowok="t"/>
                <v:textbox>
                  <w:txbxContent>
                    <w:p w14:paraId="274115DA" w14:textId="77777777" w:rsidR="00000000" w:rsidRDefault="00147507">
                      <w:pPr>
                        <w:rPr>
                          <w:rFonts w:ascii="Palatino" w:hAnsi="Palatino"/>
                          <w:sz w:val="22"/>
                        </w:rPr>
                      </w:pPr>
                      <w:r>
                        <w:rPr>
                          <w:rFonts w:ascii="Palatino" w:hAnsi="Palatino"/>
                          <w:sz w:val="22"/>
                        </w:rPr>
                        <w:t>Second allele is unknown until these offspring have their own children.</w:t>
                      </w:r>
                    </w:p>
                  </w:txbxContent>
                </v:textbox>
              </v:shape>
            </w:pict>
          </mc:Fallback>
        </mc:AlternateContent>
      </w:r>
    </w:p>
    <w:p w14:paraId="42844C5D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68726A31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0860D4E9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05D4B2D5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4BDD5418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04EFF7D6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05037B6D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71A2BE4A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0B6B17D8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267E6FCB" w14:textId="77777777" w:rsidR="00000000" w:rsidRPr="00147507" w:rsidRDefault="00147507">
      <w:pPr>
        <w:tabs>
          <w:tab w:val="left" w:pos="567"/>
        </w:tabs>
        <w:rPr>
          <w:rFonts w:ascii="Arial" w:hAnsi="Arial" w:cs="Arial"/>
          <w:b/>
          <w:i/>
        </w:rPr>
      </w:pPr>
      <w:r w:rsidRPr="00147507">
        <w:rPr>
          <w:rFonts w:ascii="Arial" w:hAnsi="Arial" w:cs="Arial"/>
          <w:b/>
          <w:i/>
        </w:rPr>
        <w:t>Hint</w:t>
      </w:r>
    </w:p>
    <w:p w14:paraId="5B938CAC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</w:rPr>
        <w:tab/>
        <w:t xml:space="preserve">Always </w:t>
      </w:r>
      <w:r w:rsidRPr="00147507">
        <w:rPr>
          <w:rFonts w:ascii="Arial" w:hAnsi="Arial" w:cs="Arial"/>
          <w:b/>
          <w:i/>
        </w:rPr>
        <w:t>start at the bottom of a pedigree</w:t>
      </w:r>
      <w:r w:rsidRPr="00147507">
        <w:rPr>
          <w:rFonts w:ascii="Arial" w:hAnsi="Arial" w:cs="Arial"/>
        </w:rPr>
        <w:t xml:space="preserve"> an</w:t>
      </w:r>
      <w:r w:rsidRPr="00147507">
        <w:rPr>
          <w:rFonts w:ascii="Arial" w:hAnsi="Arial" w:cs="Arial"/>
        </w:rPr>
        <w:t xml:space="preserve">d work your way upward when </w:t>
      </w:r>
    </w:p>
    <w:p w14:paraId="468878BA" w14:textId="77777777" w:rsidR="00000000" w:rsidRPr="00147507" w:rsidRDefault="00147507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</w:rPr>
        <w:tab/>
        <w:t>determining the genotypes of all the individuals.</w:t>
      </w:r>
    </w:p>
    <w:p w14:paraId="7C8C5407" w14:textId="77777777" w:rsidR="004A5520" w:rsidRPr="00147507" w:rsidRDefault="004A5520">
      <w:pPr>
        <w:tabs>
          <w:tab w:val="left" w:pos="567"/>
        </w:tabs>
        <w:rPr>
          <w:rFonts w:ascii="Arial" w:hAnsi="Arial" w:cs="Arial"/>
          <w:b/>
          <w:bCs/>
        </w:rPr>
      </w:pPr>
      <w:r w:rsidRPr="00147507">
        <w:rPr>
          <w:rFonts w:ascii="Arial" w:hAnsi="Arial" w:cs="Arial"/>
          <w:b/>
          <w:bCs/>
        </w:rPr>
        <w:lastRenderedPageBreak/>
        <w:t>Example</w:t>
      </w:r>
    </w:p>
    <w:p w14:paraId="2E80964B" w14:textId="77777777" w:rsidR="004A5520" w:rsidRPr="00147507" w:rsidRDefault="004A5520">
      <w:pPr>
        <w:tabs>
          <w:tab w:val="left" w:pos="567"/>
        </w:tabs>
        <w:rPr>
          <w:rFonts w:ascii="Arial" w:hAnsi="Arial" w:cs="Arial"/>
        </w:rPr>
      </w:pPr>
    </w:p>
    <w:p w14:paraId="16127791" w14:textId="2BE1DE83" w:rsidR="004A5520" w:rsidRPr="00147507" w:rsidRDefault="004A5520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</w:rPr>
        <w:t xml:space="preserve">The following pedigree shows the </w:t>
      </w:r>
      <w:r w:rsidR="00147507" w:rsidRPr="00147507">
        <w:rPr>
          <w:rFonts w:ascii="Arial" w:hAnsi="Arial" w:cs="Arial"/>
        </w:rPr>
        <w:t>incidence of attached earlobes in a family. Analyse the diagram to show:</w:t>
      </w:r>
    </w:p>
    <w:p w14:paraId="132214EB" w14:textId="1D89403C" w:rsidR="00147507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3571EE80" w14:textId="6B870AF9" w:rsidR="00147507" w:rsidRPr="00147507" w:rsidRDefault="00147507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</w:rPr>
        <w:t>(a)</w:t>
      </w:r>
      <w:r w:rsidRPr="00147507">
        <w:rPr>
          <w:rFonts w:ascii="Arial" w:hAnsi="Arial" w:cs="Arial"/>
        </w:rPr>
        <w:tab/>
        <w:t>whether the characteristic is dominant or recessive.</w:t>
      </w:r>
    </w:p>
    <w:p w14:paraId="36BCECF7" w14:textId="08DB98F9" w:rsidR="00147507" w:rsidRPr="00147507" w:rsidRDefault="00147507">
      <w:pPr>
        <w:tabs>
          <w:tab w:val="left" w:pos="567"/>
        </w:tabs>
        <w:rPr>
          <w:rFonts w:ascii="Arial" w:hAnsi="Arial" w:cs="Arial"/>
        </w:rPr>
      </w:pPr>
    </w:p>
    <w:p w14:paraId="6B8848BE" w14:textId="5CDBE8AE" w:rsidR="00147507" w:rsidRPr="00147507" w:rsidRDefault="00147507">
      <w:pPr>
        <w:tabs>
          <w:tab w:val="left" w:pos="567"/>
        </w:tabs>
        <w:rPr>
          <w:rFonts w:ascii="Arial" w:hAnsi="Arial" w:cs="Arial"/>
        </w:rPr>
      </w:pPr>
      <w:r w:rsidRPr="00147507">
        <w:rPr>
          <w:rFonts w:ascii="Arial" w:hAnsi="Arial" w:cs="Arial"/>
        </w:rPr>
        <w:t>(b)</w:t>
      </w:r>
      <w:r w:rsidRPr="00147507">
        <w:rPr>
          <w:rFonts w:ascii="Arial" w:hAnsi="Arial" w:cs="Arial"/>
        </w:rPr>
        <w:tab/>
        <w:t>the genotype for every individual.</w:t>
      </w:r>
    </w:p>
    <w:p w14:paraId="5D81B19E" w14:textId="77777777" w:rsidR="004A5520" w:rsidRPr="00147507" w:rsidRDefault="004A5520">
      <w:pPr>
        <w:tabs>
          <w:tab w:val="left" w:pos="567"/>
        </w:tabs>
        <w:rPr>
          <w:rFonts w:ascii="Arial" w:hAnsi="Arial" w:cs="Arial"/>
        </w:rPr>
      </w:pPr>
    </w:p>
    <w:p w14:paraId="5387E03A" w14:textId="77777777" w:rsidR="004A5520" w:rsidRPr="00147507" w:rsidRDefault="004A5520">
      <w:pPr>
        <w:tabs>
          <w:tab w:val="left" w:pos="567"/>
        </w:tabs>
        <w:rPr>
          <w:rFonts w:ascii="Arial" w:hAnsi="Arial" w:cs="Arial"/>
        </w:rPr>
      </w:pPr>
    </w:p>
    <w:p w14:paraId="1EB1E524" w14:textId="77777777" w:rsidR="004A5520" w:rsidRPr="00147507" w:rsidRDefault="004A5520" w:rsidP="00147507">
      <w:pPr>
        <w:tabs>
          <w:tab w:val="left" w:pos="567"/>
        </w:tabs>
        <w:jc w:val="center"/>
        <w:rPr>
          <w:rFonts w:ascii="Arial" w:hAnsi="Arial" w:cs="Arial"/>
        </w:rPr>
      </w:pPr>
      <w:r w:rsidRPr="00147507">
        <w:rPr>
          <w:rFonts w:ascii="Arial" w:hAnsi="Arial" w:cs="Arial"/>
          <w:noProof/>
        </w:rPr>
        <w:drawing>
          <wp:inline distT="0" distB="0" distL="0" distR="0" wp14:anchorId="3CEB2F05" wp14:editId="7591E57E">
            <wp:extent cx="4977198" cy="4020457"/>
            <wp:effectExtent l="0" t="0" r="127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 Shot 2020-05-03 at 11.19.42 a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899" cy="403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6847" w14:textId="77777777" w:rsidR="004A5520" w:rsidRPr="00147507" w:rsidRDefault="004A5520">
      <w:pPr>
        <w:tabs>
          <w:tab w:val="left" w:pos="567"/>
        </w:tabs>
        <w:rPr>
          <w:rFonts w:ascii="Arial" w:hAnsi="Arial" w:cs="Arial"/>
        </w:rPr>
      </w:pPr>
    </w:p>
    <w:sectPr w:rsidR="004A5520" w:rsidRPr="00147507">
      <w:pgSz w:w="11904" w:h="16834"/>
      <w:pgMar w:top="1134" w:right="1134" w:bottom="1134" w:left="1134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proofState w:spelling="clean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20"/>
    <w:rsid w:val="00147507"/>
    <w:rsid w:val="004A5520"/>
    <w:rsid w:val="00F5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silver"/>
    </o:shapedefaults>
    <o:shapelayout v:ext="edit">
      <o:idmap v:ext="edit" data="1"/>
      <o:rules v:ext="edit">
        <o:r id="V:Rule2" type="callout" idref="#_x0000_s1049"/>
        <o:r id="V:Rule4" type="callout" idref="#_x0000_s1059"/>
        <o:r id="V:Rule6" type="callout" idref="#_x0000_s1060"/>
      </o:rules>
    </o:shapelayout>
  </w:shapeDefaults>
  <w:decimalSymbol w:val="."/>
  <w:listSeparator w:val=","/>
  <w14:docId w14:val="2ECF2E7C"/>
  <w15:chartTrackingRefBased/>
  <w15:docId w15:val="{1DA2ECCD-009E-7146-BC3A-0E2AA30A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" w:hAnsi="Times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 HD:Applications:Microsoft Office X:Templates:My Templates:Word Processing.dot</Template>
  <TotalTime>3</TotalTime>
  <Pages>2</Pages>
  <Words>151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PEDIGREES</vt:lpstr>
    </vt:vector>
  </TitlesOfParts>
  <Company>Wilson family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PEDIGREES</dc:title>
  <dc:subject/>
  <dc:creator>Ian Wilson</dc:creator>
  <cp:keywords/>
  <cp:lastModifiedBy>Ian Wilson (Holy Cross College - Ellenbrook)</cp:lastModifiedBy>
  <cp:revision>3</cp:revision>
  <cp:lastPrinted>1904-01-01T00:00:00Z</cp:lastPrinted>
  <dcterms:created xsi:type="dcterms:W3CDTF">2020-05-03T03:26:00Z</dcterms:created>
  <dcterms:modified xsi:type="dcterms:W3CDTF">2020-05-03T03:30:00Z</dcterms:modified>
</cp:coreProperties>
</file>