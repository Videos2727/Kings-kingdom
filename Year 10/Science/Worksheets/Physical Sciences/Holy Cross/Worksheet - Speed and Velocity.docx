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FE3CE" w14:textId="77777777" w:rsidR="005872A5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Year 10 Science</w:t>
      </w:r>
    </w:p>
    <w:p w14:paraId="1B43562E" w14:textId="77777777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Physical Sciences</w:t>
      </w:r>
    </w:p>
    <w:p w14:paraId="014DF31D" w14:textId="17E69640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 xml:space="preserve">Worksheet - </w:t>
      </w:r>
      <w:r w:rsidR="003A165C">
        <w:rPr>
          <w:rFonts w:ascii="Arial" w:hAnsi="Arial"/>
          <w:b/>
        </w:rPr>
        <w:t>Speed and Velocity</w:t>
      </w:r>
    </w:p>
    <w:p w14:paraId="26744F31" w14:textId="77777777" w:rsidR="002A2410" w:rsidRDefault="002A2410" w:rsidP="00222BC9">
      <w:pPr>
        <w:rPr>
          <w:rFonts w:ascii="Arial" w:hAnsi="Arial"/>
        </w:rPr>
      </w:pPr>
    </w:p>
    <w:p w14:paraId="570ED25B" w14:textId="041ED0F9" w:rsidR="002A2410" w:rsidRDefault="002A2410" w:rsidP="00A846A9">
      <w:pPr>
        <w:jc w:val="center"/>
        <w:rPr>
          <w:rFonts w:ascii="Arial" w:hAnsi="Arial"/>
        </w:rPr>
      </w:pPr>
    </w:p>
    <w:p w14:paraId="6EA8E44E" w14:textId="4558AF50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764A6388" wp14:editId="03A70CCB">
            <wp:extent cx="5496560" cy="46445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4.59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46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F9C" w14:textId="1338F8E4" w:rsidR="00A846A9" w:rsidRDefault="00A846A9" w:rsidP="00A846A9">
      <w:pPr>
        <w:jc w:val="center"/>
        <w:rPr>
          <w:rFonts w:ascii="Arial" w:hAnsi="Arial"/>
        </w:rPr>
      </w:pPr>
    </w:p>
    <w:p w14:paraId="29CC90BC" w14:textId="215FBD05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70E31A0B" wp14:editId="5397252E">
            <wp:extent cx="5801360" cy="321869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5.4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2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46B4" w14:textId="0BB0ED8A" w:rsidR="00A846A9" w:rsidRDefault="00A846A9" w:rsidP="00A846A9">
      <w:pPr>
        <w:jc w:val="center"/>
        <w:rPr>
          <w:rFonts w:ascii="Arial" w:hAnsi="Arial"/>
        </w:rPr>
      </w:pPr>
    </w:p>
    <w:p w14:paraId="557A2907" w14:textId="1D958F24" w:rsidR="00A846A9" w:rsidRDefault="00A846A9" w:rsidP="00A846A9">
      <w:pPr>
        <w:jc w:val="center"/>
        <w:rPr>
          <w:rFonts w:ascii="Arial" w:hAnsi="Arial"/>
        </w:rPr>
      </w:pPr>
    </w:p>
    <w:p w14:paraId="4A84CFE1" w14:textId="77777777" w:rsidR="00A846A9" w:rsidRDefault="00A846A9" w:rsidP="00222BC9">
      <w:pPr>
        <w:rPr>
          <w:rFonts w:ascii="Arial" w:hAnsi="Arial"/>
        </w:rPr>
      </w:pPr>
    </w:p>
    <w:p w14:paraId="6427B883" w14:textId="5794AB10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7D73579B" wp14:editId="0D0019CE">
            <wp:extent cx="6116320" cy="19145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5.54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6842" w14:textId="77777777" w:rsidR="00A846A9" w:rsidRDefault="00A846A9" w:rsidP="00222BC9">
      <w:pPr>
        <w:rPr>
          <w:rFonts w:ascii="Arial" w:hAnsi="Arial"/>
        </w:rPr>
      </w:pPr>
    </w:p>
    <w:p w14:paraId="095290AF" w14:textId="61A2A867" w:rsidR="00A846A9" w:rsidRDefault="003A165C" w:rsidP="00E273CD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38236809" wp14:editId="025E9F89">
            <wp:extent cx="6116320" cy="4662170"/>
            <wp:effectExtent l="0" t="0" r="508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6.1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EF91BE0" w14:textId="77777777" w:rsidR="00116F5B" w:rsidRDefault="00116F5B" w:rsidP="003A165C">
      <w:pPr>
        <w:rPr>
          <w:rFonts w:ascii="Arial" w:hAnsi="Arial"/>
        </w:rPr>
      </w:pPr>
    </w:p>
    <w:p w14:paraId="031AF3C2" w14:textId="77777777" w:rsidR="003A165C" w:rsidRDefault="003A165C" w:rsidP="003A165C">
      <w:pPr>
        <w:rPr>
          <w:rFonts w:ascii="Arial" w:hAnsi="Arial"/>
        </w:rPr>
      </w:pPr>
    </w:p>
    <w:p w14:paraId="3C061AAB" w14:textId="33F8D8BC" w:rsidR="003A165C" w:rsidRPr="003D11C3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C9F7D4F" wp14:editId="066A77EE">
            <wp:extent cx="6116320" cy="1029335"/>
            <wp:effectExtent l="0" t="0" r="508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6.41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65C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410"/>
    <w:rsid w:val="00116F5B"/>
    <w:rsid w:val="00222BC9"/>
    <w:rsid w:val="002A2410"/>
    <w:rsid w:val="003A165C"/>
    <w:rsid w:val="003D11C3"/>
    <w:rsid w:val="005872A5"/>
    <w:rsid w:val="00967719"/>
    <w:rsid w:val="00A846A9"/>
    <w:rsid w:val="00BF67FC"/>
    <w:rsid w:val="00D14B7A"/>
    <w:rsid w:val="00DA5783"/>
    <w:rsid w:val="00E2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AD344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2</Pages>
  <Words>12</Words>
  <Characters>72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dcterms:created xsi:type="dcterms:W3CDTF">2017-02-27T10:54:00Z</dcterms:created>
  <dcterms:modified xsi:type="dcterms:W3CDTF">2017-02-27T11:00:00Z</dcterms:modified>
</cp:coreProperties>
</file>