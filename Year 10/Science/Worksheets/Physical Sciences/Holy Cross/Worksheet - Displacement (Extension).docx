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FE3CE" w14:textId="77777777" w:rsidR="005872A5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Year 10 Science</w:t>
      </w:r>
    </w:p>
    <w:p w14:paraId="1B43562E" w14:textId="77777777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>Physical Sciences</w:t>
      </w:r>
    </w:p>
    <w:p w14:paraId="014DF31D" w14:textId="76CF84B5" w:rsidR="002A2410" w:rsidRPr="002A2410" w:rsidRDefault="002A2410" w:rsidP="002A2410">
      <w:pPr>
        <w:jc w:val="center"/>
        <w:rPr>
          <w:rFonts w:ascii="Arial" w:hAnsi="Arial"/>
          <w:b/>
        </w:rPr>
      </w:pPr>
      <w:r w:rsidRPr="002A2410">
        <w:rPr>
          <w:rFonts w:ascii="Arial" w:hAnsi="Arial"/>
          <w:b/>
        </w:rPr>
        <w:t xml:space="preserve">Worksheet - </w:t>
      </w:r>
      <w:r w:rsidR="001E0BF9">
        <w:rPr>
          <w:rFonts w:ascii="Arial" w:hAnsi="Arial"/>
          <w:b/>
        </w:rPr>
        <w:t>Displacement (Extension)</w:t>
      </w:r>
    </w:p>
    <w:p w14:paraId="570ED25B" w14:textId="041ED0F9" w:rsidR="002A2410" w:rsidRDefault="002A2410" w:rsidP="00A846A9">
      <w:pPr>
        <w:jc w:val="center"/>
        <w:rPr>
          <w:rFonts w:ascii="Arial" w:hAnsi="Arial"/>
        </w:rPr>
      </w:pPr>
    </w:p>
    <w:p w14:paraId="6EA8E44E" w14:textId="0159205B" w:rsidR="00A846A9" w:rsidRDefault="00D57101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533B0452" wp14:editId="2AE0FDD6">
            <wp:extent cx="6116320" cy="35261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7-22 at 3.03.54 pm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6"/>
                    <a:stretch/>
                  </pic:blipFill>
                  <pic:spPr bwMode="auto">
                    <a:xfrm>
                      <a:off x="0" y="0"/>
                      <a:ext cx="6116320" cy="352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E6F9C" w14:textId="1338F8E4" w:rsidR="00A846A9" w:rsidRDefault="00A846A9" w:rsidP="00A846A9">
      <w:pPr>
        <w:jc w:val="center"/>
        <w:rPr>
          <w:rFonts w:ascii="Arial" w:hAnsi="Arial"/>
        </w:rPr>
      </w:pPr>
    </w:p>
    <w:p w14:paraId="29CC90BC" w14:textId="631C3F80" w:rsidR="00A846A9" w:rsidRDefault="00D57101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4DBCF42E" wp14:editId="49EFDD4B">
            <wp:extent cx="6116320" cy="32512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07-22 at 3.05.05 pm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79"/>
                    <a:stretch/>
                  </pic:blipFill>
                  <pic:spPr bwMode="auto">
                    <a:xfrm>
                      <a:off x="0" y="0"/>
                      <a:ext cx="6116320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46B4" w14:textId="0BB0ED8A" w:rsidR="00A846A9" w:rsidRDefault="00A846A9" w:rsidP="00A846A9">
      <w:pPr>
        <w:jc w:val="center"/>
        <w:rPr>
          <w:rFonts w:ascii="Arial" w:hAnsi="Arial"/>
        </w:rPr>
      </w:pPr>
    </w:p>
    <w:p w14:paraId="730AB0D1" w14:textId="77777777" w:rsidR="00D57101" w:rsidRDefault="00D57101" w:rsidP="00A846A9">
      <w:pPr>
        <w:jc w:val="center"/>
        <w:rPr>
          <w:rFonts w:ascii="Arial" w:hAnsi="Arial"/>
        </w:rPr>
      </w:pPr>
    </w:p>
    <w:p w14:paraId="7C2E2AAC" w14:textId="77777777" w:rsidR="00D57101" w:rsidRDefault="00D57101" w:rsidP="00A846A9">
      <w:pPr>
        <w:jc w:val="center"/>
        <w:rPr>
          <w:rFonts w:ascii="Arial" w:hAnsi="Arial"/>
        </w:rPr>
      </w:pPr>
    </w:p>
    <w:p w14:paraId="557A2907" w14:textId="29AE9797" w:rsidR="00A846A9" w:rsidRDefault="003B741F" w:rsidP="00A846A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lastRenderedPageBreak/>
        <w:drawing>
          <wp:inline distT="0" distB="0" distL="0" distR="0" wp14:anchorId="29FA522D" wp14:editId="25E76FAE">
            <wp:extent cx="6116320" cy="5350510"/>
            <wp:effectExtent l="0" t="0" r="508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17-07-22 at 3.12.49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CFE1" w14:textId="77777777" w:rsidR="00A846A9" w:rsidRDefault="00A846A9" w:rsidP="00222BC9">
      <w:pPr>
        <w:rPr>
          <w:rFonts w:ascii="Arial" w:hAnsi="Arial"/>
        </w:rPr>
      </w:pPr>
    </w:p>
    <w:p w14:paraId="6427B883" w14:textId="6AAA3344" w:rsidR="00A846A9" w:rsidRDefault="00A846A9" w:rsidP="00E273CD">
      <w:pPr>
        <w:jc w:val="center"/>
        <w:rPr>
          <w:rFonts w:ascii="Arial" w:hAnsi="Arial"/>
        </w:rPr>
      </w:pPr>
    </w:p>
    <w:p w14:paraId="7EF91BE0" w14:textId="23FB9184" w:rsidR="00116F5B" w:rsidRDefault="00D57101" w:rsidP="003A165C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0D1E3FA7" wp14:editId="6D2BF06F">
            <wp:extent cx="6116320" cy="348170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7-07-22 at 3.05.37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F3C2" w14:textId="1321B0E6" w:rsidR="003A165C" w:rsidRDefault="00D57101" w:rsidP="003A165C">
      <w:pPr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0E8C20F4" wp14:editId="0417E6BD">
            <wp:extent cx="6350179" cy="179324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07-22 at 3.05.47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720" cy="17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16C" w14:textId="77777777" w:rsidR="003B2F34" w:rsidRDefault="003B2F34" w:rsidP="003A165C">
      <w:pPr>
        <w:rPr>
          <w:rFonts w:ascii="Arial" w:hAnsi="Arial"/>
        </w:rPr>
      </w:pPr>
      <w:bookmarkStart w:id="0" w:name="_GoBack"/>
      <w:bookmarkEnd w:id="0"/>
    </w:p>
    <w:p w14:paraId="3C061AAB" w14:textId="5407783A" w:rsidR="003A165C" w:rsidRPr="003D11C3" w:rsidRDefault="00D57101" w:rsidP="00E273CD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 w:eastAsia="en-GB"/>
        </w:rPr>
        <w:drawing>
          <wp:inline distT="0" distB="0" distL="0" distR="0" wp14:anchorId="3D9C39FD" wp14:editId="6B5B40B5">
            <wp:extent cx="5845175" cy="8423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7-07-22 at 3.06.1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661" cy="84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65C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activeWritingStyle w:appName="MSWord" w:lang="en-AU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410"/>
    <w:rsid w:val="00116F5B"/>
    <w:rsid w:val="001E0BF9"/>
    <w:rsid w:val="00222BC9"/>
    <w:rsid w:val="002A2410"/>
    <w:rsid w:val="003A165C"/>
    <w:rsid w:val="003B2F34"/>
    <w:rsid w:val="003B741F"/>
    <w:rsid w:val="003D11C3"/>
    <w:rsid w:val="005872A5"/>
    <w:rsid w:val="008C45F4"/>
    <w:rsid w:val="00967719"/>
    <w:rsid w:val="00A846A9"/>
    <w:rsid w:val="00BF67FC"/>
    <w:rsid w:val="00D14B7A"/>
    <w:rsid w:val="00D57101"/>
    <w:rsid w:val="00DA5783"/>
    <w:rsid w:val="00DD4574"/>
    <w:rsid w:val="00E2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AD344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6A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6A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 Support:Microsoft:Office:User Templates:My Templates:My Templates:Word Processing (docx).dotx</Template>
  <TotalTime>13</TotalTime>
  <Pages>3</Pages>
  <Words>13</Words>
  <Characters>78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</cp:lastModifiedBy>
  <cp:revision>3</cp:revision>
  <dcterms:created xsi:type="dcterms:W3CDTF">2017-07-22T07:02:00Z</dcterms:created>
  <dcterms:modified xsi:type="dcterms:W3CDTF">2017-07-22T07:19:00Z</dcterms:modified>
</cp:coreProperties>
</file>