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B151DE" w14:textId="77777777" w:rsidR="005872A5" w:rsidRPr="001E79D8" w:rsidRDefault="00433077" w:rsidP="00433077">
      <w:pPr>
        <w:jc w:val="center"/>
        <w:rPr>
          <w:rFonts w:ascii="Arial" w:hAnsi="Arial"/>
          <w:b/>
        </w:rPr>
      </w:pPr>
      <w:r w:rsidRPr="001E79D8">
        <w:rPr>
          <w:rFonts w:ascii="Arial" w:hAnsi="Arial"/>
          <w:b/>
        </w:rPr>
        <w:t>YEAR 10 SCIENCE</w:t>
      </w:r>
    </w:p>
    <w:p w14:paraId="2D9E608E" w14:textId="6E0B8C2C" w:rsidR="00433077" w:rsidRPr="001E79D8" w:rsidRDefault="001E79D8" w:rsidP="00433077">
      <w:pPr>
        <w:jc w:val="center"/>
        <w:rPr>
          <w:rFonts w:ascii="Arial" w:hAnsi="Arial"/>
          <w:b/>
        </w:rPr>
      </w:pPr>
      <w:r w:rsidRPr="001E79D8">
        <w:rPr>
          <w:rFonts w:ascii="Arial" w:hAnsi="Arial"/>
          <w:b/>
        </w:rPr>
        <w:t>PHYSICAL</w:t>
      </w:r>
      <w:r w:rsidR="00433077" w:rsidRPr="001E79D8">
        <w:rPr>
          <w:rFonts w:ascii="Arial" w:hAnsi="Arial"/>
          <w:b/>
        </w:rPr>
        <w:t xml:space="preserve"> SCIENCES</w:t>
      </w:r>
    </w:p>
    <w:p w14:paraId="2FEAF630" w14:textId="38AB4427" w:rsidR="00433077" w:rsidRPr="001E79D8" w:rsidRDefault="00433077" w:rsidP="00433077">
      <w:pPr>
        <w:jc w:val="center"/>
        <w:rPr>
          <w:rFonts w:ascii="Arial" w:hAnsi="Arial"/>
          <w:b/>
        </w:rPr>
      </w:pPr>
      <w:r w:rsidRPr="001E79D8">
        <w:rPr>
          <w:rFonts w:ascii="Arial" w:hAnsi="Arial"/>
          <w:b/>
        </w:rPr>
        <w:t xml:space="preserve">WORKSHEET - </w:t>
      </w:r>
      <w:r w:rsidR="001E79D8" w:rsidRPr="001E79D8">
        <w:rPr>
          <w:rFonts w:ascii="Arial" w:hAnsi="Arial"/>
          <w:b/>
        </w:rPr>
        <w:t>DISTANCE</w:t>
      </w:r>
      <w:r w:rsidRPr="001E79D8">
        <w:rPr>
          <w:rFonts w:ascii="Arial" w:hAnsi="Arial"/>
          <w:b/>
        </w:rPr>
        <w:t xml:space="preserve"> AND DISPLACEMENT</w:t>
      </w:r>
    </w:p>
    <w:p w14:paraId="63F3632B" w14:textId="77777777" w:rsidR="00433077" w:rsidRPr="001E79D8" w:rsidRDefault="00433077" w:rsidP="00433077">
      <w:pPr>
        <w:jc w:val="center"/>
        <w:rPr>
          <w:rFonts w:ascii="Arial" w:hAnsi="Arial"/>
          <w:b/>
        </w:rPr>
      </w:pPr>
    </w:p>
    <w:p w14:paraId="0B305502" w14:textId="77777777" w:rsidR="00433077" w:rsidRPr="001E79D8" w:rsidRDefault="00433077" w:rsidP="00222BC9">
      <w:pPr>
        <w:rPr>
          <w:rFonts w:ascii="Arial" w:hAnsi="Arial"/>
        </w:rPr>
      </w:pPr>
      <w:r w:rsidRPr="001E79D8">
        <w:rPr>
          <w:rFonts w:ascii="Arial" w:hAnsi="Arial"/>
        </w:rPr>
        <w:t xml:space="preserve">Use Google maps to do the following determinations of </w:t>
      </w:r>
      <w:r w:rsidR="00AF4D12" w:rsidRPr="001E79D8">
        <w:rPr>
          <w:rFonts w:ascii="Arial" w:hAnsi="Arial"/>
        </w:rPr>
        <w:t>distance and displacement.</w:t>
      </w:r>
    </w:p>
    <w:p w14:paraId="5839EA91" w14:textId="77777777" w:rsidR="00AF4D12" w:rsidRPr="001E79D8" w:rsidRDefault="00AF4D12" w:rsidP="00222BC9">
      <w:pPr>
        <w:rPr>
          <w:rFonts w:ascii="Arial" w:hAnsi="Arial"/>
        </w:rPr>
      </w:pPr>
    </w:p>
    <w:p w14:paraId="40E8A966" w14:textId="77777777" w:rsidR="00AF4D12" w:rsidRPr="001E79D8" w:rsidRDefault="00AF4D12" w:rsidP="00222BC9">
      <w:pPr>
        <w:rPr>
          <w:rFonts w:ascii="Arial" w:hAnsi="Arial"/>
        </w:rPr>
      </w:pPr>
      <w:r w:rsidRPr="001E79D8">
        <w:rPr>
          <w:rFonts w:ascii="Arial" w:hAnsi="Arial"/>
        </w:rPr>
        <w:t>1.</w:t>
      </w:r>
      <w:r w:rsidRPr="001E79D8">
        <w:rPr>
          <w:rFonts w:ascii="Arial" w:hAnsi="Arial"/>
        </w:rPr>
        <w:tab/>
        <w:t>(a)</w:t>
      </w:r>
      <w:r w:rsidRPr="001E79D8">
        <w:rPr>
          <w:rFonts w:ascii="Arial" w:hAnsi="Arial"/>
        </w:rPr>
        <w:tab/>
        <w:t xml:space="preserve">Find the distance from </w:t>
      </w:r>
      <w:r w:rsidRPr="001E79D8">
        <w:rPr>
          <w:rFonts w:ascii="Arial" w:hAnsi="Arial"/>
          <w:color w:val="0000FF"/>
          <w:u w:val="single"/>
        </w:rPr>
        <w:t>HCC to Bassendean Train Station</w:t>
      </w:r>
      <w:r w:rsidRPr="001E79D8">
        <w:rPr>
          <w:rFonts w:ascii="Arial" w:hAnsi="Arial"/>
        </w:rPr>
        <w:t>.</w:t>
      </w:r>
    </w:p>
    <w:p w14:paraId="38B77709" w14:textId="77777777" w:rsidR="00AF4D12" w:rsidRPr="001E79D8" w:rsidRDefault="00AF4D12" w:rsidP="00222BC9">
      <w:pPr>
        <w:rPr>
          <w:rFonts w:ascii="Arial" w:hAnsi="Arial"/>
        </w:rPr>
      </w:pPr>
    </w:p>
    <w:p w14:paraId="715E6AF5" w14:textId="274E0CEA" w:rsidR="00AF4D12" w:rsidRPr="001E79D8" w:rsidRDefault="00AF4D12" w:rsidP="00222BC9">
      <w:pPr>
        <w:rPr>
          <w:rFonts w:ascii="Arial" w:hAnsi="Arial"/>
          <w:u w:val="single"/>
        </w:rPr>
      </w:pPr>
      <w:r w:rsidRPr="001E79D8">
        <w:rPr>
          <w:rFonts w:ascii="Arial" w:hAnsi="Arial"/>
        </w:rPr>
        <w:tab/>
      </w:r>
      <w:r w:rsidRPr="001E79D8">
        <w:rPr>
          <w:rFonts w:ascii="Arial" w:hAnsi="Arial"/>
        </w:rPr>
        <w:tab/>
      </w:r>
      <w:r w:rsidR="003125AF" w:rsidRPr="001E79D8">
        <w:rPr>
          <w:rFonts w:ascii="Arial" w:hAnsi="Arial"/>
        </w:rPr>
        <w:t xml:space="preserve">Distance = </w:t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</w:p>
    <w:p w14:paraId="4E3A3F46" w14:textId="77777777" w:rsidR="00AF4D12" w:rsidRPr="001E79D8" w:rsidRDefault="00AF4D12" w:rsidP="00222BC9">
      <w:pPr>
        <w:rPr>
          <w:rFonts w:ascii="Arial" w:hAnsi="Arial"/>
        </w:rPr>
      </w:pPr>
    </w:p>
    <w:p w14:paraId="2B9A4D74" w14:textId="77777777" w:rsidR="00AF4D12" w:rsidRPr="001E79D8" w:rsidRDefault="00AF4D12" w:rsidP="00222BC9">
      <w:pPr>
        <w:rPr>
          <w:rFonts w:ascii="Arial" w:hAnsi="Arial"/>
        </w:rPr>
      </w:pPr>
      <w:r w:rsidRPr="001E79D8">
        <w:rPr>
          <w:rFonts w:ascii="Arial" w:hAnsi="Arial"/>
        </w:rPr>
        <w:tab/>
        <w:t>(b)</w:t>
      </w:r>
      <w:r w:rsidRPr="001E79D8">
        <w:rPr>
          <w:rFonts w:ascii="Arial" w:hAnsi="Arial"/>
        </w:rPr>
        <w:tab/>
        <w:t xml:space="preserve">Blow the map of the trip up as large as possible on your screen, then print it out </w:t>
      </w:r>
      <w:r w:rsidRPr="001E79D8">
        <w:rPr>
          <w:rFonts w:ascii="Arial" w:hAnsi="Arial"/>
        </w:rPr>
        <w:tab/>
      </w:r>
      <w:r w:rsidRPr="001E79D8">
        <w:rPr>
          <w:rFonts w:ascii="Arial" w:hAnsi="Arial"/>
        </w:rPr>
        <w:tab/>
        <w:t>in the LRC.</w:t>
      </w:r>
    </w:p>
    <w:p w14:paraId="599A19A1" w14:textId="77777777" w:rsidR="00AF4D12" w:rsidRPr="001E79D8" w:rsidRDefault="00AF4D12" w:rsidP="00222BC9">
      <w:pPr>
        <w:rPr>
          <w:rFonts w:ascii="Arial" w:hAnsi="Arial"/>
        </w:rPr>
      </w:pPr>
    </w:p>
    <w:p w14:paraId="07D62210" w14:textId="77777777" w:rsidR="00AF4D12" w:rsidRPr="001E79D8" w:rsidRDefault="00AF4D12" w:rsidP="00222BC9">
      <w:pPr>
        <w:rPr>
          <w:rFonts w:ascii="Arial" w:hAnsi="Arial"/>
        </w:rPr>
      </w:pPr>
      <w:r w:rsidRPr="001E79D8">
        <w:rPr>
          <w:rFonts w:ascii="Arial" w:hAnsi="Arial"/>
        </w:rPr>
        <w:tab/>
        <w:t>(c)</w:t>
      </w:r>
      <w:r w:rsidRPr="001E79D8">
        <w:rPr>
          <w:rFonts w:ascii="Arial" w:hAnsi="Arial"/>
        </w:rPr>
        <w:tab/>
        <w:t xml:space="preserve">Using a ruler and protractor, and the scale on the bottom right of the map, to </w:t>
      </w:r>
      <w:r w:rsidRPr="001E79D8">
        <w:rPr>
          <w:rFonts w:ascii="Arial" w:hAnsi="Arial"/>
        </w:rPr>
        <w:tab/>
      </w:r>
      <w:r w:rsidRPr="001E79D8">
        <w:rPr>
          <w:rFonts w:ascii="Arial" w:hAnsi="Arial"/>
        </w:rPr>
        <w:tab/>
        <w:t>determine the displacement.  Use the space below for your working.</w:t>
      </w:r>
    </w:p>
    <w:p w14:paraId="3CE57ADB" w14:textId="77777777" w:rsidR="00AF4D12" w:rsidRPr="001E79D8" w:rsidRDefault="00AF4D12" w:rsidP="00222BC9">
      <w:pPr>
        <w:rPr>
          <w:rFonts w:ascii="Arial" w:hAnsi="Arial"/>
        </w:rPr>
      </w:pPr>
    </w:p>
    <w:p w14:paraId="4AA7027E" w14:textId="77777777" w:rsidR="00AF4D12" w:rsidRPr="001E79D8" w:rsidRDefault="00AF4D12" w:rsidP="00222BC9">
      <w:pPr>
        <w:rPr>
          <w:rFonts w:ascii="Arial" w:hAnsi="Arial"/>
        </w:rPr>
      </w:pPr>
      <w:r w:rsidRPr="001E79D8">
        <w:rPr>
          <w:rFonts w:ascii="Arial" w:hAnsi="Arial"/>
        </w:rPr>
        <w:tab/>
      </w:r>
      <w:r w:rsidRPr="001E79D8">
        <w:rPr>
          <w:rFonts w:ascii="Arial" w:hAnsi="Arial"/>
        </w:rPr>
        <w:tab/>
        <w:t>Remember to work out the direction.</w:t>
      </w:r>
      <w:r w:rsidRPr="001E79D8">
        <w:rPr>
          <w:rFonts w:ascii="Arial" w:hAnsi="Arial"/>
        </w:rPr>
        <w:tab/>
        <w:t>e.g.  W 35° N or bearing 305°.</w:t>
      </w:r>
    </w:p>
    <w:p w14:paraId="04177AF0" w14:textId="77777777" w:rsidR="00AF4D12" w:rsidRPr="001E79D8" w:rsidRDefault="00AF4D12" w:rsidP="00222BC9">
      <w:pPr>
        <w:rPr>
          <w:rFonts w:ascii="Arial" w:hAnsi="Arial"/>
        </w:rPr>
      </w:pPr>
    </w:p>
    <w:p w14:paraId="13D3F087" w14:textId="77777777" w:rsidR="00AF4D12" w:rsidRPr="001E79D8" w:rsidRDefault="00AF4D12" w:rsidP="00222BC9">
      <w:pPr>
        <w:rPr>
          <w:rFonts w:ascii="Arial" w:hAnsi="Arial"/>
        </w:rPr>
      </w:pPr>
    </w:p>
    <w:p w14:paraId="44BF2C61" w14:textId="77777777" w:rsidR="00AF4D12" w:rsidRPr="001E79D8" w:rsidRDefault="00AF4D12" w:rsidP="00222BC9">
      <w:pPr>
        <w:rPr>
          <w:rFonts w:ascii="Arial" w:hAnsi="Arial"/>
        </w:rPr>
      </w:pPr>
    </w:p>
    <w:p w14:paraId="75166E0F" w14:textId="77777777" w:rsidR="00AF4D12" w:rsidRPr="001E79D8" w:rsidRDefault="00AF4D12" w:rsidP="00222BC9">
      <w:pPr>
        <w:rPr>
          <w:rFonts w:ascii="Arial" w:hAnsi="Arial"/>
        </w:rPr>
      </w:pPr>
    </w:p>
    <w:p w14:paraId="78893A12" w14:textId="77777777" w:rsidR="00AF4D12" w:rsidRPr="001E79D8" w:rsidRDefault="00AF4D12" w:rsidP="00222BC9">
      <w:pPr>
        <w:rPr>
          <w:rFonts w:ascii="Arial" w:hAnsi="Arial"/>
        </w:rPr>
      </w:pPr>
    </w:p>
    <w:p w14:paraId="1B4266F9" w14:textId="77777777" w:rsidR="003125AF" w:rsidRPr="001E79D8" w:rsidRDefault="003125AF" w:rsidP="00222BC9">
      <w:pPr>
        <w:rPr>
          <w:rFonts w:ascii="Arial" w:hAnsi="Arial"/>
        </w:rPr>
      </w:pPr>
    </w:p>
    <w:p w14:paraId="5D752590" w14:textId="77777777" w:rsidR="003125AF" w:rsidRPr="001E79D8" w:rsidRDefault="003125AF" w:rsidP="00222BC9">
      <w:pPr>
        <w:rPr>
          <w:rFonts w:ascii="Arial" w:hAnsi="Arial"/>
        </w:rPr>
      </w:pPr>
    </w:p>
    <w:p w14:paraId="4385B1DC" w14:textId="77777777" w:rsidR="00AF4D12" w:rsidRPr="001E79D8" w:rsidRDefault="00AF4D12" w:rsidP="00222BC9">
      <w:pPr>
        <w:rPr>
          <w:rFonts w:ascii="Arial" w:hAnsi="Arial"/>
        </w:rPr>
      </w:pPr>
    </w:p>
    <w:p w14:paraId="7B051F5B" w14:textId="77777777" w:rsidR="00AF4D12" w:rsidRPr="001E79D8" w:rsidRDefault="00AF4D12" w:rsidP="00222BC9">
      <w:pPr>
        <w:rPr>
          <w:rFonts w:ascii="Arial" w:hAnsi="Arial"/>
        </w:rPr>
      </w:pPr>
    </w:p>
    <w:p w14:paraId="0E90EF7B" w14:textId="77777777" w:rsidR="00AF4D12" w:rsidRPr="001E79D8" w:rsidRDefault="00AF4D12" w:rsidP="00222BC9">
      <w:pPr>
        <w:rPr>
          <w:rFonts w:ascii="Arial" w:hAnsi="Arial"/>
        </w:rPr>
      </w:pPr>
    </w:p>
    <w:p w14:paraId="693FFA41" w14:textId="77777777" w:rsidR="00AF4D12" w:rsidRPr="001E79D8" w:rsidRDefault="00AF4D12" w:rsidP="00222BC9">
      <w:pPr>
        <w:rPr>
          <w:rFonts w:ascii="Arial" w:hAnsi="Arial"/>
        </w:rPr>
      </w:pPr>
    </w:p>
    <w:p w14:paraId="56706EC5" w14:textId="77777777" w:rsidR="00AF4D12" w:rsidRPr="001E79D8" w:rsidRDefault="00AF4D12" w:rsidP="00222BC9">
      <w:pPr>
        <w:rPr>
          <w:rFonts w:ascii="Arial" w:hAnsi="Arial"/>
        </w:rPr>
      </w:pPr>
    </w:p>
    <w:p w14:paraId="32566FA2" w14:textId="77777777" w:rsidR="00AF4D12" w:rsidRPr="001E79D8" w:rsidRDefault="00AF4D12" w:rsidP="00222BC9">
      <w:pPr>
        <w:rPr>
          <w:rFonts w:ascii="Arial" w:hAnsi="Arial"/>
        </w:rPr>
      </w:pPr>
    </w:p>
    <w:p w14:paraId="39055B31" w14:textId="77777777" w:rsidR="00AF4D12" w:rsidRPr="001E79D8" w:rsidRDefault="00AF4D12" w:rsidP="00222BC9">
      <w:pPr>
        <w:rPr>
          <w:rFonts w:ascii="Arial" w:hAnsi="Arial"/>
        </w:rPr>
      </w:pPr>
    </w:p>
    <w:p w14:paraId="1D882944" w14:textId="39DB3EEC" w:rsidR="00AF4D12" w:rsidRPr="001E79D8" w:rsidRDefault="003125AF" w:rsidP="00222BC9">
      <w:pPr>
        <w:rPr>
          <w:rFonts w:ascii="Arial" w:hAnsi="Arial"/>
          <w:u w:val="single"/>
        </w:rPr>
      </w:pPr>
      <w:r w:rsidRPr="001E79D8">
        <w:rPr>
          <w:rFonts w:ascii="Arial" w:hAnsi="Arial"/>
        </w:rPr>
        <w:tab/>
      </w:r>
      <w:r w:rsidRPr="001E79D8">
        <w:rPr>
          <w:rFonts w:ascii="Arial" w:hAnsi="Arial"/>
        </w:rPr>
        <w:tab/>
        <w:t xml:space="preserve">Displacement = </w:t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</w:p>
    <w:p w14:paraId="0BA3CD9A" w14:textId="77777777" w:rsidR="00AF4D12" w:rsidRPr="001E79D8" w:rsidRDefault="00AF4D12" w:rsidP="00222BC9">
      <w:pPr>
        <w:rPr>
          <w:rFonts w:ascii="Arial" w:hAnsi="Arial"/>
        </w:rPr>
      </w:pPr>
    </w:p>
    <w:p w14:paraId="261353C1" w14:textId="3AB88151" w:rsidR="00AF4D12" w:rsidRPr="001E79D8" w:rsidRDefault="00AF4D12" w:rsidP="00222BC9">
      <w:pPr>
        <w:rPr>
          <w:rFonts w:ascii="Arial" w:hAnsi="Arial"/>
        </w:rPr>
      </w:pPr>
      <w:r w:rsidRPr="001E79D8">
        <w:rPr>
          <w:rFonts w:ascii="Arial" w:hAnsi="Arial"/>
        </w:rPr>
        <w:t>2.</w:t>
      </w:r>
      <w:r w:rsidRPr="001E79D8">
        <w:rPr>
          <w:rFonts w:ascii="Arial" w:hAnsi="Arial"/>
        </w:rPr>
        <w:tab/>
        <w:t xml:space="preserve">Repeat the steps for </w:t>
      </w:r>
      <w:r w:rsidRPr="001E79D8">
        <w:rPr>
          <w:rFonts w:ascii="Arial" w:hAnsi="Arial"/>
          <w:color w:val="0000FF"/>
          <w:u w:val="single"/>
        </w:rPr>
        <w:t xml:space="preserve">HCC to the Benedictine </w:t>
      </w:r>
      <w:r w:rsidR="001E79D8" w:rsidRPr="001E79D8">
        <w:rPr>
          <w:rFonts w:ascii="Arial" w:hAnsi="Arial"/>
          <w:color w:val="0000FF"/>
          <w:u w:val="single"/>
        </w:rPr>
        <w:t>Monastery</w:t>
      </w:r>
      <w:r w:rsidRPr="001E79D8">
        <w:rPr>
          <w:rFonts w:ascii="Arial" w:hAnsi="Arial"/>
          <w:color w:val="0000FF"/>
          <w:u w:val="single"/>
        </w:rPr>
        <w:t xml:space="preserve"> in New Norcia</w:t>
      </w:r>
      <w:r w:rsidRPr="001E79D8">
        <w:rPr>
          <w:rFonts w:ascii="Arial" w:hAnsi="Arial"/>
        </w:rPr>
        <w:t>.</w:t>
      </w:r>
    </w:p>
    <w:p w14:paraId="4E80DF8A" w14:textId="77777777" w:rsidR="00AF4D12" w:rsidRPr="001E79D8" w:rsidRDefault="00AF4D12" w:rsidP="00222BC9">
      <w:pPr>
        <w:rPr>
          <w:rFonts w:ascii="Arial" w:hAnsi="Arial"/>
        </w:rPr>
      </w:pPr>
    </w:p>
    <w:p w14:paraId="785228A6" w14:textId="7BD00117" w:rsidR="003125AF" w:rsidRPr="001E79D8" w:rsidRDefault="003125AF" w:rsidP="00222BC9">
      <w:pPr>
        <w:rPr>
          <w:rFonts w:ascii="Arial" w:hAnsi="Arial"/>
          <w:u w:val="single"/>
        </w:rPr>
      </w:pPr>
      <w:r w:rsidRPr="001E79D8">
        <w:rPr>
          <w:rFonts w:ascii="Arial" w:hAnsi="Arial"/>
        </w:rPr>
        <w:tab/>
      </w:r>
      <w:r w:rsidRPr="001E79D8">
        <w:rPr>
          <w:rFonts w:ascii="Arial" w:hAnsi="Arial"/>
        </w:rPr>
        <w:tab/>
        <w:t xml:space="preserve">Distance = </w:t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</w:p>
    <w:p w14:paraId="75C6B7CD" w14:textId="77777777" w:rsidR="003125AF" w:rsidRPr="001E79D8" w:rsidRDefault="003125AF" w:rsidP="00222BC9">
      <w:pPr>
        <w:rPr>
          <w:rFonts w:ascii="Arial" w:hAnsi="Arial"/>
        </w:rPr>
      </w:pPr>
    </w:p>
    <w:p w14:paraId="032464C6" w14:textId="77777777" w:rsidR="003125AF" w:rsidRPr="001E79D8" w:rsidRDefault="003125AF" w:rsidP="00222BC9">
      <w:pPr>
        <w:rPr>
          <w:rFonts w:ascii="Arial" w:hAnsi="Arial"/>
        </w:rPr>
      </w:pPr>
    </w:p>
    <w:p w14:paraId="263AA5C5" w14:textId="77777777" w:rsidR="003125AF" w:rsidRPr="001E79D8" w:rsidRDefault="003125AF" w:rsidP="00222BC9">
      <w:pPr>
        <w:rPr>
          <w:rFonts w:ascii="Arial" w:hAnsi="Arial"/>
        </w:rPr>
      </w:pPr>
    </w:p>
    <w:p w14:paraId="32F645FE" w14:textId="77777777" w:rsidR="003125AF" w:rsidRPr="001E79D8" w:rsidRDefault="003125AF" w:rsidP="00222BC9">
      <w:pPr>
        <w:rPr>
          <w:rFonts w:ascii="Arial" w:hAnsi="Arial"/>
        </w:rPr>
      </w:pPr>
    </w:p>
    <w:p w14:paraId="2CE8006F" w14:textId="77777777" w:rsidR="003125AF" w:rsidRPr="001E79D8" w:rsidRDefault="003125AF" w:rsidP="00222BC9">
      <w:pPr>
        <w:rPr>
          <w:rFonts w:ascii="Arial" w:hAnsi="Arial"/>
        </w:rPr>
      </w:pPr>
    </w:p>
    <w:p w14:paraId="5B657006" w14:textId="77777777" w:rsidR="003125AF" w:rsidRPr="001E79D8" w:rsidRDefault="003125AF" w:rsidP="00222BC9">
      <w:pPr>
        <w:rPr>
          <w:rFonts w:ascii="Arial" w:hAnsi="Arial"/>
        </w:rPr>
      </w:pPr>
    </w:p>
    <w:p w14:paraId="5D877DE1" w14:textId="77777777" w:rsidR="003125AF" w:rsidRPr="001E79D8" w:rsidRDefault="003125AF" w:rsidP="00222BC9">
      <w:pPr>
        <w:rPr>
          <w:rFonts w:ascii="Arial" w:hAnsi="Arial"/>
        </w:rPr>
      </w:pPr>
    </w:p>
    <w:p w14:paraId="31F50990" w14:textId="77777777" w:rsidR="003125AF" w:rsidRPr="001E79D8" w:rsidRDefault="003125AF" w:rsidP="00222BC9">
      <w:pPr>
        <w:rPr>
          <w:rFonts w:ascii="Arial" w:hAnsi="Arial"/>
        </w:rPr>
      </w:pPr>
    </w:p>
    <w:p w14:paraId="207CB793" w14:textId="77777777" w:rsidR="003125AF" w:rsidRPr="001E79D8" w:rsidRDefault="003125AF" w:rsidP="00222BC9">
      <w:pPr>
        <w:rPr>
          <w:rFonts w:ascii="Arial" w:hAnsi="Arial"/>
        </w:rPr>
      </w:pPr>
    </w:p>
    <w:p w14:paraId="6B9B4935" w14:textId="77777777" w:rsidR="003125AF" w:rsidRPr="001E79D8" w:rsidRDefault="003125AF" w:rsidP="00222BC9">
      <w:pPr>
        <w:rPr>
          <w:rFonts w:ascii="Arial" w:hAnsi="Arial"/>
        </w:rPr>
      </w:pPr>
    </w:p>
    <w:p w14:paraId="722EED9C" w14:textId="77777777" w:rsidR="003125AF" w:rsidRPr="001E79D8" w:rsidRDefault="003125AF" w:rsidP="00222BC9">
      <w:pPr>
        <w:rPr>
          <w:rFonts w:ascii="Arial" w:hAnsi="Arial"/>
        </w:rPr>
      </w:pPr>
    </w:p>
    <w:p w14:paraId="3F54690B" w14:textId="77777777" w:rsidR="003125AF" w:rsidRPr="001E79D8" w:rsidRDefault="003125AF" w:rsidP="00222BC9">
      <w:pPr>
        <w:rPr>
          <w:rFonts w:ascii="Arial" w:hAnsi="Arial"/>
        </w:rPr>
      </w:pPr>
    </w:p>
    <w:p w14:paraId="244EAF54" w14:textId="77777777" w:rsidR="003125AF" w:rsidRPr="001E79D8" w:rsidRDefault="003125AF" w:rsidP="00222BC9">
      <w:pPr>
        <w:rPr>
          <w:rFonts w:ascii="Arial" w:hAnsi="Arial"/>
        </w:rPr>
      </w:pPr>
    </w:p>
    <w:p w14:paraId="79A8E54E" w14:textId="77777777" w:rsidR="003125AF" w:rsidRPr="001E79D8" w:rsidRDefault="003125AF" w:rsidP="00222BC9">
      <w:pPr>
        <w:rPr>
          <w:rFonts w:ascii="Arial" w:hAnsi="Arial"/>
        </w:rPr>
      </w:pPr>
    </w:p>
    <w:p w14:paraId="5F71DF97" w14:textId="77777777" w:rsidR="003125AF" w:rsidRPr="001E79D8" w:rsidRDefault="003125AF" w:rsidP="00222BC9">
      <w:pPr>
        <w:rPr>
          <w:rFonts w:ascii="Arial" w:hAnsi="Arial"/>
        </w:rPr>
      </w:pPr>
    </w:p>
    <w:p w14:paraId="2E9B803E" w14:textId="20DEB7EB" w:rsidR="003125AF" w:rsidRPr="001E79D8" w:rsidRDefault="003125AF" w:rsidP="00222BC9">
      <w:pPr>
        <w:rPr>
          <w:rFonts w:ascii="Arial" w:hAnsi="Arial"/>
        </w:rPr>
      </w:pPr>
      <w:r w:rsidRPr="001E79D8">
        <w:rPr>
          <w:rFonts w:ascii="Arial" w:hAnsi="Arial"/>
        </w:rPr>
        <w:tab/>
      </w:r>
      <w:r w:rsidRPr="001E79D8">
        <w:rPr>
          <w:rFonts w:ascii="Arial" w:hAnsi="Arial"/>
        </w:rPr>
        <w:tab/>
        <w:t xml:space="preserve">Displacement = </w:t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</w:p>
    <w:p w14:paraId="553C2FF7" w14:textId="00CC9533" w:rsidR="001D4249" w:rsidRPr="001E79D8" w:rsidRDefault="001D4249" w:rsidP="00222BC9">
      <w:pPr>
        <w:rPr>
          <w:rFonts w:ascii="Arial" w:hAnsi="Arial"/>
        </w:rPr>
      </w:pPr>
      <w:r w:rsidRPr="001E79D8">
        <w:rPr>
          <w:rFonts w:ascii="Arial" w:hAnsi="Arial"/>
        </w:rPr>
        <w:br w:type="page"/>
      </w:r>
      <w:r w:rsidRPr="001E79D8">
        <w:rPr>
          <w:rFonts w:ascii="Arial" w:hAnsi="Arial"/>
        </w:rPr>
        <w:lastRenderedPageBreak/>
        <w:t>3.</w:t>
      </w:r>
      <w:r w:rsidRPr="001E79D8">
        <w:rPr>
          <w:rFonts w:ascii="Arial" w:hAnsi="Arial"/>
        </w:rPr>
        <w:tab/>
        <w:t xml:space="preserve">Determine the distance and direction from </w:t>
      </w:r>
      <w:r w:rsidRPr="001E79D8">
        <w:rPr>
          <w:rFonts w:ascii="Arial" w:hAnsi="Arial"/>
          <w:color w:val="0000FF"/>
          <w:u w:val="single"/>
        </w:rPr>
        <w:t>Perth Airport to Darwin Airport</w:t>
      </w:r>
      <w:r w:rsidR="001E79D8" w:rsidRPr="001E79D8">
        <w:rPr>
          <w:rFonts w:ascii="Arial" w:hAnsi="Arial"/>
        </w:rPr>
        <w:t xml:space="preserve">.  </w:t>
      </w:r>
      <w:r w:rsidR="00787816" w:rsidRPr="001E79D8">
        <w:rPr>
          <w:rFonts w:ascii="Arial" w:hAnsi="Arial"/>
        </w:rPr>
        <w:t xml:space="preserve">Use the </w:t>
      </w:r>
      <w:r w:rsidR="00787816" w:rsidRPr="001E79D8">
        <w:rPr>
          <w:rFonts w:ascii="Arial" w:hAnsi="Arial"/>
        </w:rPr>
        <w:tab/>
      </w:r>
      <w:r w:rsidR="00787816" w:rsidRPr="001E79D8">
        <w:rPr>
          <w:rFonts w:ascii="Arial" w:hAnsi="Arial"/>
          <w:b/>
          <w:i/>
        </w:rPr>
        <w:t>car symbol</w:t>
      </w:r>
      <w:r w:rsidR="00787816" w:rsidRPr="001E79D8">
        <w:rPr>
          <w:rFonts w:ascii="Arial" w:hAnsi="Arial"/>
        </w:rPr>
        <w:t>, indicating that you are driving between the two.</w:t>
      </w:r>
    </w:p>
    <w:p w14:paraId="13C3629F" w14:textId="77777777" w:rsidR="00787816" w:rsidRPr="001E79D8" w:rsidRDefault="00787816" w:rsidP="00222BC9">
      <w:pPr>
        <w:rPr>
          <w:rFonts w:ascii="Arial" w:hAnsi="Arial"/>
        </w:rPr>
      </w:pPr>
    </w:p>
    <w:p w14:paraId="4446BCEB" w14:textId="72801D31" w:rsidR="00787816" w:rsidRPr="001E79D8" w:rsidRDefault="00787816" w:rsidP="00787816">
      <w:pPr>
        <w:rPr>
          <w:rFonts w:ascii="Arial" w:hAnsi="Arial"/>
          <w:u w:val="single"/>
        </w:rPr>
      </w:pPr>
      <w:r w:rsidRPr="001E79D8">
        <w:rPr>
          <w:rFonts w:ascii="Arial" w:hAnsi="Arial"/>
        </w:rPr>
        <w:tab/>
      </w:r>
      <w:r w:rsidRPr="001E79D8">
        <w:rPr>
          <w:rFonts w:ascii="Arial" w:hAnsi="Arial"/>
        </w:rPr>
        <w:tab/>
        <w:t xml:space="preserve">Distance = </w:t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</w:p>
    <w:p w14:paraId="68CA6B4B" w14:textId="77777777" w:rsidR="00787816" w:rsidRPr="001E79D8" w:rsidRDefault="00787816" w:rsidP="00787816">
      <w:pPr>
        <w:rPr>
          <w:rFonts w:ascii="Arial" w:hAnsi="Arial"/>
        </w:rPr>
      </w:pPr>
    </w:p>
    <w:p w14:paraId="388319FA" w14:textId="77777777" w:rsidR="00787816" w:rsidRPr="001E79D8" w:rsidRDefault="00787816" w:rsidP="00787816">
      <w:pPr>
        <w:rPr>
          <w:rFonts w:ascii="Arial" w:hAnsi="Arial"/>
        </w:rPr>
      </w:pPr>
    </w:p>
    <w:p w14:paraId="18885DB8" w14:textId="77777777" w:rsidR="00787816" w:rsidRPr="001E79D8" w:rsidRDefault="00787816" w:rsidP="00787816">
      <w:pPr>
        <w:rPr>
          <w:rFonts w:ascii="Arial" w:hAnsi="Arial"/>
        </w:rPr>
      </w:pPr>
    </w:p>
    <w:p w14:paraId="428023C6" w14:textId="77777777" w:rsidR="00787816" w:rsidRPr="001E79D8" w:rsidRDefault="00787816" w:rsidP="00787816">
      <w:pPr>
        <w:rPr>
          <w:rFonts w:ascii="Arial" w:hAnsi="Arial"/>
        </w:rPr>
      </w:pPr>
    </w:p>
    <w:p w14:paraId="48E94B28" w14:textId="77777777" w:rsidR="00787816" w:rsidRPr="001E79D8" w:rsidRDefault="00787816" w:rsidP="00787816">
      <w:pPr>
        <w:rPr>
          <w:rFonts w:ascii="Arial" w:hAnsi="Arial"/>
        </w:rPr>
      </w:pPr>
    </w:p>
    <w:p w14:paraId="38F50A69" w14:textId="77777777" w:rsidR="00787816" w:rsidRPr="001E79D8" w:rsidRDefault="00787816" w:rsidP="00787816">
      <w:pPr>
        <w:rPr>
          <w:rFonts w:ascii="Arial" w:hAnsi="Arial"/>
        </w:rPr>
      </w:pPr>
    </w:p>
    <w:p w14:paraId="2B9D1F8F" w14:textId="77777777" w:rsidR="00787816" w:rsidRPr="001E79D8" w:rsidRDefault="00787816" w:rsidP="00787816">
      <w:pPr>
        <w:rPr>
          <w:rFonts w:ascii="Arial" w:hAnsi="Arial"/>
        </w:rPr>
      </w:pPr>
    </w:p>
    <w:p w14:paraId="45D07A61" w14:textId="77777777" w:rsidR="00787816" w:rsidRPr="001E79D8" w:rsidRDefault="00787816" w:rsidP="00787816">
      <w:pPr>
        <w:rPr>
          <w:rFonts w:ascii="Arial" w:hAnsi="Arial"/>
        </w:rPr>
      </w:pPr>
    </w:p>
    <w:p w14:paraId="69F3B560" w14:textId="77777777" w:rsidR="00787816" w:rsidRPr="001E79D8" w:rsidRDefault="00787816" w:rsidP="00787816">
      <w:pPr>
        <w:rPr>
          <w:rFonts w:ascii="Arial" w:hAnsi="Arial"/>
        </w:rPr>
      </w:pPr>
    </w:p>
    <w:p w14:paraId="4582116C" w14:textId="77777777" w:rsidR="00787816" w:rsidRPr="001E79D8" w:rsidRDefault="00787816" w:rsidP="00787816">
      <w:pPr>
        <w:rPr>
          <w:rFonts w:ascii="Arial" w:hAnsi="Arial"/>
        </w:rPr>
      </w:pPr>
    </w:p>
    <w:p w14:paraId="29E32524" w14:textId="77777777" w:rsidR="00787816" w:rsidRPr="001E79D8" w:rsidRDefault="00787816" w:rsidP="00787816">
      <w:pPr>
        <w:rPr>
          <w:rFonts w:ascii="Arial" w:hAnsi="Arial"/>
        </w:rPr>
      </w:pPr>
    </w:p>
    <w:p w14:paraId="0A14A5CE" w14:textId="77777777" w:rsidR="00787816" w:rsidRPr="001E79D8" w:rsidRDefault="00787816" w:rsidP="00787816">
      <w:pPr>
        <w:rPr>
          <w:rFonts w:ascii="Arial" w:hAnsi="Arial"/>
        </w:rPr>
      </w:pPr>
    </w:p>
    <w:p w14:paraId="55298D80" w14:textId="77777777" w:rsidR="00787816" w:rsidRPr="001E79D8" w:rsidRDefault="00787816" w:rsidP="00787816">
      <w:pPr>
        <w:rPr>
          <w:rFonts w:ascii="Arial" w:hAnsi="Arial"/>
        </w:rPr>
      </w:pPr>
    </w:p>
    <w:p w14:paraId="36265426" w14:textId="77777777" w:rsidR="00787816" w:rsidRPr="001E79D8" w:rsidRDefault="00787816" w:rsidP="00787816">
      <w:pPr>
        <w:rPr>
          <w:rFonts w:ascii="Arial" w:hAnsi="Arial"/>
        </w:rPr>
      </w:pPr>
    </w:p>
    <w:p w14:paraId="7776F7D0" w14:textId="77777777" w:rsidR="00787816" w:rsidRPr="001E79D8" w:rsidRDefault="00787816" w:rsidP="00787816">
      <w:pPr>
        <w:rPr>
          <w:rFonts w:ascii="Arial" w:hAnsi="Arial"/>
        </w:rPr>
      </w:pPr>
    </w:p>
    <w:p w14:paraId="2A0DE7BE" w14:textId="77777777" w:rsidR="00787816" w:rsidRPr="001E79D8" w:rsidRDefault="00787816" w:rsidP="00787816">
      <w:pPr>
        <w:rPr>
          <w:rFonts w:ascii="Arial" w:hAnsi="Arial"/>
        </w:rPr>
      </w:pPr>
      <w:r w:rsidRPr="001E79D8">
        <w:rPr>
          <w:rFonts w:ascii="Arial" w:hAnsi="Arial"/>
        </w:rPr>
        <w:tab/>
      </w:r>
      <w:r w:rsidRPr="001E79D8">
        <w:rPr>
          <w:rFonts w:ascii="Arial" w:hAnsi="Arial"/>
        </w:rPr>
        <w:tab/>
        <w:t xml:space="preserve">Displacement = </w:t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  <w:r w:rsidRPr="001E79D8">
        <w:rPr>
          <w:rFonts w:ascii="Arial" w:hAnsi="Arial"/>
          <w:u w:val="single"/>
        </w:rPr>
        <w:tab/>
      </w:r>
    </w:p>
    <w:p w14:paraId="49AB1B65" w14:textId="77777777" w:rsidR="00787816" w:rsidRPr="001E79D8" w:rsidRDefault="00787816" w:rsidP="00222BC9">
      <w:pPr>
        <w:rPr>
          <w:rFonts w:ascii="Arial" w:hAnsi="Arial"/>
        </w:rPr>
      </w:pPr>
    </w:p>
    <w:p w14:paraId="6D2833DF" w14:textId="77777777" w:rsidR="003628A8" w:rsidRPr="001E79D8" w:rsidRDefault="003628A8" w:rsidP="00222BC9">
      <w:pPr>
        <w:rPr>
          <w:rFonts w:ascii="Arial" w:hAnsi="Arial"/>
        </w:rPr>
      </w:pPr>
    </w:p>
    <w:p w14:paraId="3A5AEE18" w14:textId="77777777" w:rsidR="003628A8" w:rsidRPr="001E79D8" w:rsidRDefault="003628A8" w:rsidP="00222BC9">
      <w:pPr>
        <w:rPr>
          <w:rFonts w:ascii="Arial" w:hAnsi="Arial"/>
        </w:rPr>
      </w:pPr>
      <w:bookmarkStart w:id="0" w:name="_GoBack"/>
      <w:bookmarkEnd w:id="0"/>
    </w:p>
    <w:sectPr w:rsidR="003628A8" w:rsidRPr="001E79D8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077"/>
    <w:rsid w:val="001D4249"/>
    <w:rsid w:val="001E79D8"/>
    <w:rsid w:val="00222BC9"/>
    <w:rsid w:val="003125AF"/>
    <w:rsid w:val="003628A8"/>
    <w:rsid w:val="003D11C3"/>
    <w:rsid w:val="00433077"/>
    <w:rsid w:val="005872A5"/>
    <w:rsid w:val="00787816"/>
    <w:rsid w:val="00967719"/>
    <w:rsid w:val="00AF4D12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CEB20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16</TotalTime>
  <Pages>2</Pages>
  <Words>142</Words>
  <Characters>811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6</cp:revision>
  <dcterms:created xsi:type="dcterms:W3CDTF">2017-02-04T06:48:00Z</dcterms:created>
  <dcterms:modified xsi:type="dcterms:W3CDTF">2017-02-04T07:08:00Z</dcterms:modified>
</cp:coreProperties>
</file>