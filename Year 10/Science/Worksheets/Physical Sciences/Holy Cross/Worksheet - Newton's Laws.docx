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590605" w14:textId="77777777" w:rsidR="005872A5" w:rsidRPr="00CB1761" w:rsidRDefault="00CB1761" w:rsidP="00CB1761">
      <w:pPr>
        <w:jc w:val="center"/>
        <w:rPr>
          <w:rFonts w:ascii="Arial" w:hAnsi="Arial"/>
          <w:b/>
        </w:rPr>
      </w:pPr>
      <w:r w:rsidRPr="00CB1761">
        <w:rPr>
          <w:rFonts w:ascii="Arial" w:hAnsi="Arial"/>
          <w:b/>
        </w:rPr>
        <w:t>Year 10 Science</w:t>
      </w:r>
    </w:p>
    <w:p w14:paraId="4048C748" w14:textId="3D721B60" w:rsidR="00CB1761" w:rsidRPr="00CB1761" w:rsidRDefault="000D3E6D" w:rsidP="00CB1761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Physical</w:t>
      </w:r>
      <w:bookmarkStart w:id="0" w:name="_GoBack"/>
      <w:bookmarkEnd w:id="0"/>
      <w:r w:rsidR="00CB1761" w:rsidRPr="00CB1761">
        <w:rPr>
          <w:rFonts w:ascii="Arial" w:hAnsi="Arial"/>
          <w:b/>
        </w:rPr>
        <w:t xml:space="preserve"> Sciences</w:t>
      </w:r>
    </w:p>
    <w:p w14:paraId="4311EA5A" w14:textId="77777777" w:rsidR="00CB1761" w:rsidRPr="00CB1761" w:rsidRDefault="00CB1761" w:rsidP="00CB1761">
      <w:pPr>
        <w:jc w:val="center"/>
        <w:rPr>
          <w:rFonts w:ascii="Arial" w:hAnsi="Arial"/>
          <w:b/>
        </w:rPr>
      </w:pPr>
      <w:r w:rsidRPr="00CB1761">
        <w:rPr>
          <w:rFonts w:ascii="Arial" w:hAnsi="Arial"/>
          <w:b/>
        </w:rPr>
        <w:t>Worksheet - Newton's Laws</w:t>
      </w:r>
    </w:p>
    <w:p w14:paraId="21584654" w14:textId="77777777" w:rsidR="00CB1761" w:rsidRDefault="00CB1761" w:rsidP="00222BC9">
      <w:pPr>
        <w:rPr>
          <w:rFonts w:ascii="Arial" w:hAnsi="Arial"/>
        </w:rPr>
      </w:pPr>
    </w:p>
    <w:p w14:paraId="528ED0DE" w14:textId="77777777" w:rsidR="00CB1761" w:rsidRDefault="00CB1761" w:rsidP="001A6AD5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74EBCF11" wp14:editId="1573C5FA">
            <wp:extent cx="5476240" cy="6138596"/>
            <wp:effectExtent l="0" t="0" r="1016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3 at 1.03.26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177" cy="613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B202" w14:textId="77777777" w:rsidR="00CB1761" w:rsidRDefault="00CB1761" w:rsidP="00222BC9">
      <w:pPr>
        <w:rPr>
          <w:rFonts w:ascii="Arial" w:hAnsi="Arial"/>
        </w:rPr>
      </w:pPr>
    </w:p>
    <w:p w14:paraId="458CDD01" w14:textId="77777777" w:rsidR="00CB1761" w:rsidRDefault="00CB1761" w:rsidP="001A6AD5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157EB29B" wp14:editId="3896B349">
            <wp:extent cx="5415280" cy="1432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3 at 1.03.40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688" cy="143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46E1" w14:textId="77777777" w:rsidR="00CB1761" w:rsidRDefault="00CB1761" w:rsidP="00222BC9">
      <w:pPr>
        <w:rPr>
          <w:rFonts w:ascii="Arial" w:hAnsi="Arial"/>
        </w:rPr>
      </w:pPr>
    </w:p>
    <w:p w14:paraId="5A370592" w14:textId="77777777" w:rsidR="00CB1761" w:rsidRDefault="00CB1761" w:rsidP="001A6AD5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lastRenderedPageBreak/>
        <w:drawing>
          <wp:inline distT="0" distB="0" distL="0" distR="0" wp14:anchorId="0868BC3C" wp14:editId="3509EC91">
            <wp:extent cx="5397743" cy="2032000"/>
            <wp:effectExtent l="0" t="0" r="1270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3 at 1.03.54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832" cy="20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9818" w14:textId="77777777" w:rsidR="00CB1761" w:rsidRDefault="00CB1761" w:rsidP="00222BC9">
      <w:pPr>
        <w:rPr>
          <w:rFonts w:ascii="Arial" w:hAnsi="Arial"/>
        </w:rPr>
      </w:pPr>
    </w:p>
    <w:p w14:paraId="4F209354" w14:textId="77777777" w:rsidR="001760C6" w:rsidRDefault="001760C6" w:rsidP="00222BC9">
      <w:pPr>
        <w:rPr>
          <w:rFonts w:ascii="Arial" w:hAnsi="Arial"/>
        </w:rPr>
      </w:pPr>
    </w:p>
    <w:p w14:paraId="2FC0E9B7" w14:textId="77777777" w:rsidR="00CB1761" w:rsidRDefault="00CB1761" w:rsidP="001A6AD5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58C534F1" wp14:editId="208CD938">
            <wp:extent cx="6116320" cy="3653155"/>
            <wp:effectExtent l="0" t="0" r="508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3 at 1.04.10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D00C" w14:textId="77777777" w:rsidR="001760C6" w:rsidRDefault="001760C6" w:rsidP="001A6AD5">
      <w:pPr>
        <w:jc w:val="center"/>
        <w:rPr>
          <w:rFonts w:ascii="Arial" w:hAnsi="Arial"/>
        </w:rPr>
      </w:pPr>
    </w:p>
    <w:p w14:paraId="30842989" w14:textId="77777777" w:rsidR="00CB1761" w:rsidRDefault="001760C6" w:rsidP="001760C6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567600C0" wp14:editId="0807A390">
            <wp:extent cx="5527040" cy="8685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3 at 1.06.07 pm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647"/>
                    <a:stretch/>
                  </pic:blipFill>
                  <pic:spPr bwMode="auto">
                    <a:xfrm>
                      <a:off x="0" y="0"/>
                      <a:ext cx="5529600" cy="86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</a:ext>
                    </a:extLst>
                  </pic:spPr>
                </pic:pic>
              </a:graphicData>
            </a:graphic>
          </wp:inline>
        </w:drawing>
      </w:r>
    </w:p>
    <w:p w14:paraId="593A4A0E" w14:textId="77777777" w:rsidR="00CB1761" w:rsidRDefault="00CB1761" w:rsidP="001760C6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281A8EAD" wp14:editId="1DE041A4">
            <wp:extent cx="5742438" cy="6085840"/>
            <wp:effectExtent l="0" t="0" r="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3 at 1.04.47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975" cy="608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DA65" w14:textId="77777777" w:rsidR="00CB1761" w:rsidRDefault="00CB1761" w:rsidP="00222BC9">
      <w:pPr>
        <w:rPr>
          <w:rFonts w:ascii="Arial" w:hAnsi="Arial"/>
        </w:rPr>
      </w:pPr>
    </w:p>
    <w:p w14:paraId="75C23053" w14:textId="77777777" w:rsidR="00CB1761" w:rsidRDefault="00CB1761" w:rsidP="00222BC9">
      <w:pPr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3F42EC4C" wp14:editId="056FF089">
            <wp:extent cx="6116320" cy="409829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3 at 1.05.43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E5FA" w14:textId="77777777" w:rsidR="00CB1761" w:rsidRDefault="00CB1761" w:rsidP="00222BC9">
      <w:pPr>
        <w:rPr>
          <w:rFonts w:ascii="Arial" w:hAnsi="Arial"/>
        </w:rPr>
      </w:pPr>
    </w:p>
    <w:p w14:paraId="5DB76B2E" w14:textId="77777777" w:rsidR="00CB1761" w:rsidRDefault="00CB1761" w:rsidP="00222BC9">
      <w:pPr>
        <w:rPr>
          <w:rFonts w:ascii="Arial" w:hAnsi="Arial"/>
        </w:rPr>
      </w:pPr>
    </w:p>
    <w:p w14:paraId="6097A8DD" w14:textId="77777777" w:rsidR="00CB1761" w:rsidRDefault="00CB1761" w:rsidP="00222BC9">
      <w:pPr>
        <w:rPr>
          <w:rFonts w:ascii="Arial" w:hAnsi="Arial"/>
        </w:rPr>
      </w:pPr>
    </w:p>
    <w:p w14:paraId="3536085E" w14:textId="77777777" w:rsidR="00CB1761" w:rsidRPr="003D11C3" w:rsidRDefault="00CB1761" w:rsidP="00222BC9">
      <w:pPr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326B71D7" wp14:editId="5EFB162D">
            <wp:extent cx="6116320" cy="932180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3 at 1.06.16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761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activeWritingStyle w:appName="MSWord" w:lang="en-AU" w:vendorID="64" w:dllVersion="6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761"/>
    <w:rsid w:val="000D3E6D"/>
    <w:rsid w:val="001760C6"/>
    <w:rsid w:val="001A6AD5"/>
    <w:rsid w:val="00222BC9"/>
    <w:rsid w:val="003D11C3"/>
    <w:rsid w:val="005872A5"/>
    <w:rsid w:val="00967719"/>
    <w:rsid w:val="00BF67FC"/>
    <w:rsid w:val="00CB1761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81DA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176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76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8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 Support:Microsoft:Office:User Templates:My Templates:My Templates:Word Processing (docx).dotx</Template>
  <TotalTime>11</TotalTime>
  <Pages>4</Pages>
  <Words>12</Words>
  <Characters>74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College)</cp:lastModifiedBy>
  <cp:revision>3</cp:revision>
  <dcterms:created xsi:type="dcterms:W3CDTF">2016-08-13T04:58:00Z</dcterms:created>
  <dcterms:modified xsi:type="dcterms:W3CDTF">2017-08-01T11:14:00Z</dcterms:modified>
</cp:coreProperties>
</file>