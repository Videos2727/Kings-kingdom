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FE3CE" w14:textId="77777777" w:rsidR="005872A5" w:rsidRPr="002A2410" w:rsidRDefault="002A2410" w:rsidP="003A052A">
      <w:pPr>
        <w:jc w:val="center"/>
        <w:outlineLvl w:val="0"/>
        <w:rPr>
          <w:rFonts w:ascii="Arial" w:hAnsi="Arial"/>
          <w:b/>
        </w:rPr>
      </w:pPr>
      <w:r w:rsidRPr="002A2410">
        <w:rPr>
          <w:rFonts w:ascii="Arial" w:hAnsi="Arial"/>
          <w:b/>
        </w:rPr>
        <w:t>Year 10 Science</w:t>
      </w:r>
    </w:p>
    <w:p w14:paraId="1B43562E" w14:textId="77777777" w:rsidR="002A2410" w:rsidRPr="002A2410" w:rsidRDefault="002A2410" w:rsidP="003A052A">
      <w:pPr>
        <w:jc w:val="center"/>
        <w:outlineLvl w:val="0"/>
        <w:rPr>
          <w:rFonts w:ascii="Arial" w:hAnsi="Arial"/>
          <w:b/>
        </w:rPr>
      </w:pPr>
      <w:r w:rsidRPr="002A2410">
        <w:rPr>
          <w:rFonts w:ascii="Arial" w:hAnsi="Arial"/>
          <w:b/>
        </w:rPr>
        <w:t>Physical Sciences</w:t>
      </w:r>
    </w:p>
    <w:p w14:paraId="014DF31D" w14:textId="7FD0F6FB" w:rsidR="002A2410" w:rsidRPr="002A2410" w:rsidRDefault="002A2410" w:rsidP="003A052A">
      <w:pPr>
        <w:jc w:val="center"/>
        <w:outlineLvl w:val="0"/>
        <w:rPr>
          <w:rFonts w:ascii="Arial" w:hAnsi="Arial"/>
          <w:b/>
        </w:rPr>
      </w:pPr>
      <w:r w:rsidRPr="002A2410">
        <w:rPr>
          <w:rFonts w:ascii="Arial" w:hAnsi="Arial"/>
          <w:b/>
        </w:rPr>
        <w:t xml:space="preserve">Worksheet - </w:t>
      </w:r>
      <w:r w:rsidR="008766A0">
        <w:rPr>
          <w:rFonts w:ascii="Arial" w:hAnsi="Arial"/>
          <w:b/>
        </w:rPr>
        <w:t>Equations of Motion</w:t>
      </w:r>
      <w:r w:rsidR="001E0BF9">
        <w:rPr>
          <w:rFonts w:ascii="Arial" w:hAnsi="Arial"/>
          <w:b/>
        </w:rPr>
        <w:t xml:space="preserve"> (Extension)</w:t>
      </w:r>
    </w:p>
    <w:p w14:paraId="570ED25B" w14:textId="041ED0F9" w:rsidR="002A2410" w:rsidRDefault="002A2410" w:rsidP="00A846A9">
      <w:pPr>
        <w:jc w:val="center"/>
        <w:rPr>
          <w:rFonts w:ascii="Arial" w:hAnsi="Arial"/>
        </w:rPr>
      </w:pPr>
    </w:p>
    <w:p w14:paraId="6EA8E44E" w14:textId="4F1CCDA2" w:rsidR="00A846A9" w:rsidRDefault="00A846A9" w:rsidP="00E273CD">
      <w:pPr>
        <w:jc w:val="center"/>
        <w:rPr>
          <w:rFonts w:ascii="Arial" w:hAnsi="Arial"/>
        </w:rPr>
      </w:pPr>
    </w:p>
    <w:p w14:paraId="49BE6F9C" w14:textId="295C63A5" w:rsidR="00A846A9" w:rsidRDefault="008766A0" w:rsidP="00A846A9">
      <w:pPr>
        <w:jc w:val="center"/>
        <w:rPr>
          <w:rFonts w:ascii="Arial" w:hAnsi="Arial"/>
        </w:rPr>
      </w:pPr>
      <w:r>
        <w:rPr>
          <w:rFonts w:ascii="Arial" w:hAnsi="Arial"/>
          <w:noProof/>
          <w:lang w:val="en-GB" w:eastAsia="en-GB"/>
        </w:rPr>
        <w:drawing>
          <wp:inline distT="0" distB="0" distL="0" distR="0" wp14:anchorId="58678768" wp14:editId="2B39B18A">
            <wp:extent cx="5944235" cy="5127149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 Shot 2017-07-22 at 3.30.45 p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7525" cy="513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C90BC" w14:textId="587DEF93" w:rsidR="00A846A9" w:rsidRDefault="009D30A5" w:rsidP="00E273CD">
      <w:pPr>
        <w:jc w:val="center"/>
        <w:rPr>
          <w:rFonts w:ascii="Arial" w:hAnsi="Arial"/>
        </w:rPr>
      </w:pPr>
      <w:r>
        <w:rPr>
          <w:rFonts w:ascii="Arial" w:hAnsi="Arial"/>
          <w:noProof/>
          <w:lang w:val="en-GB" w:eastAsia="en-GB"/>
        </w:rPr>
        <w:drawing>
          <wp:inline distT="0" distB="0" distL="0" distR="0" wp14:anchorId="725CAE18" wp14:editId="35185903">
            <wp:extent cx="6027299" cy="29235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 Shot 2017-07-22 at 3.30.56 pm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1306"/>
                    <a:stretch/>
                  </pic:blipFill>
                  <pic:spPr bwMode="auto">
                    <a:xfrm>
                      <a:off x="0" y="0"/>
                      <a:ext cx="6080670" cy="29494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D946B4" w14:textId="45F44ED4" w:rsidR="00A846A9" w:rsidRDefault="008766A0" w:rsidP="00A846A9">
      <w:pPr>
        <w:jc w:val="center"/>
        <w:rPr>
          <w:rFonts w:ascii="Arial" w:hAnsi="Arial"/>
        </w:rPr>
      </w:pPr>
      <w:r>
        <w:rPr>
          <w:rFonts w:ascii="Arial" w:hAnsi="Arial"/>
          <w:noProof/>
          <w:lang w:val="en-GB" w:eastAsia="en-GB"/>
        </w:rPr>
        <w:lastRenderedPageBreak/>
        <w:drawing>
          <wp:inline distT="0" distB="0" distL="0" distR="0" wp14:anchorId="4880E246" wp14:editId="0D46DCB7">
            <wp:extent cx="5258435" cy="176009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 Shot 2017-07-22 at 3.30.56 pm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497"/>
                    <a:stretch/>
                  </pic:blipFill>
                  <pic:spPr bwMode="auto">
                    <a:xfrm>
                      <a:off x="0" y="0"/>
                      <a:ext cx="5395716" cy="18060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7A2907" w14:textId="05CBCDBD" w:rsidR="00A846A9" w:rsidRDefault="009D30A5" w:rsidP="009D30A5">
      <w:pPr>
        <w:jc w:val="center"/>
        <w:rPr>
          <w:rFonts w:ascii="Arial" w:hAnsi="Arial"/>
        </w:rPr>
      </w:pPr>
      <w:r>
        <w:rPr>
          <w:rFonts w:ascii="Arial" w:hAnsi="Arial"/>
          <w:noProof/>
          <w:lang w:val="en-GB" w:eastAsia="en-GB"/>
        </w:rPr>
        <w:drawing>
          <wp:inline distT="0" distB="0" distL="0" distR="0" wp14:anchorId="18B75A48" wp14:editId="7207BBBD">
            <wp:extent cx="5728480" cy="3592195"/>
            <wp:effectExtent l="0" t="0" r="1206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 Shot 2017-07-22 at 3.31.34 pm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4450" cy="36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91BE0" w14:textId="313CF94C" w:rsidR="00116F5B" w:rsidRDefault="009D30A5" w:rsidP="009D30A5">
      <w:pPr>
        <w:jc w:val="center"/>
        <w:rPr>
          <w:rFonts w:ascii="Arial" w:hAnsi="Arial"/>
        </w:rPr>
      </w:pPr>
      <w:r>
        <w:rPr>
          <w:rFonts w:ascii="Arial" w:hAnsi="Arial"/>
          <w:noProof/>
          <w:lang w:val="en-GB" w:eastAsia="en-GB"/>
        </w:rPr>
        <w:drawing>
          <wp:inline distT="0" distB="0" distL="0" distR="0" wp14:anchorId="2B95E9FA" wp14:editId="424C603A">
            <wp:extent cx="5845175" cy="369025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 Shot 2017-07-22 at 3.31.45 pm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0200" cy="369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4A796" w14:textId="76DE9605" w:rsidR="009D30A5" w:rsidRDefault="009D30A5" w:rsidP="009D30A5">
      <w:pPr>
        <w:jc w:val="center"/>
        <w:rPr>
          <w:rFonts w:ascii="Arial" w:hAnsi="Arial"/>
        </w:rPr>
      </w:pPr>
      <w:r>
        <w:rPr>
          <w:rFonts w:ascii="Arial" w:hAnsi="Arial"/>
          <w:noProof/>
          <w:lang w:val="en-GB" w:eastAsia="en-GB"/>
        </w:rPr>
        <w:drawing>
          <wp:inline distT="0" distB="0" distL="0" distR="0" wp14:anchorId="542E2272" wp14:editId="2C3FAC45">
            <wp:extent cx="6116320" cy="1306195"/>
            <wp:effectExtent l="0" t="0" r="508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creen Shot 2017-07-22 at 3.48.13 pm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130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299CE" w14:textId="77777777" w:rsidR="00A601C4" w:rsidRDefault="00A601C4" w:rsidP="009D30A5">
      <w:pPr>
        <w:jc w:val="center"/>
        <w:rPr>
          <w:rFonts w:ascii="Arial" w:hAnsi="Arial"/>
        </w:rPr>
      </w:pPr>
    </w:p>
    <w:p w14:paraId="77C35B9C" w14:textId="77777777" w:rsidR="00A601C4" w:rsidRDefault="00A601C4" w:rsidP="009D30A5">
      <w:pPr>
        <w:jc w:val="center"/>
        <w:rPr>
          <w:rFonts w:ascii="Arial" w:hAnsi="Arial"/>
        </w:rPr>
      </w:pPr>
    </w:p>
    <w:p w14:paraId="1C9E7678" w14:textId="77777777" w:rsidR="00A601C4" w:rsidRDefault="00A601C4" w:rsidP="009D30A5">
      <w:pPr>
        <w:jc w:val="center"/>
        <w:rPr>
          <w:rFonts w:ascii="Arial" w:hAnsi="Arial"/>
        </w:rPr>
      </w:pPr>
    </w:p>
    <w:p w14:paraId="0633AABF" w14:textId="77777777" w:rsidR="00A601C4" w:rsidRDefault="00A601C4" w:rsidP="009D30A5">
      <w:pPr>
        <w:jc w:val="center"/>
        <w:rPr>
          <w:rFonts w:ascii="Arial" w:hAnsi="Arial"/>
        </w:rPr>
      </w:pPr>
    </w:p>
    <w:p w14:paraId="031AF3C2" w14:textId="2A297977" w:rsidR="003A165C" w:rsidRDefault="009D30A5" w:rsidP="003A165C">
      <w:pPr>
        <w:rPr>
          <w:rFonts w:ascii="Arial" w:hAnsi="Arial"/>
        </w:rPr>
      </w:pPr>
      <w:r>
        <w:rPr>
          <w:rFonts w:ascii="Arial" w:hAnsi="Arial"/>
          <w:noProof/>
          <w:lang w:val="en-GB" w:eastAsia="en-GB"/>
        </w:rPr>
        <w:drawing>
          <wp:inline distT="0" distB="0" distL="0" distR="0" wp14:anchorId="1425A5DF" wp14:editId="0D5EF0D9">
            <wp:extent cx="6476104" cy="4480560"/>
            <wp:effectExtent l="0" t="0" r="127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 Shot 2017-07-22 at 3.32.16 pm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307" cy="4483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E516C" w14:textId="77777777" w:rsidR="003B2F34" w:rsidRDefault="003B2F34" w:rsidP="003A165C">
      <w:pPr>
        <w:rPr>
          <w:rFonts w:ascii="Arial" w:hAnsi="Arial"/>
        </w:rPr>
      </w:pPr>
    </w:p>
    <w:p w14:paraId="3C061AAB" w14:textId="581AB1B6" w:rsidR="003A165C" w:rsidRDefault="009D30A5" w:rsidP="00E273CD">
      <w:pPr>
        <w:jc w:val="center"/>
        <w:rPr>
          <w:rFonts w:ascii="Arial" w:hAnsi="Arial"/>
        </w:rPr>
      </w:pPr>
      <w:r>
        <w:rPr>
          <w:rFonts w:ascii="Arial" w:hAnsi="Arial"/>
          <w:noProof/>
          <w:lang w:val="en-GB" w:eastAsia="en-GB"/>
        </w:rPr>
        <w:drawing>
          <wp:inline distT="0" distB="0" distL="0" distR="0" wp14:anchorId="1320670A" wp14:editId="4F215F91">
            <wp:extent cx="6116320" cy="3537585"/>
            <wp:effectExtent l="0" t="0" r="508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 Shot 2017-07-22 at 3.32.28 pm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C1A36" w14:textId="77777777" w:rsidR="009D30A5" w:rsidRDefault="009D30A5" w:rsidP="00E273CD">
      <w:pPr>
        <w:jc w:val="center"/>
        <w:rPr>
          <w:rFonts w:ascii="Arial" w:hAnsi="Arial"/>
        </w:rPr>
      </w:pPr>
    </w:p>
    <w:p w14:paraId="3E666FF8" w14:textId="58E0187A" w:rsidR="009D30A5" w:rsidRDefault="009D30A5" w:rsidP="00E273CD">
      <w:pPr>
        <w:jc w:val="center"/>
        <w:rPr>
          <w:rFonts w:ascii="Arial" w:hAnsi="Arial"/>
        </w:rPr>
      </w:pPr>
      <w:r>
        <w:rPr>
          <w:rFonts w:ascii="Arial" w:hAnsi="Arial"/>
          <w:noProof/>
          <w:lang w:val="en-GB" w:eastAsia="en-GB"/>
        </w:rPr>
        <w:drawing>
          <wp:inline distT="0" distB="0" distL="0" distR="0" wp14:anchorId="2817E6C0" wp14:editId="7FC13F28">
            <wp:extent cx="6116320" cy="4013835"/>
            <wp:effectExtent l="0" t="0" r="508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 Shot 2017-07-22 at 3.32.56 pm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401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A3111" w14:textId="77777777" w:rsidR="00A601C4" w:rsidRDefault="00A601C4" w:rsidP="00E273CD">
      <w:pPr>
        <w:jc w:val="center"/>
        <w:rPr>
          <w:rFonts w:ascii="Arial" w:hAnsi="Arial"/>
        </w:rPr>
      </w:pPr>
    </w:p>
    <w:p w14:paraId="33A0F13F" w14:textId="34A6726D" w:rsidR="009D30A5" w:rsidRDefault="00A601C4" w:rsidP="00E273CD">
      <w:pPr>
        <w:jc w:val="center"/>
        <w:rPr>
          <w:rFonts w:ascii="Arial" w:hAnsi="Arial"/>
        </w:rPr>
      </w:pPr>
      <w:r>
        <w:rPr>
          <w:rFonts w:ascii="Arial" w:hAnsi="Arial"/>
          <w:noProof/>
          <w:lang w:val="en-GB" w:eastAsia="en-GB"/>
        </w:rPr>
        <w:drawing>
          <wp:inline distT="0" distB="0" distL="0" distR="0" wp14:anchorId="708081E8" wp14:editId="7BC57944">
            <wp:extent cx="6116320" cy="900430"/>
            <wp:effectExtent l="0" t="0" r="508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creen Shot 2017-07-22 at 3.34.42 pm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90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602F9" w14:textId="1B31B965" w:rsidR="009D30A5" w:rsidRDefault="009D30A5" w:rsidP="00E273CD">
      <w:pPr>
        <w:jc w:val="center"/>
        <w:rPr>
          <w:rFonts w:ascii="Arial" w:hAnsi="Arial"/>
        </w:rPr>
      </w:pPr>
      <w:r>
        <w:rPr>
          <w:rFonts w:ascii="Arial" w:hAnsi="Arial"/>
          <w:noProof/>
          <w:lang w:val="en-GB" w:eastAsia="en-GB"/>
        </w:rPr>
        <w:drawing>
          <wp:inline distT="0" distB="0" distL="0" distR="0" wp14:anchorId="5DA20938" wp14:editId="1AA7DA5D">
            <wp:extent cx="6116320" cy="4427220"/>
            <wp:effectExtent l="0" t="0" r="508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 Shot 2017-07-22 at 3.33.08 pm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442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0D3FD" w14:textId="77777777" w:rsidR="009D30A5" w:rsidRDefault="009D30A5" w:rsidP="00E273CD">
      <w:pPr>
        <w:jc w:val="center"/>
        <w:rPr>
          <w:rFonts w:ascii="Arial" w:hAnsi="Arial"/>
        </w:rPr>
      </w:pPr>
    </w:p>
    <w:p w14:paraId="7772121F" w14:textId="7B8C893C" w:rsidR="009D30A5" w:rsidRDefault="009D30A5" w:rsidP="00E273CD">
      <w:pPr>
        <w:jc w:val="center"/>
        <w:rPr>
          <w:rFonts w:ascii="Arial" w:hAnsi="Arial"/>
        </w:rPr>
      </w:pPr>
      <w:r>
        <w:rPr>
          <w:rFonts w:ascii="Arial" w:hAnsi="Arial"/>
          <w:noProof/>
          <w:lang w:val="en-GB" w:eastAsia="en-GB"/>
        </w:rPr>
        <w:drawing>
          <wp:inline distT="0" distB="0" distL="0" distR="0" wp14:anchorId="5979BD27" wp14:editId="087C331F">
            <wp:extent cx="6116320" cy="2233930"/>
            <wp:effectExtent l="0" t="0" r="5080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 Shot 2017-07-22 at 3.33.23 pm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1F0AC" w14:textId="77777777" w:rsidR="009D30A5" w:rsidRDefault="009D30A5" w:rsidP="00E273CD">
      <w:pPr>
        <w:jc w:val="center"/>
        <w:rPr>
          <w:rFonts w:ascii="Arial" w:hAnsi="Arial"/>
        </w:rPr>
      </w:pPr>
    </w:p>
    <w:p w14:paraId="76C20442" w14:textId="505A64E3" w:rsidR="009D30A5" w:rsidRDefault="009D30A5" w:rsidP="00E273CD">
      <w:pPr>
        <w:jc w:val="center"/>
        <w:rPr>
          <w:rFonts w:ascii="Arial" w:hAnsi="Arial"/>
        </w:rPr>
      </w:pPr>
      <w:r>
        <w:rPr>
          <w:rFonts w:ascii="Arial" w:hAnsi="Arial"/>
          <w:noProof/>
          <w:lang w:val="en-GB" w:eastAsia="en-GB"/>
        </w:rPr>
        <w:drawing>
          <wp:inline distT="0" distB="0" distL="0" distR="0" wp14:anchorId="36DD3AC6" wp14:editId="17E6D327">
            <wp:extent cx="6116320" cy="6155055"/>
            <wp:effectExtent l="0" t="0" r="508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 Shot 2017-07-22 at 3.33.59 pm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615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F3784" w14:textId="77777777" w:rsidR="009D30A5" w:rsidRDefault="009D30A5" w:rsidP="00E273CD">
      <w:pPr>
        <w:jc w:val="center"/>
        <w:rPr>
          <w:rFonts w:ascii="Arial" w:hAnsi="Arial"/>
        </w:rPr>
      </w:pPr>
    </w:p>
    <w:p w14:paraId="2C43B964" w14:textId="5C22D466" w:rsidR="009D30A5" w:rsidRDefault="009D30A5" w:rsidP="00E273CD">
      <w:pPr>
        <w:jc w:val="center"/>
        <w:rPr>
          <w:rFonts w:ascii="Arial" w:hAnsi="Arial"/>
        </w:rPr>
      </w:pPr>
      <w:bookmarkStart w:id="0" w:name="_GoBack"/>
      <w:bookmarkEnd w:id="0"/>
      <w:r>
        <w:rPr>
          <w:rFonts w:ascii="Arial" w:hAnsi="Arial"/>
          <w:noProof/>
          <w:lang w:val="en-GB" w:eastAsia="en-GB"/>
        </w:rPr>
        <w:drawing>
          <wp:inline distT="0" distB="0" distL="0" distR="0" wp14:anchorId="3F3B27F1" wp14:editId="3030F9D2">
            <wp:extent cx="6116320" cy="5488940"/>
            <wp:effectExtent l="0" t="0" r="508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 Shot 2017-07-22 at 3.34.16 pm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548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CCBB2" w14:textId="77777777" w:rsidR="009D30A5" w:rsidRDefault="009D30A5" w:rsidP="00E273CD">
      <w:pPr>
        <w:jc w:val="center"/>
        <w:rPr>
          <w:rFonts w:ascii="Arial" w:hAnsi="Arial"/>
        </w:rPr>
      </w:pPr>
    </w:p>
    <w:p w14:paraId="77B47925" w14:textId="2DF89630" w:rsidR="009D30A5" w:rsidRDefault="009D30A5" w:rsidP="00E273CD">
      <w:pPr>
        <w:jc w:val="center"/>
        <w:rPr>
          <w:rFonts w:ascii="Arial" w:hAnsi="Arial"/>
        </w:rPr>
      </w:pPr>
    </w:p>
    <w:p w14:paraId="61CF2B2A" w14:textId="77777777" w:rsidR="009D30A5" w:rsidRDefault="009D30A5" w:rsidP="00E273CD">
      <w:pPr>
        <w:jc w:val="center"/>
        <w:rPr>
          <w:rFonts w:ascii="Arial" w:hAnsi="Arial"/>
        </w:rPr>
      </w:pPr>
    </w:p>
    <w:p w14:paraId="151E5DD8" w14:textId="0DE6C3F8" w:rsidR="009D30A5" w:rsidRPr="003D11C3" w:rsidRDefault="009D30A5" w:rsidP="00E273CD">
      <w:pPr>
        <w:jc w:val="center"/>
        <w:rPr>
          <w:rFonts w:ascii="Arial" w:hAnsi="Arial"/>
        </w:rPr>
      </w:pPr>
      <w:r>
        <w:rPr>
          <w:rFonts w:ascii="Arial" w:hAnsi="Arial"/>
          <w:noProof/>
          <w:lang w:val="en-GB" w:eastAsia="en-GB"/>
        </w:rPr>
        <w:drawing>
          <wp:inline distT="0" distB="0" distL="0" distR="0" wp14:anchorId="68F8B3D1" wp14:editId="2CFE0E34">
            <wp:extent cx="6116320" cy="1137285"/>
            <wp:effectExtent l="0" t="0" r="5080" b="571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creen Shot 2017-07-22 at 3.34.51 pm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113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30A5" w:rsidRPr="003D11C3" w:rsidSect="00DA5783">
      <w:footerReference w:type="even" r:id="rId20"/>
      <w:footerReference w:type="default" r:id="rId21"/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393DD57" w14:textId="77777777" w:rsidR="00FE1E6C" w:rsidRDefault="00FE1E6C" w:rsidP="003A052A">
      <w:r>
        <w:separator/>
      </w:r>
    </w:p>
  </w:endnote>
  <w:endnote w:type="continuationSeparator" w:id="0">
    <w:p w14:paraId="326888EA" w14:textId="77777777" w:rsidR="00FE1E6C" w:rsidRDefault="00FE1E6C" w:rsidP="003A05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ＭＳ 明朝"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charset w:val="80"/>
    <w:family w:val="swiss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9CCCE25" w14:textId="77777777" w:rsidR="003A052A" w:rsidRDefault="003A052A" w:rsidP="00EB6999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86C3226" w14:textId="77777777" w:rsidR="003A052A" w:rsidRDefault="003A052A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B1BF60F" w14:textId="77777777" w:rsidR="003A052A" w:rsidRDefault="003A052A" w:rsidP="00EB6999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FE1E6C">
      <w:rPr>
        <w:rStyle w:val="PageNumber"/>
        <w:noProof/>
      </w:rPr>
      <w:t>1</w:t>
    </w:r>
    <w:r>
      <w:rPr>
        <w:rStyle w:val="PageNumber"/>
      </w:rPr>
      <w:fldChar w:fldCharType="end"/>
    </w:r>
  </w:p>
  <w:p w14:paraId="24BBFE6A" w14:textId="77777777" w:rsidR="003A052A" w:rsidRDefault="003A052A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DB17835" w14:textId="77777777" w:rsidR="00FE1E6C" w:rsidRDefault="00FE1E6C" w:rsidP="003A052A">
      <w:r>
        <w:separator/>
      </w:r>
    </w:p>
  </w:footnote>
  <w:footnote w:type="continuationSeparator" w:id="0">
    <w:p w14:paraId="07952B8A" w14:textId="77777777" w:rsidR="00FE1E6C" w:rsidRDefault="00FE1E6C" w:rsidP="003A05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5"/>
  <w:activeWritingStyle w:appName="MSWord" w:lang="en-AU" w:vendorID="64" w:dllVersion="6" w:nlCheck="1" w:checkStyle="1"/>
  <w:activeWritingStyle w:appName="MSWord" w:lang="en-AU" w:vendorID="2" w:dllVersion="6" w:checkStyle="1"/>
  <w:attachedTemplate r:id="rId1"/>
  <w:defaultTabStop w:val="567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2410"/>
    <w:rsid w:val="00116F5B"/>
    <w:rsid w:val="001E0BF9"/>
    <w:rsid w:val="00222BC9"/>
    <w:rsid w:val="002A2410"/>
    <w:rsid w:val="003A052A"/>
    <w:rsid w:val="003A165C"/>
    <w:rsid w:val="003B2F34"/>
    <w:rsid w:val="003B741F"/>
    <w:rsid w:val="003D11C3"/>
    <w:rsid w:val="005872A5"/>
    <w:rsid w:val="008766A0"/>
    <w:rsid w:val="008C2BF8"/>
    <w:rsid w:val="008C45F4"/>
    <w:rsid w:val="00967719"/>
    <w:rsid w:val="009D30A5"/>
    <w:rsid w:val="00A601C4"/>
    <w:rsid w:val="00A846A9"/>
    <w:rsid w:val="00BF67FC"/>
    <w:rsid w:val="00C3070A"/>
    <w:rsid w:val="00D14B7A"/>
    <w:rsid w:val="00D57101"/>
    <w:rsid w:val="00DA5783"/>
    <w:rsid w:val="00DD4574"/>
    <w:rsid w:val="00E273CD"/>
    <w:rsid w:val="00FE1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AD344E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846A9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46A9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3A052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A052A"/>
    <w:rPr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3A05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20" Type="http://schemas.openxmlformats.org/officeDocument/2006/relationships/footer" Target="footer1.xml"/><Relationship Id="rId21" Type="http://schemas.openxmlformats.org/officeDocument/2006/relationships/footer" Target="footer2.xml"/><Relationship Id="rId22" Type="http://schemas.openxmlformats.org/officeDocument/2006/relationships/fontTable" Target="fontTable.xml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olyCrossHDD:Users:wilson.ian:Library:Application%20Support:Microsoft:Office:User%20Templates:My%20Templates:My%20Templates:Word%20Processing%20(docx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HolyCrossHDD:Users:wilson.ian:Library:Application Support:Microsoft:Office:User Templates:My Templates:My Templates:Word Processing (docx).dotx</Template>
  <TotalTime>18</TotalTime>
  <Pages>7</Pages>
  <Words>18</Words>
  <Characters>105</Characters>
  <Application>Microsoft Macintosh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Ian Wilson</cp:lastModifiedBy>
  <cp:revision>4</cp:revision>
  <dcterms:created xsi:type="dcterms:W3CDTF">2017-07-22T07:36:00Z</dcterms:created>
  <dcterms:modified xsi:type="dcterms:W3CDTF">2017-07-22T07:55:00Z</dcterms:modified>
</cp:coreProperties>
</file>