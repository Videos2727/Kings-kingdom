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2FE3CE" w14:textId="77777777" w:rsidR="005872A5" w:rsidRPr="002A2410" w:rsidRDefault="002A2410" w:rsidP="002A2410">
      <w:pPr>
        <w:jc w:val="center"/>
        <w:rPr>
          <w:rFonts w:ascii="Arial" w:hAnsi="Arial"/>
          <w:b/>
        </w:rPr>
      </w:pPr>
      <w:r w:rsidRPr="002A2410">
        <w:rPr>
          <w:rFonts w:ascii="Arial" w:hAnsi="Arial"/>
          <w:b/>
        </w:rPr>
        <w:t>Year 10 Science</w:t>
      </w:r>
    </w:p>
    <w:p w14:paraId="1B43562E" w14:textId="77777777" w:rsidR="002A2410" w:rsidRPr="002A2410" w:rsidRDefault="002A2410" w:rsidP="002A2410">
      <w:pPr>
        <w:jc w:val="center"/>
        <w:rPr>
          <w:rFonts w:ascii="Arial" w:hAnsi="Arial"/>
          <w:b/>
        </w:rPr>
      </w:pPr>
      <w:r w:rsidRPr="002A2410">
        <w:rPr>
          <w:rFonts w:ascii="Arial" w:hAnsi="Arial"/>
          <w:b/>
        </w:rPr>
        <w:t>Physical Sciences</w:t>
      </w:r>
    </w:p>
    <w:p w14:paraId="014DF31D" w14:textId="77777777" w:rsidR="002A2410" w:rsidRPr="002A2410" w:rsidRDefault="002A2410" w:rsidP="002A2410">
      <w:pPr>
        <w:jc w:val="center"/>
        <w:rPr>
          <w:rFonts w:ascii="Arial" w:hAnsi="Arial"/>
          <w:b/>
        </w:rPr>
      </w:pPr>
      <w:r w:rsidRPr="002A2410">
        <w:rPr>
          <w:rFonts w:ascii="Arial" w:hAnsi="Arial"/>
          <w:b/>
        </w:rPr>
        <w:t>Worksheet - Acceleration</w:t>
      </w:r>
    </w:p>
    <w:p w14:paraId="26744F31" w14:textId="77777777" w:rsidR="002A2410" w:rsidRDefault="002A2410" w:rsidP="00222BC9">
      <w:pPr>
        <w:rPr>
          <w:rFonts w:ascii="Arial" w:hAnsi="Arial"/>
        </w:rPr>
      </w:pPr>
    </w:p>
    <w:p w14:paraId="570ED25B" w14:textId="77777777" w:rsidR="002A2410" w:rsidRDefault="00A846A9" w:rsidP="00A846A9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3F8541D9" wp14:editId="1B0327C6">
            <wp:extent cx="5082628" cy="4399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8-12 at 12.13.14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461" cy="440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E44E" w14:textId="77777777" w:rsidR="00A846A9" w:rsidRDefault="00A846A9" w:rsidP="00222BC9">
      <w:pPr>
        <w:rPr>
          <w:rFonts w:ascii="Arial" w:hAnsi="Arial"/>
        </w:rPr>
      </w:pPr>
    </w:p>
    <w:p w14:paraId="604B746D" w14:textId="77777777" w:rsidR="00A846A9" w:rsidRDefault="00A846A9" w:rsidP="00A846A9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72D18E15" wp14:editId="35A7355B">
            <wp:extent cx="5066853" cy="385064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8-12 at 12.13.32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20" cy="38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6F9C" w14:textId="77777777" w:rsidR="00A846A9" w:rsidRDefault="00A846A9" w:rsidP="00A846A9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lastRenderedPageBreak/>
        <w:drawing>
          <wp:inline distT="0" distB="0" distL="0" distR="0" wp14:anchorId="200418E0" wp14:editId="3C0F5ADE">
            <wp:extent cx="5440962" cy="36271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8-12 at 12.13.42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680" cy="362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90BC" w14:textId="77777777" w:rsidR="00A846A9" w:rsidRDefault="00A846A9" w:rsidP="00222BC9">
      <w:pPr>
        <w:rPr>
          <w:rFonts w:ascii="Arial" w:hAnsi="Arial"/>
        </w:rPr>
      </w:pPr>
    </w:p>
    <w:p w14:paraId="27D946B4" w14:textId="77777777" w:rsidR="00A846A9" w:rsidRDefault="00A846A9" w:rsidP="00A846A9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6BF7325D" wp14:editId="0553FF04">
            <wp:extent cx="5405120" cy="2001668"/>
            <wp:effectExtent l="0" t="0" r="508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8-12 at 12.13.59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200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2907" w14:textId="77777777" w:rsidR="00A846A9" w:rsidRDefault="00A846A9" w:rsidP="00A846A9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026AFF38" wp14:editId="09CF54E3">
            <wp:extent cx="5750311" cy="3312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8-12 at 12.14.13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519" cy="331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CFE1" w14:textId="77777777" w:rsidR="00A846A9" w:rsidRDefault="00A846A9" w:rsidP="00222BC9">
      <w:pPr>
        <w:rPr>
          <w:rFonts w:ascii="Arial" w:hAnsi="Arial"/>
        </w:rPr>
      </w:pPr>
    </w:p>
    <w:p w14:paraId="6427B883" w14:textId="77777777" w:rsidR="00A846A9" w:rsidRDefault="00A846A9" w:rsidP="00A846A9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379C0671" wp14:editId="77AFDB9D">
            <wp:extent cx="5618480" cy="3119563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8-12 at 12.14.23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311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6842" w14:textId="77777777" w:rsidR="00A846A9" w:rsidRDefault="00A846A9" w:rsidP="00222BC9">
      <w:pPr>
        <w:rPr>
          <w:rFonts w:ascii="Arial" w:hAnsi="Arial"/>
        </w:rPr>
      </w:pPr>
    </w:p>
    <w:p w14:paraId="095290AF" w14:textId="77777777" w:rsidR="00A846A9" w:rsidRDefault="00A846A9" w:rsidP="00A846A9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30890993" wp14:editId="38D92F52">
            <wp:extent cx="5537200" cy="1391199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8-12 at 12.15.24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649" cy="139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1BE0" w14:textId="77777777" w:rsidR="00116F5B" w:rsidRPr="003D11C3" w:rsidRDefault="00116F5B" w:rsidP="00A846A9">
      <w:pPr>
        <w:jc w:val="center"/>
        <w:rPr>
          <w:rFonts w:ascii="Arial" w:hAnsi="Arial"/>
        </w:rPr>
      </w:pPr>
      <w:bookmarkStart w:id="0" w:name="_GoBack"/>
      <w:bookmarkEnd w:id="0"/>
    </w:p>
    <w:sectPr w:rsidR="00116F5B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410"/>
    <w:rsid w:val="00116F5B"/>
    <w:rsid w:val="00222BC9"/>
    <w:rsid w:val="002A2410"/>
    <w:rsid w:val="003D11C3"/>
    <w:rsid w:val="005872A5"/>
    <w:rsid w:val="00967719"/>
    <w:rsid w:val="00A846A9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1AD344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46A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6A9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46A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6A9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pn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6</TotalTime>
  <Pages>3</Pages>
  <Words>11</Words>
  <Characters>68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3</cp:revision>
  <dcterms:created xsi:type="dcterms:W3CDTF">2016-08-12T04:11:00Z</dcterms:created>
  <dcterms:modified xsi:type="dcterms:W3CDTF">2016-08-12T04:20:00Z</dcterms:modified>
</cp:coreProperties>
</file>