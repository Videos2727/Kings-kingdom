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FE3CE" w14:textId="77777777" w:rsidR="005872A5" w:rsidRPr="002A2410" w:rsidRDefault="002A2410" w:rsidP="002A2410">
      <w:pPr>
        <w:jc w:val="center"/>
        <w:rPr>
          <w:rFonts w:ascii="Arial" w:hAnsi="Arial"/>
          <w:b/>
        </w:rPr>
      </w:pPr>
      <w:r w:rsidRPr="002A2410">
        <w:rPr>
          <w:rFonts w:ascii="Arial" w:hAnsi="Arial"/>
          <w:b/>
        </w:rPr>
        <w:t>Year 10 Science</w:t>
      </w:r>
    </w:p>
    <w:p w14:paraId="1B43562E" w14:textId="77777777" w:rsidR="002A2410" w:rsidRPr="002A2410" w:rsidRDefault="002A2410" w:rsidP="002A2410">
      <w:pPr>
        <w:jc w:val="center"/>
        <w:rPr>
          <w:rFonts w:ascii="Arial" w:hAnsi="Arial"/>
          <w:b/>
        </w:rPr>
      </w:pPr>
      <w:r w:rsidRPr="002A2410">
        <w:rPr>
          <w:rFonts w:ascii="Arial" w:hAnsi="Arial"/>
          <w:b/>
        </w:rPr>
        <w:t>Physical Sciences</w:t>
      </w:r>
    </w:p>
    <w:p w14:paraId="014DF31D" w14:textId="17E69640" w:rsidR="002A2410" w:rsidRPr="002A2410" w:rsidRDefault="002A2410" w:rsidP="002A2410">
      <w:pPr>
        <w:jc w:val="center"/>
        <w:rPr>
          <w:rFonts w:ascii="Arial" w:hAnsi="Arial"/>
          <w:b/>
        </w:rPr>
      </w:pPr>
      <w:r w:rsidRPr="002A2410">
        <w:rPr>
          <w:rFonts w:ascii="Arial" w:hAnsi="Arial"/>
          <w:b/>
        </w:rPr>
        <w:t xml:space="preserve">Worksheet - </w:t>
      </w:r>
      <w:r w:rsidR="003A165C">
        <w:rPr>
          <w:rFonts w:ascii="Arial" w:hAnsi="Arial"/>
          <w:b/>
        </w:rPr>
        <w:t>Speed and Velocity</w:t>
      </w:r>
    </w:p>
    <w:p w14:paraId="26744F31" w14:textId="77777777" w:rsidR="002A2410" w:rsidRDefault="002A2410" w:rsidP="00222BC9">
      <w:pPr>
        <w:rPr>
          <w:rFonts w:ascii="Arial" w:hAnsi="Arial"/>
        </w:rPr>
      </w:pPr>
    </w:p>
    <w:p w14:paraId="570ED25B" w14:textId="041ED0F9" w:rsidR="002A2410" w:rsidRDefault="002A2410" w:rsidP="00A846A9">
      <w:pPr>
        <w:jc w:val="center"/>
        <w:rPr>
          <w:rFonts w:ascii="Arial" w:hAnsi="Arial"/>
        </w:rPr>
      </w:pPr>
    </w:p>
    <w:p w14:paraId="6EA8E44E" w14:textId="4558AF50" w:rsidR="00A846A9" w:rsidRDefault="003A165C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764A6388" wp14:editId="03A70CCB">
            <wp:extent cx="5496560" cy="464457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2-27 at 6.54.59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46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6F9C" w14:textId="1338F8E4" w:rsidR="00A846A9" w:rsidRDefault="00A846A9" w:rsidP="00A846A9">
      <w:pPr>
        <w:jc w:val="center"/>
        <w:rPr>
          <w:rFonts w:ascii="Arial" w:hAnsi="Arial"/>
        </w:rPr>
      </w:pPr>
    </w:p>
    <w:p w14:paraId="29CC90BC" w14:textId="215FBD05" w:rsidR="00A846A9" w:rsidRDefault="003A165C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70E31A0B" wp14:editId="5397252E">
            <wp:extent cx="5801360" cy="3218695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2-27 at 6.55.43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321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46B4" w14:textId="0BB0ED8A" w:rsidR="00A846A9" w:rsidRDefault="00A846A9" w:rsidP="00A846A9">
      <w:pPr>
        <w:jc w:val="center"/>
        <w:rPr>
          <w:rFonts w:ascii="Arial" w:hAnsi="Arial"/>
        </w:rPr>
      </w:pPr>
    </w:p>
    <w:p w14:paraId="557A2907" w14:textId="1D958F24" w:rsidR="00A846A9" w:rsidRDefault="00A846A9" w:rsidP="00A846A9">
      <w:pPr>
        <w:jc w:val="center"/>
        <w:rPr>
          <w:rFonts w:ascii="Arial" w:hAnsi="Arial"/>
        </w:rPr>
      </w:pPr>
    </w:p>
    <w:p w14:paraId="4A84CFE1" w14:textId="77777777" w:rsidR="00A846A9" w:rsidRDefault="00A846A9" w:rsidP="00222BC9">
      <w:pPr>
        <w:rPr>
          <w:rFonts w:ascii="Arial" w:hAnsi="Arial"/>
        </w:rPr>
      </w:pPr>
    </w:p>
    <w:p w14:paraId="6427B883" w14:textId="5794AB10" w:rsidR="00A846A9" w:rsidRDefault="003A165C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7D73579B" wp14:editId="0D0019CE">
            <wp:extent cx="6116320" cy="1914525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2-27 at 6.55.54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6842" w14:textId="77777777" w:rsidR="00A846A9" w:rsidRDefault="00A846A9" w:rsidP="00222BC9">
      <w:pPr>
        <w:rPr>
          <w:rFonts w:ascii="Arial" w:hAnsi="Arial"/>
        </w:rPr>
      </w:pPr>
    </w:p>
    <w:p w14:paraId="095290AF" w14:textId="61A2A867" w:rsidR="00A846A9" w:rsidRDefault="003A165C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38236809" wp14:editId="025E9F89">
            <wp:extent cx="6116320" cy="4662170"/>
            <wp:effectExtent l="0" t="0" r="508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2-27 at 6.56.11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1BE0" w14:textId="77777777" w:rsidR="00116F5B" w:rsidRDefault="00116F5B" w:rsidP="003A165C">
      <w:pPr>
        <w:rPr>
          <w:rFonts w:ascii="Arial" w:hAnsi="Arial"/>
        </w:rPr>
      </w:pPr>
    </w:p>
    <w:p w14:paraId="031AF3C2" w14:textId="77777777" w:rsidR="003A165C" w:rsidRDefault="003A165C" w:rsidP="003A165C">
      <w:pPr>
        <w:rPr>
          <w:rFonts w:ascii="Arial" w:hAnsi="Arial"/>
        </w:rPr>
      </w:pPr>
    </w:p>
    <w:p w14:paraId="3C061AAB" w14:textId="33F8D8BC" w:rsidR="003A165C" w:rsidRDefault="003A165C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6C9F7D4F" wp14:editId="066A77EE">
            <wp:extent cx="6116320" cy="1029335"/>
            <wp:effectExtent l="0" t="0" r="5080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2-27 at 6.56.41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6B1D" w14:textId="3CDF9178" w:rsidR="00D227D1" w:rsidRDefault="00D227D1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67DC7B3D" w14:textId="0A38E643" w:rsidR="00433255" w:rsidRDefault="00E42462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43E648E5" wp14:editId="2FFE3BAE">
            <wp:extent cx="6116320" cy="402336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7-08-05 at 11.37.33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43EC" w14:textId="7C983B49" w:rsidR="00E42462" w:rsidRDefault="00E42462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77274E8F" wp14:editId="719B4687">
            <wp:extent cx="6116320" cy="239585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7-08-05 at 11.37.47 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94A3" w14:textId="77A426C6" w:rsidR="00E42462" w:rsidRDefault="005905E6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6F7078B5" wp14:editId="51E2207C">
            <wp:extent cx="6116320" cy="99377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7-08-05 at 11.39.20 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1733" w14:textId="77777777" w:rsidR="005905E6" w:rsidRPr="003D11C3" w:rsidRDefault="005905E6" w:rsidP="00E273CD">
      <w:pPr>
        <w:jc w:val="center"/>
        <w:rPr>
          <w:rFonts w:ascii="Arial" w:hAnsi="Arial"/>
        </w:rPr>
      </w:pPr>
      <w:bookmarkStart w:id="0" w:name="_GoBack"/>
      <w:bookmarkEnd w:id="0"/>
    </w:p>
    <w:sectPr w:rsidR="005905E6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activeWritingStyle w:appName="MSWord" w:lang="en-AU" w:vendorID="64" w:dllVersion="6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410"/>
    <w:rsid w:val="00116F5B"/>
    <w:rsid w:val="00174F81"/>
    <w:rsid w:val="00222BC9"/>
    <w:rsid w:val="002A2410"/>
    <w:rsid w:val="003A165C"/>
    <w:rsid w:val="003D11C3"/>
    <w:rsid w:val="00433255"/>
    <w:rsid w:val="005872A5"/>
    <w:rsid w:val="005905E6"/>
    <w:rsid w:val="00967719"/>
    <w:rsid w:val="00A846A9"/>
    <w:rsid w:val="00BF67FC"/>
    <w:rsid w:val="00D14B7A"/>
    <w:rsid w:val="00D227D1"/>
    <w:rsid w:val="00DA5783"/>
    <w:rsid w:val="00E273CD"/>
    <w:rsid w:val="00E4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1AD344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46A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6A9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8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 Support:Microsoft:Office:User Templates:My Templates:My Templates:Word Processing (docx).dotx</Template>
  <TotalTime>4</TotalTime>
  <Pages>3</Pages>
  <Words>13</Words>
  <Characters>80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College)</cp:lastModifiedBy>
  <cp:revision>3</cp:revision>
  <dcterms:created xsi:type="dcterms:W3CDTF">2017-08-05T03:34:00Z</dcterms:created>
  <dcterms:modified xsi:type="dcterms:W3CDTF">2017-08-05T03:40:00Z</dcterms:modified>
</cp:coreProperties>
</file>