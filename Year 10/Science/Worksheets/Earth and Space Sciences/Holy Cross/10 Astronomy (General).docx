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B29702" w14:textId="77777777" w:rsidR="00896F4C" w:rsidRPr="00DB6C79" w:rsidRDefault="00896F4C" w:rsidP="00896F4C">
      <w:pPr>
        <w:jc w:val="center"/>
        <w:rPr>
          <w:rFonts w:ascii="Arial" w:hAnsi="Arial"/>
          <w:color w:val="3366FF"/>
          <w:sz w:val="48"/>
          <w:szCs w:val="48"/>
        </w:rPr>
      </w:pPr>
      <w:r w:rsidRPr="00DB6C79">
        <w:rPr>
          <w:b/>
          <w:noProof/>
          <w:sz w:val="48"/>
          <w:szCs w:val="48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0758E0E0" wp14:editId="6CDB59E9">
            <wp:simplePos x="0" y="0"/>
            <wp:positionH relativeFrom="column">
              <wp:posOffset>-636481</wp:posOffset>
            </wp:positionH>
            <wp:positionV relativeFrom="paragraph">
              <wp:posOffset>-527685</wp:posOffset>
            </wp:positionV>
            <wp:extent cx="1500851" cy="1517438"/>
            <wp:effectExtent l="0" t="0" r="0" b="6985"/>
            <wp:wrapNone/>
            <wp:docPr id="92" name="Picture 92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IFE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851" cy="1517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6C79">
        <w:rPr>
          <w:rFonts w:ascii="Arial" w:hAnsi="Arial"/>
          <w:color w:val="3366FF"/>
          <w:sz w:val="48"/>
          <w:szCs w:val="48"/>
        </w:rPr>
        <w:t>YEAR 10 SCIENCE</w:t>
      </w:r>
    </w:p>
    <w:p w14:paraId="5C57DC06" w14:textId="77777777" w:rsidR="00896F4C" w:rsidRPr="00DB6C79" w:rsidRDefault="00896F4C" w:rsidP="00896F4C">
      <w:pPr>
        <w:jc w:val="center"/>
        <w:rPr>
          <w:rFonts w:ascii="Arial" w:hAnsi="Arial"/>
          <w:color w:val="3366FF"/>
          <w:sz w:val="48"/>
          <w:szCs w:val="48"/>
        </w:rPr>
      </w:pPr>
    </w:p>
    <w:p w14:paraId="31A0CA24" w14:textId="035D5061" w:rsidR="00896F4C" w:rsidRDefault="007E72D9" w:rsidP="00896F4C">
      <w:pPr>
        <w:jc w:val="center"/>
        <w:rPr>
          <w:rFonts w:ascii="Arial" w:hAnsi="Arial"/>
          <w:color w:val="3366FF"/>
          <w:sz w:val="48"/>
          <w:szCs w:val="48"/>
        </w:rPr>
      </w:pPr>
      <w:r>
        <w:rPr>
          <w:rFonts w:ascii="Arial" w:hAnsi="Arial"/>
          <w:color w:val="3366FF"/>
          <w:sz w:val="48"/>
          <w:szCs w:val="48"/>
        </w:rPr>
        <w:t>EARTH AND SPACE SCIENCE</w:t>
      </w:r>
    </w:p>
    <w:p w14:paraId="00779981" w14:textId="77777777" w:rsidR="00896F4C" w:rsidRPr="00DB6C79" w:rsidRDefault="00896F4C" w:rsidP="00896F4C">
      <w:pPr>
        <w:jc w:val="center"/>
        <w:rPr>
          <w:rFonts w:ascii="Arial" w:hAnsi="Arial"/>
          <w:color w:val="3366FF"/>
          <w:sz w:val="48"/>
          <w:szCs w:val="48"/>
        </w:rPr>
      </w:pPr>
      <w:r>
        <w:rPr>
          <w:rFonts w:ascii="Arial" w:hAnsi="Arial"/>
          <w:color w:val="3366FF"/>
          <w:sz w:val="48"/>
          <w:szCs w:val="48"/>
        </w:rPr>
        <w:t>(General)</w:t>
      </w:r>
    </w:p>
    <w:p w14:paraId="074895DA" w14:textId="77777777" w:rsidR="00896F4C" w:rsidRPr="00DB6C79" w:rsidRDefault="00896F4C" w:rsidP="00896F4C">
      <w:pPr>
        <w:jc w:val="center"/>
        <w:rPr>
          <w:rFonts w:ascii="Arial" w:hAnsi="Arial"/>
          <w:color w:val="3366FF"/>
          <w:sz w:val="48"/>
          <w:szCs w:val="48"/>
        </w:rPr>
      </w:pPr>
    </w:p>
    <w:p w14:paraId="06A97137" w14:textId="33CDB9BD" w:rsidR="00896F4C" w:rsidRPr="00B22E0D" w:rsidRDefault="00F90472" w:rsidP="00896F4C">
      <w:pPr>
        <w:jc w:val="center"/>
        <w:rPr>
          <w:rFonts w:ascii="Arial" w:hAnsi="Arial"/>
          <w:color w:val="3366FF"/>
          <w:sz w:val="48"/>
          <w:szCs w:val="48"/>
        </w:rPr>
      </w:pPr>
      <w:r>
        <w:rPr>
          <w:rFonts w:ascii="Arial" w:hAnsi="Arial"/>
          <w:color w:val="3366FF"/>
          <w:sz w:val="48"/>
          <w:szCs w:val="48"/>
        </w:rPr>
        <w:t>ASTRONOMY</w:t>
      </w:r>
    </w:p>
    <w:p w14:paraId="2D68FF9E" w14:textId="58190EF2" w:rsidR="00896F4C" w:rsidRDefault="00896F4C" w:rsidP="00896F4C">
      <w:pPr>
        <w:jc w:val="center"/>
        <w:rPr>
          <w:rFonts w:ascii="Arial" w:hAnsi="Arial"/>
          <w:sz w:val="40"/>
          <w:szCs w:val="40"/>
        </w:rPr>
      </w:pPr>
    </w:p>
    <w:p w14:paraId="545F3D88" w14:textId="77777777" w:rsidR="00F90472" w:rsidRPr="00DB6C79" w:rsidRDefault="00F90472" w:rsidP="00896F4C">
      <w:pPr>
        <w:jc w:val="center"/>
        <w:rPr>
          <w:rFonts w:ascii="Arial" w:hAnsi="Arial"/>
          <w:sz w:val="40"/>
          <w:szCs w:val="40"/>
        </w:rPr>
      </w:pPr>
    </w:p>
    <w:p w14:paraId="30232E2C" w14:textId="77777777" w:rsidR="00896F4C" w:rsidRDefault="00896F4C" w:rsidP="00896F4C">
      <w:pPr>
        <w:rPr>
          <w:rFonts w:ascii="Arial" w:hAnsi="Arial"/>
          <w:color w:val="FF0000"/>
          <w:sz w:val="40"/>
          <w:szCs w:val="40"/>
          <w:u w:val="single"/>
        </w:rPr>
      </w:pPr>
      <w:r w:rsidRPr="00DB6C79">
        <w:rPr>
          <w:rFonts w:ascii="Arial" w:hAnsi="Arial"/>
          <w:color w:val="FF0000"/>
          <w:sz w:val="40"/>
          <w:szCs w:val="40"/>
        </w:rPr>
        <w:t xml:space="preserve">NAME:  </w:t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  <w:r w:rsidRPr="00DB6C79">
        <w:rPr>
          <w:rFonts w:ascii="Arial" w:hAnsi="Arial"/>
          <w:color w:val="FF0000"/>
          <w:sz w:val="40"/>
          <w:szCs w:val="40"/>
          <w:u w:val="single"/>
        </w:rPr>
        <w:tab/>
      </w:r>
    </w:p>
    <w:p w14:paraId="50AF210B" w14:textId="52EF1D22" w:rsidR="00896F4C" w:rsidRDefault="00896F4C" w:rsidP="00896F4C">
      <w:pPr>
        <w:rPr>
          <w:rFonts w:ascii="Arial" w:hAnsi="Arial"/>
          <w:color w:val="FF0000"/>
          <w:sz w:val="40"/>
          <w:szCs w:val="40"/>
        </w:rPr>
      </w:pPr>
    </w:p>
    <w:p w14:paraId="3A3D751F" w14:textId="62C302F2" w:rsidR="00465312" w:rsidRDefault="00465312" w:rsidP="00896F4C">
      <w:pPr>
        <w:rPr>
          <w:rFonts w:ascii="Arial" w:hAnsi="Arial"/>
          <w:color w:val="FF0000"/>
          <w:sz w:val="40"/>
          <w:szCs w:val="40"/>
        </w:rPr>
      </w:pPr>
    </w:p>
    <w:p w14:paraId="6E54F233" w14:textId="77777777" w:rsidR="00465312" w:rsidRPr="00DB6C79" w:rsidRDefault="00465312" w:rsidP="00896F4C">
      <w:pPr>
        <w:rPr>
          <w:rFonts w:ascii="Arial" w:hAnsi="Arial"/>
          <w:color w:val="FF0000"/>
          <w:sz w:val="40"/>
          <w:szCs w:val="40"/>
        </w:rPr>
      </w:pPr>
    </w:p>
    <w:p w14:paraId="29856270" w14:textId="6604EDD7" w:rsidR="00F90472" w:rsidRPr="00F90472" w:rsidRDefault="00F90472" w:rsidP="00F90472">
      <w:pPr>
        <w:jc w:val="center"/>
        <w:rPr>
          <w:rFonts w:ascii="Times New Roman" w:eastAsia="Times New Roman" w:hAnsi="Times New Roman"/>
          <w:lang w:eastAsia="en-GB"/>
        </w:rPr>
      </w:pPr>
      <w:r w:rsidRPr="00F90472">
        <w:rPr>
          <w:rFonts w:ascii="Times New Roman" w:eastAsia="Times New Roman" w:hAnsi="Times New Roman"/>
          <w:noProof/>
          <w:lang w:eastAsia="en-GB"/>
        </w:rPr>
        <w:drawing>
          <wp:inline distT="0" distB="0" distL="0" distR="0" wp14:anchorId="28E30D63" wp14:editId="3459121F">
            <wp:extent cx="5491423" cy="3425372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426" cy="343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7D65" w14:textId="765B61CC" w:rsidR="00465312" w:rsidRPr="00465312" w:rsidRDefault="00465312" w:rsidP="00465312">
      <w:pPr>
        <w:rPr>
          <w:rFonts w:ascii="Times New Roman" w:eastAsia="Times New Roman" w:hAnsi="Times New Roman"/>
          <w:lang w:eastAsia="en-GB"/>
        </w:rPr>
      </w:pPr>
    </w:p>
    <w:p w14:paraId="69937707" w14:textId="36152BFE" w:rsidR="00896F4C" w:rsidRPr="00DB6C79" w:rsidRDefault="00896F4C" w:rsidP="00896F4C">
      <w:pPr>
        <w:jc w:val="center"/>
        <w:rPr>
          <w:rFonts w:ascii="Arial" w:hAnsi="Arial"/>
          <w:sz w:val="40"/>
          <w:szCs w:val="40"/>
        </w:rPr>
      </w:pPr>
    </w:p>
    <w:p w14:paraId="6F929229" w14:textId="0D362DD2" w:rsidR="00586E51" w:rsidRPr="003D11C3" w:rsidRDefault="00586E51" w:rsidP="004E0820">
      <w:pPr>
        <w:rPr>
          <w:rFonts w:ascii="Arial" w:hAnsi="Arial"/>
        </w:rPr>
      </w:pPr>
    </w:p>
    <w:sectPr w:rsidR="00586E51" w:rsidRPr="003D11C3" w:rsidSect="00C3666F">
      <w:footerReference w:type="even" r:id="rId9"/>
      <w:footerReference w:type="default" r:id="rId10"/>
      <w:pgSz w:w="11900" w:h="16840"/>
      <w:pgMar w:top="1134" w:right="1134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F667B9" w14:textId="77777777" w:rsidR="00C82B85" w:rsidRDefault="00C82B85" w:rsidP="00C3666F">
      <w:r>
        <w:separator/>
      </w:r>
    </w:p>
  </w:endnote>
  <w:endnote w:type="continuationSeparator" w:id="0">
    <w:p w14:paraId="42107F9E" w14:textId="77777777" w:rsidR="00C82B85" w:rsidRDefault="00C82B85" w:rsidP="00C36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gfaRotisSemiSerif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AGRoundedLT-Black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Italic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7573260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4178190" w14:textId="447153A1" w:rsidR="00C3666F" w:rsidRDefault="00C3666F" w:rsidP="0066316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5027E5" w14:textId="77777777" w:rsidR="00C3666F" w:rsidRDefault="00C3666F">
    <w:pPr>
      <w:pStyle w:val="Footer"/>
    </w:pPr>
  </w:p>
  <w:p w14:paraId="64B223BC" w14:textId="77777777" w:rsidR="00465CF8" w:rsidRDefault="00465CF8"/>
  <w:p w14:paraId="0B2755D4" w14:textId="77777777" w:rsidR="00465CF8" w:rsidRDefault="00465CF8"/>
  <w:p w14:paraId="699996FF" w14:textId="77777777" w:rsidR="00465CF8" w:rsidRDefault="00465CF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8380405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F0DCB4C" w14:textId="513AC615" w:rsidR="00C3666F" w:rsidRDefault="00C3666F" w:rsidP="0066316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B15B71" w14:textId="77777777" w:rsidR="00C3666F" w:rsidRDefault="00C3666F">
    <w:pPr>
      <w:pStyle w:val="Footer"/>
    </w:pPr>
  </w:p>
  <w:p w14:paraId="78A3FE30" w14:textId="77777777" w:rsidR="00465CF8" w:rsidRDefault="00465CF8"/>
  <w:p w14:paraId="6E0AEB8F" w14:textId="77777777" w:rsidR="00465CF8" w:rsidRDefault="00465CF8"/>
  <w:p w14:paraId="471B0E0E" w14:textId="77777777" w:rsidR="00465CF8" w:rsidRDefault="00465C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7F2F7C" w14:textId="77777777" w:rsidR="00C82B85" w:rsidRDefault="00C82B85" w:rsidP="00C3666F">
      <w:r>
        <w:separator/>
      </w:r>
    </w:p>
  </w:footnote>
  <w:footnote w:type="continuationSeparator" w:id="0">
    <w:p w14:paraId="719E838B" w14:textId="77777777" w:rsidR="00C82B85" w:rsidRDefault="00C82B85" w:rsidP="00C366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4C"/>
    <w:rsid w:val="0000133B"/>
    <w:rsid w:val="00047F52"/>
    <w:rsid w:val="000B1D18"/>
    <w:rsid w:val="000F44EB"/>
    <w:rsid w:val="00222BC9"/>
    <w:rsid w:val="002D1A85"/>
    <w:rsid w:val="003D11C3"/>
    <w:rsid w:val="00465312"/>
    <w:rsid w:val="00465CF8"/>
    <w:rsid w:val="004B2B86"/>
    <w:rsid w:val="004E0820"/>
    <w:rsid w:val="005314CF"/>
    <w:rsid w:val="00586E51"/>
    <w:rsid w:val="00587166"/>
    <w:rsid w:val="005872A5"/>
    <w:rsid w:val="005F3091"/>
    <w:rsid w:val="007E72D9"/>
    <w:rsid w:val="00875FD8"/>
    <w:rsid w:val="00896F4C"/>
    <w:rsid w:val="008D6DCF"/>
    <w:rsid w:val="00967719"/>
    <w:rsid w:val="00BB0886"/>
    <w:rsid w:val="00BD60BD"/>
    <w:rsid w:val="00BF67FC"/>
    <w:rsid w:val="00C3666F"/>
    <w:rsid w:val="00C82B85"/>
    <w:rsid w:val="00D860EA"/>
    <w:rsid w:val="00DA5783"/>
    <w:rsid w:val="00EE29D2"/>
    <w:rsid w:val="00EF691C"/>
    <w:rsid w:val="00F90472"/>
    <w:rsid w:val="00FB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BEBA8A"/>
  <w14:defaultImageDpi w14:val="300"/>
  <w15:docId w15:val="{E39EDCC5-D0AA-A343-AB11-75F74029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F4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3666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C366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66F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C3666F"/>
  </w:style>
  <w:style w:type="character" w:customStyle="1" w:styleId="Heading1Char">
    <w:name w:val="Heading 1 Char"/>
    <w:basedOn w:val="DefaultParagraphFont"/>
    <w:link w:val="Heading1"/>
    <w:rsid w:val="00C3666F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questions">
    <w:name w:val="1ws questions"/>
    <w:link w:val="1wsquestionsChar"/>
    <w:rsid w:val="00C3666F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sChar">
    <w:name w:val="1ws questions Char"/>
    <w:basedOn w:val="DefaultParagraphFont"/>
    <w:link w:val="1wsquestions"/>
    <w:rsid w:val="00C3666F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paragraph" w:customStyle="1" w:styleId="1wsmainbodyfullout">
    <w:name w:val="1ws main body full out"/>
    <w:link w:val="1wsmainbodyfulloutChar"/>
    <w:rsid w:val="00C3666F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paragraph" w:customStyle="1" w:styleId="1wsmainbodyindent">
    <w:name w:val="1ws main body indent"/>
    <w:basedOn w:val="1wsmainbodyfullout"/>
    <w:rsid w:val="00C3666F"/>
    <w:pPr>
      <w:ind w:firstLine="360"/>
    </w:pPr>
  </w:style>
  <w:style w:type="paragraph" w:customStyle="1" w:styleId="Chaptertitle">
    <w:name w:val="Chapter title"/>
    <w:rsid w:val="00C3666F"/>
    <w:rPr>
      <w:rFonts w:ascii="Arial" w:eastAsia="Times New Roman" w:hAnsi="Arial" w:cs="Arial"/>
      <w:b/>
      <w:sz w:val="18"/>
      <w:szCs w:val="18"/>
      <w:lang w:val="en-US"/>
    </w:rPr>
  </w:style>
  <w:style w:type="paragraph" w:customStyle="1" w:styleId="0Aheadingfirst">
    <w:name w:val="0A heading first"/>
    <w:basedOn w:val="Normal"/>
    <w:link w:val="0AheadingfirstChar"/>
    <w:rsid w:val="00C3666F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character" w:customStyle="1" w:styleId="0AheadingfirstChar">
    <w:name w:val="0A heading first Char"/>
    <w:basedOn w:val="DefaultParagraphFont"/>
    <w:link w:val="0Aheadingfirst"/>
    <w:rsid w:val="00C3666F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C3666F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eastAsia="Times New Roman" w:hAnsi="Arial"/>
      <w:color w:val="000000"/>
      <w:sz w:val="18"/>
      <w:szCs w:val="20"/>
      <w:lang w:val="en-GB"/>
    </w:rPr>
  </w:style>
  <w:style w:type="paragraph" w:customStyle="1" w:styleId="1wsquestionaleader">
    <w:name w:val="1ws question (a) leader"/>
    <w:basedOn w:val="Normal"/>
    <w:link w:val="1wsquestionaleaderChar"/>
    <w:rsid w:val="00C3666F"/>
    <w:pPr>
      <w:tabs>
        <w:tab w:val="right" w:leader="dot" w:pos="9540"/>
      </w:tabs>
      <w:suppressAutoHyphens/>
      <w:spacing w:after="60" w:line="280" w:lineRule="exact"/>
      <w:ind w:left="800" w:hanging="440"/>
    </w:pPr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paragraph" w:customStyle="1" w:styleId="worksheeticontext">
    <w:name w:val="worksheet icon text"/>
    <w:basedOn w:val="Normal"/>
    <w:semiHidden/>
    <w:rsid w:val="00C3666F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eastAsia="Times New Roman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C3666F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eastAsia="Times New Roman" w:hAnsi="Arial" w:cs="Arial-BoldMT"/>
      <w:b/>
      <w:bCs/>
      <w:color w:val="000000"/>
      <w:spacing w:val="4"/>
      <w:sz w:val="18"/>
      <w:szCs w:val="18"/>
      <w:lang w:val="en-GB"/>
    </w:rPr>
  </w:style>
  <w:style w:type="paragraph" w:customStyle="1" w:styleId="worksheetfigurecaption">
    <w:name w:val="@worksheet figure caption"/>
    <w:basedOn w:val="Normal"/>
    <w:rsid w:val="00C3666F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Times New Roman" w:eastAsia="Times New Roman" w:hAnsi="Times New Roman" w:cs="TimesNewRomanPS-Italic"/>
      <w:i/>
      <w:iCs/>
      <w:color w:val="000000"/>
      <w:sz w:val="20"/>
      <w:szCs w:val="20"/>
      <w:lang w:val="en-GB"/>
    </w:rPr>
  </w:style>
  <w:style w:type="paragraph" w:customStyle="1" w:styleId="Figurecaption">
    <w:name w:val="Figure caption"/>
    <w:basedOn w:val="1wsmainbodyfullout"/>
    <w:rsid w:val="00C3666F"/>
    <w:pPr>
      <w:numPr>
        <w:numId w:val="1"/>
      </w:numPr>
      <w:tabs>
        <w:tab w:val="clear" w:pos="720"/>
        <w:tab w:val="left" w:pos="360"/>
      </w:tabs>
      <w:spacing w:line="240" w:lineRule="auto"/>
      <w:ind w:left="0" w:firstLine="0"/>
    </w:pPr>
    <w:rPr>
      <w:rFonts w:ascii="Arial" w:hAnsi="Arial"/>
      <w:sz w:val="20"/>
      <w:szCs w:val="20"/>
    </w:rPr>
  </w:style>
  <w:style w:type="character" w:customStyle="1" w:styleId="1wsmainbodyfulloutChar">
    <w:name w:val="1ws main body full out Char"/>
    <w:basedOn w:val="DefaultParagraphFont"/>
    <w:link w:val="1wsmainbodyfullout"/>
    <w:rsid w:val="00C3666F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basedOn w:val="DefaultParagraphFont"/>
    <w:link w:val="1wsquestionaleader"/>
    <w:rsid w:val="00C3666F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F52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F52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13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3</cp:revision>
  <cp:lastPrinted>2020-05-10T06:09:00Z</cp:lastPrinted>
  <dcterms:created xsi:type="dcterms:W3CDTF">2020-05-10T06:09:00Z</dcterms:created>
  <dcterms:modified xsi:type="dcterms:W3CDTF">2020-05-10T06:11:00Z</dcterms:modified>
</cp:coreProperties>
</file>