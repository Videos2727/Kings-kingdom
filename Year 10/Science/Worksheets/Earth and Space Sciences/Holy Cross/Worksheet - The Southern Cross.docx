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C75548" w14:textId="77777777" w:rsidR="005872A5" w:rsidRDefault="004D75BB" w:rsidP="00222BC9">
      <w:pPr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25A15954" wp14:editId="39ECA2AA">
            <wp:extent cx="6116320" cy="8935561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4000"/>
                              </a14:imgEffect>
                              <a14:imgEffect>
                                <a14:brightnessContrast contrast="3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93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1F6FA3" w14:textId="77777777" w:rsidR="004D75BB" w:rsidRDefault="004D75B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60AC12B" w14:textId="77777777" w:rsidR="004D75BB" w:rsidRPr="003D11C3" w:rsidRDefault="004D75BB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lastRenderedPageBreak/>
        <w:drawing>
          <wp:inline distT="0" distB="0" distL="0" distR="0" wp14:anchorId="4629219C" wp14:editId="32FB2CF2">
            <wp:extent cx="6116320" cy="8810857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41000"/>
                              </a14:imgEffect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81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75BB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5BB"/>
    <w:rsid w:val="00222BC9"/>
    <w:rsid w:val="003D11C3"/>
    <w:rsid w:val="004D75BB"/>
    <w:rsid w:val="0057538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3872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75B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5BB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75B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5BB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microsoft.com/office/2007/relationships/hdphoto" Target="media/hdphoto1.wdp"/><Relationship Id="rId7" Type="http://schemas.openxmlformats.org/officeDocument/2006/relationships/image" Target="media/image2.jpeg"/><Relationship Id="rId8" Type="http://schemas.microsoft.com/office/2007/relationships/hdphoto" Target="media/hdphoto2.wdp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6</TotalTime>
  <Pages>2</Pages>
  <Words>0</Words>
  <Characters>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2014-11-18T06:54:00Z</cp:lastPrinted>
  <dcterms:created xsi:type="dcterms:W3CDTF">2014-11-18T06:54:00Z</dcterms:created>
  <dcterms:modified xsi:type="dcterms:W3CDTF">2014-11-18T06:59:00Z</dcterms:modified>
</cp:coreProperties>
</file>