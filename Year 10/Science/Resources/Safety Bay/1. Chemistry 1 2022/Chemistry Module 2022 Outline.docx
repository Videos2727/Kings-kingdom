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10391" w14:textId="77777777" w:rsidR="00DA6E96" w:rsidRPr="00893E76" w:rsidRDefault="00332A3E" w:rsidP="00893E76">
      <w:pPr>
        <w:pStyle w:val="Title"/>
        <w:spacing w:after="0"/>
        <w:jc w:val="center"/>
        <w:outlineLvl w:val="0"/>
        <w:rPr>
          <w:sz w:val="40"/>
        </w:rPr>
      </w:pPr>
      <w:r w:rsidRPr="00BA2D7F">
        <w:rPr>
          <w:rFonts w:cs="Arial"/>
          <w:noProof/>
          <w:sz w:val="40"/>
        </w:rPr>
        <w:drawing>
          <wp:anchor distT="0" distB="0" distL="114300" distR="114300" simplePos="0" relativeHeight="251659264" behindDoc="1" locked="0" layoutInCell="1" allowOverlap="1" wp14:anchorId="5752D975" wp14:editId="206D4BE0">
            <wp:simplePos x="0" y="0"/>
            <wp:positionH relativeFrom="column">
              <wp:posOffset>66675</wp:posOffset>
            </wp:positionH>
            <wp:positionV relativeFrom="paragraph">
              <wp:posOffset>-90805</wp:posOffset>
            </wp:positionV>
            <wp:extent cx="866775" cy="1019175"/>
            <wp:effectExtent l="0" t="0" r="9525" b="9525"/>
            <wp:wrapTight wrapText="bothSides">
              <wp:wrapPolygon edited="0">
                <wp:start x="0" y="0"/>
                <wp:lineTo x="0" y="21398"/>
                <wp:lineTo x="21363" y="21398"/>
                <wp:lineTo x="21363" y="0"/>
                <wp:lineTo x="0" y="0"/>
              </wp:wrapPolygon>
            </wp:wrapTight>
            <wp:docPr id="5" name="Picture 5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17DA">
        <w:rPr>
          <w:rFonts w:cs="Arial"/>
          <w:noProof/>
          <w:sz w:val="40"/>
        </w:rPr>
        <w:t xml:space="preserve"> Chemistry Module 1</w:t>
      </w:r>
      <w:r w:rsidR="001C4E1E">
        <w:rPr>
          <w:sz w:val="40"/>
        </w:rPr>
        <w:t xml:space="preserve"> – Year </w:t>
      </w:r>
      <w:r w:rsidR="005B17DA">
        <w:rPr>
          <w:sz w:val="40"/>
        </w:rPr>
        <w:t>10</w:t>
      </w:r>
      <w:r w:rsidR="005E5D2C">
        <w:rPr>
          <w:sz w:val="40"/>
        </w:rPr>
        <w:t xml:space="preserve">  </w:t>
      </w:r>
      <w:r w:rsidR="001C4E1E">
        <w:rPr>
          <w:sz w:val="40"/>
        </w:rPr>
        <w:t xml:space="preserve"> </w:t>
      </w:r>
      <w:r w:rsidR="00C95093">
        <w:rPr>
          <w:sz w:val="40"/>
        </w:rPr>
        <w:t>Course</w:t>
      </w:r>
      <w:r w:rsidR="00DA6E96" w:rsidRPr="00893E76">
        <w:rPr>
          <w:sz w:val="40"/>
        </w:rPr>
        <w:t xml:space="preserve"> Outline</w:t>
      </w:r>
    </w:p>
    <w:p w14:paraId="01A2AF91" w14:textId="388801E9" w:rsidR="00DA6E96" w:rsidRDefault="00DA6E96" w:rsidP="00DA6E96">
      <w:pPr>
        <w:pStyle w:val="Subtitle"/>
        <w:jc w:val="center"/>
        <w:rPr>
          <w:sz w:val="28"/>
        </w:rPr>
      </w:pPr>
      <w:r w:rsidRPr="00893E76">
        <w:rPr>
          <w:sz w:val="28"/>
        </w:rPr>
        <w:t xml:space="preserve">Teaching and Learning Program </w:t>
      </w:r>
      <w:r w:rsidR="00386C4A">
        <w:rPr>
          <w:sz w:val="28"/>
        </w:rPr>
        <w:t>–</w:t>
      </w:r>
      <w:r w:rsidRPr="00893E76">
        <w:rPr>
          <w:sz w:val="28"/>
        </w:rPr>
        <w:t xml:space="preserve"> Semester</w:t>
      </w:r>
      <w:r w:rsidR="00386C4A">
        <w:rPr>
          <w:sz w:val="28"/>
        </w:rPr>
        <w:t xml:space="preserve"> 1</w:t>
      </w:r>
      <w:r w:rsidRPr="00893E76">
        <w:rPr>
          <w:sz w:val="28"/>
        </w:rPr>
        <w:t xml:space="preserve"> </w:t>
      </w:r>
      <w:r w:rsidR="001C4E1E">
        <w:rPr>
          <w:sz w:val="28"/>
        </w:rPr>
        <w:t>20</w:t>
      </w:r>
      <w:r w:rsidR="00360346">
        <w:rPr>
          <w:sz w:val="28"/>
        </w:rPr>
        <w:t>2</w:t>
      </w:r>
      <w:r w:rsidR="009F1E0F">
        <w:rPr>
          <w:sz w:val="28"/>
        </w:rPr>
        <w:t>2</w:t>
      </w:r>
    </w:p>
    <w:p w14:paraId="5935F1A4" w14:textId="77777777" w:rsidR="00893E76" w:rsidRPr="00893E76" w:rsidRDefault="00893E76" w:rsidP="00893E76"/>
    <w:p w14:paraId="0584019E" w14:textId="77777777" w:rsidR="00893E76" w:rsidRPr="00893E76" w:rsidRDefault="00893E76" w:rsidP="005E5D2C">
      <w:pPr>
        <w:ind w:firstLine="284"/>
        <w:rPr>
          <w:sz w:val="2"/>
        </w:rPr>
      </w:pPr>
    </w:p>
    <w:tbl>
      <w:tblPr>
        <w:tblStyle w:val="TableGrid"/>
        <w:tblW w:w="1464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3450"/>
        <w:gridCol w:w="4110"/>
        <w:gridCol w:w="1701"/>
        <w:gridCol w:w="1843"/>
        <w:gridCol w:w="1985"/>
      </w:tblGrid>
      <w:tr w:rsidR="00C95093" w:rsidRPr="001C4E1E" w14:paraId="44BD0F8B" w14:textId="77777777" w:rsidTr="00C95093">
        <w:trPr>
          <w:trHeight w:val="405"/>
        </w:trPr>
        <w:tc>
          <w:tcPr>
            <w:tcW w:w="1560" w:type="dxa"/>
            <w:vMerge w:val="restart"/>
            <w:shd w:val="clear" w:color="auto" w:fill="B6DDE8" w:themeFill="accent5" w:themeFillTint="66"/>
            <w:vAlign w:val="center"/>
          </w:tcPr>
          <w:p w14:paraId="343EAB98" w14:textId="77777777" w:rsidR="00C95093" w:rsidRPr="007A24DB" w:rsidRDefault="00C95093" w:rsidP="00DA6E96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Timeline</w:t>
            </w:r>
          </w:p>
        </w:tc>
        <w:tc>
          <w:tcPr>
            <w:tcW w:w="3450" w:type="dxa"/>
            <w:vMerge w:val="restart"/>
            <w:shd w:val="clear" w:color="auto" w:fill="B6DDE8" w:themeFill="accent5" w:themeFillTint="66"/>
            <w:vAlign w:val="center"/>
          </w:tcPr>
          <w:p w14:paraId="6349AB9A" w14:textId="77777777" w:rsidR="00C95093" w:rsidRDefault="005E5D2C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Code and </w:t>
            </w:r>
            <w:r w:rsidR="00C95093" w:rsidRPr="007A24DB">
              <w:rPr>
                <w:color w:val="auto"/>
                <w:sz w:val="24"/>
                <w:szCs w:val="24"/>
              </w:rPr>
              <w:t>Content Description</w:t>
            </w:r>
          </w:p>
          <w:p w14:paraId="1C49146E" w14:textId="77777777" w:rsidR="00C95093" w:rsidRPr="00C95093" w:rsidRDefault="00C95093" w:rsidP="005E5D2C">
            <w:pPr>
              <w:rPr>
                <w:rFonts w:asciiTheme="majorHAnsi" w:hAnsiTheme="majorHAnsi"/>
                <w:b/>
              </w:rPr>
            </w:pPr>
          </w:p>
        </w:tc>
        <w:tc>
          <w:tcPr>
            <w:tcW w:w="5811" w:type="dxa"/>
            <w:gridSpan w:val="2"/>
            <w:shd w:val="clear" w:color="auto" w:fill="B6DDE8" w:themeFill="accent5" w:themeFillTint="66"/>
            <w:vAlign w:val="center"/>
          </w:tcPr>
          <w:p w14:paraId="3AA17F80" w14:textId="77777777"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1843" w:type="dxa"/>
            <w:vMerge w:val="restart"/>
            <w:shd w:val="clear" w:color="auto" w:fill="B6DDE8" w:themeFill="accent5" w:themeFillTint="66"/>
            <w:vAlign w:val="center"/>
          </w:tcPr>
          <w:p w14:paraId="60A52C89" w14:textId="77777777"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1985" w:type="dxa"/>
            <w:vMerge w:val="restart"/>
            <w:shd w:val="clear" w:color="auto" w:fill="B6DDE8" w:themeFill="accent5" w:themeFillTint="66"/>
            <w:vAlign w:val="center"/>
          </w:tcPr>
          <w:p w14:paraId="3BAA7835" w14:textId="77777777"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Assessments &amp; Weighting</w:t>
            </w:r>
          </w:p>
          <w:p w14:paraId="15D26D70" w14:textId="77777777"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1C4E1E" w14:paraId="2863369F" w14:textId="77777777" w:rsidTr="00C95093">
        <w:trPr>
          <w:trHeight w:val="405"/>
        </w:trPr>
        <w:tc>
          <w:tcPr>
            <w:tcW w:w="1560" w:type="dxa"/>
            <w:vMerge/>
            <w:shd w:val="clear" w:color="auto" w:fill="B6DDE8" w:themeFill="accent5" w:themeFillTint="66"/>
            <w:vAlign w:val="center"/>
          </w:tcPr>
          <w:p w14:paraId="240A27A2" w14:textId="77777777" w:rsidR="00C95093" w:rsidRPr="001C4E1E" w:rsidRDefault="00C95093" w:rsidP="00DA6E96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450" w:type="dxa"/>
            <w:vMerge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349F270D" w14:textId="77777777" w:rsidR="00C95093" w:rsidRPr="001C4E1E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4110" w:type="dxa"/>
            <w:shd w:val="clear" w:color="auto" w:fill="B6DDE8" w:themeFill="accent5" w:themeFillTint="66"/>
            <w:vAlign w:val="center"/>
          </w:tcPr>
          <w:p w14:paraId="58A9F636" w14:textId="77777777"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shd w:val="clear" w:color="auto" w:fill="B6DDE8" w:themeFill="accent5" w:themeFillTint="66"/>
            <w:vAlign w:val="center"/>
          </w:tcPr>
          <w:p w14:paraId="0B576351" w14:textId="77777777"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1843" w:type="dxa"/>
            <w:vMerge/>
            <w:shd w:val="clear" w:color="auto" w:fill="B6DDE8" w:themeFill="accent5" w:themeFillTint="66"/>
            <w:vAlign w:val="center"/>
          </w:tcPr>
          <w:p w14:paraId="3289CAE8" w14:textId="77777777" w:rsidR="00C95093" w:rsidRPr="001C4E1E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B6DDE8" w:themeFill="accent5" w:themeFillTint="66"/>
            <w:vAlign w:val="center"/>
          </w:tcPr>
          <w:p w14:paraId="6B39EDC3" w14:textId="77777777" w:rsidR="00C95093" w:rsidRPr="001C4E1E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C95093" w14:paraId="67A52954" w14:textId="77777777" w:rsidTr="00C95093">
        <w:trPr>
          <w:trHeight w:val="423"/>
        </w:trPr>
        <w:tc>
          <w:tcPr>
            <w:tcW w:w="1560" w:type="dxa"/>
            <w:tcBorders>
              <w:right w:val="single" w:sz="4" w:space="0" w:color="auto"/>
            </w:tcBorders>
          </w:tcPr>
          <w:p w14:paraId="01333115" w14:textId="77777777" w:rsidR="00C95093" w:rsidRDefault="00C95093" w:rsidP="00DA6E96">
            <w:pPr>
              <w:jc w:val="center"/>
              <w:rPr>
                <w:rFonts w:asciiTheme="majorHAnsi" w:hAnsiTheme="majorHAnsi" w:cs="Arial"/>
              </w:rPr>
            </w:pP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E9267" w14:textId="77777777" w:rsidR="00C95093" w:rsidRPr="00487555" w:rsidRDefault="00C95093" w:rsidP="00A83327">
            <w:pPr>
              <w:rPr>
                <w:rFonts w:ascii="Calibri" w:hAnsi="Calibri" w:cs="Arial"/>
                <w:sz w:val="16"/>
                <w:szCs w:val="20"/>
              </w:rPr>
            </w:pPr>
          </w:p>
        </w:tc>
        <w:tc>
          <w:tcPr>
            <w:tcW w:w="9639" w:type="dxa"/>
            <w:gridSpan w:val="4"/>
            <w:tcBorders>
              <w:left w:val="single" w:sz="4" w:space="0" w:color="auto"/>
            </w:tcBorders>
          </w:tcPr>
          <w:p w14:paraId="12732D7F" w14:textId="77777777" w:rsidR="00C95093" w:rsidRPr="00DA6E96" w:rsidRDefault="00C95093" w:rsidP="00487555">
            <w:pPr>
              <w:rPr>
                <w:rFonts w:asciiTheme="majorHAnsi" w:hAnsiTheme="majorHAnsi"/>
              </w:rPr>
            </w:pPr>
          </w:p>
        </w:tc>
      </w:tr>
      <w:tr w:rsidR="00C95093" w:rsidRPr="009B0730" w14:paraId="03F503F2" w14:textId="77777777" w:rsidTr="00AE5E3F">
        <w:trPr>
          <w:trHeight w:val="120"/>
        </w:trPr>
        <w:tc>
          <w:tcPr>
            <w:tcW w:w="1560" w:type="dxa"/>
            <w:tcBorders>
              <w:right w:val="single" w:sz="4" w:space="0" w:color="auto"/>
            </w:tcBorders>
          </w:tcPr>
          <w:p w14:paraId="462F68F3" w14:textId="77777777" w:rsidR="00C95093" w:rsidRPr="009B0730" w:rsidRDefault="00C95093" w:rsidP="00DA6E96">
            <w:pPr>
              <w:jc w:val="center"/>
              <w:rPr>
                <w:rFonts w:asciiTheme="minorHAnsi" w:hAnsiTheme="minorHAnsi" w:cstheme="majorHAnsi"/>
              </w:rPr>
            </w:pPr>
          </w:p>
          <w:p w14:paraId="7DD65AAA" w14:textId="17A2FE3F" w:rsidR="005B17DA" w:rsidRPr="009B0730" w:rsidRDefault="005B17DA" w:rsidP="005B17DA">
            <w:pPr>
              <w:jc w:val="both"/>
              <w:rPr>
                <w:rFonts w:asciiTheme="minorHAnsi" w:hAnsiTheme="minorHAnsi" w:cstheme="majorHAnsi"/>
                <w:b/>
              </w:rPr>
            </w:pPr>
            <w:r w:rsidRPr="009B0730">
              <w:rPr>
                <w:rFonts w:asciiTheme="minorHAnsi" w:hAnsiTheme="minorHAnsi" w:cstheme="majorHAnsi"/>
                <w:b/>
              </w:rPr>
              <w:t>Week</w:t>
            </w:r>
            <w:r w:rsidR="009B0730" w:rsidRPr="009B0730">
              <w:rPr>
                <w:rFonts w:asciiTheme="minorHAnsi" w:hAnsiTheme="minorHAnsi" w:cstheme="majorHAnsi"/>
                <w:b/>
              </w:rPr>
              <w:t xml:space="preserve"> </w:t>
            </w:r>
            <w:r w:rsidRPr="009B0730">
              <w:rPr>
                <w:rFonts w:asciiTheme="minorHAnsi" w:hAnsiTheme="minorHAnsi" w:cstheme="majorHAnsi"/>
                <w:b/>
              </w:rPr>
              <w:t>1</w:t>
            </w:r>
          </w:p>
          <w:p w14:paraId="23612059" w14:textId="77777777" w:rsidR="00C95093" w:rsidRPr="009B0730" w:rsidRDefault="00C95093" w:rsidP="003A288C">
            <w:pPr>
              <w:jc w:val="center"/>
              <w:rPr>
                <w:rFonts w:asciiTheme="minorHAnsi" w:hAnsiTheme="minorHAnsi" w:cstheme="majorHAnsi"/>
              </w:rPr>
            </w:pP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B7C31" w14:textId="61AACF99" w:rsidR="008E51B4" w:rsidRPr="004073E9" w:rsidRDefault="008E51B4" w:rsidP="008E51B4">
            <w:pPr>
              <w:autoSpaceDE w:val="0"/>
              <w:autoSpaceDN w:val="0"/>
              <w:adjustRightInd w:val="0"/>
              <w:spacing w:before="240"/>
              <w:rPr>
                <w:rFonts w:asciiTheme="minorHAnsi" w:hAnsiTheme="minorHAnsi" w:cstheme="majorHAnsi"/>
                <w:sz w:val="22"/>
                <w:szCs w:val="22"/>
              </w:rPr>
            </w:pPr>
            <w:r w:rsidRPr="004073E9">
              <w:rPr>
                <w:rFonts w:asciiTheme="minorHAnsi" w:hAnsiTheme="minorHAnsi" w:cstheme="majorHAnsi"/>
                <w:sz w:val="22"/>
                <w:szCs w:val="22"/>
              </w:rPr>
              <w:t>The atomic structure and properties of elements are used to organise them in the Period Table (ACSSU186)</w:t>
            </w:r>
          </w:p>
          <w:p w14:paraId="4E9BBB94" w14:textId="0A184F67" w:rsidR="008E51B4" w:rsidRPr="004073E9" w:rsidRDefault="008E51B4" w:rsidP="008E51B4">
            <w:pPr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4777EA9E" w14:textId="77777777" w:rsidR="008E51B4" w:rsidRPr="004073E9" w:rsidRDefault="008E51B4" w:rsidP="008E51B4">
            <w:pPr>
              <w:rPr>
                <w:rFonts w:asciiTheme="minorHAnsi" w:hAnsiTheme="minorHAnsi" w:cstheme="majorHAnsi"/>
                <w:color w:val="60DCD0"/>
                <w:sz w:val="22"/>
                <w:szCs w:val="22"/>
              </w:rPr>
            </w:pPr>
          </w:p>
          <w:p w14:paraId="26FD7BF5" w14:textId="77777777" w:rsidR="008E51B4" w:rsidRPr="004073E9" w:rsidRDefault="008E51B4" w:rsidP="005B17DA">
            <w:pPr>
              <w:rPr>
                <w:rFonts w:asciiTheme="minorHAnsi" w:hAnsiTheme="minorHAnsi" w:cstheme="majorHAnsi"/>
                <w:b/>
                <w:sz w:val="22"/>
                <w:szCs w:val="22"/>
              </w:rPr>
            </w:pPr>
          </w:p>
          <w:p w14:paraId="5D603345" w14:textId="64B749BE" w:rsidR="008E51B4" w:rsidRPr="004073E9" w:rsidRDefault="008E51B4" w:rsidP="005B17DA">
            <w:pPr>
              <w:rPr>
                <w:rFonts w:asciiTheme="minorHAnsi" w:hAnsiTheme="minorHAnsi" w:cstheme="majorHAnsi"/>
                <w:b/>
                <w:sz w:val="22"/>
                <w:szCs w:val="22"/>
              </w:rPr>
            </w:pPr>
            <w:r w:rsidRPr="004073E9">
              <w:rPr>
                <w:rFonts w:asciiTheme="minorHAnsi" w:hAnsiTheme="minorHAnsi" w:cstheme="majorHAnsi"/>
                <w:b/>
                <w:sz w:val="22"/>
                <w:szCs w:val="22"/>
              </w:rPr>
              <w:t>Elaborations:</w:t>
            </w:r>
          </w:p>
          <w:p w14:paraId="0B719BAE" w14:textId="4483CBFB" w:rsidR="00A12033" w:rsidRPr="004073E9" w:rsidRDefault="00A12033" w:rsidP="008849AC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/>
              <w:rPr>
                <w:rFonts w:asciiTheme="minorHAnsi" w:hAnsiTheme="minorHAnsi" w:cstheme="majorHAnsi"/>
                <w:color w:val="565656"/>
                <w:sz w:val="22"/>
                <w:szCs w:val="22"/>
              </w:rPr>
            </w:pPr>
            <w:r w:rsidRPr="004073E9">
              <w:rPr>
                <w:rFonts w:asciiTheme="minorHAnsi" w:hAnsiTheme="minorHAnsi" w:cstheme="majorHAnsi"/>
                <w:color w:val="565656"/>
                <w:sz w:val="22"/>
                <w:szCs w:val="22"/>
              </w:rPr>
              <w:t>describing the structure of atoms in terms of electron shells</w:t>
            </w:r>
          </w:p>
          <w:p w14:paraId="35E4AEDC" w14:textId="77777777" w:rsidR="008849AC" w:rsidRPr="004073E9" w:rsidRDefault="008849AC" w:rsidP="008849AC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/>
              <w:rPr>
                <w:rFonts w:asciiTheme="minorHAnsi" w:hAnsiTheme="minorHAnsi" w:cstheme="majorHAnsi"/>
                <w:color w:val="565656"/>
                <w:sz w:val="22"/>
                <w:szCs w:val="22"/>
              </w:rPr>
            </w:pPr>
            <w:r w:rsidRPr="004073E9">
              <w:rPr>
                <w:rFonts w:asciiTheme="minorHAnsi" w:hAnsiTheme="minorHAnsi" w:cstheme="majorHAnsi"/>
                <w:color w:val="565656"/>
                <w:sz w:val="22"/>
                <w:szCs w:val="22"/>
              </w:rPr>
              <w:t>explaining how the electronic structure of an atom determines its position in the periodic table and its properties</w:t>
            </w:r>
          </w:p>
          <w:p w14:paraId="0F35322B" w14:textId="77777777" w:rsidR="008849AC" w:rsidRPr="004073E9" w:rsidRDefault="008849AC" w:rsidP="00B85C70">
            <w:pPr>
              <w:pStyle w:val="ListParagraph"/>
              <w:shd w:val="clear" w:color="auto" w:fill="FFFFFF"/>
              <w:spacing w:before="100" w:beforeAutospacing="1" w:after="100" w:afterAutospacing="1"/>
              <w:rPr>
                <w:rFonts w:asciiTheme="minorHAnsi" w:hAnsiTheme="minorHAnsi" w:cstheme="majorHAnsi"/>
                <w:color w:val="565656"/>
                <w:sz w:val="22"/>
                <w:szCs w:val="22"/>
              </w:rPr>
            </w:pPr>
          </w:p>
          <w:p w14:paraId="7BE3CD3F" w14:textId="19CEB10F" w:rsidR="005B17DA" w:rsidRPr="004073E9" w:rsidRDefault="005B17DA" w:rsidP="00A12033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7D8B9749" w14:textId="579F914B" w:rsidR="00C95093" w:rsidRPr="004073E9" w:rsidRDefault="00C95093" w:rsidP="005E5D2C">
            <w:pPr>
              <w:rPr>
                <w:rFonts w:asciiTheme="minorHAnsi" w:hAnsiTheme="minorHAnsi" w:cstheme="majorHAnsi"/>
                <w:sz w:val="22"/>
                <w:szCs w:val="22"/>
              </w:rPr>
            </w:pPr>
          </w:p>
        </w:tc>
        <w:tc>
          <w:tcPr>
            <w:tcW w:w="4110" w:type="dxa"/>
            <w:tcBorders>
              <w:left w:val="single" w:sz="4" w:space="0" w:color="auto"/>
            </w:tcBorders>
          </w:tcPr>
          <w:p w14:paraId="31AE92BD" w14:textId="77777777" w:rsidR="009B0730" w:rsidRPr="004073E9" w:rsidRDefault="009B0730" w:rsidP="009B0730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4073E9">
              <w:rPr>
                <w:rFonts w:asciiTheme="minorHAnsi" w:hAnsiTheme="minorHAnsi" w:cs="Arial"/>
                <w:b/>
                <w:sz w:val="22"/>
                <w:szCs w:val="22"/>
              </w:rPr>
              <w:t xml:space="preserve">Theory 1 </w:t>
            </w:r>
          </w:p>
          <w:p w14:paraId="7E10B05D" w14:textId="77777777" w:rsidR="009B0730" w:rsidRPr="004073E9" w:rsidRDefault="009B0730" w:rsidP="005B17DA">
            <w:pPr>
              <w:rPr>
                <w:rFonts w:asciiTheme="minorHAnsi" w:hAnsiTheme="minorHAnsi" w:cstheme="majorHAnsi"/>
                <w:b/>
                <w:sz w:val="22"/>
                <w:szCs w:val="22"/>
              </w:rPr>
            </w:pPr>
          </w:p>
          <w:p w14:paraId="01E300E9" w14:textId="2486C1AC" w:rsidR="006714DA" w:rsidRDefault="003857C7" w:rsidP="009B0730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aj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ajorHAnsi"/>
                <w:bCs/>
                <w:sz w:val="22"/>
                <w:szCs w:val="22"/>
              </w:rPr>
              <w:t>Atomic structure</w:t>
            </w:r>
          </w:p>
          <w:p w14:paraId="3460636D" w14:textId="42843AF1" w:rsidR="006714DA" w:rsidRPr="006714DA" w:rsidRDefault="006714DA" w:rsidP="006714DA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aj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ajorHAnsi"/>
                <w:bCs/>
                <w:sz w:val="22"/>
                <w:szCs w:val="22"/>
              </w:rPr>
              <w:t xml:space="preserve">Atomic number and </w:t>
            </w:r>
            <w:r w:rsidR="00025F5C">
              <w:rPr>
                <w:rFonts w:asciiTheme="minorHAnsi" w:hAnsiTheme="minorHAnsi" w:cstheme="majorHAnsi"/>
                <w:bCs/>
                <w:sz w:val="22"/>
                <w:szCs w:val="22"/>
              </w:rPr>
              <w:t>mass number</w:t>
            </w:r>
          </w:p>
          <w:p w14:paraId="31CAA7A9" w14:textId="603A81D2" w:rsidR="005B17DA" w:rsidRPr="00A0557A" w:rsidRDefault="006714DA" w:rsidP="005B17DA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aj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ajorHAnsi"/>
                <w:bCs/>
                <w:sz w:val="22"/>
                <w:szCs w:val="22"/>
              </w:rPr>
              <w:t>Electron arrangement (electron shell diagrams and electron configuration)</w:t>
            </w:r>
          </w:p>
          <w:p w14:paraId="468EC5F3" w14:textId="77777777" w:rsidR="00FF241B" w:rsidRPr="004073E9" w:rsidRDefault="00FF241B" w:rsidP="005E5D2C">
            <w:pPr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3207D438" w14:textId="77777777" w:rsidR="00F6200A" w:rsidRDefault="009D0E13" w:rsidP="009D0E13">
            <w:pPr>
              <w:jc w:val="both"/>
              <w:rPr>
                <w:rFonts w:asciiTheme="minorHAnsi" w:hAnsiTheme="minorHAnsi" w:cstheme="majorHAnsi"/>
                <w:b/>
                <w:sz w:val="22"/>
                <w:szCs w:val="22"/>
              </w:rPr>
            </w:pPr>
            <w:r w:rsidRPr="004073E9">
              <w:rPr>
                <w:rFonts w:asciiTheme="minorHAnsi" w:hAnsiTheme="minorHAnsi" w:cstheme="majorHAnsi"/>
                <w:b/>
                <w:sz w:val="22"/>
                <w:szCs w:val="22"/>
              </w:rPr>
              <w:t>Lab 1</w:t>
            </w:r>
          </w:p>
          <w:p w14:paraId="3453FACB" w14:textId="5D7D7BEB" w:rsidR="009D0E13" w:rsidRPr="00F6200A" w:rsidRDefault="009D0E13" w:rsidP="009D0E13">
            <w:pPr>
              <w:jc w:val="both"/>
              <w:rPr>
                <w:rFonts w:asciiTheme="minorHAnsi" w:hAnsiTheme="minorHAnsi" w:cstheme="majorHAnsi"/>
                <w:b/>
                <w:sz w:val="22"/>
                <w:szCs w:val="22"/>
              </w:rPr>
            </w:pPr>
            <w:r w:rsidRPr="004073E9">
              <w:rPr>
                <w:rFonts w:asciiTheme="minorHAnsi" w:hAnsiTheme="minorHAnsi" w:cstheme="majorHAnsi"/>
                <w:sz w:val="22"/>
                <w:szCs w:val="22"/>
              </w:rPr>
              <w:t xml:space="preserve"> Modelling the First 20 Elements</w:t>
            </w:r>
          </w:p>
          <w:p w14:paraId="1747B2AA" w14:textId="77777777" w:rsidR="00FF241B" w:rsidRPr="004073E9" w:rsidRDefault="00FF241B" w:rsidP="005E5D2C">
            <w:pPr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349DE35F" w14:textId="77777777" w:rsidR="00FF241B" w:rsidRPr="004073E9" w:rsidRDefault="00FF241B" w:rsidP="005E5D2C">
            <w:pPr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173F1EC6" w14:textId="77777777" w:rsidR="009D0E13" w:rsidRPr="004073E9" w:rsidRDefault="009D0E13" w:rsidP="009D0E13">
            <w:pPr>
              <w:jc w:val="both"/>
              <w:rPr>
                <w:rFonts w:asciiTheme="minorHAnsi" w:hAnsiTheme="minorHAnsi" w:cstheme="majorHAnsi"/>
                <w:b/>
                <w:sz w:val="22"/>
                <w:szCs w:val="22"/>
              </w:rPr>
            </w:pPr>
            <w:r w:rsidRPr="004073E9">
              <w:rPr>
                <w:rFonts w:asciiTheme="minorHAnsi" w:hAnsiTheme="minorHAnsi" w:cstheme="majorHAnsi"/>
                <w:b/>
                <w:sz w:val="22"/>
                <w:szCs w:val="22"/>
              </w:rPr>
              <w:t xml:space="preserve">Lab 2 - </w:t>
            </w:r>
          </w:p>
          <w:p w14:paraId="6B8C6327" w14:textId="77777777" w:rsidR="009D0E13" w:rsidRPr="001B45CC" w:rsidRDefault="009D0E13" w:rsidP="009D0E13">
            <w:pPr>
              <w:jc w:val="both"/>
              <w:rPr>
                <w:rFonts w:asciiTheme="minorHAnsi" w:hAnsiTheme="minorHAnsi" w:cstheme="majorHAnsi"/>
                <w:bCs/>
                <w:sz w:val="22"/>
                <w:szCs w:val="22"/>
              </w:rPr>
            </w:pPr>
            <w:r w:rsidRPr="001B45CC">
              <w:rPr>
                <w:rFonts w:asciiTheme="minorHAnsi" w:hAnsiTheme="minorHAnsi" w:cstheme="majorHAnsi"/>
                <w:bCs/>
                <w:sz w:val="22"/>
                <w:szCs w:val="22"/>
              </w:rPr>
              <w:t xml:space="preserve">Continue with </w:t>
            </w:r>
            <w:r>
              <w:rPr>
                <w:rFonts w:asciiTheme="minorHAnsi" w:hAnsiTheme="minorHAnsi" w:cstheme="majorHAnsi"/>
                <w:bCs/>
                <w:sz w:val="22"/>
                <w:szCs w:val="22"/>
              </w:rPr>
              <w:t xml:space="preserve">week 1 </w:t>
            </w:r>
            <w:r w:rsidRPr="001B45CC">
              <w:rPr>
                <w:rFonts w:asciiTheme="minorHAnsi" w:hAnsiTheme="minorHAnsi" w:cstheme="majorHAnsi"/>
                <w:bCs/>
                <w:sz w:val="22"/>
                <w:szCs w:val="22"/>
              </w:rPr>
              <w:t>theor</w:t>
            </w:r>
            <w:r>
              <w:rPr>
                <w:rFonts w:asciiTheme="minorHAnsi" w:hAnsiTheme="minorHAnsi" w:cstheme="majorHAnsi"/>
                <w:bCs/>
                <w:sz w:val="22"/>
                <w:szCs w:val="22"/>
              </w:rPr>
              <w:t>y</w:t>
            </w:r>
          </w:p>
          <w:p w14:paraId="28289585" w14:textId="77777777" w:rsidR="00FF241B" w:rsidRPr="004073E9" w:rsidRDefault="00FF241B" w:rsidP="005E5D2C">
            <w:pPr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37FCD945" w14:textId="77777777" w:rsidR="00FF241B" w:rsidRPr="004073E9" w:rsidRDefault="00FF241B" w:rsidP="005E5D2C">
            <w:pPr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7A28109E" w14:textId="3DC08059" w:rsidR="00FF241B" w:rsidRDefault="00FF241B" w:rsidP="005E5D2C">
            <w:pPr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1D08AD1A" w14:textId="77777777" w:rsidR="00855649" w:rsidRPr="004073E9" w:rsidRDefault="00855649" w:rsidP="005E5D2C">
            <w:pPr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3EF2BF82" w14:textId="228710F3" w:rsidR="00855649" w:rsidRPr="004073E9" w:rsidRDefault="00855649" w:rsidP="00855649">
            <w:pPr>
              <w:jc w:val="both"/>
              <w:rPr>
                <w:rFonts w:asciiTheme="minorHAnsi" w:hAnsiTheme="minorHAnsi" w:cstheme="majorHAnsi"/>
                <w:sz w:val="22"/>
                <w:szCs w:val="22"/>
              </w:rPr>
            </w:pPr>
            <w:r w:rsidRPr="004073E9">
              <w:rPr>
                <w:rFonts w:asciiTheme="minorHAnsi" w:hAnsiTheme="minorHAnsi" w:cstheme="majorHAnsi"/>
                <w:b/>
                <w:sz w:val="22"/>
                <w:szCs w:val="22"/>
              </w:rPr>
              <w:t>ICT:</w:t>
            </w:r>
            <w:r w:rsidR="00AD1E92">
              <w:rPr>
                <w:rFonts w:asciiTheme="minorHAnsi" w:hAnsiTheme="minorHAnsi" w:cstheme="majorHAnsi"/>
                <w:b/>
                <w:sz w:val="22"/>
                <w:szCs w:val="22"/>
              </w:rPr>
              <w:t xml:space="preserve"> </w:t>
            </w:r>
            <w:r w:rsidRPr="004073E9">
              <w:rPr>
                <w:rFonts w:asciiTheme="minorHAnsi" w:hAnsiTheme="minorHAnsi" w:cstheme="majorHAnsi"/>
                <w:sz w:val="22"/>
                <w:szCs w:val="22"/>
              </w:rPr>
              <w:t>Introduce assignment</w:t>
            </w:r>
          </w:p>
          <w:p w14:paraId="136E4613" w14:textId="77777777" w:rsidR="00FF241B" w:rsidRPr="004073E9" w:rsidRDefault="00FF241B" w:rsidP="005E5D2C">
            <w:pPr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5A2BAD62" w14:textId="77777777" w:rsidR="00FF241B" w:rsidRPr="004073E9" w:rsidRDefault="00FF241B" w:rsidP="005E5D2C">
            <w:pPr>
              <w:rPr>
                <w:rFonts w:asciiTheme="minorHAnsi" w:hAnsiTheme="minorHAnsi" w:cstheme="maj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8A7673C" w14:textId="77777777" w:rsidR="00C95093" w:rsidRPr="009B0730" w:rsidRDefault="00C95093" w:rsidP="00CD1E87">
            <w:pPr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29305273" w14:textId="77777777" w:rsidR="00C95093" w:rsidRPr="009B0730" w:rsidRDefault="005B17DA" w:rsidP="00CD1E87">
            <w:pPr>
              <w:rPr>
                <w:rFonts w:asciiTheme="minorHAnsi" w:hAnsiTheme="minorHAnsi" w:cstheme="majorHAnsi"/>
                <w:sz w:val="22"/>
                <w:szCs w:val="22"/>
              </w:rPr>
            </w:pPr>
            <w:r w:rsidRPr="009B0730">
              <w:rPr>
                <w:rFonts w:asciiTheme="minorHAnsi" w:hAnsiTheme="minorHAnsi" w:cstheme="majorHAnsi"/>
                <w:sz w:val="22"/>
                <w:szCs w:val="22"/>
              </w:rPr>
              <w:t>Glossary</w:t>
            </w:r>
          </w:p>
          <w:p w14:paraId="3DD7BD99" w14:textId="44775066" w:rsidR="005B17DA" w:rsidRPr="009B0730" w:rsidRDefault="005B17DA" w:rsidP="00CD1E87">
            <w:pPr>
              <w:rPr>
                <w:rFonts w:asciiTheme="minorHAnsi" w:hAnsiTheme="minorHAnsi" w:cstheme="majorHAnsi"/>
                <w:sz w:val="22"/>
                <w:szCs w:val="22"/>
              </w:rPr>
            </w:pPr>
            <w:r w:rsidRPr="009B0730">
              <w:rPr>
                <w:rFonts w:asciiTheme="minorHAnsi" w:hAnsiTheme="minorHAnsi" w:cstheme="majorHAnsi"/>
                <w:sz w:val="22"/>
                <w:szCs w:val="22"/>
              </w:rPr>
              <w:t>Word Wall</w:t>
            </w:r>
          </w:p>
          <w:p w14:paraId="30542855" w14:textId="77777777" w:rsidR="00A12033" w:rsidRPr="009B0730" w:rsidRDefault="00A12033" w:rsidP="00CD1E87">
            <w:pPr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18917CC9" w14:textId="77777777" w:rsidR="005B17DA" w:rsidRPr="009B0730" w:rsidRDefault="005B17DA" w:rsidP="00CD1E87">
            <w:pPr>
              <w:rPr>
                <w:rFonts w:asciiTheme="minorHAnsi" w:hAnsiTheme="minorHAnsi" w:cstheme="majorHAnsi"/>
                <w:sz w:val="22"/>
                <w:szCs w:val="22"/>
              </w:rPr>
            </w:pPr>
            <w:r w:rsidRPr="009B0730">
              <w:rPr>
                <w:rFonts w:asciiTheme="minorHAnsi" w:hAnsiTheme="minorHAnsi" w:cstheme="majorHAnsi"/>
                <w:sz w:val="22"/>
                <w:szCs w:val="22"/>
              </w:rPr>
              <w:t>I can….</w:t>
            </w:r>
          </w:p>
          <w:p w14:paraId="206CFB92" w14:textId="77777777" w:rsidR="00C95093" w:rsidRPr="009B0730" w:rsidRDefault="00C95093" w:rsidP="003A288C">
            <w:pPr>
              <w:rPr>
                <w:rFonts w:asciiTheme="minorHAnsi" w:hAnsiTheme="minorHAnsi" w:cstheme="maj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A0C7F2A" w14:textId="6EA3C9A0" w:rsidR="005B17DA" w:rsidRDefault="009B0730" w:rsidP="005B17DA">
            <w:pPr>
              <w:rPr>
                <w:rFonts w:asciiTheme="minorHAnsi" w:hAnsiTheme="minorHAnsi" w:cstheme="majorHAnsi"/>
                <w:sz w:val="22"/>
                <w:szCs w:val="22"/>
              </w:rPr>
            </w:pPr>
            <w:r w:rsidRPr="004073E9">
              <w:rPr>
                <w:rFonts w:asciiTheme="minorHAnsi" w:hAnsiTheme="minorHAnsi" w:cstheme="majorHAnsi"/>
                <w:sz w:val="22"/>
                <w:szCs w:val="22"/>
              </w:rPr>
              <w:t xml:space="preserve">Oxford 10: </w:t>
            </w:r>
            <w:r w:rsidR="005B17DA" w:rsidRPr="004073E9">
              <w:rPr>
                <w:rFonts w:asciiTheme="minorHAnsi" w:hAnsiTheme="minorHAnsi" w:cstheme="majorHAnsi"/>
                <w:sz w:val="22"/>
                <w:szCs w:val="22"/>
              </w:rPr>
              <w:t xml:space="preserve">p.70-73 </w:t>
            </w:r>
          </w:p>
          <w:p w14:paraId="1C7B016E" w14:textId="50ECCBB2" w:rsidR="00B85C70" w:rsidRPr="004073E9" w:rsidRDefault="00B85C70" w:rsidP="005B17DA">
            <w:pPr>
              <w:rPr>
                <w:rFonts w:asciiTheme="minorHAnsi" w:hAnsiTheme="minorHAnsi" w:cstheme="majorHAnsi"/>
                <w:sz w:val="22"/>
                <w:szCs w:val="22"/>
              </w:rPr>
            </w:pPr>
            <w:r>
              <w:rPr>
                <w:rFonts w:asciiTheme="minorHAnsi" w:hAnsiTheme="minorHAnsi" w:cstheme="majorHAnsi"/>
                <w:sz w:val="22"/>
                <w:szCs w:val="22"/>
              </w:rPr>
              <w:t>Pearson 10: p: 105-106</w:t>
            </w:r>
          </w:p>
          <w:p w14:paraId="5C775AC1" w14:textId="77777777" w:rsidR="005B17DA" w:rsidRPr="004073E9" w:rsidRDefault="005B17DA" w:rsidP="005B17DA">
            <w:pPr>
              <w:jc w:val="both"/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69E1788D" w14:textId="77777777" w:rsidR="005B17DA" w:rsidRPr="004073E9" w:rsidRDefault="005B17DA" w:rsidP="005B17DA">
            <w:pPr>
              <w:jc w:val="both"/>
              <w:rPr>
                <w:rFonts w:asciiTheme="minorHAnsi" w:hAnsiTheme="minorHAnsi" w:cstheme="majorHAnsi"/>
                <w:b/>
                <w:sz w:val="22"/>
                <w:szCs w:val="22"/>
              </w:rPr>
            </w:pPr>
          </w:p>
          <w:p w14:paraId="0F6BBFE3" w14:textId="655555BC" w:rsidR="009D0E13" w:rsidRDefault="009D0E13" w:rsidP="005B17DA">
            <w:pPr>
              <w:jc w:val="both"/>
              <w:rPr>
                <w:rFonts w:asciiTheme="minorHAnsi" w:hAnsiTheme="minorHAnsi" w:cstheme="majorHAnsi"/>
                <w:b/>
                <w:sz w:val="22"/>
                <w:szCs w:val="22"/>
              </w:rPr>
            </w:pPr>
          </w:p>
          <w:p w14:paraId="15C70C61" w14:textId="10329B1D" w:rsidR="00C30AE0" w:rsidRDefault="00C30AE0" w:rsidP="005B17DA">
            <w:pPr>
              <w:jc w:val="both"/>
              <w:rPr>
                <w:rFonts w:asciiTheme="minorHAnsi" w:hAnsiTheme="minorHAnsi" w:cstheme="majorHAnsi"/>
                <w:b/>
                <w:sz w:val="22"/>
                <w:szCs w:val="22"/>
              </w:rPr>
            </w:pPr>
          </w:p>
          <w:p w14:paraId="00757205" w14:textId="77777777" w:rsidR="00C30AE0" w:rsidRDefault="00C30AE0" w:rsidP="005B17DA">
            <w:pPr>
              <w:jc w:val="both"/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563123DA" w14:textId="77777777" w:rsidR="005B17DA" w:rsidRPr="004073E9" w:rsidRDefault="005B17DA" w:rsidP="005B17DA">
            <w:pPr>
              <w:jc w:val="both"/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48149376" w14:textId="5727E320" w:rsidR="005B17DA" w:rsidRPr="009D0E13" w:rsidRDefault="009D0E13" w:rsidP="005B17DA">
            <w:pPr>
              <w:jc w:val="both"/>
              <w:rPr>
                <w:rFonts w:asciiTheme="minorHAnsi" w:hAnsiTheme="minorHAnsi" w:cstheme="majorHAnsi"/>
                <w:bCs/>
                <w:sz w:val="22"/>
                <w:szCs w:val="22"/>
              </w:rPr>
            </w:pPr>
            <w:r w:rsidRPr="009D0E13">
              <w:rPr>
                <w:rFonts w:asciiTheme="minorHAnsi" w:hAnsiTheme="minorHAnsi" w:cstheme="majorHAnsi"/>
                <w:bCs/>
                <w:sz w:val="22"/>
                <w:szCs w:val="22"/>
              </w:rPr>
              <w:t>Science for WA 10: P: 10</w:t>
            </w:r>
          </w:p>
          <w:p w14:paraId="586A01FD" w14:textId="77777777" w:rsidR="005B17DA" w:rsidRPr="004073E9" w:rsidRDefault="005B17DA" w:rsidP="005B17DA">
            <w:pPr>
              <w:jc w:val="both"/>
              <w:rPr>
                <w:rFonts w:asciiTheme="minorHAnsi" w:hAnsiTheme="minorHAnsi" w:cstheme="majorHAnsi"/>
                <w:b/>
                <w:sz w:val="22"/>
                <w:szCs w:val="22"/>
              </w:rPr>
            </w:pPr>
          </w:p>
          <w:p w14:paraId="75DB24DE" w14:textId="03BBD050" w:rsidR="005B17DA" w:rsidRDefault="005B17DA" w:rsidP="005B17DA">
            <w:pPr>
              <w:jc w:val="both"/>
              <w:rPr>
                <w:rFonts w:asciiTheme="minorHAnsi" w:hAnsiTheme="minorHAnsi" w:cstheme="majorHAnsi"/>
                <w:b/>
                <w:sz w:val="22"/>
                <w:szCs w:val="22"/>
              </w:rPr>
            </w:pPr>
          </w:p>
          <w:p w14:paraId="57332E41" w14:textId="61825F5C" w:rsidR="009D0E13" w:rsidRDefault="009D0E13" w:rsidP="005B17DA">
            <w:pPr>
              <w:jc w:val="both"/>
              <w:rPr>
                <w:rFonts w:asciiTheme="minorHAnsi" w:hAnsiTheme="minorHAnsi" w:cstheme="majorHAnsi"/>
                <w:b/>
                <w:sz w:val="22"/>
                <w:szCs w:val="22"/>
              </w:rPr>
            </w:pPr>
          </w:p>
          <w:p w14:paraId="61912DE7" w14:textId="7BEFD608" w:rsidR="009D0E13" w:rsidRDefault="009D0E13" w:rsidP="005B17DA">
            <w:pPr>
              <w:jc w:val="both"/>
              <w:rPr>
                <w:rFonts w:asciiTheme="minorHAnsi" w:hAnsiTheme="minorHAnsi" w:cstheme="majorHAnsi"/>
                <w:b/>
                <w:sz w:val="22"/>
                <w:szCs w:val="22"/>
              </w:rPr>
            </w:pPr>
          </w:p>
          <w:p w14:paraId="1623D5DF" w14:textId="48989ED8" w:rsidR="009D0E13" w:rsidRDefault="009D0E13" w:rsidP="005B17DA">
            <w:pPr>
              <w:jc w:val="both"/>
              <w:rPr>
                <w:rFonts w:asciiTheme="minorHAnsi" w:hAnsiTheme="minorHAnsi" w:cstheme="majorHAnsi"/>
                <w:b/>
                <w:sz w:val="22"/>
                <w:szCs w:val="22"/>
              </w:rPr>
            </w:pPr>
          </w:p>
          <w:p w14:paraId="221293E5" w14:textId="77777777" w:rsidR="00855649" w:rsidRDefault="00855649" w:rsidP="005B17DA">
            <w:pPr>
              <w:jc w:val="both"/>
              <w:rPr>
                <w:rFonts w:asciiTheme="minorHAnsi" w:hAnsiTheme="minorHAnsi" w:cstheme="majorHAnsi"/>
                <w:b/>
                <w:sz w:val="22"/>
                <w:szCs w:val="22"/>
              </w:rPr>
            </w:pPr>
          </w:p>
          <w:p w14:paraId="4AAD38BC" w14:textId="77777777" w:rsidR="00AD1E92" w:rsidRDefault="00AD1E92" w:rsidP="005E5D2C">
            <w:pPr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066FC3B0" w14:textId="78540769" w:rsidR="00C95093" w:rsidRPr="00855649" w:rsidRDefault="00855649" w:rsidP="005E5D2C">
            <w:pPr>
              <w:rPr>
                <w:rFonts w:asciiTheme="minorHAnsi" w:hAnsiTheme="minorHAnsi" w:cstheme="majorHAnsi"/>
                <w:sz w:val="22"/>
                <w:szCs w:val="22"/>
              </w:rPr>
            </w:pPr>
            <w:r w:rsidRPr="00855649">
              <w:rPr>
                <w:rFonts w:asciiTheme="minorHAnsi" w:hAnsiTheme="minorHAnsi" w:cstheme="majorHAnsi"/>
                <w:sz w:val="22"/>
                <w:szCs w:val="22"/>
              </w:rPr>
              <w:t xml:space="preserve">Resource folder </w:t>
            </w:r>
          </w:p>
        </w:tc>
        <w:tc>
          <w:tcPr>
            <w:tcW w:w="1985" w:type="dxa"/>
          </w:tcPr>
          <w:p w14:paraId="08B2FA74" w14:textId="2FCC8F71" w:rsidR="005E5D2C" w:rsidRDefault="005E5D2C" w:rsidP="00487555">
            <w:pPr>
              <w:rPr>
                <w:rFonts w:asciiTheme="minorHAnsi" w:hAnsiTheme="minorHAnsi" w:cstheme="majorHAnsi"/>
              </w:rPr>
            </w:pPr>
          </w:p>
          <w:p w14:paraId="55A7B1EC" w14:textId="2D89CCF8" w:rsidR="009D0E13" w:rsidRDefault="009D0E13" w:rsidP="00487555">
            <w:pPr>
              <w:rPr>
                <w:rFonts w:asciiTheme="minorHAnsi" w:hAnsiTheme="minorHAnsi" w:cstheme="majorHAnsi"/>
              </w:rPr>
            </w:pPr>
          </w:p>
          <w:p w14:paraId="1A891C57" w14:textId="1910EBB5" w:rsidR="009D0E13" w:rsidRDefault="009D0E13" w:rsidP="00487555">
            <w:pPr>
              <w:rPr>
                <w:rFonts w:asciiTheme="minorHAnsi" w:hAnsiTheme="minorHAnsi" w:cstheme="majorHAnsi"/>
              </w:rPr>
            </w:pPr>
          </w:p>
          <w:p w14:paraId="392F37C6" w14:textId="637B8989" w:rsidR="009D0E13" w:rsidRDefault="009D0E13" w:rsidP="00487555">
            <w:pPr>
              <w:rPr>
                <w:rFonts w:asciiTheme="minorHAnsi" w:hAnsiTheme="minorHAnsi" w:cstheme="majorHAnsi"/>
              </w:rPr>
            </w:pPr>
          </w:p>
          <w:p w14:paraId="1558281C" w14:textId="72077DC1" w:rsidR="009D0E13" w:rsidRDefault="009D0E13" w:rsidP="00487555">
            <w:pPr>
              <w:rPr>
                <w:rFonts w:asciiTheme="minorHAnsi" w:hAnsiTheme="minorHAnsi" w:cstheme="majorHAnsi"/>
              </w:rPr>
            </w:pPr>
          </w:p>
          <w:p w14:paraId="24704F2C" w14:textId="039A20C8" w:rsidR="009D0E13" w:rsidRDefault="009D0E13" w:rsidP="00487555">
            <w:pPr>
              <w:rPr>
                <w:rFonts w:asciiTheme="minorHAnsi" w:hAnsiTheme="minorHAnsi" w:cstheme="majorHAnsi"/>
              </w:rPr>
            </w:pPr>
          </w:p>
          <w:p w14:paraId="4C112332" w14:textId="77777777" w:rsidR="009D0E13" w:rsidRDefault="009D0E13" w:rsidP="00487555">
            <w:pPr>
              <w:rPr>
                <w:rFonts w:asciiTheme="minorHAnsi" w:hAnsiTheme="minorHAnsi" w:cstheme="majorHAnsi"/>
              </w:rPr>
            </w:pPr>
          </w:p>
          <w:p w14:paraId="67CD8BC3" w14:textId="72666C38" w:rsidR="009D0E13" w:rsidRDefault="009D0E13" w:rsidP="00487555">
            <w:pPr>
              <w:rPr>
                <w:rFonts w:asciiTheme="minorHAnsi" w:hAnsiTheme="minorHAnsi" w:cstheme="majorHAnsi"/>
              </w:rPr>
            </w:pPr>
          </w:p>
          <w:p w14:paraId="5E529E12" w14:textId="77777777" w:rsidR="00AD1E92" w:rsidRPr="009B0730" w:rsidRDefault="00AD1E92" w:rsidP="00487555">
            <w:pPr>
              <w:rPr>
                <w:rFonts w:asciiTheme="minorHAnsi" w:hAnsiTheme="minorHAnsi" w:cstheme="majorHAnsi"/>
              </w:rPr>
            </w:pPr>
          </w:p>
          <w:p w14:paraId="553EDA81" w14:textId="77777777" w:rsidR="005B17DA" w:rsidRPr="004073E9" w:rsidRDefault="005B17DA" w:rsidP="005B17DA">
            <w:pPr>
              <w:rPr>
                <w:rFonts w:asciiTheme="minorHAnsi" w:hAnsiTheme="minorHAnsi" w:cstheme="majorHAnsi"/>
                <w:b/>
                <w:sz w:val="22"/>
                <w:szCs w:val="22"/>
              </w:rPr>
            </w:pPr>
            <w:r w:rsidRPr="004073E9">
              <w:rPr>
                <w:rFonts w:asciiTheme="minorHAnsi" w:hAnsiTheme="minorHAnsi" w:cstheme="majorHAnsi"/>
                <w:b/>
                <w:sz w:val="22"/>
                <w:szCs w:val="22"/>
              </w:rPr>
              <w:t>Research assignment:</w:t>
            </w:r>
          </w:p>
          <w:p w14:paraId="675160B3" w14:textId="24399CF5" w:rsidR="005B17DA" w:rsidRPr="004073E9" w:rsidRDefault="007E2906" w:rsidP="005B17DA">
            <w:pPr>
              <w:rPr>
                <w:rFonts w:asciiTheme="minorHAnsi" w:hAnsiTheme="minorHAnsi" w:cstheme="majorHAnsi"/>
                <w:b/>
                <w:sz w:val="22"/>
                <w:szCs w:val="22"/>
              </w:rPr>
            </w:pPr>
            <w:r w:rsidRPr="004073E9">
              <w:rPr>
                <w:rFonts w:asciiTheme="minorHAnsi" w:hAnsiTheme="minorHAnsi" w:cstheme="majorHAnsi"/>
                <w:b/>
                <w:sz w:val="22"/>
                <w:szCs w:val="22"/>
              </w:rPr>
              <w:t>Family Groupings</w:t>
            </w:r>
          </w:p>
          <w:p w14:paraId="37F7AB10" w14:textId="77777777" w:rsidR="005B17DA" w:rsidRPr="004073E9" w:rsidRDefault="005B17DA" w:rsidP="005B17DA">
            <w:pPr>
              <w:rPr>
                <w:rFonts w:asciiTheme="minorHAnsi" w:hAnsiTheme="minorHAnsi" w:cstheme="majorHAnsi"/>
                <w:b/>
                <w:sz w:val="22"/>
                <w:szCs w:val="22"/>
              </w:rPr>
            </w:pPr>
          </w:p>
          <w:p w14:paraId="336A5E34" w14:textId="77777777" w:rsidR="005B17DA" w:rsidRPr="004073E9" w:rsidRDefault="005B17DA" w:rsidP="005B17DA">
            <w:pPr>
              <w:rPr>
                <w:rFonts w:asciiTheme="minorHAnsi" w:hAnsiTheme="minorHAnsi" w:cstheme="majorHAnsi"/>
                <w:b/>
                <w:sz w:val="22"/>
                <w:szCs w:val="22"/>
              </w:rPr>
            </w:pPr>
            <w:r w:rsidRPr="004073E9">
              <w:rPr>
                <w:rFonts w:asciiTheme="minorHAnsi" w:hAnsiTheme="minorHAnsi" w:cstheme="majorHAnsi"/>
                <w:b/>
                <w:sz w:val="22"/>
                <w:szCs w:val="22"/>
              </w:rPr>
              <w:t>Suggestion: take handwritten notes in graphic organiser</w:t>
            </w:r>
          </w:p>
          <w:p w14:paraId="12ACBF1E" w14:textId="77D07C0A" w:rsidR="005B17DA" w:rsidRDefault="005B17DA" w:rsidP="005B17DA">
            <w:pPr>
              <w:jc w:val="both"/>
              <w:rPr>
                <w:rFonts w:asciiTheme="minorHAnsi" w:hAnsiTheme="minorHAnsi" w:cstheme="majorHAnsi"/>
                <w:b/>
              </w:rPr>
            </w:pPr>
          </w:p>
          <w:p w14:paraId="607BAEFD" w14:textId="669CF1A2" w:rsidR="009D0E13" w:rsidRPr="009D0E13" w:rsidRDefault="009D0E13" w:rsidP="009D0E13">
            <w:pPr>
              <w:rPr>
                <w:rFonts w:asciiTheme="minorHAnsi" w:hAnsiTheme="minorHAnsi" w:cstheme="majorHAnsi"/>
              </w:rPr>
            </w:pPr>
          </w:p>
        </w:tc>
      </w:tr>
    </w:tbl>
    <w:p w14:paraId="69A4FAD5" w14:textId="77777777" w:rsidR="00193702" w:rsidRDefault="00193702">
      <w:pPr>
        <w:rPr>
          <w:sz w:val="4"/>
        </w:rPr>
      </w:pPr>
    </w:p>
    <w:tbl>
      <w:tblPr>
        <w:tblStyle w:val="TableGrid"/>
        <w:tblpPr w:leftFromText="180" w:rightFromText="180" w:vertAnchor="text" w:horzAnchor="margin" w:tblpX="-176" w:tblpY="256"/>
        <w:tblW w:w="14567" w:type="dxa"/>
        <w:tblLayout w:type="fixed"/>
        <w:tblLook w:val="04A0" w:firstRow="1" w:lastRow="0" w:firstColumn="1" w:lastColumn="0" w:noHBand="0" w:noVBand="1"/>
      </w:tblPr>
      <w:tblGrid>
        <w:gridCol w:w="1529"/>
        <w:gridCol w:w="3399"/>
        <w:gridCol w:w="4111"/>
        <w:gridCol w:w="1701"/>
        <w:gridCol w:w="1843"/>
        <w:gridCol w:w="1984"/>
      </w:tblGrid>
      <w:tr w:rsidR="00C95093" w14:paraId="690AE814" w14:textId="77777777" w:rsidTr="00C95093">
        <w:trPr>
          <w:trHeight w:val="405"/>
        </w:trPr>
        <w:tc>
          <w:tcPr>
            <w:tcW w:w="1529" w:type="dxa"/>
            <w:vMerge w:val="restart"/>
            <w:shd w:val="clear" w:color="auto" w:fill="B6DDE8" w:themeFill="accent5" w:themeFillTint="66"/>
            <w:vAlign w:val="center"/>
          </w:tcPr>
          <w:p w14:paraId="7937A5C0" w14:textId="77777777" w:rsidR="00C95093" w:rsidRPr="00D2509B" w:rsidRDefault="00C95093" w:rsidP="00390789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lastRenderedPageBreak/>
              <w:t>Timeline</w:t>
            </w:r>
          </w:p>
        </w:tc>
        <w:tc>
          <w:tcPr>
            <w:tcW w:w="3399" w:type="dxa"/>
            <w:vMerge w:val="restart"/>
            <w:shd w:val="clear" w:color="auto" w:fill="B6DDE8" w:themeFill="accent5" w:themeFillTint="66"/>
            <w:vAlign w:val="center"/>
          </w:tcPr>
          <w:p w14:paraId="66DEB7ED" w14:textId="77777777" w:rsidR="00C95093" w:rsidRDefault="005E5D2C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Code and </w:t>
            </w:r>
            <w:r w:rsidR="00C95093" w:rsidRPr="00D2509B">
              <w:rPr>
                <w:color w:val="auto"/>
                <w:sz w:val="24"/>
                <w:szCs w:val="24"/>
              </w:rPr>
              <w:t>Content Description</w:t>
            </w:r>
          </w:p>
          <w:p w14:paraId="0942DEA3" w14:textId="77777777" w:rsidR="00C95093" w:rsidRPr="00C95093" w:rsidRDefault="00C95093" w:rsidP="00C95093">
            <w:pPr>
              <w:jc w:val="center"/>
            </w:pPr>
          </w:p>
        </w:tc>
        <w:tc>
          <w:tcPr>
            <w:tcW w:w="5812" w:type="dxa"/>
            <w:gridSpan w:val="2"/>
            <w:shd w:val="clear" w:color="auto" w:fill="B6DDE8" w:themeFill="accent5" w:themeFillTint="66"/>
            <w:vAlign w:val="center"/>
          </w:tcPr>
          <w:p w14:paraId="6563B707" w14:textId="77777777" w:rsidR="00C95093" w:rsidRPr="00D2509B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1843" w:type="dxa"/>
            <w:vMerge w:val="restart"/>
            <w:shd w:val="clear" w:color="auto" w:fill="B6DDE8" w:themeFill="accent5" w:themeFillTint="66"/>
            <w:vAlign w:val="center"/>
          </w:tcPr>
          <w:p w14:paraId="3D718101" w14:textId="77777777" w:rsidR="00C95093" w:rsidRPr="00D2509B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1984" w:type="dxa"/>
            <w:vMerge w:val="restart"/>
            <w:shd w:val="clear" w:color="auto" w:fill="B6DDE8" w:themeFill="accent5" w:themeFillTint="66"/>
            <w:vAlign w:val="center"/>
          </w:tcPr>
          <w:p w14:paraId="466EC7B3" w14:textId="77777777" w:rsidR="00C95093" w:rsidRPr="00D2509B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t>Assessments &amp; Weighting</w:t>
            </w:r>
          </w:p>
          <w:p w14:paraId="22EFEAAE" w14:textId="77777777" w:rsidR="00C95093" w:rsidRPr="00D2509B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C95093" w14:paraId="31B55937" w14:textId="77777777" w:rsidTr="00FF241B">
        <w:trPr>
          <w:trHeight w:val="405"/>
        </w:trPr>
        <w:tc>
          <w:tcPr>
            <w:tcW w:w="1529" w:type="dxa"/>
            <w:vMerge/>
            <w:shd w:val="clear" w:color="auto" w:fill="B6DDE8" w:themeFill="accent5" w:themeFillTint="66"/>
            <w:vAlign w:val="center"/>
          </w:tcPr>
          <w:p w14:paraId="6276436C" w14:textId="77777777" w:rsidR="00C95093" w:rsidRPr="001C4E1E" w:rsidRDefault="00C95093" w:rsidP="00390789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399" w:type="dxa"/>
            <w:vMerge/>
            <w:shd w:val="clear" w:color="auto" w:fill="B6DDE8" w:themeFill="accent5" w:themeFillTint="66"/>
            <w:vAlign w:val="center"/>
          </w:tcPr>
          <w:p w14:paraId="6E055F3F" w14:textId="77777777" w:rsidR="00C95093" w:rsidRPr="001C4E1E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B6DDE8" w:themeFill="accent5" w:themeFillTint="66"/>
            <w:vAlign w:val="center"/>
          </w:tcPr>
          <w:p w14:paraId="5F23EBFF" w14:textId="77777777" w:rsidR="00C95093" w:rsidRPr="00BD05C1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shd w:val="clear" w:color="auto" w:fill="B6DDE8" w:themeFill="accent5" w:themeFillTint="66"/>
            <w:vAlign w:val="center"/>
          </w:tcPr>
          <w:p w14:paraId="00217613" w14:textId="77777777" w:rsidR="00C95093" w:rsidRPr="00BD05C1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1843" w:type="dxa"/>
            <w:vMerge/>
            <w:shd w:val="clear" w:color="auto" w:fill="B6DDE8" w:themeFill="accent5" w:themeFillTint="66"/>
            <w:vAlign w:val="center"/>
          </w:tcPr>
          <w:p w14:paraId="1EBB619D" w14:textId="77777777" w:rsidR="00C95093" w:rsidRPr="001C4E1E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1984" w:type="dxa"/>
            <w:vMerge/>
            <w:shd w:val="clear" w:color="auto" w:fill="B6DDE8" w:themeFill="accent5" w:themeFillTint="66"/>
            <w:vAlign w:val="center"/>
          </w:tcPr>
          <w:p w14:paraId="159C8C0C" w14:textId="77777777" w:rsidR="00C95093" w:rsidRPr="001C4E1E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C95093" w:rsidRPr="00893E3E" w14:paraId="7D4948FE" w14:textId="77777777" w:rsidTr="00FF241B">
        <w:trPr>
          <w:trHeight w:val="4923"/>
        </w:trPr>
        <w:tc>
          <w:tcPr>
            <w:tcW w:w="1529" w:type="dxa"/>
          </w:tcPr>
          <w:p w14:paraId="152C56F2" w14:textId="77777777" w:rsidR="00C95093" w:rsidRPr="00893E3E" w:rsidRDefault="00C95093" w:rsidP="00390789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1102BB9" w14:textId="77777777" w:rsidR="00C95093" w:rsidRPr="00893E3E" w:rsidRDefault="00C95093" w:rsidP="007A24D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446A3FAF" w14:textId="77777777" w:rsidR="005B17DA" w:rsidRPr="00893E3E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b/>
                <w:sz w:val="22"/>
                <w:szCs w:val="22"/>
              </w:rPr>
              <w:t>Week 2</w:t>
            </w:r>
          </w:p>
          <w:p w14:paraId="3B19F07F" w14:textId="77777777" w:rsidR="005E5D2C" w:rsidRPr="00893E3E" w:rsidRDefault="005E5D2C" w:rsidP="007A24D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99" w:type="dxa"/>
          </w:tcPr>
          <w:p w14:paraId="67351438" w14:textId="77777777" w:rsidR="00C226D1" w:rsidRPr="00893E3E" w:rsidRDefault="00C226D1" w:rsidP="00C226D1">
            <w:pPr>
              <w:autoSpaceDE w:val="0"/>
              <w:autoSpaceDN w:val="0"/>
              <w:adjustRightInd w:val="0"/>
              <w:spacing w:before="240"/>
              <w:rPr>
                <w:rFonts w:asciiTheme="minorHAnsi" w:hAnsiTheme="minorHAnsi" w:cstheme="majorHAnsi"/>
                <w:sz w:val="22"/>
                <w:szCs w:val="22"/>
              </w:rPr>
            </w:pPr>
            <w:r w:rsidRPr="00893E3E">
              <w:rPr>
                <w:rFonts w:asciiTheme="minorHAnsi" w:hAnsiTheme="minorHAnsi" w:cstheme="majorHAnsi"/>
                <w:sz w:val="22"/>
                <w:szCs w:val="22"/>
              </w:rPr>
              <w:t>The atomic structure and properties of elements are used to organise them in the Period Table (ACSSU186)</w:t>
            </w:r>
          </w:p>
          <w:p w14:paraId="7A55857A" w14:textId="77777777" w:rsidR="00C226D1" w:rsidRPr="00893E3E" w:rsidRDefault="00C226D1" w:rsidP="00C226D1">
            <w:pPr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3DEE910E" w14:textId="77777777" w:rsidR="00C226D1" w:rsidRPr="00893E3E" w:rsidRDefault="00C226D1" w:rsidP="00C226D1">
            <w:pPr>
              <w:rPr>
                <w:rFonts w:asciiTheme="minorHAnsi" w:hAnsiTheme="minorHAnsi" w:cstheme="majorHAnsi"/>
                <w:color w:val="60DCD0"/>
                <w:sz w:val="22"/>
                <w:szCs w:val="22"/>
              </w:rPr>
            </w:pPr>
          </w:p>
          <w:p w14:paraId="043FAA1F" w14:textId="77777777" w:rsidR="00C226D1" w:rsidRPr="00893E3E" w:rsidRDefault="00C226D1" w:rsidP="00C226D1">
            <w:pPr>
              <w:rPr>
                <w:rFonts w:asciiTheme="minorHAnsi" w:hAnsiTheme="minorHAnsi" w:cstheme="majorHAnsi"/>
                <w:b/>
                <w:sz w:val="22"/>
                <w:szCs w:val="22"/>
              </w:rPr>
            </w:pPr>
          </w:p>
          <w:p w14:paraId="196E072F" w14:textId="77777777" w:rsidR="00C226D1" w:rsidRPr="00893E3E" w:rsidRDefault="00C226D1" w:rsidP="00C226D1">
            <w:pPr>
              <w:rPr>
                <w:rFonts w:asciiTheme="minorHAnsi" w:hAnsiTheme="minorHAnsi" w:cstheme="majorHAnsi"/>
                <w:b/>
                <w:sz w:val="22"/>
                <w:szCs w:val="22"/>
              </w:rPr>
            </w:pPr>
            <w:r w:rsidRPr="00893E3E">
              <w:rPr>
                <w:rFonts w:asciiTheme="minorHAnsi" w:hAnsiTheme="minorHAnsi" w:cstheme="majorHAnsi"/>
                <w:b/>
                <w:sz w:val="22"/>
                <w:szCs w:val="22"/>
              </w:rPr>
              <w:t>Elaborations:</w:t>
            </w:r>
          </w:p>
          <w:p w14:paraId="4D3E1ECE" w14:textId="77777777" w:rsidR="00C226D1" w:rsidRPr="00893E3E" w:rsidRDefault="00C226D1" w:rsidP="00C226D1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/>
              <w:rPr>
                <w:rFonts w:asciiTheme="minorHAnsi" w:hAnsiTheme="minorHAnsi" w:cstheme="majorHAnsi"/>
                <w:color w:val="565656"/>
                <w:sz w:val="22"/>
                <w:szCs w:val="22"/>
              </w:rPr>
            </w:pPr>
            <w:r w:rsidRPr="00893E3E">
              <w:rPr>
                <w:rFonts w:asciiTheme="minorHAnsi" w:hAnsiTheme="minorHAnsi" w:cstheme="majorHAnsi"/>
                <w:color w:val="565656"/>
                <w:sz w:val="22"/>
                <w:szCs w:val="22"/>
              </w:rPr>
              <w:t>explaining how the electronic structure of an atom determines its position in the periodic table and its properties</w:t>
            </w:r>
          </w:p>
          <w:p w14:paraId="6330A45E" w14:textId="77777777" w:rsidR="00C226D1" w:rsidRPr="00893E3E" w:rsidRDefault="00C226D1" w:rsidP="00C226D1">
            <w:pPr>
              <w:pStyle w:val="ListParagraph"/>
              <w:shd w:val="clear" w:color="auto" w:fill="FFFFFF"/>
              <w:spacing w:before="100" w:beforeAutospacing="1" w:after="100" w:afterAutospacing="1"/>
              <w:rPr>
                <w:rFonts w:asciiTheme="minorHAnsi" w:hAnsiTheme="minorHAnsi" w:cstheme="majorHAnsi"/>
                <w:color w:val="565656"/>
                <w:sz w:val="22"/>
                <w:szCs w:val="22"/>
              </w:rPr>
            </w:pPr>
          </w:p>
          <w:p w14:paraId="4B7E9ABD" w14:textId="77777777" w:rsidR="00C95093" w:rsidRPr="00893E3E" w:rsidRDefault="00C95093" w:rsidP="005E5D2C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4111" w:type="dxa"/>
          </w:tcPr>
          <w:p w14:paraId="53031BCD" w14:textId="77777777" w:rsidR="00C95093" w:rsidRPr="00893E3E" w:rsidRDefault="00C95093" w:rsidP="0039078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328922E1" w14:textId="77777777" w:rsidR="00C226D1" w:rsidRPr="00893E3E" w:rsidRDefault="00C226D1" w:rsidP="00C226D1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b/>
                <w:sz w:val="22"/>
                <w:szCs w:val="22"/>
              </w:rPr>
              <w:t xml:space="preserve">Theory 1 </w:t>
            </w:r>
          </w:p>
          <w:p w14:paraId="44DE3AFE" w14:textId="77777777" w:rsidR="00A83C63" w:rsidRPr="00893E3E" w:rsidRDefault="00A83C63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5166DCAC" w14:textId="6693883B" w:rsidR="005B17DA" w:rsidRPr="00893E3E" w:rsidRDefault="005B17DA" w:rsidP="005B17DA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b/>
                <w:sz w:val="22"/>
                <w:szCs w:val="22"/>
              </w:rPr>
              <w:t>Periodic table</w:t>
            </w:r>
            <w:r w:rsidRPr="00893E3E">
              <w:rPr>
                <w:rFonts w:asciiTheme="minorHAnsi" w:hAnsiTheme="minorHAnsi" w:cs="Arial"/>
                <w:sz w:val="22"/>
                <w:szCs w:val="22"/>
              </w:rPr>
              <w:t xml:space="preserve">        </w:t>
            </w:r>
          </w:p>
          <w:p w14:paraId="722CA233" w14:textId="77777777" w:rsidR="005B17DA" w:rsidRPr="00893E3E" w:rsidRDefault="005B17DA" w:rsidP="005B17DA">
            <w:pPr>
              <w:numPr>
                <w:ilvl w:val="0"/>
                <w:numId w:val="7"/>
              </w:numPr>
              <w:rPr>
                <w:rFonts w:asciiTheme="minorHAnsi" w:hAnsiTheme="minorHAnsi" w:cs="Arial"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sz w:val="22"/>
                <w:szCs w:val="22"/>
              </w:rPr>
              <w:t>Periods</w:t>
            </w:r>
          </w:p>
          <w:p w14:paraId="35577810" w14:textId="1C89E9E8" w:rsidR="005B17DA" w:rsidRPr="00893E3E" w:rsidRDefault="005B17DA" w:rsidP="005B17DA">
            <w:pPr>
              <w:numPr>
                <w:ilvl w:val="0"/>
                <w:numId w:val="6"/>
              </w:numPr>
              <w:rPr>
                <w:rFonts w:asciiTheme="minorHAnsi" w:hAnsiTheme="minorHAnsi" w:cs="Arial"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sz w:val="22"/>
                <w:szCs w:val="22"/>
              </w:rPr>
              <w:t>Groups</w:t>
            </w:r>
          </w:p>
          <w:p w14:paraId="71DF35A1" w14:textId="6A5B923D" w:rsidR="00A83C63" w:rsidRPr="00893E3E" w:rsidRDefault="00A83C63" w:rsidP="005B17DA">
            <w:pPr>
              <w:numPr>
                <w:ilvl w:val="0"/>
                <w:numId w:val="6"/>
              </w:numPr>
              <w:rPr>
                <w:rFonts w:asciiTheme="minorHAnsi" w:hAnsiTheme="minorHAnsi" w:cs="Arial"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sz w:val="22"/>
                <w:szCs w:val="22"/>
              </w:rPr>
              <w:t>Placing elements in periods and groups</w:t>
            </w:r>
          </w:p>
          <w:p w14:paraId="77A5C943" w14:textId="77777777" w:rsidR="005B17DA" w:rsidRPr="00893E3E" w:rsidRDefault="005B17DA" w:rsidP="005B17DA">
            <w:pPr>
              <w:numPr>
                <w:ilvl w:val="0"/>
                <w:numId w:val="6"/>
              </w:numPr>
              <w:rPr>
                <w:rFonts w:asciiTheme="minorHAnsi" w:hAnsiTheme="minorHAnsi" w:cs="Arial"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sz w:val="22"/>
                <w:szCs w:val="22"/>
              </w:rPr>
              <w:t>Special Blocks</w:t>
            </w:r>
          </w:p>
          <w:p w14:paraId="2E270C2C" w14:textId="77777777" w:rsidR="005E5D2C" w:rsidRPr="00893E3E" w:rsidRDefault="005E5D2C" w:rsidP="00811CA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B0ABF24" w14:textId="77777777" w:rsidR="005E5D2C" w:rsidRPr="00893E3E" w:rsidRDefault="005E5D2C" w:rsidP="00811CA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65382AC" w14:textId="77777777" w:rsidR="005E5D2C" w:rsidRPr="00893E3E" w:rsidRDefault="005E5D2C" w:rsidP="00811CA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CC8DBF8" w14:textId="77777777" w:rsidR="005E5D2C" w:rsidRPr="00893E3E" w:rsidRDefault="005E5D2C" w:rsidP="00811CA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08CC614" w14:textId="77777777" w:rsidR="00F6200A" w:rsidRPr="00893E3E" w:rsidRDefault="00F6200A" w:rsidP="00F6200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b/>
                <w:sz w:val="22"/>
                <w:szCs w:val="22"/>
              </w:rPr>
              <w:t xml:space="preserve">Lab 1 </w:t>
            </w:r>
          </w:p>
          <w:p w14:paraId="06F647D5" w14:textId="716526C2" w:rsidR="00F6200A" w:rsidRPr="00893E3E" w:rsidRDefault="00F6200A" w:rsidP="00F6200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sz w:val="22"/>
                <w:szCs w:val="22"/>
              </w:rPr>
              <w:t>Firework Colours</w:t>
            </w:r>
          </w:p>
          <w:p w14:paraId="73DC8786" w14:textId="77777777" w:rsidR="005E5D2C" w:rsidRPr="00893E3E" w:rsidRDefault="005E5D2C" w:rsidP="00811CA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E4821AE" w14:textId="77777777" w:rsidR="005E5D2C" w:rsidRPr="00893E3E" w:rsidRDefault="005E5D2C" w:rsidP="00811CA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034D2DF" w14:textId="77777777" w:rsidR="00F6200A" w:rsidRPr="00893E3E" w:rsidRDefault="00F6200A" w:rsidP="00F6200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b/>
                <w:sz w:val="22"/>
                <w:szCs w:val="22"/>
              </w:rPr>
              <w:t>Lab 2</w:t>
            </w:r>
            <w:r w:rsidRPr="00893E3E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</w:p>
          <w:p w14:paraId="0D1781FB" w14:textId="0CCC2F07" w:rsidR="00F6200A" w:rsidRPr="00893E3E" w:rsidRDefault="00F6200A" w:rsidP="00F6200A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sz w:val="22"/>
                <w:szCs w:val="22"/>
              </w:rPr>
              <w:t>Properties of elements</w:t>
            </w:r>
          </w:p>
          <w:p w14:paraId="6040EFBE" w14:textId="77777777" w:rsidR="005E5D2C" w:rsidRPr="00893E3E" w:rsidRDefault="005E5D2C" w:rsidP="00811CA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63A3CA4" w14:textId="77777777" w:rsidR="005E5D2C" w:rsidRPr="00893E3E" w:rsidRDefault="005E5D2C" w:rsidP="00811CA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33539A4" w14:textId="77777777" w:rsidR="005E5D2C" w:rsidRPr="00893E3E" w:rsidRDefault="005E5D2C" w:rsidP="00811CA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BF12F27" w14:textId="77777777" w:rsidR="005E5D2C" w:rsidRPr="00893E3E" w:rsidRDefault="005E5D2C" w:rsidP="00811CA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EAADEA2" w14:textId="77777777" w:rsidR="005E5D2C" w:rsidRPr="00893E3E" w:rsidRDefault="005E5D2C" w:rsidP="00811CA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5EB2C0E" w14:textId="7E2906F7" w:rsidR="00C95093" w:rsidRPr="00893E3E" w:rsidRDefault="00F6200A" w:rsidP="008B5F10">
            <w:pPr>
              <w:rPr>
                <w:rFonts w:asciiTheme="minorHAnsi" w:hAnsiTheme="minorHAnsi"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b/>
                <w:sz w:val="22"/>
                <w:szCs w:val="22"/>
              </w:rPr>
              <w:t xml:space="preserve">ICT </w:t>
            </w:r>
            <w:r w:rsidRPr="00893E3E">
              <w:rPr>
                <w:rFonts w:asciiTheme="minorHAnsi" w:hAnsiTheme="minorHAnsi" w:cs="Arial"/>
                <w:sz w:val="22"/>
                <w:szCs w:val="22"/>
              </w:rPr>
              <w:t>Continue assignment</w:t>
            </w:r>
          </w:p>
        </w:tc>
        <w:tc>
          <w:tcPr>
            <w:tcW w:w="1701" w:type="dxa"/>
          </w:tcPr>
          <w:p w14:paraId="2A05C9FD" w14:textId="77777777" w:rsidR="00C95093" w:rsidRPr="00893E3E" w:rsidRDefault="00C95093" w:rsidP="0039078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3B22AB87" w14:textId="77777777" w:rsidR="00C95093" w:rsidRPr="00893E3E" w:rsidRDefault="00C95093" w:rsidP="008B5F10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3C1B31DC" w14:textId="77777777" w:rsidR="00C95093" w:rsidRPr="00893E3E" w:rsidRDefault="00C95093" w:rsidP="005E5D2C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</w:tc>
        <w:tc>
          <w:tcPr>
            <w:tcW w:w="1843" w:type="dxa"/>
          </w:tcPr>
          <w:p w14:paraId="7A549A43" w14:textId="77777777" w:rsidR="005B17DA" w:rsidRPr="00893E3E" w:rsidRDefault="00C95093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5B17DA" w:rsidRPr="00893E3E"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</w:p>
          <w:p w14:paraId="457759B0" w14:textId="0638EA58" w:rsidR="005B17DA" w:rsidRPr="00893E3E" w:rsidRDefault="00F6200A" w:rsidP="005B17DA">
            <w:pPr>
              <w:jc w:val="both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bCs/>
                <w:sz w:val="22"/>
                <w:szCs w:val="22"/>
              </w:rPr>
              <w:t>Pearson10: 10:P: 113-114</w:t>
            </w:r>
          </w:p>
          <w:p w14:paraId="0D267642" w14:textId="77777777" w:rsidR="00F6200A" w:rsidRPr="00893E3E" w:rsidRDefault="005B17DA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b/>
                <w:sz w:val="22"/>
                <w:szCs w:val="22"/>
              </w:rPr>
              <w:t xml:space="preserve">       </w:t>
            </w:r>
          </w:p>
          <w:p w14:paraId="0F331322" w14:textId="77777777" w:rsidR="00F6200A" w:rsidRPr="00893E3E" w:rsidRDefault="00F6200A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694D3980" w14:textId="77777777" w:rsidR="00F6200A" w:rsidRPr="00893E3E" w:rsidRDefault="00F6200A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712A472D" w14:textId="77777777" w:rsidR="00F6200A" w:rsidRPr="00893E3E" w:rsidRDefault="00F6200A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68136412" w14:textId="77777777" w:rsidR="00F6200A" w:rsidRPr="00893E3E" w:rsidRDefault="00F6200A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6490A426" w14:textId="77777777" w:rsidR="00F6200A" w:rsidRPr="00893E3E" w:rsidRDefault="00F6200A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3C75158D" w14:textId="77777777" w:rsidR="005B17DA" w:rsidRPr="00893E3E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72C89EC2" w14:textId="77777777" w:rsidR="005B17DA" w:rsidRPr="00893E3E" w:rsidRDefault="005B17DA" w:rsidP="005B17D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1A5D8DCF" w14:textId="77777777" w:rsidR="00F6200A" w:rsidRPr="00893E3E" w:rsidRDefault="00F6200A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5265C9A6" w14:textId="433D1BBA" w:rsidR="005B17DA" w:rsidRPr="00893E3E" w:rsidRDefault="005B17DA" w:rsidP="005B17DA">
            <w:pPr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r w:rsidRPr="00893E3E">
              <w:rPr>
                <w:rFonts w:asciiTheme="minorHAnsi" w:hAnsiTheme="minorHAnsi" w:cs="Arial"/>
                <w:bCs/>
                <w:sz w:val="22"/>
                <w:szCs w:val="22"/>
              </w:rPr>
              <w:t xml:space="preserve">Pearson </w:t>
            </w:r>
            <w:proofErr w:type="gramStart"/>
            <w:r w:rsidR="00F6200A" w:rsidRPr="00893E3E">
              <w:rPr>
                <w:rFonts w:asciiTheme="minorHAnsi" w:hAnsiTheme="minorHAnsi" w:cs="Arial"/>
                <w:bCs/>
                <w:sz w:val="22"/>
                <w:szCs w:val="22"/>
              </w:rPr>
              <w:t>10:</w:t>
            </w:r>
            <w:r w:rsidRPr="00893E3E">
              <w:rPr>
                <w:rFonts w:asciiTheme="minorHAnsi" w:hAnsiTheme="minorHAnsi" w:cs="Arial"/>
                <w:bCs/>
                <w:sz w:val="22"/>
                <w:szCs w:val="22"/>
              </w:rPr>
              <w:t>p.</w:t>
            </w:r>
            <w:proofErr w:type="gramEnd"/>
            <w:r w:rsidRPr="00893E3E">
              <w:rPr>
                <w:rFonts w:asciiTheme="minorHAnsi" w:hAnsiTheme="minorHAnsi" w:cs="Arial"/>
                <w:bCs/>
                <w:sz w:val="22"/>
                <w:szCs w:val="22"/>
              </w:rPr>
              <w:t xml:space="preserve">111 </w:t>
            </w:r>
          </w:p>
          <w:p w14:paraId="7852E6F8" w14:textId="77777777" w:rsidR="00F6200A" w:rsidRPr="00893E3E" w:rsidRDefault="00F6200A" w:rsidP="005B17DA">
            <w:pPr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  <w:p w14:paraId="32859F98" w14:textId="576433EC" w:rsidR="00F6200A" w:rsidRDefault="00F6200A" w:rsidP="005B17DA">
            <w:pPr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  <w:p w14:paraId="55F75CBB" w14:textId="77777777" w:rsidR="00F04DAB" w:rsidRDefault="00F04DAB" w:rsidP="005B17DA">
            <w:pPr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  <w:p w14:paraId="621144D3" w14:textId="28A82745" w:rsidR="005B17DA" w:rsidRPr="00893E3E" w:rsidRDefault="005B17DA" w:rsidP="005B17DA">
            <w:pPr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bCs/>
                <w:sz w:val="22"/>
                <w:szCs w:val="22"/>
              </w:rPr>
              <w:t>Pearson</w:t>
            </w:r>
            <w:r w:rsidR="00F6200A" w:rsidRPr="00893E3E">
              <w:rPr>
                <w:rFonts w:asciiTheme="minorHAnsi" w:hAnsiTheme="minorHAnsi" w:cs="Arial"/>
                <w:bCs/>
                <w:sz w:val="22"/>
                <w:szCs w:val="22"/>
              </w:rPr>
              <w:t>10:</w:t>
            </w:r>
            <w:r w:rsidRPr="00893E3E">
              <w:rPr>
                <w:rFonts w:asciiTheme="minorHAnsi" w:hAnsiTheme="minorHAnsi" w:cs="Arial"/>
                <w:bCs/>
                <w:sz w:val="22"/>
                <w:szCs w:val="22"/>
              </w:rPr>
              <w:t xml:space="preserve"> p.112 </w:t>
            </w:r>
          </w:p>
          <w:p w14:paraId="4B8A38DB" w14:textId="77777777" w:rsidR="005B17DA" w:rsidRPr="00893E3E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10B3FA1C" w14:textId="0FB9E811" w:rsidR="005B17DA" w:rsidRPr="00893E3E" w:rsidRDefault="005B17DA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6A087B23" w14:textId="77777777" w:rsidR="00AD127E" w:rsidRPr="00893E3E" w:rsidRDefault="00AD127E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638EC1C3" w14:textId="0DAD4389" w:rsidR="005B17DA" w:rsidRDefault="005B17DA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4B048AD4" w14:textId="77777777" w:rsidR="00F04DAB" w:rsidRPr="00893E3E" w:rsidRDefault="00F04DAB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76AC3B84" w14:textId="77777777" w:rsidR="005B17DA" w:rsidRPr="00893E3E" w:rsidRDefault="005B17DA" w:rsidP="005B17DA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b/>
                <w:sz w:val="22"/>
                <w:szCs w:val="22"/>
              </w:rPr>
              <w:t xml:space="preserve">ICT </w:t>
            </w:r>
            <w:r w:rsidRPr="00893E3E">
              <w:rPr>
                <w:rFonts w:asciiTheme="minorHAnsi" w:hAnsiTheme="minorHAnsi" w:cs="Arial"/>
                <w:sz w:val="22"/>
                <w:szCs w:val="22"/>
              </w:rPr>
              <w:t>Continue assignment</w:t>
            </w:r>
          </w:p>
          <w:p w14:paraId="48742373" w14:textId="77777777" w:rsidR="00C95093" w:rsidRPr="00893E3E" w:rsidRDefault="00C95093" w:rsidP="00827080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984" w:type="dxa"/>
          </w:tcPr>
          <w:p w14:paraId="2A80CD38" w14:textId="292ECAB2" w:rsidR="005B17DA" w:rsidRPr="00893E3E" w:rsidRDefault="00C95093" w:rsidP="005B17DA">
            <w:pPr>
              <w:rPr>
                <w:rFonts w:asciiTheme="minorHAnsi" w:hAnsiTheme="minorHAnsi"/>
                <w:sz w:val="22"/>
                <w:szCs w:val="22"/>
              </w:rPr>
            </w:pPr>
            <w:r w:rsidRPr="00893E3E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14:paraId="0322D5DA" w14:textId="6A72AEBC" w:rsidR="00F6200A" w:rsidRPr="00893E3E" w:rsidRDefault="00F6200A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CA65863" w14:textId="2499A2A3" w:rsidR="00F6200A" w:rsidRPr="00893E3E" w:rsidRDefault="00F6200A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501046F" w14:textId="0313D92A" w:rsidR="00F6200A" w:rsidRPr="00893E3E" w:rsidRDefault="00F6200A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B7ED4A2" w14:textId="3BB0236B" w:rsidR="00F6200A" w:rsidRPr="00893E3E" w:rsidRDefault="00F6200A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F4BA52C" w14:textId="440C7901" w:rsidR="00F6200A" w:rsidRPr="00893E3E" w:rsidRDefault="00F6200A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D8AE41F" w14:textId="445E3B0C" w:rsidR="00F6200A" w:rsidRPr="00893E3E" w:rsidRDefault="00F6200A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E0C27A1" w14:textId="63593762" w:rsidR="00F6200A" w:rsidRPr="00893E3E" w:rsidRDefault="00F6200A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0AE9A04" w14:textId="75578F79" w:rsidR="00F6200A" w:rsidRPr="00893E3E" w:rsidRDefault="00F6200A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B281742" w14:textId="0C111406" w:rsidR="00F6200A" w:rsidRPr="00893E3E" w:rsidRDefault="00F6200A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639E3E1" w14:textId="75E7DCF7" w:rsidR="00F6200A" w:rsidRPr="00893E3E" w:rsidRDefault="00F6200A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B14F2B4" w14:textId="4DAFD0B6" w:rsidR="00F6200A" w:rsidRPr="00893E3E" w:rsidRDefault="00F6200A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CE6B07A" w14:textId="690D3AC5" w:rsidR="00F6200A" w:rsidRPr="00893E3E" w:rsidRDefault="00F6200A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741D630" w14:textId="63C2EB5E" w:rsidR="00F6200A" w:rsidRPr="00893E3E" w:rsidRDefault="00F6200A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1B230A8" w14:textId="77777777" w:rsidR="00F6200A" w:rsidRPr="00893E3E" w:rsidRDefault="00F6200A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A4D9A0A" w14:textId="77777777" w:rsidR="005B17DA" w:rsidRPr="00893E3E" w:rsidRDefault="005B17DA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E1B2A0D" w14:textId="77777777" w:rsidR="005B17DA" w:rsidRPr="00893E3E" w:rsidRDefault="005B17DA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b/>
                <w:sz w:val="22"/>
                <w:szCs w:val="22"/>
              </w:rPr>
              <w:t xml:space="preserve"> Research assignment:</w:t>
            </w:r>
          </w:p>
          <w:p w14:paraId="73292C4E" w14:textId="49F3CDE6" w:rsidR="005B17DA" w:rsidRPr="00893E3E" w:rsidRDefault="00F6200A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b/>
                <w:sz w:val="22"/>
                <w:szCs w:val="22"/>
              </w:rPr>
              <w:t>Family Groupings</w:t>
            </w:r>
          </w:p>
          <w:p w14:paraId="0D95A8A5" w14:textId="77777777" w:rsidR="005B17DA" w:rsidRPr="00893E3E" w:rsidRDefault="005B17DA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076644C9" w14:textId="36807F58" w:rsidR="005B17DA" w:rsidRPr="00893E3E" w:rsidRDefault="005B17DA" w:rsidP="0046081E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93E3E">
              <w:rPr>
                <w:rFonts w:asciiTheme="minorHAnsi" w:hAnsiTheme="minorHAnsi" w:cs="Arial"/>
                <w:b/>
                <w:sz w:val="22"/>
                <w:szCs w:val="22"/>
              </w:rPr>
              <w:t xml:space="preserve">Suggestion: finish off research and </w:t>
            </w:r>
            <w:r w:rsidR="0046081E" w:rsidRPr="00893E3E">
              <w:rPr>
                <w:rFonts w:asciiTheme="minorHAnsi" w:hAnsiTheme="minorHAnsi" w:cs="Arial"/>
                <w:b/>
                <w:sz w:val="22"/>
                <w:szCs w:val="22"/>
              </w:rPr>
              <w:t>start good copy of report</w:t>
            </w:r>
            <w:r w:rsidR="00A22CE6" w:rsidRPr="00893E3E">
              <w:rPr>
                <w:rFonts w:asciiTheme="minorHAnsi" w:hAnsiTheme="minorHAnsi" w:cs="Arial"/>
                <w:b/>
                <w:sz w:val="22"/>
                <w:szCs w:val="22"/>
              </w:rPr>
              <w:t xml:space="preserve"> and submission two </w:t>
            </w:r>
            <w:r w:rsidR="00893E3E" w:rsidRPr="00893E3E">
              <w:rPr>
                <w:rFonts w:asciiTheme="minorHAnsi" w:hAnsiTheme="minorHAnsi" w:cs="Arial"/>
                <w:b/>
                <w:sz w:val="22"/>
                <w:szCs w:val="22"/>
              </w:rPr>
              <w:t xml:space="preserve">days </w:t>
            </w:r>
            <w:r w:rsidR="00A22CE6" w:rsidRPr="00893E3E">
              <w:rPr>
                <w:rFonts w:asciiTheme="minorHAnsi" w:hAnsiTheme="minorHAnsi" w:cs="Arial"/>
                <w:b/>
                <w:sz w:val="22"/>
                <w:szCs w:val="22"/>
              </w:rPr>
              <w:t>after this session</w:t>
            </w:r>
          </w:p>
          <w:p w14:paraId="796989A4" w14:textId="77777777" w:rsidR="005B17DA" w:rsidRPr="00893E3E" w:rsidRDefault="005B17DA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0D24260" w14:textId="77777777" w:rsidR="00C95093" w:rsidRPr="00893E3E" w:rsidRDefault="00C95093" w:rsidP="005B17DA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7F823C98" w14:textId="77777777" w:rsidR="00640612" w:rsidRDefault="00640612" w:rsidP="00640612"/>
    <w:p w14:paraId="425B8B07" w14:textId="77777777" w:rsidR="00901DD9" w:rsidRPr="00893E76" w:rsidRDefault="00901DD9">
      <w:pPr>
        <w:rPr>
          <w:sz w:val="4"/>
        </w:rPr>
      </w:pPr>
    </w:p>
    <w:tbl>
      <w:tblPr>
        <w:tblStyle w:val="TableGrid"/>
        <w:tblW w:w="1559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470"/>
        <w:gridCol w:w="3521"/>
        <w:gridCol w:w="4129"/>
        <w:gridCol w:w="1701"/>
        <w:gridCol w:w="2788"/>
        <w:gridCol w:w="1984"/>
      </w:tblGrid>
      <w:tr w:rsidR="00C95093" w:rsidRPr="001C4E1E" w14:paraId="64FCBEE9" w14:textId="77777777" w:rsidTr="00A63EA6">
        <w:trPr>
          <w:trHeight w:val="405"/>
        </w:trPr>
        <w:tc>
          <w:tcPr>
            <w:tcW w:w="1470" w:type="dxa"/>
            <w:vMerge w:val="restart"/>
            <w:shd w:val="clear" w:color="auto" w:fill="B6DDE8" w:themeFill="accent5" w:themeFillTint="66"/>
            <w:vAlign w:val="center"/>
          </w:tcPr>
          <w:p w14:paraId="4CF17677" w14:textId="77777777" w:rsidR="00C95093" w:rsidRPr="00BD05C1" w:rsidRDefault="00C95093" w:rsidP="00E069C5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lastRenderedPageBreak/>
              <w:t>Timeline</w:t>
            </w:r>
          </w:p>
        </w:tc>
        <w:tc>
          <w:tcPr>
            <w:tcW w:w="3521" w:type="dxa"/>
            <w:vMerge w:val="restart"/>
            <w:shd w:val="clear" w:color="auto" w:fill="B6DDE8" w:themeFill="accent5" w:themeFillTint="66"/>
            <w:vAlign w:val="center"/>
          </w:tcPr>
          <w:p w14:paraId="665A94C9" w14:textId="77777777" w:rsidR="00C95093" w:rsidRDefault="005E5D2C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Code and </w:t>
            </w:r>
            <w:r w:rsidR="00C95093" w:rsidRPr="00BD05C1">
              <w:rPr>
                <w:color w:val="auto"/>
                <w:sz w:val="24"/>
                <w:szCs w:val="24"/>
              </w:rPr>
              <w:t>Content Description</w:t>
            </w:r>
          </w:p>
          <w:p w14:paraId="3C0ACFE4" w14:textId="77777777" w:rsidR="00C95093" w:rsidRPr="00C95093" w:rsidRDefault="00C95093" w:rsidP="00C95093">
            <w:pPr>
              <w:jc w:val="center"/>
            </w:pPr>
          </w:p>
        </w:tc>
        <w:tc>
          <w:tcPr>
            <w:tcW w:w="5830" w:type="dxa"/>
            <w:gridSpan w:val="2"/>
            <w:shd w:val="clear" w:color="auto" w:fill="B6DDE8" w:themeFill="accent5" w:themeFillTint="66"/>
            <w:vAlign w:val="center"/>
          </w:tcPr>
          <w:p w14:paraId="05D634C0" w14:textId="77777777"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2788" w:type="dxa"/>
            <w:vMerge w:val="restart"/>
            <w:shd w:val="clear" w:color="auto" w:fill="B6DDE8" w:themeFill="accent5" w:themeFillTint="66"/>
            <w:vAlign w:val="center"/>
          </w:tcPr>
          <w:p w14:paraId="05B251D7" w14:textId="77777777"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1984" w:type="dxa"/>
            <w:vMerge w:val="restart"/>
            <w:shd w:val="clear" w:color="auto" w:fill="B6DDE8" w:themeFill="accent5" w:themeFillTint="66"/>
            <w:vAlign w:val="center"/>
          </w:tcPr>
          <w:p w14:paraId="24FA5F67" w14:textId="77777777"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Assessments &amp; Weighting</w:t>
            </w:r>
          </w:p>
          <w:p w14:paraId="342AB208" w14:textId="77777777"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1C4E1E" w14:paraId="0B3CBCD8" w14:textId="77777777" w:rsidTr="00A63EA6">
        <w:trPr>
          <w:trHeight w:val="405"/>
        </w:trPr>
        <w:tc>
          <w:tcPr>
            <w:tcW w:w="1470" w:type="dxa"/>
            <w:vMerge/>
            <w:shd w:val="clear" w:color="auto" w:fill="B6DDE8" w:themeFill="accent5" w:themeFillTint="66"/>
            <w:vAlign w:val="center"/>
          </w:tcPr>
          <w:p w14:paraId="4F34E0F6" w14:textId="77777777" w:rsidR="00C95093" w:rsidRPr="001C4E1E" w:rsidRDefault="00C95093" w:rsidP="00E069C5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521" w:type="dxa"/>
            <w:vMerge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3AA721EC" w14:textId="77777777" w:rsidR="00C95093" w:rsidRPr="001C4E1E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4129" w:type="dxa"/>
            <w:shd w:val="clear" w:color="auto" w:fill="B6DDE8" w:themeFill="accent5" w:themeFillTint="66"/>
            <w:vAlign w:val="center"/>
          </w:tcPr>
          <w:p w14:paraId="38CD2B6F" w14:textId="77777777"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shd w:val="clear" w:color="auto" w:fill="B6DDE8" w:themeFill="accent5" w:themeFillTint="66"/>
            <w:vAlign w:val="center"/>
          </w:tcPr>
          <w:p w14:paraId="32080CDA" w14:textId="77777777"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2788" w:type="dxa"/>
            <w:vMerge/>
            <w:shd w:val="clear" w:color="auto" w:fill="B6DDE8" w:themeFill="accent5" w:themeFillTint="66"/>
            <w:vAlign w:val="center"/>
          </w:tcPr>
          <w:p w14:paraId="79E1E4A1" w14:textId="77777777" w:rsidR="00C95093" w:rsidRPr="001C4E1E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1984" w:type="dxa"/>
            <w:vMerge/>
            <w:shd w:val="clear" w:color="auto" w:fill="B6DDE8" w:themeFill="accent5" w:themeFillTint="66"/>
            <w:vAlign w:val="center"/>
          </w:tcPr>
          <w:p w14:paraId="6A0CE1BB" w14:textId="77777777" w:rsidR="00C95093" w:rsidRPr="001C4E1E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C95093" w:rsidRPr="00667472" w14:paraId="1E32C5BC" w14:textId="77777777" w:rsidTr="00A63EA6">
        <w:trPr>
          <w:trHeight w:val="7976"/>
        </w:trPr>
        <w:tc>
          <w:tcPr>
            <w:tcW w:w="1470" w:type="dxa"/>
            <w:tcBorders>
              <w:bottom w:val="single" w:sz="4" w:space="0" w:color="auto"/>
              <w:right w:val="single" w:sz="4" w:space="0" w:color="auto"/>
            </w:tcBorders>
          </w:tcPr>
          <w:p w14:paraId="34257240" w14:textId="77777777" w:rsidR="00C95093" w:rsidRPr="0068336B" w:rsidRDefault="00C95093" w:rsidP="00DA6E96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B9CDB8B" w14:textId="77777777" w:rsidR="005B17DA" w:rsidRPr="0068336B" w:rsidRDefault="005B17DA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/>
                <w:sz w:val="22"/>
                <w:szCs w:val="22"/>
              </w:rPr>
              <w:t xml:space="preserve">Week 3 </w:t>
            </w:r>
          </w:p>
          <w:p w14:paraId="6B9F1240" w14:textId="77777777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508C0847" w14:textId="77777777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27265C58" w14:textId="77777777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05B15990" w14:textId="77777777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7FC5A8A0" w14:textId="77777777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5CE2EE9F" w14:textId="77777777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08E92434" w14:textId="77777777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731E9B94" w14:textId="77777777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784381E9" w14:textId="77777777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50DBBF4E" w14:textId="77777777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1946F053" w14:textId="77777777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5C954D7A" w14:textId="0366D1D0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1A8BD808" w14:textId="01EB589E" w:rsidR="00735534" w:rsidRPr="0068336B" w:rsidRDefault="00735534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3CB3513B" w14:textId="40B5D9ED" w:rsidR="00735534" w:rsidRPr="0068336B" w:rsidRDefault="00735534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1B764167" w14:textId="6FA0316B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6F94D2ED" w14:textId="77777777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66CA1BE8" w14:textId="3B6CAE15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535F2954" w14:textId="04C16338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0A081DCF" w14:textId="746C4618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78C9F3E3" w14:textId="769E3E54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2FCA07E4" w14:textId="749D748A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578CD39C" w14:textId="509EDCB7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79863889" w14:textId="2D33DABA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395AEE42" w14:textId="707327E6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0CCE9F2A" w14:textId="7F334F98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6E816896" w14:textId="759631C2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1DFFD5A4" w14:textId="7AB3B949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5BD81503" w14:textId="0BAAF8B9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39148283" w14:textId="62DFA2FF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387CEE73" w14:textId="2BD47524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109EA4DF" w14:textId="77777777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7DC8964F" w14:textId="77777777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729D8445" w14:textId="77777777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/>
                <w:sz w:val="22"/>
                <w:szCs w:val="22"/>
              </w:rPr>
              <w:t>Week 4</w:t>
            </w:r>
          </w:p>
          <w:p w14:paraId="1FE847F9" w14:textId="77777777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2D1DED81" w14:textId="77777777" w:rsidR="00C95093" w:rsidRPr="0068336B" w:rsidRDefault="00C95093" w:rsidP="009B763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EA7206" w14:textId="4F251351" w:rsidR="00A22CE6" w:rsidRPr="0068336B" w:rsidRDefault="00A22CE6" w:rsidP="00A22CE6">
            <w:pPr>
              <w:autoSpaceDE w:val="0"/>
              <w:autoSpaceDN w:val="0"/>
              <w:adjustRightInd w:val="0"/>
              <w:spacing w:before="240"/>
              <w:rPr>
                <w:rFonts w:asciiTheme="minorHAnsi" w:hAnsiTheme="minorHAnsi" w:cstheme="majorHAnsi"/>
                <w:sz w:val="22"/>
                <w:szCs w:val="22"/>
              </w:rPr>
            </w:pPr>
            <w:r w:rsidRPr="0068336B">
              <w:rPr>
                <w:rFonts w:asciiTheme="minorHAnsi" w:hAnsiTheme="minorHAnsi" w:cstheme="majorHAnsi"/>
                <w:sz w:val="22"/>
                <w:szCs w:val="22"/>
              </w:rPr>
              <w:lastRenderedPageBreak/>
              <w:t>The atomic structure and properties of elements are used to organise them in the Period Table (ACSSU186)</w:t>
            </w:r>
          </w:p>
          <w:p w14:paraId="5C62DAAC" w14:textId="77777777" w:rsidR="00A22CE6" w:rsidRPr="0068336B" w:rsidRDefault="00A22CE6" w:rsidP="00A22CE6">
            <w:pPr>
              <w:autoSpaceDE w:val="0"/>
              <w:autoSpaceDN w:val="0"/>
              <w:adjustRightInd w:val="0"/>
              <w:spacing w:before="240"/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7ED4BF44" w14:textId="77777777" w:rsidR="00EA1957" w:rsidRPr="0068336B" w:rsidRDefault="00EA1957" w:rsidP="00EA1957">
            <w:pPr>
              <w:rPr>
                <w:rFonts w:asciiTheme="minorHAnsi" w:hAnsiTheme="minorHAnsi" w:cstheme="majorHAnsi"/>
                <w:b/>
                <w:sz w:val="22"/>
                <w:szCs w:val="22"/>
              </w:rPr>
            </w:pPr>
            <w:r w:rsidRPr="0068336B">
              <w:rPr>
                <w:rFonts w:asciiTheme="minorHAnsi" w:hAnsiTheme="minorHAnsi" w:cstheme="majorHAnsi"/>
                <w:b/>
                <w:sz w:val="22"/>
                <w:szCs w:val="22"/>
              </w:rPr>
              <w:t>Elaborations:</w:t>
            </w:r>
          </w:p>
          <w:p w14:paraId="21DCE714" w14:textId="5E40D859" w:rsidR="00EA1957" w:rsidRPr="0068336B" w:rsidRDefault="00EA1957" w:rsidP="00EA1957">
            <w:pPr>
              <w:pStyle w:val="ListParagraph"/>
              <w:numPr>
                <w:ilvl w:val="0"/>
                <w:numId w:val="18"/>
              </w:numPr>
              <w:shd w:val="clear" w:color="auto" w:fill="FFFFFF"/>
              <w:spacing w:before="100" w:beforeAutospacing="1" w:after="100" w:afterAutospacing="1"/>
              <w:rPr>
                <w:rFonts w:asciiTheme="minorHAnsi" w:hAnsiTheme="minorHAnsi" w:cs="Helvetica"/>
                <w:color w:val="565656"/>
                <w:sz w:val="22"/>
                <w:szCs w:val="22"/>
              </w:rPr>
            </w:pPr>
            <w:proofErr w:type="spellStart"/>
            <w:r w:rsidRPr="0068336B">
              <w:rPr>
                <w:rFonts w:asciiTheme="minorHAnsi" w:hAnsiTheme="minorHAnsi" w:cs="Helvetica"/>
                <w:color w:val="565656"/>
                <w:sz w:val="22"/>
                <w:szCs w:val="22"/>
              </w:rPr>
              <w:t>Inestigating</w:t>
            </w:r>
            <w:proofErr w:type="spellEnd"/>
            <w:r w:rsidRPr="0068336B">
              <w:rPr>
                <w:rFonts w:asciiTheme="minorHAnsi" w:hAnsiTheme="minorHAnsi" w:cs="Helvetica"/>
                <w:color w:val="565656"/>
                <w:sz w:val="22"/>
                <w:szCs w:val="22"/>
              </w:rPr>
              <w:t xml:space="preserve"> the chemical activity of metals</w:t>
            </w:r>
          </w:p>
          <w:p w14:paraId="6124500D" w14:textId="77777777" w:rsidR="00EA1957" w:rsidRPr="0068336B" w:rsidRDefault="00EA1957" w:rsidP="00EA1957">
            <w:pPr>
              <w:numPr>
                <w:ilvl w:val="0"/>
                <w:numId w:val="18"/>
              </w:numPr>
              <w:shd w:val="clear" w:color="auto" w:fill="FFFFFF"/>
              <w:spacing w:before="100" w:beforeAutospacing="1" w:after="100" w:afterAutospacing="1"/>
              <w:rPr>
                <w:rFonts w:asciiTheme="minorHAnsi" w:hAnsiTheme="minorHAnsi" w:cs="Helvetica"/>
                <w:color w:val="565656"/>
                <w:sz w:val="22"/>
                <w:szCs w:val="22"/>
              </w:rPr>
            </w:pPr>
            <w:r w:rsidRPr="0068336B">
              <w:rPr>
                <w:rFonts w:asciiTheme="minorHAnsi" w:hAnsiTheme="minorHAnsi" w:cs="Helvetica"/>
                <w:color w:val="565656"/>
                <w:sz w:val="22"/>
                <w:szCs w:val="22"/>
              </w:rPr>
              <w:t>recognising that elements in the same group of the periodic table have similar properties</w:t>
            </w:r>
          </w:p>
          <w:p w14:paraId="78B8C6AA" w14:textId="77777777" w:rsidR="00EA1957" w:rsidRPr="0068336B" w:rsidRDefault="00EA1957" w:rsidP="006D6BAE">
            <w:pPr>
              <w:pStyle w:val="ListParagraph"/>
              <w:shd w:val="clear" w:color="auto" w:fill="FFFFFF"/>
              <w:spacing w:before="100" w:beforeAutospacing="1" w:after="100" w:afterAutospacing="1"/>
              <w:ind w:left="360"/>
              <w:rPr>
                <w:rFonts w:asciiTheme="minorHAnsi" w:hAnsiTheme="minorHAnsi" w:cs="Helvetica"/>
                <w:color w:val="565656"/>
                <w:sz w:val="22"/>
                <w:szCs w:val="22"/>
              </w:rPr>
            </w:pPr>
          </w:p>
          <w:p w14:paraId="138C3CEB" w14:textId="77777777" w:rsidR="00C95093" w:rsidRPr="0068336B" w:rsidRDefault="00C95093" w:rsidP="009B0EC7">
            <w:pPr>
              <w:rPr>
                <w:rFonts w:asciiTheme="minorHAnsi" w:hAnsiTheme="minorHAnsi"/>
                <w:color w:val="1AFFEE"/>
                <w:sz w:val="22"/>
                <w:szCs w:val="22"/>
                <w:lang w:eastAsia="en-US"/>
              </w:rPr>
            </w:pPr>
          </w:p>
          <w:p w14:paraId="0609D113" w14:textId="77777777" w:rsidR="00C95093" w:rsidRPr="0068336B" w:rsidRDefault="00C95093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41A6873D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2C9F17FD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6E67FCCE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265A5802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72EF113A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5874C95E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135DF930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172D5858" w14:textId="133B59B3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66ECEB63" w14:textId="2A0F1A1F" w:rsidR="006D6BAE" w:rsidRPr="0068336B" w:rsidRDefault="006D6BAE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2069D2FB" w14:textId="16CFB81C" w:rsidR="006D6BAE" w:rsidRPr="0068336B" w:rsidRDefault="006D6BAE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39D6C43E" w14:textId="77777777" w:rsidR="006D6BAE" w:rsidRPr="0068336B" w:rsidRDefault="006D6BAE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41A2DA65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1FA137E6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06EA38EB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629631FC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37088D9A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5E2D2CDA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061E9438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5E28E6D5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622C65F3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5C4FFCAF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039DA483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51BCEE62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581219AA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6D376035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0072D5A8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507B4002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23536C7D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5275BB98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09AA9B4D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71148DB8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3C8DC740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2621C263" w14:textId="77777777" w:rsidR="005E5D2C" w:rsidRPr="0068336B" w:rsidRDefault="005E5D2C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782B0529" w14:textId="77777777" w:rsidR="005E5D2C" w:rsidRPr="0068336B" w:rsidRDefault="005E5D2C" w:rsidP="005E5D2C">
            <w:pPr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2571F4C0" w14:textId="77777777" w:rsidR="00C95093" w:rsidRPr="0068336B" w:rsidRDefault="00C95093" w:rsidP="00B01C77">
            <w:pPr>
              <w:ind w:left="34"/>
              <w:rPr>
                <w:rFonts w:asciiTheme="minorHAnsi" w:hAnsiTheme="minorHAnsi" w:cs="Arial"/>
                <w:color w:val="1AFFEE"/>
                <w:sz w:val="22"/>
                <w:szCs w:val="22"/>
              </w:rPr>
            </w:pPr>
          </w:p>
          <w:p w14:paraId="1FC73129" w14:textId="77777777" w:rsidR="00C95093" w:rsidRPr="0068336B" w:rsidRDefault="00C95093" w:rsidP="009B0EC7">
            <w:pPr>
              <w:rPr>
                <w:rFonts w:asciiTheme="minorHAnsi" w:hAnsiTheme="minorHAnsi"/>
                <w:color w:val="1AFFEE"/>
                <w:sz w:val="22"/>
                <w:szCs w:val="22"/>
                <w:lang w:eastAsia="en-US"/>
              </w:rPr>
            </w:pPr>
            <w:r w:rsidRPr="0068336B">
              <w:rPr>
                <w:rFonts w:asciiTheme="minorHAnsi" w:hAnsiTheme="minorHAnsi"/>
                <w:color w:val="1AFFEE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4129" w:type="dxa"/>
            <w:tcBorders>
              <w:left w:val="single" w:sz="4" w:space="0" w:color="auto"/>
              <w:bottom w:val="single" w:sz="4" w:space="0" w:color="auto"/>
            </w:tcBorders>
          </w:tcPr>
          <w:p w14:paraId="46F2D5FB" w14:textId="77777777" w:rsidR="00893E3E" w:rsidRPr="0068336B" w:rsidRDefault="00893E3E" w:rsidP="00893E3E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/>
                <w:sz w:val="22"/>
                <w:szCs w:val="22"/>
              </w:rPr>
              <w:lastRenderedPageBreak/>
              <w:t xml:space="preserve">Theory 1 </w:t>
            </w:r>
          </w:p>
          <w:p w14:paraId="7CD30850" w14:textId="77777777" w:rsidR="00893E3E" w:rsidRPr="0068336B" w:rsidRDefault="00893E3E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2DB14F69" w14:textId="584CD3BA" w:rsidR="00A63EA6" w:rsidRPr="00A63EA6" w:rsidRDefault="00A63EA6" w:rsidP="00A63EA6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63EA6">
              <w:rPr>
                <w:rFonts w:asciiTheme="minorHAnsi" w:hAnsiTheme="minorHAnsi" w:cs="Arial"/>
                <w:bCs/>
                <w:sz w:val="22"/>
                <w:szCs w:val="22"/>
              </w:rPr>
              <w:t>Ions and electron shell diagrams</w:t>
            </w:r>
          </w:p>
          <w:p w14:paraId="37B5A958" w14:textId="1E1BDB1B" w:rsidR="005B17DA" w:rsidRPr="00A63EA6" w:rsidRDefault="005B17DA" w:rsidP="00A63EA6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63EA6">
              <w:rPr>
                <w:rFonts w:asciiTheme="minorHAnsi" w:hAnsiTheme="minorHAnsi" w:cs="Arial"/>
                <w:bCs/>
                <w:sz w:val="22"/>
                <w:szCs w:val="22"/>
              </w:rPr>
              <w:t xml:space="preserve">Family groupings </w:t>
            </w:r>
          </w:p>
          <w:p w14:paraId="2DBE8916" w14:textId="099AEA67" w:rsidR="00EA1957" w:rsidRPr="00A63EA6" w:rsidRDefault="00EA1957" w:rsidP="00A63EA6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A63EA6">
              <w:rPr>
                <w:rFonts w:asciiTheme="minorHAnsi" w:hAnsiTheme="minorHAnsi" w:cs="Arial"/>
                <w:sz w:val="22"/>
                <w:szCs w:val="22"/>
              </w:rPr>
              <w:t xml:space="preserve">Groups 1 and 2: Alkali metals &amp; alkaline earths </w:t>
            </w:r>
          </w:p>
          <w:p w14:paraId="3FFF73AB" w14:textId="3BA7F1D8" w:rsidR="005B17DA" w:rsidRPr="00A63EA6" w:rsidRDefault="005B17DA" w:rsidP="00A63EA6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A63EA6">
              <w:rPr>
                <w:rFonts w:asciiTheme="minorHAnsi" w:hAnsiTheme="minorHAnsi" w:cs="Arial"/>
                <w:sz w:val="22"/>
                <w:szCs w:val="22"/>
              </w:rPr>
              <w:t>Trends in chemical activity of metals</w:t>
            </w:r>
          </w:p>
          <w:p w14:paraId="46054934" w14:textId="77777777" w:rsidR="00C95093" w:rsidRPr="0068336B" w:rsidRDefault="00C95093" w:rsidP="005E5D2C">
            <w:pPr>
              <w:tabs>
                <w:tab w:val="left" w:pos="1380"/>
              </w:tabs>
              <w:rPr>
                <w:rFonts w:asciiTheme="minorHAnsi" w:hAnsiTheme="minorHAnsi"/>
                <w:sz w:val="22"/>
                <w:szCs w:val="22"/>
              </w:rPr>
            </w:pPr>
          </w:p>
          <w:p w14:paraId="53D620D0" w14:textId="77777777" w:rsidR="005B17DA" w:rsidRPr="0068336B" w:rsidRDefault="005B17DA" w:rsidP="005E5D2C">
            <w:pPr>
              <w:tabs>
                <w:tab w:val="left" w:pos="1380"/>
              </w:tabs>
              <w:rPr>
                <w:rFonts w:asciiTheme="minorHAnsi" w:hAnsiTheme="minorHAnsi"/>
                <w:sz w:val="22"/>
                <w:szCs w:val="22"/>
              </w:rPr>
            </w:pPr>
          </w:p>
          <w:p w14:paraId="75243DB1" w14:textId="77777777" w:rsidR="00735534" w:rsidRPr="0068336B" w:rsidRDefault="00735534" w:rsidP="00735534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/>
                <w:sz w:val="22"/>
                <w:szCs w:val="22"/>
              </w:rPr>
              <w:t>Lab 1</w:t>
            </w:r>
          </w:p>
          <w:p w14:paraId="148B01B5" w14:textId="2D401883" w:rsidR="00735534" w:rsidRPr="0068336B" w:rsidRDefault="00735534" w:rsidP="00735534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r w:rsidRPr="0068336B">
              <w:rPr>
                <w:rFonts w:asciiTheme="minorHAnsi" w:hAnsiTheme="minorHAnsi" w:cs="Arial"/>
                <w:sz w:val="22"/>
                <w:szCs w:val="22"/>
              </w:rPr>
              <w:t>Sodium in water (Teacher demo)</w:t>
            </w:r>
          </w:p>
          <w:p w14:paraId="33CD3DCB" w14:textId="77777777" w:rsidR="00735534" w:rsidRPr="0068336B" w:rsidRDefault="00735534" w:rsidP="00735534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sz w:val="22"/>
                <w:szCs w:val="22"/>
              </w:rPr>
              <w:t>(begin introducing chemical reactions)</w:t>
            </w:r>
          </w:p>
          <w:p w14:paraId="63C861B2" w14:textId="45E7D034" w:rsidR="00735534" w:rsidRPr="0068336B" w:rsidRDefault="00735534" w:rsidP="00735534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692B26F1" w14:textId="22B7B9E7" w:rsidR="006D6BAE" w:rsidRPr="0068336B" w:rsidRDefault="006D6BAE" w:rsidP="00735534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7D639035" w14:textId="2EE495B7" w:rsidR="006D6BAE" w:rsidRPr="0068336B" w:rsidRDefault="006D6BAE" w:rsidP="00735534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12504A53" w14:textId="77777777" w:rsidR="006D6BAE" w:rsidRPr="0068336B" w:rsidRDefault="006D6BAE" w:rsidP="00735534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007EB5F3" w14:textId="77777777" w:rsidR="006D6BAE" w:rsidRPr="0068336B" w:rsidRDefault="00735534" w:rsidP="00735534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/>
                <w:sz w:val="22"/>
                <w:szCs w:val="22"/>
              </w:rPr>
              <w:t xml:space="preserve">Lab 2 </w:t>
            </w:r>
          </w:p>
          <w:p w14:paraId="1958D869" w14:textId="0A97E6D2" w:rsidR="00735534" w:rsidRPr="0068336B" w:rsidRDefault="00735534" w:rsidP="00735534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sz w:val="22"/>
                <w:szCs w:val="22"/>
              </w:rPr>
              <w:t>Reactivity of metals</w:t>
            </w:r>
          </w:p>
          <w:p w14:paraId="3DAF0358" w14:textId="77777777" w:rsidR="006D6BAE" w:rsidRPr="0068336B" w:rsidRDefault="006D6BAE" w:rsidP="00735534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2EB62815" w14:textId="73949771" w:rsidR="006D6BAE" w:rsidRPr="0068336B" w:rsidRDefault="006D6BAE" w:rsidP="00735534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2682B234" w14:textId="7EFB3AF2" w:rsidR="006D6BAE" w:rsidRPr="0068336B" w:rsidRDefault="006D6BAE" w:rsidP="00735534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07114FC0" w14:textId="3E2D39B7" w:rsidR="006D6BAE" w:rsidRPr="0068336B" w:rsidRDefault="006D6BAE" w:rsidP="00735534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680BE776" w14:textId="2BBB8CBC" w:rsidR="006D6BAE" w:rsidRPr="0068336B" w:rsidRDefault="006D6BAE" w:rsidP="00735534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5512CD3B" w14:textId="4D582E78" w:rsidR="006D6BAE" w:rsidRPr="0068336B" w:rsidRDefault="006D6BAE" w:rsidP="00735534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4AFB89DC" w14:textId="77777777" w:rsidR="006D6BAE" w:rsidRPr="0068336B" w:rsidRDefault="006D6BAE" w:rsidP="00735534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0072F975" w14:textId="70F93655" w:rsidR="00735534" w:rsidRPr="0068336B" w:rsidRDefault="00735534" w:rsidP="00735534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/>
                <w:sz w:val="22"/>
                <w:szCs w:val="22"/>
              </w:rPr>
              <w:t xml:space="preserve">ICT </w:t>
            </w:r>
          </w:p>
          <w:p w14:paraId="23A641E8" w14:textId="280190C6" w:rsidR="007239C1" w:rsidRPr="0068336B" w:rsidRDefault="007239C1" w:rsidP="00735534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sz w:val="22"/>
                <w:szCs w:val="22"/>
              </w:rPr>
              <w:t>TBD</w:t>
            </w:r>
          </w:p>
          <w:p w14:paraId="58B5ABFE" w14:textId="77777777" w:rsidR="005B17DA" w:rsidRPr="0068336B" w:rsidRDefault="005B17DA" w:rsidP="005E5D2C">
            <w:pPr>
              <w:tabs>
                <w:tab w:val="left" w:pos="1380"/>
              </w:tabs>
              <w:rPr>
                <w:rFonts w:asciiTheme="minorHAnsi" w:hAnsiTheme="minorHAnsi"/>
                <w:sz w:val="22"/>
                <w:szCs w:val="22"/>
              </w:rPr>
            </w:pPr>
          </w:p>
          <w:p w14:paraId="4C9426B5" w14:textId="77777777" w:rsidR="005B17DA" w:rsidRPr="0068336B" w:rsidRDefault="005B17DA" w:rsidP="005E5D2C">
            <w:pPr>
              <w:tabs>
                <w:tab w:val="left" w:pos="1380"/>
              </w:tabs>
              <w:rPr>
                <w:rFonts w:asciiTheme="minorHAnsi" w:hAnsiTheme="minorHAnsi"/>
                <w:sz w:val="22"/>
                <w:szCs w:val="22"/>
              </w:rPr>
            </w:pPr>
          </w:p>
          <w:p w14:paraId="6A9DDC1F" w14:textId="77777777" w:rsidR="005B17DA" w:rsidRPr="0068336B" w:rsidRDefault="005B17DA" w:rsidP="005E5D2C">
            <w:pPr>
              <w:tabs>
                <w:tab w:val="left" w:pos="1380"/>
              </w:tabs>
              <w:rPr>
                <w:rFonts w:asciiTheme="minorHAnsi" w:hAnsiTheme="minorHAnsi"/>
                <w:sz w:val="22"/>
                <w:szCs w:val="22"/>
              </w:rPr>
            </w:pPr>
          </w:p>
          <w:p w14:paraId="5926B920" w14:textId="77777777" w:rsidR="005B17DA" w:rsidRPr="0068336B" w:rsidRDefault="005B17DA" w:rsidP="005E5D2C">
            <w:pPr>
              <w:tabs>
                <w:tab w:val="left" w:pos="1380"/>
              </w:tabs>
              <w:rPr>
                <w:rFonts w:asciiTheme="minorHAnsi" w:hAnsiTheme="minorHAnsi"/>
                <w:sz w:val="22"/>
                <w:szCs w:val="22"/>
              </w:rPr>
            </w:pPr>
          </w:p>
          <w:p w14:paraId="32218431" w14:textId="77777777" w:rsidR="005B17DA" w:rsidRPr="0068336B" w:rsidRDefault="005B17DA" w:rsidP="005B17DA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/>
                <w:sz w:val="22"/>
                <w:szCs w:val="22"/>
              </w:rPr>
              <w:t>Family groupings</w:t>
            </w:r>
            <w:r w:rsidRPr="0068336B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Pr="0068336B">
              <w:rPr>
                <w:rFonts w:asciiTheme="minorHAnsi" w:hAnsiTheme="minorHAnsi" w:cs="Arial"/>
                <w:b/>
                <w:sz w:val="22"/>
                <w:szCs w:val="22"/>
              </w:rPr>
              <w:t>cont.</w:t>
            </w:r>
          </w:p>
          <w:p w14:paraId="4C7D216E" w14:textId="77777777" w:rsidR="00BA06C4" w:rsidRPr="0068336B" w:rsidRDefault="00BA06C4" w:rsidP="00BA06C4">
            <w:pPr>
              <w:numPr>
                <w:ilvl w:val="0"/>
                <w:numId w:val="8"/>
              </w:num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sz w:val="22"/>
                <w:szCs w:val="22"/>
              </w:rPr>
              <w:lastRenderedPageBreak/>
              <w:t>Transition Metals</w:t>
            </w:r>
          </w:p>
          <w:p w14:paraId="4AD92A36" w14:textId="736E5C41" w:rsidR="005B17DA" w:rsidRPr="0068336B" w:rsidRDefault="005B17DA" w:rsidP="00EA1957">
            <w:pPr>
              <w:numPr>
                <w:ilvl w:val="0"/>
                <w:numId w:val="8"/>
              </w:num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sz w:val="22"/>
                <w:szCs w:val="22"/>
              </w:rPr>
              <w:t>Group 14</w:t>
            </w:r>
          </w:p>
          <w:p w14:paraId="08352E5D" w14:textId="1B533E82" w:rsidR="005B17DA" w:rsidRPr="0068336B" w:rsidRDefault="005B17DA" w:rsidP="00EA1957">
            <w:pPr>
              <w:numPr>
                <w:ilvl w:val="0"/>
                <w:numId w:val="8"/>
              </w:num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sz w:val="22"/>
                <w:szCs w:val="22"/>
              </w:rPr>
              <w:t>Group</w:t>
            </w:r>
            <w:proofErr w:type="gramStart"/>
            <w:r w:rsidRPr="0068336B">
              <w:rPr>
                <w:rFonts w:asciiTheme="minorHAnsi" w:hAnsiTheme="minorHAnsi" w:cs="Arial"/>
                <w:sz w:val="22"/>
                <w:szCs w:val="22"/>
              </w:rPr>
              <w:t>17:the</w:t>
            </w:r>
            <w:proofErr w:type="gramEnd"/>
            <w:r w:rsidRPr="0068336B">
              <w:rPr>
                <w:rFonts w:asciiTheme="minorHAnsi" w:hAnsiTheme="minorHAnsi" w:cs="Arial"/>
                <w:sz w:val="22"/>
                <w:szCs w:val="22"/>
              </w:rPr>
              <w:t xml:space="preserve"> halogens</w:t>
            </w:r>
          </w:p>
          <w:p w14:paraId="7B4069F7" w14:textId="77777777" w:rsidR="005B17DA" w:rsidRPr="0068336B" w:rsidRDefault="005B17DA" w:rsidP="00EA1957">
            <w:pPr>
              <w:numPr>
                <w:ilvl w:val="0"/>
                <w:numId w:val="8"/>
              </w:num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sz w:val="22"/>
                <w:szCs w:val="22"/>
              </w:rPr>
              <w:t xml:space="preserve">Groups </w:t>
            </w:r>
            <w:proofErr w:type="gramStart"/>
            <w:r w:rsidRPr="0068336B">
              <w:rPr>
                <w:rFonts w:asciiTheme="minorHAnsi" w:hAnsiTheme="minorHAnsi" w:cs="Arial"/>
                <w:sz w:val="22"/>
                <w:szCs w:val="22"/>
              </w:rPr>
              <w:t>18:The</w:t>
            </w:r>
            <w:proofErr w:type="gramEnd"/>
            <w:r w:rsidRPr="0068336B">
              <w:rPr>
                <w:rFonts w:asciiTheme="minorHAnsi" w:hAnsiTheme="minorHAnsi" w:cs="Arial"/>
                <w:sz w:val="22"/>
                <w:szCs w:val="22"/>
              </w:rPr>
              <w:t xml:space="preserve"> noble gases</w:t>
            </w:r>
          </w:p>
          <w:p w14:paraId="45BE76CB" w14:textId="77777777" w:rsidR="005B17DA" w:rsidRPr="0068336B" w:rsidRDefault="005B17DA" w:rsidP="005E5D2C">
            <w:pPr>
              <w:tabs>
                <w:tab w:val="left" w:pos="1380"/>
              </w:tabs>
              <w:rPr>
                <w:rFonts w:asciiTheme="minorHAnsi" w:hAnsiTheme="minorHAnsi"/>
                <w:sz w:val="22"/>
                <w:szCs w:val="22"/>
              </w:rPr>
            </w:pPr>
          </w:p>
          <w:p w14:paraId="4E0A36F3" w14:textId="77777777" w:rsidR="0068336B" w:rsidRPr="0068336B" w:rsidRDefault="0068336B" w:rsidP="0068336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8612E81" w14:textId="6391B034" w:rsidR="0068336B" w:rsidRDefault="0068336B" w:rsidP="0068336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721B6D2" w14:textId="77777777" w:rsidR="0068336B" w:rsidRPr="0068336B" w:rsidRDefault="0068336B" w:rsidP="0068336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5D7F20F" w14:textId="77777777" w:rsidR="0068336B" w:rsidRPr="0068336B" w:rsidRDefault="0068336B" w:rsidP="0068336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D447392" w14:textId="77777777" w:rsidR="0068336B" w:rsidRPr="0068336B" w:rsidRDefault="0068336B" w:rsidP="0068336B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/>
                <w:sz w:val="22"/>
                <w:szCs w:val="22"/>
              </w:rPr>
              <w:t>Lab 1</w:t>
            </w:r>
            <w:r w:rsidRPr="0068336B">
              <w:rPr>
                <w:rFonts w:asciiTheme="minorHAnsi" w:hAnsiTheme="minorHAnsi" w:cs="Arial"/>
                <w:sz w:val="22"/>
                <w:szCs w:val="22"/>
              </w:rPr>
              <w:t xml:space="preserve">  </w:t>
            </w:r>
          </w:p>
          <w:p w14:paraId="086DF44E" w14:textId="6BD609D7" w:rsidR="0068336B" w:rsidRPr="0068336B" w:rsidRDefault="0068336B" w:rsidP="0068336B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sz w:val="22"/>
                <w:szCs w:val="22"/>
              </w:rPr>
              <w:t>Exp. Halogen Precipitates.</w:t>
            </w:r>
          </w:p>
          <w:p w14:paraId="7D42196B" w14:textId="77777777" w:rsidR="0068336B" w:rsidRPr="0068336B" w:rsidRDefault="0068336B" w:rsidP="0068336B">
            <w:pPr>
              <w:rPr>
                <w:rStyle w:val="Hyperlink"/>
                <w:rFonts w:asciiTheme="minorHAnsi" w:hAnsiTheme="minorHAnsi" w:cs="Arial"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sz w:val="22"/>
                <w:szCs w:val="22"/>
              </w:rPr>
              <w:t xml:space="preserve">    or </w:t>
            </w:r>
            <w:hyperlink r:id="rId9" w:anchor="48223_3" w:history="1">
              <w:r w:rsidRPr="0068336B">
                <w:rPr>
                  <w:rStyle w:val="Hyperlink"/>
                  <w:rFonts w:asciiTheme="minorHAnsi" w:hAnsiTheme="minorHAnsi" w:cs="Arial"/>
                  <w:sz w:val="22"/>
                  <w:szCs w:val="22"/>
                </w:rPr>
                <w:t>Lae0324103b sheet</w:t>
              </w:r>
            </w:hyperlink>
          </w:p>
          <w:p w14:paraId="2DF04F80" w14:textId="77777777" w:rsidR="0068336B" w:rsidRPr="0068336B" w:rsidRDefault="0068336B" w:rsidP="0068336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2165F7D" w14:textId="77777777" w:rsidR="0068336B" w:rsidRPr="0068336B" w:rsidRDefault="0068336B" w:rsidP="0068336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F5A0943" w14:textId="77777777" w:rsidR="0068336B" w:rsidRPr="0068336B" w:rsidRDefault="0068336B" w:rsidP="0068336B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/>
                <w:sz w:val="22"/>
                <w:szCs w:val="22"/>
              </w:rPr>
              <w:t xml:space="preserve">Lab 2 </w:t>
            </w:r>
            <w:r w:rsidRPr="0068336B">
              <w:rPr>
                <w:rFonts w:asciiTheme="minorHAnsi" w:hAnsiTheme="minorHAnsi" w:cs="Arial"/>
                <w:sz w:val="22"/>
                <w:szCs w:val="22"/>
              </w:rPr>
              <w:t>Heinemann p.15 Checking out bonds</w:t>
            </w:r>
          </w:p>
          <w:p w14:paraId="110DB503" w14:textId="77777777" w:rsidR="0068336B" w:rsidRPr="0068336B" w:rsidRDefault="0068336B" w:rsidP="0068336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F6D3D4B" w14:textId="77777777" w:rsidR="0068336B" w:rsidRPr="0068336B" w:rsidRDefault="0068336B" w:rsidP="0068336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160A02E" w14:textId="77777777" w:rsidR="0068336B" w:rsidRDefault="0068336B" w:rsidP="0068336B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62EDDFF9" w14:textId="77777777" w:rsidR="0068336B" w:rsidRPr="0068336B" w:rsidRDefault="0068336B" w:rsidP="0068336B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/>
                <w:sz w:val="22"/>
                <w:szCs w:val="22"/>
              </w:rPr>
              <w:t xml:space="preserve">ICT: </w:t>
            </w:r>
            <w:r w:rsidRPr="0068336B">
              <w:rPr>
                <w:rFonts w:asciiTheme="minorHAnsi" w:hAnsiTheme="minorHAnsi" w:cs="Arial"/>
                <w:sz w:val="22"/>
                <w:szCs w:val="22"/>
              </w:rPr>
              <w:t xml:space="preserve">Jefferson lab: </w:t>
            </w:r>
            <w:r w:rsidRPr="0068336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hyperlink r:id="rId10" w:history="1">
              <w:r w:rsidRPr="0068336B">
                <w:rPr>
                  <w:rStyle w:val="Hyperlink"/>
                  <w:rFonts w:asciiTheme="minorHAnsi" w:hAnsiTheme="minorHAnsi" w:cs="Arial"/>
                  <w:sz w:val="22"/>
                  <w:szCs w:val="22"/>
                </w:rPr>
                <w:t>https://education.jlab.org/elementbalancing/question.php?965937</w:t>
              </w:r>
            </w:hyperlink>
          </w:p>
          <w:p w14:paraId="1494572D" w14:textId="4CD563C0" w:rsidR="0068336B" w:rsidRPr="0068336B" w:rsidRDefault="0068336B" w:rsidP="0068336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19E10F13" w14:textId="77777777" w:rsidR="00C95093" w:rsidRPr="0068336B" w:rsidRDefault="00C95093" w:rsidP="0073606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A0C0871" w14:textId="77777777" w:rsidR="00C95093" w:rsidRPr="0068336B" w:rsidRDefault="00C95093" w:rsidP="0073606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AACCE42" w14:textId="77777777" w:rsidR="00C95093" w:rsidRPr="0068336B" w:rsidRDefault="00C95093" w:rsidP="0073606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271B9CF" w14:textId="77777777" w:rsidR="00C95093" w:rsidRPr="0068336B" w:rsidRDefault="00C95093" w:rsidP="0073606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FF1E907" w14:textId="77777777" w:rsidR="00C95093" w:rsidRPr="0068336B" w:rsidRDefault="00C95093" w:rsidP="0073606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E859F8A" w14:textId="77777777" w:rsidR="00C95093" w:rsidRPr="0068336B" w:rsidRDefault="00C95093" w:rsidP="0073606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746547D" w14:textId="77777777" w:rsidR="00C95093" w:rsidRPr="0068336B" w:rsidRDefault="00C95093" w:rsidP="0073606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02413B4" w14:textId="77777777" w:rsidR="00C95093" w:rsidRPr="0068336B" w:rsidRDefault="00C95093" w:rsidP="0073606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314C77E" w14:textId="77777777" w:rsidR="00C95093" w:rsidRPr="0068336B" w:rsidRDefault="00C95093" w:rsidP="0073606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F360437" w14:textId="77777777" w:rsidR="00C95093" w:rsidRPr="0068336B" w:rsidRDefault="00C95093" w:rsidP="0073606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64C8AD9" w14:textId="77777777" w:rsidR="00C95093" w:rsidRPr="0068336B" w:rsidRDefault="00C95093" w:rsidP="0073606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1776AA5" w14:textId="77777777" w:rsidR="00C95093" w:rsidRPr="0068336B" w:rsidRDefault="00C95093" w:rsidP="0073606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D42FE2E" w14:textId="77777777" w:rsidR="00C95093" w:rsidRPr="0068336B" w:rsidRDefault="00C95093" w:rsidP="0073606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E1DF410" w14:textId="77777777" w:rsidR="00C95093" w:rsidRPr="0068336B" w:rsidRDefault="00C95093" w:rsidP="0073606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624D298" w14:textId="77777777" w:rsidR="00C95093" w:rsidRPr="0068336B" w:rsidRDefault="00C95093" w:rsidP="0073606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B7B6DF1" w14:textId="77777777" w:rsidR="00667472" w:rsidRPr="0068336B" w:rsidRDefault="00667472" w:rsidP="0066747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31FC9F9" w14:textId="77777777" w:rsidR="00667472" w:rsidRPr="0068336B" w:rsidRDefault="00667472" w:rsidP="0066747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E18A89C" w14:textId="77777777" w:rsidR="00667472" w:rsidRPr="0068336B" w:rsidRDefault="00667472" w:rsidP="0066747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A233577" w14:textId="77777777" w:rsidR="00667472" w:rsidRPr="0068336B" w:rsidRDefault="00667472" w:rsidP="0066747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658A1A4" w14:textId="77777777" w:rsidR="00667472" w:rsidRPr="0068336B" w:rsidRDefault="00667472" w:rsidP="0066747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5027B3B" w14:textId="77777777" w:rsidR="00667472" w:rsidRPr="0068336B" w:rsidRDefault="00667472" w:rsidP="0066747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7447E09" w14:textId="77777777" w:rsidR="00667472" w:rsidRPr="0068336B" w:rsidRDefault="00667472" w:rsidP="0066747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EDE23C7" w14:textId="77777777" w:rsidR="00667472" w:rsidRPr="0068336B" w:rsidRDefault="00667472" w:rsidP="0066747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C1AF5E6" w14:textId="77777777" w:rsidR="00667472" w:rsidRPr="0068336B" w:rsidRDefault="00667472" w:rsidP="0066747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BC9C8E1" w14:textId="77777777" w:rsidR="00667472" w:rsidRPr="0068336B" w:rsidRDefault="00667472" w:rsidP="0066747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68FD599" w14:textId="77777777" w:rsidR="00667472" w:rsidRPr="0068336B" w:rsidRDefault="00667472" w:rsidP="0066747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E56099C" w14:textId="77777777" w:rsidR="00667472" w:rsidRPr="0068336B" w:rsidRDefault="00667472" w:rsidP="0066747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82852F5" w14:textId="77777777" w:rsidR="00667472" w:rsidRPr="0068336B" w:rsidRDefault="00667472" w:rsidP="0066747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FCF9883" w14:textId="77777777" w:rsidR="00667472" w:rsidRPr="0068336B" w:rsidRDefault="00667472" w:rsidP="0066747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0AC8EBE" w14:textId="77777777" w:rsidR="00667472" w:rsidRPr="0068336B" w:rsidRDefault="00667472" w:rsidP="0066747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6E27829" w14:textId="77777777" w:rsidR="00667472" w:rsidRPr="0068336B" w:rsidRDefault="00667472" w:rsidP="00667472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E290358" w14:textId="36ECD635" w:rsidR="00667472" w:rsidRPr="0068336B" w:rsidRDefault="00667472" w:rsidP="00667472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788" w:type="dxa"/>
            <w:tcBorders>
              <w:bottom w:val="single" w:sz="4" w:space="0" w:color="auto"/>
            </w:tcBorders>
          </w:tcPr>
          <w:p w14:paraId="667238C8" w14:textId="77777777" w:rsidR="005B17DA" w:rsidRPr="0068336B" w:rsidRDefault="005B17DA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3EA48CB4" w14:textId="6B8357BA" w:rsidR="00667472" w:rsidRPr="0068336B" w:rsidRDefault="00667472" w:rsidP="00667472">
            <w:pPr>
              <w:rPr>
                <w:rFonts w:asciiTheme="minorHAnsi" w:hAnsiTheme="minorHAnsi" w:cstheme="majorHAnsi"/>
                <w:sz w:val="22"/>
                <w:szCs w:val="22"/>
              </w:rPr>
            </w:pPr>
            <w:r w:rsidRPr="0068336B">
              <w:rPr>
                <w:rFonts w:asciiTheme="minorHAnsi" w:hAnsiTheme="minorHAnsi" w:cstheme="majorHAnsi"/>
                <w:sz w:val="22"/>
                <w:szCs w:val="22"/>
              </w:rPr>
              <w:t xml:space="preserve">Oxford 10: p.74-75 </w:t>
            </w:r>
          </w:p>
          <w:p w14:paraId="49B69F7F" w14:textId="4045C5B0" w:rsidR="00667472" w:rsidRPr="0068336B" w:rsidRDefault="007239C1" w:rsidP="00667472">
            <w:pPr>
              <w:rPr>
                <w:rFonts w:asciiTheme="minorHAnsi" w:hAnsiTheme="minorHAnsi" w:cstheme="majorHAnsi"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Cs/>
                <w:sz w:val="22"/>
                <w:szCs w:val="22"/>
              </w:rPr>
              <w:t xml:space="preserve">Pearson </w:t>
            </w:r>
            <w:proofErr w:type="gramStart"/>
            <w:r w:rsidRPr="0068336B">
              <w:rPr>
                <w:rFonts w:asciiTheme="minorHAnsi" w:hAnsiTheme="minorHAnsi" w:cs="Arial"/>
                <w:bCs/>
                <w:sz w:val="22"/>
                <w:szCs w:val="22"/>
              </w:rPr>
              <w:t>10:p.</w:t>
            </w:r>
            <w:proofErr w:type="gramEnd"/>
            <w:r w:rsidRPr="0068336B">
              <w:rPr>
                <w:rFonts w:asciiTheme="minorHAnsi" w:hAnsiTheme="minorHAnsi" w:cs="Arial"/>
                <w:bCs/>
                <w:sz w:val="22"/>
                <w:szCs w:val="22"/>
              </w:rPr>
              <w:t>130</w:t>
            </w:r>
          </w:p>
          <w:p w14:paraId="7E11A2B9" w14:textId="77777777" w:rsidR="00667472" w:rsidRPr="0068336B" w:rsidRDefault="00667472" w:rsidP="00667472">
            <w:pPr>
              <w:jc w:val="both"/>
              <w:rPr>
                <w:rFonts w:asciiTheme="minorHAnsi" w:hAnsiTheme="minorHAnsi" w:cstheme="majorHAnsi"/>
                <w:sz w:val="22"/>
                <w:szCs w:val="22"/>
              </w:rPr>
            </w:pPr>
          </w:p>
          <w:p w14:paraId="0D96FEC9" w14:textId="77777777" w:rsidR="00667472" w:rsidRPr="0068336B" w:rsidRDefault="00667472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7B9D156D" w14:textId="77777777" w:rsidR="00667472" w:rsidRPr="0068336B" w:rsidRDefault="00667472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0147E839" w14:textId="77777777" w:rsidR="00667472" w:rsidRPr="0068336B" w:rsidRDefault="00667472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46F94D7D" w14:textId="544BF6CD" w:rsidR="005B17DA" w:rsidRPr="0068336B" w:rsidRDefault="005B17DA" w:rsidP="005B17DA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/>
                <w:sz w:val="22"/>
                <w:szCs w:val="22"/>
              </w:rPr>
              <w:t xml:space="preserve">T3 Ox </w:t>
            </w:r>
            <w:r w:rsidRPr="0068336B">
              <w:rPr>
                <w:rFonts w:asciiTheme="minorHAnsi" w:hAnsiTheme="minorHAnsi" w:cs="Arial"/>
                <w:sz w:val="22"/>
                <w:szCs w:val="22"/>
              </w:rPr>
              <w:t>p.74-75 &amp; 78-79</w:t>
            </w:r>
          </w:p>
          <w:p w14:paraId="651E7F69" w14:textId="77777777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612196C5" w14:textId="714F9656" w:rsidR="005B17DA" w:rsidRPr="0068336B" w:rsidRDefault="005B17DA" w:rsidP="005B17DA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547444D" w14:textId="6A13F68B" w:rsidR="00735534" w:rsidRPr="0068336B" w:rsidRDefault="00735534" w:rsidP="005B17DA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AE611A8" w14:textId="074027BC" w:rsidR="00735534" w:rsidRPr="0068336B" w:rsidRDefault="00735534" w:rsidP="005B17DA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434118A2" w14:textId="7115E9A6" w:rsidR="00735534" w:rsidRPr="0068336B" w:rsidRDefault="00735534" w:rsidP="005B17DA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sz w:val="22"/>
                <w:szCs w:val="22"/>
              </w:rPr>
              <w:t>Heinemann 3: P: 29</w:t>
            </w:r>
          </w:p>
          <w:p w14:paraId="4176B61C" w14:textId="77777777" w:rsidR="00735534" w:rsidRPr="0068336B" w:rsidRDefault="00735534" w:rsidP="005B17DA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60A1FAB3" w14:textId="77777777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00C5ACF3" w14:textId="77777777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257F52CA" w14:textId="77777777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7AC1D094" w14:textId="77777777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5985F7B4" w14:textId="59C9DC56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3016BE70" w14:textId="77777777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411B9DE3" w14:textId="20A04CFA" w:rsidR="005B17DA" w:rsidRPr="0068336B" w:rsidRDefault="006D6BAE" w:rsidP="006D6BAE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68336B">
              <w:rPr>
                <w:rFonts w:asciiTheme="minorHAnsi" w:hAnsiTheme="minorHAnsi" w:cstheme="majorHAnsi"/>
                <w:sz w:val="22"/>
                <w:szCs w:val="22"/>
              </w:rPr>
              <w:t>Oxford 10:</w:t>
            </w:r>
            <w:r w:rsidR="005B17DA" w:rsidRPr="0068336B"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r w:rsidR="005B17DA" w:rsidRPr="0068336B">
              <w:rPr>
                <w:rFonts w:asciiTheme="minorHAnsi" w:hAnsiTheme="minorHAnsi" w:cs="Arial"/>
                <w:sz w:val="22"/>
                <w:szCs w:val="22"/>
              </w:rPr>
              <w:t xml:space="preserve">p.195 </w:t>
            </w:r>
          </w:p>
          <w:p w14:paraId="0CA0BEA7" w14:textId="77777777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6912064B" w14:textId="77777777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5158A5ED" w14:textId="77777777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15DB54C6" w14:textId="77777777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0954B61B" w14:textId="77777777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171FABE6" w14:textId="77777777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19A36719" w14:textId="77777777" w:rsidR="006D6BAE" w:rsidRPr="0068336B" w:rsidRDefault="006D6BAE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5B84E6C7" w14:textId="5F1BC210" w:rsidR="005B17DA" w:rsidRPr="0068336B" w:rsidRDefault="005B17DA" w:rsidP="005B17DA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/>
                <w:sz w:val="22"/>
                <w:szCs w:val="22"/>
              </w:rPr>
              <w:t xml:space="preserve">ICT </w:t>
            </w:r>
          </w:p>
          <w:p w14:paraId="14964DEB" w14:textId="77777777" w:rsidR="00C95093" w:rsidRPr="0068336B" w:rsidRDefault="00C95093" w:rsidP="00FB33BB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2AAE7EB5" w14:textId="3127BABB" w:rsidR="005B17DA" w:rsidRPr="0068336B" w:rsidRDefault="005B17DA" w:rsidP="00FB33BB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5C3368DB" w14:textId="3B4A79FE" w:rsidR="006D6BAE" w:rsidRPr="0068336B" w:rsidRDefault="006D6BAE" w:rsidP="00FB33BB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3336D659" w14:textId="77777777" w:rsidR="006D6BAE" w:rsidRPr="0068336B" w:rsidRDefault="006D6BAE" w:rsidP="00FB33BB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76CA9558" w14:textId="77777777" w:rsidR="005B17DA" w:rsidRPr="0068336B" w:rsidRDefault="005B17DA" w:rsidP="00FB33BB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2C428FDD" w14:textId="197D2807" w:rsidR="007239C1" w:rsidRPr="0068336B" w:rsidRDefault="007239C1" w:rsidP="007239C1">
            <w:pPr>
              <w:rPr>
                <w:rFonts w:asciiTheme="minorHAnsi" w:hAnsiTheme="minorHAnsi" w:cstheme="majorHAnsi"/>
                <w:sz w:val="22"/>
                <w:szCs w:val="22"/>
              </w:rPr>
            </w:pPr>
            <w:r w:rsidRPr="0068336B">
              <w:rPr>
                <w:rFonts w:asciiTheme="minorHAnsi" w:hAnsiTheme="minorHAnsi" w:cstheme="majorHAnsi"/>
                <w:sz w:val="22"/>
                <w:szCs w:val="22"/>
              </w:rPr>
              <w:t xml:space="preserve">Oxford 10: p.76-77 </w:t>
            </w:r>
            <w:r w:rsidRPr="0068336B">
              <w:rPr>
                <w:rFonts w:asciiTheme="minorHAnsi" w:hAnsiTheme="minorHAnsi" w:cs="Arial"/>
                <w:sz w:val="22"/>
                <w:szCs w:val="22"/>
              </w:rPr>
              <w:t>&amp; 80-81</w:t>
            </w:r>
          </w:p>
          <w:p w14:paraId="7AB2EB1E" w14:textId="12B2E9F7" w:rsidR="007239C1" w:rsidRPr="0068336B" w:rsidRDefault="00593A45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Cs/>
                <w:sz w:val="22"/>
                <w:szCs w:val="22"/>
              </w:rPr>
              <w:t xml:space="preserve">Pearson </w:t>
            </w:r>
            <w:proofErr w:type="gramStart"/>
            <w:r w:rsidRPr="0068336B">
              <w:rPr>
                <w:rFonts w:asciiTheme="minorHAnsi" w:hAnsiTheme="minorHAnsi" w:cs="Arial"/>
                <w:bCs/>
                <w:sz w:val="22"/>
                <w:szCs w:val="22"/>
              </w:rPr>
              <w:t>10:p.</w:t>
            </w:r>
            <w:proofErr w:type="gramEnd"/>
            <w:r w:rsidRPr="0068336B">
              <w:rPr>
                <w:rFonts w:asciiTheme="minorHAnsi" w:hAnsiTheme="minorHAnsi" w:cs="Arial"/>
                <w:bCs/>
                <w:sz w:val="22"/>
                <w:szCs w:val="22"/>
              </w:rPr>
              <w:t>131-133</w:t>
            </w:r>
          </w:p>
          <w:p w14:paraId="4AF4CBFD" w14:textId="77777777" w:rsidR="007239C1" w:rsidRPr="0068336B" w:rsidRDefault="007239C1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53A1FAF1" w14:textId="77777777" w:rsidR="005B17DA" w:rsidRPr="0068336B" w:rsidRDefault="005B17DA" w:rsidP="005B17DA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37AB96F3" w14:textId="77777777" w:rsidR="0068336B" w:rsidRDefault="005B17DA" w:rsidP="005B17DA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</w:p>
          <w:p w14:paraId="1A54C143" w14:textId="77777777" w:rsidR="0068336B" w:rsidRDefault="0068336B" w:rsidP="005B17D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11FB04CA" w14:textId="77777777" w:rsidR="0068336B" w:rsidRDefault="0068336B" w:rsidP="005B17D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46C6840B" w14:textId="77777777" w:rsidR="0068336B" w:rsidRDefault="0068336B" w:rsidP="005B17D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31E1FE55" w14:textId="42D99B79" w:rsidR="0068336B" w:rsidRDefault="0068336B" w:rsidP="005B17D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312E476D" w14:textId="77777777" w:rsidR="0068336B" w:rsidRDefault="0068336B" w:rsidP="005B17D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1FC4CECB" w14:textId="77777777" w:rsidR="0068336B" w:rsidRDefault="0068336B" w:rsidP="005B17DA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07BBE294" w14:textId="2ADDF320" w:rsidR="005B17DA" w:rsidRPr="0068336B" w:rsidRDefault="0068336B" w:rsidP="005B17DA">
            <w:pPr>
              <w:rPr>
                <w:rStyle w:val="Hyperlink"/>
                <w:rFonts w:asciiTheme="minorHAnsi" w:hAnsiTheme="minorHAnsi" w:cs="Arial"/>
                <w:bCs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Cs/>
                <w:sz w:val="22"/>
                <w:szCs w:val="22"/>
              </w:rPr>
              <w:t>Resource folder</w:t>
            </w:r>
          </w:p>
          <w:p w14:paraId="4DF00881" w14:textId="77777777" w:rsidR="005B17DA" w:rsidRPr="0068336B" w:rsidRDefault="005B17DA" w:rsidP="005B17DA">
            <w:pPr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  <w:p w14:paraId="54E3449B" w14:textId="77777777" w:rsidR="0068336B" w:rsidRDefault="0068336B" w:rsidP="005B17DA">
            <w:pPr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  <w:p w14:paraId="7CD016B9" w14:textId="77777777" w:rsidR="0068336B" w:rsidRDefault="0068336B" w:rsidP="005B17DA">
            <w:pPr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  <w:p w14:paraId="58708EBC" w14:textId="77777777" w:rsidR="0068336B" w:rsidRDefault="0068336B" w:rsidP="0068336B">
            <w:pPr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  <w:p w14:paraId="1BAECD34" w14:textId="7C0EA22D" w:rsidR="005B17DA" w:rsidRPr="0068336B" w:rsidRDefault="005B17DA" w:rsidP="0068336B">
            <w:pPr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Cs/>
                <w:sz w:val="22"/>
                <w:szCs w:val="22"/>
              </w:rPr>
              <w:t xml:space="preserve">Heinemann p.15 </w:t>
            </w:r>
          </w:p>
          <w:p w14:paraId="1C0307B4" w14:textId="77777777" w:rsidR="005B17DA" w:rsidRPr="0068336B" w:rsidRDefault="005B17DA" w:rsidP="005B17DA">
            <w:pPr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  <w:p w14:paraId="2FB853F1" w14:textId="77777777" w:rsidR="0068336B" w:rsidRDefault="0068336B" w:rsidP="005B17DA">
            <w:pPr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  <w:p w14:paraId="3AAF5294" w14:textId="77777777" w:rsidR="0068336B" w:rsidRDefault="0068336B" w:rsidP="005B17DA">
            <w:pPr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  <w:p w14:paraId="59FC65C8" w14:textId="77777777" w:rsidR="0068336B" w:rsidRDefault="0068336B" w:rsidP="005B17DA">
            <w:pPr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  <w:p w14:paraId="3B4B46A1" w14:textId="72FFCA2F" w:rsidR="005B17DA" w:rsidRPr="0068336B" w:rsidRDefault="005B17DA" w:rsidP="005B17DA">
            <w:pPr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68336B">
              <w:rPr>
                <w:rFonts w:asciiTheme="minorHAnsi" w:hAnsiTheme="minorHAnsi" w:cs="Arial"/>
                <w:bCs/>
                <w:sz w:val="22"/>
                <w:szCs w:val="22"/>
              </w:rPr>
              <w:t xml:space="preserve">Jefferson lab: </w:t>
            </w:r>
            <w:r w:rsidRPr="0068336B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hyperlink r:id="rId11" w:history="1">
              <w:r w:rsidRPr="0068336B">
                <w:rPr>
                  <w:rStyle w:val="Hyperlink"/>
                  <w:rFonts w:asciiTheme="minorHAnsi" w:hAnsiTheme="minorHAnsi" w:cs="Arial"/>
                  <w:bCs/>
                  <w:sz w:val="22"/>
                  <w:szCs w:val="22"/>
                </w:rPr>
                <w:t>https://education.jlab.org/elementbalancing/question.php?965937</w:t>
              </w:r>
            </w:hyperlink>
          </w:p>
          <w:p w14:paraId="4CF3CCA4" w14:textId="77777777" w:rsidR="00C95093" w:rsidRPr="0068336B" w:rsidRDefault="00C95093" w:rsidP="00FB33BB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FFE7AE2" w14:textId="77777777" w:rsidR="00C95093" w:rsidRPr="00667472" w:rsidRDefault="00C95093" w:rsidP="00356E5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D270D37" w14:textId="77777777" w:rsidR="00C95093" w:rsidRPr="00667472" w:rsidRDefault="00C95093" w:rsidP="00A22CE6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1CD86D1B" w14:textId="77777777" w:rsidR="0073606F" w:rsidRPr="00893E3E" w:rsidRDefault="0073606F">
      <w:pPr>
        <w:rPr>
          <w:rFonts w:asciiTheme="minorHAnsi" w:hAnsiTheme="minorHAnsi"/>
        </w:rPr>
      </w:pPr>
    </w:p>
    <w:p w14:paraId="35DE53F0" w14:textId="77777777" w:rsidR="0077032B" w:rsidRPr="00893E3E" w:rsidRDefault="0077032B">
      <w:pPr>
        <w:rPr>
          <w:rFonts w:asciiTheme="minorHAnsi" w:hAnsiTheme="minorHAnsi"/>
        </w:rPr>
      </w:pPr>
    </w:p>
    <w:tbl>
      <w:tblPr>
        <w:tblStyle w:val="TableGrid"/>
        <w:tblW w:w="1479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135"/>
        <w:gridCol w:w="4394"/>
        <w:gridCol w:w="638"/>
        <w:gridCol w:w="3047"/>
        <w:gridCol w:w="48"/>
        <w:gridCol w:w="1937"/>
        <w:gridCol w:w="618"/>
        <w:gridCol w:w="1083"/>
        <w:gridCol w:w="1843"/>
        <w:gridCol w:w="48"/>
      </w:tblGrid>
      <w:tr w:rsidR="00C95093" w:rsidRPr="001C4E1E" w14:paraId="6CB2D20F" w14:textId="77777777" w:rsidTr="00C95093">
        <w:trPr>
          <w:trHeight w:val="405"/>
        </w:trPr>
        <w:tc>
          <w:tcPr>
            <w:tcW w:w="1135" w:type="dxa"/>
            <w:vMerge w:val="restart"/>
            <w:shd w:val="clear" w:color="auto" w:fill="B6DDE8" w:themeFill="accent5" w:themeFillTint="66"/>
            <w:vAlign w:val="center"/>
          </w:tcPr>
          <w:p w14:paraId="2D4701B2" w14:textId="77777777" w:rsidR="00C95093" w:rsidRPr="00BD05C1" w:rsidRDefault="00C95093" w:rsidP="00233A91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lastRenderedPageBreak/>
              <w:t>Timeline</w:t>
            </w:r>
          </w:p>
        </w:tc>
        <w:tc>
          <w:tcPr>
            <w:tcW w:w="5032" w:type="dxa"/>
            <w:gridSpan w:val="2"/>
            <w:vMerge w:val="restart"/>
            <w:shd w:val="clear" w:color="auto" w:fill="B6DDE8" w:themeFill="accent5" w:themeFillTint="66"/>
            <w:vAlign w:val="center"/>
          </w:tcPr>
          <w:p w14:paraId="1818C589" w14:textId="77777777" w:rsidR="00C95093" w:rsidRDefault="005E5D2C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Code and </w:t>
            </w:r>
            <w:r w:rsidR="00C95093" w:rsidRPr="00BD05C1">
              <w:rPr>
                <w:color w:val="auto"/>
                <w:sz w:val="24"/>
                <w:szCs w:val="24"/>
              </w:rPr>
              <w:t>Content Description</w:t>
            </w:r>
          </w:p>
          <w:p w14:paraId="095ED145" w14:textId="77777777" w:rsidR="00C95093" w:rsidRPr="00C95093" w:rsidRDefault="00C95093" w:rsidP="005E5D2C"/>
        </w:tc>
        <w:tc>
          <w:tcPr>
            <w:tcW w:w="5032" w:type="dxa"/>
            <w:gridSpan w:val="3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158EF5E6" w14:textId="77777777"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1701" w:type="dxa"/>
            <w:gridSpan w:val="2"/>
            <w:vMerge w:val="restart"/>
            <w:shd w:val="clear" w:color="auto" w:fill="B6DDE8" w:themeFill="accent5" w:themeFillTint="66"/>
            <w:vAlign w:val="center"/>
          </w:tcPr>
          <w:p w14:paraId="287C2404" w14:textId="77777777"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1891" w:type="dxa"/>
            <w:gridSpan w:val="2"/>
            <w:vMerge w:val="restart"/>
            <w:shd w:val="clear" w:color="auto" w:fill="B6DDE8" w:themeFill="accent5" w:themeFillTint="66"/>
            <w:vAlign w:val="center"/>
          </w:tcPr>
          <w:p w14:paraId="3D7E6E6B" w14:textId="77777777"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Assessments &amp; Weighting</w:t>
            </w:r>
          </w:p>
          <w:p w14:paraId="365EC4DB" w14:textId="77777777"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1C4E1E" w14:paraId="4FA6BE76" w14:textId="77777777" w:rsidTr="00C95093">
        <w:trPr>
          <w:trHeight w:val="405"/>
        </w:trPr>
        <w:tc>
          <w:tcPr>
            <w:tcW w:w="1135" w:type="dxa"/>
            <w:vMerge/>
            <w:shd w:val="clear" w:color="auto" w:fill="B6DDE8" w:themeFill="accent5" w:themeFillTint="66"/>
            <w:vAlign w:val="center"/>
          </w:tcPr>
          <w:p w14:paraId="233174C0" w14:textId="77777777" w:rsidR="00C95093" w:rsidRPr="001C4E1E" w:rsidRDefault="00C95093" w:rsidP="00233A91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5032" w:type="dxa"/>
            <w:gridSpan w:val="2"/>
            <w:vMerge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3B58A16C" w14:textId="77777777" w:rsidR="00C95093" w:rsidRPr="001C4E1E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095" w:type="dxa"/>
            <w:gridSpan w:val="2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52358480" w14:textId="77777777"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937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6A28FB4A" w14:textId="77777777"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1701" w:type="dxa"/>
            <w:gridSpan w:val="2"/>
            <w:vMerge/>
            <w:shd w:val="clear" w:color="auto" w:fill="B6DDE8" w:themeFill="accent5" w:themeFillTint="66"/>
            <w:vAlign w:val="center"/>
          </w:tcPr>
          <w:p w14:paraId="413D2917" w14:textId="77777777" w:rsidR="00C95093" w:rsidRPr="001C4E1E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1891" w:type="dxa"/>
            <w:gridSpan w:val="2"/>
            <w:vMerge/>
            <w:shd w:val="clear" w:color="auto" w:fill="B6DDE8" w:themeFill="accent5" w:themeFillTint="66"/>
            <w:vAlign w:val="center"/>
          </w:tcPr>
          <w:p w14:paraId="625E1DB6" w14:textId="77777777" w:rsidR="00C95093" w:rsidRPr="001C4E1E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C95093" w:rsidRPr="00893E76" w14:paraId="0C091BF0" w14:textId="77777777" w:rsidTr="00C95093">
        <w:trPr>
          <w:trHeight w:val="4314"/>
        </w:trPr>
        <w:tc>
          <w:tcPr>
            <w:tcW w:w="1135" w:type="dxa"/>
            <w:tcBorders>
              <w:right w:val="single" w:sz="4" w:space="0" w:color="auto"/>
            </w:tcBorders>
          </w:tcPr>
          <w:p w14:paraId="4AE58B8F" w14:textId="77777777" w:rsidR="00C95093" w:rsidRDefault="005B17DA" w:rsidP="00DA6E96">
            <w:pPr>
              <w:rPr>
                <w:rFonts w:ascii="Calibri" w:hAnsi="Calibri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 5</w:t>
            </w:r>
          </w:p>
        </w:tc>
        <w:tc>
          <w:tcPr>
            <w:tcW w:w="5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CCDB" w14:textId="77777777" w:rsidR="00C95093" w:rsidRDefault="00C95093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08EADA95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34D0449F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34E54DF8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5BED0480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2ED2816F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5CBC5E7B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418188BF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2167EF17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2B4C07D2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1ED4BB30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621DE73E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303D2851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35406964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0318037D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4B4A83F0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04B46A81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186698F4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3306840F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1C050EDD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0917FED8" w14:textId="77777777" w:rsidR="00FF241B" w:rsidRDefault="00FF241B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78984DAD" w14:textId="77777777" w:rsidR="00FF241B" w:rsidRDefault="00FF241B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05E8E24F" w14:textId="77777777" w:rsidR="00FF241B" w:rsidRDefault="00FF241B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523E98EF" w14:textId="77777777" w:rsidR="00FF241B" w:rsidRDefault="00FF241B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467DF76B" w14:textId="77777777" w:rsidR="00FF241B" w:rsidRDefault="00FF241B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6989A19B" w14:textId="77777777" w:rsidR="00FF241B" w:rsidRDefault="00FF241B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60099A10" w14:textId="77777777" w:rsidR="00FF241B" w:rsidRDefault="00FF241B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6B684116" w14:textId="77777777" w:rsidR="00FF241B" w:rsidRDefault="00FF241B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1995CAB4" w14:textId="77777777" w:rsidR="00FF241B" w:rsidRDefault="00FF241B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228E0979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3E0E35A2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422C570D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3A146756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3BCD315F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49EBEF44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7B46D0CD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66C54527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38FACC99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0887E4D9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  <w:p w14:paraId="60631573" w14:textId="77777777" w:rsidR="005E5D2C" w:rsidRDefault="005E5D2C" w:rsidP="00CE49C6">
            <w:pPr>
              <w:pStyle w:val="NoSpacing"/>
              <w:rPr>
                <w:rFonts w:asciiTheme="majorHAnsi" w:hAnsiTheme="majorHAnsi" w:cs="Arial"/>
                <w:sz w:val="16"/>
                <w:szCs w:val="16"/>
              </w:rPr>
            </w:pPr>
          </w:p>
        </w:tc>
        <w:tc>
          <w:tcPr>
            <w:tcW w:w="3095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43AB498" w14:textId="77777777" w:rsidR="00C95093" w:rsidRPr="00F15DED" w:rsidRDefault="005B17DA" w:rsidP="00027632">
            <w:p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Catch up, revision, test</w:t>
            </w:r>
          </w:p>
        </w:tc>
        <w:tc>
          <w:tcPr>
            <w:tcW w:w="1937" w:type="dxa"/>
            <w:tcBorders>
              <w:left w:val="single" w:sz="4" w:space="0" w:color="auto"/>
              <w:bottom w:val="single" w:sz="4" w:space="0" w:color="auto"/>
            </w:tcBorders>
          </w:tcPr>
          <w:p w14:paraId="6B2F008F" w14:textId="77777777" w:rsidR="00C95093" w:rsidRDefault="00C95093" w:rsidP="00FB33BB">
            <w:pPr>
              <w:tabs>
                <w:tab w:val="left" w:pos="1380"/>
              </w:tabs>
              <w:rPr>
                <w:rFonts w:ascii="Calibri" w:hAnsi="Calibri"/>
                <w:sz w:val="16"/>
                <w:szCs w:val="16"/>
              </w:rPr>
            </w:pPr>
          </w:p>
          <w:p w14:paraId="053569E2" w14:textId="77777777" w:rsidR="00C95093" w:rsidRPr="00260229" w:rsidRDefault="00C95093" w:rsidP="00FB33BB">
            <w:pPr>
              <w:tabs>
                <w:tab w:val="left" w:pos="1380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14:paraId="6D2BC75C" w14:textId="77777777" w:rsidR="00C95093" w:rsidRDefault="00C95093" w:rsidP="00901DD9">
            <w:pPr>
              <w:rPr>
                <w:rFonts w:ascii="Calibri" w:hAnsi="Calibri" w:cs="Arial"/>
                <w:sz w:val="22"/>
                <w:szCs w:val="22"/>
              </w:rPr>
            </w:pPr>
          </w:p>
          <w:p w14:paraId="438C0078" w14:textId="77777777" w:rsidR="00C95093" w:rsidRPr="005F774A" w:rsidRDefault="00C95093" w:rsidP="00901DD9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891" w:type="dxa"/>
            <w:gridSpan w:val="2"/>
          </w:tcPr>
          <w:p w14:paraId="6D7359A6" w14:textId="26040DDB" w:rsidR="00C95093" w:rsidRPr="00331502" w:rsidRDefault="00FC67EB" w:rsidP="00AE5F83">
            <w:pPr>
              <w:pStyle w:val="NoSpacing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331502">
              <w:rPr>
                <w:rFonts w:ascii="Calibri" w:hAnsi="Calibri"/>
                <w:b/>
                <w:bCs/>
                <w:sz w:val="22"/>
                <w:szCs w:val="22"/>
              </w:rPr>
              <w:t>Test</w:t>
            </w:r>
          </w:p>
          <w:p w14:paraId="7D43301C" w14:textId="77777777" w:rsidR="00C95093" w:rsidRDefault="00C95093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14:paraId="1599974A" w14:textId="77777777" w:rsidR="00C95093" w:rsidRDefault="00C95093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14:paraId="404DA1C3" w14:textId="77777777" w:rsidR="00C95093" w:rsidRDefault="00C95093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14:paraId="7D43924C" w14:textId="77777777" w:rsidR="00C95093" w:rsidRDefault="00C95093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14:paraId="2450735C" w14:textId="77777777" w:rsidR="00C95093" w:rsidRDefault="00C95093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14:paraId="3D664CBD" w14:textId="77777777" w:rsidR="00C95093" w:rsidRDefault="00C95093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14:paraId="189AD0F8" w14:textId="77777777" w:rsidR="00C95093" w:rsidRDefault="00C95093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14:paraId="064F7990" w14:textId="77777777" w:rsidR="00C95093" w:rsidRDefault="00C95093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14:paraId="31F73705" w14:textId="77777777" w:rsidR="00C95093" w:rsidRDefault="00C95093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14:paraId="74068D03" w14:textId="77777777" w:rsidR="00C95093" w:rsidRDefault="00C95093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14:paraId="3A5C8FE5" w14:textId="77777777" w:rsidR="00C95093" w:rsidRPr="00AE5F83" w:rsidRDefault="00C95093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</w:tc>
      </w:tr>
      <w:tr w:rsidR="00C95093" w14:paraId="45035293" w14:textId="77777777" w:rsidTr="00C95093">
        <w:trPr>
          <w:gridAfter w:val="1"/>
          <w:wAfter w:w="48" w:type="dxa"/>
        </w:trPr>
        <w:tc>
          <w:tcPr>
            <w:tcW w:w="1135" w:type="dxa"/>
          </w:tcPr>
          <w:p w14:paraId="54816E33" w14:textId="77777777" w:rsidR="00C95093" w:rsidRPr="00D459C6" w:rsidRDefault="00C95093" w:rsidP="00D459C6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lastRenderedPageBreak/>
              <w:t xml:space="preserve">Term </w:t>
            </w:r>
          </w:p>
        </w:tc>
        <w:tc>
          <w:tcPr>
            <w:tcW w:w="4394" w:type="dxa"/>
          </w:tcPr>
          <w:p w14:paraId="046D7438" w14:textId="77777777" w:rsidR="00C95093" w:rsidRPr="00D459C6" w:rsidRDefault="00C95093" w:rsidP="00D459C6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>Assessment</w:t>
            </w:r>
          </w:p>
        </w:tc>
        <w:tc>
          <w:tcPr>
            <w:tcW w:w="3685" w:type="dxa"/>
            <w:gridSpan w:val="2"/>
          </w:tcPr>
          <w:p w14:paraId="76104C13" w14:textId="77777777" w:rsidR="00C95093" w:rsidRPr="00D459C6" w:rsidRDefault="00C95093" w:rsidP="00D459C6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 xml:space="preserve">My Mark </w:t>
            </w:r>
          </w:p>
        </w:tc>
        <w:tc>
          <w:tcPr>
            <w:tcW w:w="2603" w:type="dxa"/>
            <w:gridSpan w:val="3"/>
          </w:tcPr>
          <w:p w14:paraId="6A437CE5" w14:textId="77777777" w:rsidR="00C95093" w:rsidRPr="00D459C6" w:rsidRDefault="00C95093" w:rsidP="00D459C6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 xml:space="preserve">Task week </w:t>
            </w:r>
          </w:p>
        </w:tc>
        <w:tc>
          <w:tcPr>
            <w:tcW w:w="2926" w:type="dxa"/>
            <w:gridSpan w:val="2"/>
          </w:tcPr>
          <w:p w14:paraId="3A1B511B" w14:textId="77777777" w:rsidR="00C95093" w:rsidRPr="00D459C6" w:rsidRDefault="00C95093" w:rsidP="00D459C6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 xml:space="preserve">Weighting </w:t>
            </w:r>
          </w:p>
        </w:tc>
      </w:tr>
      <w:tr w:rsidR="00C95093" w14:paraId="47BCA458" w14:textId="77777777" w:rsidTr="00C95093">
        <w:trPr>
          <w:gridAfter w:val="1"/>
          <w:wAfter w:w="48" w:type="dxa"/>
          <w:trHeight w:val="304"/>
        </w:trPr>
        <w:tc>
          <w:tcPr>
            <w:tcW w:w="1135" w:type="dxa"/>
          </w:tcPr>
          <w:p w14:paraId="2B839C1C" w14:textId="77777777" w:rsidR="00C95093" w:rsidRPr="00D459C6" w:rsidRDefault="00C95093" w:rsidP="005E5D2C">
            <w:pPr>
              <w:pStyle w:val="Heading1"/>
              <w:outlineLvl w:val="0"/>
              <w:rPr>
                <w:rStyle w:val="IntenseEmphasis"/>
                <w:i w:val="0"/>
                <w:color w:val="1F497D" w:themeColor="text2"/>
                <w:sz w:val="22"/>
                <w:szCs w:val="22"/>
              </w:rPr>
            </w:pPr>
            <w:r w:rsidRPr="00D459C6">
              <w:rPr>
                <w:rStyle w:val="IntenseEmphasis"/>
                <w:i w:val="0"/>
                <w:color w:val="1F497D" w:themeColor="text2"/>
                <w:sz w:val="22"/>
                <w:szCs w:val="22"/>
              </w:rPr>
              <w:t xml:space="preserve">Term </w:t>
            </w:r>
          </w:p>
        </w:tc>
        <w:tc>
          <w:tcPr>
            <w:tcW w:w="4394" w:type="dxa"/>
          </w:tcPr>
          <w:p w14:paraId="73089551" w14:textId="331BEE76" w:rsidR="00C95093" w:rsidRPr="00901CE3" w:rsidRDefault="00A82D7F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  <w:r>
              <w:rPr>
                <w:rStyle w:val="IntenseEmphasis"/>
                <w:i w:val="0"/>
                <w:color w:val="auto"/>
                <w:sz w:val="28"/>
                <w:szCs w:val="28"/>
              </w:rPr>
              <w:t>Research Assignment</w:t>
            </w:r>
          </w:p>
        </w:tc>
        <w:tc>
          <w:tcPr>
            <w:tcW w:w="3685" w:type="dxa"/>
            <w:gridSpan w:val="2"/>
          </w:tcPr>
          <w:p w14:paraId="2B5538A4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  <w:tc>
          <w:tcPr>
            <w:tcW w:w="2603" w:type="dxa"/>
            <w:gridSpan w:val="3"/>
          </w:tcPr>
          <w:p w14:paraId="7F6ABAEC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  <w:tc>
          <w:tcPr>
            <w:tcW w:w="2926" w:type="dxa"/>
            <w:gridSpan w:val="2"/>
          </w:tcPr>
          <w:p w14:paraId="3C91FDA6" w14:textId="5F3A4E50" w:rsidR="00C95093" w:rsidRPr="00901CE3" w:rsidRDefault="00B54848" w:rsidP="00B54848">
            <w:pPr>
              <w:pStyle w:val="Heading1"/>
              <w:jc w:val="center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  <w:r>
              <w:rPr>
                <w:rStyle w:val="IntenseEmphasis"/>
                <w:i w:val="0"/>
                <w:color w:val="auto"/>
                <w:sz w:val="28"/>
                <w:szCs w:val="28"/>
              </w:rPr>
              <w:t>20%</w:t>
            </w:r>
          </w:p>
        </w:tc>
      </w:tr>
      <w:tr w:rsidR="00C95093" w14:paraId="6152097A" w14:textId="77777777" w:rsidTr="00C95093">
        <w:trPr>
          <w:gridAfter w:val="1"/>
          <w:wAfter w:w="48" w:type="dxa"/>
        </w:trPr>
        <w:tc>
          <w:tcPr>
            <w:tcW w:w="1135" w:type="dxa"/>
            <w:vMerge w:val="restart"/>
          </w:tcPr>
          <w:p w14:paraId="2AF9920C" w14:textId="77777777" w:rsidR="00C95093" w:rsidRPr="00D459C6" w:rsidRDefault="00C95093" w:rsidP="005E5D2C">
            <w:pPr>
              <w:pStyle w:val="Heading1"/>
              <w:outlineLvl w:val="0"/>
              <w:rPr>
                <w:rStyle w:val="IntenseEmphasis"/>
                <w:i w:val="0"/>
                <w:color w:val="1F497D" w:themeColor="text2"/>
                <w:sz w:val="22"/>
                <w:szCs w:val="22"/>
              </w:rPr>
            </w:pPr>
            <w:r w:rsidRPr="00D459C6">
              <w:rPr>
                <w:rStyle w:val="IntenseEmphasis"/>
                <w:i w:val="0"/>
                <w:color w:val="1F497D" w:themeColor="text2"/>
                <w:sz w:val="22"/>
                <w:szCs w:val="22"/>
              </w:rPr>
              <w:t xml:space="preserve">Term </w:t>
            </w:r>
          </w:p>
        </w:tc>
        <w:tc>
          <w:tcPr>
            <w:tcW w:w="4394" w:type="dxa"/>
          </w:tcPr>
          <w:p w14:paraId="4364942D" w14:textId="03323458" w:rsidR="00C95093" w:rsidRPr="00901CE3" w:rsidRDefault="009C338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  <w:r>
              <w:rPr>
                <w:rStyle w:val="IntenseEmphasis"/>
                <w:i w:val="0"/>
                <w:color w:val="auto"/>
                <w:sz w:val="28"/>
                <w:szCs w:val="28"/>
              </w:rPr>
              <w:t>Chemistry 1 Test</w:t>
            </w:r>
          </w:p>
        </w:tc>
        <w:tc>
          <w:tcPr>
            <w:tcW w:w="3685" w:type="dxa"/>
            <w:gridSpan w:val="2"/>
          </w:tcPr>
          <w:p w14:paraId="04955692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  <w:tc>
          <w:tcPr>
            <w:tcW w:w="2603" w:type="dxa"/>
            <w:gridSpan w:val="3"/>
          </w:tcPr>
          <w:p w14:paraId="7026D8CE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  <w:tc>
          <w:tcPr>
            <w:tcW w:w="2926" w:type="dxa"/>
            <w:gridSpan w:val="2"/>
          </w:tcPr>
          <w:p w14:paraId="1D5858C4" w14:textId="667CDD15" w:rsidR="00C95093" w:rsidRPr="00901CE3" w:rsidRDefault="00B54848" w:rsidP="00B54848">
            <w:pPr>
              <w:pStyle w:val="Heading1"/>
              <w:jc w:val="center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  <w:r>
              <w:rPr>
                <w:rStyle w:val="IntenseEmphasis"/>
                <w:i w:val="0"/>
                <w:color w:val="auto"/>
                <w:sz w:val="28"/>
                <w:szCs w:val="28"/>
              </w:rPr>
              <w:t>20%</w:t>
            </w:r>
          </w:p>
        </w:tc>
      </w:tr>
      <w:tr w:rsidR="00C95093" w14:paraId="589D70C4" w14:textId="77777777" w:rsidTr="00C95093">
        <w:trPr>
          <w:gridAfter w:val="1"/>
          <w:wAfter w:w="48" w:type="dxa"/>
        </w:trPr>
        <w:tc>
          <w:tcPr>
            <w:tcW w:w="1135" w:type="dxa"/>
            <w:vMerge/>
          </w:tcPr>
          <w:p w14:paraId="234288F4" w14:textId="77777777" w:rsidR="00C95093" w:rsidRPr="00D459C6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1F497D" w:themeColor="text2"/>
                <w:sz w:val="22"/>
                <w:szCs w:val="22"/>
              </w:rPr>
            </w:pPr>
          </w:p>
        </w:tc>
        <w:tc>
          <w:tcPr>
            <w:tcW w:w="4394" w:type="dxa"/>
          </w:tcPr>
          <w:p w14:paraId="4A8CC73D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  <w:tc>
          <w:tcPr>
            <w:tcW w:w="3685" w:type="dxa"/>
            <w:gridSpan w:val="2"/>
          </w:tcPr>
          <w:p w14:paraId="15C45DC2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  <w:tc>
          <w:tcPr>
            <w:tcW w:w="2603" w:type="dxa"/>
            <w:gridSpan w:val="3"/>
          </w:tcPr>
          <w:p w14:paraId="294D92DA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  <w:tc>
          <w:tcPr>
            <w:tcW w:w="2926" w:type="dxa"/>
            <w:gridSpan w:val="2"/>
          </w:tcPr>
          <w:p w14:paraId="20077197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</w:tr>
      <w:tr w:rsidR="00C95093" w14:paraId="0A22395E" w14:textId="77777777" w:rsidTr="00C95093">
        <w:trPr>
          <w:gridAfter w:val="1"/>
          <w:wAfter w:w="48" w:type="dxa"/>
        </w:trPr>
        <w:tc>
          <w:tcPr>
            <w:tcW w:w="1135" w:type="dxa"/>
            <w:vMerge/>
          </w:tcPr>
          <w:p w14:paraId="2AFBF0E9" w14:textId="77777777" w:rsidR="00C95093" w:rsidRPr="00D459C6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1F497D" w:themeColor="text2"/>
                <w:sz w:val="22"/>
                <w:szCs w:val="22"/>
              </w:rPr>
            </w:pPr>
          </w:p>
        </w:tc>
        <w:tc>
          <w:tcPr>
            <w:tcW w:w="4394" w:type="dxa"/>
            <w:shd w:val="clear" w:color="auto" w:fill="8DB3E2" w:themeFill="text2" w:themeFillTint="66"/>
          </w:tcPr>
          <w:p w14:paraId="1E55EF17" w14:textId="77777777" w:rsidR="00C95093" w:rsidRPr="00901CE3" w:rsidRDefault="00C95093" w:rsidP="005E5D2C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  <w:r w:rsidRPr="00642E59">
              <w:rPr>
                <w:rStyle w:val="IntenseEmphasis"/>
                <w:b/>
                <w:i w:val="0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3685" w:type="dxa"/>
            <w:gridSpan w:val="2"/>
            <w:shd w:val="clear" w:color="auto" w:fill="8DB3E2" w:themeFill="text2" w:themeFillTint="66"/>
          </w:tcPr>
          <w:p w14:paraId="61C21407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  <w:tc>
          <w:tcPr>
            <w:tcW w:w="2603" w:type="dxa"/>
            <w:gridSpan w:val="3"/>
            <w:shd w:val="clear" w:color="auto" w:fill="8DB3E2" w:themeFill="text2" w:themeFillTint="66"/>
          </w:tcPr>
          <w:p w14:paraId="6D87461A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  <w:tc>
          <w:tcPr>
            <w:tcW w:w="2926" w:type="dxa"/>
            <w:gridSpan w:val="2"/>
            <w:shd w:val="clear" w:color="auto" w:fill="8DB3E2" w:themeFill="text2" w:themeFillTint="66"/>
          </w:tcPr>
          <w:p w14:paraId="7999536B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</w:tr>
      <w:tr w:rsidR="00C95093" w14:paraId="748B8028" w14:textId="77777777" w:rsidTr="00C95093">
        <w:trPr>
          <w:gridAfter w:val="1"/>
          <w:wAfter w:w="48" w:type="dxa"/>
        </w:trPr>
        <w:tc>
          <w:tcPr>
            <w:tcW w:w="1135" w:type="dxa"/>
            <w:vMerge/>
          </w:tcPr>
          <w:p w14:paraId="5DFF8A9C" w14:textId="77777777" w:rsidR="00C95093" w:rsidRPr="00D459C6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1F497D" w:themeColor="text2"/>
                <w:sz w:val="22"/>
                <w:szCs w:val="22"/>
              </w:rPr>
            </w:pPr>
          </w:p>
        </w:tc>
        <w:tc>
          <w:tcPr>
            <w:tcW w:w="4394" w:type="dxa"/>
          </w:tcPr>
          <w:p w14:paraId="2F757D1B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  <w:tc>
          <w:tcPr>
            <w:tcW w:w="3685" w:type="dxa"/>
            <w:gridSpan w:val="2"/>
          </w:tcPr>
          <w:p w14:paraId="494D4701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  <w:tc>
          <w:tcPr>
            <w:tcW w:w="2603" w:type="dxa"/>
            <w:gridSpan w:val="3"/>
          </w:tcPr>
          <w:p w14:paraId="34A9D52B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  <w:tc>
          <w:tcPr>
            <w:tcW w:w="2926" w:type="dxa"/>
            <w:gridSpan w:val="2"/>
          </w:tcPr>
          <w:p w14:paraId="7263AA5C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</w:tr>
      <w:tr w:rsidR="00C95093" w14:paraId="010C306D" w14:textId="77777777" w:rsidTr="00C95093">
        <w:trPr>
          <w:gridAfter w:val="1"/>
          <w:wAfter w:w="48" w:type="dxa"/>
        </w:trPr>
        <w:tc>
          <w:tcPr>
            <w:tcW w:w="1135" w:type="dxa"/>
          </w:tcPr>
          <w:p w14:paraId="26C07EBC" w14:textId="77777777" w:rsidR="00C95093" w:rsidRPr="00D459C6" w:rsidRDefault="00C95093" w:rsidP="005E5D2C">
            <w:pPr>
              <w:pStyle w:val="Heading1"/>
              <w:outlineLvl w:val="0"/>
              <w:rPr>
                <w:rStyle w:val="IntenseEmphasis"/>
                <w:i w:val="0"/>
                <w:color w:val="1F497D" w:themeColor="text2"/>
                <w:sz w:val="22"/>
                <w:szCs w:val="22"/>
              </w:rPr>
            </w:pPr>
            <w:r w:rsidRPr="00D459C6">
              <w:rPr>
                <w:rStyle w:val="IntenseEmphasis"/>
                <w:i w:val="0"/>
                <w:color w:val="1F497D" w:themeColor="text2"/>
                <w:sz w:val="22"/>
                <w:szCs w:val="22"/>
              </w:rPr>
              <w:t xml:space="preserve">Term </w:t>
            </w:r>
          </w:p>
        </w:tc>
        <w:tc>
          <w:tcPr>
            <w:tcW w:w="4394" w:type="dxa"/>
            <w:shd w:val="clear" w:color="auto" w:fill="8DB3E2" w:themeFill="text2" w:themeFillTint="66"/>
          </w:tcPr>
          <w:p w14:paraId="41CAC40B" w14:textId="77777777" w:rsidR="00C95093" w:rsidRPr="00642E59" w:rsidRDefault="00C95093" w:rsidP="00D459C6">
            <w:pPr>
              <w:pStyle w:val="Heading1"/>
              <w:outlineLvl w:val="0"/>
              <w:rPr>
                <w:rStyle w:val="IntenseEmphasis"/>
                <w:b/>
                <w:i w:val="0"/>
                <w:color w:val="auto"/>
                <w:sz w:val="28"/>
                <w:szCs w:val="28"/>
              </w:rPr>
            </w:pPr>
          </w:p>
        </w:tc>
        <w:tc>
          <w:tcPr>
            <w:tcW w:w="3685" w:type="dxa"/>
            <w:gridSpan w:val="2"/>
            <w:shd w:val="clear" w:color="auto" w:fill="8DB3E2" w:themeFill="text2" w:themeFillTint="66"/>
          </w:tcPr>
          <w:p w14:paraId="1ACFBA5B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  <w:tc>
          <w:tcPr>
            <w:tcW w:w="2603" w:type="dxa"/>
            <w:gridSpan w:val="3"/>
            <w:shd w:val="clear" w:color="auto" w:fill="8DB3E2" w:themeFill="text2" w:themeFillTint="66"/>
          </w:tcPr>
          <w:p w14:paraId="2E2CFF2A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  <w:tc>
          <w:tcPr>
            <w:tcW w:w="2926" w:type="dxa"/>
            <w:gridSpan w:val="2"/>
            <w:shd w:val="clear" w:color="auto" w:fill="8DB3E2" w:themeFill="text2" w:themeFillTint="66"/>
          </w:tcPr>
          <w:p w14:paraId="0F45BA63" w14:textId="77777777" w:rsidR="00C95093" w:rsidRPr="00901CE3" w:rsidRDefault="00C95093" w:rsidP="00D459C6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8"/>
                <w:szCs w:val="28"/>
              </w:rPr>
            </w:pPr>
          </w:p>
        </w:tc>
      </w:tr>
    </w:tbl>
    <w:p w14:paraId="4BAA6B83" w14:textId="77777777" w:rsidR="00AB0F91" w:rsidRDefault="00AB0F91" w:rsidP="008D18AF">
      <w:pPr>
        <w:pStyle w:val="Heading1"/>
        <w:spacing w:before="0"/>
        <w:rPr>
          <w:sz w:val="28"/>
        </w:rPr>
      </w:pPr>
    </w:p>
    <w:p w14:paraId="63EB56FB" w14:textId="77777777" w:rsidR="008D18AF" w:rsidRPr="008D18AF" w:rsidRDefault="008D18AF" w:rsidP="008D18AF">
      <w:pPr>
        <w:pStyle w:val="Heading1"/>
        <w:spacing w:before="0"/>
        <w:rPr>
          <w:sz w:val="28"/>
        </w:rPr>
      </w:pPr>
      <w:r w:rsidRPr="008D18AF">
        <w:rPr>
          <w:sz w:val="28"/>
        </w:rPr>
        <w:t xml:space="preserve">Australian Curriculum References 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7695"/>
        <w:gridCol w:w="7695"/>
      </w:tblGrid>
      <w:tr w:rsidR="008D18AF" w:rsidRPr="008D18AF" w14:paraId="2974CFB2" w14:textId="77777777" w:rsidTr="008D18AF">
        <w:trPr>
          <w:trHeight w:val="293"/>
        </w:trPr>
        <w:tc>
          <w:tcPr>
            <w:tcW w:w="2500" w:type="pct"/>
            <w:shd w:val="clear" w:color="auto" w:fill="B6DDE8" w:themeFill="accent5" w:themeFillTint="66"/>
          </w:tcPr>
          <w:p w14:paraId="5674D10B" w14:textId="77777777" w:rsidR="008D18AF" w:rsidRPr="008D18AF" w:rsidRDefault="008D18AF" w:rsidP="008D18AF">
            <w:pPr>
              <w:pStyle w:val="Heading2"/>
              <w:outlineLvl w:val="1"/>
              <w:rPr>
                <w:color w:val="auto"/>
                <w:sz w:val="24"/>
              </w:rPr>
            </w:pPr>
            <w:r w:rsidRPr="008D18AF">
              <w:rPr>
                <w:color w:val="auto"/>
                <w:sz w:val="24"/>
              </w:rPr>
              <w:t>General Capabilities</w:t>
            </w:r>
          </w:p>
        </w:tc>
        <w:tc>
          <w:tcPr>
            <w:tcW w:w="2500" w:type="pct"/>
            <w:shd w:val="clear" w:color="auto" w:fill="B6DDE8" w:themeFill="accent5" w:themeFillTint="66"/>
          </w:tcPr>
          <w:p w14:paraId="5A84887B" w14:textId="77777777" w:rsidR="008D18AF" w:rsidRPr="008D18AF" w:rsidRDefault="008D18AF" w:rsidP="008D18AF">
            <w:pPr>
              <w:pStyle w:val="Heading2"/>
              <w:outlineLvl w:val="1"/>
              <w:rPr>
                <w:color w:val="auto"/>
                <w:sz w:val="24"/>
              </w:rPr>
            </w:pPr>
            <w:r w:rsidRPr="008D18AF">
              <w:rPr>
                <w:color w:val="auto"/>
                <w:sz w:val="24"/>
              </w:rPr>
              <w:t xml:space="preserve">Cross Curricula Priorities </w:t>
            </w:r>
          </w:p>
        </w:tc>
      </w:tr>
      <w:tr w:rsidR="008D18AF" w:rsidRPr="008D18AF" w14:paraId="71D1B291" w14:textId="77777777" w:rsidTr="008D18AF">
        <w:trPr>
          <w:trHeight w:val="293"/>
        </w:trPr>
        <w:tc>
          <w:tcPr>
            <w:tcW w:w="2500" w:type="pct"/>
          </w:tcPr>
          <w:p w14:paraId="0150A08E" w14:textId="77777777" w:rsidR="008D18AF" w:rsidRPr="008D18AF" w:rsidRDefault="008D18AF" w:rsidP="008D18AF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</w:p>
        </w:tc>
        <w:tc>
          <w:tcPr>
            <w:tcW w:w="2500" w:type="pct"/>
          </w:tcPr>
          <w:p w14:paraId="0D2C269B" w14:textId="77777777" w:rsidR="008D18AF" w:rsidRPr="008D18AF" w:rsidRDefault="008D18AF" w:rsidP="008D18AF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</w:p>
        </w:tc>
      </w:tr>
      <w:tr w:rsidR="008D18AF" w:rsidRPr="008D18AF" w14:paraId="2638339C" w14:textId="77777777" w:rsidTr="008D18AF">
        <w:trPr>
          <w:trHeight w:val="293"/>
        </w:trPr>
        <w:tc>
          <w:tcPr>
            <w:tcW w:w="2500" w:type="pct"/>
          </w:tcPr>
          <w:p w14:paraId="14BC5B1A" w14:textId="77777777" w:rsidR="008D18AF" w:rsidRPr="008D18AF" w:rsidRDefault="008D18AF" w:rsidP="008D18AF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</w:p>
        </w:tc>
        <w:tc>
          <w:tcPr>
            <w:tcW w:w="2500" w:type="pct"/>
          </w:tcPr>
          <w:p w14:paraId="18FFBE67" w14:textId="77777777" w:rsidR="008D18AF" w:rsidRPr="008D18AF" w:rsidRDefault="008D18AF" w:rsidP="008D18AF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</w:p>
        </w:tc>
      </w:tr>
      <w:tr w:rsidR="008D18AF" w:rsidRPr="008D18AF" w14:paraId="3D98BD12" w14:textId="77777777" w:rsidTr="008D18AF">
        <w:trPr>
          <w:trHeight w:val="293"/>
        </w:trPr>
        <w:tc>
          <w:tcPr>
            <w:tcW w:w="2500" w:type="pct"/>
          </w:tcPr>
          <w:p w14:paraId="5520B85E" w14:textId="77777777" w:rsidR="008D18AF" w:rsidRPr="008D18AF" w:rsidRDefault="008D18AF" w:rsidP="008D18AF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</w:p>
        </w:tc>
        <w:tc>
          <w:tcPr>
            <w:tcW w:w="2500" w:type="pct"/>
          </w:tcPr>
          <w:p w14:paraId="634DE00A" w14:textId="77777777" w:rsidR="008D18AF" w:rsidRPr="008D18AF" w:rsidRDefault="008D18AF" w:rsidP="008D18AF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</w:p>
        </w:tc>
      </w:tr>
      <w:tr w:rsidR="008D18AF" w:rsidRPr="008D18AF" w14:paraId="04196CB3" w14:textId="77777777" w:rsidTr="008D18AF">
        <w:trPr>
          <w:trHeight w:val="293"/>
        </w:trPr>
        <w:tc>
          <w:tcPr>
            <w:tcW w:w="2500" w:type="pct"/>
          </w:tcPr>
          <w:p w14:paraId="279A226C" w14:textId="77777777" w:rsidR="008D18AF" w:rsidRPr="008D18AF" w:rsidRDefault="008D18AF" w:rsidP="008D18AF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</w:p>
        </w:tc>
        <w:tc>
          <w:tcPr>
            <w:tcW w:w="2500" w:type="pct"/>
          </w:tcPr>
          <w:p w14:paraId="5F275CA1" w14:textId="77777777" w:rsidR="008D18AF" w:rsidRPr="008D18AF" w:rsidRDefault="008D18AF" w:rsidP="008D18AF">
            <w:pPr>
              <w:pStyle w:val="ListParagraph"/>
              <w:rPr>
                <w:rFonts w:ascii="Calibri" w:hAnsi="Calibri"/>
              </w:rPr>
            </w:pPr>
          </w:p>
        </w:tc>
      </w:tr>
      <w:tr w:rsidR="008D18AF" w:rsidRPr="008D18AF" w14:paraId="22307C7A" w14:textId="77777777" w:rsidTr="008D18AF">
        <w:trPr>
          <w:trHeight w:val="293"/>
        </w:trPr>
        <w:tc>
          <w:tcPr>
            <w:tcW w:w="2500" w:type="pct"/>
          </w:tcPr>
          <w:p w14:paraId="5E6BCB31" w14:textId="77777777" w:rsidR="008D18AF" w:rsidRPr="008D18AF" w:rsidRDefault="008D18AF" w:rsidP="008D18AF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</w:p>
        </w:tc>
        <w:tc>
          <w:tcPr>
            <w:tcW w:w="2500" w:type="pct"/>
          </w:tcPr>
          <w:p w14:paraId="685F1188" w14:textId="77777777" w:rsidR="008D18AF" w:rsidRPr="008D18AF" w:rsidRDefault="008D18AF" w:rsidP="008D18AF">
            <w:pPr>
              <w:pStyle w:val="ListParagraph"/>
              <w:rPr>
                <w:rFonts w:ascii="Calibri" w:hAnsi="Calibri"/>
              </w:rPr>
            </w:pPr>
          </w:p>
        </w:tc>
      </w:tr>
      <w:tr w:rsidR="008D18AF" w:rsidRPr="008D18AF" w14:paraId="2CFA1394" w14:textId="77777777" w:rsidTr="008D18AF">
        <w:trPr>
          <w:trHeight w:val="293"/>
        </w:trPr>
        <w:tc>
          <w:tcPr>
            <w:tcW w:w="2500" w:type="pct"/>
          </w:tcPr>
          <w:p w14:paraId="392427A4" w14:textId="77777777" w:rsidR="008D18AF" w:rsidRPr="008D18AF" w:rsidRDefault="008D18AF" w:rsidP="008D18AF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</w:p>
        </w:tc>
        <w:tc>
          <w:tcPr>
            <w:tcW w:w="2500" w:type="pct"/>
          </w:tcPr>
          <w:p w14:paraId="3B1197D1" w14:textId="77777777" w:rsidR="008D18AF" w:rsidRPr="008D18AF" w:rsidRDefault="008D18AF" w:rsidP="008D18AF">
            <w:pPr>
              <w:pStyle w:val="ListParagraph"/>
              <w:rPr>
                <w:rFonts w:ascii="Calibri" w:hAnsi="Calibri"/>
              </w:rPr>
            </w:pPr>
          </w:p>
        </w:tc>
      </w:tr>
      <w:tr w:rsidR="008D18AF" w:rsidRPr="008D18AF" w14:paraId="03DE101B" w14:textId="77777777" w:rsidTr="008D18AF">
        <w:trPr>
          <w:trHeight w:val="90"/>
        </w:trPr>
        <w:tc>
          <w:tcPr>
            <w:tcW w:w="2500" w:type="pct"/>
          </w:tcPr>
          <w:p w14:paraId="10CDE8C3" w14:textId="77777777" w:rsidR="008D18AF" w:rsidRPr="008D18AF" w:rsidRDefault="008D18AF" w:rsidP="008D18AF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</w:p>
        </w:tc>
        <w:tc>
          <w:tcPr>
            <w:tcW w:w="2500" w:type="pct"/>
          </w:tcPr>
          <w:p w14:paraId="46674C11" w14:textId="77777777" w:rsidR="008D18AF" w:rsidRPr="008D18AF" w:rsidRDefault="008D18AF" w:rsidP="008D18AF">
            <w:pPr>
              <w:pStyle w:val="ListParagraph"/>
              <w:rPr>
                <w:rFonts w:ascii="Calibri" w:hAnsi="Calibri"/>
              </w:rPr>
            </w:pPr>
          </w:p>
        </w:tc>
      </w:tr>
    </w:tbl>
    <w:p w14:paraId="791C8CCF" w14:textId="77777777" w:rsidR="008D18AF" w:rsidRPr="008D18AF" w:rsidRDefault="008D18AF" w:rsidP="008D18AF"/>
    <w:sectPr w:rsidR="008D18AF" w:rsidRPr="008D18AF" w:rsidSect="00332A3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40" w:h="11900" w:orient="landscape"/>
      <w:pgMar w:top="397" w:right="720" w:bottom="284" w:left="72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4339C" w14:textId="77777777" w:rsidR="00BC11EE" w:rsidRDefault="00BC11EE" w:rsidP="00C95093">
      <w:r>
        <w:separator/>
      </w:r>
    </w:p>
  </w:endnote>
  <w:endnote w:type="continuationSeparator" w:id="0">
    <w:p w14:paraId="59F3F089" w14:textId="77777777" w:rsidR="00BC11EE" w:rsidRDefault="00BC11EE" w:rsidP="00C95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88548" w14:textId="77777777" w:rsidR="00C95093" w:rsidRDefault="00C95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14DEE" w14:textId="77777777" w:rsidR="00C95093" w:rsidRDefault="00C950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F7F4C" w14:textId="77777777" w:rsidR="00C95093" w:rsidRDefault="00C95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58420" w14:textId="77777777" w:rsidR="00BC11EE" w:rsidRDefault="00BC11EE" w:rsidP="00C95093">
      <w:r>
        <w:separator/>
      </w:r>
    </w:p>
  </w:footnote>
  <w:footnote w:type="continuationSeparator" w:id="0">
    <w:p w14:paraId="7B0422E6" w14:textId="77777777" w:rsidR="00BC11EE" w:rsidRDefault="00BC11EE" w:rsidP="00C95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C9B20" w14:textId="77777777" w:rsidR="00C95093" w:rsidRDefault="00C95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B43AA" w14:textId="77777777" w:rsidR="00C95093" w:rsidRDefault="00C950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5C7EF" w14:textId="77777777" w:rsidR="00C95093" w:rsidRDefault="00C95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1D23"/>
    <w:multiLevelType w:val="hybridMultilevel"/>
    <w:tmpl w:val="5E80E510"/>
    <w:lvl w:ilvl="0" w:tplc="70A2601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EDC"/>
    <w:multiLevelType w:val="hybridMultilevel"/>
    <w:tmpl w:val="6456A7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F2255"/>
    <w:multiLevelType w:val="hybridMultilevel"/>
    <w:tmpl w:val="A92EF508"/>
    <w:lvl w:ilvl="0" w:tplc="0292F41E">
      <w:start w:val="2"/>
      <w:numFmt w:val="bullet"/>
      <w:lvlText w:val="-"/>
      <w:lvlJc w:val="left"/>
      <w:pPr>
        <w:ind w:left="1140" w:hanging="360"/>
      </w:pPr>
      <w:rPr>
        <w:rFonts w:ascii="Cambria" w:eastAsia="Times New Roman" w:hAnsi="Cambria" w:cs="Arial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1A020289"/>
    <w:multiLevelType w:val="hybridMultilevel"/>
    <w:tmpl w:val="D9C285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80189"/>
    <w:multiLevelType w:val="hybridMultilevel"/>
    <w:tmpl w:val="0ACA3B30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296A137A"/>
    <w:multiLevelType w:val="hybridMultilevel"/>
    <w:tmpl w:val="82D48C92"/>
    <w:lvl w:ilvl="0" w:tplc="08CA66D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7C5627"/>
    <w:multiLevelType w:val="multilevel"/>
    <w:tmpl w:val="CD8C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165C32"/>
    <w:multiLevelType w:val="hybridMultilevel"/>
    <w:tmpl w:val="5BA05F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570165"/>
    <w:multiLevelType w:val="hybridMultilevel"/>
    <w:tmpl w:val="617E8C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49290D"/>
    <w:multiLevelType w:val="hybridMultilevel"/>
    <w:tmpl w:val="4A7AAD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3F0D8C"/>
    <w:multiLevelType w:val="hybridMultilevel"/>
    <w:tmpl w:val="88EC69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B77ADF"/>
    <w:multiLevelType w:val="multilevel"/>
    <w:tmpl w:val="FE3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4D7023"/>
    <w:multiLevelType w:val="multilevel"/>
    <w:tmpl w:val="88D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3802E8"/>
    <w:multiLevelType w:val="hybridMultilevel"/>
    <w:tmpl w:val="56A8C0C2"/>
    <w:lvl w:ilvl="0" w:tplc="09623D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C42E3B"/>
    <w:multiLevelType w:val="multilevel"/>
    <w:tmpl w:val="A72E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272D56"/>
    <w:multiLevelType w:val="hybridMultilevel"/>
    <w:tmpl w:val="EEBAD7E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520A92"/>
    <w:multiLevelType w:val="hybridMultilevel"/>
    <w:tmpl w:val="6F325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B14CCC"/>
    <w:multiLevelType w:val="hybridMultilevel"/>
    <w:tmpl w:val="0CB498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B2610B"/>
    <w:multiLevelType w:val="hybridMultilevel"/>
    <w:tmpl w:val="7F0A0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947358"/>
    <w:multiLevelType w:val="hybridMultilevel"/>
    <w:tmpl w:val="9C2488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8"/>
  </w:num>
  <w:num w:numId="3">
    <w:abstractNumId w:val="0"/>
  </w:num>
  <w:num w:numId="4">
    <w:abstractNumId w:val="9"/>
  </w:num>
  <w:num w:numId="5">
    <w:abstractNumId w:val="10"/>
  </w:num>
  <w:num w:numId="6">
    <w:abstractNumId w:val="7"/>
  </w:num>
  <w:num w:numId="7">
    <w:abstractNumId w:val="1"/>
  </w:num>
  <w:num w:numId="8">
    <w:abstractNumId w:val="4"/>
  </w:num>
  <w:num w:numId="9">
    <w:abstractNumId w:val="19"/>
  </w:num>
  <w:num w:numId="10">
    <w:abstractNumId w:val="8"/>
  </w:num>
  <w:num w:numId="11">
    <w:abstractNumId w:val="5"/>
  </w:num>
  <w:num w:numId="12">
    <w:abstractNumId w:val="12"/>
  </w:num>
  <w:num w:numId="13">
    <w:abstractNumId w:val="17"/>
  </w:num>
  <w:num w:numId="14">
    <w:abstractNumId w:val="6"/>
  </w:num>
  <w:num w:numId="15">
    <w:abstractNumId w:val="3"/>
  </w:num>
  <w:num w:numId="16">
    <w:abstractNumId w:val="19"/>
  </w:num>
  <w:num w:numId="17">
    <w:abstractNumId w:val="11"/>
  </w:num>
  <w:num w:numId="18">
    <w:abstractNumId w:val="15"/>
  </w:num>
  <w:num w:numId="19">
    <w:abstractNumId w:val="14"/>
  </w:num>
  <w:num w:numId="20">
    <w:abstractNumId w:val="16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hideSpellingErrors/>
  <w:hideGrammaticalErrors/>
  <w:proofState w:spelling="clean" w:grammar="clean"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7DA"/>
    <w:rsid w:val="00004C13"/>
    <w:rsid w:val="00013DDA"/>
    <w:rsid w:val="00025F5C"/>
    <w:rsid w:val="00027632"/>
    <w:rsid w:val="00041039"/>
    <w:rsid w:val="00051947"/>
    <w:rsid w:val="000675FC"/>
    <w:rsid w:val="00071D6B"/>
    <w:rsid w:val="0008513E"/>
    <w:rsid w:val="00093B41"/>
    <w:rsid w:val="000D00A7"/>
    <w:rsid w:val="000D4E05"/>
    <w:rsid w:val="00114E85"/>
    <w:rsid w:val="00117DE1"/>
    <w:rsid w:val="00142320"/>
    <w:rsid w:val="001635CD"/>
    <w:rsid w:val="00164378"/>
    <w:rsid w:val="00193702"/>
    <w:rsid w:val="001A36A6"/>
    <w:rsid w:val="001B41B9"/>
    <w:rsid w:val="001B45CC"/>
    <w:rsid w:val="001C4E1E"/>
    <w:rsid w:val="001E55A1"/>
    <w:rsid w:val="001F2867"/>
    <w:rsid w:val="001F2E16"/>
    <w:rsid w:val="0020311E"/>
    <w:rsid w:val="002215F2"/>
    <w:rsid w:val="0023328E"/>
    <w:rsid w:val="00233A91"/>
    <w:rsid w:val="00247CFF"/>
    <w:rsid w:val="00260229"/>
    <w:rsid w:val="00272623"/>
    <w:rsid w:val="002932AD"/>
    <w:rsid w:val="002A7B9F"/>
    <w:rsid w:val="002B101C"/>
    <w:rsid w:val="002B3394"/>
    <w:rsid w:val="002B3CF8"/>
    <w:rsid w:val="002C3DAE"/>
    <w:rsid w:val="00331502"/>
    <w:rsid w:val="00332A3E"/>
    <w:rsid w:val="003410EF"/>
    <w:rsid w:val="0034251A"/>
    <w:rsid w:val="0034559C"/>
    <w:rsid w:val="003538B5"/>
    <w:rsid w:val="00356E50"/>
    <w:rsid w:val="00357842"/>
    <w:rsid w:val="00360346"/>
    <w:rsid w:val="003739DD"/>
    <w:rsid w:val="003836B0"/>
    <w:rsid w:val="0038506A"/>
    <w:rsid w:val="003857C7"/>
    <w:rsid w:val="00386C4A"/>
    <w:rsid w:val="00390789"/>
    <w:rsid w:val="003A205D"/>
    <w:rsid w:val="003A288C"/>
    <w:rsid w:val="003F4893"/>
    <w:rsid w:val="00403F5F"/>
    <w:rsid w:val="004073E9"/>
    <w:rsid w:val="00407B06"/>
    <w:rsid w:val="00411A0F"/>
    <w:rsid w:val="0041355A"/>
    <w:rsid w:val="00414063"/>
    <w:rsid w:val="00427617"/>
    <w:rsid w:val="00433F92"/>
    <w:rsid w:val="0046081E"/>
    <w:rsid w:val="00487555"/>
    <w:rsid w:val="00497D88"/>
    <w:rsid w:val="004A0BB8"/>
    <w:rsid w:val="004C1C98"/>
    <w:rsid w:val="004C5418"/>
    <w:rsid w:val="004D0A92"/>
    <w:rsid w:val="004F7AC8"/>
    <w:rsid w:val="00534973"/>
    <w:rsid w:val="005615BA"/>
    <w:rsid w:val="00574265"/>
    <w:rsid w:val="00593A45"/>
    <w:rsid w:val="005A1E76"/>
    <w:rsid w:val="005B17DA"/>
    <w:rsid w:val="005B65D6"/>
    <w:rsid w:val="005C030A"/>
    <w:rsid w:val="005D3F54"/>
    <w:rsid w:val="005D4D08"/>
    <w:rsid w:val="005E5D2C"/>
    <w:rsid w:val="005F1C67"/>
    <w:rsid w:val="005F774A"/>
    <w:rsid w:val="006174B9"/>
    <w:rsid w:val="00640612"/>
    <w:rsid w:val="00642455"/>
    <w:rsid w:val="00642E59"/>
    <w:rsid w:val="006565D9"/>
    <w:rsid w:val="00661BF8"/>
    <w:rsid w:val="00667472"/>
    <w:rsid w:val="006714DA"/>
    <w:rsid w:val="0068336B"/>
    <w:rsid w:val="006A76A4"/>
    <w:rsid w:val="006B58F6"/>
    <w:rsid w:val="006C5AED"/>
    <w:rsid w:val="006D3E22"/>
    <w:rsid w:val="006D6BAE"/>
    <w:rsid w:val="007017F7"/>
    <w:rsid w:val="007108AA"/>
    <w:rsid w:val="007141A7"/>
    <w:rsid w:val="007239C1"/>
    <w:rsid w:val="0072752D"/>
    <w:rsid w:val="00735534"/>
    <w:rsid w:val="0073606F"/>
    <w:rsid w:val="007434FF"/>
    <w:rsid w:val="007679D4"/>
    <w:rsid w:val="0077032B"/>
    <w:rsid w:val="007A24DB"/>
    <w:rsid w:val="007A32BD"/>
    <w:rsid w:val="007B03ED"/>
    <w:rsid w:val="007C66F4"/>
    <w:rsid w:val="007D3920"/>
    <w:rsid w:val="007D73A5"/>
    <w:rsid w:val="007E2906"/>
    <w:rsid w:val="007E2919"/>
    <w:rsid w:val="007F79FD"/>
    <w:rsid w:val="00804BE5"/>
    <w:rsid w:val="008053DE"/>
    <w:rsid w:val="00807AEC"/>
    <w:rsid w:val="00811CA2"/>
    <w:rsid w:val="00821394"/>
    <w:rsid w:val="00827080"/>
    <w:rsid w:val="00846AF5"/>
    <w:rsid w:val="008516AD"/>
    <w:rsid w:val="008517F6"/>
    <w:rsid w:val="00855649"/>
    <w:rsid w:val="0087736C"/>
    <w:rsid w:val="008849AC"/>
    <w:rsid w:val="00893E3E"/>
    <w:rsid w:val="00893E76"/>
    <w:rsid w:val="00893F6C"/>
    <w:rsid w:val="008A19FC"/>
    <w:rsid w:val="008B5F10"/>
    <w:rsid w:val="008C32C8"/>
    <w:rsid w:val="008D18AF"/>
    <w:rsid w:val="008D4880"/>
    <w:rsid w:val="008E51B4"/>
    <w:rsid w:val="008E55B2"/>
    <w:rsid w:val="008E7C5D"/>
    <w:rsid w:val="008F0182"/>
    <w:rsid w:val="008F63E4"/>
    <w:rsid w:val="008F7130"/>
    <w:rsid w:val="00901CE3"/>
    <w:rsid w:val="00901DD9"/>
    <w:rsid w:val="00913EF6"/>
    <w:rsid w:val="00946862"/>
    <w:rsid w:val="00960D5F"/>
    <w:rsid w:val="00976E8A"/>
    <w:rsid w:val="009856F5"/>
    <w:rsid w:val="009A5DB3"/>
    <w:rsid w:val="009B0730"/>
    <w:rsid w:val="009B0EC7"/>
    <w:rsid w:val="009B6568"/>
    <w:rsid w:val="009B763B"/>
    <w:rsid w:val="009C3383"/>
    <w:rsid w:val="009D0E13"/>
    <w:rsid w:val="009D123B"/>
    <w:rsid w:val="009D4B4E"/>
    <w:rsid w:val="009E4F4A"/>
    <w:rsid w:val="009F1E0F"/>
    <w:rsid w:val="00A037F7"/>
    <w:rsid w:val="00A03EFE"/>
    <w:rsid w:val="00A0557A"/>
    <w:rsid w:val="00A10FAC"/>
    <w:rsid w:val="00A12033"/>
    <w:rsid w:val="00A22CE6"/>
    <w:rsid w:val="00A35E26"/>
    <w:rsid w:val="00A63EA6"/>
    <w:rsid w:val="00A7199E"/>
    <w:rsid w:val="00A82D7F"/>
    <w:rsid w:val="00A83327"/>
    <w:rsid w:val="00A83C63"/>
    <w:rsid w:val="00A83F5A"/>
    <w:rsid w:val="00A84ECA"/>
    <w:rsid w:val="00A87E3F"/>
    <w:rsid w:val="00A91DE6"/>
    <w:rsid w:val="00AA27E6"/>
    <w:rsid w:val="00AB0F91"/>
    <w:rsid w:val="00AB30FF"/>
    <w:rsid w:val="00AC2591"/>
    <w:rsid w:val="00AC7C20"/>
    <w:rsid w:val="00AD127E"/>
    <w:rsid w:val="00AD1E92"/>
    <w:rsid w:val="00AE1FCB"/>
    <w:rsid w:val="00AE5E3F"/>
    <w:rsid w:val="00AE5F83"/>
    <w:rsid w:val="00B01C77"/>
    <w:rsid w:val="00B04867"/>
    <w:rsid w:val="00B06F79"/>
    <w:rsid w:val="00B07AA9"/>
    <w:rsid w:val="00B132BD"/>
    <w:rsid w:val="00B54848"/>
    <w:rsid w:val="00B54A14"/>
    <w:rsid w:val="00B62D9C"/>
    <w:rsid w:val="00B63535"/>
    <w:rsid w:val="00B83432"/>
    <w:rsid w:val="00B83575"/>
    <w:rsid w:val="00B85C70"/>
    <w:rsid w:val="00BA06C4"/>
    <w:rsid w:val="00BA3916"/>
    <w:rsid w:val="00BC11EE"/>
    <w:rsid w:val="00BC55C0"/>
    <w:rsid w:val="00BD05C1"/>
    <w:rsid w:val="00BE29D4"/>
    <w:rsid w:val="00BF118E"/>
    <w:rsid w:val="00C1109A"/>
    <w:rsid w:val="00C211A8"/>
    <w:rsid w:val="00C226D1"/>
    <w:rsid w:val="00C2398F"/>
    <w:rsid w:val="00C30AE0"/>
    <w:rsid w:val="00C92EC5"/>
    <w:rsid w:val="00C95093"/>
    <w:rsid w:val="00CA0DA0"/>
    <w:rsid w:val="00CB7C7B"/>
    <w:rsid w:val="00CD1E87"/>
    <w:rsid w:val="00CD6700"/>
    <w:rsid w:val="00CE49C6"/>
    <w:rsid w:val="00CF06DB"/>
    <w:rsid w:val="00CF2EE3"/>
    <w:rsid w:val="00D04108"/>
    <w:rsid w:val="00D2509B"/>
    <w:rsid w:val="00D41D9B"/>
    <w:rsid w:val="00D459C6"/>
    <w:rsid w:val="00D50297"/>
    <w:rsid w:val="00D810D1"/>
    <w:rsid w:val="00D84326"/>
    <w:rsid w:val="00D90F08"/>
    <w:rsid w:val="00DA12B2"/>
    <w:rsid w:val="00DA6E96"/>
    <w:rsid w:val="00DC033C"/>
    <w:rsid w:val="00DC08DC"/>
    <w:rsid w:val="00DD544E"/>
    <w:rsid w:val="00DD6A21"/>
    <w:rsid w:val="00DE1CA9"/>
    <w:rsid w:val="00E069C5"/>
    <w:rsid w:val="00E358B0"/>
    <w:rsid w:val="00E70227"/>
    <w:rsid w:val="00EA1957"/>
    <w:rsid w:val="00EF0346"/>
    <w:rsid w:val="00EF0767"/>
    <w:rsid w:val="00EF1A4E"/>
    <w:rsid w:val="00F04685"/>
    <w:rsid w:val="00F04DAB"/>
    <w:rsid w:val="00F15DED"/>
    <w:rsid w:val="00F24407"/>
    <w:rsid w:val="00F30A9E"/>
    <w:rsid w:val="00F357BE"/>
    <w:rsid w:val="00F379FD"/>
    <w:rsid w:val="00F56F33"/>
    <w:rsid w:val="00F60AF1"/>
    <w:rsid w:val="00F6200A"/>
    <w:rsid w:val="00F63BF9"/>
    <w:rsid w:val="00F67D82"/>
    <w:rsid w:val="00F8420D"/>
    <w:rsid w:val="00F84CBD"/>
    <w:rsid w:val="00FA3E98"/>
    <w:rsid w:val="00FB33BB"/>
    <w:rsid w:val="00FC67EB"/>
    <w:rsid w:val="00FC6E19"/>
    <w:rsid w:val="00FF160F"/>
    <w:rsid w:val="00FF241B"/>
    <w:rsid w:val="00FF2BD4"/>
    <w:rsid w:val="00FF775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00C1F1"/>
  <w15:docId w15:val="{4B99C267-922B-4007-856C-64D291CF5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E96"/>
    <w:pPr>
      <w:spacing w:after="0"/>
    </w:pPr>
    <w:rPr>
      <w:rFonts w:ascii="Times New Roman" w:eastAsia="Times New Roman" w:hAnsi="Times New Roman" w:cs="Times New Roman"/>
      <w:lang w:val="en-AU"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E9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A9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6AD"/>
    <w:pPr>
      <w:keepNext/>
      <w:keepLines/>
      <w:framePr w:hSpace="180" w:wrap="around" w:vAnchor="text" w:hAnchor="margin" w:x="-176" w:y="256"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3F5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6E9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6E9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AU" w:eastAsia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E9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6E96"/>
    <w:rPr>
      <w:rFonts w:asciiTheme="majorHAnsi" w:eastAsiaTheme="majorEastAsia" w:hAnsiTheme="majorHAnsi" w:cstheme="majorBidi"/>
      <w:i/>
      <w:iCs/>
      <w:color w:val="4F81BD" w:themeColor="accent1"/>
      <w:spacing w:val="15"/>
      <w:lang w:val="en-AU" w:eastAsia="en-AU"/>
    </w:rPr>
  </w:style>
  <w:style w:type="table" w:styleId="TableGrid">
    <w:name w:val="Table Grid"/>
    <w:basedOn w:val="TableNormal"/>
    <w:rsid w:val="00DA6E9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A6E9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AU" w:eastAsia="en-AU"/>
    </w:rPr>
  </w:style>
  <w:style w:type="paragraph" w:styleId="NoSpacing">
    <w:name w:val="No Spacing"/>
    <w:uiPriority w:val="1"/>
    <w:qFormat/>
    <w:rsid w:val="00DA6E96"/>
    <w:pPr>
      <w:spacing w:after="0"/>
    </w:pPr>
    <w:rPr>
      <w:rFonts w:ascii="Times New Roman" w:eastAsia="Times New Roman" w:hAnsi="Times New Roman" w:cs="Times New Roman"/>
      <w:lang w:val="en-AU" w:eastAsia="en-AU"/>
    </w:rPr>
  </w:style>
  <w:style w:type="character" w:styleId="Hyperlink">
    <w:name w:val="Hyperlink"/>
    <w:uiPriority w:val="99"/>
    <w:rsid w:val="00DA6E96"/>
    <w:rPr>
      <w:rFonts w:cs="Times New Roman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FollowedHyperlink">
    <w:name w:val="FollowedHyperlink"/>
    <w:basedOn w:val="DefaultParagraphFont"/>
    <w:uiPriority w:val="99"/>
    <w:semiHidden/>
    <w:unhideWhenUsed/>
    <w:rsid w:val="00DA6E96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33A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8516AD"/>
    <w:rPr>
      <w:rFonts w:asciiTheme="majorHAnsi" w:eastAsiaTheme="majorEastAsia" w:hAnsiTheme="majorHAnsi" w:cstheme="majorBidi"/>
      <w:b/>
      <w:bCs/>
      <w:color w:val="4F81BD" w:themeColor="accent1"/>
      <w:lang w:val="en-AU"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403F5F"/>
    <w:rPr>
      <w:rFonts w:asciiTheme="majorHAnsi" w:eastAsiaTheme="majorEastAsia" w:hAnsiTheme="majorHAnsi" w:cstheme="majorBidi"/>
      <w:b/>
      <w:bCs/>
      <w:i/>
      <w:iCs/>
      <w:color w:val="4F81BD" w:themeColor="accent1"/>
      <w:lang w:val="en-AU" w:eastAsia="en-AU"/>
    </w:rPr>
  </w:style>
  <w:style w:type="paragraph" w:styleId="ListParagraph">
    <w:name w:val="List Paragraph"/>
    <w:basedOn w:val="Normal"/>
    <w:uiPriority w:val="34"/>
    <w:qFormat/>
    <w:rsid w:val="008D18AF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C92EC5"/>
    <w:rPr>
      <w:rFonts w:ascii="Arial Narrow" w:hAnsi="Arial Narrow"/>
      <w:sz w:val="18"/>
      <w:szCs w:val="16"/>
    </w:rPr>
  </w:style>
  <w:style w:type="character" w:customStyle="1" w:styleId="BodyTextChar">
    <w:name w:val="Body Text Char"/>
    <w:basedOn w:val="DefaultParagraphFont"/>
    <w:link w:val="BodyText"/>
    <w:semiHidden/>
    <w:rsid w:val="00C92EC5"/>
    <w:rPr>
      <w:rFonts w:ascii="Arial Narrow" w:eastAsia="Times New Roman" w:hAnsi="Arial Narrow" w:cs="Times New Roman"/>
      <w:sz w:val="18"/>
      <w:szCs w:val="16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CE49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9C6"/>
    <w:rPr>
      <w:rFonts w:ascii="Times New Roman" w:eastAsia="Times New Roman" w:hAnsi="Times New Roman" w:cs="Times New Roman"/>
      <w:lang w:val="en-AU"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AB0F91"/>
    <w:pPr>
      <w:spacing w:line="276" w:lineRule="auto"/>
      <w:outlineLvl w:val="9"/>
    </w:pPr>
    <w:rPr>
      <w:color w:val="365F9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B0F91"/>
    <w:pPr>
      <w:spacing w:before="120"/>
    </w:pPr>
    <w:rPr>
      <w:rFonts w:asciiTheme="majorHAnsi" w:hAnsiTheme="majorHAnsi"/>
      <w:b/>
      <w:color w:val="548DD4"/>
    </w:rPr>
  </w:style>
  <w:style w:type="paragraph" w:styleId="TOC3">
    <w:name w:val="toc 3"/>
    <w:basedOn w:val="Normal"/>
    <w:next w:val="Normal"/>
    <w:autoRedefine/>
    <w:uiPriority w:val="39"/>
    <w:unhideWhenUsed/>
    <w:rsid w:val="00AB0F91"/>
    <w:pPr>
      <w:ind w:left="240"/>
    </w:pPr>
    <w:rPr>
      <w:rFonts w:asciiTheme="minorHAnsi" w:hAnsiTheme="minorHAnsi"/>
      <w:i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AB0F91"/>
    <w:rPr>
      <w:rFonts w:ascii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F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F91"/>
    <w:rPr>
      <w:rFonts w:ascii="Lucida Grande" w:eastAsia="Times New Roman" w:hAnsi="Lucida Grande" w:cs="Lucida Grande"/>
      <w:sz w:val="18"/>
      <w:szCs w:val="18"/>
      <w:lang w:val="en-AU" w:eastAsia="en-A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680"/>
    </w:pPr>
    <w:rPr>
      <w:rFonts w:asciiTheme="minorHAnsi" w:hAnsiTheme="minorHAnsi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DD6A21"/>
    <w:rPr>
      <w:b/>
      <w:bCs/>
      <w:i/>
      <w:iCs/>
      <w:color w:val="4F81BD" w:themeColor="accent1"/>
    </w:rPr>
  </w:style>
  <w:style w:type="paragraph" w:styleId="Footer">
    <w:name w:val="footer"/>
    <w:basedOn w:val="Normal"/>
    <w:link w:val="FooterChar"/>
    <w:uiPriority w:val="99"/>
    <w:unhideWhenUsed/>
    <w:rsid w:val="00C950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5093"/>
    <w:rPr>
      <w:rFonts w:ascii="Times New Roman" w:eastAsia="Times New Roman" w:hAnsi="Times New Roman" w:cs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ducation.jlab.org/elementbalancing/question.php?965937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education.jlab.org/elementbalancing/question.php?965937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connect.det.wa.edu.au/group/staff/community/library?coisp=DomainCommunity:28951298&amp;__clnssluui=4lwxfgmaqsbpqvd79hj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AdminShared\All%20Staff\250%20Curriculum\262%20Science\2019%20planning\Module%20Writing%20Resources\Template%20-%20%20Course%20Outlin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CC0C23-53FF-479E-A1D1-F17BC1521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S:\AdminShared\All Staff\250 Curriculum\262 Science\2019 planning\Module Writing Resources\Template -  Course Outlines.dotx</Template>
  <TotalTime>498</TotalTime>
  <Pages>6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GROZNICA Zoran [Safety Bay Senior High School]</cp:lastModifiedBy>
  <cp:revision>49</cp:revision>
  <cp:lastPrinted>2022-01-28T07:28:00Z</cp:lastPrinted>
  <dcterms:created xsi:type="dcterms:W3CDTF">2021-12-13T05:06:00Z</dcterms:created>
  <dcterms:modified xsi:type="dcterms:W3CDTF">2022-02-03T02:30:00Z</dcterms:modified>
</cp:coreProperties>
</file>