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A4C" w:rsidRDefault="00A150FA">
      <w:bookmarkStart w:id="0" w:name="_GoBack"/>
      <w:bookmarkEnd w:id="0"/>
      <w:r>
        <w:rPr>
          <w:noProof/>
        </w:rPr>
        <w:drawing>
          <wp:inline distT="0" distB="0" distL="0" distR="0" wp14:anchorId="1A27C7CC" wp14:editId="0328AA4A">
            <wp:extent cx="5270500" cy="70612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54A9D" wp14:editId="09CC63D9">
            <wp:extent cx="5270500" cy="7734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5A4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0FA"/>
    <w:rsid w:val="00A150FA"/>
    <w:rsid w:val="00BF1C98"/>
    <w:rsid w:val="00C57001"/>
    <w:rsid w:val="00CB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150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50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150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50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C9423614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WHITE Elaine</dc:creator>
  <cp:lastModifiedBy>WHITE Elaine</cp:lastModifiedBy>
  <cp:revision>2</cp:revision>
  <dcterms:created xsi:type="dcterms:W3CDTF">2018-12-10T07:28:00Z</dcterms:created>
  <dcterms:modified xsi:type="dcterms:W3CDTF">2018-12-10T07:28:00Z</dcterms:modified>
</cp:coreProperties>
</file>