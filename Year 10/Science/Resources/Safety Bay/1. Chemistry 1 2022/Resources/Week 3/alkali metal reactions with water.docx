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5A4C" w:rsidRDefault="000330B7">
      <w:hyperlink r:id="rId5" w:history="1">
        <w:r w:rsidRPr="008B2AA6">
          <w:rPr>
            <w:rStyle w:val="Hyperlink"/>
          </w:rPr>
          <w:t>https://www.youtube.com/watch?v=m55kgyApYrY</w:t>
        </w:r>
      </w:hyperlink>
    </w:p>
    <w:p w:rsidR="000330B7" w:rsidRDefault="000330B7"/>
    <w:p w:rsidR="000330B7" w:rsidRDefault="000330B7">
      <w:hyperlink r:id="rId6" w:history="1">
        <w:r w:rsidRPr="008B2AA6">
          <w:rPr>
            <w:rStyle w:val="Hyperlink"/>
          </w:rPr>
          <w:t>https://www.youtube.com/watch?v=jI__JY7pqOM</w:t>
        </w:r>
      </w:hyperlink>
    </w:p>
    <w:p w:rsidR="000330B7" w:rsidRDefault="000330B7"/>
    <w:p w:rsidR="000330B7" w:rsidRDefault="000330B7">
      <w:hyperlink r:id="rId7" w:history="1">
        <w:r w:rsidRPr="008B2AA6">
          <w:rPr>
            <w:rStyle w:val="Hyperlink"/>
          </w:rPr>
          <w:t>https://www.youtube.com/watch?v=XHvRGzls6SY</w:t>
        </w:r>
      </w:hyperlink>
    </w:p>
    <w:p w:rsidR="000330B7" w:rsidRDefault="000330B7">
      <w:bookmarkStart w:id="0" w:name="_GoBack"/>
      <w:bookmarkEnd w:id="0"/>
    </w:p>
    <w:sectPr w:rsidR="000330B7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30B7"/>
    <w:rsid w:val="000330B7"/>
    <w:rsid w:val="00BF1C98"/>
    <w:rsid w:val="00CB5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0330B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0330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XHvRGzls6SY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jI__JY7pqOM" TargetMode="External"/><Relationship Id="rId5" Type="http://schemas.openxmlformats.org/officeDocument/2006/relationships/hyperlink" Target="https://www.youtube.com/watch?v=m55kgyApYrY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9415B2BB</Template>
  <TotalTime>20</TotalTime>
  <Pages>1</Pages>
  <Words>3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314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WHITE Elaine</dc:creator>
  <cp:lastModifiedBy>WHITE Elaine</cp:lastModifiedBy>
  <cp:revision>1</cp:revision>
  <dcterms:created xsi:type="dcterms:W3CDTF">2018-02-12T07:08:00Z</dcterms:created>
  <dcterms:modified xsi:type="dcterms:W3CDTF">2018-02-12T07:28:00Z</dcterms:modified>
</cp:coreProperties>
</file>