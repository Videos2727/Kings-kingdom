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425782" w14:textId="60494751" w:rsidR="00FB0550" w:rsidRDefault="006A15C0" w:rsidP="0036270B">
      <w:pPr>
        <w:pStyle w:val="ListParagraph"/>
        <w:numPr>
          <w:ilvl w:val="0"/>
          <w:numId w:val="1"/>
        </w:num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1545409" wp14:editId="6142E59B">
                <wp:simplePos x="0" y="0"/>
                <wp:positionH relativeFrom="column">
                  <wp:posOffset>1158240</wp:posOffset>
                </wp:positionH>
                <wp:positionV relativeFrom="paragraph">
                  <wp:posOffset>0</wp:posOffset>
                </wp:positionV>
                <wp:extent cx="5572760" cy="499745"/>
                <wp:effectExtent l="0" t="0" r="0" b="0"/>
                <wp:wrapTopAndBottom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76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3CA303" w14:textId="77777777" w:rsidR="006A15C0" w:rsidRPr="006A15C0" w:rsidRDefault="006A15C0" w:rsidP="006A15C0">
                            <w:pPr>
                              <w:ind w:left="720" w:hanging="360"/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A15C0"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Electron Dot Diagrams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1545409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left:0;text-align:left;margin-left:91.2pt;margin-top:0;width:438.8pt;height:39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" filled="f" stroked="f">
                <v:fill o:detectmouseclick="t"/>
                <v:textbox>
                  <w:txbxContent>
                    <w:p w14:paraId="693CA303" w14:textId="77777777" w:rsidR="006A15C0" w:rsidRPr="006A15C0" w:rsidRDefault="006A15C0" w:rsidP="006A15C0">
                      <w:pPr>
                        <w:ind w:left="720" w:hanging="360"/>
                        <w:jc w:val="center"/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A15C0"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Electron Dot Diagrams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6270B">
        <w:t xml:space="preserve">Draw the electron </w:t>
      </w:r>
      <w:r w:rsidR="00652AF5">
        <w:t>dot diagrams</w:t>
      </w:r>
      <w:r w:rsidR="0036270B">
        <w:t xml:space="preserve"> for </w:t>
      </w:r>
      <w:r w:rsidR="00FB0550">
        <w:t xml:space="preserve">9 </w:t>
      </w:r>
      <w:r w:rsidR="0036270B">
        <w:t xml:space="preserve">of the first 20 elements. </w:t>
      </w:r>
    </w:p>
    <w:p w14:paraId="07896890" w14:textId="2703E85A" w:rsidR="00FB0550" w:rsidRDefault="00FB0550" w:rsidP="00FB0550">
      <w:pPr>
        <w:pStyle w:val="ListParagraph"/>
      </w:pPr>
      <w:r>
        <w:t>Identify which element you have drawn (</w:t>
      </w:r>
      <w:proofErr w:type="spellStart"/>
      <w:r>
        <w:t>eg</w:t>
      </w:r>
      <w:proofErr w:type="spellEnd"/>
      <w:r>
        <w:t>. O, Na, C)</w:t>
      </w:r>
    </w:p>
    <w:p w14:paraId="3E8C197C" w14:textId="31F00700" w:rsidR="006A15C0" w:rsidRDefault="006A15C0" w:rsidP="006A15C0"/>
    <w:p w14:paraId="39F6622E" w14:textId="53F5B31E" w:rsidR="00FB0550" w:rsidRDefault="00FB0550" w:rsidP="006A15C0">
      <w:pPr>
        <w:pStyle w:val="ListParagraph"/>
        <w:numPr>
          <w:ilvl w:val="0"/>
          <w:numId w:val="1"/>
        </w:numPr>
        <w:sectPr w:rsidR="00FB0550" w:rsidSect="006A15C0">
          <w:pgSz w:w="16840" w:h="11900" w:orient="landscape"/>
          <w:pgMar w:top="964" w:right="935" w:bottom="1440" w:left="1440" w:header="708" w:footer="708" w:gutter="0"/>
          <w:cols w:num="2" w:space="708"/>
          <w:docGrid w:linePitch="360"/>
        </w:sectPr>
      </w:pPr>
      <w:r>
        <w:t>Draw the electron dot diagrams for the following ions. (include brackets around the outside and the overall charge)</w:t>
      </w:r>
    </w:p>
    <w:p w14:paraId="5737B28D" w14:textId="0851CC38" w:rsidR="0036270B" w:rsidRPr="0036270B" w:rsidRDefault="006A15C0" w:rsidP="0036270B">
      <w:r>
        <w:rPr>
          <w:noProof/>
          <w:lang w:eastAsia="en-AU"/>
        </w:rPr>
        <w:lastRenderedPageBreak/>
        <w:drawing>
          <wp:anchor distT="0" distB="0" distL="114300" distR="114300" simplePos="0" relativeHeight="251651072" behindDoc="0" locked="0" layoutInCell="1" allowOverlap="1" wp14:anchorId="7389EEFF" wp14:editId="3F9EC48D">
            <wp:simplePos x="0" y="0"/>
            <wp:positionH relativeFrom="column">
              <wp:posOffset>-161925</wp:posOffset>
            </wp:positionH>
            <wp:positionV relativeFrom="paragraph">
              <wp:posOffset>241935</wp:posOffset>
            </wp:positionV>
            <wp:extent cx="1318260" cy="1358265"/>
            <wp:effectExtent l="0" t="0" r="2540" b="0"/>
            <wp:wrapTight wrapText="bothSides">
              <wp:wrapPolygon edited="0">
                <wp:start x="0" y="0"/>
                <wp:lineTo x="0" y="21004"/>
                <wp:lineTo x="21225" y="21004"/>
                <wp:lineTo x="21225" y="0"/>
                <wp:lineTo x="0" y="0"/>
              </wp:wrapPolygon>
            </wp:wrapTight>
            <wp:docPr id="5" name="Picture 5" descr="../../../Desktop/Screen%20Shot%202018-01-30%20at%205.37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../../../Desktop/Screen%20Shot%202018-01-30%20at%205.37.04%20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218" r="8325" b="8650"/>
                    <a:stretch/>
                  </pic:blipFill>
                  <pic:spPr bwMode="auto">
                    <a:xfrm>
                      <a:off x="0" y="0"/>
                      <a:ext cx="1318260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550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37C120" wp14:editId="01599D32">
                <wp:simplePos x="0" y="0"/>
                <wp:positionH relativeFrom="column">
                  <wp:posOffset>5944616</wp:posOffset>
                </wp:positionH>
                <wp:positionV relativeFrom="paragraph">
                  <wp:posOffset>73533</wp:posOffset>
                </wp:positionV>
                <wp:extent cx="2828544" cy="255143"/>
                <wp:effectExtent l="0" t="0" r="381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544" cy="255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226FE0" w14:textId="7A7C5C7A" w:rsidR="00FB0550" w:rsidRPr="00FB0550" w:rsidRDefault="00FB0550" w:rsidP="00FB0550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Ca</w:t>
                            </w:r>
                            <w:r>
                              <w:rPr>
                                <w:vertAlign w:val="superscript"/>
                              </w:rPr>
                              <w:t>+2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F</w:t>
                            </w:r>
                            <w:r>
                              <w:rPr>
                                <w:vertAlign w:val="superscript"/>
                              </w:rPr>
                              <w:t>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C37C120" id="Text Box 35" o:spid="_x0000_s1027" type="#_x0000_t202" style="position:absolute;margin-left:468.1pt;margin-top:5.8pt;width:222.7pt;height:20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" fillcolor="white [3201]" stroked="f" strokeweight=".5pt">
                <v:textbox>
                  <w:txbxContent>
                    <w:p w14:paraId="42226FE0" w14:textId="7A7C5C7A" w:rsidR="00FB0550" w:rsidRPr="00FB0550" w:rsidRDefault="00FB0550" w:rsidP="00FB0550">
                      <w:pPr>
                        <w:rPr>
                          <w:vertAlign w:val="superscript"/>
                        </w:rPr>
                      </w:pPr>
                      <w:r>
                        <w:t>Ca</w:t>
                      </w:r>
                      <w:r>
                        <w:rPr>
                          <w:vertAlign w:val="superscript"/>
                        </w:rPr>
                        <w:t>+2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>F</w:t>
                      </w:r>
                      <w:r>
                        <w:rPr>
                          <w:vertAlign w:val="superscript"/>
                        </w:rP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</w:p>
    <w:p w14:paraId="6918E51F" w14:textId="482BA5C7" w:rsidR="0036270B" w:rsidRDefault="005035B8" w:rsidP="0036270B">
      <w:r>
        <w:rPr>
          <w:noProof/>
          <w:lang w:eastAsia="en-AU"/>
        </w:rPr>
        <w:drawing>
          <wp:anchor distT="0" distB="0" distL="114300" distR="114300" simplePos="0" relativeHeight="251655168" behindDoc="0" locked="0" layoutInCell="1" allowOverlap="1" wp14:anchorId="1ED61ECC" wp14:editId="4AF6CCA1">
            <wp:simplePos x="0" y="0"/>
            <wp:positionH relativeFrom="column">
              <wp:posOffset>1522730</wp:posOffset>
            </wp:positionH>
            <wp:positionV relativeFrom="paragraph">
              <wp:posOffset>146685</wp:posOffset>
            </wp:positionV>
            <wp:extent cx="1318260" cy="1358265"/>
            <wp:effectExtent l="0" t="0" r="0" b="0"/>
            <wp:wrapTight wrapText="bothSides">
              <wp:wrapPolygon edited="0">
                <wp:start x="0" y="0"/>
                <wp:lineTo x="0" y="21206"/>
                <wp:lineTo x="21225" y="21206"/>
                <wp:lineTo x="21225" y="0"/>
                <wp:lineTo x="0" y="0"/>
              </wp:wrapPolygon>
            </wp:wrapTight>
            <wp:docPr id="2" name="Picture 2" descr="../../../Desktop/Screen%20Shot%202018-01-30%20at%205.37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../../../Desktop/Screen%20Shot%202018-01-30%20at%205.37.04%20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218" r="8325" b="8650"/>
                    <a:stretch/>
                  </pic:blipFill>
                  <pic:spPr bwMode="auto">
                    <a:xfrm>
                      <a:off x="0" y="0"/>
                      <a:ext cx="1318260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3120" behindDoc="0" locked="0" layoutInCell="1" allowOverlap="1" wp14:anchorId="78C8B74D" wp14:editId="7BF2879A">
            <wp:simplePos x="0" y="0"/>
            <wp:positionH relativeFrom="column">
              <wp:posOffset>100330</wp:posOffset>
            </wp:positionH>
            <wp:positionV relativeFrom="paragraph">
              <wp:posOffset>145415</wp:posOffset>
            </wp:positionV>
            <wp:extent cx="1318260" cy="1358265"/>
            <wp:effectExtent l="0" t="0" r="0" b="0"/>
            <wp:wrapTight wrapText="bothSides">
              <wp:wrapPolygon edited="0">
                <wp:start x="0" y="0"/>
                <wp:lineTo x="0" y="21206"/>
                <wp:lineTo x="21225" y="21206"/>
                <wp:lineTo x="21225" y="0"/>
                <wp:lineTo x="0" y="0"/>
              </wp:wrapPolygon>
            </wp:wrapTight>
            <wp:docPr id="1" name="Picture 1" descr="../../../Desktop/Screen%20Shot%202018-01-30%20at%205.37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../../../Desktop/Screen%20Shot%202018-01-30%20at%205.37.04%20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218" r="8325" b="8650"/>
                    <a:stretch/>
                  </pic:blipFill>
                  <pic:spPr bwMode="auto">
                    <a:xfrm>
                      <a:off x="0" y="0"/>
                      <a:ext cx="1318260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550">
        <w:rPr>
          <w:noProof/>
          <w:lang w:eastAsia="en-AU"/>
        </w:rPr>
        <w:drawing>
          <wp:anchor distT="0" distB="0" distL="114300" distR="114300" simplePos="0" relativeHeight="251700224" behindDoc="0" locked="0" layoutInCell="1" allowOverlap="1" wp14:anchorId="2E698E37" wp14:editId="7C57F214">
            <wp:simplePos x="0" y="0"/>
            <wp:positionH relativeFrom="column">
              <wp:posOffset>5684520</wp:posOffset>
            </wp:positionH>
            <wp:positionV relativeFrom="paragraph">
              <wp:posOffset>130446</wp:posOffset>
            </wp:positionV>
            <wp:extent cx="1318158" cy="1358035"/>
            <wp:effectExtent l="0" t="0" r="3175" b="1270"/>
            <wp:wrapNone/>
            <wp:docPr id="32" name="Picture 32" descr="../../../Desktop/Screen%20Shot%202018-01-30%20at%205.37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../../../Desktop/Screen%20Shot%202018-01-30%20at%205.37.04%20pm.png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218" r="8325" b="8650"/>
                    <a:stretch/>
                  </pic:blipFill>
                  <pic:spPr bwMode="auto">
                    <a:xfrm>
                      <a:off x="0" y="0"/>
                      <a:ext cx="1318158" cy="13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B0550">
        <w:rPr>
          <w:noProof/>
          <w:lang w:eastAsia="en-AU"/>
        </w:rPr>
        <w:drawing>
          <wp:anchor distT="0" distB="0" distL="114300" distR="114300" simplePos="0" relativeHeight="251695104" behindDoc="0" locked="0" layoutInCell="1" allowOverlap="1" wp14:anchorId="42079F97" wp14:editId="39B93685">
            <wp:simplePos x="0" y="0"/>
            <wp:positionH relativeFrom="column">
              <wp:posOffset>7554722</wp:posOffset>
            </wp:positionH>
            <wp:positionV relativeFrom="paragraph">
              <wp:posOffset>133350</wp:posOffset>
            </wp:positionV>
            <wp:extent cx="1318158" cy="1358035"/>
            <wp:effectExtent l="0" t="0" r="3175" b="1270"/>
            <wp:wrapNone/>
            <wp:docPr id="27" name="Picture 27" descr="../../../Desktop/Screen%20Shot%202018-01-30%20at%205.37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../../../Desktop/Screen%20Shot%202018-01-30%20at%205.37.04%20pm.png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218" r="8325" b="8650"/>
                    <a:stretch/>
                  </pic:blipFill>
                  <pic:spPr bwMode="auto">
                    <a:xfrm>
                      <a:off x="0" y="0"/>
                      <a:ext cx="1318158" cy="13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8C47237" w14:textId="4D838E4C" w:rsidR="0036270B" w:rsidRDefault="005035B8" w:rsidP="0036270B">
      <w:pPr>
        <w:pStyle w:val="ListParagraph"/>
      </w:pPr>
      <w:r>
        <w:rPr>
          <w:noProof/>
          <w:lang w:eastAsia="en-AU"/>
        </w:rPr>
        <w:drawing>
          <wp:anchor distT="0" distB="0" distL="114300" distR="114300" simplePos="0" relativeHeight="251713536" behindDoc="0" locked="0" layoutInCell="1" allowOverlap="1" wp14:anchorId="7C934FEA" wp14:editId="4EB270D3">
            <wp:simplePos x="0" y="0"/>
            <wp:positionH relativeFrom="column">
              <wp:posOffset>3227705</wp:posOffset>
            </wp:positionH>
            <wp:positionV relativeFrom="paragraph">
              <wp:posOffset>124460</wp:posOffset>
            </wp:positionV>
            <wp:extent cx="1490345" cy="1536065"/>
            <wp:effectExtent l="0" t="0" r="0" b="6985"/>
            <wp:wrapTight wrapText="bothSides">
              <wp:wrapPolygon edited="0">
                <wp:start x="0" y="0"/>
                <wp:lineTo x="0" y="21430"/>
                <wp:lineTo x="21259" y="21430"/>
                <wp:lineTo x="21259" y="0"/>
                <wp:lineTo x="0" y="0"/>
              </wp:wrapPolygon>
            </wp:wrapTight>
            <wp:docPr id="11" name="Picture 11" descr="../../../Desktop/Screen%20Shot%202018-01-30%20at%205.37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../../../Desktop/Screen%20Shot%202018-01-30%20at%205.37.04%20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218" r="8325" b="8650"/>
                    <a:stretch/>
                  </pic:blipFill>
                  <pic:spPr bwMode="auto">
                    <a:xfrm>
                      <a:off x="0" y="0"/>
                      <a:ext cx="149034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711488" behindDoc="0" locked="0" layoutInCell="1" allowOverlap="1" wp14:anchorId="2BEB47A0" wp14:editId="4A37104E">
            <wp:simplePos x="0" y="0"/>
            <wp:positionH relativeFrom="column">
              <wp:posOffset>859155</wp:posOffset>
            </wp:positionH>
            <wp:positionV relativeFrom="paragraph">
              <wp:posOffset>133985</wp:posOffset>
            </wp:positionV>
            <wp:extent cx="1600200" cy="1648460"/>
            <wp:effectExtent l="0" t="0" r="0" b="8890"/>
            <wp:wrapTight wrapText="bothSides">
              <wp:wrapPolygon edited="0">
                <wp:start x="0" y="0"/>
                <wp:lineTo x="0" y="21467"/>
                <wp:lineTo x="21343" y="21467"/>
                <wp:lineTo x="21343" y="0"/>
                <wp:lineTo x="0" y="0"/>
              </wp:wrapPolygon>
            </wp:wrapTight>
            <wp:docPr id="8" name="Picture 8" descr="../../../Desktop/Screen%20Shot%202018-01-30%20at%205.37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../../../Desktop/Screen%20Shot%202018-01-30%20at%205.37.04%20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218" r="8325" b="8650"/>
                    <a:stretch/>
                  </pic:blipFill>
                  <pic:spPr bwMode="auto">
                    <a:xfrm>
                      <a:off x="0" y="0"/>
                      <a:ext cx="160020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D2B3E2" w14:textId="53C1577A" w:rsidR="00652AF5" w:rsidRDefault="00652AF5" w:rsidP="0036270B"/>
    <w:p w14:paraId="23B4B506" w14:textId="732870C4" w:rsidR="00652AF5" w:rsidRDefault="00652AF5" w:rsidP="0036270B"/>
    <w:p w14:paraId="72B140CB" w14:textId="04F8EBB0" w:rsidR="00652AF5" w:rsidRDefault="00652AF5" w:rsidP="0036270B"/>
    <w:p w14:paraId="13F9C9D3" w14:textId="776EC098" w:rsidR="00652AF5" w:rsidRDefault="00652AF5" w:rsidP="0036270B"/>
    <w:p w14:paraId="1FD26808" w14:textId="3346D80B" w:rsidR="00652AF5" w:rsidRDefault="00652AF5" w:rsidP="0036270B"/>
    <w:p w14:paraId="6B616A99" w14:textId="6931FF29" w:rsidR="00652AF5" w:rsidRDefault="00652AF5" w:rsidP="0036270B"/>
    <w:p w14:paraId="1A0AE776" w14:textId="18EC921B" w:rsidR="00652AF5" w:rsidRDefault="00FB0550" w:rsidP="0036270B">
      <w:r>
        <w:rPr>
          <w:noProof/>
          <w:lang w:eastAsia="en-AU"/>
        </w:rPr>
        <w:drawing>
          <wp:anchor distT="0" distB="0" distL="114300" distR="114300" simplePos="0" relativeHeight="251661312" behindDoc="0" locked="0" layoutInCell="1" allowOverlap="1" wp14:anchorId="63CCCA94" wp14:editId="13AE0B97">
            <wp:simplePos x="0" y="0"/>
            <wp:positionH relativeFrom="column">
              <wp:posOffset>1316228</wp:posOffset>
            </wp:positionH>
            <wp:positionV relativeFrom="paragraph">
              <wp:posOffset>190881</wp:posOffset>
            </wp:positionV>
            <wp:extent cx="1318260" cy="1358265"/>
            <wp:effectExtent l="0" t="0" r="2540" b="0"/>
            <wp:wrapTight wrapText="bothSides">
              <wp:wrapPolygon edited="0">
                <wp:start x="0" y="0"/>
                <wp:lineTo x="0" y="21004"/>
                <wp:lineTo x="21225" y="21004"/>
                <wp:lineTo x="21225" y="0"/>
                <wp:lineTo x="0" y="0"/>
              </wp:wrapPolygon>
            </wp:wrapTight>
            <wp:docPr id="6" name="Picture 6" descr="../../../Desktop/Screen%20Shot%202018-01-30%20at%205.37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../../../Desktop/Screen%20Shot%202018-01-30%20at%205.37.04%20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218" r="8325" b="8650"/>
                    <a:stretch/>
                  </pic:blipFill>
                  <pic:spPr bwMode="auto">
                    <a:xfrm>
                      <a:off x="0" y="0"/>
                      <a:ext cx="1318260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9264" behindDoc="0" locked="0" layoutInCell="1" allowOverlap="1" wp14:anchorId="135098A9" wp14:editId="6178B81B">
            <wp:simplePos x="0" y="0"/>
            <wp:positionH relativeFrom="column">
              <wp:posOffset>-158496</wp:posOffset>
            </wp:positionH>
            <wp:positionV relativeFrom="paragraph">
              <wp:posOffset>198247</wp:posOffset>
            </wp:positionV>
            <wp:extent cx="1318260" cy="1358265"/>
            <wp:effectExtent l="0" t="0" r="2540" b="0"/>
            <wp:wrapTight wrapText="bothSides">
              <wp:wrapPolygon edited="0">
                <wp:start x="0" y="0"/>
                <wp:lineTo x="0" y="21004"/>
                <wp:lineTo x="21225" y="21004"/>
                <wp:lineTo x="21225" y="0"/>
                <wp:lineTo x="0" y="0"/>
              </wp:wrapPolygon>
            </wp:wrapTight>
            <wp:docPr id="4" name="Picture 4" descr="../../../Desktop/Screen%20Shot%202018-01-30%20at%205.37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../../../Desktop/Screen%20Shot%202018-01-30%20at%205.37.04%20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218" r="8325" b="8650"/>
                    <a:stretch/>
                  </pic:blipFill>
                  <pic:spPr bwMode="auto">
                    <a:xfrm>
                      <a:off x="0" y="0"/>
                      <a:ext cx="1318260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7E6474" w14:textId="368990B4" w:rsidR="00652AF5" w:rsidRDefault="005035B8" w:rsidP="0036270B">
      <w:r>
        <w:rPr>
          <w:noProof/>
          <w:lang w:eastAsia="en-AU"/>
        </w:rPr>
        <w:drawing>
          <wp:anchor distT="0" distB="0" distL="114300" distR="114300" simplePos="0" relativeHeight="251657216" behindDoc="0" locked="0" layoutInCell="1" allowOverlap="1" wp14:anchorId="46097A3A" wp14:editId="69018DDF">
            <wp:simplePos x="0" y="0"/>
            <wp:positionH relativeFrom="column">
              <wp:posOffset>175895</wp:posOffset>
            </wp:positionH>
            <wp:positionV relativeFrom="paragraph">
              <wp:posOffset>15875</wp:posOffset>
            </wp:positionV>
            <wp:extent cx="1318260" cy="1358265"/>
            <wp:effectExtent l="0" t="0" r="0" b="0"/>
            <wp:wrapTight wrapText="bothSides">
              <wp:wrapPolygon edited="0">
                <wp:start x="0" y="0"/>
                <wp:lineTo x="0" y="21206"/>
                <wp:lineTo x="21225" y="21206"/>
                <wp:lineTo x="21225" y="0"/>
                <wp:lineTo x="0" y="0"/>
              </wp:wrapPolygon>
            </wp:wrapTight>
            <wp:docPr id="3" name="Picture 3" descr="../../../Desktop/Screen%20Shot%202018-01-30%20at%205.37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../../../Desktop/Screen%20Shot%202018-01-30%20at%205.37.04%20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218" r="8325" b="8650"/>
                    <a:stretch/>
                  </pic:blipFill>
                  <pic:spPr bwMode="auto">
                    <a:xfrm>
                      <a:off x="0" y="0"/>
                      <a:ext cx="1318260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E0C347" w14:textId="63329EE2" w:rsidR="00652AF5" w:rsidRDefault="00FB0550" w:rsidP="0036270B">
      <w:r>
        <w:rPr>
          <w:noProof/>
          <w:lang w:eastAsia="en-AU"/>
        </w:rPr>
        <w:drawing>
          <wp:anchor distT="0" distB="0" distL="114300" distR="114300" simplePos="0" relativeHeight="251698176" behindDoc="0" locked="0" layoutInCell="1" allowOverlap="1" wp14:anchorId="5B19214A" wp14:editId="0F1068B5">
            <wp:simplePos x="0" y="0"/>
            <wp:positionH relativeFrom="column">
              <wp:posOffset>7564755</wp:posOffset>
            </wp:positionH>
            <wp:positionV relativeFrom="paragraph">
              <wp:posOffset>34290</wp:posOffset>
            </wp:positionV>
            <wp:extent cx="1317625" cy="1357630"/>
            <wp:effectExtent l="0" t="0" r="3175" b="1270"/>
            <wp:wrapNone/>
            <wp:docPr id="30" name="Picture 30" descr="../../../Desktop/Screen%20Shot%202018-01-30%20at%205.37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../../../Desktop/Screen%20Shot%202018-01-30%20at%205.37.04%20pm.png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218" r="8325" b="8650"/>
                    <a:stretch/>
                  </pic:blipFill>
                  <pic:spPr bwMode="auto">
                    <a:xfrm>
                      <a:off x="0" y="0"/>
                      <a:ext cx="131762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97152" behindDoc="0" locked="0" layoutInCell="1" allowOverlap="1" wp14:anchorId="26942C41" wp14:editId="481DD7C9">
            <wp:simplePos x="0" y="0"/>
            <wp:positionH relativeFrom="column">
              <wp:posOffset>5741670</wp:posOffset>
            </wp:positionH>
            <wp:positionV relativeFrom="paragraph">
              <wp:posOffset>35179</wp:posOffset>
            </wp:positionV>
            <wp:extent cx="1318158" cy="1358035"/>
            <wp:effectExtent l="0" t="0" r="3175" b="1270"/>
            <wp:wrapNone/>
            <wp:docPr id="29" name="Picture 29" descr="../../../Desktop/Screen%20Shot%202018-01-30%20at%205.37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../../../Desktop/Screen%20Shot%202018-01-30%20at%205.37.04%20pm.png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218" r="8325" b="8650"/>
                    <a:stretch/>
                  </pic:blipFill>
                  <pic:spPr bwMode="auto">
                    <a:xfrm>
                      <a:off x="0" y="0"/>
                      <a:ext cx="1318158" cy="13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010A68C" w14:textId="4C215154" w:rsidR="0036270B" w:rsidRDefault="0036270B" w:rsidP="0036270B">
      <w:bookmarkStart w:id="0" w:name="_GoBack"/>
      <w:bookmarkEnd w:id="0"/>
    </w:p>
    <w:p w14:paraId="61A5B145" w14:textId="7B438D37" w:rsidR="00652AF5" w:rsidRPr="00652AF5" w:rsidRDefault="00652AF5" w:rsidP="00652AF5"/>
    <w:p w14:paraId="7532B467" w14:textId="46ADC6BD" w:rsidR="00652AF5" w:rsidRPr="00652AF5" w:rsidRDefault="005035B8" w:rsidP="00652AF5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F5BC566" wp14:editId="271A06C5">
                <wp:simplePos x="0" y="0"/>
                <wp:positionH relativeFrom="column">
                  <wp:posOffset>988314</wp:posOffset>
                </wp:positionH>
                <wp:positionV relativeFrom="paragraph">
                  <wp:posOffset>28067</wp:posOffset>
                </wp:positionV>
                <wp:extent cx="2828290" cy="25463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290" cy="254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A02D9B" w14:textId="1C0AC060" w:rsidR="00FB0550" w:rsidRPr="00652AF5" w:rsidRDefault="00FB0550" w:rsidP="00FB0550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O</w:t>
                            </w:r>
                            <w:r>
                              <w:rPr>
                                <w:vertAlign w:val="superscript"/>
                              </w:rPr>
                              <w:t>-2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Na</w:t>
                            </w:r>
                            <w:r>
                              <w:rPr>
                                <w:vertAlign w:val="superscript"/>
                              </w:rPr>
                              <w:t>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8" type="#_x0000_t202" style="position:absolute;margin-left:77.8pt;margin-top:2.2pt;width:222.7pt;height:20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" fillcolor="white [3201]" stroked="f" strokeweight=".5pt">
                <v:textbox>
                  <w:txbxContent>
                    <w:p w14:paraId="4CA02D9B" w14:textId="1C0AC060" w:rsidR="00FB0550" w:rsidRPr="00652AF5" w:rsidRDefault="00FB0550" w:rsidP="00FB0550">
                      <w:pPr>
                        <w:rPr>
                          <w:vertAlign w:val="superscript"/>
                        </w:rPr>
                      </w:pPr>
                      <w:r>
                        <w:t>O</w:t>
                      </w:r>
                      <w:r>
                        <w:rPr>
                          <w:vertAlign w:val="superscript"/>
                        </w:rPr>
                        <w:t>-2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Na</w:t>
                      </w:r>
                      <w:r>
                        <w:rPr>
                          <w:vertAlign w:val="superscript"/>
                        </w:rPr>
                        <w:t>+1</w:t>
                      </w:r>
                    </w:p>
                  </w:txbxContent>
                </v:textbox>
              </v:shape>
            </w:pict>
          </mc:Fallback>
        </mc:AlternateContent>
      </w:r>
    </w:p>
    <w:p w14:paraId="6A9E03FD" w14:textId="34D84C51" w:rsidR="00652AF5" w:rsidRPr="00652AF5" w:rsidRDefault="00652AF5" w:rsidP="00652AF5"/>
    <w:p w14:paraId="2565B4CA" w14:textId="5F1BAA69" w:rsidR="00652AF5" w:rsidRPr="00652AF5" w:rsidRDefault="005035B8" w:rsidP="00652AF5">
      <w:r>
        <w:rPr>
          <w:noProof/>
          <w:lang w:eastAsia="en-AU"/>
        </w:rPr>
        <w:drawing>
          <wp:anchor distT="0" distB="0" distL="114300" distR="114300" simplePos="0" relativeHeight="251667456" behindDoc="0" locked="0" layoutInCell="1" allowOverlap="1" wp14:anchorId="2FBB115C" wp14:editId="2628DF77">
            <wp:simplePos x="0" y="0"/>
            <wp:positionH relativeFrom="column">
              <wp:posOffset>-1412240</wp:posOffset>
            </wp:positionH>
            <wp:positionV relativeFrom="paragraph">
              <wp:posOffset>246380</wp:posOffset>
            </wp:positionV>
            <wp:extent cx="1318260" cy="1358265"/>
            <wp:effectExtent l="0" t="0" r="0" b="0"/>
            <wp:wrapTight wrapText="bothSides">
              <wp:wrapPolygon edited="0">
                <wp:start x="0" y="0"/>
                <wp:lineTo x="0" y="21206"/>
                <wp:lineTo x="21225" y="21206"/>
                <wp:lineTo x="21225" y="0"/>
                <wp:lineTo x="0" y="0"/>
              </wp:wrapPolygon>
            </wp:wrapTight>
            <wp:docPr id="9" name="Picture 9" descr="../../../Desktop/Screen%20Shot%202018-01-30%20at%205.37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../../../Desktop/Screen%20Shot%202018-01-30%20at%205.37.04%20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218" r="8325" b="8650"/>
                    <a:stretch/>
                  </pic:blipFill>
                  <pic:spPr bwMode="auto">
                    <a:xfrm>
                      <a:off x="0" y="0"/>
                      <a:ext cx="1318260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96128" behindDoc="0" locked="0" layoutInCell="1" allowOverlap="1" wp14:anchorId="5CC81D53" wp14:editId="2106B4BE">
            <wp:simplePos x="0" y="0"/>
            <wp:positionH relativeFrom="column">
              <wp:posOffset>276225</wp:posOffset>
            </wp:positionH>
            <wp:positionV relativeFrom="paragraph">
              <wp:posOffset>255270</wp:posOffset>
            </wp:positionV>
            <wp:extent cx="1317625" cy="1357630"/>
            <wp:effectExtent l="0" t="0" r="0" b="0"/>
            <wp:wrapNone/>
            <wp:docPr id="28" name="Picture 28" descr="../../../Desktop/Screen%20Shot%202018-01-30%20at%205.37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../../../Desktop/Screen%20Shot%202018-01-30%20at%205.37.04%20pm.png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218" r="8325" b="8650"/>
                    <a:stretch/>
                  </pic:blipFill>
                  <pic:spPr bwMode="auto">
                    <a:xfrm>
                      <a:off x="0" y="0"/>
                      <a:ext cx="131762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3360" behindDoc="0" locked="0" layoutInCell="1" allowOverlap="1" wp14:anchorId="32E652A8" wp14:editId="4365743B">
            <wp:simplePos x="0" y="0"/>
            <wp:positionH relativeFrom="column">
              <wp:posOffset>-4584700</wp:posOffset>
            </wp:positionH>
            <wp:positionV relativeFrom="paragraph">
              <wp:posOffset>252095</wp:posOffset>
            </wp:positionV>
            <wp:extent cx="1318260" cy="1358265"/>
            <wp:effectExtent l="0" t="0" r="0" b="0"/>
            <wp:wrapTight wrapText="bothSides">
              <wp:wrapPolygon edited="0">
                <wp:start x="0" y="0"/>
                <wp:lineTo x="0" y="21206"/>
                <wp:lineTo x="21225" y="21206"/>
                <wp:lineTo x="21225" y="0"/>
                <wp:lineTo x="0" y="0"/>
              </wp:wrapPolygon>
            </wp:wrapTight>
            <wp:docPr id="7" name="Picture 7" descr="../../../Desktop/Screen%20Shot%202018-01-30%20at%205.37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../../../Desktop/Screen%20Shot%202018-01-30%20at%205.37.04%20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218" r="8325" b="8650"/>
                    <a:stretch/>
                  </pic:blipFill>
                  <pic:spPr bwMode="auto">
                    <a:xfrm>
                      <a:off x="0" y="0"/>
                      <a:ext cx="1318260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717632" behindDoc="0" locked="0" layoutInCell="1" allowOverlap="1" wp14:anchorId="2A01FDD4" wp14:editId="7745F528">
            <wp:simplePos x="0" y="0"/>
            <wp:positionH relativeFrom="column">
              <wp:posOffset>3197225</wp:posOffset>
            </wp:positionH>
            <wp:positionV relativeFrom="paragraph">
              <wp:posOffset>144780</wp:posOffset>
            </wp:positionV>
            <wp:extent cx="1455420" cy="1499235"/>
            <wp:effectExtent l="0" t="0" r="0" b="5715"/>
            <wp:wrapTight wrapText="bothSides">
              <wp:wrapPolygon edited="0">
                <wp:start x="0" y="0"/>
                <wp:lineTo x="0" y="21408"/>
                <wp:lineTo x="21204" y="21408"/>
                <wp:lineTo x="21204" y="0"/>
                <wp:lineTo x="0" y="0"/>
              </wp:wrapPolygon>
            </wp:wrapTight>
            <wp:docPr id="13" name="Picture 13" descr="../../../Desktop/Screen%20Shot%202018-01-30%20at%205.37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../../../Desktop/Screen%20Shot%202018-01-30%20at%205.37.04%20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218" r="8325" b="8650"/>
                    <a:stretch/>
                  </pic:blipFill>
                  <pic:spPr bwMode="auto">
                    <a:xfrm>
                      <a:off x="0" y="0"/>
                      <a:ext cx="145542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715584" behindDoc="0" locked="0" layoutInCell="1" allowOverlap="1" wp14:anchorId="56EF42A2" wp14:editId="34CD79D7">
            <wp:simplePos x="0" y="0"/>
            <wp:positionH relativeFrom="column">
              <wp:posOffset>682625</wp:posOffset>
            </wp:positionH>
            <wp:positionV relativeFrom="paragraph">
              <wp:posOffset>90170</wp:posOffset>
            </wp:positionV>
            <wp:extent cx="1508760" cy="1554480"/>
            <wp:effectExtent l="0" t="0" r="0" b="7620"/>
            <wp:wrapTight wrapText="bothSides">
              <wp:wrapPolygon edited="0">
                <wp:start x="0" y="0"/>
                <wp:lineTo x="0" y="21441"/>
                <wp:lineTo x="21273" y="21441"/>
                <wp:lineTo x="21273" y="0"/>
                <wp:lineTo x="0" y="0"/>
              </wp:wrapPolygon>
            </wp:wrapTight>
            <wp:docPr id="12" name="Picture 12" descr="../../../Desktop/Screen%20Shot%202018-01-30%20at%205.37.04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../../../Desktop/Screen%20Shot%202018-01-30%20at%205.37.04%20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218" r="8325" b="8650"/>
                    <a:stretch/>
                  </pic:blipFill>
                  <pic:spPr bwMode="auto">
                    <a:xfrm>
                      <a:off x="0" y="0"/>
                      <a:ext cx="15087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92ABB" w14:textId="2D4ADE94" w:rsidR="00652AF5" w:rsidRPr="00652AF5" w:rsidRDefault="00FB0550" w:rsidP="00FB0550">
      <w:pPr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  <w:r w:rsidR="00652AF5" w:rsidRPr="00652AF5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Properties of groups on the periodic table</w:t>
      </w:r>
    </w:p>
    <w:p w14:paraId="18C88A20" w14:textId="60679C74" w:rsidR="00652AF5" w:rsidRPr="00652AF5" w:rsidRDefault="00652AF5" w:rsidP="00652AF5"/>
    <w:p w14:paraId="01E9FC24" w14:textId="087A9712" w:rsidR="00652AF5" w:rsidRPr="00652AF5" w:rsidRDefault="00652AF5" w:rsidP="00652AF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5"/>
        <w:gridCol w:w="1985"/>
        <w:gridCol w:w="1985"/>
        <w:gridCol w:w="1985"/>
      </w:tblGrid>
      <w:tr w:rsidR="00FB0550" w14:paraId="6DBAFF19" w14:textId="77777777" w:rsidTr="00FB0550">
        <w:tc>
          <w:tcPr>
            <w:tcW w:w="1985" w:type="dxa"/>
          </w:tcPr>
          <w:p w14:paraId="5D2E9C44" w14:textId="2ADF17A5" w:rsidR="00FB0550" w:rsidRDefault="00FB0550" w:rsidP="00652AF5"/>
        </w:tc>
        <w:tc>
          <w:tcPr>
            <w:tcW w:w="1985" w:type="dxa"/>
          </w:tcPr>
          <w:p w14:paraId="602DCF6B" w14:textId="7551B5CF" w:rsidR="00FB0550" w:rsidRDefault="006A15C0" w:rsidP="00652AF5">
            <w:r>
              <w:t>Alkali Metals</w:t>
            </w:r>
          </w:p>
        </w:tc>
        <w:tc>
          <w:tcPr>
            <w:tcW w:w="1985" w:type="dxa"/>
          </w:tcPr>
          <w:p w14:paraId="587B193B" w14:textId="7AA778FA" w:rsidR="00FB0550" w:rsidRDefault="006A15C0" w:rsidP="00652AF5">
            <w:r>
              <w:t>Alkaline Earth Metals</w:t>
            </w:r>
          </w:p>
        </w:tc>
        <w:tc>
          <w:tcPr>
            <w:tcW w:w="1985" w:type="dxa"/>
          </w:tcPr>
          <w:p w14:paraId="0583D2B7" w14:textId="11B71FD5" w:rsidR="00FB0550" w:rsidRDefault="006A15C0" w:rsidP="00652AF5">
            <w:r>
              <w:t>Transition Metals</w:t>
            </w:r>
          </w:p>
        </w:tc>
        <w:tc>
          <w:tcPr>
            <w:tcW w:w="1985" w:type="dxa"/>
          </w:tcPr>
          <w:p w14:paraId="2D3767A3" w14:textId="7ACAEF70" w:rsidR="00FB0550" w:rsidRDefault="006A15C0" w:rsidP="00652AF5">
            <w:r>
              <w:t>Metalloids</w:t>
            </w:r>
          </w:p>
        </w:tc>
        <w:tc>
          <w:tcPr>
            <w:tcW w:w="1985" w:type="dxa"/>
          </w:tcPr>
          <w:p w14:paraId="418F91AF" w14:textId="4E1573D1" w:rsidR="00FB0550" w:rsidRDefault="006A15C0" w:rsidP="00652AF5">
            <w:r>
              <w:t xml:space="preserve">Halogens </w:t>
            </w:r>
          </w:p>
        </w:tc>
        <w:tc>
          <w:tcPr>
            <w:tcW w:w="1985" w:type="dxa"/>
          </w:tcPr>
          <w:p w14:paraId="3BD4CCA1" w14:textId="0A76F564" w:rsidR="00FB0550" w:rsidRDefault="006A15C0" w:rsidP="00652AF5">
            <w:r>
              <w:t>Noble gases</w:t>
            </w:r>
          </w:p>
        </w:tc>
      </w:tr>
      <w:tr w:rsidR="00FB0550" w14:paraId="3D8CBA21" w14:textId="77777777" w:rsidTr="00FB0550">
        <w:tc>
          <w:tcPr>
            <w:tcW w:w="1985" w:type="dxa"/>
          </w:tcPr>
          <w:p w14:paraId="29584E1E" w14:textId="77777777" w:rsidR="00FB0550" w:rsidRDefault="00FB0550" w:rsidP="00652AF5">
            <w:r>
              <w:t>Lustre</w:t>
            </w:r>
          </w:p>
          <w:p w14:paraId="39D94E47" w14:textId="2807DEAB" w:rsidR="006A15C0" w:rsidRDefault="006A15C0" w:rsidP="00652AF5">
            <w:r>
              <w:t>(shiny or dull)</w:t>
            </w:r>
          </w:p>
        </w:tc>
        <w:tc>
          <w:tcPr>
            <w:tcW w:w="1985" w:type="dxa"/>
          </w:tcPr>
          <w:p w14:paraId="474EAE0A" w14:textId="77777777" w:rsidR="00FB0550" w:rsidRDefault="00FB0550" w:rsidP="00652AF5"/>
          <w:p w14:paraId="737D8102" w14:textId="08EF32DD" w:rsidR="006A15C0" w:rsidRDefault="006A15C0" w:rsidP="00652AF5"/>
          <w:p w14:paraId="5B7F098C" w14:textId="77777777" w:rsidR="006A15C0" w:rsidRDefault="006A15C0" w:rsidP="00652AF5"/>
          <w:p w14:paraId="609CDEB8" w14:textId="30778030" w:rsidR="006A15C0" w:rsidRDefault="006A15C0" w:rsidP="00652AF5"/>
        </w:tc>
        <w:tc>
          <w:tcPr>
            <w:tcW w:w="1985" w:type="dxa"/>
          </w:tcPr>
          <w:p w14:paraId="7D192C61" w14:textId="77777777" w:rsidR="00FB0550" w:rsidRDefault="00FB0550" w:rsidP="00652AF5"/>
        </w:tc>
        <w:tc>
          <w:tcPr>
            <w:tcW w:w="1985" w:type="dxa"/>
          </w:tcPr>
          <w:p w14:paraId="49C888E3" w14:textId="77777777" w:rsidR="00FB0550" w:rsidRDefault="00FB0550" w:rsidP="00652AF5"/>
        </w:tc>
        <w:tc>
          <w:tcPr>
            <w:tcW w:w="1985" w:type="dxa"/>
          </w:tcPr>
          <w:p w14:paraId="2D384BDA" w14:textId="77777777" w:rsidR="00FB0550" w:rsidRDefault="00FB0550" w:rsidP="00652AF5"/>
        </w:tc>
        <w:tc>
          <w:tcPr>
            <w:tcW w:w="1985" w:type="dxa"/>
          </w:tcPr>
          <w:p w14:paraId="63C2A670" w14:textId="77777777" w:rsidR="00FB0550" w:rsidRDefault="00FB0550" w:rsidP="00652AF5"/>
        </w:tc>
        <w:tc>
          <w:tcPr>
            <w:tcW w:w="1985" w:type="dxa"/>
          </w:tcPr>
          <w:p w14:paraId="3D77F207" w14:textId="77777777" w:rsidR="00FB0550" w:rsidRDefault="00FB0550" w:rsidP="00652AF5"/>
        </w:tc>
      </w:tr>
      <w:tr w:rsidR="00FB0550" w14:paraId="7FB7E819" w14:textId="77777777" w:rsidTr="00FB0550">
        <w:tc>
          <w:tcPr>
            <w:tcW w:w="1985" w:type="dxa"/>
          </w:tcPr>
          <w:p w14:paraId="09DF3874" w14:textId="77777777" w:rsidR="00FB0550" w:rsidRDefault="00FB0550" w:rsidP="00652AF5">
            <w:r>
              <w:t xml:space="preserve">Malleable </w:t>
            </w:r>
          </w:p>
          <w:p w14:paraId="5ACD57AF" w14:textId="769D3BA8" w:rsidR="006A15C0" w:rsidRDefault="006A15C0" w:rsidP="00652AF5">
            <w:r>
              <w:t>(beaten into different shapes without breaking)</w:t>
            </w:r>
          </w:p>
        </w:tc>
        <w:tc>
          <w:tcPr>
            <w:tcW w:w="1985" w:type="dxa"/>
          </w:tcPr>
          <w:p w14:paraId="7C84A7AC" w14:textId="77777777" w:rsidR="00FB0550" w:rsidRDefault="00FB0550" w:rsidP="00652AF5"/>
          <w:p w14:paraId="036FBD01" w14:textId="339E21B8" w:rsidR="006A15C0" w:rsidRDefault="006A15C0" w:rsidP="00652AF5"/>
          <w:p w14:paraId="54804BDC" w14:textId="77777777" w:rsidR="006A15C0" w:rsidRDefault="006A15C0" w:rsidP="00652AF5"/>
          <w:p w14:paraId="12A9AA4C" w14:textId="08216015" w:rsidR="006A15C0" w:rsidRDefault="006A15C0" w:rsidP="00652AF5"/>
        </w:tc>
        <w:tc>
          <w:tcPr>
            <w:tcW w:w="1985" w:type="dxa"/>
          </w:tcPr>
          <w:p w14:paraId="11F6D14C" w14:textId="77777777" w:rsidR="00FB0550" w:rsidRDefault="00FB0550" w:rsidP="00652AF5"/>
        </w:tc>
        <w:tc>
          <w:tcPr>
            <w:tcW w:w="1985" w:type="dxa"/>
          </w:tcPr>
          <w:p w14:paraId="44C8001D" w14:textId="77777777" w:rsidR="00FB0550" w:rsidRDefault="00FB0550" w:rsidP="00652AF5"/>
        </w:tc>
        <w:tc>
          <w:tcPr>
            <w:tcW w:w="1985" w:type="dxa"/>
          </w:tcPr>
          <w:p w14:paraId="47B93885" w14:textId="77777777" w:rsidR="00FB0550" w:rsidRDefault="00FB0550" w:rsidP="00652AF5"/>
        </w:tc>
        <w:tc>
          <w:tcPr>
            <w:tcW w:w="1985" w:type="dxa"/>
          </w:tcPr>
          <w:p w14:paraId="27BA13F2" w14:textId="77777777" w:rsidR="00FB0550" w:rsidRDefault="00FB0550" w:rsidP="00652AF5"/>
        </w:tc>
        <w:tc>
          <w:tcPr>
            <w:tcW w:w="1985" w:type="dxa"/>
          </w:tcPr>
          <w:p w14:paraId="289BE549" w14:textId="77777777" w:rsidR="00FB0550" w:rsidRDefault="00FB0550" w:rsidP="00652AF5"/>
        </w:tc>
      </w:tr>
      <w:tr w:rsidR="00FB0550" w14:paraId="66305B53" w14:textId="77777777" w:rsidTr="00FB0550">
        <w:tc>
          <w:tcPr>
            <w:tcW w:w="1985" w:type="dxa"/>
          </w:tcPr>
          <w:p w14:paraId="5982AB22" w14:textId="77777777" w:rsidR="00FB0550" w:rsidRDefault="00FB0550" w:rsidP="00652AF5">
            <w:r>
              <w:t>Ductile</w:t>
            </w:r>
          </w:p>
          <w:p w14:paraId="4D500B54" w14:textId="7DFA0120" w:rsidR="006A15C0" w:rsidRDefault="006A15C0" w:rsidP="00652AF5">
            <w:r>
              <w:t>(drawn into a thin wire)</w:t>
            </w:r>
          </w:p>
        </w:tc>
        <w:tc>
          <w:tcPr>
            <w:tcW w:w="1985" w:type="dxa"/>
          </w:tcPr>
          <w:p w14:paraId="0CA85464" w14:textId="58EB23B7" w:rsidR="00FB0550" w:rsidRDefault="00FB0550" w:rsidP="00652AF5"/>
          <w:p w14:paraId="4FC619CB" w14:textId="77777777" w:rsidR="006A15C0" w:rsidRDefault="006A15C0" w:rsidP="00652AF5"/>
          <w:p w14:paraId="7392E9CC" w14:textId="77777777" w:rsidR="006A15C0" w:rsidRDefault="006A15C0" w:rsidP="00652AF5"/>
          <w:p w14:paraId="12CF8649" w14:textId="30BA3BBF" w:rsidR="006A15C0" w:rsidRDefault="006A15C0" w:rsidP="00652AF5"/>
        </w:tc>
        <w:tc>
          <w:tcPr>
            <w:tcW w:w="1985" w:type="dxa"/>
          </w:tcPr>
          <w:p w14:paraId="3E5F6028" w14:textId="77777777" w:rsidR="00FB0550" w:rsidRDefault="00FB0550" w:rsidP="00652AF5"/>
        </w:tc>
        <w:tc>
          <w:tcPr>
            <w:tcW w:w="1985" w:type="dxa"/>
          </w:tcPr>
          <w:p w14:paraId="6BF8BCDD" w14:textId="77777777" w:rsidR="00FB0550" w:rsidRDefault="00FB0550" w:rsidP="00652AF5"/>
        </w:tc>
        <w:tc>
          <w:tcPr>
            <w:tcW w:w="1985" w:type="dxa"/>
          </w:tcPr>
          <w:p w14:paraId="40725E6D" w14:textId="77777777" w:rsidR="00FB0550" w:rsidRDefault="00FB0550" w:rsidP="00652AF5"/>
        </w:tc>
        <w:tc>
          <w:tcPr>
            <w:tcW w:w="1985" w:type="dxa"/>
          </w:tcPr>
          <w:p w14:paraId="7E9D440D" w14:textId="77777777" w:rsidR="00FB0550" w:rsidRDefault="00FB0550" w:rsidP="00652AF5"/>
        </w:tc>
        <w:tc>
          <w:tcPr>
            <w:tcW w:w="1985" w:type="dxa"/>
          </w:tcPr>
          <w:p w14:paraId="7248995C" w14:textId="77777777" w:rsidR="00FB0550" w:rsidRDefault="00FB0550" w:rsidP="00652AF5"/>
        </w:tc>
      </w:tr>
      <w:tr w:rsidR="00FB0550" w14:paraId="630574DE" w14:textId="77777777" w:rsidTr="00FB0550">
        <w:tc>
          <w:tcPr>
            <w:tcW w:w="1985" w:type="dxa"/>
          </w:tcPr>
          <w:p w14:paraId="58AE0506" w14:textId="77777777" w:rsidR="00FB0550" w:rsidRDefault="00FB0550" w:rsidP="00652AF5">
            <w:r>
              <w:t>Conductor</w:t>
            </w:r>
          </w:p>
          <w:p w14:paraId="682C778F" w14:textId="30C4E76B" w:rsidR="00FB0550" w:rsidRDefault="00FB0550" w:rsidP="00652AF5">
            <w:r>
              <w:t>(heat and electricity)</w:t>
            </w:r>
          </w:p>
        </w:tc>
        <w:tc>
          <w:tcPr>
            <w:tcW w:w="1985" w:type="dxa"/>
          </w:tcPr>
          <w:p w14:paraId="7AAC6430" w14:textId="7DD85350" w:rsidR="00FB0550" w:rsidRDefault="00FB0550" w:rsidP="00652AF5"/>
          <w:p w14:paraId="6F012AB5" w14:textId="77777777" w:rsidR="006A15C0" w:rsidRDefault="006A15C0" w:rsidP="00652AF5"/>
          <w:p w14:paraId="246B50D7" w14:textId="77777777" w:rsidR="006A15C0" w:rsidRDefault="006A15C0" w:rsidP="00652AF5"/>
          <w:p w14:paraId="0CF3A52F" w14:textId="428C88DD" w:rsidR="006A15C0" w:rsidRDefault="006A15C0" w:rsidP="00652AF5"/>
        </w:tc>
        <w:tc>
          <w:tcPr>
            <w:tcW w:w="1985" w:type="dxa"/>
          </w:tcPr>
          <w:p w14:paraId="7A14B5B1" w14:textId="77777777" w:rsidR="00FB0550" w:rsidRDefault="00FB0550" w:rsidP="00652AF5"/>
        </w:tc>
        <w:tc>
          <w:tcPr>
            <w:tcW w:w="1985" w:type="dxa"/>
          </w:tcPr>
          <w:p w14:paraId="078B3B4B" w14:textId="77777777" w:rsidR="00FB0550" w:rsidRDefault="00FB0550" w:rsidP="00652AF5"/>
        </w:tc>
        <w:tc>
          <w:tcPr>
            <w:tcW w:w="1985" w:type="dxa"/>
          </w:tcPr>
          <w:p w14:paraId="036E669F" w14:textId="77777777" w:rsidR="00FB0550" w:rsidRDefault="00FB0550" w:rsidP="00652AF5"/>
        </w:tc>
        <w:tc>
          <w:tcPr>
            <w:tcW w:w="1985" w:type="dxa"/>
          </w:tcPr>
          <w:p w14:paraId="3D6381FB" w14:textId="77777777" w:rsidR="00FB0550" w:rsidRDefault="00FB0550" w:rsidP="00652AF5"/>
        </w:tc>
        <w:tc>
          <w:tcPr>
            <w:tcW w:w="1985" w:type="dxa"/>
          </w:tcPr>
          <w:p w14:paraId="2D7E5812" w14:textId="77777777" w:rsidR="00FB0550" w:rsidRDefault="00FB0550" w:rsidP="00652AF5"/>
        </w:tc>
      </w:tr>
      <w:tr w:rsidR="00FB0550" w14:paraId="6DD00D46" w14:textId="77777777" w:rsidTr="00FB0550">
        <w:tc>
          <w:tcPr>
            <w:tcW w:w="1985" w:type="dxa"/>
          </w:tcPr>
          <w:p w14:paraId="793E4268" w14:textId="77777777" w:rsidR="00FB0550" w:rsidRDefault="00FB0550" w:rsidP="00652AF5">
            <w:r>
              <w:t>Properties</w:t>
            </w:r>
          </w:p>
          <w:p w14:paraId="636149AE" w14:textId="12825139" w:rsidR="00FB0550" w:rsidRDefault="00FB0550" w:rsidP="00652AF5">
            <w:r>
              <w:t>(state at room temp, boiling and melting points, reactivity)</w:t>
            </w:r>
          </w:p>
        </w:tc>
        <w:tc>
          <w:tcPr>
            <w:tcW w:w="1985" w:type="dxa"/>
          </w:tcPr>
          <w:p w14:paraId="43E6ACCF" w14:textId="77777777" w:rsidR="00FB0550" w:rsidRDefault="00FB0550" w:rsidP="00652AF5"/>
          <w:p w14:paraId="26547AAB" w14:textId="1AD04B55" w:rsidR="006A15C0" w:rsidRDefault="006A15C0" w:rsidP="00652AF5"/>
        </w:tc>
        <w:tc>
          <w:tcPr>
            <w:tcW w:w="1985" w:type="dxa"/>
          </w:tcPr>
          <w:p w14:paraId="11F2BF86" w14:textId="77777777" w:rsidR="00FB0550" w:rsidRDefault="00FB0550" w:rsidP="00652AF5"/>
        </w:tc>
        <w:tc>
          <w:tcPr>
            <w:tcW w:w="1985" w:type="dxa"/>
          </w:tcPr>
          <w:p w14:paraId="28AA4382" w14:textId="77777777" w:rsidR="00FB0550" w:rsidRDefault="00FB0550" w:rsidP="00652AF5"/>
        </w:tc>
        <w:tc>
          <w:tcPr>
            <w:tcW w:w="1985" w:type="dxa"/>
          </w:tcPr>
          <w:p w14:paraId="26ECA52D" w14:textId="77777777" w:rsidR="00FB0550" w:rsidRDefault="00FB0550" w:rsidP="00652AF5"/>
        </w:tc>
        <w:tc>
          <w:tcPr>
            <w:tcW w:w="1985" w:type="dxa"/>
          </w:tcPr>
          <w:p w14:paraId="5F8965BE" w14:textId="77777777" w:rsidR="00FB0550" w:rsidRDefault="00FB0550" w:rsidP="00652AF5"/>
        </w:tc>
        <w:tc>
          <w:tcPr>
            <w:tcW w:w="1985" w:type="dxa"/>
          </w:tcPr>
          <w:p w14:paraId="35112548" w14:textId="77777777" w:rsidR="00FB0550" w:rsidRDefault="00FB0550" w:rsidP="00652AF5"/>
        </w:tc>
      </w:tr>
      <w:tr w:rsidR="00FB0550" w14:paraId="7B886AC9" w14:textId="77777777" w:rsidTr="00FB0550">
        <w:tc>
          <w:tcPr>
            <w:tcW w:w="1985" w:type="dxa"/>
          </w:tcPr>
          <w:p w14:paraId="619A39A1" w14:textId="0E7866A6" w:rsidR="00FB0550" w:rsidRDefault="00FB0550" w:rsidP="00652AF5">
            <w:r>
              <w:t>Group num</w:t>
            </w:r>
            <w:r w:rsidR="006A15C0">
              <w:t>ber</w:t>
            </w:r>
          </w:p>
        </w:tc>
        <w:tc>
          <w:tcPr>
            <w:tcW w:w="1985" w:type="dxa"/>
          </w:tcPr>
          <w:p w14:paraId="2BDE444E" w14:textId="77777777" w:rsidR="00FB0550" w:rsidRDefault="00FB0550" w:rsidP="00652AF5"/>
          <w:p w14:paraId="74A1B16C" w14:textId="440917AE" w:rsidR="006A15C0" w:rsidRDefault="006A15C0" w:rsidP="00652AF5"/>
        </w:tc>
        <w:tc>
          <w:tcPr>
            <w:tcW w:w="1985" w:type="dxa"/>
          </w:tcPr>
          <w:p w14:paraId="7A207790" w14:textId="77777777" w:rsidR="00FB0550" w:rsidRDefault="00FB0550" w:rsidP="00652AF5"/>
        </w:tc>
        <w:tc>
          <w:tcPr>
            <w:tcW w:w="1985" w:type="dxa"/>
          </w:tcPr>
          <w:p w14:paraId="4A97CEEA" w14:textId="77777777" w:rsidR="00FB0550" w:rsidRDefault="00FB0550" w:rsidP="00652AF5"/>
        </w:tc>
        <w:tc>
          <w:tcPr>
            <w:tcW w:w="1985" w:type="dxa"/>
          </w:tcPr>
          <w:p w14:paraId="3CE9CDBC" w14:textId="77777777" w:rsidR="00FB0550" w:rsidRDefault="00FB0550" w:rsidP="00652AF5"/>
        </w:tc>
        <w:tc>
          <w:tcPr>
            <w:tcW w:w="1985" w:type="dxa"/>
          </w:tcPr>
          <w:p w14:paraId="70868042" w14:textId="77777777" w:rsidR="00FB0550" w:rsidRDefault="00FB0550" w:rsidP="00652AF5"/>
        </w:tc>
        <w:tc>
          <w:tcPr>
            <w:tcW w:w="1985" w:type="dxa"/>
          </w:tcPr>
          <w:p w14:paraId="72F35172" w14:textId="77777777" w:rsidR="00FB0550" w:rsidRDefault="00FB0550" w:rsidP="00652AF5"/>
        </w:tc>
      </w:tr>
    </w:tbl>
    <w:p w14:paraId="75A5E94A" w14:textId="4C86142E" w:rsidR="00652AF5" w:rsidRPr="00652AF5" w:rsidRDefault="00652AF5" w:rsidP="00652AF5">
      <w:pPr>
        <w:tabs>
          <w:tab w:val="left" w:pos="6278"/>
        </w:tabs>
      </w:pPr>
    </w:p>
    <w:sectPr w:rsidR="00652AF5" w:rsidRPr="00652AF5" w:rsidSect="00FB0550">
      <w:type w:val="continuous"/>
      <w:pgSz w:w="16840" w:h="11900" w:orient="landscape"/>
      <w:pgMar w:top="1440" w:right="935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4B4404"/>
    <w:multiLevelType w:val="hybridMultilevel"/>
    <w:tmpl w:val="95DEF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70B"/>
    <w:rsid w:val="000D5625"/>
    <w:rsid w:val="001D6F31"/>
    <w:rsid w:val="0036270B"/>
    <w:rsid w:val="005035B8"/>
    <w:rsid w:val="00652AF5"/>
    <w:rsid w:val="006A15C0"/>
    <w:rsid w:val="00C60882"/>
    <w:rsid w:val="00FB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88C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270B"/>
    <w:pPr>
      <w:ind w:left="720"/>
      <w:contextualSpacing/>
    </w:pPr>
  </w:style>
  <w:style w:type="table" w:styleId="TableGrid">
    <w:name w:val="Table Grid"/>
    <w:basedOn w:val="TableNormal"/>
    <w:uiPriority w:val="39"/>
    <w:rsid w:val="00FB0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270B"/>
    <w:pPr>
      <w:ind w:left="720"/>
      <w:contextualSpacing/>
    </w:pPr>
  </w:style>
  <w:style w:type="table" w:styleId="TableGrid">
    <w:name w:val="Table Grid"/>
    <w:basedOn w:val="TableNormal"/>
    <w:uiPriority w:val="39"/>
    <w:rsid w:val="00FB0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D42972-84F3-4BEB-AC5D-E7302CBF1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A4251DD2</Template>
  <TotalTime>0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Harris</dc:creator>
  <cp:lastModifiedBy>HARRIS Maria</cp:lastModifiedBy>
  <cp:revision>2</cp:revision>
  <dcterms:created xsi:type="dcterms:W3CDTF">2019-03-01T00:57:00Z</dcterms:created>
  <dcterms:modified xsi:type="dcterms:W3CDTF">2019-03-01T00:57:00Z</dcterms:modified>
</cp:coreProperties>
</file>