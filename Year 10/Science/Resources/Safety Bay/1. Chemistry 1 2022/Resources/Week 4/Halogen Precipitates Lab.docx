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6454" w:rsidRPr="00DA74D6" w:rsidRDefault="00DA74D6">
      <w:pPr>
        <w:rPr>
          <w:rFonts w:ascii="Arial" w:hAnsi="Arial" w:cs="Arial"/>
          <w:sz w:val="32"/>
          <w:szCs w:val="32"/>
        </w:rPr>
      </w:pPr>
      <w:r w:rsidRPr="00DA74D6">
        <w:rPr>
          <w:rFonts w:ascii="Arial" w:hAnsi="Arial" w:cs="Arial"/>
          <w:sz w:val="32"/>
          <w:szCs w:val="32"/>
        </w:rPr>
        <w:t>Halogen Precipitates</w:t>
      </w:r>
    </w:p>
    <w:p w:rsidR="00DA74D6" w:rsidRPr="00DA74D6" w:rsidRDefault="00DA74D6" w:rsidP="00DA74D6">
      <w:pPr>
        <w:pStyle w:val="Style"/>
        <w:framePr w:w="4867" w:h="451" w:wrap="auto" w:vAnchor="page" w:hAnchor="page" w:x="1771" w:y="2116"/>
        <w:spacing w:line="249" w:lineRule="exact"/>
        <w:ind w:left="4" w:right="105"/>
        <w:rPr>
          <w:rFonts w:ascii="Arial" w:hAnsi="Arial" w:cs="Arial"/>
          <w:color w:val="52535E"/>
          <w:sz w:val="19"/>
          <w:szCs w:val="19"/>
          <w:lang w:val="en-GB"/>
        </w:rPr>
      </w:pPr>
      <w:r w:rsidRPr="00DA74D6">
        <w:rPr>
          <w:rFonts w:ascii="Arial" w:hAnsi="Arial" w:cs="Arial"/>
          <w:color w:val="52535E"/>
          <w:sz w:val="19"/>
          <w:szCs w:val="19"/>
          <w:lang w:val="en-GB"/>
        </w:rPr>
        <w:t>P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r</w:t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c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ipitat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es ar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e in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s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oluble 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s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olids th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a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t 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s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om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times form wh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n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br/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>s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o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lu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t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ion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s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ar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e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mi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xe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d</w:t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 xml:space="preserve">. </w:t>
      </w:r>
    </w:p>
    <w:p w:rsidR="00DA74D6" w:rsidRPr="00DA74D6" w:rsidRDefault="00DA74D6" w:rsidP="00DA74D6">
      <w:pPr>
        <w:pStyle w:val="Style"/>
        <w:framePr w:w="4867" w:h="494" w:wrap="auto" w:vAnchor="page" w:hAnchor="page" w:x="6751" w:y="2161"/>
        <w:spacing w:line="249" w:lineRule="exact"/>
        <w:ind w:right="211"/>
        <w:rPr>
          <w:rFonts w:ascii="Arial" w:hAnsi="Arial" w:cs="Arial"/>
          <w:color w:val="52535E"/>
          <w:sz w:val="19"/>
          <w:szCs w:val="19"/>
          <w:lang w:val="en-GB"/>
        </w:rPr>
      </w:pPr>
      <w:r w:rsidRPr="00DA74D6">
        <w:rPr>
          <w:rFonts w:ascii="Arial" w:hAnsi="Arial" w:cs="Arial"/>
          <w:color w:val="991C20"/>
          <w:sz w:val="19"/>
          <w:szCs w:val="19"/>
          <w:lang w:val="en-GB"/>
        </w:rPr>
        <w:t xml:space="preserve">5 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A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dd </w:t>
      </w:r>
      <w:r w:rsidRPr="00DA74D6">
        <w:rPr>
          <w:rFonts w:ascii="Arial" w:hAnsi="Arial" w:cs="Arial"/>
          <w:color w:val="323435"/>
          <w:w w:val="112"/>
          <w:sz w:val="17"/>
          <w:szCs w:val="17"/>
          <w:lang w:val="en-GB"/>
        </w:rPr>
        <w:t xml:space="preserve">3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drop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s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of l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ea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d nitr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a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t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e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to 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eac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h of th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 sa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mpl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es as 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br/>
        <w:t>s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ho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w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n i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n below</w:t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 xml:space="preserve">.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R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cord </w:t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>y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our ob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ser</w:t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>v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ation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s</w:t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 xml:space="preserve">. </w:t>
      </w:r>
    </w:p>
    <w:p w:rsidR="00DA74D6" w:rsidRPr="00DA74D6" w:rsidRDefault="00DA74D6">
      <w:pPr>
        <w:rPr>
          <w:rFonts w:ascii="Arial" w:hAnsi="Arial" w:cs="Arial"/>
          <w:sz w:val="32"/>
          <w:szCs w:val="32"/>
        </w:rPr>
      </w:pPr>
    </w:p>
    <w:p w:rsidR="00DA74D6" w:rsidRPr="00DA74D6" w:rsidRDefault="00DA74D6" w:rsidP="00DA74D6">
      <w:pPr>
        <w:pStyle w:val="Style"/>
        <w:numPr>
          <w:ilvl w:val="0"/>
          <w:numId w:val="2"/>
        </w:numPr>
        <w:tabs>
          <w:tab w:val="clear" w:pos="360"/>
        </w:tabs>
        <w:spacing w:line="1" w:lineRule="exact"/>
        <w:rPr>
          <w:rFonts w:ascii="Arial" w:hAnsi="Arial" w:cs="Arial"/>
          <w:sz w:val="19"/>
          <w:szCs w:val="19"/>
          <w:lang w:val="en-GB"/>
        </w:rPr>
      </w:pPr>
    </w:p>
    <w:p w:rsidR="00DA74D6" w:rsidRPr="00DA74D6" w:rsidRDefault="00DA74D6" w:rsidP="00DA74D6">
      <w:pPr>
        <w:pStyle w:val="Style"/>
        <w:numPr>
          <w:ilvl w:val="0"/>
          <w:numId w:val="2"/>
        </w:numPr>
        <w:tabs>
          <w:tab w:val="clear" w:pos="360"/>
        </w:tabs>
        <w:spacing w:line="1" w:lineRule="exact"/>
        <w:rPr>
          <w:rFonts w:ascii="Arial" w:hAnsi="Arial" w:cs="Arial"/>
          <w:sz w:val="19"/>
          <w:szCs w:val="19"/>
          <w:lang w:val="en-GB"/>
        </w:rPr>
      </w:pPr>
    </w:p>
    <w:p w:rsidR="00DA74D6" w:rsidRPr="00DA74D6" w:rsidRDefault="00DA74D6" w:rsidP="00DA74D6">
      <w:pPr>
        <w:pStyle w:val="Style"/>
        <w:framePr w:w="4867" w:h="481" w:wrap="auto" w:vAnchor="page" w:hAnchor="page" w:x="6901" w:y="6646"/>
        <w:spacing w:line="110" w:lineRule="exact"/>
        <w:ind w:left="2568"/>
        <w:rPr>
          <w:rFonts w:ascii="Arial" w:hAnsi="Arial" w:cs="Arial"/>
          <w:color w:val="1C1D1E"/>
          <w:sz w:val="15"/>
          <w:szCs w:val="15"/>
          <w:lang w:val="en-GB"/>
        </w:rPr>
      </w:pPr>
      <w:r w:rsidRPr="00DA74D6">
        <w:rPr>
          <w:rFonts w:ascii="Arial" w:hAnsi="Arial" w:cs="Arial"/>
          <w:color w:val="1C1D1E"/>
          <w:sz w:val="15"/>
          <w:szCs w:val="15"/>
          <w:lang w:val="en-GB"/>
        </w:rPr>
        <w:t xml:space="preserve">                         </w:t>
      </w:r>
      <w:proofErr w:type="gramStart"/>
      <w:r w:rsidRPr="00DA74D6">
        <w:rPr>
          <w:rFonts w:ascii="Arial" w:hAnsi="Arial" w:cs="Arial"/>
          <w:color w:val="1C1D1E"/>
          <w:sz w:val="15"/>
          <w:szCs w:val="15"/>
          <w:lang w:val="en-GB"/>
        </w:rPr>
        <w:t>spott</w:t>
      </w:r>
      <w:r w:rsidRPr="00DA74D6">
        <w:rPr>
          <w:rFonts w:ascii="Arial" w:hAnsi="Arial" w:cs="Arial"/>
          <w:color w:val="010100"/>
          <w:sz w:val="15"/>
          <w:szCs w:val="15"/>
          <w:lang w:val="en-GB"/>
        </w:rPr>
        <w:t>i</w:t>
      </w:r>
      <w:r w:rsidRPr="00DA74D6">
        <w:rPr>
          <w:rFonts w:ascii="Arial" w:hAnsi="Arial" w:cs="Arial"/>
          <w:color w:val="1C1D1E"/>
          <w:sz w:val="15"/>
          <w:szCs w:val="15"/>
          <w:lang w:val="en-GB"/>
        </w:rPr>
        <w:t>ng</w:t>
      </w:r>
      <w:proofErr w:type="gramEnd"/>
      <w:r w:rsidRPr="00DA74D6">
        <w:rPr>
          <w:rFonts w:ascii="Arial" w:hAnsi="Arial" w:cs="Arial"/>
          <w:color w:val="1C1D1E"/>
          <w:sz w:val="15"/>
          <w:szCs w:val="15"/>
          <w:lang w:val="en-GB"/>
        </w:rPr>
        <w:t xml:space="preserve"> tray </w:t>
      </w:r>
    </w:p>
    <w:p w:rsidR="00DA74D6" w:rsidRPr="00DA74D6" w:rsidRDefault="00DA74D6" w:rsidP="00DA74D6">
      <w:pPr>
        <w:pStyle w:val="Style"/>
        <w:framePr w:w="4867" w:h="481" w:wrap="auto" w:vAnchor="page" w:hAnchor="page" w:x="6901" w:y="6646"/>
        <w:spacing w:line="187" w:lineRule="exact"/>
        <w:ind w:left="3585"/>
        <w:rPr>
          <w:rFonts w:ascii="Arial" w:hAnsi="Arial" w:cs="Arial"/>
          <w:color w:val="1C1D1E"/>
          <w:sz w:val="15"/>
          <w:szCs w:val="15"/>
          <w:lang w:val="en-GB"/>
        </w:rPr>
      </w:pPr>
      <w:proofErr w:type="gramStart"/>
      <w:r w:rsidRPr="00DA74D6">
        <w:rPr>
          <w:rFonts w:ascii="Arial" w:hAnsi="Arial" w:cs="Arial"/>
          <w:color w:val="1C1D1E"/>
          <w:sz w:val="15"/>
          <w:szCs w:val="15"/>
          <w:lang w:val="en-GB"/>
        </w:rPr>
        <w:t>or</w:t>
      </w:r>
      <w:proofErr w:type="gramEnd"/>
      <w:r w:rsidRPr="00DA74D6">
        <w:rPr>
          <w:rFonts w:ascii="Arial" w:hAnsi="Arial" w:cs="Arial"/>
          <w:color w:val="1C1D1E"/>
          <w:sz w:val="15"/>
          <w:szCs w:val="15"/>
          <w:lang w:val="en-GB"/>
        </w:rPr>
        <w:t xml:space="preserve"> white tile </w:t>
      </w:r>
    </w:p>
    <w:p w:rsidR="00DA74D6" w:rsidRPr="00DA74D6" w:rsidRDefault="00DA74D6" w:rsidP="00DA74D6">
      <w:pPr>
        <w:pStyle w:val="Style"/>
        <w:framePr w:w="4881" w:h="532" w:wrap="auto" w:vAnchor="page" w:hAnchor="page" w:x="6676" w:y="7096"/>
        <w:spacing w:line="211" w:lineRule="exact"/>
        <w:ind w:left="9"/>
        <w:rPr>
          <w:rFonts w:ascii="Arial" w:hAnsi="Arial" w:cs="Arial"/>
          <w:b/>
          <w:bCs/>
          <w:color w:val="093A73"/>
          <w:sz w:val="19"/>
          <w:szCs w:val="19"/>
          <w:lang w:val="en-GB"/>
        </w:rPr>
      </w:pPr>
      <w:r w:rsidRPr="00DA74D6">
        <w:rPr>
          <w:rFonts w:ascii="Arial" w:hAnsi="Arial" w:cs="Arial"/>
          <w:b/>
          <w:bCs/>
          <w:color w:val="093A73"/>
          <w:sz w:val="19"/>
          <w:szCs w:val="19"/>
          <w:lang w:val="en-GB"/>
        </w:rPr>
        <w:t xml:space="preserve">Results </w:t>
      </w:r>
    </w:p>
    <w:p w:rsidR="00DA74D6" w:rsidRPr="00DA74D6" w:rsidRDefault="00DA74D6" w:rsidP="00DA74D6">
      <w:pPr>
        <w:pStyle w:val="Style"/>
        <w:framePr w:w="4881" w:h="532" w:wrap="auto" w:vAnchor="page" w:hAnchor="page" w:x="6676" w:y="7096"/>
        <w:spacing w:line="273" w:lineRule="exact"/>
        <w:ind w:left="4"/>
        <w:rPr>
          <w:rFonts w:ascii="Arial" w:hAnsi="Arial" w:cs="Arial"/>
          <w:color w:val="1C1D1E"/>
          <w:sz w:val="19"/>
          <w:szCs w:val="19"/>
          <w:lang w:val="en-GB"/>
        </w:rPr>
      </w:pPr>
      <w:r w:rsidRPr="00DA74D6">
        <w:rPr>
          <w:rFonts w:ascii="Arial" w:hAnsi="Arial" w:cs="Arial"/>
          <w:color w:val="323435"/>
          <w:sz w:val="19"/>
          <w:szCs w:val="19"/>
          <w:lang w:val="en-GB"/>
        </w:rPr>
        <w:t>C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on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s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t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r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uct a t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a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bl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e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to di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s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pla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y </w:t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>y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our ob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se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r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v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ation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s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. </w:t>
      </w:r>
    </w:p>
    <w:p w:rsidR="00DA74D6" w:rsidRPr="00DA74D6" w:rsidRDefault="00DA74D6" w:rsidP="00DA74D6">
      <w:pPr>
        <w:pStyle w:val="Style"/>
        <w:framePr w:w="4905" w:h="2424" w:wrap="auto" w:vAnchor="page" w:hAnchor="page" w:x="6616" w:y="9181"/>
        <w:spacing w:line="211" w:lineRule="exact"/>
        <w:ind w:left="9"/>
        <w:rPr>
          <w:rFonts w:ascii="Arial" w:hAnsi="Arial" w:cs="Arial"/>
          <w:b/>
          <w:bCs/>
          <w:color w:val="093A73"/>
          <w:sz w:val="19"/>
          <w:szCs w:val="19"/>
          <w:lang w:val="en-GB"/>
        </w:rPr>
      </w:pPr>
      <w:r w:rsidRPr="00DA74D6">
        <w:rPr>
          <w:rFonts w:ascii="Arial" w:hAnsi="Arial" w:cs="Arial"/>
          <w:b/>
          <w:bCs/>
          <w:color w:val="093A73"/>
          <w:sz w:val="19"/>
          <w:szCs w:val="19"/>
          <w:lang w:val="en-GB"/>
        </w:rPr>
        <w:t xml:space="preserve">Discussion </w:t>
      </w:r>
    </w:p>
    <w:p w:rsidR="00DA74D6" w:rsidRPr="00DA74D6" w:rsidRDefault="00DA74D6" w:rsidP="00DA74D6">
      <w:pPr>
        <w:pStyle w:val="Style"/>
        <w:framePr w:w="4905" w:h="2424" w:wrap="auto" w:vAnchor="page" w:hAnchor="page" w:x="6616" w:y="9181"/>
        <w:spacing w:before="43" w:line="1" w:lineRule="exact"/>
        <w:ind w:left="345" w:right="350"/>
        <w:rPr>
          <w:rFonts w:ascii="Arial" w:hAnsi="Arial" w:cs="Arial"/>
          <w:sz w:val="19"/>
          <w:szCs w:val="19"/>
          <w:lang w:val="en-GB"/>
        </w:rPr>
      </w:pPr>
    </w:p>
    <w:p w:rsidR="00DA74D6" w:rsidRPr="00DA74D6" w:rsidRDefault="00DA74D6" w:rsidP="00DA74D6">
      <w:pPr>
        <w:pStyle w:val="Style"/>
        <w:framePr w:w="4905" w:h="2424" w:wrap="auto" w:vAnchor="page" w:hAnchor="page" w:x="6616" w:y="9181"/>
        <w:spacing w:line="254" w:lineRule="exact"/>
        <w:ind w:left="345" w:right="350" w:hanging="345"/>
        <w:rPr>
          <w:rFonts w:ascii="Arial" w:hAnsi="Arial" w:cs="Arial"/>
          <w:color w:val="52535E"/>
          <w:sz w:val="19"/>
          <w:szCs w:val="19"/>
          <w:lang w:val="en-GB"/>
        </w:rPr>
      </w:pPr>
      <w:r w:rsidRPr="00DA74D6">
        <w:rPr>
          <w:rFonts w:ascii="Arial" w:hAnsi="Arial" w:cs="Arial"/>
          <w:color w:val="991C20"/>
          <w:sz w:val="19"/>
          <w:szCs w:val="19"/>
          <w:lang w:val="en-GB"/>
        </w:rPr>
        <w:t xml:space="preserve">1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Th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e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solid formed was a p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r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ecipit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ate.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Describe what 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a 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br/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pr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cipit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a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t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e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is</w:t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 xml:space="preserve">. </w:t>
      </w:r>
    </w:p>
    <w:p w:rsidR="00DA74D6" w:rsidRPr="00DA74D6" w:rsidRDefault="00DA74D6" w:rsidP="00DA74D6">
      <w:pPr>
        <w:pStyle w:val="Style"/>
        <w:framePr w:w="4905" w:h="2424" w:wrap="auto" w:vAnchor="page" w:hAnchor="page" w:x="6616" w:y="9181"/>
        <w:spacing w:line="249" w:lineRule="exact"/>
        <w:ind w:left="340" w:right="254" w:hanging="340"/>
        <w:rPr>
          <w:rFonts w:ascii="Arial" w:hAnsi="Arial" w:cs="Arial"/>
          <w:color w:val="1C1D1E"/>
          <w:sz w:val="19"/>
          <w:szCs w:val="19"/>
          <w:lang w:val="en-GB"/>
        </w:rPr>
      </w:pPr>
      <w:r w:rsidRPr="00DA74D6">
        <w:rPr>
          <w:rFonts w:ascii="Arial" w:hAnsi="Arial" w:cs="Arial"/>
          <w:color w:val="991C20"/>
          <w:sz w:val="19"/>
          <w:szCs w:val="19"/>
          <w:lang w:val="en-GB"/>
        </w:rPr>
        <w:t xml:space="preserve">2 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T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h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e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precipitate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s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form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d </w:t>
      </w:r>
      <w:proofErr w:type="gramStart"/>
      <w:r w:rsidRPr="00DA74D6">
        <w:rPr>
          <w:rFonts w:ascii="Arial" w:hAnsi="Arial" w:cs="Arial"/>
          <w:color w:val="323435"/>
          <w:sz w:val="19"/>
          <w:szCs w:val="19"/>
          <w:lang w:val="en-GB"/>
        </w:rPr>
        <w:t>we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re 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,</w:t>
      </w:r>
      <w:proofErr w:type="gramEnd"/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l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ea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d 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c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hlorid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 xml:space="preserve">,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l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ea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d bromid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e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and lead iodid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 xml:space="preserve">.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Compare th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e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precipit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a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t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s 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f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orm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d by li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s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ting th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ir sim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i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lariti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es a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nd di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f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f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renc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s. </w:t>
      </w:r>
    </w:p>
    <w:p w:rsidR="00DA74D6" w:rsidRPr="00DA74D6" w:rsidRDefault="00DA74D6" w:rsidP="00DA74D6">
      <w:pPr>
        <w:pStyle w:val="Style"/>
        <w:framePr w:w="4905" w:h="2424" w:wrap="auto" w:vAnchor="page" w:hAnchor="page" w:x="6616" w:y="9181"/>
        <w:spacing w:before="62" w:line="1" w:lineRule="exact"/>
        <w:ind w:left="336"/>
        <w:rPr>
          <w:rFonts w:ascii="Arial" w:hAnsi="Arial" w:cs="Arial"/>
          <w:sz w:val="19"/>
          <w:szCs w:val="19"/>
          <w:lang w:val="en-GB"/>
        </w:rPr>
      </w:pPr>
    </w:p>
    <w:p w:rsidR="00DA74D6" w:rsidRPr="00DA74D6" w:rsidRDefault="00DA74D6" w:rsidP="00DA74D6">
      <w:pPr>
        <w:pStyle w:val="Style"/>
        <w:framePr w:w="4905" w:h="2424" w:wrap="auto" w:vAnchor="page" w:hAnchor="page" w:x="6616" w:y="9181"/>
        <w:spacing w:line="244" w:lineRule="exact"/>
        <w:ind w:left="336" w:hanging="336"/>
        <w:rPr>
          <w:rFonts w:ascii="Arial" w:hAnsi="Arial" w:cs="Arial"/>
          <w:color w:val="52535E"/>
          <w:sz w:val="19"/>
          <w:szCs w:val="19"/>
          <w:lang w:val="en-GB"/>
        </w:rPr>
      </w:pPr>
      <w:r w:rsidRPr="00DA74D6">
        <w:rPr>
          <w:rFonts w:ascii="Arial" w:hAnsi="Arial" w:cs="Arial"/>
          <w:color w:val="991C20"/>
          <w:sz w:val="19"/>
          <w:szCs w:val="19"/>
          <w:lang w:val="en-GB"/>
        </w:rPr>
        <w:t xml:space="preserve">3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Describe th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e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ch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a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nge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s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in th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e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colour of th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e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pr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ec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ipitat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es a</w:t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 xml:space="preserve">s </w:t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br/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y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ou mo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ve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d do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wn g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roup 1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7 f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rom chlorine to io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d</w:t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>i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n</w:t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 xml:space="preserve">e. </w:t>
      </w:r>
    </w:p>
    <w:p w:rsidR="00DA74D6" w:rsidRPr="00DA74D6" w:rsidRDefault="00DA74D6" w:rsidP="00DA74D6">
      <w:pPr>
        <w:pStyle w:val="Style"/>
        <w:framePr w:w="4905" w:h="2424" w:wrap="auto" w:vAnchor="page" w:hAnchor="page" w:x="6616" w:y="9181"/>
        <w:spacing w:line="244" w:lineRule="exact"/>
        <w:ind w:left="336" w:hanging="336"/>
        <w:rPr>
          <w:rFonts w:ascii="Arial" w:hAnsi="Arial" w:cs="Arial"/>
          <w:sz w:val="19"/>
          <w:szCs w:val="19"/>
          <w:lang w:val="en-GB"/>
        </w:rPr>
      </w:pPr>
      <w:r w:rsidRPr="00DA74D6">
        <w:rPr>
          <w:rFonts w:ascii="Arial" w:hAnsi="Arial" w:cs="Arial"/>
          <w:color w:val="991C20"/>
          <w:sz w:val="19"/>
          <w:szCs w:val="19"/>
          <w:lang w:val="en-GB"/>
        </w:rPr>
        <w:t xml:space="preserve">4 </w:t>
      </w:r>
      <w:r w:rsidRPr="00DA74D6">
        <w:rPr>
          <w:rFonts w:ascii="Arial" w:hAnsi="Arial" w:cs="Arial"/>
          <w:sz w:val="19"/>
          <w:szCs w:val="19"/>
          <w:lang w:val="en-GB"/>
        </w:rPr>
        <w:t xml:space="preserve">Predict what would happen if you tested </w:t>
      </w:r>
      <w:proofErr w:type="gramStart"/>
      <w:r w:rsidRPr="00DA74D6">
        <w:rPr>
          <w:rFonts w:ascii="Arial" w:hAnsi="Arial" w:cs="Arial"/>
          <w:sz w:val="19"/>
          <w:szCs w:val="19"/>
          <w:lang w:val="en-GB"/>
        </w:rPr>
        <w:t>potassium  fluoride</w:t>
      </w:r>
      <w:proofErr w:type="gramEnd"/>
      <w:r w:rsidRPr="00DA74D6">
        <w:rPr>
          <w:rFonts w:ascii="Arial" w:hAnsi="Arial" w:cs="Arial"/>
          <w:sz w:val="19"/>
          <w:szCs w:val="19"/>
          <w:lang w:val="en-GB"/>
        </w:rPr>
        <w:t xml:space="preserve"> in the same way.</w:t>
      </w:r>
    </w:p>
    <w:p w:rsidR="00DA74D6" w:rsidRPr="00DA74D6" w:rsidRDefault="00DA74D6" w:rsidP="00DA74D6">
      <w:pPr>
        <w:pStyle w:val="Style"/>
        <w:framePr w:w="4867" w:h="787" w:wrap="auto" w:vAnchor="page" w:hAnchor="page" w:x="1696" w:y="2866"/>
        <w:spacing w:line="211" w:lineRule="exact"/>
        <w:ind w:left="9"/>
        <w:rPr>
          <w:rFonts w:ascii="Arial" w:hAnsi="Arial" w:cs="Arial"/>
          <w:b/>
          <w:bCs/>
          <w:color w:val="093A73"/>
          <w:sz w:val="19"/>
          <w:szCs w:val="19"/>
          <w:lang w:val="en-GB"/>
        </w:rPr>
      </w:pPr>
      <w:r w:rsidRPr="00DA74D6">
        <w:rPr>
          <w:rFonts w:ascii="Arial" w:hAnsi="Arial" w:cs="Arial"/>
          <w:b/>
          <w:bCs/>
          <w:color w:val="093A73"/>
          <w:sz w:val="19"/>
          <w:szCs w:val="19"/>
          <w:lang w:val="en-GB"/>
        </w:rPr>
        <w:t xml:space="preserve">Purpose </w:t>
      </w:r>
    </w:p>
    <w:p w:rsidR="00DA74D6" w:rsidRPr="00DA74D6" w:rsidRDefault="00DA74D6" w:rsidP="00DA74D6">
      <w:pPr>
        <w:pStyle w:val="Style"/>
        <w:framePr w:w="4867" w:h="787" w:wrap="auto" w:vAnchor="page" w:hAnchor="page" w:x="1696" w:y="2866"/>
        <w:spacing w:before="28" w:line="1" w:lineRule="exact"/>
        <w:ind w:left="9" w:right="278"/>
        <w:rPr>
          <w:rFonts w:ascii="Arial" w:hAnsi="Arial" w:cs="Arial"/>
          <w:sz w:val="19"/>
          <w:szCs w:val="19"/>
          <w:lang w:val="en-GB"/>
        </w:rPr>
      </w:pPr>
    </w:p>
    <w:p w:rsidR="00DA74D6" w:rsidRPr="00DA74D6" w:rsidRDefault="00DA74D6" w:rsidP="00DA74D6">
      <w:pPr>
        <w:pStyle w:val="Style"/>
        <w:framePr w:w="4867" w:h="787" w:wrap="auto" w:vAnchor="page" w:hAnchor="page" w:x="1696" w:y="2866"/>
        <w:spacing w:line="249" w:lineRule="exact"/>
        <w:ind w:left="9" w:right="278"/>
        <w:rPr>
          <w:rFonts w:ascii="Arial" w:hAnsi="Arial" w:cs="Arial"/>
          <w:color w:val="52535E"/>
          <w:sz w:val="19"/>
          <w:szCs w:val="19"/>
          <w:lang w:val="en-GB"/>
        </w:rPr>
      </w:pPr>
      <w:r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23A9614B" wp14:editId="34062D33">
            <wp:simplePos x="0" y="0"/>
            <wp:positionH relativeFrom="column">
              <wp:posOffset>3102610</wp:posOffset>
            </wp:positionH>
            <wp:positionV relativeFrom="paragraph">
              <wp:posOffset>-104775</wp:posOffset>
            </wp:positionV>
            <wp:extent cx="3324225" cy="2371725"/>
            <wp:effectExtent l="0" t="0" r="9525" b="9525"/>
            <wp:wrapTight wrapText="bothSides">
              <wp:wrapPolygon edited="0">
                <wp:start x="0" y="0"/>
                <wp:lineTo x="0" y="21513"/>
                <wp:lineTo x="21538" y="21513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To c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ompar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e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the pr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cipitat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s form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d when lead combines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br/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>w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it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h diff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rent halogens</w:t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 xml:space="preserve">. </w:t>
      </w:r>
    </w:p>
    <w:p w:rsidR="00DA74D6" w:rsidRPr="00DA74D6" w:rsidRDefault="00DA74D6" w:rsidP="00DA74D6">
      <w:pPr>
        <w:pStyle w:val="Style"/>
        <w:framePr w:w="1857" w:h="3844" w:wrap="auto" w:vAnchor="page" w:hAnchor="page" w:x="1696" w:y="3916"/>
        <w:spacing w:line="211" w:lineRule="exact"/>
        <w:ind w:left="9"/>
        <w:rPr>
          <w:rFonts w:ascii="Arial" w:hAnsi="Arial" w:cs="Arial"/>
          <w:b/>
          <w:bCs/>
          <w:color w:val="093A73"/>
          <w:sz w:val="19"/>
          <w:szCs w:val="19"/>
          <w:lang w:val="en-GB"/>
        </w:rPr>
      </w:pPr>
      <w:r w:rsidRPr="00DA74D6">
        <w:rPr>
          <w:rFonts w:ascii="Arial" w:hAnsi="Arial" w:cs="Arial"/>
          <w:b/>
          <w:bCs/>
          <w:color w:val="093A73"/>
          <w:sz w:val="19"/>
          <w:szCs w:val="19"/>
          <w:lang w:val="en-GB"/>
        </w:rPr>
        <w:t xml:space="preserve">Materials </w:t>
      </w:r>
    </w:p>
    <w:p w:rsidR="00DA74D6" w:rsidRPr="00DA74D6" w:rsidRDefault="00DA74D6" w:rsidP="00DA74D6">
      <w:pPr>
        <w:pStyle w:val="Style"/>
        <w:framePr w:w="1857" w:h="3844" w:wrap="auto" w:vAnchor="page" w:hAnchor="page" w:x="1696" w:y="3916"/>
        <w:spacing w:line="259" w:lineRule="exact"/>
        <w:ind w:left="196"/>
        <w:rPr>
          <w:rFonts w:ascii="Arial" w:hAnsi="Arial" w:cs="Arial"/>
          <w:color w:val="323435"/>
          <w:sz w:val="19"/>
          <w:szCs w:val="19"/>
          <w:lang w:val="en-GB"/>
        </w:rPr>
      </w:pPr>
      <w:proofErr w:type="gramStart"/>
      <w:r w:rsidRPr="00DA74D6">
        <w:rPr>
          <w:rFonts w:ascii="Arial" w:hAnsi="Arial" w:cs="Arial"/>
          <w:color w:val="323435"/>
          <w:sz w:val="19"/>
          <w:szCs w:val="19"/>
          <w:lang w:val="en-GB"/>
        </w:rPr>
        <w:t>dis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po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s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able</w:t>
      </w:r>
      <w:proofErr w:type="gramEnd"/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 glo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v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es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br/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w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hite tile or spotting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br/>
        <w:t>tr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ay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(tra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y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with small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br/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i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nd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nt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s) </w:t>
      </w:r>
    </w:p>
    <w:p w:rsidR="00DA74D6" w:rsidRDefault="00DA74D6" w:rsidP="00DA74D6">
      <w:pPr>
        <w:pStyle w:val="Style"/>
        <w:framePr w:w="1857" w:h="3844" w:wrap="auto" w:vAnchor="page" w:hAnchor="page" w:x="1696" w:y="3916"/>
        <w:spacing w:line="259" w:lineRule="exact"/>
        <w:ind w:left="196"/>
        <w:rPr>
          <w:rFonts w:ascii="Arial" w:hAnsi="Arial" w:cs="Arial"/>
          <w:color w:val="1C1D1E"/>
          <w:sz w:val="19"/>
          <w:szCs w:val="19"/>
          <w:lang w:val="en-GB"/>
        </w:rPr>
      </w:pPr>
      <w:proofErr w:type="gramStart"/>
      <w:r w:rsidRPr="00DA74D6">
        <w:rPr>
          <w:rFonts w:ascii="Arial" w:hAnsi="Arial" w:cs="Arial"/>
          <w:color w:val="323435"/>
          <w:sz w:val="19"/>
          <w:szCs w:val="19"/>
          <w:lang w:val="en-GB"/>
        </w:rPr>
        <w:t>dro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pping</w:t>
      </w:r>
      <w:proofErr w:type="gramEnd"/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 bottl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es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of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br/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>s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a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turat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d solutions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br/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o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f  lead nit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r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ate,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br/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po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t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a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ssium </w:t>
      </w:r>
      <w:r>
        <w:rPr>
          <w:rFonts w:ascii="Arial" w:hAnsi="Arial" w:cs="Arial"/>
          <w:color w:val="1C1D1E"/>
          <w:sz w:val="19"/>
          <w:szCs w:val="19"/>
          <w:lang w:val="en-GB"/>
        </w:rPr>
        <w:t>iodide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br/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>(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K</w:t>
      </w:r>
      <w:r>
        <w:rPr>
          <w:rFonts w:ascii="Arial" w:hAnsi="Arial" w:cs="Arial"/>
          <w:color w:val="52535E"/>
          <w:sz w:val="19"/>
          <w:szCs w:val="19"/>
          <w:lang w:val="en-GB"/>
        </w:rPr>
        <w:t>I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)</w:t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 xml:space="preserve">,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pot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ass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ium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br/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>c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hlorid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 (</w:t>
      </w:r>
      <w:proofErr w:type="spellStart"/>
      <w:r w:rsidRPr="00DA74D6">
        <w:rPr>
          <w:rFonts w:ascii="Arial" w:hAnsi="Arial" w:cs="Arial"/>
          <w:color w:val="1C1D1E"/>
          <w:sz w:val="19"/>
          <w:szCs w:val="19"/>
          <w:lang w:val="en-GB"/>
        </w:rPr>
        <w:t>KCl</w:t>
      </w:r>
      <w:proofErr w:type="spellEnd"/>
      <w:r w:rsidRPr="00DA74D6">
        <w:rPr>
          <w:rFonts w:ascii="Arial" w:hAnsi="Arial" w:cs="Arial"/>
          <w:color w:val="323435"/>
          <w:sz w:val="19"/>
          <w:szCs w:val="19"/>
          <w:lang w:val="en-GB"/>
        </w:rPr>
        <w:t>)</w:t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>, and</w:t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br/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potassium bromide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br/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(</w:t>
      </w:r>
      <w:proofErr w:type="spellStart"/>
      <w:r w:rsidRPr="00DA74D6">
        <w:rPr>
          <w:rFonts w:ascii="Arial" w:hAnsi="Arial" w:cs="Arial"/>
          <w:color w:val="1C1D1E"/>
          <w:sz w:val="19"/>
          <w:szCs w:val="19"/>
          <w:lang w:val="en-GB"/>
        </w:rPr>
        <w:t>KBr</w:t>
      </w:r>
      <w:proofErr w:type="spellEnd"/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) </w:t>
      </w:r>
    </w:p>
    <w:p w:rsidR="00DA74D6" w:rsidRPr="00DA74D6" w:rsidRDefault="00DA74D6" w:rsidP="00DA74D6">
      <w:pPr>
        <w:pStyle w:val="Style"/>
        <w:framePr w:w="1857" w:h="3844" w:wrap="auto" w:vAnchor="page" w:hAnchor="page" w:x="1696" w:y="3916"/>
        <w:spacing w:line="259" w:lineRule="exact"/>
        <w:ind w:left="196"/>
        <w:rPr>
          <w:rFonts w:ascii="Arial" w:hAnsi="Arial" w:cs="Arial"/>
          <w:color w:val="1C1D1E"/>
          <w:sz w:val="19"/>
          <w:szCs w:val="19"/>
          <w:lang w:val="en-GB"/>
        </w:rPr>
      </w:pPr>
      <w:proofErr w:type="gramStart"/>
      <w:r w:rsidRPr="00DA74D6">
        <w:rPr>
          <w:rFonts w:ascii="Arial" w:hAnsi="Arial" w:cs="Arial"/>
          <w:color w:val="52535E"/>
          <w:sz w:val="19"/>
          <w:szCs w:val="19"/>
          <w:lang w:val="en-GB"/>
        </w:rPr>
        <w:t>m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a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rke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r</w:t>
      </w:r>
      <w:proofErr w:type="gramEnd"/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p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n </w:t>
      </w:r>
    </w:p>
    <w:p w:rsidR="00DA74D6" w:rsidRPr="00DA74D6" w:rsidRDefault="00DA74D6" w:rsidP="00DA74D6">
      <w:pPr>
        <w:pStyle w:val="Style"/>
        <w:framePr w:w="1248" w:h="336" w:wrap="auto" w:vAnchor="page" w:hAnchor="page" w:x="3991" w:y="7396"/>
        <w:spacing w:line="336" w:lineRule="exact"/>
        <w:ind w:left="9"/>
        <w:rPr>
          <w:rFonts w:ascii="Arial" w:hAnsi="Arial" w:cs="Arial"/>
          <w:b/>
          <w:bCs/>
          <w:color w:val="FEBC40"/>
          <w:sz w:val="30"/>
          <w:szCs w:val="30"/>
          <w:lang w:val="en-GB"/>
        </w:rPr>
      </w:pPr>
      <w:r w:rsidRPr="00DA74D6">
        <w:rPr>
          <w:rFonts w:ascii="Arial" w:hAnsi="Arial" w:cs="Arial"/>
          <w:b/>
          <w:bCs/>
          <w:color w:val="FEBC40"/>
          <w:sz w:val="30"/>
          <w:szCs w:val="30"/>
          <w:lang w:val="en-GB"/>
        </w:rPr>
        <w:t xml:space="preserve">SAFETY </w:t>
      </w:r>
    </w:p>
    <w:p w:rsidR="00DA74D6" w:rsidRPr="00DA74D6" w:rsidRDefault="00DA74D6" w:rsidP="00DA74D6">
      <w:pPr>
        <w:pStyle w:val="Style"/>
        <w:framePr w:w="2347" w:h="1804" w:wrap="auto" w:vAnchor="page" w:hAnchor="page" w:x="3781" w:y="7741"/>
        <w:spacing w:line="206" w:lineRule="exact"/>
        <w:ind w:left="4" w:right="28"/>
        <w:rPr>
          <w:rFonts w:ascii="Arial" w:hAnsi="Arial" w:cs="Arial"/>
          <w:color w:val="52535E"/>
          <w:sz w:val="18"/>
          <w:szCs w:val="18"/>
          <w:lang w:val="en-GB"/>
        </w:rPr>
      </w:pPr>
      <w:r w:rsidRPr="00DA74D6">
        <w:rPr>
          <w:rFonts w:ascii="Arial" w:hAnsi="Arial" w:cs="Arial"/>
          <w:color w:val="52535E"/>
          <w:sz w:val="18"/>
          <w:szCs w:val="18"/>
          <w:lang w:val="en-GB"/>
        </w:rPr>
        <w:t>Lead is toxic</w:t>
      </w:r>
      <w:r w:rsidRPr="00DA74D6">
        <w:rPr>
          <w:rFonts w:ascii="Arial" w:hAnsi="Arial" w:cs="Arial"/>
          <w:color w:val="7D7D8A"/>
          <w:sz w:val="18"/>
          <w:szCs w:val="18"/>
          <w:lang w:val="en-GB"/>
        </w:rPr>
        <w:t xml:space="preserve">. </w:t>
      </w:r>
      <w:r w:rsidRPr="00DA74D6">
        <w:rPr>
          <w:rFonts w:ascii="Arial" w:hAnsi="Arial" w:cs="Arial"/>
          <w:color w:val="52535E"/>
          <w:sz w:val="18"/>
          <w:szCs w:val="18"/>
          <w:lang w:val="en-GB"/>
        </w:rPr>
        <w:t xml:space="preserve">Do not </w:t>
      </w:r>
    </w:p>
    <w:p w:rsidR="00DA74D6" w:rsidRPr="00DA74D6" w:rsidRDefault="00DA74D6" w:rsidP="00DA74D6">
      <w:pPr>
        <w:pStyle w:val="Style"/>
        <w:framePr w:w="2347" w:h="1804" w:wrap="auto" w:vAnchor="page" w:hAnchor="page" w:x="3781" w:y="7741"/>
        <w:spacing w:line="206" w:lineRule="exact"/>
        <w:ind w:left="4" w:right="28"/>
        <w:rPr>
          <w:rFonts w:ascii="Arial" w:hAnsi="Arial" w:cs="Arial"/>
          <w:color w:val="52535E"/>
          <w:sz w:val="18"/>
          <w:szCs w:val="18"/>
          <w:lang w:val="en-GB"/>
        </w:rPr>
      </w:pPr>
      <w:proofErr w:type="gramStart"/>
      <w:r w:rsidRPr="00DA74D6">
        <w:rPr>
          <w:rFonts w:ascii="Arial" w:hAnsi="Arial" w:cs="Arial"/>
          <w:color w:val="52535E"/>
          <w:sz w:val="18"/>
          <w:szCs w:val="18"/>
          <w:lang w:val="en-GB"/>
        </w:rPr>
        <w:t>get</w:t>
      </w:r>
      <w:proofErr w:type="gramEnd"/>
      <w:r w:rsidRPr="00DA74D6">
        <w:rPr>
          <w:rFonts w:ascii="Arial" w:hAnsi="Arial" w:cs="Arial"/>
          <w:color w:val="52535E"/>
          <w:sz w:val="18"/>
          <w:szCs w:val="18"/>
          <w:lang w:val="en-GB"/>
        </w:rPr>
        <w:t xml:space="preserve"> any of its compounds </w:t>
      </w:r>
    </w:p>
    <w:p w:rsidR="00DA74D6" w:rsidRPr="00DA74D6" w:rsidRDefault="00DA74D6" w:rsidP="00DA74D6">
      <w:pPr>
        <w:pStyle w:val="Style"/>
        <w:framePr w:w="2347" w:h="1804" w:wrap="auto" w:vAnchor="page" w:hAnchor="page" w:x="3781" w:y="7741"/>
        <w:spacing w:line="206" w:lineRule="exact"/>
        <w:ind w:left="4" w:right="28"/>
        <w:rPr>
          <w:rFonts w:ascii="Arial" w:hAnsi="Arial" w:cs="Arial"/>
          <w:color w:val="616788"/>
          <w:sz w:val="18"/>
          <w:szCs w:val="18"/>
          <w:lang w:val="en-GB"/>
        </w:rPr>
      </w:pPr>
      <w:proofErr w:type="gramStart"/>
      <w:r w:rsidRPr="00DA74D6">
        <w:rPr>
          <w:rFonts w:ascii="Arial" w:hAnsi="Arial" w:cs="Arial"/>
          <w:color w:val="52535E"/>
          <w:sz w:val="18"/>
          <w:szCs w:val="18"/>
          <w:lang w:val="en-GB"/>
        </w:rPr>
        <w:t>on</w:t>
      </w:r>
      <w:proofErr w:type="gramEnd"/>
      <w:r w:rsidRPr="00DA74D6">
        <w:rPr>
          <w:rFonts w:ascii="Arial" w:hAnsi="Arial" w:cs="Arial"/>
          <w:color w:val="52535E"/>
          <w:sz w:val="18"/>
          <w:szCs w:val="18"/>
          <w:lang w:val="en-GB"/>
        </w:rPr>
        <w:t xml:space="preserve"> you</w:t>
      </w:r>
      <w:r w:rsidRPr="00DA74D6">
        <w:rPr>
          <w:rFonts w:ascii="Arial" w:hAnsi="Arial" w:cs="Arial"/>
          <w:color w:val="616788"/>
          <w:sz w:val="18"/>
          <w:szCs w:val="18"/>
          <w:lang w:val="en-GB"/>
        </w:rPr>
        <w:t xml:space="preserve">. </w:t>
      </w:r>
    </w:p>
    <w:p w:rsidR="00DA74D6" w:rsidRPr="00DA74D6" w:rsidRDefault="00DA74D6" w:rsidP="00DA74D6">
      <w:pPr>
        <w:pStyle w:val="Style"/>
        <w:framePr w:w="2347" w:h="1804" w:wrap="auto" w:vAnchor="page" w:hAnchor="page" w:x="3781" w:y="7741"/>
        <w:spacing w:line="206" w:lineRule="exact"/>
        <w:ind w:left="4" w:right="28"/>
        <w:rPr>
          <w:rFonts w:ascii="Arial" w:hAnsi="Arial" w:cs="Arial"/>
          <w:color w:val="7D7D8A"/>
          <w:sz w:val="18"/>
          <w:szCs w:val="18"/>
          <w:lang w:val="en-GB"/>
        </w:rPr>
      </w:pPr>
      <w:r w:rsidRPr="00DA74D6">
        <w:rPr>
          <w:rFonts w:ascii="Arial" w:hAnsi="Arial" w:cs="Arial"/>
          <w:color w:val="52535E"/>
          <w:sz w:val="18"/>
          <w:szCs w:val="18"/>
          <w:lang w:val="en-GB"/>
        </w:rPr>
        <w:t xml:space="preserve">Wear disposable gloves and </w:t>
      </w:r>
      <w:r w:rsidRPr="00DA74D6">
        <w:rPr>
          <w:rFonts w:ascii="Arial" w:hAnsi="Arial" w:cs="Arial"/>
          <w:color w:val="52535E"/>
          <w:sz w:val="18"/>
          <w:szCs w:val="18"/>
          <w:lang w:val="en-GB"/>
        </w:rPr>
        <w:br/>
        <w:t>safety glasses at all times</w:t>
      </w:r>
      <w:r w:rsidRPr="00DA74D6">
        <w:rPr>
          <w:rFonts w:ascii="Arial" w:hAnsi="Arial" w:cs="Arial"/>
          <w:color w:val="7D7D8A"/>
          <w:sz w:val="18"/>
          <w:szCs w:val="18"/>
          <w:lang w:val="en-GB"/>
        </w:rPr>
        <w:t xml:space="preserve">. </w:t>
      </w:r>
    </w:p>
    <w:p w:rsidR="00DA74D6" w:rsidRPr="00DA74D6" w:rsidRDefault="00DA74D6" w:rsidP="00DA74D6">
      <w:pPr>
        <w:pStyle w:val="Style"/>
        <w:framePr w:w="2347" w:h="1804" w:wrap="auto" w:vAnchor="page" w:hAnchor="page" w:x="3781" w:y="7741"/>
        <w:spacing w:line="206" w:lineRule="exact"/>
        <w:ind w:left="4" w:right="28"/>
        <w:rPr>
          <w:rFonts w:ascii="Arial" w:hAnsi="Arial" w:cs="Arial"/>
          <w:color w:val="7D7D8A"/>
          <w:sz w:val="18"/>
          <w:szCs w:val="18"/>
          <w:lang w:val="en-GB"/>
        </w:rPr>
      </w:pPr>
      <w:r w:rsidRPr="00DA74D6">
        <w:rPr>
          <w:rFonts w:ascii="Arial" w:hAnsi="Arial" w:cs="Arial"/>
          <w:color w:val="52535E"/>
          <w:sz w:val="18"/>
          <w:szCs w:val="18"/>
          <w:lang w:val="en-GB"/>
        </w:rPr>
        <w:t xml:space="preserve">Wash your hands well after </w:t>
      </w:r>
      <w:r w:rsidRPr="00DA74D6">
        <w:rPr>
          <w:rFonts w:ascii="Arial" w:hAnsi="Arial" w:cs="Arial"/>
          <w:color w:val="52535E"/>
          <w:sz w:val="18"/>
          <w:szCs w:val="18"/>
          <w:lang w:val="en-GB"/>
        </w:rPr>
        <w:br/>
        <w:t>the activity</w:t>
      </w:r>
      <w:r w:rsidRPr="00DA74D6">
        <w:rPr>
          <w:rFonts w:ascii="Arial" w:hAnsi="Arial" w:cs="Arial"/>
          <w:color w:val="7D7D8A"/>
          <w:sz w:val="18"/>
          <w:szCs w:val="18"/>
          <w:lang w:val="en-GB"/>
        </w:rPr>
        <w:t xml:space="preserve">. </w:t>
      </w:r>
    </w:p>
    <w:p w:rsidR="00DA74D6" w:rsidRPr="00DA74D6" w:rsidRDefault="00DA74D6" w:rsidP="00DA74D6">
      <w:pPr>
        <w:pStyle w:val="Style"/>
        <w:framePr w:w="4857" w:h="2472" w:wrap="auto" w:vAnchor="page" w:hAnchor="page" w:x="1711" w:y="9391"/>
        <w:spacing w:line="211" w:lineRule="exact"/>
        <w:ind w:left="9"/>
        <w:rPr>
          <w:rFonts w:ascii="Arial" w:hAnsi="Arial" w:cs="Arial"/>
          <w:bCs/>
          <w:color w:val="093A73"/>
          <w:sz w:val="19"/>
          <w:szCs w:val="19"/>
          <w:lang w:val="en-GB"/>
        </w:rPr>
      </w:pPr>
      <w:r w:rsidRPr="00DA74D6">
        <w:rPr>
          <w:rFonts w:ascii="Arial" w:hAnsi="Arial" w:cs="Arial"/>
          <w:bCs/>
          <w:color w:val="093A73"/>
          <w:sz w:val="19"/>
          <w:szCs w:val="19"/>
          <w:lang w:val="en-GB"/>
        </w:rPr>
        <w:t xml:space="preserve">Procedure </w:t>
      </w:r>
    </w:p>
    <w:p w:rsidR="00DA74D6" w:rsidRPr="00DA74D6" w:rsidRDefault="00DA74D6" w:rsidP="00DA74D6">
      <w:pPr>
        <w:pStyle w:val="Style"/>
        <w:framePr w:w="4857" w:h="2472" w:wrap="auto" w:vAnchor="page" w:hAnchor="page" w:x="1711" w:y="9391"/>
        <w:spacing w:line="312" w:lineRule="exact"/>
        <w:rPr>
          <w:rFonts w:ascii="Arial" w:hAnsi="Arial" w:cs="Arial"/>
          <w:color w:val="1C1D1E"/>
          <w:sz w:val="19"/>
          <w:szCs w:val="19"/>
          <w:lang w:val="en-GB"/>
        </w:rPr>
      </w:pPr>
      <w:r w:rsidRPr="00DA74D6">
        <w:rPr>
          <w:rFonts w:ascii="Arial" w:hAnsi="Arial" w:cs="Arial"/>
          <w:color w:val="991C20"/>
          <w:sz w:val="19"/>
          <w:szCs w:val="19"/>
          <w:lang w:val="en-GB"/>
        </w:rPr>
        <w:t xml:space="preserve">1 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P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ut you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r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disposable gloves and safety glasses on. </w:t>
      </w:r>
    </w:p>
    <w:p w:rsidR="00DA74D6" w:rsidRPr="00DA74D6" w:rsidRDefault="00DA74D6" w:rsidP="00DA74D6">
      <w:pPr>
        <w:pStyle w:val="Style"/>
        <w:framePr w:w="4857" w:h="2472" w:wrap="auto" w:vAnchor="page" w:hAnchor="page" w:x="1711" w:y="9391"/>
        <w:spacing w:before="57" w:line="1" w:lineRule="exact"/>
        <w:ind w:left="297" w:right="460"/>
        <w:rPr>
          <w:rFonts w:ascii="Arial" w:hAnsi="Arial" w:cs="Arial"/>
          <w:sz w:val="19"/>
          <w:szCs w:val="19"/>
          <w:lang w:val="en-GB"/>
        </w:rPr>
      </w:pPr>
    </w:p>
    <w:p w:rsidR="00DA74D6" w:rsidRPr="00DA74D6" w:rsidRDefault="00DA74D6" w:rsidP="00DA74D6">
      <w:pPr>
        <w:pStyle w:val="Style"/>
        <w:framePr w:w="4857" w:h="2472" w:wrap="auto" w:vAnchor="page" w:hAnchor="page" w:x="1711" w:y="9391"/>
        <w:spacing w:line="249" w:lineRule="exact"/>
        <w:ind w:left="297" w:right="460" w:hanging="297"/>
        <w:rPr>
          <w:rFonts w:ascii="Arial" w:hAnsi="Arial" w:cs="Arial"/>
          <w:color w:val="1C1D1E"/>
          <w:sz w:val="19"/>
          <w:szCs w:val="19"/>
          <w:lang w:val="en-GB"/>
        </w:rPr>
      </w:pPr>
      <w:r w:rsidRPr="00DA74D6">
        <w:rPr>
          <w:rFonts w:ascii="Arial" w:hAnsi="Arial" w:cs="Arial"/>
          <w:color w:val="991C20"/>
          <w:sz w:val="19"/>
          <w:szCs w:val="19"/>
          <w:lang w:val="en-GB"/>
        </w:rPr>
        <w:t xml:space="preserve">2 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P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l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a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ce 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3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drops of </w:t>
      </w:r>
      <w:proofErr w:type="gramStart"/>
      <w:r w:rsidRPr="00DA74D6">
        <w:rPr>
          <w:rFonts w:ascii="Arial" w:hAnsi="Arial" w:cs="Arial"/>
          <w:color w:val="1C1D1E"/>
          <w:sz w:val="19"/>
          <w:szCs w:val="19"/>
          <w:lang w:val="en-GB"/>
        </w:rPr>
        <w:t>potassium  iodide</w:t>
      </w:r>
      <w:proofErr w:type="gramEnd"/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 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s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olution  in one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br/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in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dent of the 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s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potting tra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y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or on one corner of th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e 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br/>
        <w:t>w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hite tile. </w:t>
      </w:r>
    </w:p>
    <w:p w:rsidR="00DA74D6" w:rsidRPr="00DA74D6" w:rsidRDefault="00DA74D6" w:rsidP="00DA74D6">
      <w:pPr>
        <w:pStyle w:val="Style"/>
        <w:framePr w:w="4857" w:h="2472" w:wrap="auto" w:vAnchor="page" w:hAnchor="page" w:x="1711" w:y="9391"/>
        <w:spacing w:line="312" w:lineRule="exact"/>
        <w:rPr>
          <w:rFonts w:ascii="Arial" w:hAnsi="Arial" w:cs="Arial"/>
          <w:color w:val="323435"/>
          <w:sz w:val="19"/>
          <w:szCs w:val="19"/>
          <w:lang w:val="en-GB"/>
        </w:rPr>
      </w:pPr>
      <w:r w:rsidRPr="00DA74D6">
        <w:rPr>
          <w:rFonts w:ascii="Arial" w:hAnsi="Arial" w:cs="Arial"/>
          <w:color w:val="991C20"/>
          <w:sz w:val="19"/>
          <w:szCs w:val="19"/>
          <w:lang w:val="en-GB"/>
        </w:rPr>
        <w:t xml:space="preserve">3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Use the marker pen to labe</w:t>
      </w:r>
      <w:r w:rsidRPr="00DA74D6">
        <w:rPr>
          <w:rFonts w:ascii="Arial" w:hAnsi="Arial" w:cs="Arial"/>
          <w:color w:val="010100"/>
          <w:sz w:val="19"/>
          <w:szCs w:val="19"/>
          <w:lang w:val="en-GB"/>
        </w:rPr>
        <w:t xml:space="preserve">l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this sampl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e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with K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I</w:t>
      </w:r>
    </w:p>
    <w:p w:rsidR="00DA74D6" w:rsidRPr="00DA74D6" w:rsidRDefault="00DA74D6" w:rsidP="00DA74D6">
      <w:pPr>
        <w:pStyle w:val="Style"/>
        <w:framePr w:w="4857" w:h="2472" w:wrap="auto" w:vAnchor="page" w:hAnchor="page" w:x="1711" w:y="9391"/>
        <w:spacing w:before="57" w:line="1" w:lineRule="exact"/>
        <w:ind w:left="302" w:right="4"/>
        <w:rPr>
          <w:rFonts w:ascii="Arial" w:hAnsi="Arial" w:cs="Arial"/>
          <w:sz w:val="19"/>
          <w:szCs w:val="19"/>
          <w:lang w:val="en-GB"/>
        </w:rPr>
      </w:pPr>
    </w:p>
    <w:p w:rsidR="00DA74D6" w:rsidRPr="00DA74D6" w:rsidRDefault="00DA74D6" w:rsidP="00DA74D6">
      <w:pPr>
        <w:pStyle w:val="Style"/>
        <w:framePr w:w="4857" w:h="2472" w:wrap="auto" w:vAnchor="page" w:hAnchor="page" w:x="1711" w:y="9391"/>
        <w:spacing w:line="249" w:lineRule="exact"/>
        <w:ind w:left="302" w:right="4" w:hanging="302"/>
        <w:rPr>
          <w:rFonts w:ascii="Arial" w:hAnsi="Arial" w:cs="Arial"/>
          <w:color w:val="1C1D1E"/>
          <w:sz w:val="19"/>
          <w:szCs w:val="19"/>
          <w:lang w:val="en-GB"/>
        </w:rPr>
      </w:pPr>
      <w:r w:rsidRPr="00DA74D6">
        <w:rPr>
          <w:rFonts w:ascii="Arial" w:hAnsi="Arial" w:cs="Arial"/>
          <w:color w:val="991C20"/>
          <w:sz w:val="19"/>
          <w:szCs w:val="19"/>
          <w:lang w:val="en-GB"/>
        </w:rPr>
        <w:t xml:space="preserve">4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In th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 ea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ch of the oth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r indent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s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or corners, pl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a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ce 3 drops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br/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o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f pota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ss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ium chloride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 </w:t>
      </w:r>
      <w:proofErr w:type="gramStart"/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and 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potas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s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ium</w:t>
      </w:r>
      <w:proofErr w:type="gramEnd"/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 bromide 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 s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olution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s.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Lab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el 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them K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C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I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 xml:space="preserve">, </w:t>
      </w:r>
      <w:proofErr w:type="spellStart"/>
      <w:proofErr w:type="gramStart"/>
      <w:r w:rsidRPr="00DA74D6">
        <w:rPr>
          <w:rFonts w:ascii="Arial" w:hAnsi="Arial" w:cs="Arial"/>
          <w:color w:val="1C1D1E"/>
          <w:sz w:val="19"/>
          <w:szCs w:val="19"/>
          <w:lang w:val="en-GB"/>
        </w:rPr>
        <w:t>KBr</w:t>
      </w:r>
      <w:proofErr w:type="spellEnd"/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  r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es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pecti</w:t>
      </w:r>
      <w:r w:rsidRPr="00DA74D6">
        <w:rPr>
          <w:rFonts w:ascii="Arial" w:hAnsi="Arial" w:cs="Arial"/>
          <w:color w:val="323435"/>
          <w:sz w:val="19"/>
          <w:szCs w:val="19"/>
          <w:lang w:val="en-GB"/>
        </w:rPr>
        <w:t>ve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>l</w:t>
      </w:r>
      <w:r w:rsidRPr="00DA74D6">
        <w:rPr>
          <w:rFonts w:ascii="Arial" w:hAnsi="Arial" w:cs="Arial"/>
          <w:color w:val="52535E"/>
          <w:sz w:val="19"/>
          <w:szCs w:val="19"/>
          <w:lang w:val="en-GB"/>
        </w:rPr>
        <w:t>y</w:t>
      </w:r>
      <w:proofErr w:type="gramEnd"/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. </w:t>
      </w:r>
    </w:p>
    <w:p w:rsidR="00DA74D6" w:rsidRPr="00DA74D6" w:rsidRDefault="00DA74D6" w:rsidP="00DA74D6">
      <w:pPr>
        <w:rPr>
          <w:rFonts w:ascii="Arial" w:hAnsi="Arial" w:cs="Arial"/>
          <w:sz w:val="32"/>
          <w:szCs w:val="32"/>
        </w:rPr>
      </w:pPr>
      <w:r w:rsidRPr="00DA74D6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0" allowOverlap="1" wp14:anchorId="7574B319" wp14:editId="1907C251">
            <wp:simplePos x="0" y="0"/>
            <wp:positionH relativeFrom="margin">
              <wp:posOffset>560070</wp:posOffset>
            </wp:positionH>
            <wp:positionV relativeFrom="margin">
              <wp:posOffset>4133850</wp:posOffset>
            </wp:positionV>
            <wp:extent cx="1199515" cy="762000"/>
            <wp:effectExtent l="0" t="0" r="635" b="0"/>
            <wp:wrapThrough wrapText="bothSides">
              <wp:wrapPolygon edited="0">
                <wp:start x="0" y="0"/>
                <wp:lineTo x="0" y="21060"/>
                <wp:lineTo x="21268" y="21060"/>
                <wp:lineTo x="21268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51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74D6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A1E00" wp14:editId="765DE081">
                <wp:simplePos x="0" y="0"/>
                <wp:positionH relativeFrom="column">
                  <wp:posOffset>1776730</wp:posOffset>
                </wp:positionH>
                <wp:positionV relativeFrom="paragraph">
                  <wp:posOffset>2011045</wp:posOffset>
                </wp:positionV>
                <wp:extent cx="714375" cy="323850"/>
                <wp:effectExtent l="38100" t="38100" r="28575" b="190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4375" cy="323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39.9pt;margin-top:158.35pt;width:56.25pt;height:25.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" strokecolor="black [3040]">
                <v:stroke endarrow="open"/>
              </v:shape>
            </w:pict>
          </mc:Fallback>
        </mc:AlternateContent>
      </w:r>
    </w:p>
    <w:sectPr w:rsidR="00DA74D6" w:rsidRPr="00DA74D6" w:rsidSect="00DA74D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74D6" w:rsidRDefault="00DA74D6" w:rsidP="00DA74D6">
      <w:r>
        <w:separator/>
      </w:r>
    </w:p>
  </w:endnote>
  <w:endnote w:type="continuationSeparator" w:id="0">
    <w:p w:rsidR="00DA74D6" w:rsidRDefault="00DA74D6" w:rsidP="00D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74D6" w:rsidRDefault="00DA74D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74D6" w:rsidRPr="00DB6099" w:rsidRDefault="00DA74D6">
    <w:pPr>
      <w:pStyle w:val="Footer"/>
      <w:rPr>
        <w:rFonts w:ascii="Arial" w:hAnsi="Arial" w:cs="Arial"/>
        <w:sz w:val="20"/>
        <w:szCs w:val="20"/>
      </w:rPr>
    </w:pPr>
    <w:r w:rsidRPr="00DB6099">
      <w:rPr>
        <w:rFonts w:ascii="Arial" w:hAnsi="Arial" w:cs="Arial"/>
        <w:sz w:val="20"/>
        <w:szCs w:val="20"/>
      </w:rPr>
      <w:fldChar w:fldCharType="begin"/>
    </w:r>
    <w:r w:rsidRPr="00DB6099">
      <w:rPr>
        <w:rFonts w:ascii="Arial" w:hAnsi="Arial" w:cs="Arial"/>
        <w:sz w:val="20"/>
        <w:szCs w:val="20"/>
      </w:rPr>
      <w:instrText xml:space="preserve"> FILENAME   \* MERGEFORMAT </w:instrText>
    </w:r>
    <w:r w:rsidRPr="00DB6099">
      <w:rPr>
        <w:rFonts w:ascii="Arial" w:hAnsi="Arial" w:cs="Arial"/>
        <w:sz w:val="20"/>
        <w:szCs w:val="20"/>
      </w:rPr>
      <w:fldChar w:fldCharType="separate"/>
    </w:r>
    <w:r w:rsidRPr="00DB6099">
      <w:rPr>
        <w:rFonts w:ascii="Arial" w:hAnsi="Arial" w:cs="Arial"/>
        <w:noProof/>
        <w:sz w:val="20"/>
        <w:szCs w:val="20"/>
      </w:rPr>
      <w:t>Document2</w:t>
    </w:r>
    <w:r w:rsidRPr="00DB6099">
      <w:rPr>
        <w:rFonts w:ascii="Arial" w:hAnsi="Arial" w:cs="Arial"/>
        <w:sz w:val="20"/>
        <w:szCs w:val="20"/>
      </w:rPr>
      <w:fldChar w:fldCharType="end"/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74D6" w:rsidRDefault="00DA74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74D6" w:rsidRDefault="00DA74D6" w:rsidP="00DA74D6">
      <w:r>
        <w:separator/>
      </w:r>
    </w:p>
  </w:footnote>
  <w:footnote w:type="continuationSeparator" w:id="0">
    <w:p w:rsidR="00DA74D6" w:rsidRDefault="00DA74D6" w:rsidP="00DA74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74D6" w:rsidRDefault="00DA74D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74D6" w:rsidRDefault="00DA74D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74D6" w:rsidRDefault="00DA74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4D6"/>
    <w:rsid w:val="00004D11"/>
    <w:rsid w:val="0001715F"/>
    <w:rsid w:val="00025C11"/>
    <w:rsid w:val="000275F8"/>
    <w:rsid w:val="00037B2C"/>
    <w:rsid w:val="00047655"/>
    <w:rsid w:val="00047E95"/>
    <w:rsid w:val="00056554"/>
    <w:rsid w:val="0006371B"/>
    <w:rsid w:val="00071E52"/>
    <w:rsid w:val="0008057A"/>
    <w:rsid w:val="00083730"/>
    <w:rsid w:val="00085CB1"/>
    <w:rsid w:val="00090C21"/>
    <w:rsid w:val="00095A60"/>
    <w:rsid w:val="00097710"/>
    <w:rsid w:val="000A43B0"/>
    <w:rsid w:val="000A4EDC"/>
    <w:rsid w:val="000A73C6"/>
    <w:rsid w:val="000B1C96"/>
    <w:rsid w:val="000D52E7"/>
    <w:rsid w:val="000D6B05"/>
    <w:rsid w:val="000E4B06"/>
    <w:rsid w:val="000E63C6"/>
    <w:rsid w:val="00104610"/>
    <w:rsid w:val="00121D99"/>
    <w:rsid w:val="00132406"/>
    <w:rsid w:val="0013525C"/>
    <w:rsid w:val="001545A5"/>
    <w:rsid w:val="001570A4"/>
    <w:rsid w:val="001612CA"/>
    <w:rsid w:val="00161962"/>
    <w:rsid w:val="00170A3E"/>
    <w:rsid w:val="00174600"/>
    <w:rsid w:val="00174738"/>
    <w:rsid w:val="00180066"/>
    <w:rsid w:val="00193DBB"/>
    <w:rsid w:val="001A2A08"/>
    <w:rsid w:val="001A3564"/>
    <w:rsid w:val="001B7635"/>
    <w:rsid w:val="001B7DAA"/>
    <w:rsid w:val="001C07BA"/>
    <w:rsid w:val="001C5012"/>
    <w:rsid w:val="001D057B"/>
    <w:rsid w:val="001D6830"/>
    <w:rsid w:val="001D703C"/>
    <w:rsid w:val="001E6227"/>
    <w:rsid w:val="001F5DA7"/>
    <w:rsid w:val="00205B8B"/>
    <w:rsid w:val="00233AA9"/>
    <w:rsid w:val="00235CFB"/>
    <w:rsid w:val="00236DFB"/>
    <w:rsid w:val="00245A54"/>
    <w:rsid w:val="00257D5C"/>
    <w:rsid w:val="00260385"/>
    <w:rsid w:val="0026395F"/>
    <w:rsid w:val="002718B3"/>
    <w:rsid w:val="0029393F"/>
    <w:rsid w:val="002B3E61"/>
    <w:rsid w:val="002B48FD"/>
    <w:rsid w:val="002B4A8C"/>
    <w:rsid w:val="002B75BF"/>
    <w:rsid w:val="002C7673"/>
    <w:rsid w:val="002E10AF"/>
    <w:rsid w:val="002F2665"/>
    <w:rsid w:val="002F3CFB"/>
    <w:rsid w:val="002F4F27"/>
    <w:rsid w:val="00315E3D"/>
    <w:rsid w:val="00323DBE"/>
    <w:rsid w:val="003349F2"/>
    <w:rsid w:val="003500A2"/>
    <w:rsid w:val="00350EE7"/>
    <w:rsid w:val="00353A56"/>
    <w:rsid w:val="00353C2B"/>
    <w:rsid w:val="0037445D"/>
    <w:rsid w:val="00380B6E"/>
    <w:rsid w:val="00390E1B"/>
    <w:rsid w:val="003A46E2"/>
    <w:rsid w:val="003A6816"/>
    <w:rsid w:val="003C473B"/>
    <w:rsid w:val="003C586B"/>
    <w:rsid w:val="003D1AFC"/>
    <w:rsid w:val="003D3772"/>
    <w:rsid w:val="003D5734"/>
    <w:rsid w:val="003D7704"/>
    <w:rsid w:val="003E2232"/>
    <w:rsid w:val="003E5E39"/>
    <w:rsid w:val="003F6EC1"/>
    <w:rsid w:val="0040067D"/>
    <w:rsid w:val="004130FE"/>
    <w:rsid w:val="00413165"/>
    <w:rsid w:val="00413DDF"/>
    <w:rsid w:val="0041759F"/>
    <w:rsid w:val="004212AD"/>
    <w:rsid w:val="00422F16"/>
    <w:rsid w:val="0043233C"/>
    <w:rsid w:val="00434E05"/>
    <w:rsid w:val="00435AF4"/>
    <w:rsid w:val="00436099"/>
    <w:rsid w:val="004360FA"/>
    <w:rsid w:val="00440F6B"/>
    <w:rsid w:val="00443224"/>
    <w:rsid w:val="00444093"/>
    <w:rsid w:val="0045086A"/>
    <w:rsid w:val="00466D05"/>
    <w:rsid w:val="0047114B"/>
    <w:rsid w:val="0048271D"/>
    <w:rsid w:val="004879E9"/>
    <w:rsid w:val="004A416D"/>
    <w:rsid w:val="004B3FB0"/>
    <w:rsid w:val="004B5286"/>
    <w:rsid w:val="004D2AF0"/>
    <w:rsid w:val="004E0BD6"/>
    <w:rsid w:val="004E0E36"/>
    <w:rsid w:val="004F31B5"/>
    <w:rsid w:val="004F43A0"/>
    <w:rsid w:val="00501ACD"/>
    <w:rsid w:val="005053DE"/>
    <w:rsid w:val="00505975"/>
    <w:rsid w:val="005161CF"/>
    <w:rsid w:val="005259D9"/>
    <w:rsid w:val="00530805"/>
    <w:rsid w:val="0054280E"/>
    <w:rsid w:val="0054732C"/>
    <w:rsid w:val="00556D6D"/>
    <w:rsid w:val="00561E1A"/>
    <w:rsid w:val="00565532"/>
    <w:rsid w:val="00567129"/>
    <w:rsid w:val="005739FE"/>
    <w:rsid w:val="00581B71"/>
    <w:rsid w:val="00590A00"/>
    <w:rsid w:val="00593984"/>
    <w:rsid w:val="005954EA"/>
    <w:rsid w:val="005A0287"/>
    <w:rsid w:val="005A7D01"/>
    <w:rsid w:val="005B06AA"/>
    <w:rsid w:val="005B5B75"/>
    <w:rsid w:val="005B6800"/>
    <w:rsid w:val="005D6E60"/>
    <w:rsid w:val="005D708C"/>
    <w:rsid w:val="005F0C96"/>
    <w:rsid w:val="005F0F6C"/>
    <w:rsid w:val="005F5C48"/>
    <w:rsid w:val="005F7FA8"/>
    <w:rsid w:val="00600BFA"/>
    <w:rsid w:val="006144F7"/>
    <w:rsid w:val="00620522"/>
    <w:rsid w:val="00625925"/>
    <w:rsid w:val="00626A5F"/>
    <w:rsid w:val="00630A5C"/>
    <w:rsid w:val="00653748"/>
    <w:rsid w:val="00670876"/>
    <w:rsid w:val="00671147"/>
    <w:rsid w:val="00676573"/>
    <w:rsid w:val="006779C4"/>
    <w:rsid w:val="00685F40"/>
    <w:rsid w:val="00687790"/>
    <w:rsid w:val="0069118B"/>
    <w:rsid w:val="006916DD"/>
    <w:rsid w:val="0069173D"/>
    <w:rsid w:val="006A137C"/>
    <w:rsid w:val="006A503B"/>
    <w:rsid w:val="006B2E61"/>
    <w:rsid w:val="006C2808"/>
    <w:rsid w:val="006D2B89"/>
    <w:rsid w:val="006E0B6F"/>
    <w:rsid w:val="006E4468"/>
    <w:rsid w:val="006F0FF4"/>
    <w:rsid w:val="00703CD4"/>
    <w:rsid w:val="00710DC5"/>
    <w:rsid w:val="00711DCB"/>
    <w:rsid w:val="00724BE6"/>
    <w:rsid w:val="007320A9"/>
    <w:rsid w:val="007326BC"/>
    <w:rsid w:val="00732D7A"/>
    <w:rsid w:val="00736DF3"/>
    <w:rsid w:val="00740A91"/>
    <w:rsid w:val="00744236"/>
    <w:rsid w:val="00751D7A"/>
    <w:rsid w:val="00754A28"/>
    <w:rsid w:val="007567A4"/>
    <w:rsid w:val="00760FF5"/>
    <w:rsid w:val="007637D2"/>
    <w:rsid w:val="007725FB"/>
    <w:rsid w:val="00791624"/>
    <w:rsid w:val="0079622F"/>
    <w:rsid w:val="00796C6D"/>
    <w:rsid w:val="007B1AFA"/>
    <w:rsid w:val="007B2095"/>
    <w:rsid w:val="007C4EAA"/>
    <w:rsid w:val="007D53B5"/>
    <w:rsid w:val="007E0E86"/>
    <w:rsid w:val="007E3658"/>
    <w:rsid w:val="007F5D78"/>
    <w:rsid w:val="0080496F"/>
    <w:rsid w:val="0082316E"/>
    <w:rsid w:val="00823180"/>
    <w:rsid w:val="0083311D"/>
    <w:rsid w:val="00834325"/>
    <w:rsid w:val="00836A2E"/>
    <w:rsid w:val="0084286B"/>
    <w:rsid w:val="00845142"/>
    <w:rsid w:val="00847ACD"/>
    <w:rsid w:val="0086782E"/>
    <w:rsid w:val="00883E82"/>
    <w:rsid w:val="008850C0"/>
    <w:rsid w:val="008947E3"/>
    <w:rsid w:val="008A2C93"/>
    <w:rsid w:val="008A3CDC"/>
    <w:rsid w:val="008B1EBF"/>
    <w:rsid w:val="008B65F9"/>
    <w:rsid w:val="008B77E7"/>
    <w:rsid w:val="008C0704"/>
    <w:rsid w:val="008C311C"/>
    <w:rsid w:val="008D6C82"/>
    <w:rsid w:val="00904906"/>
    <w:rsid w:val="009063E6"/>
    <w:rsid w:val="00906FB0"/>
    <w:rsid w:val="00907918"/>
    <w:rsid w:val="00925FC2"/>
    <w:rsid w:val="00926BC9"/>
    <w:rsid w:val="00952906"/>
    <w:rsid w:val="009558F5"/>
    <w:rsid w:val="009577A0"/>
    <w:rsid w:val="00962C18"/>
    <w:rsid w:val="00962E37"/>
    <w:rsid w:val="009633AF"/>
    <w:rsid w:val="009700C5"/>
    <w:rsid w:val="00973643"/>
    <w:rsid w:val="009740D5"/>
    <w:rsid w:val="00995FF6"/>
    <w:rsid w:val="009B595D"/>
    <w:rsid w:val="009B6BE4"/>
    <w:rsid w:val="009C0862"/>
    <w:rsid w:val="009D186B"/>
    <w:rsid w:val="009E03B9"/>
    <w:rsid w:val="009E437A"/>
    <w:rsid w:val="009E4B0F"/>
    <w:rsid w:val="00A066B2"/>
    <w:rsid w:val="00A2252A"/>
    <w:rsid w:val="00A233EF"/>
    <w:rsid w:val="00A341BD"/>
    <w:rsid w:val="00A516AA"/>
    <w:rsid w:val="00A731D7"/>
    <w:rsid w:val="00A80A04"/>
    <w:rsid w:val="00AA035D"/>
    <w:rsid w:val="00AB0427"/>
    <w:rsid w:val="00AC6658"/>
    <w:rsid w:val="00AD036B"/>
    <w:rsid w:val="00AE62C5"/>
    <w:rsid w:val="00AF6939"/>
    <w:rsid w:val="00B277CE"/>
    <w:rsid w:val="00B50594"/>
    <w:rsid w:val="00B54A74"/>
    <w:rsid w:val="00B56B9F"/>
    <w:rsid w:val="00B63AF4"/>
    <w:rsid w:val="00B71B4C"/>
    <w:rsid w:val="00BA79E4"/>
    <w:rsid w:val="00BC1711"/>
    <w:rsid w:val="00BC3F7C"/>
    <w:rsid w:val="00BD5E77"/>
    <w:rsid w:val="00BD6A22"/>
    <w:rsid w:val="00BE3404"/>
    <w:rsid w:val="00BE41C6"/>
    <w:rsid w:val="00BE762D"/>
    <w:rsid w:val="00BF558A"/>
    <w:rsid w:val="00BF637F"/>
    <w:rsid w:val="00C10DC1"/>
    <w:rsid w:val="00C10E44"/>
    <w:rsid w:val="00C235DD"/>
    <w:rsid w:val="00C3075D"/>
    <w:rsid w:val="00C43CA4"/>
    <w:rsid w:val="00C63785"/>
    <w:rsid w:val="00C8392A"/>
    <w:rsid w:val="00C846D3"/>
    <w:rsid w:val="00C91BB4"/>
    <w:rsid w:val="00C9769A"/>
    <w:rsid w:val="00CA0F3B"/>
    <w:rsid w:val="00CA18BB"/>
    <w:rsid w:val="00CA38B5"/>
    <w:rsid w:val="00CA788F"/>
    <w:rsid w:val="00CB2908"/>
    <w:rsid w:val="00CD6579"/>
    <w:rsid w:val="00CE5AE2"/>
    <w:rsid w:val="00CE66C4"/>
    <w:rsid w:val="00CF42D6"/>
    <w:rsid w:val="00D0171D"/>
    <w:rsid w:val="00D02ED0"/>
    <w:rsid w:val="00D1479A"/>
    <w:rsid w:val="00D2173D"/>
    <w:rsid w:val="00D24C7E"/>
    <w:rsid w:val="00D41B16"/>
    <w:rsid w:val="00D46FBB"/>
    <w:rsid w:val="00D512D7"/>
    <w:rsid w:val="00D51B66"/>
    <w:rsid w:val="00D60071"/>
    <w:rsid w:val="00D73E00"/>
    <w:rsid w:val="00D76009"/>
    <w:rsid w:val="00D771EC"/>
    <w:rsid w:val="00D776EF"/>
    <w:rsid w:val="00D811F1"/>
    <w:rsid w:val="00D84DE0"/>
    <w:rsid w:val="00D8778F"/>
    <w:rsid w:val="00D96444"/>
    <w:rsid w:val="00DA20B8"/>
    <w:rsid w:val="00DA74D6"/>
    <w:rsid w:val="00DB6099"/>
    <w:rsid w:val="00DC4E7B"/>
    <w:rsid w:val="00DC5AEF"/>
    <w:rsid w:val="00DC5CB8"/>
    <w:rsid w:val="00DD1718"/>
    <w:rsid w:val="00DD225D"/>
    <w:rsid w:val="00DD24D2"/>
    <w:rsid w:val="00DE40A0"/>
    <w:rsid w:val="00DE6FE7"/>
    <w:rsid w:val="00DF0B18"/>
    <w:rsid w:val="00DF1A88"/>
    <w:rsid w:val="00DF73A8"/>
    <w:rsid w:val="00E14F62"/>
    <w:rsid w:val="00E33289"/>
    <w:rsid w:val="00E34820"/>
    <w:rsid w:val="00E440A1"/>
    <w:rsid w:val="00E45934"/>
    <w:rsid w:val="00E538D9"/>
    <w:rsid w:val="00E60958"/>
    <w:rsid w:val="00E80CE8"/>
    <w:rsid w:val="00E87EEF"/>
    <w:rsid w:val="00E90C2C"/>
    <w:rsid w:val="00EA3BB0"/>
    <w:rsid w:val="00EA4FAF"/>
    <w:rsid w:val="00EB73E7"/>
    <w:rsid w:val="00EC40C1"/>
    <w:rsid w:val="00EC6BDF"/>
    <w:rsid w:val="00EC71FF"/>
    <w:rsid w:val="00ED318A"/>
    <w:rsid w:val="00ED3FCD"/>
    <w:rsid w:val="00EE01C7"/>
    <w:rsid w:val="00EE502E"/>
    <w:rsid w:val="00EF056B"/>
    <w:rsid w:val="00EF143D"/>
    <w:rsid w:val="00EF6871"/>
    <w:rsid w:val="00F06A24"/>
    <w:rsid w:val="00F2749A"/>
    <w:rsid w:val="00F31298"/>
    <w:rsid w:val="00F3297C"/>
    <w:rsid w:val="00F33BCD"/>
    <w:rsid w:val="00F4019D"/>
    <w:rsid w:val="00F47DB5"/>
    <w:rsid w:val="00F56454"/>
    <w:rsid w:val="00F57AD0"/>
    <w:rsid w:val="00F665DD"/>
    <w:rsid w:val="00F74C54"/>
    <w:rsid w:val="00F8067B"/>
    <w:rsid w:val="00F80A75"/>
    <w:rsid w:val="00F94C56"/>
    <w:rsid w:val="00FA3D66"/>
    <w:rsid w:val="00FA63BC"/>
    <w:rsid w:val="00FA7567"/>
    <w:rsid w:val="00FB0320"/>
    <w:rsid w:val="00FB0532"/>
    <w:rsid w:val="00FB4526"/>
    <w:rsid w:val="00FD2D4C"/>
    <w:rsid w:val="00FE6677"/>
    <w:rsid w:val="00FF07CB"/>
    <w:rsid w:val="00FF25B0"/>
    <w:rsid w:val="00FF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DA74D6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rsid w:val="00DA74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A74D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DA74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A74D6"/>
    <w:rPr>
      <w:sz w:val="24"/>
      <w:szCs w:val="24"/>
    </w:rPr>
  </w:style>
  <w:style w:type="paragraph" w:styleId="Footer">
    <w:name w:val="footer"/>
    <w:basedOn w:val="Normal"/>
    <w:link w:val="FooterChar"/>
    <w:rsid w:val="00DA74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A74D6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DA74D6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rsid w:val="00DA74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A74D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DA74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A74D6"/>
    <w:rPr>
      <w:sz w:val="24"/>
      <w:szCs w:val="24"/>
    </w:rPr>
  </w:style>
  <w:style w:type="paragraph" w:styleId="Footer">
    <w:name w:val="footer"/>
    <w:basedOn w:val="Normal"/>
    <w:link w:val="FooterChar"/>
    <w:rsid w:val="00DA74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A74D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1229F931</Template>
  <TotalTime>15</TotalTime>
  <Pages>1</Pages>
  <Words>257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MILES Richard</dc:creator>
  <cp:lastModifiedBy>MILES Richard</cp:lastModifiedBy>
  <cp:revision>1</cp:revision>
  <cp:lastPrinted>2016-03-08T05:25:00Z</cp:lastPrinted>
  <dcterms:created xsi:type="dcterms:W3CDTF">2016-03-08T05:20:00Z</dcterms:created>
  <dcterms:modified xsi:type="dcterms:W3CDTF">2016-03-08T05:35:00Z</dcterms:modified>
</cp:coreProperties>
</file>