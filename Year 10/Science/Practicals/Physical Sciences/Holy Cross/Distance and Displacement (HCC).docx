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955561" w14:textId="77777777" w:rsidR="005A002C" w:rsidRDefault="005A002C" w:rsidP="005A002C">
      <w:pPr>
        <w:jc w:val="right"/>
        <w:rPr>
          <w:rFonts w:ascii="Arial" w:hAnsi="Arial"/>
        </w:rPr>
      </w:pPr>
      <w:r>
        <w:rPr>
          <w:rFonts w:ascii="Arial" w:hAnsi="Arial"/>
        </w:rPr>
        <w:t>W-17</w:t>
      </w:r>
    </w:p>
    <w:p w14:paraId="38F9614D" w14:textId="77777777" w:rsidR="005872A5" w:rsidRPr="005A002C" w:rsidRDefault="005A002C" w:rsidP="005A002C">
      <w:pPr>
        <w:jc w:val="center"/>
        <w:rPr>
          <w:rFonts w:ascii="Arial" w:hAnsi="Arial"/>
          <w:b/>
        </w:rPr>
      </w:pPr>
      <w:r w:rsidRPr="005A002C">
        <w:rPr>
          <w:rFonts w:ascii="Arial" w:hAnsi="Arial"/>
          <w:b/>
        </w:rPr>
        <w:t>Year 10 Science</w:t>
      </w:r>
    </w:p>
    <w:p w14:paraId="52169280" w14:textId="77777777" w:rsidR="005A002C" w:rsidRPr="005A002C" w:rsidRDefault="005A002C" w:rsidP="005A002C">
      <w:pPr>
        <w:jc w:val="center"/>
        <w:rPr>
          <w:rFonts w:ascii="Arial" w:hAnsi="Arial"/>
          <w:b/>
        </w:rPr>
      </w:pPr>
      <w:r w:rsidRPr="005A002C">
        <w:rPr>
          <w:rFonts w:ascii="Arial" w:hAnsi="Arial"/>
          <w:b/>
        </w:rPr>
        <w:t>Physical Sciences</w:t>
      </w:r>
    </w:p>
    <w:p w14:paraId="46FF15EF" w14:textId="51946CFE" w:rsidR="005A002C" w:rsidRPr="005A002C" w:rsidRDefault="00DE0C48" w:rsidP="005A002C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Practical</w:t>
      </w:r>
      <w:r w:rsidR="005A002C" w:rsidRPr="005A002C">
        <w:rPr>
          <w:rFonts w:ascii="Arial" w:hAnsi="Arial"/>
          <w:b/>
        </w:rPr>
        <w:t xml:space="preserve"> </w:t>
      </w:r>
      <w:r w:rsidR="003B3683">
        <w:rPr>
          <w:rFonts w:ascii="Arial" w:hAnsi="Arial"/>
          <w:b/>
        </w:rPr>
        <w:t xml:space="preserve">Assessment </w:t>
      </w:r>
      <w:r w:rsidR="005A002C" w:rsidRPr="005A002C">
        <w:rPr>
          <w:rFonts w:ascii="Arial" w:hAnsi="Arial"/>
          <w:b/>
        </w:rPr>
        <w:t>- Distance and Displacement</w:t>
      </w:r>
    </w:p>
    <w:p w14:paraId="42F95F12" w14:textId="77777777" w:rsidR="005A002C" w:rsidRDefault="005A002C" w:rsidP="00222BC9">
      <w:pPr>
        <w:rPr>
          <w:rFonts w:ascii="Arial" w:hAnsi="Arial"/>
        </w:rPr>
      </w:pPr>
    </w:p>
    <w:p w14:paraId="2FC1A0D5" w14:textId="1BF7ABD4" w:rsidR="003B3683" w:rsidRPr="003B3683" w:rsidRDefault="003B3683" w:rsidP="003B3683">
      <w:pPr>
        <w:rPr>
          <w:rFonts w:ascii="Arial" w:hAnsi="Arial"/>
        </w:rPr>
      </w:pPr>
      <w:r>
        <w:rPr>
          <w:rFonts w:ascii="Arial" w:hAnsi="Arial"/>
        </w:rPr>
        <w:t xml:space="preserve">NAME: 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MARK:  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/>
          <m:den>
            <m:r>
              <w:rPr>
                <w:rFonts w:ascii="Cambria Math" w:hAnsi="Cambria Math" w:cs="Arial"/>
                <w:sz w:val="28"/>
                <w:szCs w:val="28"/>
              </w:rPr>
              <m:t>10</m:t>
            </m:r>
          </m:den>
        </m:f>
      </m:oMath>
      <w:r>
        <w:rPr>
          <w:rFonts w:ascii="Arial" w:hAnsi="Arial"/>
        </w:rPr>
        <w:br/>
      </w:r>
    </w:p>
    <w:p w14:paraId="6E290FD1" w14:textId="0A8477BD" w:rsidR="003B3683" w:rsidRPr="003B3683" w:rsidRDefault="003B3683" w:rsidP="00222BC9">
      <w:pPr>
        <w:rPr>
          <w:rFonts w:ascii="Arial" w:hAnsi="Arial"/>
        </w:rPr>
      </w:pPr>
    </w:p>
    <w:p w14:paraId="46263DF1" w14:textId="2CEACDB1" w:rsidR="003B3683" w:rsidRPr="003B3683" w:rsidRDefault="003B3683" w:rsidP="00222BC9">
      <w:pPr>
        <w:rPr>
          <w:rFonts w:ascii="Arial" w:hAnsi="Arial"/>
        </w:rPr>
      </w:pPr>
    </w:p>
    <w:p w14:paraId="44230F15" w14:textId="77777777" w:rsidR="003B3683" w:rsidRDefault="003B3683" w:rsidP="00222BC9">
      <w:pPr>
        <w:rPr>
          <w:rFonts w:ascii="Arial" w:hAnsi="Arial"/>
        </w:rPr>
      </w:pPr>
    </w:p>
    <w:p w14:paraId="10066BE1" w14:textId="77777777" w:rsidR="003B3683" w:rsidRDefault="003B3683" w:rsidP="00222BC9">
      <w:pPr>
        <w:rPr>
          <w:rFonts w:ascii="Arial" w:hAnsi="Arial"/>
        </w:rPr>
      </w:pPr>
    </w:p>
    <w:p w14:paraId="73C108EE" w14:textId="77777777" w:rsidR="005A002C" w:rsidRDefault="005A002C" w:rsidP="00222BC9">
      <w:pPr>
        <w:rPr>
          <w:rFonts w:ascii="Arial" w:hAnsi="Arial"/>
        </w:rPr>
      </w:pPr>
      <w:r>
        <w:rPr>
          <w:rFonts w:ascii="Arial" w:hAnsi="Arial"/>
        </w:rPr>
        <w:t>Below is a map of the school and its buildings. You need to be able to work out the distance and displacement for the following. You will need to trace onto the diagram.</w:t>
      </w:r>
    </w:p>
    <w:p w14:paraId="4F809908" w14:textId="77777777" w:rsidR="003826F4" w:rsidRDefault="003826F4" w:rsidP="00222BC9">
      <w:pPr>
        <w:rPr>
          <w:rFonts w:ascii="Arial" w:hAnsi="Arial"/>
        </w:rPr>
      </w:pPr>
    </w:p>
    <w:p w14:paraId="137BAA71" w14:textId="77777777" w:rsidR="003826F4" w:rsidRDefault="003826F4" w:rsidP="00222BC9">
      <w:pPr>
        <w:rPr>
          <w:rFonts w:ascii="Arial" w:hAnsi="Arial"/>
        </w:rPr>
      </w:pPr>
      <w:r>
        <w:rPr>
          <w:rFonts w:ascii="Arial" w:hAnsi="Arial"/>
        </w:rPr>
        <w:t>Equipment: trundle wheel, 50 m tape.</w:t>
      </w:r>
    </w:p>
    <w:p w14:paraId="0A465F0F" w14:textId="77777777" w:rsidR="005A002C" w:rsidRDefault="005A002C" w:rsidP="00222BC9">
      <w:pPr>
        <w:rPr>
          <w:rFonts w:ascii="Arial" w:hAnsi="Arial"/>
        </w:rPr>
      </w:pPr>
    </w:p>
    <w:p w14:paraId="48B98A28" w14:textId="77777777" w:rsidR="005A002C" w:rsidRDefault="005A002C" w:rsidP="00222BC9">
      <w:pPr>
        <w:rPr>
          <w:rFonts w:ascii="Arial" w:hAnsi="Arial"/>
        </w:rPr>
      </w:pPr>
    </w:p>
    <w:p w14:paraId="10F5F3DB" w14:textId="77777777" w:rsidR="005A002C" w:rsidRDefault="005A002C" w:rsidP="00222BC9">
      <w:pPr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144BD248" wp14:editId="3BCECA8E">
            <wp:extent cx="6530975" cy="48360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CC Grounds (Map).jp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1" t="17015" r="27742" b="46494"/>
                    <a:stretch/>
                  </pic:blipFill>
                  <pic:spPr bwMode="auto">
                    <a:xfrm>
                      <a:off x="0" y="0"/>
                      <a:ext cx="6530975" cy="4836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8CB6F" w14:textId="77777777" w:rsidR="005A002C" w:rsidRDefault="005A002C" w:rsidP="00222BC9">
      <w:pPr>
        <w:rPr>
          <w:rFonts w:ascii="Arial" w:hAnsi="Arial"/>
        </w:rPr>
      </w:pPr>
    </w:p>
    <w:p w14:paraId="668B70A3" w14:textId="77777777" w:rsidR="00FD2428" w:rsidRDefault="00FD2428" w:rsidP="00222BC9">
      <w:pPr>
        <w:rPr>
          <w:rFonts w:ascii="Arial" w:hAnsi="Arial"/>
        </w:rPr>
      </w:pPr>
    </w:p>
    <w:p w14:paraId="77C8AE92" w14:textId="77777777" w:rsidR="003B3683" w:rsidRDefault="003B3683">
      <w:pPr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p w14:paraId="6EC147F9" w14:textId="0787976C" w:rsidR="005A002C" w:rsidRPr="00FD2428" w:rsidRDefault="00FD2428" w:rsidP="00222BC9">
      <w:pPr>
        <w:rPr>
          <w:rFonts w:ascii="Arial" w:hAnsi="Arial"/>
          <w:b/>
        </w:rPr>
      </w:pPr>
      <w:r w:rsidRPr="00FD2428">
        <w:rPr>
          <w:rFonts w:ascii="Arial" w:hAnsi="Arial"/>
          <w:b/>
        </w:rPr>
        <w:lastRenderedPageBreak/>
        <w:t>Distances</w:t>
      </w:r>
    </w:p>
    <w:p w14:paraId="4D53F6F4" w14:textId="77777777" w:rsidR="00FD2428" w:rsidRDefault="00FD2428" w:rsidP="00222BC9">
      <w:pPr>
        <w:rPr>
          <w:rFonts w:ascii="Arial" w:hAnsi="Arial"/>
        </w:rPr>
      </w:pPr>
    </w:p>
    <w:p w14:paraId="1398BE3B" w14:textId="62F819BF" w:rsidR="005A002C" w:rsidRDefault="005A002C" w:rsidP="00222BC9">
      <w:pPr>
        <w:rPr>
          <w:rFonts w:ascii="Arial" w:hAnsi="Arial"/>
        </w:rPr>
      </w:pPr>
      <w:r>
        <w:rPr>
          <w:rFonts w:ascii="Arial" w:hAnsi="Arial"/>
        </w:rPr>
        <w:t>1.</w:t>
      </w:r>
      <w:r>
        <w:rPr>
          <w:rFonts w:ascii="Arial" w:hAnsi="Arial"/>
        </w:rPr>
        <w:tab/>
        <w:t>Doors into Victoria Square to the oval gates.</w:t>
      </w:r>
    </w:p>
    <w:p w14:paraId="65C6A5F6" w14:textId="77777777" w:rsidR="005A002C" w:rsidRDefault="005A002C" w:rsidP="00222BC9">
      <w:pPr>
        <w:rPr>
          <w:rFonts w:ascii="Arial" w:hAnsi="Arial"/>
        </w:rPr>
      </w:pPr>
    </w:p>
    <w:p w14:paraId="5151E7EC" w14:textId="3540CDDC" w:rsidR="00FD2428" w:rsidRPr="00FD2428" w:rsidRDefault="00FD2428" w:rsidP="00222BC9">
      <w:pPr>
        <w:rPr>
          <w:rFonts w:ascii="Arial" w:hAnsi="Arial"/>
          <w:u w:val="single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Distance = 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</w:p>
    <w:p w14:paraId="10D9C7FB" w14:textId="77777777" w:rsidR="005A002C" w:rsidRDefault="005A002C" w:rsidP="00222BC9">
      <w:pPr>
        <w:rPr>
          <w:rFonts w:ascii="Arial" w:hAnsi="Arial"/>
        </w:rPr>
      </w:pPr>
    </w:p>
    <w:p w14:paraId="63009C4F" w14:textId="77777777" w:rsidR="00FD2428" w:rsidRDefault="00FD2428" w:rsidP="00222BC9">
      <w:pPr>
        <w:rPr>
          <w:rFonts w:ascii="Arial" w:hAnsi="Arial"/>
        </w:rPr>
      </w:pPr>
    </w:p>
    <w:p w14:paraId="0DD99418" w14:textId="2BBB50DC" w:rsidR="005A002C" w:rsidRDefault="005A002C" w:rsidP="00222BC9">
      <w:pPr>
        <w:rPr>
          <w:rFonts w:ascii="Arial" w:hAnsi="Arial"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  <w:t>Door to H</w:t>
      </w:r>
      <w:r w:rsidR="003826F4">
        <w:rPr>
          <w:rFonts w:ascii="Arial" w:hAnsi="Arial"/>
        </w:rPr>
        <w:t xml:space="preserve">uasahuasi </w:t>
      </w:r>
      <w:r>
        <w:rPr>
          <w:rFonts w:ascii="Arial" w:hAnsi="Arial"/>
        </w:rPr>
        <w:t>6 to sliding doors L</w:t>
      </w:r>
      <w:r w:rsidR="003826F4">
        <w:rPr>
          <w:rFonts w:ascii="Arial" w:hAnsi="Arial"/>
        </w:rPr>
        <w:t>yon1.</w:t>
      </w:r>
    </w:p>
    <w:p w14:paraId="4BEAC29C" w14:textId="39AD8428" w:rsidR="003826F4" w:rsidRDefault="00FD2428" w:rsidP="00222BC9">
      <w:pPr>
        <w:rPr>
          <w:rFonts w:ascii="Arial" w:hAnsi="Arial"/>
        </w:rPr>
      </w:pPr>
      <w:r>
        <w:rPr>
          <w:rFonts w:ascii="Arial" w:hAnsi="Arial"/>
        </w:rPr>
        <w:tab/>
      </w:r>
    </w:p>
    <w:p w14:paraId="2979806E" w14:textId="77777777" w:rsidR="00FD2428" w:rsidRDefault="00FD2428" w:rsidP="00222BC9">
      <w:pPr>
        <w:rPr>
          <w:rFonts w:ascii="Arial" w:hAnsi="Arial"/>
        </w:rPr>
      </w:pPr>
    </w:p>
    <w:p w14:paraId="18F993F3" w14:textId="122638DB" w:rsidR="00FD2428" w:rsidRDefault="00FD2428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Distance = 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</w:p>
    <w:p w14:paraId="0838A96D" w14:textId="77777777" w:rsidR="003826F4" w:rsidRDefault="003826F4" w:rsidP="00222BC9">
      <w:pPr>
        <w:rPr>
          <w:rFonts w:ascii="Arial" w:hAnsi="Arial"/>
        </w:rPr>
      </w:pPr>
    </w:p>
    <w:p w14:paraId="166179C0" w14:textId="77777777" w:rsidR="003B3683" w:rsidRDefault="003B3683" w:rsidP="00222BC9">
      <w:pPr>
        <w:rPr>
          <w:rFonts w:ascii="Arial" w:hAnsi="Arial"/>
        </w:rPr>
      </w:pPr>
    </w:p>
    <w:p w14:paraId="5029BC26" w14:textId="7DD75B1B" w:rsidR="003826F4" w:rsidRPr="00FD2428" w:rsidRDefault="003826F4" w:rsidP="00222BC9">
      <w:pPr>
        <w:rPr>
          <w:rFonts w:ascii="Arial" w:hAnsi="Arial"/>
        </w:rPr>
      </w:pPr>
      <w:r w:rsidRPr="00FF304E">
        <w:rPr>
          <w:rFonts w:ascii="Arial" w:hAnsi="Arial"/>
          <w:b/>
        </w:rPr>
        <w:t>Scale Determination</w:t>
      </w:r>
    </w:p>
    <w:p w14:paraId="6C23EB89" w14:textId="77777777" w:rsidR="003826F4" w:rsidRDefault="003826F4" w:rsidP="00222BC9">
      <w:pPr>
        <w:rPr>
          <w:rFonts w:ascii="Arial" w:hAnsi="Arial"/>
        </w:rPr>
      </w:pPr>
    </w:p>
    <w:p w14:paraId="390FD451" w14:textId="08F47099" w:rsidR="003826F4" w:rsidRDefault="003826F4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 xml:space="preserve">Use the trundle wheel or 50 m tape to measure the length of Victoria Square </w:t>
      </w:r>
      <w:r w:rsidR="00DE0C48">
        <w:rPr>
          <w:rFonts w:ascii="Arial" w:hAnsi="Arial"/>
        </w:rPr>
        <w:t xml:space="preserve">building </w:t>
      </w:r>
      <w:r w:rsidR="00DE0C48">
        <w:rPr>
          <w:rFonts w:ascii="Arial" w:hAnsi="Arial"/>
        </w:rPr>
        <w:tab/>
      </w:r>
      <w:r>
        <w:rPr>
          <w:rFonts w:ascii="Arial" w:hAnsi="Arial"/>
        </w:rPr>
        <w:t>along the boulevard side.</w:t>
      </w:r>
    </w:p>
    <w:p w14:paraId="2F50F07B" w14:textId="77777777" w:rsidR="003826F4" w:rsidRDefault="003826F4" w:rsidP="00222BC9">
      <w:pPr>
        <w:rPr>
          <w:rFonts w:ascii="Arial" w:hAnsi="Arial"/>
        </w:rPr>
      </w:pPr>
    </w:p>
    <w:p w14:paraId="4F267C58" w14:textId="77777777" w:rsidR="003826F4" w:rsidRDefault="003826F4" w:rsidP="00222BC9">
      <w:pPr>
        <w:rPr>
          <w:rFonts w:ascii="Arial" w:hAnsi="Arial"/>
        </w:rPr>
      </w:pPr>
      <w:r>
        <w:rPr>
          <w:rFonts w:ascii="Arial" w:hAnsi="Arial"/>
        </w:rPr>
        <w:tab/>
        <w:t>Write this onto your map.</w:t>
      </w:r>
    </w:p>
    <w:p w14:paraId="127D17C2" w14:textId="77777777" w:rsidR="003826F4" w:rsidRDefault="003826F4" w:rsidP="00222BC9">
      <w:pPr>
        <w:rPr>
          <w:rFonts w:ascii="Arial" w:hAnsi="Arial"/>
        </w:rPr>
      </w:pPr>
    </w:p>
    <w:p w14:paraId="64053482" w14:textId="77777777" w:rsidR="003826F4" w:rsidRDefault="003826F4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 xml:space="preserve">Measure the length of the building </w:t>
      </w:r>
      <w:r w:rsidRPr="00DE0C48">
        <w:rPr>
          <w:rFonts w:ascii="Arial" w:hAnsi="Arial"/>
          <w:u w:val="single"/>
        </w:rPr>
        <w:t>on the map</w:t>
      </w:r>
      <w:r>
        <w:rPr>
          <w:rFonts w:ascii="Arial" w:hAnsi="Arial"/>
        </w:rPr>
        <w:t xml:space="preserve"> accurately with a ruler.</w:t>
      </w:r>
    </w:p>
    <w:p w14:paraId="36BC408F" w14:textId="77777777" w:rsidR="003826F4" w:rsidRDefault="003826F4" w:rsidP="00222BC9">
      <w:pPr>
        <w:rPr>
          <w:rFonts w:ascii="Arial" w:hAnsi="Arial"/>
        </w:rPr>
      </w:pPr>
    </w:p>
    <w:p w14:paraId="6F0585EA" w14:textId="77777777" w:rsidR="003826F4" w:rsidRDefault="003826F4" w:rsidP="00222BC9">
      <w:pPr>
        <w:rPr>
          <w:rFonts w:ascii="Arial" w:hAnsi="Arial"/>
        </w:rPr>
      </w:pPr>
      <w:r>
        <w:rPr>
          <w:rFonts w:ascii="Arial" w:hAnsi="Arial"/>
        </w:rPr>
        <w:tab/>
        <w:t>Write this as a scale on the bottom of the map.</w:t>
      </w:r>
    </w:p>
    <w:p w14:paraId="41EF454A" w14:textId="77777777" w:rsidR="003826F4" w:rsidRDefault="003826F4" w:rsidP="00222BC9">
      <w:pPr>
        <w:rPr>
          <w:rFonts w:ascii="Arial" w:hAnsi="Arial"/>
        </w:rPr>
      </w:pPr>
    </w:p>
    <w:p w14:paraId="1341F549" w14:textId="77777777" w:rsidR="003826F4" w:rsidRDefault="003826F4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e.g.</w:t>
      </w:r>
      <w:r w:rsidR="003C3945">
        <w:rPr>
          <w:rFonts w:ascii="Arial" w:hAnsi="Arial"/>
        </w:rPr>
        <w:tab/>
        <w:t xml:space="preserve">2.5 cm = </w:t>
      </w:r>
      <w:r w:rsidR="00FF304E">
        <w:rPr>
          <w:rFonts w:ascii="Arial" w:hAnsi="Arial"/>
        </w:rPr>
        <w:t>40 m</w:t>
      </w:r>
    </w:p>
    <w:p w14:paraId="519F9DF1" w14:textId="77777777" w:rsidR="00FD2428" w:rsidRDefault="00FD2428" w:rsidP="00222BC9">
      <w:pPr>
        <w:rPr>
          <w:rFonts w:ascii="Arial" w:hAnsi="Arial"/>
        </w:rPr>
      </w:pPr>
    </w:p>
    <w:p w14:paraId="4C19D732" w14:textId="77777777" w:rsidR="003B3683" w:rsidRDefault="003B3683" w:rsidP="00222BC9">
      <w:pPr>
        <w:rPr>
          <w:rFonts w:ascii="Arial" w:hAnsi="Arial"/>
        </w:rPr>
      </w:pPr>
    </w:p>
    <w:p w14:paraId="737B03E9" w14:textId="77777777" w:rsidR="00FD2428" w:rsidRDefault="00FD2428" w:rsidP="00222BC9">
      <w:pPr>
        <w:rPr>
          <w:rFonts w:ascii="Arial" w:hAnsi="Arial"/>
        </w:rPr>
      </w:pPr>
    </w:p>
    <w:p w14:paraId="646BBD58" w14:textId="2B62BBC9" w:rsidR="003826F4" w:rsidRPr="00FD2428" w:rsidRDefault="00FD2428" w:rsidP="00222BC9">
      <w:pPr>
        <w:rPr>
          <w:rFonts w:ascii="Arial" w:hAnsi="Arial"/>
          <w:b/>
        </w:rPr>
      </w:pPr>
      <w:r w:rsidRPr="00FD2428">
        <w:rPr>
          <w:rFonts w:ascii="Arial" w:hAnsi="Arial"/>
          <w:b/>
        </w:rPr>
        <w:t>Displacement</w:t>
      </w:r>
    </w:p>
    <w:p w14:paraId="49CF28F3" w14:textId="77777777" w:rsidR="00FD2428" w:rsidRDefault="00FD2428" w:rsidP="00222BC9">
      <w:pPr>
        <w:rPr>
          <w:rFonts w:ascii="Arial" w:hAnsi="Arial"/>
        </w:rPr>
      </w:pPr>
    </w:p>
    <w:p w14:paraId="040D5A26" w14:textId="77777777" w:rsidR="00AF5BF9" w:rsidRDefault="00FD2428" w:rsidP="00222BC9">
      <w:pPr>
        <w:rPr>
          <w:rFonts w:ascii="Arial" w:hAnsi="Arial"/>
        </w:rPr>
      </w:pPr>
      <w:r>
        <w:rPr>
          <w:rFonts w:ascii="Arial" w:hAnsi="Arial"/>
        </w:rPr>
        <w:t xml:space="preserve">Now use the scale to work out the displacement for each journey. </w:t>
      </w:r>
    </w:p>
    <w:p w14:paraId="58DAB78C" w14:textId="77777777" w:rsidR="00AF5BF9" w:rsidRDefault="00AF5BF9" w:rsidP="00222BC9">
      <w:pPr>
        <w:rPr>
          <w:rFonts w:ascii="Arial" w:hAnsi="Arial"/>
        </w:rPr>
      </w:pPr>
    </w:p>
    <w:p w14:paraId="05CAC8C4" w14:textId="0F480454" w:rsidR="00FD2428" w:rsidRDefault="00FD2428" w:rsidP="00222BC9">
      <w:pPr>
        <w:rPr>
          <w:rFonts w:ascii="Arial" w:hAnsi="Arial"/>
        </w:rPr>
      </w:pPr>
      <w:r>
        <w:rPr>
          <w:rFonts w:ascii="Arial" w:hAnsi="Arial"/>
        </w:rPr>
        <w:t>You will need to draw cross-hairs with compass directions onto the diagram.</w:t>
      </w:r>
      <w:r w:rsidR="00AF5BF9">
        <w:rPr>
          <w:rFonts w:ascii="Arial" w:hAnsi="Arial"/>
        </w:rPr>
        <w:t xml:space="preserve"> </w:t>
      </w:r>
      <w:r>
        <w:rPr>
          <w:rFonts w:ascii="Arial" w:hAnsi="Arial"/>
        </w:rPr>
        <w:t>Don't forget to put a rough direction as a bearing.</w:t>
      </w:r>
    </w:p>
    <w:p w14:paraId="680296EA" w14:textId="77777777" w:rsidR="00FD2428" w:rsidRDefault="00FD2428" w:rsidP="00222BC9">
      <w:pPr>
        <w:rPr>
          <w:rFonts w:ascii="Arial" w:hAnsi="Arial"/>
        </w:rPr>
      </w:pPr>
    </w:p>
    <w:p w14:paraId="59C05611" w14:textId="77777777" w:rsidR="00AF5BF9" w:rsidRDefault="00AF5BF9" w:rsidP="00222BC9">
      <w:pPr>
        <w:rPr>
          <w:rFonts w:ascii="Arial" w:hAnsi="Arial"/>
        </w:rPr>
      </w:pPr>
    </w:p>
    <w:p w14:paraId="42B2ACB5" w14:textId="77777777" w:rsidR="00AF5BF9" w:rsidRDefault="00AF5BF9" w:rsidP="00222BC9">
      <w:pPr>
        <w:rPr>
          <w:rFonts w:ascii="Arial" w:hAnsi="Arial"/>
        </w:rPr>
      </w:pPr>
    </w:p>
    <w:p w14:paraId="1892366A" w14:textId="77777777" w:rsidR="00FD2428" w:rsidRDefault="00FD2428" w:rsidP="00FD2428">
      <w:pPr>
        <w:rPr>
          <w:rFonts w:ascii="Arial" w:hAnsi="Arial"/>
        </w:rPr>
      </w:pPr>
      <w:r>
        <w:rPr>
          <w:rFonts w:ascii="Arial" w:hAnsi="Arial"/>
        </w:rPr>
        <w:t>1.</w:t>
      </w:r>
      <w:r>
        <w:rPr>
          <w:rFonts w:ascii="Arial" w:hAnsi="Arial"/>
        </w:rPr>
        <w:tab/>
        <w:t>Doors into Victoria Square to the oval gates.</w:t>
      </w:r>
    </w:p>
    <w:p w14:paraId="3C3E4E5C" w14:textId="77777777" w:rsidR="00FD2428" w:rsidRDefault="00FD2428" w:rsidP="00FD2428">
      <w:pPr>
        <w:rPr>
          <w:rFonts w:ascii="Arial" w:hAnsi="Arial"/>
        </w:rPr>
      </w:pPr>
    </w:p>
    <w:p w14:paraId="3D50EEB2" w14:textId="5AB123C6" w:rsidR="00FD2428" w:rsidRPr="00FD2428" w:rsidRDefault="00FD2428" w:rsidP="00FD2428">
      <w:pPr>
        <w:rPr>
          <w:rFonts w:ascii="Arial" w:hAnsi="Arial"/>
          <w:u w:val="single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Displacement = 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</w:rPr>
        <w:tab/>
        <w:t xml:space="preserve">Bearing: 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</w:p>
    <w:p w14:paraId="64E2033F" w14:textId="77777777" w:rsidR="00FD2428" w:rsidRDefault="00FD2428" w:rsidP="00FD2428">
      <w:pPr>
        <w:rPr>
          <w:rFonts w:ascii="Arial" w:hAnsi="Arial"/>
        </w:rPr>
      </w:pPr>
    </w:p>
    <w:p w14:paraId="4DA366E5" w14:textId="77777777" w:rsidR="00FD2428" w:rsidRDefault="00FD2428" w:rsidP="00FD2428">
      <w:pPr>
        <w:rPr>
          <w:rFonts w:ascii="Arial" w:hAnsi="Arial"/>
        </w:rPr>
      </w:pPr>
    </w:p>
    <w:p w14:paraId="5B98701F" w14:textId="77777777" w:rsidR="00AF5BF9" w:rsidRDefault="00AF5BF9" w:rsidP="00FD2428">
      <w:pPr>
        <w:rPr>
          <w:rFonts w:ascii="Arial" w:hAnsi="Arial"/>
        </w:rPr>
      </w:pPr>
    </w:p>
    <w:p w14:paraId="10AF4552" w14:textId="77777777" w:rsidR="00FD2428" w:rsidRDefault="00FD2428" w:rsidP="00FD2428">
      <w:pPr>
        <w:rPr>
          <w:rFonts w:ascii="Arial" w:hAnsi="Arial"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  <w:t>Door to Huasahuasi 6 to sliding doors Lyon1.</w:t>
      </w:r>
    </w:p>
    <w:p w14:paraId="2F03245F" w14:textId="77777777" w:rsidR="00FD2428" w:rsidRDefault="00FD2428" w:rsidP="00FD2428">
      <w:pPr>
        <w:rPr>
          <w:rFonts w:ascii="Arial" w:hAnsi="Arial"/>
        </w:rPr>
      </w:pPr>
      <w:r>
        <w:rPr>
          <w:rFonts w:ascii="Arial" w:hAnsi="Arial"/>
        </w:rPr>
        <w:tab/>
      </w:r>
    </w:p>
    <w:p w14:paraId="2697123A" w14:textId="77777777" w:rsidR="00FD2428" w:rsidRDefault="00FD2428" w:rsidP="00FD2428">
      <w:pPr>
        <w:rPr>
          <w:rFonts w:ascii="Arial" w:hAnsi="Arial"/>
        </w:rPr>
      </w:pPr>
    </w:p>
    <w:p w14:paraId="0CA2FA03" w14:textId="70FB7937" w:rsidR="00FD2428" w:rsidRPr="00FD2428" w:rsidRDefault="00FD2428" w:rsidP="00FD2428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Displacement = 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</w:rPr>
        <w:tab/>
        <w:t xml:space="preserve">Bearing: 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</w:p>
    <w:p w14:paraId="46648013" w14:textId="77777777" w:rsidR="00FD2428" w:rsidRPr="003D11C3" w:rsidRDefault="00FD2428" w:rsidP="00222BC9">
      <w:pPr>
        <w:rPr>
          <w:rFonts w:ascii="Arial" w:hAnsi="Arial"/>
        </w:rPr>
      </w:pPr>
      <w:bookmarkStart w:id="0" w:name="_GoBack"/>
      <w:bookmarkEnd w:id="0"/>
    </w:p>
    <w:sectPr w:rsidR="00FD2428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activeWritingStyle w:appName="MSWord" w:lang="en-AU" w:vendorID="64" w:dllVersion="6" w:nlCheck="1" w:checkStyle="1"/>
  <w:activeWritingStyle w:appName="MSWord" w:lang="en-AU" w:vendorID="64" w:dllVersion="4096" w:nlCheck="1" w:checkStyle="0"/>
  <w:activeWritingStyle w:appName="MSWord" w:lang="en-AU" w:vendorID="2" w:dllVersion="6" w:checkStyle="1"/>
  <w:proofState w:spelling="clean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02C"/>
    <w:rsid w:val="00222BC9"/>
    <w:rsid w:val="003826F4"/>
    <w:rsid w:val="003B3683"/>
    <w:rsid w:val="003C3945"/>
    <w:rsid w:val="003D11C3"/>
    <w:rsid w:val="005872A5"/>
    <w:rsid w:val="005A002C"/>
    <w:rsid w:val="008A1A3E"/>
    <w:rsid w:val="00967719"/>
    <w:rsid w:val="00AF5BF9"/>
    <w:rsid w:val="00BF67FC"/>
    <w:rsid w:val="00DA5783"/>
    <w:rsid w:val="00DE0C48"/>
    <w:rsid w:val="00FD2428"/>
    <w:rsid w:val="00FF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6D8511A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368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jp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31</TotalTime>
  <Pages>2</Pages>
  <Words>180</Words>
  <Characters>1026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College)</cp:lastModifiedBy>
  <cp:revision>5</cp:revision>
  <cp:lastPrinted>2017-10-23T04:29:00Z</cp:lastPrinted>
  <dcterms:created xsi:type="dcterms:W3CDTF">2017-10-23T04:15:00Z</dcterms:created>
  <dcterms:modified xsi:type="dcterms:W3CDTF">2017-10-28T05:05:00Z</dcterms:modified>
</cp:coreProperties>
</file>