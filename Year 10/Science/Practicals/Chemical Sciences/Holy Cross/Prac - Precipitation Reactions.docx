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1C7860" w14:textId="77777777" w:rsidR="005872A5" w:rsidRPr="00B837CF" w:rsidRDefault="00B837CF" w:rsidP="00B837CF">
      <w:pPr>
        <w:jc w:val="center"/>
        <w:rPr>
          <w:rFonts w:ascii="Arial" w:hAnsi="Arial"/>
          <w:b/>
        </w:rPr>
      </w:pPr>
      <w:r w:rsidRPr="00B837CF">
        <w:rPr>
          <w:rFonts w:ascii="Arial" w:hAnsi="Arial"/>
          <w:b/>
        </w:rPr>
        <w:t>Year 10 Science</w:t>
      </w:r>
    </w:p>
    <w:p w14:paraId="3143069E" w14:textId="77777777" w:rsidR="00B837CF" w:rsidRPr="00B837CF" w:rsidRDefault="00B837CF" w:rsidP="00B837CF">
      <w:pPr>
        <w:jc w:val="center"/>
        <w:rPr>
          <w:rFonts w:ascii="Arial" w:hAnsi="Arial"/>
          <w:b/>
        </w:rPr>
      </w:pPr>
      <w:r w:rsidRPr="00B837CF">
        <w:rPr>
          <w:rFonts w:ascii="Arial" w:hAnsi="Arial"/>
          <w:b/>
        </w:rPr>
        <w:t>Chemical Sciences</w:t>
      </w:r>
    </w:p>
    <w:p w14:paraId="7361AC18" w14:textId="77777777" w:rsidR="00B837CF" w:rsidRPr="00B837CF" w:rsidRDefault="00B837CF" w:rsidP="00B837CF">
      <w:pPr>
        <w:jc w:val="center"/>
        <w:rPr>
          <w:rFonts w:ascii="Arial" w:hAnsi="Arial"/>
          <w:b/>
        </w:rPr>
      </w:pPr>
      <w:r w:rsidRPr="00B837CF">
        <w:rPr>
          <w:rFonts w:ascii="Arial" w:hAnsi="Arial"/>
          <w:b/>
        </w:rPr>
        <w:t>Practical - Precipitation Reactions</w:t>
      </w:r>
    </w:p>
    <w:p w14:paraId="0514069D" w14:textId="77777777" w:rsidR="00B837CF" w:rsidRDefault="00B837CF" w:rsidP="00222BC9">
      <w:pPr>
        <w:rPr>
          <w:rFonts w:ascii="Arial" w:hAnsi="Arial"/>
        </w:rPr>
      </w:pPr>
    </w:p>
    <w:p w14:paraId="6C4E6C1B" w14:textId="42FCF9C4" w:rsidR="00B837CF" w:rsidRDefault="0075661E" w:rsidP="00222BC9">
      <w:pPr>
        <w:rPr>
          <w:rFonts w:ascii="Arial" w:hAnsi="Arial"/>
        </w:rPr>
      </w:pPr>
      <w:r w:rsidRPr="0075661E">
        <w:rPr>
          <w:rFonts w:ascii="Arial" w:hAnsi="Arial"/>
          <w:b/>
        </w:rPr>
        <w:t>Aim:</w:t>
      </w:r>
      <w:r>
        <w:rPr>
          <w:rFonts w:ascii="Arial" w:hAnsi="Arial"/>
        </w:rPr>
        <w:t xml:space="preserve">  To observe precipitation reactions</w:t>
      </w:r>
      <w:r w:rsidR="00113BC9">
        <w:rPr>
          <w:rFonts w:ascii="Arial" w:hAnsi="Arial"/>
        </w:rPr>
        <w:t xml:space="preserve"> and determine the solubility of ions.</w:t>
      </w:r>
    </w:p>
    <w:p w14:paraId="1796350F" w14:textId="77777777" w:rsidR="0075661E" w:rsidRDefault="0075661E" w:rsidP="00222BC9">
      <w:pPr>
        <w:rPr>
          <w:rFonts w:ascii="Arial" w:hAnsi="Arial"/>
        </w:rPr>
      </w:pPr>
    </w:p>
    <w:p w14:paraId="787E2DA1" w14:textId="77777777" w:rsidR="0075661E" w:rsidRPr="0075661E" w:rsidRDefault="0075661E" w:rsidP="00222BC9">
      <w:pPr>
        <w:rPr>
          <w:rFonts w:ascii="Arial" w:hAnsi="Arial"/>
          <w:b/>
        </w:rPr>
      </w:pPr>
      <w:r w:rsidRPr="0075661E">
        <w:rPr>
          <w:rFonts w:ascii="Arial" w:hAnsi="Arial"/>
          <w:b/>
        </w:rPr>
        <w:t>Method:</w:t>
      </w:r>
    </w:p>
    <w:p w14:paraId="1BA967A3" w14:textId="77777777" w:rsidR="00B837CF" w:rsidRDefault="00B837CF" w:rsidP="00B837CF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6719D87D" wp14:editId="65932F7D">
            <wp:extent cx="3347449" cy="754634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6-04 at 1.23.0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449" cy="75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8C4A" w14:textId="77777777" w:rsidR="00B837CF" w:rsidRDefault="00B837CF" w:rsidP="00B837CF">
      <w:pPr>
        <w:rPr>
          <w:rFonts w:ascii="Arial" w:hAnsi="Arial"/>
        </w:rPr>
      </w:pPr>
    </w:p>
    <w:p w14:paraId="1C87D5F1" w14:textId="77777777" w:rsidR="0075661E" w:rsidRDefault="0075661E" w:rsidP="00B837CF">
      <w:pPr>
        <w:rPr>
          <w:rFonts w:ascii="Arial" w:hAnsi="Arial"/>
        </w:rPr>
      </w:pPr>
    </w:p>
    <w:p w14:paraId="222736F9" w14:textId="77777777" w:rsidR="0075661E" w:rsidRDefault="0075661E" w:rsidP="00B837CF">
      <w:pPr>
        <w:rPr>
          <w:rFonts w:ascii="Arial" w:hAnsi="Arial"/>
        </w:rPr>
      </w:pPr>
    </w:p>
    <w:p w14:paraId="5574BFAE" w14:textId="77777777" w:rsidR="00B837CF" w:rsidRDefault="0075661E" w:rsidP="00B837CF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B837CF">
        <w:rPr>
          <w:rFonts w:ascii="Arial" w:hAnsi="Arial"/>
        </w:rPr>
        <w:t>You will be supplied with a grid on which you can test for reactions.</w:t>
      </w:r>
      <w:r>
        <w:rPr>
          <w:rFonts w:ascii="Arial" w:hAnsi="Arial"/>
        </w:rPr>
        <w:t xml:space="preserve"> The background </w:t>
      </w:r>
      <w:r>
        <w:rPr>
          <w:rFonts w:ascii="Arial" w:hAnsi="Arial"/>
        </w:rPr>
        <w:tab/>
        <w:t>is black to make it easier to observe any reactions.</w:t>
      </w:r>
      <w:r w:rsidR="00B837CF">
        <w:rPr>
          <w:rFonts w:ascii="Arial" w:hAnsi="Arial"/>
        </w:rPr>
        <w:t xml:space="preserve"> </w:t>
      </w:r>
    </w:p>
    <w:p w14:paraId="7AEA4C27" w14:textId="77777777" w:rsidR="0075661E" w:rsidRDefault="0075661E" w:rsidP="00B837CF">
      <w:pPr>
        <w:rPr>
          <w:rFonts w:ascii="Arial" w:hAnsi="Arial"/>
        </w:rPr>
      </w:pPr>
    </w:p>
    <w:p w14:paraId="09785B20" w14:textId="77777777" w:rsidR="00B837CF" w:rsidRDefault="0075661E" w:rsidP="00B837CF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B837CF">
        <w:rPr>
          <w:rFonts w:ascii="Arial" w:hAnsi="Arial"/>
        </w:rPr>
        <w:t xml:space="preserve">Place 1 drop of each reactant on a square and record any reaction - usually a solid </w:t>
      </w:r>
      <w:r>
        <w:rPr>
          <w:rFonts w:ascii="Arial" w:hAnsi="Arial"/>
        </w:rPr>
        <w:tab/>
      </w:r>
      <w:r w:rsidR="00B837CF">
        <w:rPr>
          <w:rFonts w:ascii="Arial" w:hAnsi="Arial"/>
        </w:rPr>
        <w:t>coloured substance will form. Record this with</w:t>
      </w:r>
      <w:r>
        <w:rPr>
          <w:rFonts w:ascii="Arial" w:hAnsi="Arial"/>
        </w:rPr>
        <w:t xml:space="preserve"> </w:t>
      </w:r>
      <w:r w:rsidR="00B837CF">
        <w:rPr>
          <w:rFonts w:ascii="Arial" w:hAnsi="Arial"/>
        </w:rPr>
        <w:t xml:space="preserve">a tick </w:t>
      </w:r>
      <w:r w:rsidR="00B837CF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 and the colour</w:t>
      </w:r>
      <w:r w:rsidR="00B837CF">
        <w:rPr>
          <w:rFonts w:ascii="Arial" w:hAnsi="Arial"/>
        </w:rPr>
        <w:t>.</w:t>
      </w:r>
    </w:p>
    <w:p w14:paraId="694C7DEA" w14:textId="77777777" w:rsidR="00B837CF" w:rsidRDefault="00B837CF" w:rsidP="00B837CF">
      <w:pPr>
        <w:rPr>
          <w:rFonts w:ascii="Arial" w:hAnsi="Arial"/>
        </w:rPr>
      </w:pPr>
    </w:p>
    <w:p w14:paraId="3687690D" w14:textId="77777777" w:rsidR="00B837CF" w:rsidRDefault="0075661E" w:rsidP="00B837CF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B837CF">
        <w:rPr>
          <w:rFonts w:ascii="Arial" w:hAnsi="Arial"/>
        </w:rPr>
        <w:t>If there is no solid produced, record this with a X.</w:t>
      </w:r>
    </w:p>
    <w:p w14:paraId="03D5F8E9" w14:textId="77777777" w:rsidR="006D48DE" w:rsidRDefault="006D48DE" w:rsidP="00B837CF">
      <w:pPr>
        <w:rPr>
          <w:rFonts w:ascii="Arial" w:hAnsi="Arial"/>
        </w:rPr>
      </w:pPr>
    </w:p>
    <w:p w14:paraId="42BAA650" w14:textId="77777777" w:rsidR="0075661E" w:rsidRDefault="0075661E" w:rsidP="00B837CF">
      <w:pPr>
        <w:rPr>
          <w:rFonts w:ascii="Arial" w:hAnsi="Arial"/>
          <w:b/>
        </w:rPr>
      </w:pPr>
    </w:p>
    <w:p w14:paraId="0D8B103A" w14:textId="77777777" w:rsidR="006D48DE" w:rsidRDefault="006D48DE" w:rsidP="00B837CF">
      <w:pPr>
        <w:rPr>
          <w:rFonts w:ascii="Arial" w:hAnsi="Arial"/>
          <w:b/>
        </w:rPr>
      </w:pPr>
      <w:r w:rsidRPr="006D48DE">
        <w:rPr>
          <w:rFonts w:ascii="Arial" w:hAnsi="Arial"/>
          <w:b/>
        </w:rPr>
        <w:t>Observations</w:t>
      </w:r>
    </w:p>
    <w:p w14:paraId="44C6B3DE" w14:textId="77777777" w:rsidR="006D0872" w:rsidRDefault="006D0872" w:rsidP="00B837CF">
      <w:pPr>
        <w:rPr>
          <w:rFonts w:ascii="Arial" w:hAnsi="Arial"/>
          <w:b/>
        </w:rPr>
      </w:pPr>
    </w:p>
    <w:tbl>
      <w:tblPr>
        <w:tblStyle w:val="TableGrid"/>
        <w:tblpPr w:leftFromText="180" w:rightFromText="180" w:vertAnchor="page" w:horzAnchor="page" w:tblpX="1922" w:tblpY="4668"/>
        <w:tblW w:w="0" w:type="auto"/>
        <w:tblLook w:val="04A0" w:firstRow="1" w:lastRow="0" w:firstColumn="1" w:lastColumn="0" w:noHBand="0" w:noVBand="1"/>
      </w:tblPr>
      <w:tblGrid>
        <w:gridCol w:w="1370"/>
        <w:gridCol w:w="1021"/>
        <w:gridCol w:w="1021"/>
        <w:gridCol w:w="1021"/>
        <w:gridCol w:w="1048"/>
        <w:gridCol w:w="1061"/>
        <w:gridCol w:w="1021"/>
      </w:tblGrid>
      <w:tr w:rsidR="008B608E" w:rsidRPr="008B608E" w14:paraId="4E5FD646" w14:textId="77777777" w:rsidTr="008B608E">
        <w:trPr>
          <w:trHeight w:val="567"/>
        </w:trPr>
        <w:tc>
          <w:tcPr>
            <w:tcW w:w="1370" w:type="dxa"/>
            <w:tcBorders>
              <w:tl2br w:val="single" w:sz="4" w:space="0" w:color="auto"/>
            </w:tcBorders>
            <w:shd w:val="clear" w:color="auto" w:fill="C2D69B" w:themeFill="accent3" w:themeFillTint="99"/>
          </w:tcPr>
          <w:p w14:paraId="21FB9FDE" w14:textId="77777777" w:rsidR="008B608E" w:rsidRPr="008B608E" w:rsidRDefault="008B608E" w:rsidP="008B608E">
            <w:pPr>
              <w:jc w:val="right"/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</w:rPr>
              <w:t>Negative ions</w:t>
            </w:r>
          </w:p>
          <w:p w14:paraId="4D30BBDF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  <w:p w14:paraId="61A44B00" w14:textId="77777777" w:rsidR="008B608E" w:rsidRPr="008B608E" w:rsidRDefault="008B608E" w:rsidP="008B608E">
            <w:pPr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</w:rPr>
              <w:t>Positive</w:t>
            </w:r>
          </w:p>
          <w:p w14:paraId="76DE3BE7" w14:textId="77777777" w:rsidR="008B608E" w:rsidRPr="008B608E" w:rsidRDefault="008B608E" w:rsidP="008B608E">
            <w:pPr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</w:rPr>
              <w:t>ions</w:t>
            </w:r>
          </w:p>
        </w:tc>
        <w:tc>
          <w:tcPr>
            <w:tcW w:w="1021" w:type="dxa"/>
            <w:shd w:val="clear" w:color="auto" w:fill="C2D69B" w:themeFill="accent3" w:themeFillTint="99"/>
            <w:vAlign w:val="center"/>
          </w:tcPr>
          <w:p w14:paraId="46AD0541" w14:textId="77777777" w:rsidR="008B608E" w:rsidRPr="008B608E" w:rsidRDefault="008B608E" w:rsidP="008B608E">
            <w:pPr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NaCl</w:t>
            </w:r>
          </w:p>
        </w:tc>
        <w:tc>
          <w:tcPr>
            <w:tcW w:w="1021" w:type="dxa"/>
            <w:shd w:val="clear" w:color="auto" w:fill="C2D69B" w:themeFill="accent3" w:themeFillTint="99"/>
            <w:vAlign w:val="center"/>
          </w:tcPr>
          <w:p w14:paraId="76AF5DA9" w14:textId="77777777" w:rsidR="008B608E" w:rsidRPr="008B608E" w:rsidRDefault="008B608E" w:rsidP="008B608E">
            <w:pPr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NaOH</w:t>
            </w:r>
          </w:p>
        </w:tc>
        <w:tc>
          <w:tcPr>
            <w:tcW w:w="1021" w:type="dxa"/>
            <w:shd w:val="clear" w:color="auto" w:fill="C2D69B" w:themeFill="accent3" w:themeFillTint="99"/>
            <w:vAlign w:val="center"/>
          </w:tcPr>
          <w:p w14:paraId="40A90E70" w14:textId="77777777" w:rsidR="008B608E" w:rsidRPr="008B608E" w:rsidRDefault="008B608E" w:rsidP="008B608E">
            <w:pPr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NaBr</w:t>
            </w:r>
          </w:p>
        </w:tc>
        <w:tc>
          <w:tcPr>
            <w:tcW w:w="1021" w:type="dxa"/>
            <w:shd w:val="clear" w:color="auto" w:fill="C2D69B" w:themeFill="accent3" w:themeFillTint="99"/>
            <w:vAlign w:val="center"/>
          </w:tcPr>
          <w:p w14:paraId="309BA3D9" w14:textId="77777777" w:rsidR="008B608E" w:rsidRPr="008B608E" w:rsidRDefault="008B608E" w:rsidP="008B608E">
            <w:pPr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Na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2</w:t>
            </w:r>
            <w:r w:rsidRPr="008B608E">
              <w:rPr>
                <w:rFonts w:ascii="Arial" w:hAnsi="Arial" w:cs="Arial"/>
                <w:color w:val="000000" w:themeColor="text1"/>
              </w:rPr>
              <w:t>SO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4</w:t>
            </w:r>
          </w:p>
        </w:tc>
        <w:tc>
          <w:tcPr>
            <w:tcW w:w="1021" w:type="dxa"/>
            <w:shd w:val="clear" w:color="auto" w:fill="C2D69B" w:themeFill="accent3" w:themeFillTint="99"/>
            <w:vAlign w:val="center"/>
          </w:tcPr>
          <w:p w14:paraId="5DE98868" w14:textId="77777777" w:rsidR="008B608E" w:rsidRPr="008B608E" w:rsidRDefault="008B608E" w:rsidP="008B608E">
            <w:pPr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Na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2</w:t>
            </w:r>
            <w:r w:rsidRPr="008B608E">
              <w:rPr>
                <w:rFonts w:ascii="Arial" w:hAnsi="Arial" w:cs="Arial"/>
                <w:color w:val="000000" w:themeColor="text1"/>
              </w:rPr>
              <w:t>CO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</w:p>
        </w:tc>
        <w:tc>
          <w:tcPr>
            <w:tcW w:w="1021" w:type="dxa"/>
            <w:shd w:val="clear" w:color="auto" w:fill="C2D69B" w:themeFill="accent3" w:themeFillTint="99"/>
            <w:vAlign w:val="center"/>
          </w:tcPr>
          <w:p w14:paraId="6322F00C" w14:textId="77777777" w:rsidR="008B608E" w:rsidRPr="008B608E" w:rsidRDefault="008B608E" w:rsidP="008B608E">
            <w:pPr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NaNO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</w:p>
        </w:tc>
      </w:tr>
      <w:tr w:rsidR="008B608E" w:rsidRPr="008B608E" w14:paraId="5223684C" w14:textId="77777777" w:rsidTr="008B608E">
        <w:trPr>
          <w:trHeight w:val="851"/>
        </w:trPr>
        <w:tc>
          <w:tcPr>
            <w:tcW w:w="1370" w:type="dxa"/>
            <w:shd w:val="clear" w:color="auto" w:fill="C2D69B" w:themeFill="accent3" w:themeFillTint="99"/>
            <w:vAlign w:val="center"/>
          </w:tcPr>
          <w:p w14:paraId="4DAC1412" w14:textId="77777777" w:rsidR="008B608E" w:rsidRPr="008B608E" w:rsidRDefault="008B608E" w:rsidP="00256E7B">
            <w:pPr>
              <w:jc w:val="center"/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Ca(NO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  <w:r w:rsidRPr="008B608E">
              <w:rPr>
                <w:rFonts w:ascii="Arial" w:hAnsi="Arial" w:cs="Arial"/>
                <w:color w:val="000000" w:themeColor="text1"/>
              </w:rPr>
              <w:t>)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2</w:t>
            </w:r>
          </w:p>
        </w:tc>
        <w:tc>
          <w:tcPr>
            <w:tcW w:w="1021" w:type="dxa"/>
          </w:tcPr>
          <w:p w14:paraId="5D8ACBCE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30B992CD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5A418AB4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1F72F921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18CC2362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6A762983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</w:tr>
      <w:tr w:rsidR="008B608E" w:rsidRPr="008B608E" w14:paraId="45FF7A60" w14:textId="77777777" w:rsidTr="008B608E">
        <w:trPr>
          <w:trHeight w:val="851"/>
        </w:trPr>
        <w:tc>
          <w:tcPr>
            <w:tcW w:w="1370" w:type="dxa"/>
            <w:shd w:val="clear" w:color="auto" w:fill="C2D69B" w:themeFill="accent3" w:themeFillTint="99"/>
            <w:vAlign w:val="center"/>
          </w:tcPr>
          <w:p w14:paraId="3365000E" w14:textId="77777777" w:rsidR="008B608E" w:rsidRPr="008B608E" w:rsidRDefault="008B608E" w:rsidP="00256E7B">
            <w:pPr>
              <w:jc w:val="center"/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Cu(NO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  <w:r w:rsidRPr="008B608E">
              <w:rPr>
                <w:rFonts w:ascii="Arial" w:hAnsi="Arial" w:cs="Arial"/>
                <w:color w:val="000000" w:themeColor="text1"/>
              </w:rPr>
              <w:t>)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2</w:t>
            </w:r>
          </w:p>
        </w:tc>
        <w:tc>
          <w:tcPr>
            <w:tcW w:w="1021" w:type="dxa"/>
          </w:tcPr>
          <w:p w14:paraId="44BFE7C3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112AF30B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37BAA03F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0DA27405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2C49A335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2006F55B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</w:tr>
      <w:tr w:rsidR="008B608E" w:rsidRPr="008B608E" w14:paraId="3CA75763" w14:textId="77777777" w:rsidTr="008B608E">
        <w:trPr>
          <w:trHeight w:val="851"/>
        </w:trPr>
        <w:tc>
          <w:tcPr>
            <w:tcW w:w="1370" w:type="dxa"/>
            <w:shd w:val="clear" w:color="auto" w:fill="C2D69B" w:themeFill="accent3" w:themeFillTint="99"/>
            <w:vAlign w:val="center"/>
          </w:tcPr>
          <w:p w14:paraId="7506984D" w14:textId="77777777" w:rsidR="008B608E" w:rsidRPr="008B608E" w:rsidRDefault="008B608E" w:rsidP="00256E7B">
            <w:pPr>
              <w:jc w:val="center"/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Mg(NO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  <w:r w:rsidRPr="008B608E">
              <w:rPr>
                <w:rFonts w:ascii="Arial" w:hAnsi="Arial" w:cs="Arial"/>
                <w:color w:val="000000" w:themeColor="text1"/>
              </w:rPr>
              <w:t>)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2</w:t>
            </w:r>
          </w:p>
        </w:tc>
        <w:tc>
          <w:tcPr>
            <w:tcW w:w="1021" w:type="dxa"/>
          </w:tcPr>
          <w:p w14:paraId="190DC39A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4015A7B6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19CFD6DF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5572F61D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36588CDA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7E206A9F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</w:tr>
      <w:tr w:rsidR="008B608E" w:rsidRPr="008B608E" w14:paraId="05802A96" w14:textId="77777777" w:rsidTr="008B608E">
        <w:trPr>
          <w:trHeight w:val="851"/>
        </w:trPr>
        <w:tc>
          <w:tcPr>
            <w:tcW w:w="1370" w:type="dxa"/>
            <w:shd w:val="clear" w:color="auto" w:fill="C2D69B" w:themeFill="accent3" w:themeFillTint="99"/>
            <w:vAlign w:val="center"/>
          </w:tcPr>
          <w:p w14:paraId="7AD05417" w14:textId="77777777" w:rsidR="008B608E" w:rsidRPr="008B608E" w:rsidRDefault="008B608E" w:rsidP="00256E7B">
            <w:pPr>
              <w:jc w:val="center"/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KNO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</w:p>
        </w:tc>
        <w:tc>
          <w:tcPr>
            <w:tcW w:w="1021" w:type="dxa"/>
          </w:tcPr>
          <w:p w14:paraId="25370279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4A66A935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5F763A82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55AF686A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45458685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17467842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</w:tr>
      <w:tr w:rsidR="008B608E" w:rsidRPr="008B608E" w14:paraId="6E13DAC1" w14:textId="77777777" w:rsidTr="008B608E">
        <w:trPr>
          <w:trHeight w:val="851"/>
        </w:trPr>
        <w:tc>
          <w:tcPr>
            <w:tcW w:w="1370" w:type="dxa"/>
            <w:shd w:val="clear" w:color="auto" w:fill="C2D69B" w:themeFill="accent3" w:themeFillTint="99"/>
            <w:vAlign w:val="center"/>
          </w:tcPr>
          <w:p w14:paraId="20EE6F39" w14:textId="77777777" w:rsidR="008B608E" w:rsidRPr="008B608E" w:rsidRDefault="008B608E" w:rsidP="00256E7B">
            <w:pPr>
              <w:jc w:val="center"/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AgNO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</w:p>
        </w:tc>
        <w:tc>
          <w:tcPr>
            <w:tcW w:w="1021" w:type="dxa"/>
          </w:tcPr>
          <w:p w14:paraId="762D900E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4CFC6BAF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0ABC097F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6AC4F658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212B8A6D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1E6A4633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</w:tr>
      <w:tr w:rsidR="008B608E" w:rsidRPr="008B608E" w14:paraId="31C217D1" w14:textId="77777777" w:rsidTr="008B608E">
        <w:trPr>
          <w:trHeight w:val="851"/>
        </w:trPr>
        <w:tc>
          <w:tcPr>
            <w:tcW w:w="1370" w:type="dxa"/>
            <w:shd w:val="clear" w:color="auto" w:fill="C2D69B" w:themeFill="accent3" w:themeFillTint="99"/>
            <w:vAlign w:val="center"/>
          </w:tcPr>
          <w:p w14:paraId="0ABC2237" w14:textId="77777777" w:rsidR="008B608E" w:rsidRPr="008B608E" w:rsidRDefault="008B608E" w:rsidP="00256E7B">
            <w:pPr>
              <w:jc w:val="center"/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FeCl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</w:p>
        </w:tc>
        <w:tc>
          <w:tcPr>
            <w:tcW w:w="1021" w:type="dxa"/>
          </w:tcPr>
          <w:p w14:paraId="6E795472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3FA989A8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6612CFC4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7AB974F5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37C8C447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2C1EB993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</w:tr>
      <w:tr w:rsidR="008B608E" w:rsidRPr="008B608E" w14:paraId="50711163" w14:textId="77777777" w:rsidTr="008B608E">
        <w:trPr>
          <w:trHeight w:val="851"/>
        </w:trPr>
        <w:tc>
          <w:tcPr>
            <w:tcW w:w="1370" w:type="dxa"/>
            <w:shd w:val="clear" w:color="auto" w:fill="C2D69B" w:themeFill="accent3" w:themeFillTint="99"/>
            <w:vAlign w:val="center"/>
          </w:tcPr>
          <w:p w14:paraId="7E18777A" w14:textId="77777777" w:rsidR="008B608E" w:rsidRPr="008B608E" w:rsidRDefault="008B608E" w:rsidP="00256E7B">
            <w:pPr>
              <w:jc w:val="center"/>
              <w:rPr>
                <w:rFonts w:ascii="Arial" w:hAnsi="Arial" w:cs="Arial"/>
              </w:rPr>
            </w:pPr>
            <w:r w:rsidRPr="008B608E">
              <w:rPr>
                <w:rFonts w:ascii="Arial" w:hAnsi="Arial" w:cs="Arial"/>
                <w:color w:val="000000" w:themeColor="text1"/>
              </w:rPr>
              <w:t>Pb(NO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3</w:t>
            </w:r>
            <w:r w:rsidRPr="008B608E">
              <w:rPr>
                <w:rFonts w:ascii="Arial" w:hAnsi="Arial" w:cs="Arial"/>
                <w:color w:val="000000" w:themeColor="text1"/>
              </w:rPr>
              <w:t>)</w:t>
            </w:r>
            <w:r w:rsidRPr="008B608E">
              <w:rPr>
                <w:rFonts w:ascii="Arial" w:hAnsi="Arial" w:cs="Arial"/>
                <w:color w:val="000000" w:themeColor="text1"/>
                <w:vertAlign w:val="subscript"/>
              </w:rPr>
              <w:t>2</w:t>
            </w:r>
          </w:p>
        </w:tc>
        <w:tc>
          <w:tcPr>
            <w:tcW w:w="1021" w:type="dxa"/>
          </w:tcPr>
          <w:p w14:paraId="0BAC7943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72B4AF37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18B2D3CF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1F74655F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4F61B7B1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  <w:tc>
          <w:tcPr>
            <w:tcW w:w="1021" w:type="dxa"/>
          </w:tcPr>
          <w:p w14:paraId="72D0D465" w14:textId="77777777" w:rsidR="008B608E" w:rsidRPr="008B608E" w:rsidRDefault="008B608E" w:rsidP="008B608E">
            <w:pPr>
              <w:rPr>
                <w:rFonts w:ascii="Arial" w:hAnsi="Arial" w:cs="Arial"/>
              </w:rPr>
            </w:pPr>
          </w:p>
        </w:tc>
      </w:tr>
    </w:tbl>
    <w:p w14:paraId="2AFA2749" w14:textId="77777777" w:rsidR="00B837CF" w:rsidRDefault="00B837CF" w:rsidP="00B837CF">
      <w:pPr>
        <w:rPr>
          <w:rFonts w:ascii="Arial" w:hAnsi="Arial"/>
        </w:rPr>
      </w:pPr>
    </w:p>
    <w:p w14:paraId="10D0F279" w14:textId="77777777" w:rsidR="00B837CF" w:rsidRDefault="00B837CF" w:rsidP="00B837CF">
      <w:pPr>
        <w:rPr>
          <w:rFonts w:ascii="Arial" w:hAnsi="Arial"/>
        </w:rPr>
      </w:pPr>
    </w:p>
    <w:p w14:paraId="3AF2C20E" w14:textId="77777777" w:rsidR="006D48DE" w:rsidRDefault="006D48DE">
      <w:pPr>
        <w:rPr>
          <w:rFonts w:ascii="Arial" w:hAnsi="Arial"/>
        </w:rPr>
      </w:pPr>
      <w:r>
        <w:rPr>
          <w:rFonts w:ascii="Arial" w:hAnsi="Arial"/>
        </w:rPr>
        <w:br w:type="page"/>
      </w:r>
      <w:bookmarkStart w:id="0" w:name="_GoBack"/>
      <w:bookmarkEnd w:id="0"/>
    </w:p>
    <w:p w14:paraId="0E0B7279" w14:textId="77777777" w:rsidR="0075661E" w:rsidRPr="0075661E" w:rsidRDefault="0075661E" w:rsidP="0075661E">
      <w:pPr>
        <w:rPr>
          <w:rFonts w:ascii="Arial" w:hAnsi="Arial"/>
          <w:b/>
        </w:rPr>
      </w:pPr>
      <w:r w:rsidRPr="0075661E">
        <w:rPr>
          <w:rFonts w:ascii="Arial" w:hAnsi="Arial"/>
          <w:b/>
        </w:rPr>
        <w:t>Discussion</w:t>
      </w:r>
    </w:p>
    <w:p w14:paraId="68334832" w14:textId="77777777" w:rsidR="0075661E" w:rsidRDefault="0075661E" w:rsidP="0075661E">
      <w:pPr>
        <w:rPr>
          <w:rFonts w:ascii="Arial" w:hAnsi="Arial"/>
        </w:rPr>
      </w:pPr>
    </w:p>
    <w:p w14:paraId="1265A7DE" w14:textId="77777777" w:rsidR="0075661E" w:rsidRPr="0075661E" w:rsidRDefault="0075661E" w:rsidP="0075661E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Do questions 3-5 above.</w:t>
      </w:r>
    </w:p>
    <w:p w14:paraId="60E5B33B" w14:textId="77777777" w:rsidR="006D48DE" w:rsidRDefault="006D48DE" w:rsidP="00B837CF">
      <w:pPr>
        <w:rPr>
          <w:rFonts w:ascii="Arial" w:hAnsi="Arial"/>
        </w:rPr>
      </w:pPr>
    </w:p>
    <w:p w14:paraId="5BE9D230" w14:textId="77777777" w:rsidR="00113BC9" w:rsidRDefault="00113BC9" w:rsidP="00B837CF">
      <w:pPr>
        <w:rPr>
          <w:rFonts w:ascii="Arial" w:hAnsi="Arial"/>
        </w:rPr>
      </w:pPr>
    </w:p>
    <w:p w14:paraId="34315DE5" w14:textId="77777777" w:rsidR="00113BC9" w:rsidRDefault="00113BC9" w:rsidP="00B837CF">
      <w:pPr>
        <w:rPr>
          <w:rFonts w:ascii="Arial" w:hAnsi="Arial"/>
        </w:rPr>
      </w:pPr>
    </w:p>
    <w:p w14:paraId="64EBE797" w14:textId="77777777" w:rsidR="00113BC9" w:rsidRDefault="00113BC9" w:rsidP="00B837CF">
      <w:pPr>
        <w:rPr>
          <w:rFonts w:ascii="Arial" w:hAnsi="Arial"/>
        </w:rPr>
      </w:pPr>
    </w:p>
    <w:p w14:paraId="49207E0C" w14:textId="77777777" w:rsidR="00113BC9" w:rsidRDefault="00113BC9" w:rsidP="00B837CF">
      <w:pPr>
        <w:rPr>
          <w:rFonts w:ascii="Arial" w:hAnsi="Arial"/>
        </w:rPr>
      </w:pPr>
    </w:p>
    <w:p w14:paraId="7E90654D" w14:textId="77777777" w:rsidR="00113BC9" w:rsidRDefault="00113BC9" w:rsidP="00B837CF">
      <w:pPr>
        <w:rPr>
          <w:rFonts w:ascii="Arial" w:hAnsi="Arial"/>
        </w:rPr>
      </w:pPr>
    </w:p>
    <w:p w14:paraId="048B3E1A" w14:textId="77777777" w:rsidR="00113BC9" w:rsidRDefault="00113BC9" w:rsidP="00B837CF">
      <w:pPr>
        <w:rPr>
          <w:rFonts w:ascii="Arial" w:hAnsi="Arial"/>
        </w:rPr>
      </w:pPr>
    </w:p>
    <w:p w14:paraId="6CDA1A20" w14:textId="77777777" w:rsidR="00113BC9" w:rsidRDefault="00113BC9" w:rsidP="00B837CF">
      <w:pPr>
        <w:rPr>
          <w:rFonts w:ascii="Arial" w:hAnsi="Arial"/>
        </w:rPr>
      </w:pPr>
    </w:p>
    <w:p w14:paraId="06291DB0" w14:textId="77777777" w:rsidR="00113BC9" w:rsidRDefault="00113BC9" w:rsidP="00B837CF">
      <w:pPr>
        <w:rPr>
          <w:rFonts w:ascii="Arial" w:hAnsi="Arial"/>
        </w:rPr>
      </w:pPr>
    </w:p>
    <w:p w14:paraId="72649751" w14:textId="77777777" w:rsidR="00113BC9" w:rsidRDefault="00113BC9" w:rsidP="00B837CF">
      <w:pPr>
        <w:rPr>
          <w:rFonts w:ascii="Arial" w:hAnsi="Arial"/>
        </w:rPr>
      </w:pPr>
    </w:p>
    <w:p w14:paraId="180DE8FA" w14:textId="77777777" w:rsidR="00113BC9" w:rsidRDefault="00113BC9" w:rsidP="00B837CF">
      <w:pPr>
        <w:rPr>
          <w:rFonts w:ascii="Arial" w:hAnsi="Arial"/>
        </w:rPr>
      </w:pPr>
    </w:p>
    <w:p w14:paraId="68AF7DAF" w14:textId="77777777" w:rsidR="00113BC9" w:rsidRDefault="00113BC9" w:rsidP="00B837CF">
      <w:pPr>
        <w:rPr>
          <w:rFonts w:ascii="Arial" w:hAnsi="Arial"/>
        </w:rPr>
      </w:pPr>
    </w:p>
    <w:p w14:paraId="2F758BA0" w14:textId="77777777" w:rsidR="00113BC9" w:rsidRDefault="00113BC9" w:rsidP="00B837CF">
      <w:pPr>
        <w:rPr>
          <w:rFonts w:ascii="Arial" w:hAnsi="Arial"/>
        </w:rPr>
      </w:pPr>
    </w:p>
    <w:p w14:paraId="4B7A45ED" w14:textId="77777777" w:rsidR="00113BC9" w:rsidRDefault="00113BC9" w:rsidP="00B837CF">
      <w:pPr>
        <w:rPr>
          <w:rFonts w:ascii="Arial" w:hAnsi="Arial"/>
        </w:rPr>
      </w:pPr>
    </w:p>
    <w:p w14:paraId="2CD975E8" w14:textId="77777777" w:rsidR="00113BC9" w:rsidRDefault="00113BC9" w:rsidP="00B837CF">
      <w:pPr>
        <w:rPr>
          <w:rFonts w:ascii="Arial" w:hAnsi="Arial"/>
        </w:rPr>
      </w:pPr>
    </w:p>
    <w:p w14:paraId="2D8D12D5" w14:textId="77777777" w:rsidR="00113BC9" w:rsidRDefault="00113BC9" w:rsidP="00B837CF">
      <w:pPr>
        <w:rPr>
          <w:rFonts w:ascii="Arial" w:hAnsi="Arial"/>
        </w:rPr>
      </w:pPr>
    </w:p>
    <w:p w14:paraId="18184F25" w14:textId="77777777" w:rsidR="00113BC9" w:rsidRDefault="00113BC9" w:rsidP="00B837CF">
      <w:pPr>
        <w:rPr>
          <w:rFonts w:ascii="Arial" w:hAnsi="Arial"/>
        </w:rPr>
      </w:pPr>
    </w:p>
    <w:p w14:paraId="77A10924" w14:textId="77777777" w:rsidR="00113BC9" w:rsidRDefault="00113BC9" w:rsidP="00B837CF">
      <w:pPr>
        <w:rPr>
          <w:rFonts w:ascii="Arial" w:hAnsi="Arial"/>
        </w:rPr>
      </w:pPr>
    </w:p>
    <w:p w14:paraId="77E8ADF3" w14:textId="77777777" w:rsidR="00113BC9" w:rsidRDefault="00113BC9" w:rsidP="00B837CF">
      <w:pPr>
        <w:rPr>
          <w:rFonts w:ascii="Arial" w:hAnsi="Arial"/>
        </w:rPr>
      </w:pPr>
    </w:p>
    <w:p w14:paraId="3466377E" w14:textId="77777777" w:rsidR="00113BC9" w:rsidRDefault="00113BC9" w:rsidP="00B837CF">
      <w:pPr>
        <w:rPr>
          <w:rFonts w:ascii="Arial" w:hAnsi="Arial"/>
        </w:rPr>
      </w:pPr>
    </w:p>
    <w:p w14:paraId="506BAC1F" w14:textId="77777777" w:rsidR="00113BC9" w:rsidRDefault="00113BC9" w:rsidP="00B837CF">
      <w:pPr>
        <w:rPr>
          <w:rFonts w:ascii="Arial" w:hAnsi="Arial"/>
        </w:rPr>
      </w:pPr>
    </w:p>
    <w:p w14:paraId="4DB708D0" w14:textId="77777777" w:rsidR="00113BC9" w:rsidRDefault="00113BC9" w:rsidP="00B837CF">
      <w:pPr>
        <w:rPr>
          <w:rFonts w:ascii="Arial" w:hAnsi="Arial"/>
        </w:rPr>
      </w:pPr>
    </w:p>
    <w:p w14:paraId="01D9EE74" w14:textId="77777777" w:rsidR="00113BC9" w:rsidRDefault="00113BC9" w:rsidP="00B837CF">
      <w:pPr>
        <w:rPr>
          <w:rFonts w:ascii="Arial" w:hAnsi="Arial"/>
        </w:rPr>
      </w:pPr>
    </w:p>
    <w:p w14:paraId="209D9848" w14:textId="77777777" w:rsidR="00113BC9" w:rsidRDefault="00113BC9" w:rsidP="00B837CF">
      <w:pPr>
        <w:rPr>
          <w:rFonts w:ascii="Arial" w:hAnsi="Arial"/>
        </w:rPr>
      </w:pPr>
    </w:p>
    <w:p w14:paraId="58E7C837" w14:textId="77777777" w:rsidR="00113BC9" w:rsidRDefault="00113BC9" w:rsidP="00B837CF">
      <w:pPr>
        <w:rPr>
          <w:rFonts w:ascii="Arial" w:hAnsi="Arial"/>
        </w:rPr>
      </w:pPr>
    </w:p>
    <w:p w14:paraId="4EF8D074" w14:textId="77777777" w:rsidR="00113BC9" w:rsidRDefault="00113BC9" w:rsidP="00B837CF">
      <w:pPr>
        <w:rPr>
          <w:rFonts w:ascii="Arial" w:hAnsi="Arial"/>
        </w:rPr>
      </w:pPr>
    </w:p>
    <w:p w14:paraId="3A61D040" w14:textId="77777777" w:rsidR="00113BC9" w:rsidRDefault="00113BC9" w:rsidP="00B837CF">
      <w:pPr>
        <w:rPr>
          <w:rFonts w:ascii="Arial" w:hAnsi="Arial"/>
        </w:rPr>
      </w:pPr>
    </w:p>
    <w:p w14:paraId="557F067C" w14:textId="77777777" w:rsidR="00113BC9" w:rsidRDefault="00113BC9" w:rsidP="00B837CF">
      <w:pPr>
        <w:rPr>
          <w:rFonts w:ascii="Arial" w:hAnsi="Arial"/>
        </w:rPr>
      </w:pPr>
    </w:p>
    <w:p w14:paraId="052897B8" w14:textId="77777777" w:rsidR="00113BC9" w:rsidRDefault="00113BC9" w:rsidP="00B837CF">
      <w:pPr>
        <w:rPr>
          <w:rFonts w:ascii="Arial" w:hAnsi="Arial"/>
        </w:rPr>
      </w:pPr>
    </w:p>
    <w:p w14:paraId="01512B10" w14:textId="77777777" w:rsidR="00113BC9" w:rsidRDefault="00113BC9" w:rsidP="00B837CF">
      <w:pPr>
        <w:rPr>
          <w:rFonts w:ascii="Arial" w:hAnsi="Arial"/>
        </w:rPr>
      </w:pPr>
    </w:p>
    <w:p w14:paraId="21EDC7A7" w14:textId="77777777" w:rsidR="00113BC9" w:rsidRDefault="00113BC9" w:rsidP="00B837CF">
      <w:pPr>
        <w:rPr>
          <w:rFonts w:ascii="Arial" w:hAnsi="Arial"/>
        </w:rPr>
      </w:pPr>
    </w:p>
    <w:p w14:paraId="3A11060B" w14:textId="77777777" w:rsidR="00113BC9" w:rsidRDefault="00113BC9" w:rsidP="00B837CF">
      <w:pPr>
        <w:rPr>
          <w:rFonts w:ascii="Arial" w:hAnsi="Arial"/>
        </w:rPr>
      </w:pPr>
    </w:p>
    <w:p w14:paraId="3A21B810" w14:textId="77777777" w:rsidR="00113BC9" w:rsidRDefault="00113BC9" w:rsidP="00B837CF">
      <w:pPr>
        <w:rPr>
          <w:rFonts w:ascii="Arial" w:hAnsi="Arial"/>
        </w:rPr>
      </w:pPr>
    </w:p>
    <w:p w14:paraId="3A9F1AB9" w14:textId="77777777" w:rsidR="00113BC9" w:rsidRDefault="00113BC9" w:rsidP="00B837CF">
      <w:pPr>
        <w:rPr>
          <w:rFonts w:ascii="Arial" w:hAnsi="Arial"/>
        </w:rPr>
      </w:pPr>
    </w:p>
    <w:p w14:paraId="04D10E0B" w14:textId="77777777" w:rsidR="00113BC9" w:rsidRDefault="00113BC9" w:rsidP="00B837CF">
      <w:pPr>
        <w:rPr>
          <w:rFonts w:ascii="Arial" w:hAnsi="Arial"/>
        </w:rPr>
      </w:pPr>
    </w:p>
    <w:p w14:paraId="63145F83" w14:textId="77777777" w:rsidR="00113BC9" w:rsidRDefault="00113BC9" w:rsidP="00B837CF">
      <w:pPr>
        <w:rPr>
          <w:rFonts w:ascii="Arial" w:hAnsi="Arial"/>
        </w:rPr>
      </w:pPr>
    </w:p>
    <w:p w14:paraId="1FA1022D" w14:textId="77777777" w:rsidR="00113BC9" w:rsidRDefault="00113BC9" w:rsidP="00B837CF">
      <w:pPr>
        <w:rPr>
          <w:rFonts w:ascii="Arial" w:hAnsi="Arial"/>
        </w:rPr>
      </w:pPr>
    </w:p>
    <w:p w14:paraId="7EDD4D2A" w14:textId="77777777" w:rsidR="00113BC9" w:rsidRDefault="00113BC9" w:rsidP="00B837CF">
      <w:pPr>
        <w:rPr>
          <w:rFonts w:ascii="Arial" w:hAnsi="Arial"/>
        </w:rPr>
      </w:pPr>
    </w:p>
    <w:p w14:paraId="0AE635C7" w14:textId="77777777" w:rsidR="00113BC9" w:rsidRDefault="00113BC9" w:rsidP="00B837CF">
      <w:pPr>
        <w:rPr>
          <w:rFonts w:ascii="Arial" w:hAnsi="Arial"/>
        </w:rPr>
      </w:pPr>
    </w:p>
    <w:p w14:paraId="3CA9CDF6" w14:textId="77777777" w:rsidR="00113BC9" w:rsidRDefault="00113BC9" w:rsidP="00B837CF">
      <w:pPr>
        <w:rPr>
          <w:rFonts w:ascii="Arial" w:hAnsi="Arial"/>
        </w:rPr>
      </w:pPr>
    </w:p>
    <w:p w14:paraId="594F38D2" w14:textId="77777777" w:rsidR="00113BC9" w:rsidRDefault="00113BC9" w:rsidP="00B837CF">
      <w:pPr>
        <w:rPr>
          <w:rFonts w:ascii="Arial" w:hAnsi="Arial"/>
        </w:rPr>
      </w:pPr>
    </w:p>
    <w:p w14:paraId="4F43C40D" w14:textId="77777777" w:rsidR="00113BC9" w:rsidRDefault="00113BC9" w:rsidP="00B837CF">
      <w:pPr>
        <w:rPr>
          <w:rFonts w:ascii="Arial" w:hAnsi="Arial"/>
        </w:rPr>
      </w:pPr>
    </w:p>
    <w:p w14:paraId="75C518E9" w14:textId="77777777" w:rsidR="00113BC9" w:rsidRDefault="00113BC9" w:rsidP="00B837CF">
      <w:pPr>
        <w:rPr>
          <w:rFonts w:ascii="Arial" w:hAnsi="Arial"/>
        </w:rPr>
      </w:pPr>
    </w:p>
    <w:p w14:paraId="25599BF5" w14:textId="77777777" w:rsidR="00113BC9" w:rsidRDefault="00113BC9" w:rsidP="00B837CF">
      <w:pPr>
        <w:rPr>
          <w:rFonts w:ascii="Arial" w:hAnsi="Arial"/>
        </w:rPr>
      </w:pPr>
    </w:p>
    <w:p w14:paraId="79C0BC79" w14:textId="77777777" w:rsidR="00113BC9" w:rsidRDefault="00113BC9" w:rsidP="00B837CF">
      <w:pPr>
        <w:rPr>
          <w:rFonts w:ascii="Arial" w:hAnsi="Arial"/>
        </w:rPr>
      </w:pPr>
    </w:p>
    <w:p w14:paraId="720B702E" w14:textId="77777777" w:rsidR="00113BC9" w:rsidRDefault="00113BC9" w:rsidP="00B837CF">
      <w:pPr>
        <w:rPr>
          <w:rFonts w:ascii="Arial" w:hAnsi="Arial"/>
        </w:rPr>
      </w:pPr>
    </w:p>
    <w:p w14:paraId="3BDB893A" w14:textId="6BDD9386" w:rsidR="00113BC9" w:rsidRPr="00113BC9" w:rsidRDefault="00113BC9" w:rsidP="00B837CF">
      <w:pPr>
        <w:rPr>
          <w:rFonts w:ascii="Arial" w:hAnsi="Arial"/>
          <w:b/>
        </w:rPr>
      </w:pPr>
      <w:r w:rsidRPr="00113BC9">
        <w:rPr>
          <w:rFonts w:ascii="Arial" w:hAnsi="Arial"/>
          <w:b/>
        </w:rPr>
        <w:t>Conclusion:</w:t>
      </w:r>
    </w:p>
    <w:p w14:paraId="702C3AED" w14:textId="77777777" w:rsidR="00113BC9" w:rsidRPr="003D11C3" w:rsidRDefault="00113BC9" w:rsidP="00B837CF">
      <w:pPr>
        <w:rPr>
          <w:rFonts w:ascii="Arial" w:hAnsi="Arial"/>
        </w:rPr>
      </w:pPr>
    </w:p>
    <w:sectPr w:rsidR="00113BC9" w:rsidRPr="003D11C3" w:rsidSect="008B608E">
      <w:pgSz w:w="11900" w:h="16840"/>
      <w:pgMar w:top="1134" w:right="1134" w:bottom="1134" w:left="1134" w:header="709" w:footer="709" w:gutter="0"/>
      <w:cols w:space="708"/>
      <w:docGrid w:linePitch="360"/>
      <w:printerSettings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7CF"/>
    <w:rsid w:val="00113BC9"/>
    <w:rsid w:val="00222BC9"/>
    <w:rsid w:val="00256E7B"/>
    <w:rsid w:val="003D11C3"/>
    <w:rsid w:val="00462C3E"/>
    <w:rsid w:val="005872A5"/>
    <w:rsid w:val="005C7044"/>
    <w:rsid w:val="006D0872"/>
    <w:rsid w:val="006D48DE"/>
    <w:rsid w:val="0075661E"/>
    <w:rsid w:val="008B608E"/>
    <w:rsid w:val="00967719"/>
    <w:rsid w:val="00B837CF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5853C2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7C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7CF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6D48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7C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7CF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6D48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printerSettings" Target="printerSettings/printerSettings1.bin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AB7FF5-9C92-8B4A-A876-CBB6CA11B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24</TotalTime>
  <Pages>3</Pages>
  <Words>120</Words>
  <Characters>686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5</cp:revision>
  <dcterms:created xsi:type="dcterms:W3CDTF">2016-06-04T05:23:00Z</dcterms:created>
  <dcterms:modified xsi:type="dcterms:W3CDTF">2016-06-14T01:49:00Z</dcterms:modified>
</cp:coreProperties>
</file>