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eg"/>
  <Default Extension="emf" ContentType="image/x-emf"/>
  <Default Extension="rels" ContentType="application/vnd.openxmlformats-package.relationships+xml"/>
  <Default Extension="bin" ContentType="application/vnd.openxmlformats-officedocument.oleObject"/>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3C45E7BB" w14:textId="77777777" w:rsidR="005872A5" w:rsidRPr="00DB6C79" w:rsidRDefault="00A4771D" w:rsidP="00A4771D">
      <w:pPr>
        <w:jc w:val="center"/>
        <w:rPr>
          <w:rFonts w:ascii="Arial" w:hAnsi="Arial"/>
          <w:color w:val="3366FF"/>
          <w:sz w:val="48"/>
          <w:szCs w:val="48"/>
        </w:rPr>
      </w:pPr>
      <w:r w:rsidRPr="00DB6C79">
        <w:rPr>
          <w:b/>
          <w:noProof/>
          <w:sz w:val="48"/>
          <w:szCs w:val="48"/>
          <w:lang w:val="en-US"/>
        </w:rPr>
        <w:drawing>
          <wp:anchor distT="0" distB="0" distL="114300" distR="114300" simplePos="0" relativeHeight="251659264" behindDoc="0" locked="0" layoutInCell="1" allowOverlap="1" wp14:anchorId="3DE9782D" wp14:editId="40B4337C">
            <wp:simplePos x="0" y="0"/>
            <wp:positionH relativeFrom="column">
              <wp:posOffset>-419735</wp:posOffset>
            </wp:positionH>
            <wp:positionV relativeFrom="paragraph">
              <wp:posOffset>-135889</wp:posOffset>
            </wp:positionV>
            <wp:extent cx="1500851" cy="1517438"/>
            <wp:effectExtent l="0" t="0" r="0" b="6985"/>
            <wp:wrapNone/>
            <wp:docPr id="92" name="Picture 92" descr="LI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IFE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0851" cy="15174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rPr>
          <w:rFonts w:ascii="Arial" w:hAnsi="Arial"/>
          <w:color w:val="3366FF"/>
          <w:sz w:val="48"/>
          <w:szCs w:val="48"/>
        </w:rPr>
        <w:t>YEAR 10 SCIENCE</w:t>
      </w:r>
    </w:p>
    <w:p w14:paraId="60D7CBF8" w14:textId="77777777" w:rsidR="00A4771D" w:rsidRPr="00DB6C79" w:rsidRDefault="00A4771D" w:rsidP="00A4771D">
      <w:pPr>
        <w:jc w:val="center"/>
        <w:rPr>
          <w:rFonts w:ascii="Arial" w:hAnsi="Arial"/>
          <w:color w:val="3366FF"/>
          <w:sz w:val="48"/>
          <w:szCs w:val="48"/>
        </w:rPr>
      </w:pPr>
    </w:p>
    <w:p w14:paraId="51B8DD88" w14:textId="77777777" w:rsidR="00A4771D" w:rsidRPr="00DB6C79" w:rsidRDefault="00A4771D" w:rsidP="00A4771D">
      <w:pPr>
        <w:jc w:val="center"/>
        <w:rPr>
          <w:rFonts w:ascii="Arial" w:hAnsi="Arial"/>
          <w:color w:val="3366FF"/>
          <w:sz w:val="48"/>
          <w:szCs w:val="48"/>
        </w:rPr>
      </w:pPr>
      <w:r w:rsidRPr="00DB6C79">
        <w:rPr>
          <w:rFonts w:ascii="Arial" w:hAnsi="Arial"/>
          <w:color w:val="3366FF"/>
          <w:sz w:val="48"/>
          <w:szCs w:val="48"/>
        </w:rPr>
        <w:t>PHYSICAL SCIENCES 1</w:t>
      </w:r>
    </w:p>
    <w:p w14:paraId="3C178E96" w14:textId="77777777" w:rsidR="00A4771D" w:rsidRPr="00DB6C79" w:rsidRDefault="00A4771D" w:rsidP="00A4771D">
      <w:pPr>
        <w:jc w:val="center"/>
        <w:rPr>
          <w:rFonts w:ascii="Arial" w:hAnsi="Arial"/>
          <w:color w:val="3366FF"/>
          <w:sz w:val="48"/>
          <w:szCs w:val="48"/>
        </w:rPr>
      </w:pPr>
    </w:p>
    <w:p w14:paraId="6EC5E4B6" w14:textId="77777777" w:rsidR="00A4771D" w:rsidRPr="00DB6C79" w:rsidRDefault="00A4771D" w:rsidP="00A4771D">
      <w:pPr>
        <w:jc w:val="center"/>
        <w:rPr>
          <w:rFonts w:ascii="Arial" w:hAnsi="Arial"/>
          <w:color w:val="3366FF"/>
          <w:sz w:val="48"/>
          <w:szCs w:val="48"/>
        </w:rPr>
      </w:pPr>
      <w:r w:rsidRPr="00DB6C79">
        <w:rPr>
          <w:rFonts w:ascii="Arial" w:hAnsi="Arial"/>
          <w:color w:val="3366FF"/>
          <w:sz w:val="48"/>
          <w:szCs w:val="48"/>
        </w:rPr>
        <w:t>FORCES AND MOTION</w:t>
      </w:r>
    </w:p>
    <w:p w14:paraId="38E3FA40" w14:textId="77777777" w:rsidR="00A4771D" w:rsidRPr="00DB6C79" w:rsidRDefault="00A4771D" w:rsidP="00A4771D">
      <w:pPr>
        <w:jc w:val="center"/>
        <w:rPr>
          <w:rFonts w:ascii="Arial" w:hAnsi="Arial"/>
          <w:sz w:val="40"/>
          <w:szCs w:val="40"/>
        </w:rPr>
      </w:pPr>
    </w:p>
    <w:p w14:paraId="1D0444E4" w14:textId="77777777" w:rsidR="00A4771D" w:rsidRPr="00DB6C79" w:rsidRDefault="00A4771D" w:rsidP="00A4771D">
      <w:pPr>
        <w:jc w:val="center"/>
        <w:rPr>
          <w:rFonts w:ascii="Arial" w:hAnsi="Arial"/>
          <w:sz w:val="40"/>
          <w:szCs w:val="40"/>
        </w:rPr>
      </w:pPr>
    </w:p>
    <w:p w14:paraId="47D397EC" w14:textId="77777777" w:rsidR="00A4771D" w:rsidRPr="00DB6C79" w:rsidRDefault="00A4771D" w:rsidP="00A4771D">
      <w:pPr>
        <w:rPr>
          <w:rFonts w:ascii="Arial" w:hAnsi="Arial"/>
          <w:color w:val="FF0000"/>
          <w:sz w:val="40"/>
          <w:szCs w:val="40"/>
        </w:rPr>
      </w:pPr>
      <w:r w:rsidRPr="00DB6C79">
        <w:rPr>
          <w:rFonts w:ascii="Arial" w:hAnsi="Arial"/>
          <w:color w:val="FF0000"/>
          <w:sz w:val="40"/>
          <w:szCs w:val="40"/>
        </w:rPr>
        <w:t xml:space="preserve">NAME:  </w:t>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r w:rsidRPr="00DB6C79">
        <w:rPr>
          <w:rFonts w:ascii="Arial" w:hAnsi="Arial"/>
          <w:color w:val="FF0000"/>
          <w:sz w:val="40"/>
          <w:szCs w:val="40"/>
          <w:u w:val="single"/>
        </w:rPr>
        <w:tab/>
      </w:r>
    </w:p>
    <w:p w14:paraId="1B782250" w14:textId="77777777" w:rsidR="00A4771D" w:rsidRPr="00DB6C79" w:rsidRDefault="00A4771D" w:rsidP="00A4771D">
      <w:pPr>
        <w:rPr>
          <w:rFonts w:ascii="Arial" w:hAnsi="Arial"/>
          <w:color w:val="FF0000"/>
          <w:sz w:val="40"/>
          <w:szCs w:val="40"/>
        </w:rPr>
      </w:pPr>
    </w:p>
    <w:p w14:paraId="6AC907EA" w14:textId="77777777" w:rsidR="00A4771D" w:rsidRPr="00DB6C79" w:rsidRDefault="00A4771D" w:rsidP="00A4771D">
      <w:pPr>
        <w:jc w:val="center"/>
        <w:rPr>
          <w:rFonts w:ascii="Arial" w:hAnsi="Arial"/>
          <w:sz w:val="40"/>
          <w:szCs w:val="40"/>
        </w:rPr>
      </w:pPr>
      <w:r w:rsidRPr="00DB6C79">
        <w:rPr>
          <w:noProof/>
          <w:lang w:val="en-US"/>
        </w:rPr>
        <w:drawing>
          <wp:inline distT="0" distB="0" distL="0" distR="0" wp14:anchorId="5C27ED6B" wp14:editId="02CC05C1">
            <wp:extent cx="4287520" cy="63500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7520" cy="6350000"/>
                    </a:xfrm>
                    <a:prstGeom prst="rect">
                      <a:avLst/>
                    </a:prstGeom>
                    <a:noFill/>
                    <a:ln>
                      <a:noFill/>
                    </a:ln>
                  </pic:spPr>
                </pic:pic>
              </a:graphicData>
            </a:graphic>
          </wp:inline>
        </w:drawing>
      </w:r>
    </w:p>
    <w:p w14:paraId="3D418655" w14:textId="77777777" w:rsidR="00F357A6" w:rsidRPr="00DB6C79" w:rsidRDefault="00F357A6">
      <w:pPr>
        <w:rPr>
          <w:rFonts w:ascii="Arial" w:hAnsi="Arial"/>
        </w:rPr>
      </w:pPr>
      <w:r w:rsidRPr="00DB6C79">
        <w:rPr>
          <w:rFonts w:ascii="Arial" w:hAnsi="Arial"/>
        </w:rPr>
        <w:br w:type="page"/>
      </w:r>
    </w:p>
    <w:p w14:paraId="15CB3B21" w14:textId="77777777" w:rsidR="00F357A6" w:rsidRPr="00DB6C79" w:rsidRDefault="00F357A6" w:rsidP="00F357A6">
      <w:pPr>
        <w:tabs>
          <w:tab w:val="left" w:pos="567"/>
        </w:tabs>
        <w:jc w:val="center"/>
        <w:rPr>
          <w:b/>
        </w:rPr>
      </w:pPr>
      <w:r w:rsidRPr="00DB6C79">
        <w:rPr>
          <w:b/>
        </w:rPr>
        <w:lastRenderedPageBreak/>
        <w:t>DISTANCE AND DISPLACEMENT</w:t>
      </w:r>
    </w:p>
    <w:p w14:paraId="30A82912" w14:textId="77777777" w:rsidR="00F357A6" w:rsidRPr="00DB6C79" w:rsidRDefault="00F357A6" w:rsidP="00F357A6">
      <w:pPr>
        <w:tabs>
          <w:tab w:val="left" w:pos="567"/>
        </w:tabs>
      </w:pPr>
    </w:p>
    <w:p w14:paraId="3E3C6757" w14:textId="77777777" w:rsidR="00F357A6" w:rsidRPr="00DB6C79" w:rsidRDefault="00F357A6" w:rsidP="00F357A6">
      <w:pPr>
        <w:tabs>
          <w:tab w:val="left" w:pos="567"/>
        </w:tabs>
      </w:pPr>
      <w:r w:rsidRPr="00DB6C79">
        <w:rPr>
          <w:b/>
          <w:i/>
        </w:rPr>
        <w:t xml:space="preserve">Distance (d): </w:t>
      </w:r>
      <w:r w:rsidRPr="00DB6C79">
        <w:t>how far a body moves in any direction.</w:t>
      </w:r>
    </w:p>
    <w:p w14:paraId="2E55393E" w14:textId="77777777" w:rsidR="00F357A6" w:rsidRPr="00DB6C79" w:rsidRDefault="00F357A6" w:rsidP="00F357A6">
      <w:pPr>
        <w:tabs>
          <w:tab w:val="left" w:pos="567"/>
        </w:tabs>
      </w:pPr>
    </w:p>
    <w:p w14:paraId="1681C1B0" w14:textId="77777777" w:rsidR="00F357A6" w:rsidRPr="00DB6C79" w:rsidRDefault="00F357A6" w:rsidP="00F357A6">
      <w:pPr>
        <w:tabs>
          <w:tab w:val="left" w:pos="567"/>
        </w:tabs>
      </w:pPr>
      <w:r w:rsidRPr="00DB6C79">
        <w:tab/>
        <w:t>e.g.</w:t>
      </w:r>
      <w:r w:rsidRPr="00DB6C79">
        <w:tab/>
        <w:t>The diagram below shows the movement of a student between home and school.</w:t>
      </w:r>
    </w:p>
    <w:p w14:paraId="0AF03F54" w14:textId="77777777" w:rsidR="00F357A6" w:rsidRPr="00DB6C79" w:rsidRDefault="00F357A6" w:rsidP="00F357A6">
      <w:pPr>
        <w:tabs>
          <w:tab w:val="left" w:pos="567"/>
        </w:tabs>
      </w:pPr>
    </w:p>
    <w:p w14:paraId="3DBA2A72" w14:textId="77777777" w:rsidR="00F357A6" w:rsidRPr="00DB6C79" w:rsidRDefault="00F357A6" w:rsidP="00F357A6">
      <w:pPr>
        <w:tabs>
          <w:tab w:val="left" w:pos="567"/>
        </w:tabs>
        <w:jc w:val="center"/>
      </w:pPr>
      <w:r w:rsidRPr="00DB6C79">
        <w:rPr>
          <w:noProof/>
          <w:lang w:val="en-US"/>
        </w:rPr>
        <w:drawing>
          <wp:inline distT="0" distB="0" distL="0" distR="0" wp14:anchorId="68057575" wp14:editId="3477FA20">
            <wp:extent cx="3058160" cy="2570480"/>
            <wp:effectExtent l="0" t="0" r="0" b="0"/>
            <wp:docPr id="4" name="Picture 2" descr="Distanc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ance001"/>
                    <pic:cNvPicPr>
                      <a:picLocks noChangeAspect="1" noChangeArrowheads="1"/>
                    </pic:cNvPicPr>
                  </pic:nvPicPr>
                  <pic:blipFill>
                    <a:blip r:embed="rId10">
                      <a:lum contrast="12000"/>
                      <a:grayscl/>
                      <a:extLst>
                        <a:ext uri="{28A0092B-C50C-407E-A947-70E740481C1C}">
                          <a14:useLocalDpi xmlns:a14="http://schemas.microsoft.com/office/drawing/2010/main" val="0"/>
                        </a:ext>
                      </a:extLst>
                    </a:blip>
                    <a:srcRect/>
                    <a:stretch>
                      <a:fillRect/>
                    </a:stretch>
                  </pic:blipFill>
                  <pic:spPr bwMode="auto">
                    <a:xfrm>
                      <a:off x="0" y="0"/>
                      <a:ext cx="3058160" cy="2570480"/>
                    </a:xfrm>
                    <a:prstGeom prst="rect">
                      <a:avLst/>
                    </a:prstGeom>
                    <a:noFill/>
                    <a:ln>
                      <a:noFill/>
                    </a:ln>
                  </pic:spPr>
                </pic:pic>
              </a:graphicData>
            </a:graphic>
          </wp:inline>
        </w:drawing>
      </w:r>
    </w:p>
    <w:p w14:paraId="29FB2258" w14:textId="77777777" w:rsidR="00F357A6" w:rsidRPr="00DB6C79" w:rsidRDefault="00F357A6" w:rsidP="00F357A6">
      <w:pPr>
        <w:tabs>
          <w:tab w:val="left" w:pos="567"/>
        </w:tabs>
        <w:jc w:val="center"/>
      </w:pPr>
    </w:p>
    <w:p w14:paraId="22615606" w14:textId="77777777" w:rsidR="00F357A6" w:rsidRPr="00DB6C79" w:rsidRDefault="00F357A6" w:rsidP="00F357A6">
      <w:pPr>
        <w:tabs>
          <w:tab w:val="left" w:pos="567"/>
        </w:tabs>
      </w:pPr>
      <w:r w:rsidRPr="00DB6C79">
        <w:tab/>
      </w:r>
      <w:r w:rsidRPr="00DB6C79">
        <w:tab/>
        <w:t>The distance travelled is 2.0 km.</w:t>
      </w:r>
    </w:p>
    <w:p w14:paraId="0B2DE5AC" w14:textId="77777777" w:rsidR="00F357A6" w:rsidRPr="00DB6C79" w:rsidRDefault="00F357A6" w:rsidP="00F357A6">
      <w:pPr>
        <w:tabs>
          <w:tab w:val="left" w:pos="567"/>
        </w:tabs>
      </w:pPr>
    </w:p>
    <w:p w14:paraId="7AD0A184" w14:textId="77777777" w:rsidR="00F357A6" w:rsidRPr="00DB6C79" w:rsidRDefault="00F357A6" w:rsidP="00F357A6">
      <w:pPr>
        <w:tabs>
          <w:tab w:val="left" w:pos="567"/>
        </w:tabs>
      </w:pPr>
    </w:p>
    <w:p w14:paraId="30D14156" w14:textId="77777777" w:rsidR="00F357A6" w:rsidRPr="00DB6C79" w:rsidRDefault="00F357A6" w:rsidP="00F357A6">
      <w:pPr>
        <w:tabs>
          <w:tab w:val="left" w:pos="567"/>
        </w:tabs>
      </w:pPr>
      <w:r w:rsidRPr="00DB6C79">
        <w:rPr>
          <w:b/>
          <w:i/>
        </w:rPr>
        <w:t>Displacement (s):</w:t>
      </w:r>
      <w:r w:rsidRPr="00DB6C79">
        <w:t xml:space="preserve"> change of position of a body from the start of the motion to the finish of the </w:t>
      </w:r>
    </w:p>
    <w:p w14:paraId="66C447CC" w14:textId="77777777" w:rsidR="00F357A6" w:rsidRPr="00DB6C79" w:rsidRDefault="00F357A6" w:rsidP="00F357A6">
      <w:pPr>
        <w:tabs>
          <w:tab w:val="left" w:pos="567"/>
        </w:tabs>
      </w:pPr>
      <w:r w:rsidRPr="00DB6C79">
        <w:tab/>
      </w:r>
      <w:r w:rsidRPr="00DB6C79">
        <w:tab/>
      </w:r>
      <w:r w:rsidRPr="00DB6C79">
        <w:tab/>
        <w:t xml:space="preserve">  </w:t>
      </w:r>
      <w:r w:rsidR="009F161C" w:rsidRPr="00DB6C79">
        <w:t xml:space="preserve">  </w:t>
      </w:r>
      <w:r w:rsidRPr="00DB6C79">
        <w:t>motion, and is in a particular direction.</w:t>
      </w:r>
    </w:p>
    <w:p w14:paraId="130348DC" w14:textId="77777777" w:rsidR="00F357A6" w:rsidRPr="00DB6C79" w:rsidRDefault="00F357A6" w:rsidP="00F357A6">
      <w:pPr>
        <w:tabs>
          <w:tab w:val="left" w:pos="567"/>
        </w:tabs>
      </w:pPr>
    </w:p>
    <w:p w14:paraId="000EDB0B" w14:textId="77777777" w:rsidR="00F357A6" w:rsidRPr="00DB6C79" w:rsidRDefault="00F357A6" w:rsidP="00F357A6">
      <w:pPr>
        <w:tabs>
          <w:tab w:val="left" w:pos="567"/>
        </w:tabs>
      </w:pPr>
      <w:r w:rsidRPr="00DB6C79">
        <w:tab/>
        <w:t>e.g.</w:t>
      </w:r>
      <w:r w:rsidRPr="00DB6C79">
        <w:tab/>
        <w:t xml:space="preserve">The diagram below shows the displacement of the student when travelling to </w:t>
      </w:r>
      <w:r w:rsidR="009F161C" w:rsidRPr="00DB6C79">
        <w:tab/>
      </w:r>
      <w:r w:rsidR="009F161C" w:rsidRPr="00DB6C79">
        <w:tab/>
      </w:r>
      <w:r w:rsidR="009F161C" w:rsidRPr="00DB6C79">
        <w:tab/>
      </w:r>
      <w:r w:rsidRPr="00DB6C79">
        <w:t>school.</w:t>
      </w:r>
    </w:p>
    <w:p w14:paraId="54F5F489" w14:textId="77777777" w:rsidR="00F357A6" w:rsidRPr="00DB6C79" w:rsidRDefault="00F357A6" w:rsidP="00F357A6">
      <w:pPr>
        <w:tabs>
          <w:tab w:val="left" w:pos="567"/>
        </w:tabs>
      </w:pPr>
    </w:p>
    <w:p w14:paraId="7AB306CE" w14:textId="77777777" w:rsidR="00F357A6" w:rsidRPr="00DB6C79" w:rsidRDefault="00F357A6" w:rsidP="00F357A6">
      <w:pPr>
        <w:tabs>
          <w:tab w:val="left" w:pos="567"/>
        </w:tabs>
        <w:jc w:val="center"/>
      </w:pPr>
      <w:r w:rsidRPr="00DB6C79">
        <w:rPr>
          <w:noProof/>
          <w:lang w:val="en-US"/>
        </w:rPr>
        <w:drawing>
          <wp:inline distT="0" distB="0" distL="0" distR="0" wp14:anchorId="79C36853" wp14:editId="58863C06">
            <wp:extent cx="3251200" cy="2743200"/>
            <wp:effectExtent l="0" t="0" r="0" b="0"/>
            <wp:docPr id="3" name="Picture 3" descr="Displacemen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placement001"/>
                    <pic:cNvPicPr>
                      <a:picLocks noChangeAspect="1" noChangeArrowheads="1"/>
                    </pic:cNvPicPr>
                  </pic:nvPicPr>
                  <pic:blipFill>
                    <a:blip r:embed="rId11">
                      <a:lum contrast="12000"/>
                      <a:grayscl/>
                      <a:extLst>
                        <a:ext uri="{28A0092B-C50C-407E-A947-70E740481C1C}">
                          <a14:useLocalDpi xmlns:a14="http://schemas.microsoft.com/office/drawing/2010/main" val="0"/>
                        </a:ext>
                      </a:extLst>
                    </a:blip>
                    <a:srcRect/>
                    <a:stretch>
                      <a:fillRect/>
                    </a:stretch>
                  </pic:blipFill>
                  <pic:spPr bwMode="auto">
                    <a:xfrm>
                      <a:off x="0" y="0"/>
                      <a:ext cx="3251200" cy="2743200"/>
                    </a:xfrm>
                    <a:prstGeom prst="rect">
                      <a:avLst/>
                    </a:prstGeom>
                    <a:noFill/>
                    <a:ln>
                      <a:noFill/>
                    </a:ln>
                  </pic:spPr>
                </pic:pic>
              </a:graphicData>
            </a:graphic>
          </wp:inline>
        </w:drawing>
      </w:r>
    </w:p>
    <w:p w14:paraId="41190EE9" w14:textId="77777777" w:rsidR="00F357A6" w:rsidRPr="00DB6C79" w:rsidRDefault="00F357A6" w:rsidP="00F357A6">
      <w:pPr>
        <w:tabs>
          <w:tab w:val="left" w:pos="567"/>
        </w:tabs>
        <w:jc w:val="center"/>
      </w:pPr>
    </w:p>
    <w:p w14:paraId="795DE711" w14:textId="77777777" w:rsidR="00F357A6" w:rsidRPr="00DB6C79" w:rsidRDefault="00F357A6" w:rsidP="00F357A6">
      <w:pPr>
        <w:tabs>
          <w:tab w:val="left" w:pos="567"/>
        </w:tabs>
      </w:pPr>
      <w:r w:rsidRPr="00DB6C79">
        <w:tab/>
      </w:r>
      <w:r w:rsidRPr="00DB6C79">
        <w:tab/>
        <w:t>The straight-line distance is 1.6 km.  No direction is indicated in the diagram.</w:t>
      </w:r>
    </w:p>
    <w:p w14:paraId="227682FE" w14:textId="77777777" w:rsidR="00F357A6" w:rsidRPr="00DB6C79" w:rsidRDefault="00F357A6" w:rsidP="00F357A6">
      <w:pPr>
        <w:tabs>
          <w:tab w:val="left" w:pos="567"/>
        </w:tabs>
      </w:pPr>
    </w:p>
    <w:p w14:paraId="378C2204" w14:textId="77777777" w:rsidR="00F357A6" w:rsidRPr="00DB6C79" w:rsidRDefault="00F357A6" w:rsidP="00F357A6">
      <w:pPr>
        <w:widowControl w:val="0"/>
        <w:tabs>
          <w:tab w:val="left" w:pos="567"/>
        </w:tabs>
        <w:autoSpaceDE w:val="0"/>
        <w:autoSpaceDN w:val="0"/>
        <w:adjustRightInd w:val="0"/>
        <w:rPr>
          <w:rFonts w:eastAsia="Times New Roman"/>
        </w:rPr>
      </w:pPr>
      <w:r w:rsidRPr="00DB6C79">
        <w:rPr>
          <w:rFonts w:eastAsia="Times New Roman"/>
        </w:rPr>
        <w:tab/>
      </w:r>
      <w:r w:rsidRPr="00DB6C79">
        <w:rPr>
          <w:rFonts w:eastAsia="Times New Roman"/>
        </w:rPr>
        <w:tab/>
        <w:t>If the distance you walk from home to school is 2</w:t>
      </w:r>
      <w:r w:rsidR="00001B51" w:rsidRPr="00DB6C79">
        <w:rPr>
          <w:rFonts w:eastAsia="Times New Roman"/>
        </w:rPr>
        <w:t>.0</w:t>
      </w:r>
      <w:r w:rsidRPr="00DB6C79">
        <w:rPr>
          <w:rFonts w:eastAsia="Times New Roman"/>
        </w:rPr>
        <w:t xml:space="preserve"> kilometres, the distance you </w:t>
      </w:r>
      <w:r w:rsidR="00001B51" w:rsidRPr="00DB6C79">
        <w:rPr>
          <w:rFonts w:eastAsia="Times New Roman"/>
        </w:rPr>
        <w:tab/>
      </w:r>
      <w:r w:rsidR="00001B51" w:rsidRPr="00DB6C79">
        <w:rPr>
          <w:rFonts w:eastAsia="Times New Roman"/>
        </w:rPr>
        <w:tab/>
      </w:r>
      <w:r w:rsidRPr="00DB6C79">
        <w:rPr>
          <w:rFonts w:eastAsia="Times New Roman"/>
        </w:rPr>
        <w:t>travel from home to school and back home again is 4</w:t>
      </w:r>
      <w:r w:rsidR="00001B51" w:rsidRPr="00DB6C79">
        <w:rPr>
          <w:rFonts w:eastAsia="Times New Roman"/>
        </w:rPr>
        <w:t>.0</w:t>
      </w:r>
      <w:r w:rsidRPr="00DB6C79">
        <w:rPr>
          <w:rFonts w:eastAsia="Times New Roman"/>
        </w:rPr>
        <w:t xml:space="preserve"> kilometres. If you start at </w:t>
      </w:r>
      <w:r w:rsidR="00001B51" w:rsidRPr="00DB6C79">
        <w:rPr>
          <w:rFonts w:eastAsia="Times New Roman"/>
        </w:rPr>
        <w:tab/>
      </w:r>
      <w:r w:rsidR="00001B51" w:rsidRPr="00DB6C79">
        <w:rPr>
          <w:rFonts w:eastAsia="Times New Roman"/>
        </w:rPr>
        <w:tab/>
      </w:r>
      <w:r w:rsidRPr="00DB6C79">
        <w:rPr>
          <w:rFonts w:eastAsia="Times New Roman"/>
        </w:rPr>
        <w:t xml:space="preserve">home and finish the day’s journey at home, your starting and finishing points are </w:t>
      </w:r>
      <w:r w:rsidR="00001B51" w:rsidRPr="00DB6C79">
        <w:rPr>
          <w:rFonts w:eastAsia="Times New Roman"/>
        </w:rPr>
        <w:tab/>
      </w:r>
      <w:r w:rsidR="00001B51" w:rsidRPr="00DB6C79">
        <w:rPr>
          <w:rFonts w:eastAsia="Times New Roman"/>
        </w:rPr>
        <w:tab/>
        <w:t xml:space="preserve">the same position </w:t>
      </w:r>
      <w:r w:rsidRPr="00DB6C79">
        <w:rPr>
          <w:rFonts w:eastAsia="Times New Roman"/>
        </w:rPr>
        <w:t xml:space="preserve">(home) then your </w:t>
      </w:r>
      <w:r w:rsidRPr="00DB6C79">
        <w:rPr>
          <w:rFonts w:eastAsia="Times New Roman"/>
          <w:b/>
          <w:i/>
        </w:rPr>
        <w:t>displacement for the day is actually 0 km</w:t>
      </w:r>
      <w:r w:rsidRPr="00DB6C79">
        <w:rPr>
          <w:rFonts w:eastAsia="Times New Roman"/>
        </w:rPr>
        <w:t>.</w:t>
      </w:r>
    </w:p>
    <w:p w14:paraId="1601C1D5" w14:textId="77777777" w:rsidR="00F357A6" w:rsidRPr="00DB6C79" w:rsidRDefault="00F357A6" w:rsidP="00F357A6">
      <w:pPr>
        <w:tabs>
          <w:tab w:val="left" w:pos="567"/>
        </w:tabs>
      </w:pPr>
    </w:p>
    <w:p w14:paraId="5C75BBB4" w14:textId="77777777" w:rsidR="00F357A6" w:rsidRPr="00DB6C79" w:rsidRDefault="00F357A6" w:rsidP="00F357A6">
      <w:pPr>
        <w:tabs>
          <w:tab w:val="left" w:pos="567"/>
        </w:tabs>
      </w:pPr>
      <w:r w:rsidRPr="00DB6C79">
        <w:t xml:space="preserve">In Physics, distance is known as a </w:t>
      </w:r>
      <w:r w:rsidRPr="00DB6C79">
        <w:rPr>
          <w:b/>
          <w:i/>
        </w:rPr>
        <w:t>scalar quantity</w:t>
      </w:r>
      <w:r w:rsidRPr="00DB6C79">
        <w:t xml:space="preserve"> and displacement is a </w:t>
      </w:r>
      <w:r w:rsidRPr="00DB6C79">
        <w:rPr>
          <w:b/>
          <w:i/>
        </w:rPr>
        <w:t>vector quantity</w:t>
      </w:r>
      <w:r w:rsidRPr="00DB6C79">
        <w:t>.</w:t>
      </w:r>
    </w:p>
    <w:p w14:paraId="2BAED27E" w14:textId="77777777" w:rsidR="00F357A6" w:rsidRPr="00DB6C79" w:rsidRDefault="00F357A6" w:rsidP="00F357A6">
      <w:pPr>
        <w:tabs>
          <w:tab w:val="left" w:pos="567"/>
        </w:tabs>
      </w:pPr>
    </w:p>
    <w:p w14:paraId="6CCDE70A" w14:textId="77777777" w:rsidR="00F357A6" w:rsidRPr="00DB6C79" w:rsidRDefault="00F357A6" w:rsidP="00F357A6">
      <w:pPr>
        <w:tabs>
          <w:tab w:val="left" w:pos="567"/>
        </w:tabs>
      </w:pPr>
      <w:r w:rsidRPr="00DB6C79">
        <w:t xml:space="preserve">Vectors have a </w:t>
      </w:r>
      <w:r w:rsidRPr="00DB6C79">
        <w:rPr>
          <w:b/>
          <w:i/>
        </w:rPr>
        <w:t>direction</w:t>
      </w:r>
      <w:r w:rsidRPr="00DB6C79">
        <w:t xml:space="preserve"> associated with them.</w:t>
      </w:r>
    </w:p>
    <w:p w14:paraId="32255E79" w14:textId="77777777" w:rsidR="00F357A6" w:rsidRPr="00DB6C79" w:rsidRDefault="00F357A6" w:rsidP="00F357A6">
      <w:pPr>
        <w:tabs>
          <w:tab w:val="left" w:pos="567"/>
        </w:tabs>
      </w:pPr>
    </w:p>
    <w:p w14:paraId="5EA61AE7" w14:textId="77777777" w:rsidR="00F357A6" w:rsidRPr="00DB6C79" w:rsidRDefault="00F357A6" w:rsidP="00F357A6">
      <w:pPr>
        <w:tabs>
          <w:tab w:val="left" w:pos="567"/>
        </w:tabs>
      </w:pPr>
    </w:p>
    <w:p w14:paraId="2562ECAE" w14:textId="77777777" w:rsidR="00F357A6" w:rsidRPr="00DB6C79" w:rsidRDefault="00F357A6" w:rsidP="00F357A6">
      <w:pPr>
        <w:tabs>
          <w:tab w:val="left" w:pos="567"/>
        </w:tabs>
      </w:pPr>
    </w:p>
    <w:p w14:paraId="5F1EA41A" w14:textId="77777777" w:rsidR="00F357A6" w:rsidRPr="00DB6C79" w:rsidRDefault="00F357A6" w:rsidP="00F357A6">
      <w:pPr>
        <w:tabs>
          <w:tab w:val="left" w:pos="567"/>
        </w:tabs>
      </w:pPr>
    </w:p>
    <w:p w14:paraId="358A71EE" w14:textId="77777777" w:rsidR="00F357A6" w:rsidRPr="00DB6C79" w:rsidRDefault="00F357A6" w:rsidP="00F357A6">
      <w:pPr>
        <w:tabs>
          <w:tab w:val="left" w:pos="567"/>
        </w:tabs>
        <w:jc w:val="center"/>
        <w:rPr>
          <w:b/>
        </w:rPr>
      </w:pPr>
      <w:r w:rsidRPr="00DB6C79">
        <w:rPr>
          <w:b/>
        </w:rPr>
        <w:t>SPEED AND VELOCITY</w:t>
      </w:r>
    </w:p>
    <w:p w14:paraId="1B41944D" w14:textId="77777777" w:rsidR="00F357A6" w:rsidRPr="00DB6C79" w:rsidRDefault="00F357A6" w:rsidP="00F357A6">
      <w:pPr>
        <w:tabs>
          <w:tab w:val="left" w:pos="567"/>
        </w:tabs>
      </w:pPr>
    </w:p>
    <w:p w14:paraId="3DE30379" w14:textId="77777777" w:rsidR="00F357A6" w:rsidRPr="00DB6C79" w:rsidRDefault="00F357A6" w:rsidP="00F357A6">
      <w:pPr>
        <w:widowControl w:val="0"/>
        <w:tabs>
          <w:tab w:val="left" w:pos="567"/>
        </w:tabs>
        <w:autoSpaceDE w:val="0"/>
        <w:autoSpaceDN w:val="0"/>
        <w:adjustRightInd w:val="0"/>
        <w:rPr>
          <w:rFonts w:eastAsia="Times New Roman"/>
        </w:rPr>
      </w:pPr>
    </w:p>
    <w:p w14:paraId="490906F5" w14:textId="77777777" w:rsidR="00F357A6" w:rsidRPr="00DB6C79" w:rsidRDefault="00F357A6" w:rsidP="00F357A6">
      <w:pPr>
        <w:tabs>
          <w:tab w:val="left" w:pos="567"/>
        </w:tabs>
        <w:rPr>
          <w:color w:val="000000"/>
        </w:rPr>
      </w:pPr>
      <w:r w:rsidRPr="00DB6C79">
        <w:rPr>
          <w:b/>
          <w:i/>
          <w:color w:val="000000"/>
        </w:rPr>
        <w:t>Speed</w:t>
      </w:r>
      <w:r w:rsidRPr="00DB6C79">
        <w:rPr>
          <w:color w:val="000000"/>
        </w:rPr>
        <w:t>:  distance moved per unit time.</w:t>
      </w:r>
    </w:p>
    <w:p w14:paraId="7A5CC236" w14:textId="77777777" w:rsidR="00F357A6" w:rsidRPr="00DB6C79" w:rsidRDefault="00F357A6" w:rsidP="00F357A6">
      <w:pPr>
        <w:tabs>
          <w:tab w:val="left" w:pos="567"/>
        </w:tabs>
        <w:rPr>
          <w:color w:val="000000"/>
        </w:rPr>
      </w:pPr>
      <w:r w:rsidRPr="00DB6C79">
        <w:rPr>
          <w:noProof/>
          <w:color w:val="000000"/>
          <w:lang w:val="en-US"/>
        </w:rPr>
        <mc:AlternateContent>
          <mc:Choice Requires="wps">
            <w:drawing>
              <wp:anchor distT="0" distB="0" distL="114300" distR="114300" simplePos="0" relativeHeight="251661312" behindDoc="1" locked="0" layoutInCell="1" allowOverlap="1" wp14:anchorId="30B9A665" wp14:editId="5D313FF7">
                <wp:simplePos x="0" y="0"/>
                <wp:positionH relativeFrom="column">
                  <wp:posOffset>2541270</wp:posOffset>
                </wp:positionH>
                <wp:positionV relativeFrom="paragraph">
                  <wp:posOffset>115570</wp:posOffset>
                </wp:positionV>
                <wp:extent cx="1026160" cy="497840"/>
                <wp:effectExtent l="1270" t="1270" r="13970" b="8890"/>
                <wp:wrapNone/>
                <wp:docPr id="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6160" cy="497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200.1pt;margin-top:9.1pt;width:80.8pt;height:39.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"/>
            </w:pict>
          </mc:Fallback>
        </mc:AlternateContent>
      </w:r>
    </w:p>
    <w:bookmarkStart w:id="0" w:name="OLE_LINK1"/>
    <w:bookmarkStart w:id="1" w:name="OLE_LINK2"/>
    <w:p w14:paraId="53939052" w14:textId="77777777" w:rsidR="00F357A6" w:rsidRPr="00DB6C79" w:rsidRDefault="00F357A6" w:rsidP="00F357A6">
      <w:pPr>
        <w:tabs>
          <w:tab w:val="left" w:pos="567"/>
        </w:tabs>
        <w:jc w:val="center"/>
        <w:rPr>
          <w:color w:val="000000"/>
        </w:rPr>
      </w:pPr>
      <w:r w:rsidRPr="00DB6C79">
        <w:rPr>
          <w:color w:val="000000"/>
          <w:position w:val="-22"/>
        </w:rPr>
        <w:object w:dxaOrig="1240" w:dyaOrig="600" w14:anchorId="456FC7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pt;height:30pt" o:ole="">
            <v:imagedata r:id="rId12" o:title=""/>
          </v:shape>
          <o:OLEObject Type="Embed" ProgID="Equation.3" ShapeID="_x0000_i1025" DrawAspect="Content" ObjectID="_1417260632" r:id="rId13"/>
        </w:object>
      </w:r>
      <w:bookmarkEnd w:id="0"/>
      <w:bookmarkEnd w:id="1"/>
    </w:p>
    <w:p w14:paraId="5F14799F" w14:textId="77777777" w:rsidR="00F357A6" w:rsidRPr="00DB6C79" w:rsidRDefault="00F357A6" w:rsidP="00F357A6">
      <w:pPr>
        <w:tabs>
          <w:tab w:val="left" w:pos="567"/>
        </w:tabs>
        <w:rPr>
          <w:color w:val="000000"/>
        </w:rPr>
      </w:pPr>
    </w:p>
    <w:p w14:paraId="2F8AAED1" w14:textId="77777777" w:rsidR="00F357A6" w:rsidRPr="00DB6C79" w:rsidRDefault="00F357A6" w:rsidP="00F357A6">
      <w:pPr>
        <w:tabs>
          <w:tab w:val="left" w:pos="567"/>
        </w:tabs>
        <w:rPr>
          <w:color w:val="000000"/>
        </w:rPr>
      </w:pPr>
    </w:p>
    <w:p w14:paraId="76614A89"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Pr="00DB6C79">
        <w:rPr>
          <w:color w:val="000000"/>
        </w:rPr>
        <w:tab/>
        <w:t xml:space="preserve">where </w:t>
      </w:r>
      <w:r w:rsidRPr="00DB6C79">
        <w:rPr>
          <w:color w:val="000000"/>
        </w:rPr>
        <w:tab/>
        <w:t>speed  =  how fast the object travels for the entire journey (m</w:t>
      </w:r>
      <w:r w:rsidR="00001B51" w:rsidRPr="00DB6C79">
        <w:rPr>
          <w:color w:val="000000"/>
        </w:rPr>
        <w:t>/</w:t>
      </w:r>
      <w:r w:rsidRPr="00DB6C79">
        <w:rPr>
          <w:color w:val="000000"/>
        </w:rPr>
        <w:t>s)</w:t>
      </w:r>
    </w:p>
    <w:p w14:paraId="0D7555F8"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 xml:space="preserve">         d  =  distance travelled for the entire journey (m)</w:t>
      </w:r>
    </w:p>
    <w:p w14:paraId="696FC9A8"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 xml:space="preserve">          t  =  time taken for the entire journey (s)</w:t>
      </w:r>
    </w:p>
    <w:p w14:paraId="00982593" w14:textId="77777777" w:rsidR="00F357A6" w:rsidRPr="00DB6C79" w:rsidRDefault="00F357A6" w:rsidP="00F357A6">
      <w:pPr>
        <w:tabs>
          <w:tab w:val="left" w:pos="567"/>
        </w:tabs>
        <w:rPr>
          <w:color w:val="000000"/>
        </w:rPr>
      </w:pPr>
    </w:p>
    <w:p w14:paraId="67E62F53" w14:textId="77777777" w:rsidR="00F357A6" w:rsidRPr="00DB6C79" w:rsidRDefault="00F357A6" w:rsidP="00F357A6">
      <w:pPr>
        <w:tabs>
          <w:tab w:val="left" w:pos="567"/>
        </w:tabs>
        <w:rPr>
          <w:color w:val="000000"/>
        </w:rPr>
      </w:pPr>
      <w:r w:rsidRPr="00DB6C79">
        <w:rPr>
          <w:color w:val="000000"/>
        </w:rPr>
        <w:t xml:space="preserve">Speed is a </w:t>
      </w:r>
      <w:r w:rsidRPr="00DB6C79">
        <w:rPr>
          <w:b/>
          <w:i/>
          <w:color w:val="000000"/>
        </w:rPr>
        <w:t>scalar</w:t>
      </w:r>
      <w:r w:rsidRPr="00DB6C79">
        <w:rPr>
          <w:color w:val="000000"/>
        </w:rPr>
        <w:t xml:space="preserve"> quantity as direction is </w:t>
      </w:r>
      <w:r w:rsidRPr="00DB6C79">
        <w:rPr>
          <w:b/>
          <w:i/>
          <w:color w:val="000000"/>
        </w:rPr>
        <w:t>not</w:t>
      </w:r>
      <w:r w:rsidRPr="00DB6C79">
        <w:rPr>
          <w:color w:val="000000"/>
        </w:rPr>
        <w:t xml:space="preserve"> important.  Velocity is a </w:t>
      </w:r>
      <w:r w:rsidRPr="00DB6C79">
        <w:rPr>
          <w:b/>
          <w:i/>
          <w:color w:val="000000"/>
        </w:rPr>
        <w:t>vector</w:t>
      </w:r>
      <w:r w:rsidRPr="00DB6C79">
        <w:rPr>
          <w:color w:val="000000"/>
        </w:rPr>
        <w:t xml:space="preserve"> quantity and has a </w:t>
      </w:r>
      <w:r w:rsidRPr="00DB6C79">
        <w:rPr>
          <w:b/>
          <w:i/>
          <w:color w:val="000000"/>
        </w:rPr>
        <w:t>direction</w:t>
      </w:r>
      <w:r w:rsidRPr="00DB6C79">
        <w:rPr>
          <w:color w:val="000000"/>
        </w:rPr>
        <w:t xml:space="preserve"> involved.</w:t>
      </w:r>
    </w:p>
    <w:p w14:paraId="04B26277" w14:textId="77777777" w:rsidR="00F357A6" w:rsidRPr="00DB6C79" w:rsidRDefault="00F357A6" w:rsidP="00F357A6">
      <w:pPr>
        <w:tabs>
          <w:tab w:val="left" w:pos="567"/>
        </w:tabs>
        <w:rPr>
          <w:color w:val="000000"/>
        </w:rPr>
      </w:pPr>
    </w:p>
    <w:p w14:paraId="4A782FF8" w14:textId="77777777" w:rsidR="00F357A6" w:rsidRPr="00DB6C79" w:rsidRDefault="00F357A6" w:rsidP="00F357A6">
      <w:pPr>
        <w:tabs>
          <w:tab w:val="left" w:pos="567"/>
        </w:tabs>
        <w:rPr>
          <w:color w:val="000000"/>
        </w:rPr>
      </w:pPr>
      <w:r w:rsidRPr="00DB6C79">
        <w:rPr>
          <w:color w:val="000000"/>
        </w:rPr>
        <w:t>Use the triangle shown to help calculate speed.</w:t>
      </w:r>
    </w:p>
    <w:p w14:paraId="7FD51488" w14:textId="77777777" w:rsidR="00F357A6" w:rsidRPr="00DB6C79" w:rsidRDefault="00F357A6" w:rsidP="00F357A6">
      <w:pPr>
        <w:tabs>
          <w:tab w:val="left" w:pos="567"/>
        </w:tabs>
        <w:rPr>
          <w:color w:val="000000"/>
        </w:rPr>
      </w:pPr>
    </w:p>
    <w:p w14:paraId="2C81A4A3" w14:textId="77777777" w:rsidR="00F357A6" w:rsidRPr="00DB6C79" w:rsidRDefault="00F357A6" w:rsidP="00F357A6">
      <w:pPr>
        <w:tabs>
          <w:tab w:val="left" w:pos="567"/>
        </w:tabs>
        <w:rPr>
          <w:color w:val="000000"/>
        </w:rPr>
      </w:pPr>
      <w:r w:rsidRPr="00DB6C79">
        <w:rPr>
          <w:noProof/>
          <w:color w:val="000000"/>
          <w:lang w:val="en-US"/>
        </w:rPr>
        <mc:AlternateContent>
          <mc:Choice Requires="wpg">
            <w:drawing>
              <wp:anchor distT="0" distB="0" distL="114300" distR="114300" simplePos="0" relativeHeight="251666432" behindDoc="0" locked="0" layoutInCell="1" allowOverlap="1" wp14:anchorId="6C3E2712" wp14:editId="276DC3AB">
                <wp:simplePos x="0" y="0"/>
                <wp:positionH relativeFrom="column">
                  <wp:posOffset>2313940</wp:posOffset>
                </wp:positionH>
                <wp:positionV relativeFrom="paragraph">
                  <wp:posOffset>-3175</wp:posOffset>
                </wp:positionV>
                <wp:extent cx="1320800" cy="1033145"/>
                <wp:effectExtent l="2540" t="0" r="10160" b="11430"/>
                <wp:wrapThrough wrapText="bothSides">
                  <wp:wrapPolygon edited="0">
                    <wp:start x="10717" y="0"/>
                    <wp:lineTo x="-312" y="21401"/>
                    <wp:lineTo x="21912" y="21401"/>
                    <wp:lineTo x="11340" y="0"/>
                    <wp:lineTo x="10717" y="0"/>
                  </wp:wrapPolygon>
                </wp:wrapThrough>
                <wp:docPr id="1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0800" cy="1033145"/>
                          <a:chOff x="5066" y="2576"/>
                          <a:chExt cx="2080" cy="1627"/>
                        </a:xfrm>
                      </wpg:grpSpPr>
                      <wps:wsp>
                        <wps:cNvPr id="17" name="AutoShape 8"/>
                        <wps:cNvSpPr>
                          <a:spLocks noChangeArrowheads="1"/>
                        </wps:cNvSpPr>
                        <wps:spPr bwMode="auto">
                          <a:xfrm>
                            <a:off x="5066" y="2576"/>
                            <a:ext cx="2080" cy="1627"/>
                          </a:xfrm>
                          <a:prstGeom prst="triangle">
                            <a:avLst>
                              <a:gd name="adj" fmla="val 5129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Line 9"/>
                        <wps:cNvCnPr/>
                        <wps:spPr bwMode="auto">
                          <a:xfrm>
                            <a:off x="5626" y="3349"/>
                            <a:ext cx="9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Line 10"/>
                        <wps:cNvCnPr/>
                        <wps:spPr bwMode="auto">
                          <a:xfrm>
                            <a:off x="6079" y="3363"/>
                            <a:ext cx="0" cy="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Text Box 11"/>
                        <wps:cNvSpPr txBox="1">
                          <a:spLocks noChangeArrowheads="1"/>
                        </wps:cNvSpPr>
                        <wps:spPr bwMode="auto">
                          <a:xfrm>
                            <a:off x="5479" y="3615"/>
                            <a:ext cx="480"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F629B6" w14:textId="77777777" w:rsidR="001E2D62" w:rsidRPr="006476CE" w:rsidRDefault="001E2D62" w:rsidP="00F357A6">
                              <w:pPr>
                                <w:rPr>
                                  <w:sz w:val="18"/>
                                  <w:szCs w:val="18"/>
                                </w:rPr>
                              </w:pPr>
                              <w:r>
                                <w:rPr>
                                  <w:sz w:val="18"/>
                                  <w:szCs w:val="18"/>
                                </w:rPr>
                                <w:t>sp</w:t>
                              </w:r>
                            </w:p>
                          </w:txbxContent>
                        </wps:txbx>
                        <wps:bodyPr rot="0" vert="horz" wrap="square" lIns="91440" tIns="45720" rIns="91440" bIns="45720" anchor="t" anchorCtr="0" upright="1">
                          <a:noAutofit/>
                        </wps:bodyPr>
                      </wps:wsp>
                      <wps:wsp>
                        <wps:cNvPr id="21" name="Text Box 12"/>
                        <wps:cNvSpPr txBox="1">
                          <a:spLocks noChangeArrowheads="1"/>
                        </wps:cNvSpPr>
                        <wps:spPr bwMode="auto">
                          <a:xfrm>
                            <a:off x="5919" y="2923"/>
                            <a:ext cx="427" cy="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AB168B" w14:textId="77777777" w:rsidR="001E2D62" w:rsidRDefault="001E2D62" w:rsidP="00F357A6">
                              <w:pPr>
                                <w:rPr>
                                  <w:sz w:val="28"/>
                                </w:rPr>
                              </w:pPr>
                              <w:r>
                                <w:rPr>
                                  <w:sz w:val="28"/>
                                </w:rPr>
                                <w:t>d</w:t>
                              </w:r>
                            </w:p>
                          </w:txbxContent>
                        </wps:txbx>
                        <wps:bodyPr rot="0" vert="horz" wrap="square" lIns="91440" tIns="45720" rIns="91440" bIns="45720" anchor="t" anchorCtr="0" upright="1">
                          <a:noAutofit/>
                        </wps:bodyPr>
                      </wps:wsp>
                      <wps:wsp>
                        <wps:cNvPr id="22" name="Text Box 13"/>
                        <wps:cNvSpPr txBox="1">
                          <a:spLocks noChangeArrowheads="1"/>
                        </wps:cNvSpPr>
                        <wps:spPr bwMode="auto">
                          <a:xfrm>
                            <a:off x="6265" y="3603"/>
                            <a:ext cx="428"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413D4" w14:textId="77777777" w:rsidR="001E2D62" w:rsidRDefault="001E2D62" w:rsidP="00F357A6">
                              <w:pPr>
                                <w:rPr>
                                  <w:sz w:val="28"/>
                                </w:rPr>
                              </w:pPr>
                              <w:r>
                                <w:rPr>
                                  <w:sz w:val="28"/>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 o:spid="_x0000_s1026" style="position:absolute;margin-left:182.2pt;margin-top:-.2pt;width:104pt;height:81.35pt;z-index:251666432" coordorigin="5066,2576" coordsize="2080,162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">
                <v:shapetype id="_x0000_t5" coordsize="21600,21600" o:spt="5" adj="10800" path="m@0,0l0,21600,21600,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8" o:spid="_x0000_s1027" type="#_x0000_t5" style="position:absolute;left:5066;top:2576;width:2080;height:162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xTdedxQAA&#10;ANsAAAAPAAAAZHJzL2Rvd25yZXYueG1sRI9PawIxEMXvgt8hjNBbzVqLymoULRU9tIeuf8DbsBl3&#10;g5vJsom6/famUPA2w3vzfm9mi9ZW4kaNN44VDPoJCOLcacOFgv1u/ToB4QOyxsoxKfglD4t5tzPD&#10;VLs7/9AtC4WIIexTVFCGUKdS+rwki77vauKonV1jMcS1KaRu8B7DbSXfkmQkLRqOhBJr+igpv2RX&#10;GyGrw3CzkeGUufNoaI7m8/v9K1HqpdcupyACteFp/r/e6lh/DH+/xAHk/AE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HFN153FAAAA2wAAAA8AAAAAAAAAAAAAAAAAlwIAAGRycy9k&#10;b3ducmV2LnhtbFBLBQYAAAAABAAEAPUAAACJAwAAAAA=&#10;" adj="11080"/>
                <v:line id="Line 9" o:spid="_x0000_s1028" style="position:absolute;visibility:visible;mso-wrap-style:square" from="5626,3349" to="6599,334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EVXB47GAAAA2wAAAA8AAAAAAAAA&#10;AAAAAAAAoQIAAGRycy9kb3ducmV2LnhtbFBLBQYAAAAABAAEAPkAAACUAwAAAAA=&#10;"/>
                <v:line id="Line 10" o:spid="_x0000_s1029" style="position:absolute;visibility:visible;mso-wrap-style:square" from="6079,3363" to="6079,420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KhuiFcQAAADbAAAADwAAAGRycy9kb3ducmV2LnhtbERPS2vCQBC+F/oflhF6qxtbCDW6irQU&#10;1EOpD9DjmB2T2Oxs2F2T9N+7QqG3+fieM533phYtOV9ZVjAaJiCIc6srLhTsd5/PbyB8QNZYWyYF&#10;v+RhPnt8mGKmbccbarehEDGEfYYKyhCaTEqfl2TQD21DHLmzdQZDhK6Q2mEXw00tX5IklQYrjg0l&#10;NvReUv6zvRoFX6/fabtYrZf9YZWe8o/N6XjpnFJPg34xARGoD//iP/dSx/ljuP8SD5CzG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qG6IVxAAAANsAAAAPAAAAAAAAAAAA&#10;AAAAAKECAABkcnMvZG93bnJldi54bWxQSwUGAAAAAAQABAD5AAAAkgMAAAAA&#10;"/>
                <v:shapetype id="_x0000_t202" coordsize="21600,21600" o:spt="202" path="m0,0l0,21600,21600,21600,21600,0xe">
                  <v:stroke joinstyle="miter"/>
                  <v:path gradientshapeok="t" o:connecttype="rect"/>
                </v:shapetype>
                <v:shape id="Text Box 11" o:spid="_x0000_s1030" type="#_x0000_t202" style="position:absolute;left:5479;top:3615;width:480;height:4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DDTHAvAAA&#10;ANsAAAAPAAAAZHJzL2Rvd25yZXYueG1sRE9LCsIwEN0L3iGM4EY0VfxWo6iguPVzgLEZ22IzKU20&#10;9fZmIbh8vP9q05hCvKlyuWUFw0EEgjixOudUwe166M9BOI+ssbBMCj7kYLNut1YYa1vzmd4Xn4oQ&#10;wi5GBZn3ZSylSzIy6Aa2JA7cw1YGfYBVKnWFdQg3hRxF0VQazDk0ZFjSPqPkeXkZBY9T3Zss6vvR&#10;32bn8XSH+exuP0p1O812CcJT4//in/ukFYzC+vAl/AC5/g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EMNMcC8AAAA2wAAAA8AAAAAAAAAAAAAAAAAlwIAAGRycy9kb3ducmV2Lnht&#10;bFBLBQYAAAAABAAEAPUAAACAAwAAAAA=&#10;" stroked="f">
                  <v:textbox>
                    <w:txbxContent>
                      <w:p w14:paraId="3CF629B6" w14:textId="77777777" w:rsidR="001E2D62" w:rsidRPr="006476CE" w:rsidRDefault="001E2D62" w:rsidP="00F357A6">
                        <w:pPr>
                          <w:rPr>
                            <w:sz w:val="18"/>
                            <w:szCs w:val="18"/>
                          </w:rPr>
                        </w:pPr>
                        <w:r>
                          <w:rPr>
                            <w:sz w:val="18"/>
                            <w:szCs w:val="18"/>
                          </w:rPr>
                          <w:t>sp</w:t>
                        </w:r>
                      </w:p>
                    </w:txbxContent>
                  </v:textbox>
                </v:shape>
                <v:shape id="Text Box 12" o:spid="_x0000_s1031" type="#_x0000_t202" style="position:absolute;left:5919;top:2923;width:427;height:4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QZRbxAAA&#10;ANsAAAAPAAAAZHJzL2Rvd25yZXYueG1sRI/NasMwEITvhbyD2EAvJZYT2iR1I5u00JBrfh5gbW1s&#10;E2tlLNU/b18VAj0OM/MNs8tG04ieOldbVrCMYhDEhdU1lwqul+/FFoTzyBoby6RgIgdZOnvaYaLt&#10;wCfqz74UAcIuQQWV920ipSsqMugi2xIH72Y7gz7IrpS6wyHATSNXcbyWBmsOCxW29FVRcT//GAW3&#10;4/Dy9j7kB3/dnF7Xn1hvcjsp9Twf9x8gPI3+P/xoH7WC1RL+voQfINN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LEGUW8QAAADbAAAADwAAAAAAAAAAAAAAAACXAgAAZHJzL2Rv&#10;d25yZXYueG1sUEsFBgAAAAAEAAQA9QAAAIgDAAAAAA==&#10;" stroked="f">
                  <v:textbox>
                    <w:txbxContent>
                      <w:p w14:paraId="1BAB168B" w14:textId="77777777" w:rsidR="001E2D62" w:rsidRDefault="001E2D62" w:rsidP="00F357A6">
                        <w:pPr>
                          <w:rPr>
                            <w:sz w:val="28"/>
                          </w:rPr>
                        </w:pPr>
                        <w:r>
                          <w:rPr>
                            <w:sz w:val="28"/>
                          </w:rPr>
                          <w:t>d</w:t>
                        </w:r>
                      </w:p>
                    </w:txbxContent>
                  </v:textbox>
                </v:shape>
                <v:shape id="Text Box 13" o:spid="_x0000_s1032" type="#_x0000_t202" style="position:absolute;left:6265;top:3603;width:428;height:4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ckwoswQAA&#10;ANsAAAAPAAAAZHJzL2Rvd25yZXYueG1sRI/disIwFITvBd8hHMEb0XSLv9Uoq7DirT8PcGyObbE5&#10;KU209e03guDlMDPfMKtNa0rxpNoVlhX8jCIQxKnVBWcKLue/4RyE88gaS8uk4EUONutuZ4WJtg0f&#10;6XnymQgQdgkqyL2vEildmpNBN7IVcfButjbog6wzqWtsAtyUMo6iqTRYcFjIsaJdTun99DAKbodm&#10;MFk0172/zI7j6RaL2dW+lOr32t8lCE+t/4Y/7YNWEMfw/hJ+gFz/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3JMKLMEAAADbAAAADwAAAAAAAAAAAAAAAACXAgAAZHJzL2Rvd25y&#10;ZXYueG1sUEsFBgAAAAAEAAQA9QAAAIUDAAAAAA==&#10;" stroked="f">
                  <v:textbox>
                    <w:txbxContent>
                      <w:p w14:paraId="65B413D4" w14:textId="77777777" w:rsidR="001E2D62" w:rsidRDefault="001E2D62" w:rsidP="00F357A6">
                        <w:pPr>
                          <w:rPr>
                            <w:sz w:val="28"/>
                          </w:rPr>
                        </w:pPr>
                        <w:r>
                          <w:rPr>
                            <w:sz w:val="28"/>
                          </w:rPr>
                          <w:t>t</w:t>
                        </w:r>
                      </w:p>
                    </w:txbxContent>
                  </v:textbox>
                </v:shape>
                <w10:wrap type="through"/>
              </v:group>
            </w:pict>
          </mc:Fallback>
        </mc:AlternateContent>
      </w:r>
    </w:p>
    <w:p w14:paraId="0495C52E" w14:textId="77777777" w:rsidR="00F357A6" w:rsidRPr="00DB6C79" w:rsidRDefault="00F357A6" w:rsidP="00F357A6">
      <w:pPr>
        <w:tabs>
          <w:tab w:val="left" w:pos="567"/>
        </w:tabs>
        <w:rPr>
          <w:color w:val="000000"/>
        </w:rPr>
      </w:pPr>
    </w:p>
    <w:p w14:paraId="00BA1F86" w14:textId="77777777" w:rsidR="00F357A6" w:rsidRPr="00DB6C79" w:rsidRDefault="00F357A6" w:rsidP="00F357A6">
      <w:pPr>
        <w:tabs>
          <w:tab w:val="left" w:pos="567"/>
        </w:tabs>
        <w:rPr>
          <w:b/>
          <w:i/>
          <w:color w:val="000000"/>
        </w:rPr>
      </w:pPr>
    </w:p>
    <w:p w14:paraId="7F5818CA" w14:textId="77777777" w:rsidR="00F357A6" w:rsidRPr="00DB6C79" w:rsidRDefault="00F357A6" w:rsidP="00F357A6">
      <w:pPr>
        <w:tabs>
          <w:tab w:val="left" w:pos="567"/>
        </w:tabs>
        <w:rPr>
          <w:b/>
          <w:i/>
          <w:color w:val="000000"/>
        </w:rPr>
      </w:pPr>
    </w:p>
    <w:p w14:paraId="71BBF7AA" w14:textId="77777777" w:rsidR="00F357A6" w:rsidRPr="00DB6C79" w:rsidRDefault="00F357A6" w:rsidP="00F357A6">
      <w:pPr>
        <w:tabs>
          <w:tab w:val="left" w:pos="567"/>
        </w:tabs>
        <w:rPr>
          <w:b/>
          <w:i/>
          <w:color w:val="000000"/>
        </w:rPr>
      </w:pPr>
    </w:p>
    <w:p w14:paraId="53192AEB" w14:textId="77777777" w:rsidR="00F357A6" w:rsidRPr="00DB6C79" w:rsidRDefault="00F357A6" w:rsidP="00F357A6">
      <w:pPr>
        <w:tabs>
          <w:tab w:val="left" w:pos="567"/>
        </w:tabs>
        <w:rPr>
          <w:b/>
          <w:i/>
          <w:color w:val="000000"/>
        </w:rPr>
      </w:pPr>
    </w:p>
    <w:p w14:paraId="07906473" w14:textId="77777777" w:rsidR="00F357A6" w:rsidRPr="00DB6C79" w:rsidRDefault="00F357A6" w:rsidP="00F357A6">
      <w:pPr>
        <w:tabs>
          <w:tab w:val="left" w:pos="567"/>
        </w:tabs>
        <w:rPr>
          <w:b/>
          <w:i/>
          <w:color w:val="000000"/>
        </w:rPr>
      </w:pPr>
    </w:p>
    <w:p w14:paraId="496A328B" w14:textId="77777777" w:rsidR="00F357A6" w:rsidRPr="00DB6C79" w:rsidRDefault="00F357A6" w:rsidP="00F357A6">
      <w:pPr>
        <w:tabs>
          <w:tab w:val="left" w:pos="567"/>
        </w:tabs>
        <w:rPr>
          <w:b/>
          <w:i/>
          <w:color w:val="000000"/>
        </w:rPr>
      </w:pPr>
    </w:p>
    <w:p w14:paraId="0A21E321" w14:textId="77777777" w:rsidR="00F357A6" w:rsidRPr="00DB6C79" w:rsidRDefault="00F357A6" w:rsidP="00F357A6">
      <w:pPr>
        <w:tabs>
          <w:tab w:val="left" w:pos="567"/>
        </w:tabs>
        <w:rPr>
          <w:color w:val="000000"/>
        </w:rPr>
      </w:pPr>
      <w:r w:rsidRPr="00DB6C79">
        <w:rPr>
          <w:b/>
          <w:i/>
          <w:color w:val="000000"/>
        </w:rPr>
        <w:t>Velocity</w:t>
      </w:r>
      <w:r w:rsidRPr="00DB6C79">
        <w:rPr>
          <w:color w:val="000000"/>
        </w:rPr>
        <w:t>:  displacement moved in a given direction per unit time.</w:t>
      </w:r>
    </w:p>
    <w:p w14:paraId="51131A4A" w14:textId="77777777" w:rsidR="00F357A6" w:rsidRPr="00DB6C79" w:rsidRDefault="00F357A6" w:rsidP="00F357A6">
      <w:pPr>
        <w:tabs>
          <w:tab w:val="left" w:pos="567"/>
        </w:tabs>
        <w:rPr>
          <w:color w:val="000000"/>
        </w:rPr>
      </w:pPr>
      <w:r w:rsidRPr="00DB6C79">
        <w:rPr>
          <w:noProof/>
          <w:color w:val="000000"/>
          <w:lang w:val="en-US"/>
        </w:rPr>
        <mc:AlternateContent>
          <mc:Choice Requires="wps">
            <w:drawing>
              <wp:anchor distT="0" distB="0" distL="114300" distR="114300" simplePos="0" relativeHeight="251662336" behindDoc="1" locked="0" layoutInCell="1" allowOverlap="1" wp14:anchorId="38F840C7" wp14:editId="26D9DAFA">
                <wp:simplePos x="0" y="0"/>
                <wp:positionH relativeFrom="column">
                  <wp:posOffset>2653030</wp:posOffset>
                </wp:positionH>
                <wp:positionV relativeFrom="paragraph">
                  <wp:posOffset>159385</wp:posOffset>
                </wp:positionV>
                <wp:extent cx="833120" cy="467360"/>
                <wp:effectExtent l="0" t="0" r="19050" b="8255"/>
                <wp:wrapNone/>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3120" cy="467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208.9pt;margin-top:12.55pt;width:65.6pt;height:36.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"/>
            </w:pict>
          </mc:Fallback>
        </mc:AlternateContent>
      </w:r>
    </w:p>
    <w:p w14:paraId="64E476A7" w14:textId="77777777" w:rsidR="00F357A6" w:rsidRPr="00DB6C79" w:rsidRDefault="00F357A6" w:rsidP="00F357A6">
      <w:pPr>
        <w:tabs>
          <w:tab w:val="left" w:pos="567"/>
        </w:tabs>
        <w:jc w:val="center"/>
        <w:rPr>
          <w:color w:val="000000"/>
        </w:rPr>
      </w:pPr>
      <w:r w:rsidRPr="00DB6C79">
        <w:rPr>
          <w:color w:val="000000"/>
          <w:position w:val="-22"/>
        </w:rPr>
        <w:object w:dxaOrig="740" w:dyaOrig="600" w14:anchorId="0EB263A4">
          <v:shape id="_x0000_i1026" type="#_x0000_t75" style="width:37pt;height:30pt" o:ole="">
            <v:imagedata r:id="rId14" o:title=""/>
          </v:shape>
          <o:OLEObject Type="Embed" ProgID="Equation.3" ShapeID="_x0000_i1026" DrawAspect="Content" ObjectID="_1417260633" r:id="rId15"/>
        </w:object>
      </w:r>
    </w:p>
    <w:p w14:paraId="2BA8C27B" w14:textId="77777777" w:rsidR="00F357A6" w:rsidRPr="00DB6C79" w:rsidRDefault="00F357A6" w:rsidP="00F357A6">
      <w:pPr>
        <w:tabs>
          <w:tab w:val="left" w:pos="567"/>
        </w:tabs>
        <w:rPr>
          <w:color w:val="000000"/>
        </w:rPr>
      </w:pPr>
    </w:p>
    <w:p w14:paraId="0439AC0C" w14:textId="77777777" w:rsidR="00F357A6" w:rsidRPr="00DB6C79" w:rsidRDefault="00F357A6" w:rsidP="00F357A6">
      <w:pPr>
        <w:tabs>
          <w:tab w:val="left" w:pos="567"/>
        </w:tabs>
        <w:rPr>
          <w:color w:val="000000"/>
        </w:rPr>
      </w:pPr>
    </w:p>
    <w:p w14:paraId="338A0726"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Pr="00DB6C79">
        <w:rPr>
          <w:color w:val="000000"/>
        </w:rPr>
        <w:tab/>
        <w:t>where</w:t>
      </w:r>
      <w:r w:rsidRPr="00DB6C79">
        <w:rPr>
          <w:color w:val="000000"/>
        </w:rPr>
        <w:tab/>
        <w:t>v  =  velocity in a given direction (m</w:t>
      </w:r>
      <w:r w:rsidR="00001B51" w:rsidRPr="00DB6C79">
        <w:rPr>
          <w:color w:val="000000"/>
        </w:rPr>
        <w:t>/</w:t>
      </w:r>
      <w:r w:rsidRPr="00DB6C79">
        <w:rPr>
          <w:color w:val="000000"/>
        </w:rPr>
        <w:t>s)</w:t>
      </w:r>
    </w:p>
    <w:p w14:paraId="51411EE3"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s  =  displacement in a given direction (m)</w:t>
      </w:r>
    </w:p>
    <w:p w14:paraId="4A4ABB63"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t  =  time taken to move in a given direction (s)</w:t>
      </w:r>
    </w:p>
    <w:p w14:paraId="3003A566" w14:textId="77777777" w:rsidR="00F357A6" w:rsidRPr="00DB6C79" w:rsidRDefault="00F357A6" w:rsidP="00F357A6">
      <w:pPr>
        <w:tabs>
          <w:tab w:val="left" w:pos="567"/>
        </w:tabs>
        <w:rPr>
          <w:color w:val="000000"/>
        </w:rPr>
      </w:pPr>
    </w:p>
    <w:p w14:paraId="16ED0B21" w14:textId="77777777" w:rsidR="00F357A6" w:rsidRPr="00DB6C79" w:rsidRDefault="00F357A6" w:rsidP="00F357A6">
      <w:pPr>
        <w:tabs>
          <w:tab w:val="left" w:pos="567"/>
        </w:tabs>
        <w:rPr>
          <w:color w:val="000000"/>
        </w:rPr>
      </w:pPr>
      <w:r w:rsidRPr="00DB6C79">
        <w:rPr>
          <w:color w:val="000000"/>
        </w:rPr>
        <w:t>Use the triangle shown to help calculate velocity.</w:t>
      </w:r>
    </w:p>
    <w:p w14:paraId="1ED0B8FF" w14:textId="77777777" w:rsidR="00F357A6" w:rsidRPr="00DB6C79" w:rsidRDefault="00F357A6" w:rsidP="00F357A6">
      <w:pPr>
        <w:tabs>
          <w:tab w:val="left" w:pos="567"/>
        </w:tabs>
        <w:rPr>
          <w:color w:val="000000"/>
        </w:rPr>
      </w:pPr>
      <w:r w:rsidRPr="00DB6C79">
        <w:rPr>
          <w:b/>
          <w:noProof/>
          <w:color w:val="000000"/>
          <w:lang w:val="en-US"/>
        </w:rPr>
        <mc:AlternateContent>
          <mc:Choice Requires="wpg">
            <w:drawing>
              <wp:anchor distT="0" distB="0" distL="114300" distR="114300" simplePos="0" relativeHeight="251667456" behindDoc="0" locked="0" layoutInCell="1" allowOverlap="1" wp14:anchorId="6CA5549B" wp14:editId="1DABA9D5">
                <wp:simplePos x="0" y="0"/>
                <wp:positionH relativeFrom="column">
                  <wp:posOffset>2413635</wp:posOffset>
                </wp:positionH>
                <wp:positionV relativeFrom="paragraph">
                  <wp:posOffset>139065</wp:posOffset>
                </wp:positionV>
                <wp:extent cx="1320800" cy="1033145"/>
                <wp:effectExtent l="635" t="0" r="12065" b="8890"/>
                <wp:wrapThrough wrapText="bothSides">
                  <wp:wrapPolygon edited="0">
                    <wp:start x="10717" y="0"/>
                    <wp:lineTo x="-312" y="21401"/>
                    <wp:lineTo x="21912" y="21401"/>
                    <wp:lineTo x="11340" y="0"/>
                    <wp:lineTo x="10717" y="0"/>
                  </wp:wrapPolygon>
                </wp:wrapThrough>
                <wp:docPr id="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0800" cy="1033145"/>
                          <a:chOff x="5066" y="2576"/>
                          <a:chExt cx="2080" cy="1627"/>
                        </a:xfrm>
                      </wpg:grpSpPr>
                      <wps:wsp>
                        <wps:cNvPr id="9" name="AutoShape 15"/>
                        <wps:cNvSpPr>
                          <a:spLocks noChangeArrowheads="1"/>
                        </wps:cNvSpPr>
                        <wps:spPr bwMode="auto">
                          <a:xfrm>
                            <a:off x="5066" y="2576"/>
                            <a:ext cx="2080" cy="1627"/>
                          </a:xfrm>
                          <a:prstGeom prst="triangle">
                            <a:avLst>
                              <a:gd name="adj" fmla="val 51296"/>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Line 16"/>
                        <wps:cNvCnPr/>
                        <wps:spPr bwMode="auto">
                          <a:xfrm>
                            <a:off x="5626" y="3349"/>
                            <a:ext cx="97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17"/>
                        <wps:cNvCnPr/>
                        <wps:spPr bwMode="auto">
                          <a:xfrm>
                            <a:off x="6079" y="3363"/>
                            <a:ext cx="0" cy="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Text Box 18"/>
                        <wps:cNvSpPr txBox="1">
                          <a:spLocks noChangeArrowheads="1"/>
                        </wps:cNvSpPr>
                        <wps:spPr bwMode="auto">
                          <a:xfrm>
                            <a:off x="5479" y="3615"/>
                            <a:ext cx="480"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53289" w14:textId="77777777" w:rsidR="001E2D62" w:rsidRPr="00670410" w:rsidRDefault="001E2D62" w:rsidP="00F357A6">
                              <w:pPr>
                                <w:rPr>
                                  <w:sz w:val="28"/>
                                  <w:szCs w:val="28"/>
                                </w:rPr>
                              </w:pPr>
                              <w:r>
                                <w:rPr>
                                  <w:sz w:val="28"/>
                                  <w:szCs w:val="28"/>
                                </w:rPr>
                                <w:t>v</w:t>
                              </w:r>
                            </w:p>
                          </w:txbxContent>
                        </wps:txbx>
                        <wps:bodyPr rot="0" vert="horz" wrap="square" lIns="91440" tIns="45720" rIns="91440" bIns="45720" anchor="t" anchorCtr="0" upright="1">
                          <a:noAutofit/>
                        </wps:bodyPr>
                      </wps:wsp>
                      <wps:wsp>
                        <wps:cNvPr id="13" name="Text Box 19"/>
                        <wps:cNvSpPr txBox="1">
                          <a:spLocks noChangeArrowheads="1"/>
                        </wps:cNvSpPr>
                        <wps:spPr bwMode="auto">
                          <a:xfrm>
                            <a:off x="5919" y="2923"/>
                            <a:ext cx="427" cy="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C017E2" w14:textId="77777777" w:rsidR="001E2D62" w:rsidRDefault="001E2D62" w:rsidP="00F357A6">
                              <w:pPr>
                                <w:rPr>
                                  <w:sz w:val="28"/>
                                </w:rPr>
                              </w:pPr>
                              <w:r>
                                <w:rPr>
                                  <w:sz w:val="28"/>
                                </w:rPr>
                                <w:t>s</w:t>
                              </w:r>
                            </w:p>
                          </w:txbxContent>
                        </wps:txbx>
                        <wps:bodyPr rot="0" vert="horz" wrap="square" lIns="91440" tIns="45720" rIns="91440" bIns="45720" anchor="t" anchorCtr="0" upright="1">
                          <a:noAutofit/>
                        </wps:bodyPr>
                      </wps:wsp>
                      <wps:wsp>
                        <wps:cNvPr id="14" name="Text Box 20"/>
                        <wps:cNvSpPr txBox="1">
                          <a:spLocks noChangeArrowheads="1"/>
                        </wps:cNvSpPr>
                        <wps:spPr bwMode="auto">
                          <a:xfrm>
                            <a:off x="6265" y="3603"/>
                            <a:ext cx="428"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07939" w14:textId="77777777" w:rsidR="001E2D62" w:rsidRDefault="001E2D62" w:rsidP="00F357A6">
                              <w:pPr>
                                <w:rPr>
                                  <w:sz w:val="28"/>
                                </w:rPr>
                              </w:pPr>
                              <w:r>
                                <w:rPr>
                                  <w:sz w:val="28"/>
                                </w:rPr>
                                <w:t>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 o:spid="_x0000_s1033" style="position:absolute;margin-left:190.05pt;margin-top:10.95pt;width:104pt;height:81.35pt;z-index:251667456" coordorigin="5066,2576" coordsize="2080,1627"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">
                <v:shape id="AutoShape 15" o:spid="_x0000_s1034" type="#_x0000_t5" style="position:absolute;left:5066;top:2576;width:2080;height:162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z2EZwwAA&#10;ANoAAAAPAAAAZHJzL2Rvd25yZXYueG1sRI9LawIxFIX3gv8hXKG7mrEW0dEoWiq6aBcdH+DuMrnO&#10;BCc3wyTq9N+bQsHl4Tw+zmzR2krcqPHGsYJBPwFBnDttuFCw361fxyB8QNZYOSYFv+RhMe92Zphq&#10;d+cfumWhEHGEfYoKyhDqVEqfl2TR911NHL2zayyGKJtC6gbvcdxW8i1JRtKi4UgosaaPkvJLdrUR&#10;sjoMNxsZTpk7j4bmaD6/378SpV567XIKIlAbnuH/9lYrmMDflXgD5Pw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uz2EZwwAAANoAAAAPAAAAAAAAAAAAAAAAAJcCAABkcnMvZG93&#10;bnJldi54bWxQSwUGAAAAAAQABAD1AAAAhwMAAAAA&#10;" adj="11080"/>
                <v:line id="Line 16" o:spid="_x0000_s1035" style="position:absolute;visibility:visible;mso-wrap-style:square" from="5626,3349" to="6599,334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LshC4jGAAAA2wAAAA8AAAAAAAAA&#10;AAAAAAAAoQIAAGRycy9kb3ducmV2LnhtbFBLBQYAAAAABAAEAPkAAACUAwAAAAA=&#10;"/>
                <v:line id="Line 17" o:spid="_x0000_s1036" style="position:absolute;visibility:visible;mso-wrap-style:square" from="6079,3363" to="6079,420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NRtrhPDAAAA2wAAAA8AAAAAAAAAAAAA&#10;AAAAoQIAAGRycy9kb3ducmV2LnhtbFBLBQYAAAAABAAEAPkAAACRAwAAAAA=&#10;"/>
                <v:shape id="Text Box 18" o:spid="_x0000_s1037" type="#_x0000_t202" style="position:absolute;left:5479;top:3615;width:480;height:4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S/8CRvwAA&#10;ANsAAAAPAAAAZHJzL2Rvd25yZXYueG1sRE/LqsIwEN0L/kMYwY1oqlxf1SheQXFb9QPGZmyLzaQ0&#10;ubb+vbkguJvDec5625pSPKl2hWUF41EEgji1uuBMwfVyGC5AOI+ssbRMCl7kYLvpdtYYa9twQs+z&#10;z0QIYRejgtz7KpbSpTkZdCNbEQfubmuDPsA6k7rGJoSbUk6iaCYNFhwacqxon1P6OP8ZBfdTM5gu&#10;m9vRX+fJz+wXi/nNvpTq99rdCoSn1n/FH/dJh/kT+P8lHCA3bw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L/wJG/AAAA2wAAAA8AAAAAAAAAAAAAAAAAlwIAAGRycy9kb3ducmV2&#10;LnhtbFBLBQYAAAAABAAEAPUAAACDAwAAAAA=&#10;" stroked="f">
                  <v:textbox>
                    <w:txbxContent>
                      <w:p w14:paraId="18F53289" w14:textId="77777777" w:rsidR="001E2D62" w:rsidRPr="00670410" w:rsidRDefault="001E2D62" w:rsidP="00F357A6">
                        <w:pPr>
                          <w:rPr>
                            <w:sz w:val="28"/>
                            <w:szCs w:val="28"/>
                          </w:rPr>
                        </w:pPr>
                        <w:r>
                          <w:rPr>
                            <w:sz w:val="28"/>
                            <w:szCs w:val="28"/>
                          </w:rPr>
                          <w:t>v</w:t>
                        </w:r>
                      </w:p>
                    </w:txbxContent>
                  </v:textbox>
                </v:shape>
                <v:shape id="Text Box 19" o:spid="_x0000_s1038" type="#_x0000_t202" style="position:absolute;left:5919;top:2923;width:427;height:4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9s2UKwAAA&#10;ANsAAAAPAAAAZHJzL2Rvd25yZXYueG1sRE/NisIwEL4LvkMYYS+yprpqtWsUd0HxqusDTJuxLdtM&#10;ShNtfXsjCN7m4/ud1aYzlbhR40rLCsajCARxZnXJuYLz3+5zAcJ5ZI2VZVJwJwebdb+3wkTblo90&#10;O/lchBB2CSoovK8TKV1WkEE3sjVx4C62MegDbHKpG2xDuKnkJIrm0mDJoaHAmn4Lyv5PV6PgcmiH&#10;s2Wb7v05Pk7nP1jGqb0r9THott8gPHX+LX65DzrM/4LnL+EAuX4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9s2UKwAAAANsAAAAPAAAAAAAAAAAAAAAAAJcCAABkcnMvZG93bnJl&#10;di54bWxQSwUGAAAAAAQABAD1AAAAhAMAAAAA&#10;" stroked="f">
                  <v:textbox>
                    <w:txbxContent>
                      <w:p w14:paraId="53C017E2" w14:textId="77777777" w:rsidR="001E2D62" w:rsidRDefault="001E2D62" w:rsidP="00F357A6">
                        <w:pPr>
                          <w:rPr>
                            <w:sz w:val="28"/>
                          </w:rPr>
                        </w:pPr>
                        <w:r>
                          <w:rPr>
                            <w:sz w:val="28"/>
                          </w:rPr>
                          <w:t>s</w:t>
                        </w:r>
                      </w:p>
                    </w:txbxContent>
                  </v:textbox>
                </v:shape>
                <v:shape id="Text Box 20" o:spid="_x0000_s1039" type="#_x0000_t202" style="position:absolute;left:6265;top:3603;width:428;height:48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Wv1+wQAA&#10;ANsAAAAPAAAAZHJzL2Rvd25yZXYueG1sRE/NasJAEL4X+g7LFLwU3VRsbKObUAuK10QfYMyOSTA7&#10;G7KriW/fFYTe5uP7nXU2mlbcqHeNZQUfswgEcWl1w5WC42E7/QLhPLLG1jIpuJODLH19WWOi7cA5&#10;3QpfiRDCLkEFtfddIqUrazLoZrYjDtzZ9gZ9gH0ldY9DCDetnEdRLA02HBpq7Oi3pvJSXI2C8354&#10;//weTjt/XOaLeIPN8mTvSk3exp8VCE+j/xc/3Xsd5i/g8Us4QKZ/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8lr9fsEAAADbAAAADwAAAAAAAAAAAAAAAACXAgAAZHJzL2Rvd25y&#10;ZXYueG1sUEsFBgAAAAAEAAQA9QAAAIUDAAAAAA==&#10;" stroked="f">
                  <v:textbox>
                    <w:txbxContent>
                      <w:p w14:paraId="26207939" w14:textId="77777777" w:rsidR="001E2D62" w:rsidRDefault="001E2D62" w:rsidP="00F357A6">
                        <w:pPr>
                          <w:rPr>
                            <w:sz w:val="28"/>
                          </w:rPr>
                        </w:pPr>
                        <w:r>
                          <w:rPr>
                            <w:sz w:val="28"/>
                          </w:rPr>
                          <w:t>t</w:t>
                        </w:r>
                      </w:p>
                    </w:txbxContent>
                  </v:textbox>
                </v:shape>
                <w10:wrap type="through"/>
              </v:group>
            </w:pict>
          </mc:Fallback>
        </mc:AlternateContent>
      </w:r>
    </w:p>
    <w:p w14:paraId="4855D778" w14:textId="77777777" w:rsidR="00F357A6" w:rsidRPr="00DB6C79" w:rsidRDefault="00F357A6" w:rsidP="00F357A6">
      <w:pPr>
        <w:tabs>
          <w:tab w:val="left" w:pos="567"/>
        </w:tabs>
        <w:rPr>
          <w:color w:val="000000"/>
        </w:rPr>
      </w:pPr>
    </w:p>
    <w:p w14:paraId="2037DF5A" w14:textId="77777777" w:rsidR="00F357A6" w:rsidRPr="00DB6C79" w:rsidRDefault="00F357A6" w:rsidP="00F357A6">
      <w:pPr>
        <w:tabs>
          <w:tab w:val="left" w:pos="567"/>
        </w:tabs>
        <w:rPr>
          <w:color w:val="000000"/>
        </w:rPr>
      </w:pPr>
      <w:r w:rsidRPr="00DB6C79">
        <w:rPr>
          <w:b/>
          <w:color w:val="000000"/>
        </w:rPr>
        <w:br w:type="page"/>
        <w:t>Note</w:t>
      </w:r>
    </w:p>
    <w:p w14:paraId="1A80417C" w14:textId="77777777" w:rsidR="00F357A6" w:rsidRPr="00DB6C79" w:rsidRDefault="00F357A6" w:rsidP="00F357A6">
      <w:pPr>
        <w:tabs>
          <w:tab w:val="left" w:pos="567"/>
        </w:tabs>
        <w:rPr>
          <w:color w:val="000000"/>
        </w:rPr>
      </w:pPr>
      <w:r w:rsidRPr="00DB6C79">
        <w:rPr>
          <w:color w:val="000000"/>
        </w:rPr>
        <w:tab/>
      </w:r>
      <w:r w:rsidRPr="00DB6C79">
        <w:rPr>
          <w:color w:val="000000"/>
        </w:rPr>
        <w:tab/>
        <w:t>The units for speed and velocity are metres per second (m</w:t>
      </w:r>
      <w:r w:rsidR="00001B51" w:rsidRPr="00DB6C79">
        <w:rPr>
          <w:color w:val="000000"/>
        </w:rPr>
        <w:t>/</w:t>
      </w:r>
      <w:r w:rsidRPr="00DB6C79">
        <w:rPr>
          <w:color w:val="000000"/>
        </w:rPr>
        <w:t>s), not km</w:t>
      </w:r>
      <w:r w:rsidR="00001B51" w:rsidRPr="00DB6C79">
        <w:rPr>
          <w:color w:val="000000"/>
        </w:rPr>
        <w:t>/</w:t>
      </w:r>
      <w:r w:rsidRPr="00DB6C79">
        <w:rPr>
          <w:color w:val="000000"/>
        </w:rPr>
        <w:t xml:space="preserve">h.  </w:t>
      </w:r>
    </w:p>
    <w:p w14:paraId="455CF7F4" w14:textId="77777777" w:rsidR="00F357A6" w:rsidRPr="00DB6C79" w:rsidRDefault="00F357A6" w:rsidP="00F357A6">
      <w:pPr>
        <w:tabs>
          <w:tab w:val="left" w:pos="567"/>
        </w:tabs>
        <w:rPr>
          <w:color w:val="000000"/>
        </w:rPr>
      </w:pPr>
    </w:p>
    <w:p w14:paraId="1AA1378A" w14:textId="77777777" w:rsidR="00F357A6" w:rsidRPr="00DB6C79" w:rsidRDefault="00F357A6" w:rsidP="00F357A6">
      <w:pPr>
        <w:tabs>
          <w:tab w:val="left" w:pos="567"/>
        </w:tabs>
        <w:rPr>
          <w:color w:val="000000"/>
        </w:rPr>
      </w:pPr>
      <w:r w:rsidRPr="00DB6C79">
        <w:rPr>
          <w:noProof/>
          <w:color w:val="000000"/>
          <w:lang w:val="en-US"/>
        </w:rPr>
        <mc:AlternateContent>
          <mc:Choice Requires="wps">
            <w:drawing>
              <wp:anchor distT="0" distB="0" distL="114300" distR="114300" simplePos="0" relativeHeight="251663360" behindDoc="1" locked="0" layoutInCell="1" allowOverlap="1" wp14:anchorId="5D9F1D07" wp14:editId="3C298EC7">
                <wp:simplePos x="0" y="0"/>
                <wp:positionH relativeFrom="column">
                  <wp:posOffset>570230</wp:posOffset>
                </wp:positionH>
                <wp:positionV relativeFrom="paragraph">
                  <wp:posOffset>93345</wp:posOffset>
                </wp:positionV>
                <wp:extent cx="4475480" cy="345440"/>
                <wp:effectExtent l="0" t="0" r="20320" b="3556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5480" cy="3454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44.9pt;margin-top:7.35pt;width:352.4pt;height:27.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" strokecolor="#4f81bd"/>
            </w:pict>
          </mc:Fallback>
        </mc:AlternateContent>
      </w:r>
      <w:r w:rsidRPr="00DB6C79">
        <w:rPr>
          <w:color w:val="000000"/>
        </w:rPr>
        <w:tab/>
      </w:r>
    </w:p>
    <w:p w14:paraId="35DC7230" w14:textId="77777777" w:rsidR="00F357A6" w:rsidRPr="00DB6C79" w:rsidRDefault="00F357A6" w:rsidP="00F357A6">
      <w:pPr>
        <w:tabs>
          <w:tab w:val="left" w:pos="567"/>
        </w:tabs>
        <w:rPr>
          <w:color w:val="FF0000"/>
        </w:rPr>
      </w:pPr>
      <w:r w:rsidRPr="00DB6C79">
        <w:rPr>
          <w:color w:val="000000"/>
        </w:rPr>
        <w:tab/>
      </w:r>
      <w:r w:rsidRPr="00DB6C79">
        <w:rPr>
          <w:color w:val="000000"/>
        </w:rPr>
        <w:tab/>
      </w:r>
      <w:r w:rsidRPr="00DB6C79">
        <w:rPr>
          <w:b/>
          <w:color w:val="FF0000"/>
        </w:rPr>
        <w:t>To convert km</w:t>
      </w:r>
      <w:r w:rsidR="00001B51" w:rsidRPr="00DB6C79">
        <w:rPr>
          <w:b/>
          <w:color w:val="FF0000"/>
        </w:rPr>
        <w:t>/</w:t>
      </w:r>
      <w:r w:rsidRPr="00DB6C79">
        <w:rPr>
          <w:b/>
          <w:color w:val="FF0000"/>
        </w:rPr>
        <w:t>h to m</w:t>
      </w:r>
      <w:r w:rsidR="00001B51" w:rsidRPr="00DB6C79">
        <w:rPr>
          <w:b/>
          <w:color w:val="FF0000"/>
        </w:rPr>
        <w:t>/</w:t>
      </w:r>
      <w:r w:rsidRPr="00DB6C79">
        <w:rPr>
          <w:b/>
          <w:color w:val="FF0000"/>
        </w:rPr>
        <w:t>s, divide the reading in km</w:t>
      </w:r>
      <w:r w:rsidR="00001B51" w:rsidRPr="00DB6C79">
        <w:rPr>
          <w:b/>
          <w:color w:val="FF0000"/>
        </w:rPr>
        <w:t>/</w:t>
      </w:r>
      <w:r w:rsidRPr="00DB6C79">
        <w:rPr>
          <w:b/>
          <w:color w:val="FF0000"/>
        </w:rPr>
        <w:t>h by 3.6.</w:t>
      </w:r>
    </w:p>
    <w:p w14:paraId="65157919" w14:textId="77777777" w:rsidR="00F357A6" w:rsidRPr="00DB6C79" w:rsidRDefault="00F357A6" w:rsidP="00F357A6">
      <w:pPr>
        <w:tabs>
          <w:tab w:val="left" w:pos="567"/>
        </w:tabs>
        <w:rPr>
          <w:color w:val="000000"/>
        </w:rPr>
      </w:pPr>
    </w:p>
    <w:p w14:paraId="03D38FE0" w14:textId="77777777" w:rsidR="00F357A6" w:rsidRPr="00DB6C79" w:rsidRDefault="00F357A6" w:rsidP="00F357A6">
      <w:pPr>
        <w:tabs>
          <w:tab w:val="left" w:pos="567"/>
        </w:tabs>
        <w:rPr>
          <w:b/>
          <w:color w:val="000000"/>
        </w:rPr>
      </w:pPr>
    </w:p>
    <w:p w14:paraId="6643250B" w14:textId="77777777" w:rsidR="00F357A6" w:rsidRPr="00DB6C79" w:rsidRDefault="00F357A6" w:rsidP="00F357A6">
      <w:pPr>
        <w:tabs>
          <w:tab w:val="left" w:pos="567"/>
        </w:tabs>
        <w:rPr>
          <w:b/>
          <w:color w:val="000000"/>
        </w:rPr>
      </w:pPr>
      <w:r w:rsidRPr="00DB6C79">
        <w:rPr>
          <w:b/>
          <w:color w:val="000000"/>
        </w:rPr>
        <w:t>Example 1</w:t>
      </w:r>
    </w:p>
    <w:p w14:paraId="38F0F854" w14:textId="77777777" w:rsidR="00F357A6" w:rsidRPr="00DB6C79" w:rsidRDefault="00F357A6" w:rsidP="00F357A6">
      <w:pPr>
        <w:tabs>
          <w:tab w:val="left" w:pos="567"/>
        </w:tabs>
        <w:rPr>
          <w:b/>
          <w:color w:val="000000"/>
        </w:rPr>
      </w:pPr>
    </w:p>
    <w:p w14:paraId="0F73867C" w14:textId="77777777" w:rsidR="00F357A6" w:rsidRPr="00DB6C79" w:rsidRDefault="00F357A6" w:rsidP="00F357A6">
      <w:pPr>
        <w:tabs>
          <w:tab w:val="left" w:pos="567"/>
        </w:tabs>
        <w:rPr>
          <w:b/>
          <w:color w:val="000000"/>
        </w:rPr>
      </w:pPr>
      <w:r w:rsidRPr="00DB6C79">
        <w:rPr>
          <w:b/>
          <w:color w:val="000000"/>
        </w:rPr>
        <w:tab/>
      </w:r>
      <w:r w:rsidRPr="00DB6C79">
        <w:rPr>
          <w:b/>
          <w:color w:val="000000"/>
        </w:rPr>
        <w:tab/>
      </w:r>
      <w:r w:rsidRPr="00DB6C79">
        <w:rPr>
          <w:b/>
          <w:color w:val="000000"/>
        </w:rPr>
        <w:tab/>
      </w:r>
      <w:r w:rsidR="00001B51" w:rsidRPr="00DB6C79">
        <w:rPr>
          <w:color w:val="000000"/>
          <w:position w:val="-42"/>
        </w:rPr>
        <w:object w:dxaOrig="2400" w:dyaOrig="960" w14:anchorId="21573E17">
          <v:shape id="_x0000_i1027" type="#_x0000_t75" style="width:120pt;height:48pt" o:ole="">
            <v:imagedata r:id="rId16" o:title=""/>
          </v:shape>
          <o:OLEObject Type="Embed" ProgID="Equation.3" ShapeID="_x0000_i1027" DrawAspect="Content" ObjectID="_1417260634" r:id="rId17"/>
        </w:object>
      </w:r>
    </w:p>
    <w:p w14:paraId="5DFAFFF6" w14:textId="77777777" w:rsidR="00F357A6" w:rsidRPr="00DB6C79" w:rsidRDefault="00F357A6" w:rsidP="00F357A6">
      <w:pPr>
        <w:tabs>
          <w:tab w:val="left" w:pos="567"/>
        </w:tabs>
        <w:rPr>
          <w:b/>
          <w:color w:val="000000"/>
        </w:rPr>
      </w:pPr>
    </w:p>
    <w:p w14:paraId="013A7410" w14:textId="77777777" w:rsidR="00F357A6" w:rsidRPr="00DB6C79" w:rsidRDefault="00F357A6" w:rsidP="00F357A6">
      <w:pPr>
        <w:tabs>
          <w:tab w:val="left" w:pos="567"/>
        </w:tabs>
        <w:rPr>
          <w:color w:val="000000"/>
        </w:rPr>
      </w:pPr>
      <w:r w:rsidRPr="00DB6C79">
        <w:rPr>
          <w:b/>
          <w:color w:val="000000"/>
        </w:rPr>
        <w:t>Example 2</w:t>
      </w:r>
    </w:p>
    <w:p w14:paraId="3A83284F" w14:textId="77777777" w:rsidR="00F357A6" w:rsidRPr="00DB6C79" w:rsidRDefault="00F357A6" w:rsidP="00F357A6">
      <w:pPr>
        <w:tabs>
          <w:tab w:val="left" w:pos="567"/>
        </w:tabs>
        <w:rPr>
          <w:color w:val="000000"/>
        </w:rPr>
      </w:pPr>
    </w:p>
    <w:p w14:paraId="54AE35C4" w14:textId="77777777" w:rsidR="00F357A6" w:rsidRPr="00DB6C79" w:rsidRDefault="00F357A6" w:rsidP="00F357A6">
      <w:pPr>
        <w:tabs>
          <w:tab w:val="left" w:pos="567"/>
        </w:tabs>
        <w:rPr>
          <w:color w:val="000000"/>
        </w:rPr>
      </w:pPr>
      <w:r w:rsidRPr="00DB6C79">
        <w:rPr>
          <w:color w:val="000000"/>
        </w:rPr>
        <w:t>A cyclist rides along a coast road that meanders and changes direction constantly.  He covers a distance of 5.80 km in a time of 12.2 minutes.  However the straight line distance between his start and finish points is only 4.20 km in a direction due south.  Calculate:</w:t>
      </w:r>
    </w:p>
    <w:p w14:paraId="3A51880E" w14:textId="77777777" w:rsidR="00F357A6" w:rsidRPr="00DB6C79" w:rsidRDefault="00F357A6" w:rsidP="00F357A6">
      <w:pPr>
        <w:tabs>
          <w:tab w:val="left" w:pos="567"/>
        </w:tabs>
        <w:rPr>
          <w:color w:val="000000"/>
        </w:rPr>
      </w:pPr>
    </w:p>
    <w:p w14:paraId="64DD517B" w14:textId="77777777" w:rsidR="00F357A6" w:rsidRPr="00DB6C79" w:rsidRDefault="00F357A6" w:rsidP="00F357A6">
      <w:pPr>
        <w:tabs>
          <w:tab w:val="left" w:pos="567"/>
        </w:tabs>
        <w:rPr>
          <w:color w:val="000000"/>
        </w:rPr>
      </w:pPr>
      <w:r w:rsidRPr="00DB6C79">
        <w:rPr>
          <w:color w:val="000000"/>
        </w:rPr>
        <w:tab/>
        <w:t>(a)</w:t>
      </w:r>
      <w:r w:rsidRPr="00DB6C79">
        <w:rPr>
          <w:color w:val="000000"/>
        </w:rPr>
        <w:tab/>
        <w:t>the average speed of the cyclist.</w:t>
      </w:r>
    </w:p>
    <w:p w14:paraId="198BD811" w14:textId="77777777" w:rsidR="00F357A6" w:rsidRPr="00DB6C79" w:rsidRDefault="00F357A6" w:rsidP="00F357A6">
      <w:pPr>
        <w:tabs>
          <w:tab w:val="left" w:pos="567"/>
        </w:tabs>
        <w:rPr>
          <w:color w:val="000000"/>
        </w:rPr>
      </w:pPr>
      <w:r w:rsidRPr="00DB6C79">
        <w:rPr>
          <w:color w:val="000000"/>
        </w:rPr>
        <w:tab/>
        <w:t>(b)</w:t>
      </w:r>
      <w:r w:rsidRPr="00DB6C79">
        <w:rPr>
          <w:color w:val="000000"/>
        </w:rPr>
        <w:tab/>
        <w:t>his average velocity.</w:t>
      </w:r>
    </w:p>
    <w:p w14:paraId="24ECCBBC" w14:textId="77777777" w:rsidR="00F357A6" w:rsidRPr="00DB6C79" w:rsidRDefault="00F357A6" w:rsidP="00F357A6">
      <w:pPr>
        <w:tabs>
          <w:tab w:val="left" w:pos="567"/>
        </w:tabs>
        <w:rPr>
          <w:color w:val="000000"/>
        </w:rPr>
      </w:pPr>
      <w:r w:rsidRPr="00DB6C79">
        <w:rPr>
          <w:noProof/>
          <w:lang w:val="en-US"/>
        </w:rPr>
        <w:drawing>
          <wp:anchor distT="0" distB="0" distL="114300" distR="114300" simplePos="0" relativeHeight="251664384" behindDoc="0" locked="0" layoutInCell="1" allowOverlap="1" wp14:anchorId="2AF5AB02" wp14:editId="2DAE3D7A">
            <wp:simplePos x="0" y="0"/>
            <wp:positionH relativeFrom="column">
              <wp:posOffset>944880</wp:posOffset>
            </wp:positionH>
            <wp:positionV relativeFrom="paragraph">
              <wp:posOffset>165100</wp:posOffset>
            </wp:positionV>
            <wp:extent cx="3924300" cy="1948180"/>
            <wp:effectExtent l="0" t="0" r="0" b="0"/>
            <wp:wrapTopAndBottom/>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4300" cy="1948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50B0AF" w14:textId="77777777" w:rsidR="00F357A6" w:rsidRPr="00DB6C79" w:rsidRDefault="00F357A6" w:rsidP="00F357A6">
      <w:pPr>
        <w:tabs>
          <w:tab w:val="left" w:pos="567"/>
        </w:tabs>
        <w:rPr>
          <w:color w:val="000000"/>
        </w:rPr>
      </w:pPr>
    </w:p>
    <w:p w14:paraId="5196E4B1" w14:textId="77777777" w:rsidR="00F357A6" w:rsidRPr="00DB6C79" w:rsidRDefault="00F357A6" w:rsidP="00F357A6">
      <w:pPr>
        <w:tabs>
          <w:tab w:val="left" w:pos="567"/>
        </w:tabs>
        <w:rPr>
          <w:color w:val="000000"/>
        </w:rPr>
      </w:pPr>
    </w:p>
    <w:p w14:paraId="24D04035" w14:textId="77777777" w:rsidR="00F357A6" w:rsidRPr="00DB6C79" w:rsidRDefault="00F357A6" w:rsidP="00F357A6">
      <w:pPr>
        <w:tabs>
          <w:tab w:val="left" w:pos="567"/>
        </w:tabs>
        <w:rPr>
          <w:color w:val="000000"/>
        </w:rPr>
      </w:pPr>
      <w:r w:rsidRPr="00DB6C79">
        <w:rPr>
          <w:color w:val="000000"/>
        </w:rPr>
        <w:tab/>
        <w:t>(a)</w:t>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(b)</w:t>
      </w:r>
    </w:p>
    <w:p w14:paraId="643BE5ED"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00380F33" w:rsidRPr="00DB6C79">
        <w:rPr>
          <w:color w:val="000000"/>
          <w:position w:val="-86"/>
        </w:rPr>
        <w:object w:dxaOrig="2260" w:dyaOrig="2420" w14:anchorId="10792B51">
          <v:shape id="_x0000_i1028" type="#_x0000_t75" style="width:113pt;height:121pt" o:ole="">
            <v:imagedata r:id="rId19" o:title=""/>
          </v:shape>
          <o:OLEObject Type="Embed" ProgID="Equation.3" ShapeID="_x0000_i1028" DrawAspect="Content" ObjectID="_1417260635" r:id="rId20"/>
        </w:object>
      </w: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r>
      <w:r w:rsidR="00380F33" w:rsidRPr="00DB6C79">
        <w:rPr>
          <w:color w:val="000000"/>
          <w:position w:val="-82"/>
        </w:rPr>
        <w:object w:dxaOrig="2560" w:dyaOrig="2380" w14:anchorId="137F8C88">
          <v:shape id="_x0000_i1029" type="#_x0000_t75" style="width:128pt;height:119pt" o:ole="">
            <v:imagedata r:id="rId21" o:title=""/>
          </v:shape>
          <o:OLEObject Type="Embed" ProgID="Equation.3" ShapeID="_x0000_i1029" DrawAspect="Content" ObjectID="_1417260636" r:id="rId22"/>
        </w:object>
      </w:r>
    </w:p>
    <w:p w14:paraId="68F0A989"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t xml:space="preserve">    </w:t>
      </w:r>
    </w:p>
    <w:p w14:paraId="73A4D0F2" w14:textId="77777777" w:rsidR="00F357A6" w:rsidRPr="00DB6C79" w:rsidRDefault="00F357A6" w:rsidP="00F357A6">
      <w:pPr>
        <w:tabs>
          <w:tab w:val="left" w:pos="567"/>
        </w:tabs>
        <w:rPr>
          <w:color w:val="000000"/>
        </w:rPr>
      </w:pPr>
    </w:p>
    <w:p w14:paraId="14F0CE80"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Pr="00DB6C79">
        <w:rPr>
          <w:color w:val="000000"/>
        </w:rPr>
        <w:tab/>
      </w:r>
    </w:p>
    <w:p w14:paraId="752EBE44" w14:textId="77777777" w:rsidR="00F357A6" w:rsidRPr="00DB6C79" w:rsidRDefault="00001B51" w:rsidP="00F357A6">
      <w:pPr>
        <w:tabs>
          <w:tab w:val="left" w:pos="567"/>
        </w:tabs>
        <w:rPr>
          <w:color w:val="000000"/>
        </w:rPr>
      </w:pPr>
      <w:r w:rsidRPr="00DB6C79">
        <w:rPr>
          <w:noProof/>
          <w:color w:val="000000"/>
          <w:lang w:val="en-US"/>
        </w:rPr>
        <mc:AlternateContent>
          <mc:Choice Requires="wps">
            <w:drawing>
              <wp:anchor distT="0" distB="0" distL="114300" distR="114300" simplePos="0" relativeHeight="251665408" behindDoc="0" locked="0" layoutInCell="1" allowOverlap="1" wp14:anchorId="1F3F0989" wp14:editId="505D9539">
                <wp:simplePos x="0" y="0"/>
                <wp:positionH relativeFrom="column">
                  <wp:posOffset>2759710</wp:posOffset>
                </wp:positionH>
                <wp:positionV relativeFrom="paragraph">
                  <wp:posOffset>36830</wp:posOffset>
                </wp:positionV>
                <wp:extent cx="1828800" cy="633095"/>
                <wp:effectExtent l="0" t="609600" r="431800" b="27305"/>
                <wp:wrapNone/>
                <wp:docPr id="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633095"/>
                        </a:xfrm>
                        <a:prstGeom prst="borderCallout1">
                          <a:avLst>
                            <a:gd name="adj1" fmla="val 22500"/>
                            <a:gd name="adj2" fmla="val 104167"/>
                            <a:gd name="adj3" fmla="val -93500"/>
                            <a:gd name="adj4" fmla="val 121389"/>
                          </a:avLst>
                        </a:prstGeom>
                        <a:solidFill>
                          <a:srgbClr val="FFFFFF"/>
                        </a:solidFill>
                        <a:ln w="9525">
                          <a:solidFill>
                            <a:srgbClr val="000000"/>
                          </a:solidFill>
                          <a:miter lim="800000"/>
                          <a:headEnd/>
                          <a:tailEnd/>
                        </a:ln>
                      </wps:spPr>
                      <wps:txbx>
                        <w:txbxContent>
                          <w:p w14:paraId="4E81E24E" w14:textId="77777777" w:rsidR="001E2D62" w:rsidRDefault="001E2D62" w:rsidP="00F357A6">
                            <w:pPr>
                              <w:rPr>
                                <w:b/>
                                <w:sz w:val="22"/>
                              </w:rPr>
                            </w:pPr>
                            <w:r>
                              <w:rPr>
                                <w:b/>
                                <w:sz w:val="22"/>
                              </w:rPr>
                              <w:t>The direction is important - make sure you put it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7" coordsize="21600,21600" o:spt="47" adj="-8280,24300,-1800,4050" path="m@0@1l@2@3nfem0,0l21600,,21600,21600,,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6" o:spid="_x0000_s1040" type="#_x0000_t47" style="position:absolute;margin-left:217.3pt;margin-top:2.9pt;width:2in;height:49.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" adj="26220,-20196,22500,4860">
                <v:textbox>
                  <w:txbxContent>
                    <w:p w14:paraId="4E81E24E" w14:textId="77777777" w:rsidR="001E2D62" w:rsidRDefault="001E2D62" w:rsidP="00F357A6">
                      <w:pPr>
                        <w:rPr>
                          <w:b/>
                          <w:sz w:val="22"/>
                        </w:rPr>
                      </w:pPr>
                      <w:r>
                        <w:rPr>
                          <w:b/>
                          <w:sz w:val="22"/>
                        </w:rPr>
                        <w:t>The direction is important - make sure you put it in!</w:t>
                      </w:r>
                    </w:p>
                  </w:txbxContent>
                </v:textbox>
                <o:callout v:ext="edit" minusx="t"/>
              </v:shape>
            </w:pict>
          </mc:Fallback>
        </mc:AlternateContent>
      </w:r>
      <w:r w:rsidR="00F357A6" w:rsidRPr="00DB6C79">
        <w:rPr>
          <w:color w:val="000000"/>
        </w:rPr>
        <w:tab/>
      </w:r>
      <w:r w:rsidR="00F357A6" w:rsidRPr="00DB6C79">
        <w:rPr>
          <w:color w:val="000000"/>
        </w:rPr>
        <w:tab/>
      </w:r>
    </w:p>
    <w:p w14:paraId="1D4638A2" w14:textId="77777777" w:rsidR="00F357A6" w:rsidRPr="00DB6C79" w:rsidRDefault="00F357A6" w:rsidP="00F357A6">
      <w:pPr>
        <w:tabs>
          <w:tab w:val="left" w:pos="567"/>
        </w:tabs>
        <w:rPr>
          <w:color w:val="000000"/>
        </w:rPr>
      </w:pPr>
      <w:r w:rsidRPr="00DB6C79">
        <w:rPr>
          <w:color w:val="000000"/>
        </w:rPr>
        <w:tab/>
      </w:r>
      <w:r w:rsidRPr="00DB6C79">
        <w:rPr>
          <w:color w:val="000000"/>
        </w:rPr>
        <w:tab/>
      </w:r>
      <w:r w:rsidRPr="00DB6C79">
        <w:rPr>
          <w:color w:val="000000"/>
        </w:rPr>
        <w:tab/>
      </w:r>
    </w:p>
    <w:p w14:paraId="29F75121" w14:textId="77777777" w:rsidR="00001B51" w:rsidRPr="00DB6C79" w:rsidRDefault="00001B51">
      <w:pPr>
        <w:rPr>
          <w:b/>
          <w:color w:val="000000"/>
        </w:rPr>
      </w:pPr>
      <w:r w:rsidRPr="00DB6C79">
        <w:rPr>
          <w:b/>
          <w:color w:val="000000"/>
        </w:rPr>
        <w:br w:type="page"/>
      </w:r>
    </w:p>
    <w:p w14:paraId="0FF03443" w14:textId="77777777" w:rsidR="00575EF5" w:rsidRPr="00DB6C79" w:rsidRDefault="00575EF5" w:rsidP="00575EF5">
      <w:pPr>
        <w:tabs>
          <w:tab w:val="left" w:pos="567"/>
        </w:tabs>
        <w:jc w:val="center"/>
        <w:rPr>
          <w:color w:val="000000"/>
        </w:rPr>
      </w:pPr>
      <w:r w:rsidRPr="00DB6C79">
        <w:rPr>
          <w:b/>
          <w:color w:val="000000"/>
        </w:rPr>
        <w:t>Worksheet - Distance Versus Displacement</w:t>
      </w:r>
    </w:p>
    <w:p w14:paraId="0D119694" w14:textId="77777777" w:rsidR="00575EF5" w:rsidRPr="00DB6C79" w:rsidRDefault="00575EF5" w:rsidP="00575EF5">
      <w:pPr>
        <w:tabs>
          <w:tab w:val="left" w:pos="567"/>
        </w:tabs>
        <w:jc w:val="both"/>
        <w:rPr>
          <w:color w:val="000000"/>
        </w:rPr>
      </w:pPr>
    </w:p>
    <w:p w14:paraId="76CA73FE" w14:textId="77777777" w:rsidR="00575EF5" w:rsidRPr="00DB6C79" w:rsidRDefault="00575EF5" w:rsidP="00575EF5">
      <w:pPr>
        <w:tabs>
          <w:tab w:val="left" w:pos="567"/>
        </w:tabs>
        <w:rPr>
          <w:color w:val="000000"/>
        </w:rPr>
      </w:pPr>
      <w:r w:rsidRPr="00DB6C79">
        <w:rPr>
          <w:color w:val="000000"/>
        </w:rPr>
        <w:t xml:space="preserve">1. </w:t>
      </w:r>
      <w:r w:rsidRPr="00DB6C79">
        <w:rPr>
          <w:color w:val="000000"/>
        </w:rPr>
        <w:tab/>
        <w:t>Map 171 - use the sc</w:t>
      </w:r>
      <w:r w:rsidR="00C86668" w:rsidRPr="00DB6C79">
        <w:rPr>
          <w:color w:val="000000"/>
        </w:rPr>
        <w:t xml:space="preserve">ale to work out the </w:t>
      </w:r>
      <w:r w:rsidR="00C86668" w:rsidRPr="00DB6C79">
        <w:rPr>
          <w:b/>
          <w:color w:val="000000"/>
          <w:u w:val="single"/>
        </w:rPr>
        <w:t>dista</w:t>
      </w:r>
      <w:r w:rsidRPr="00DB6C79">
        <w:rPr>
          <w:b/>
          <w:color w:val="000000"/>
          <w:u w:val="single"/>
        </w:rPr>
        <w:t>nce and displacement</w:t>
      </w:r>
      <w:r w:rsidRPr="00DB6C79">
        <w:rPr>
          <w:color w:val="000000"/>
        </w:rPr>
        <w:t xml:space="preserve"> from HCC to the </w:t>
      </w:r>
      <w:r w:rsidR="00096810" w:rsidRPr="00DB6C79">
        <w:rPr>
          <w:color w:val="000000"/>
        </w:rPr>
        <w:tab/>
      </w:r>
      <w:r w:rsidRPr="00DB6C79">
        <w:rPr>
          <w:color w:val="000000"/>
        </w:rPr>
        <w:t xml:space="preserve">roundabout at The Boulevarde and Pinaster Parade.  Check your </w:t>
      </w:r>
      <w:r w:rsidR="00096810" w:rsidRPr="00DB6C79">
        <w:rPr>
          <w:color w:val="000000"/>
        </w:rPr>
        <w:t xml:space="preserve">measurements using </w:t>
      </w:r>
      <w:r w:rsidR="00096810" w:rsidRPr="00DB6C79">
        <w:rPr>
          <w:color w:val="000000"/>
        </w:rPr>
        <w:tab/>
        <w:t>Google maps.</w:t>
      </w:r>
    </w:p>
    <w:p w14:paraId="4FD0DB5F" w14:textId="77777777" w:rsidR="00C86668" w:rsidRPr="00DB6C79" w:rsidRDefault="00C86668" w:rsidP="00575EF5">
      <w:pPr>
        <w:tabs>
          <w:tab w:val="left" w:pos="567"/>
        </w:tabs>
        <w:rPr>
          <w:color w:val="000000"/>
        </w:rPr>
      </w:pPr>
    </w:p>
    <w:p w14:paraId="1A7CAE58" w14:textId="77777777" w:rsidR="00C86668" w:rsidRPr="00DB6C79" w:rsidRDefault="00C86668" w:rsidP="00575EF5">
      <w:pPr>
        <w:tabs>
          <w:tab w:val="left" w:pos="567"/>
        </w:tabs>
        <w:rPr>
          <w:color w:val="000000"/>
        </w:rPr>
      </w:pPr>
      <w:r w:rsidRPr="00DB6C79">
        <w:rPr>
          <w:color w:val="000000"/>
        </w:rPr>
        <w:tab/>
        <w:t>Working</w:t>
      </w:r>
    </w:p>
    <w:p w14:paraId="3C392FD9" w14:textId="77777777" w:rsidR="00C86668" w:rsidRPr="00DB6C79" w:rsidRDefault="00C86668" w:rsidP="00575EF5">
      <w:pPr>
        <w:tabs>
          <w:tab w:val="left" w:pos="567"/>
        </w:tabs>
        <w:rPr>
          <w:color w:val="000000"/>
        </w:rPr>
      </w:pPr>
    </w:p>
    <w:p w14:paraId="78ED756A" w14:textId="77777777" w:rsidR="00C86668" w:rsidRPr="00DB6C79" w:rsidRDefault="00C86668" w:rsidP="00575EF5">
      <w:pPr>
        <w:tabs>
          <w:tab w:val="left" w:pos="567"/>
        </w:tabs>
        <w:rPr>
          <w:color w:val="000000"/>
        </w:rPr>
      </w:pPr>
    </w:p>
    <w:p w14:paraId="48BE5EB1" w14:textId="77777777" w:rsidR="00C86668" w:rsidRPr="00DB6C79" w:rsidRDefault="00C86668" w:rsidP="00575EF5">
      <w:pPr>
        <w:tabs>
          <w:tab w:val="left" w:pos="567"/>
        </w:tabs>
        <w:rPr>
          <w:color w:val="000000"/>
        </w:rPr>
      </w:pPr>
    </w:p>
    <w:p w14:paraId="4A437774" w14:textId="77777777" w:rsidR="00C86668" w:rsidRPr="00DB6C79" w:rsidRDefault="00C86668" w:rsidP="00575EF5">
      <w:pPr>
        <w:tabs>
          <w:tab w:val="left" w:pos="567"/>
        </w:tabs>
        <w:rPr>
          <w:color w:val="000000"/>
        </w:rPr>
      </w:pPr>
    </w:p>
    <w:p w14:paraId="194A7E1A" w14:textId="77777777" w:rsidR="00C86668" w:rsidRPr="00DB6C79" w:rsidRDefault="00C86668" w:rsidP="00575EF5">
      <w:pPr>
        <w:tabs>
          <w:tab w:val="left" w:pos="567"/>
        </w:tabs>
        <w:rPr>
          <w:color w:val="000000"/>
        </w:rPr>
      </w:pPr>
    </w:p>
    <w:p w14:paraId="59D46091" w14:textId="77777777" w:rsidR="00C86668" w:rsidRPr="00DB6C79" w:rsidRDefault="00C86668" w:rsidP="00575EF5">
      <w:pPr>
        <w:tabs>
          <w:tab w:val="left" w:pos="567"/>
        </w:tabs>
        <w:rPr>
          <w:color w:val="000000"/>
        </w:rPr>
      </w:pPr>
    </w:p>
    <w:p w14:paraId="43899290" w14:textId="77777777" w:rsidR="00F362DF" w:rsidRPr="00DB6C79" w:rsidRDefault="00F362DF" w:rsidP="00575EF5">
      <w:pPr>
        <w:tabs>
          <w:tab w:val="left" w:pos="567"/>
        </w:tabs>
        <w:rPr>
          <w:color w:val="000000"/>
        </w:rPr>
      </w:pPr>
    </w:p>
    <w:p w14:paraId="0FC869C5" w14:textId="77777777" w:rsidR="00F362DF" w:rsidRPr="00DB6C79" w:rsidRDefault="00F362DF" w:rsidP="00575EF5">
      <w:pPr>
        <w:tabs>
          <w:tab w:val="left" w:pos="567"/>
        </w:tabs>
        <w:rPr>
          <w:color w:val="000000"/>
        </w:rPr>
      </w:pPr>
    </w:p>
    <w:p w14:paraId="168E5AAC" w14:textId="77777777" w:rsidR="00C86668" w:rsidRPr="00DB6C79" w:rsidRDefault="00C86668" w:rsidP="00575EF5">
      <w:pPr>
        <w:tabs>
          <w:tab w:val="left" w:pos="567"/>
        </w:tabs>
        <w:rPr>
          <w:color w:val="000000"/>
        </w:rPr>
      </w:pPr>
    </w:p>
    <w:p w14:paraId="6E39437C" w14:textId="77777777" w:rsidR="00C86668" w:rsidRPr="00DB6C79" w:rsidRDefault="00C86668" w:rsidP="00575EF5">
      <w:pPr>
        <w:tabs>
          <w:tab w:val="left" w:pos="567"/>
        </w:tabs>
        <w:rPr>
          <w:color w:val="000000"/>
        </w:rPr>
      </w:pPr>
    </w:p>
    <w:p w14:paraId="25DEE56F" w14:textId="77777777" w:rsidR="00C86668" w:rsidRPr="00DB6C79" w:rsidRDefault="00C86668" w:rsidP="00575EF5">
      <w:pPr>
        <w:tabs>
          <w:tab w:val="left" w:pos="567"/>
        </w:tabs>
        <w:rPr>
          <w:color w:val="000000"/>
        </w:rPr>
      </w:pPr>
    </w:p>
    <w:p w14:paraId="731490B0" w14:textId="77777777" w:rsidR="00C86668" w:rsidRPr="00DB6C79" w:rsidRDefault="00C86668" w:rsidP="00575EF5">
      <w:pPr>
        <w:tabs>
          <w:tab w:val="left" w:pos="567"/>
        </w:tabs>
        <w:rPr>
          <w:color w:val="000000"/>
        </w:rPr>
      </w:pPr>
    </w:p>
    <w:p w14:paraId="76FFA712" w14:textId="77777777" w:rsidR="00C86668" w:rsidRPr="00DB6C79" w:rsidRDefault="00C86668" w:rsidP="00575EF5">
      <w:pPr>
        <w:tabs>
          <w:tab w:val="left" w:pos="567"/>
        </w:tabs>
        <w:rPr>
          <w:color w:val="000000"/>
        </w:rPr>
      </w:pPr>
    </w:p>
    <w:p w14:paraId="48B9568C" w14:textId="77777777" w:rsidR="00C86668" w:rsidRPr="00DB6C79" w:rsidRDefault="00C86668" w:rsidP="00575EF5">
      <w:pPr>
        <w:tabs>
          <w:tab w:val="left" w:pos="567"/>
        </w:tabs>
        <w:rPr>
          <w:color w:val="000000"/>
        </w:rPr>
      </w:pPr>
    </w:p>
    <w:p w14:paraId="093A2030" w14:textId="77777777" w:rsidR="00C86668" w:rsidRPr="00DB6C79" w:rsidRDefault="00C86668" w:rsidP="00575EF5">
      <w:pPr>
        <w:tabs>
          <w:tab w:val="left" w:pos="567"/>
        </w:tabs>
        <w:rPr>
          <w:color w:val="000000"/>
        </w:rPr>
      </w:pPr>
    </w:p>
    <w:p w14:paraId="15F1976C" w14:textId="77777777" w:rsidR="00C86668" w:rsidRPr="00DB6C79" w:rsidRDefault="00C86668" w:rsidP="00575EF5">
      <w:pPr>
        <w:tabs>
          <w:tab w:val="left" w:pos="567"/>
        </w:tabs>
        <w:rPr>
          <w:color w:val="000000"/>
        </w:rPr>
      </w:pPr>
    </w:p>
    <w:p w14:paraId="704AD6BC" w14:textId="77777777" w:rsidR="00C86668" w:rsidRPr="00DB6C79" w:rsidRDefault="00C86668" w:rsidP="00575EF5">
      <w:pPr>
        <w:tabs>
          <w:tab w:val="left" w:pos="567"/>
        </w:tabs>
        <w:rPr>
          <w:color w:val="000000"/>
        </w:rPr>
      </w:pPr>
    </w:p>
    <w:p w14:paraId="021CD599" w14:textId="77777777" w:rsidR="00C86668" w:rsidRPr="00DB6C79" w:rsidRDefault="00C86668" w:rsidP="00575EF5">
      <w:pPr>
        <w:tabs>
          <w:tab w:val="left" w:pos="567"/>
        </w:tabs>
        <w:rPr>
          <w:color w:val="000000"/>
        </w:rPr>
      </w:pPr>
    </w:p>
    <w:p w14:paraId="273B0641" w14:textId="77777777" w:rsidR="00C86668" w:rsidRPr="00DB6C79" w:rsidRDefault="00C86668" w:rsidP="00575EF5">
      <w:pPr>
        <w:tabs>
          <w:tab w:val="left" w:pos="567"/>
        </w:tabs>
        <w:rPr>
          <w:color w:val="000000"/>
        </w:rPr>
      </w:pPr>
    </w:p>
    <w:p w14:paraId="1E6BC3E2" w14:textId="77777777" w:rsidR="00C86668" w:rsidRPr="00DB6C79" w:rsidRDefault="00C86668" w:rsidP="00C86668">
      <w:pPr>
        <w:tabs>
          <w:tab w:val="left" w:pos="567"/>
        </w:tabs>
        <w:rPr>
          <w:color w:val="000000"/>
        </w:rPr>
      </w:pPr>
      <w:r w:rsidRPr="00DB6C79">
        <w:rPr>
          <w:color w:val="000000"/>
        </w:rPr>
        <w:t>2.</w:t>
      </w:r>
      <w:r w:rsidRPr="00DB6C79">
        <w:rPr>
          <w:color w:val="000000"/>
        </w:rPr>
        <w:tab/>
        <w:t xml:space="preserve">Map 185 - use the scale to work out the </w:t>
      </w:r>
      <w:r w:rsidRPr="00DB6C79">
        <w:rPr>
          <w:b/>
          <w:color w:val="000000"/>
          <w:u w:val="single"/>
        </w:rPr>
        <w:t>distance and displacement</w:t>
      </w:r>
      <w:r w:rsidRPr="00DB6C79">
        <w:rPr>
          <w:color w:val="000000"/>
        </w:rPr>
        <w:t xml:space="preserve"> from Whitfords </w:t>
      </w:r>
      <w:r w:rsidRPr="00DB6C79">
        <w:rPr>
          <w:color w:val="000000"/>
        </w:rPr>
        <w:tab/>
        <w:t xml:space="preserve">City shops </w:t>
      </w:r>
      <w:r w:rsidR="00C277E2" w:rsidRPr="00DB6C79">
        <w:rPr>
          <w:color w:val="000000"/>
        </w:rPr>
        <w:t xml:space="preserve">(Endeavour Road entrance) </w:t>
      </w:r>
      <w:r w:rsidRPr="00DB6C79">
        <w:rPr>
          <w:color w:val="000000"/>
        </w:rPr>
        <w:t xml:space="preserve">to the roundabout at Whitfords Avenue and </w:t>
      </w:r>
      <w:r w:rsidR="00C277E2" w:rsidRPr="00DB6C79">
        <w:rPr>
          <w:color w:val="000000"/>
        </w:rPr>
        <w:tab/>
        <w:t xml:space="preserve">Angove Drive.  Check your </w:t>
      </w:r>
      <w:r w:rsidRPr="00DB6C79">
        <w:rPr>
          <w:color w:val="000000"/>
        </w:rPr>
        <w:t>measurements using Google maps.</w:t>
      </w:r>
    </w:p>
    <w:p w14:paraId="27467E88" w14:textId="77777777" w:rsidR="00C86668" w:rsidRPr="00DB6C79" w:rsidRDefault="00C86668" w:rsidP="00C86668">
      <w:pPr>
        <w:tabs>
          <w:tab w:val="left" w:pos="567"/>
        </w:tabs>
        <w:rPr>
          <w:color w:val="000000"/>
        </w:rPr>
      </w:pPr>
    </w:p>
    <w:p w14:paraId="5671018B" w14:textId="77777777" w:rsidR="00C86668" w:rsidRPr="00DB6C79" w:rsidRDefault="00C86668" w:rsidP="00C86668">
      <w:pPr>
        <w:tabs>
          <w:tab w:val="left" w:pos="567"/>
        </w:tabs>
        <w:rPr>
          <w:color w:val="000000"/>
        </w:rPr>
      </w:pPr>
      <w:r w:rsidRPr="00DB6C79">
        <w:rPr>
          <w:color w:val="000000"/>
        </w:rPr>
        <w:tab/>
        <w:t>Working</w:t>
      </w:r>
    </w:p>
    <w:p w14:paraId="48551F0B" w14:textId="77777777" w:rsidR="00C86668" w:rsidRPr="00DB6C79" w:rsidRDefault="00C86668" w:rsidP="00575EF5">
      <w:pPr>
        <w:tabs>
          <w:tab w:val="left" w:pos="567"/>
        </w:tabs>
        <w:rPr>
          <w:color w:val="000000"/>
        </w:rPr>
      </w:pPr>
    </w:p>
    <w:p w14:paraId="0494B1E8" w14:textId="77777777" w:rsidR="00F357A6" w:rsidRPr="00DB6C79" w:rsidRDefault="00575EF5" w:rsidP="00C86668">
      <w:pPr>
        <w:widowControl w:val="0"/>
        <w:autoSpaceDE w:val="0"/>
        <w:autoSpaceDN w:val="0"/>
        <w:adjustRightInd w:val="0"/>
        <w:jc w:val="center"/>
        <w:rPr>
          <w:rFonts w:ascii="Times" w:hAnsi="Times" w:cs="Times"/>
        </w:rPr>
      </w:pPr>
      <w:r w:rsidRPr="00DB6C79">
        <w:rPr>
          <w:noProof/>
          <w:lang w:val="en-US"/>
        </w:rPr>
        <w:drawing>
          <wp:inline distT="0" distB="0" distL="0" distR="0" wp14:anchorId="31329E59" wp14:editId="7DF192B9">
            <wp:extent cx="6570817" cy="9290050"/>
            <wp:effectExtent l="0" t="0" r="825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71691" cy="9291286"/>
                    </a:xfrm>
                    <a:prstGeom prst="rect">
                      <a:avLst/>
                    </a:prstGeom>
                    <a:noFill/>
                    <a:ln>
                      <a:noFill/>
                    </a:ln>
                    <a:extLst>
                      <a:ext uri="{FAA26D3D-D897-4be2-8F04-BA451C77F1D7}">
                        <ma14:placeholderFlag xmlns:ma14="http://schemas.microsoft.com/office/mac/drawingml/2011/main"/>
                      </a:ext>
                    </a:extLst>
                  </pic:spPr>
                </pic:pic>
              </a:graphicData>
            </a:graphic>
          </wp:inline>
        </w:drawing>
      </w:r>
    </w:p>
    <w:p w14:paraId="5779BAA4" w14:textId="77777777" w:rsidR="008D7C83" w:rsidRPr="00DB6C79" w:rsidRDefault="00C86668" w:rsidP="00C86668">
      <w:pPr>
        <w:jc w:val="center"/>
        <w:rPr>
          <w:rFonts w:ascii="Arial" w:hAnsi="Arial"/>
        </w:rPr>
      </w:pPr>
      <w:r w:rsidRPr="00DB6C79">
        <w:rPr>
          <w:noProof/>
          <w:lang w:val="en-US"/>
        </w:rPr>
        <w:drawing>
          <wp:inline distT="0" distB="0" distL="0" distR="0" wp14:anchorId="3796AD9B" wp14:editId="2A8EEA74">
            <wp:extent cx="6565900" cy="9284088"/>
            <wp:effectExtent l="0" t="0" r="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65900" cy="9284088"/>
                    </a:xfrm>
                    <a:prstGeom prst="rect">
                      <a:avLst/>
                    </a:prstGeom>
                    <a:noFill/>
                    <a:ln>
                      <a:noFill/>
                    </a:ln>
                    <a:extLst>
                      <a:ext uri="{FAA26D3D-D897-4be2-8F04-BA451C77F1D7}">
                        <ma14:placeholderFlag xmlns:ma14="http://schemas.microsoft.com/office/mac/drawingml/2011/main"/>
                      </a:ext>
                    </a:extLst>
                  </pic:spPr>
                </pic:pic>
              </a:graphicData>
            </a:graphic>
          </wp:inline>
        </w:drawing>
      </w:r>
    </w:p>
    <w:p w14:paraId="73FA099B" w14:textId="77777777" w:rsidR="005670A3" w:rsidRPr="00DB6C79" w:rsidRDefault="005670A3" w:rsidP="005670A3">
      <w:pPr>
        <w:pStyle w:val="Chaptertitle"/>
        <w:rPr>
          <w:lang w:val="en-AU"/>
        </w:rPr>
      </w:pPr>
      <w:r w:rsidRPr="00DB6C79">
        <w:rPr>
          <w:lang w:val="en-AU"/>
        </w:rPr>
        <w:t>CHAPTER 8: Forces, energy and motion</w:t>
      </w:r>
    </w:p>
    <w:p w14:paraId="5A4F6BF4" w14:textId="77777777" w:rsidR="005670A3" w:rsidRPr="00DB6C79" w:rsidRDefault="005670A3" w:rsidP="005670A3">
      <w:pPr>
        <w:pStyle w:val="worksheetchapterline"/>
        <w:spacing w:before="60"/>
        <w:rPr>
          <w:spacing w:val="0"/>
          <w:lang w:val="en-AU"/>
        </w:rPr>
      </w:pPr>
      <w:r w:rsidRPr="00DB6C79">
        <w:rPr>
          <w:noProof/>
          <w:spacing w:val="0"/>
          <w:lang w:val="en-US"/>
        </w:rPr>
        <mc:AlternateContent>
          <mc:Choice Requires="wps">
            <w:drawing>
              <wp:anchor distT="0" distB="0" distL="114300" distR="114300" simplePos="0" relativeHeight="251672576" behindDoc="0" locked="0" layoutInCell="1" allowOverlap="1" wp14:anchorId="47C52122" wp14:editId="7094E9A5">
                <wp:simplePos x="0" y="0"/>
                <wp:positionH relativeFrom="column">
                  <wp:posOffset>0</wp:posOffset>
                </wp:positionH>
                <wp:positionV relativeFrom="paragraph">
                  <wp:posOffset>20955</wp:posOffset>
                </wp:positionV>
                <wp:extent cx="6096000" cy="0"/>
                <wp:effectExtent l="9525" t="11430" r="9525" b="7620"/>
                <wp:wrapNone/>
                <wp:docPr id="46"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3RXNxQCAAArBAAADgAAAGRycy9lMm9Eb2MueG1srFPBjtowEL1X6j9YvkMSGrI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IN0VzcUAgAA&#10;KwQAAA4AAAAAAAAAAAAAAAAALAIAAGRycy9lMm9Eb2MueG1sUEsBAi0AFAAGAAgAAAAhAJG7rQHY&#10;AAAABAEAAA8AAAAAAAAAAAAAAAAAbAQAAGRycy9kb3ducmV2LnhtbFBLBQYAAAAABAAEAPMAAABx&#10;BQAAAAA=&#10;"/>
            </w:pict>
          </mc:Fallback>
        </mc:AlternateContent>
      </w:r>
      <w:r w:rsidRPr="00DB6C79">
        <w:rPr>
          <w:noProof/>
          <w:spacing w:val="0"/>
          <w:lang w:val="en-US"/>
        </w:rPr>
        <mc:AlternateContent>
          <mc:Choice Requires="wps">
            <w:drawing>
              <wp:anchor distT="0" distB="0" distL="114300" distR="114300" simplePos="0" relativeHeight="251671552" behindDoc="0" locked="0" layoutInCell="1" allowOverlap="1" wp14:anchorId="1BD4460C" wp14:editId="398FEB70">
                <wp:simplePos x="0" y="0"/>
                <wp:positionH relativeFrom="column">
                  <wp:posOffset>4648200</wp:posOffset>
                </wp:positionH>
                <wp:positionV relativeFrom="paragraph">
                  <wp:posOffset>20955</wp:posOffset>
                </wp:positionV>
                <wp:extent cx="1447800" cy="304800"/>
                <wp:effectExtent l="9525" t="11430" r="9525" b="7620"/>
                <wp:wrapNone/>
                <wp:docPr id="45"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0F17A1E" w14:textId="77777777" w:rsidR="001E2D62" w:rsidRDefault="001E2D62" w:rsidP="005670A3">
                            <w:pPr>
                              <w:pStyle w:val="worksheeticontext"/>
                            </w:pPr>
                            <w:r>
                              <w:t>Worksheet 8.1</w:t>
                            </w:r>
                          </w:p>
                          <w:p w14:paraId="0AE6B1C9" w14:textId="77777777" w:rsidR="001E2D62" w:rsidRDefault="001E2D62" w:rsidP="005670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16" o:spid="_x0000_s1041" style="position:absolute;margin-left:366pt;margin-top:1.65pt;width:114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" fillcolor="black">
                <v:textbox>
                  <w:txbxContent>
                    <w:p w14:paraId="40F17A1E" w14:textId="77777777" w:rsidR="001E2D62" w:rsidRDefault="001E2D62" w:rsidP="005670A3">
                      <w:pPr>
                        <w:pStyle w:val="worksheeticontext"/>
                      </w:pPr>
                      <w:r>
                        <w:t>Worksheet 8.1</w:t>
                      </w:r>
                    </w:p>
                    <w:p w14:paraId="0AE6B1C9" w14:textId="77777777" w:rsidR="001E2D62" w:rsidRDefault="001E2D62" w:rsidP="005670A3"/>
                  </w:txbxContent>
                </v:textbox>
              </v:roundrect>
            </w:pict>
          </mc:Fallback>
        </mc:AlternateContent>
      </w:r>
      <w:r w:rsidRPr="00DB6C79">
        <w:rPr>
          <w:noProof/>
          <w:spacing w:val="0"/>
          <w:lang w:val="en-US"/>
        </w:rPr>
        <mc:AlternateContent>
          <mc:Choice Requires="wps">
            <w:drawing>
              <wp:anchor distT="0" distB="0" distL="114300" distR="114300" simplePos="0" relativeHeight="251670528" behindDoc="0" locked="0" layoutInCell="1" allowOverlap="1" wp14:anchorId="6148008D" wp14:editId="224A0B66">
                <wp:simplePos x="0" y="0"/>
                <wp:positionH relativeFrom="column">
                  <wp:posOffset>5029200</wp:posOffset>
                </wp:positionH>
                <wp:positionV relativeFrom="paragraph">
                  <wp:posOffset>20955</wp:posOffset>
                </wp:positionV>
                <wp:extent cx="1066800" cy="304800"/>
                <wp:effectExtent l="9525" t="11430" r="9525" b="7620"/>
                <wp:wrapNone/>
                <wp:docPr id="44" name="Rectangl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42DC05FE" w14:textId="77777777" w:rsidR="001E2D62" w:rsidRDefault="001E2D62" w:rsidP="005670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5" o:spid="_x0000_s1042" style="position:absolute;margin-left:396pt;margin-top:1.65pt;width:84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" fillcolor="black">
                <v:textbox>
                  <w:txbxContent>
                    <w:p w14:paraId="42DC05FE" w14:textId="77777777" w:rsidR="001E2D62" w:rsidRDefault="001E2D62" w:rsidP="005670A3"/>
                  </w:txbxContent>
                </v:textbox>
              </v:rect>
            </w:pict>
          </mc:Fallback>
        </mc:AlternateContent>
      </w:r>
    </w:p>
    <w:p w14:paraId="33ED582B" w14:textId="77777777" w:rsidR="005670A3" w:rsidRPr="00DB6C79" w:rsidRDefault="005670A3" w:rsidP="005670A3">
      <w:pPr>
        <w:pStyle w:val="0Aheadingfirst"/>
        <w:ind w:left="1440" w:hanging="1440"/>
      </w:pPr>
      <w:r w:rsidRPr="00DB6C79">
        <w:t>Speed and velocity</w:t>
      </w:r>
    </w:p>
    <w:p w14:paraId="335C2C02" w14:textId="77777777" w:rsidR="005670A3" w:rsidRPr="00DB6C79" w:rsidRDefault="005670A3" w:rsidP="005670A3">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72112004" w14:textId="77777777" w:rsidR="005670A3" w:rsidRPr="00DB6C79" w:rsidRDefault="005670A3" w:rsidP="005670A3">
      <w:pPr>
        <w:pStyle w:val="Heading1"/>
        <w:spacing w:before="200"/>
        <w:rPr>
          <w:lang w:val="en-AU"/>
        </w:rPr>
      </w:pPr>
      <w:r w:rsidRPr="00DB6C79">
        <w:rPr>
          <w:lang w:val="en-AU"/>
        </w:rPr>
        <w:t>Calculating average speed</w:t>
      </w:r>
    </w:p>
    <w:p w14:paraId="16062ABF" w14:textId="77777777" w:rsidR="005670A3" w:rsidRPr="00DB6C79" w:rsidRDefault="005670A3" w:rsidP="005670A3">
      <w:pPr>
        <w:pStyle w:val="1wsmainbodyfullout"/>
        <w:spacing w:before="60" w:after="120" w:line="240" w:lineRule="atLeast"/>
        <w:ind w:left="357" w:hanging="357"/>
        <w:rPr>
          <w:lang w:val="en-AU"/>
        </w:rPr>
      </w:pPr>
      <w:r w:rsidRPr="00DB6C79">
        <w:rPr>
          <w:b/>
          <w:lang w:val="en-AU"/>
        </w:rPr>
        <w:t>1.</w:t>
      </w:r>
      <w:r w:rsidRPr="00DB6C79">
        <w:rPr>
          <w:lang w:val="en-AU"/>
        </w:rPr>
        <w:tab/>
        <w:t>The average speed (</w:t>
      </w:r>
      <w:r w:rsidRPr="00DB6C79">
        <w:rPr>
          <w:i/>
          <w:lang w:val="en-AU"/>
        </w:rPr>
        <w:t>v</w:t>
      </w:r>
      <w:r w:rsidRPr="00DB6C79">
        <w:rPr>
          <w:lang w:val="en-AU"/>
        </w:rPr>
        <w:t>) for a journey is calculated using the formula:</w:t>
      </w:r>
    </w:p>
    <w:tbl>
      <w:tblPr>
        <w:tblStyle w:val="TableGrid"/>
        <w:tblW w:w="0" w:type="auto"/>
        <w:tblInd w:w="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10"/>
        <w:gridCol w:w="252"/>
      </w:tblGrid>
      <w:tr w:rsidR="005670A3" w:rsidRPr="00DB6C79" w14:paraId="767D4387" w14:textId="77777777" w:rsidTr="009F161C">
        <w:trPr>
          <w:trHeight w:val="170"/>
        </w:trPr>
        <w:tc>
          <w:tcPr>
            <w:tcW w:w="410" w:type="dxa"/>
            <w:vMerge w:val="restart"/>
          </w:tcPr>
          <w:p w14:paraId="05A2AD71" w14:textId="77777777" w:rsidR="005670A3" w:rsidRPr="00DB6C79" w:rsidRDefault="005670A3" w:rsidP="009F161C">
            <w:pPr>
              <w:pStyle w:val="1wsquestiona"/>
              <w:spacing w:before="120" w:after="0"/>
              <w:ind w:left="0" w:firstLine="0"/>
              <w:rPr>
                <w:i/>
                <w:spacing w:val="-2"/>
                <w:lang w:val="en-AU"/>
              </w:rPr>
            </w:pPr>
            <w:r w:rsidRPr="00DB6C79">
              <w:rPr>
                <w:i/>
                <w:spacing w:val="-2"/>
                <w:lang w:val="en-AU"/>
              </w:rPr>
              <w:t>v</w:t>
            </w:r>
            <w:r w:rsidRPr="00DB6C79">
              <w:rPr>
                <w:spacing w:val="-2"/>
                <w:lang w:val="en-AU"/>
              </w:rPr>
              <w:t xml:space="preserve"> </w:t>
            </w:r>
            <w:r w:rsidRPr="00DB6C79">
              <w:rPr>
                <w:rFonts w:ascii="Symbol" w:hAnsi="Symbol"/>
                <w:spacing w:val="-2"/>
                <w:lang w:val="en-AU"/>
              </w:rPr>
              <w:t></w:t>
            </w:r>
            <w:r w:rsidRPr="00DB6C79">
              <w:rPr>
                <w:spacing w:val="-2"/>
                <w:lang w:val="en-AU"/>
              </w:rPr>
              <w:t xml:space="preserve"> </w:t>
            </w:r>
          </w:p>
        </w:tc>
        <w:tc>
          <w:tcPr>
            <w:tcW w:w="252" w:type="dxa"/>
            <w:tcBorders>
              <w:bottom w:val="single" w:sz="4" w:space="0" w:color="auto"/>
            </w:tcBorders>
          </w:tcPr>
          <w:p w14:paraId="4CE4898A" w14:textId="77777777" w:rsidR="005670A3" w:rsidRPr="00DB6C79" w:rsidRDefault="005670A3" w:rsidP="009F161C">
            <w:pPr>
              <w:pStyle w:val="1wsquestiona"/>
              <w:spacing w:after="0"/>
              <w:ind w:left="0" w:firstLine="0"/>
              <w:jc w:val="center"/>
              <w:rPr>
                <w:i/>
                <w:spacing w:val="-2"/>
                <w:lang w:val="en-AU"/>
              </w:rPr>
            </w:pPr>
            <w:r w:rsidRPr="00DB6C79">
              <w:rPr>
                <w:i/>
                <w:spacing w:val="-2"/>
                <w:lang w:val="en-AU"/>
              </w:rPr>
              <w:t>d</w:t>
            </w:r>
          </w:p>
        </w:tc>
      </w:tr>
      <w:tr w:rsidR="005670A3" w:rsidRPr="00DB6C79" w14:paraId="086DCAEB" w14:textId="77777777" w:rsidTr="009F161C">
        <w:trPr>
          <w:trHeight w:val="170"/>
        </w:trPr>
        <w:tc>
          <w:tcPr>
            <w:tcW w:w="410" w:type="dxa"/>
            <w:vMerge/>
          </w:tcPr>
          <w:p w14:paraId="3E948E6D" w14:textId="77777777" w:rsidR="005670A3" w:rsidRPr="00DB6C79" w:rsidRDefault="005670A3" w:rsidP="009F161C">
            <w:pPr>
              <w:pStyle w:val="1wsquestiona"/>
              <w:spacing w:after="0"/>
              <w:ind w:left="0" w:firstLine="0"/>
              <w:rPr>
                <w:i/>
                <w:spacing w:val="-2"/>
                <w:lang w:val="en-AU"/>
              </w:rPr>
            </w:pPr>
          </w:p>
        </w:tc>
        <w:tc>
          <w:tcPr>
            <w:tcW w:w="252" w:type="dxa"/>
            <w:tcBorders>
              <w:top w:val="single" w:sz="4" w:space="0" w:color="auto"/>
            </w:tcBorders>
          </w:tcPr>
          <w:p w14:paraId="6428B327" w14:textId="77777777" w:rsidR="005670A3" w:rsidRPr="00DB6C79" w:rsidRDefault="005670A3" w:rsidP="009F161C">
            <w:pPr>
              <w:pStyle w:val="1wsquestiona"/>
              <w:spacing w:after="0"/>
              <w:ind w:left="0" w:firstLine="0"/>
              <w:jc w:val="center"/>
              <w:rPr>
                <w:i/>
                <w:spacing w:val="-2"/>
                <w:lang w:val="en-AU"/>
              </w:rPr>
            </w:pPr>
            <w:r w:rsidRPr="00DB6C79">
              <w:rPr>
                <w:i/>
                <w:spacing w:val="-2"/>
                <w:lang w:val="en-AU"/>
              </w:rPr>
              <w:t>t</w:t>
            </w:r>
          </w:p>
        </w:tc>
      </w:tr>
    </w:tbl>
    <w:p w14:paraId="770E547D" w14:textId="77777777" w:rsidR="005670A3" w:rsidRPr="00DB6C79" w:rsidRDefault="005670A3" w:rsidP="005670A3">
      <w:pPr>
        <w:pStyle w:val="1wsquestionsindent"/>
        <w:rPr>
          <w:lang w:val="en-AU"/>
        </w:rPr>
      </w:pPr>
      <w:r w:rsidRPr="00DB6C79">
        <w:rPr>
          <w:lang w:val="en-AU"/>
        </w:rPr>
        <w:t xml:space="preserve">where </w:t>
      </w:r>
      <w:r w:rsidRPr="00DB6C79">
        <w:rPr>
          <w:i/>
          <w:lang w:val="en-AU"/>
        </w:rPr>
        <w:t>d</w:t>
      </w:r>
      <w:r w:rsidRPr="00DB6C79">
        <w:rPr>
          <w:lang w:val="en-AU"/>
        </w:rPr>
        <w:t xml:space="preserve"> </w:t>
      </w:r>
      <w:r w:rsidRPr="00DB6C79">
        <w:rPr>
          <w:rFonts w:ascii="Symbol" w:hAnsi="Symbol"/>
          <w:spacing w:val="-2"/>
          <w:lang w:val="en-AU"/>
        </w:rPr>
        <w:t></w:t>
      </w:r>
      <w:r w:rsidRPr="00DB6C79">
        <w:rPr>
          <w:lang w:val="en-AU"/>
        </w:rPr>
        <w:t xml:space="preserve"> distance travelled and </w:t>
      </w:r>
      <w:r w:rsidRPr="00DB6C79">
        <w:rPr>
          <w:i/>
          <w:lang w:val="en-AU"/>
        </w:rPr>
        <w:t>t</w:t>
      </w:r>
      <w:r w:rsidRPr="00DB6C79">
        <w:rPr>
          <w:lang w:val="en-AU"/>
        </w:rPr>
        <w:t xml:space="preserve"> </w:t>
      </w:r>
      <w:r w:rsidRPr="00DB6C79">
        <w:rPr>
          <w:rFonts w:ascii="Symbol" w:hAnsi="Symbol"/>
          <w:spacing w:val="-2"/>
          <w:lang w:val="en-AU"/>
        </w:rPr>
        <w:t></w:t>
      </w:r>
      <w:r w:rsidRPr="00DB6C79">
        <w:rPr>
          <w:lang w:val="en-AU"/>
        </w:rPr>
        <w:t xml:space="preserve"> time taken.</w:t>
      </w:r>
    </w:p>
    <w:p w14:paraId="7BCC254F" w14:textId="77777777" w:rsidR="005670A3" w:rsidRPr="00DB6C79" w:rsidRDefault="005670A3" w:rsidP="005670A3">
      <w:pPr>
        <w:pStyle w:val="1wsquestionsindent"/>
        <w:spacing w:after="120"/>
        <w:rPr>
          <w:lang w:val="en-AU" w:eastAsia="en-AU"/>
        </w:rPr>
      </w:pPr>
      <w:r w:rsidRPr="00DB6C79">
        <w:rPr>
          <w:lang w:val="en-AU"/>
        </w:rPr>
        <w:t>Complete the following table. Make sure you include the appropriate units for each quantity.</w:t>
      </w:r>
    </w:p>
    <w:tbl>
      <w:tblPr>
        <w:tblW w:w="9170"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6"/>
        <w:gridCol w:w="3057"/>
        <w:gridCol w:w="3057"/>
      </w:tblGrid>
      <w:tr w:rsidR="005670A3" w:rsidRPr="00DB6C79" w14:paraId="318B883F" w14:textId="77777777" w:rsidTr="009F161C">
        <w:trPr>
          <w:trHeight w:val="434"/>
        </w:trPr>
        <w:tc>
          <w:tcPr>
            <w:tcW w:w="3056" w:type="dxa"/>
            <w:tcBorders>
              <w:bottom w:val="single" w:sz="4" w:space="0" w:color="000000"/>
              <w:right w:val="single" w:sz="4" w:space="0" w:color="FFFFFF"/>
            </w:tcBorders>
            <w:shd w:val="clear" w:color="auto" w:fill="000000"/>
            <w:vAlign w:val="center"/>
          </w:tcPr>
          <w:p w14:paraId="61C04919" w14:textId="77777777" w:rsidR="005670A3" w:rsidRPr="00DB6C79" w:rsidRDefault="005670A3" w:rsidP="009F161C">
            <w:pPr>
              <w:pStyle w:val="TABLEHEADWHITECENTRE"/>
              <w:rPr>
                <w:lang w:val="en-AU"/>
              </w:rPr>
            </w:pPr>
            <w:r w:rsidRPr="00DB6C79">
              <w:rPr>
                <w:lang w:val="en-AU"/>
              </w:rPr>
              <w:t>Distance travelled</w:t>
            </w:r>
          </w:p>
        </w:tc>
        <w:tc>
          <w:tcPr>
            <w:tcW w:w="3057" w:type="dxa"/>
            <w:tcBorders>
              <w:left w:val="single" w:sz="4" w:space="0" w:color="FFFFFF"/>
              <w:right w:val="single" w:sz="4" w:space="0" w:color="FFFFFF"/>
            </w:tcBorders>
            <w:shd w:val="clear" w:color="auto" w:fill="000000"/>
            <w:vAlign w:val="center"/>
          </w:tcPr>
          <w:p w14:paraId="28C13899" w14:textId="77777777" w:rsidR="005670A3" w:rsidRPr="00DB6C79" w:rsidRDefault="005670A3" w:rsidP="009F161C">
            <w:pPr>
              <w:pStyle w:val="TABLEHEADWHITECENTRE"/>
              <w:rPr>
                <w:lang w:val="en-AU"/>
              </w:rPr>
            </w:pPr>
            <w:r w:rsidRPr="00DB6C79">
              <w:rPr>
                <w:lang w:val="en-AU"/>
              </w:rPr>
              <w:t>Time taken</w:t>
            </w:r>
          </w:p>
        </w:tc>
        <w:tc>
          <w:tcPr>
            <w:tcW w:w="3057" w:type="dxa"/>
            <w:tcBorders>
              <w:left w:val="single" w:sz="4" w:space="0" w:color="FFFFFF"/>
            </w:tcBorders>
            <w:shd w:val="clear" w:color="auto" w:fill="000000"/>
            <w:vAlign w:val="center"/>
          </w:tcPr>
          <w:p w14:paraId="17A50A5E" w14:textId="77777777" w:rsidR="005670A3" w:rsidRPr="00DB6C79" w:rsidRDefault="005670A3" w:rsidP="009F161C">
            <w:pPr>
              <w:pStyle w:val="TABLEHEADWHITECENTRE"/>
              <w:rPr>
                <w:lang w:val="en-AU"/>
              </w:rPr>
            </w:pPr>
            <w:r w:rsidRPr="00DB6C79">
              <w:rPr>
                <w:lang w:val="en-AU"/>
              </w:rPr>
              <w:t>Average speed</w:t>
            </w:r>
          </w:p>
        </w:tc>
      </w:tr>
      <w:tr w:rsidR="005670A3" w:rsidRPr="00DB6C79" w14:paraId="5375EB47" w14:textId="77777777" w:rsidTr="009F161C">
        <w:trPr>
          <w:trHeight w:val="435"/>
        </w:trPr>
        <w:tc>
          <w:tcPr>
            <w:tcW w:w="3056" w:type="dxa"/>
            <w:tcBorders>
              <w:top w:val="single" w:sz="4" w:space="0" w:color="000000"/>
            </w:tcBorders>
            <w:tcMar>
              <w:left w:w="700" w:type="dxa"/>
            </w:tcMar>
            <w:vAlign w:val="center"/>
          </w:tcPr>
          <w:p w14:paraId="50F6B965" w14:textId="77777777" w:rsidR="005670A3" w:rsidRPr="00DB6C79" w:rsidRDefault="005670A3" w:rsidP="009F161C">
            <w:pPr>
              <w:pStyle w:val="TABLETEXTLEFT"/>
              <w:tabs>
                <w:tab w:val="decimal" w:pos="855"/>
              </w:tabs>
              <w:rPr>
                <w:lang w:val="en-AU"/>
              </w:rPr>
            </w:pPr>
            <w:r w:rsidRPr="00DB6C79">
              <w:rPr>
                <w:lang w:val="en-AU"/>
              </w:rPr>
              <w:t>100 m</w:t>
            </w:r>
          </w:p>
        </w:tc>
        <w:tc>
          <w:tcPr>
            <w:tcW w:w="3057" w:type="dxa"/>
            <w:tcBorders>
              <w:top w:val="single" w:sz="4" w:space="0" w:color="FFFFFF"/>
            </w:tcBorders>
            <w:tcMar>
              <w:left w:w="700" w:type="dxa"/>
            </w:tcMar>
            <w:vAlign w:val="center"/>
          </w:tcPr>
          <w:p w14:paraId="24332FBC" w14:textId="77777777" w:rsidR="005670A3" w:rsidRPr="00DB6C79" w:rsidRDefault="005670A3" w:rsidP="009F161C">
            <w:pPr>
              <w:pStyle w:val="TABLETEXTLEFT"/>
              <w:tabs>
                <w:tab w:val="decimal" w:pos="855"/>
              </w:tabs>
              <w:rPr>
                <w:lang w:val="en-AU"/>
              </w:rPr>
            </w:pPr>
            <w:r w:rsidRPr="00DB6C79">
              <w:rPr>
                <w:lang w:val="en-AU"/>
              </w:rPr>
              <w:t>20 s</w:t>
            </w:r>
          </w:p>
        </w:tc>
        <w:tc>
          <w:tcPr>
            <w:tcW w:w="3057" w:type="dxa"/>
            <w:vAlign w:val="center"/>
          </w:tcPr>
          <w:p w14:paraId="5ABB032E" w14:textId="77777777" w:rsidR="005670A3" w:rsidRPr="00DB6C79" w:rsidRDefault="005670A3" w:rsidP="009F161C">
            <w:pPr>
              <w:pStyle w:val="TABLETEXTLEFT"/>
              <w:tabs>
                <w:tab w:val="decimal" w:pos="855"/>
              </w:tabs>
              <w:jc w:val="center"/>
              <w:rPr>
                <w:lang w:val="en-AU"/>
              </w:rPr>
            </w:pPr>
          </w:p>
        </w:tc>
      </w:tr>
      <w:tr w:rsidR="005670A3" w:rsidRPr="00DB6C79" w14:paraId="5ECA3AB0" w14:textId="77777777" w:rsidTr="009F161C">
        <w:trPr>
          <w:trHeight w:val="435"/>
        </w:trPr>
        <w:tc>
          <w:tcPr>
            <w:tcW w:w="3056" w:type="dxa"/>
            <w:tcMar>
              <w:left w:w="700" w:type="dxa"/>
            </w:tcMar>
            <w:vAlign w:val="center"/>
          </w:tcPr>
          <w:p w14:paraId="6DCFEE63" w14:textId="77777777" w:rsidR="005670A3" w:rsidRPr="00DB6C79" w:rsidRDefault="005670A3" w:rsidP="009F161C">
            <w:pPr>
              <w:pStyle w:val="TABLETEXTLEFT"/>
              <w:tabs>
                <w:tab w:val="decimal" w:pos="855"/>
              </w:tabs>
              <w:rPr>
                <w:lang w:val="en-AU"/>
              </w:rPr>
            </w:pPr>
            <w:r w:rsidRPr="00DB6C79">
              <w:rPr>
                <w:lang w:val="en-AU"/>
              </w:rPr>
              <w:t>3 km</w:t>
            </w:r>
          </w:p>
        </w:tc>
        <w:tc>
          <w:tcPr>
            <w:tcW w:w="3057" w:type="dxa"/>
            <w:tcMar>
              <w:left w:w="700" w:type="dxa"/>
            </w:tcMar>
            <w:vAlign w:val="center"/>
          </w:tcPr>
          <w:p w14:paraId="5CF945DF" w14:textId="77777777" w:rsidR="005670A3" w:rsidRPr="00DB6C79" w:rsidRDefault="005670A3" w:rsidP="009F161C">
            <w:pPr>
              <w:pStyle w:val="TABLETEXTLEFT"/>
              <w:tabs>
                <w:tab w:val="decimal" w:pos="855"/>
              </w:tabs>
              <w:rPr>
                <w:lang w:val="en-AU"/>
              </w:rPr>
            </w:pPr>
          </w:p>
        </w:tc>
        <w:tc>
          <w:tcPr>
            <w:tcW w:w="3057" w:type="dxa"/>
            <w:tcMar>
              <w:left w:w="600" w:type="dxa"/>
            </w:tcMar>
            <w:vAlign w:val="center"/>
          </w:tcPr>
          <w:p w14:paraId="61FA6A3B" w14:textId="77777777" w:rsidR="005670A3" w:rsidRPr="00DB6C79" w:rsidRDefault="005670A3" w:rsidP="009F161C">
            <w:pPr>
              <w:pStyle w:val="TABLETEXTLEFT"/>
              <w:tabs>
                <w:tab w:val="decimal" w:pos="855"/>
              </w:tabs>
              <w:rPr>
                <w:lang w:val="en-AU"/>
              </w:rPr>
            </w:pPr>
            <w:r w:rsidRPr="00DB6C79">
              <w:rPr>
                <w:lang w:val="en-AU"/>
              </w:rPr>
              <w:t>60 km/h</w:t>
            </w:r>
          </w:p>
        </w:tc>
      </w:tr>
      <w:tr w:rsidR="005670A3" w:rsidRPr="00DB6C79" w14:paraId="09FC9E61" w14:textId="77777777" w:rsidTr="009F161C">
        <w:trPr>
          <w:trHeight w:val="435"/>
        </w:trPr>
        <w:tc>
          <w:tcPr>
            <w:tcW w:w="3056" w:type="dxa"/>
            <w:tcMar>
              <w:left w:w="700" w:type="dxa"/>
            </w:tcMar>
            <w:vAlign w:val="center"/>
          </w:tcPr>
          <w:p w14:paraId="0F3A694D" w14:textId="77777777" w:rsidR="005670A3" w:rsidRPr="00DB6C79" w:rsidRDefault="005670A3" w:rsidP="009F161C">
            <w:pPr>
              <w:pStyle w:val="TABLETEXTLEFT"/>
              <w:tabs>
                <w:tab w:val="decimal" w:pos="855"/>
              </w:tabs>
              <w:rPr>
                <w:lang w:val="en-AU"/>
              </w:rPr>
            </w:pPr>
          </w:p>
        </w:tc>
        <w:tc>
          <w:tcPr>
            <w:tcW w:w="3057" w:type="dxa"/>
            <w:tcMar>
              <w:left w:w="700" w:type="dxa"/>
            </w:tcMar>
            <w:vAlign w:val="center"/>
          </w:tcPr>
          <w:p w14:paraId="4EE67003" w14:textId="77777777" w:rsidR="005670A3" w:rsidRPr="00DB6C79" w:rsidRDefault="005670A3" w:rsidP="009F161C">
            <w:pPr>
              <w:pStyle w:val="TABLETEXTLEFT"/>
              <w:tabs>
                <w:tab w:val="decimal" w:pos="855"/>
              </w:tabs>
              <w:rPr>
                <w:lang w:val="en-AU"/>
              </w:rPr>
            </w:pPr>
            <w:r w:rsidRPr="00DB6C79">
              <w:rPr>
                <w:lang w:val="en-AU"/>
              </w:rPr>
              <w:t>15 s</w:t>
            </w:r>
          </w:p>
        </w:tc>
        <w:tc>
          <w:tcPr>
            <w:tcW w:w="3057" w:type="dxa"/>
            <w:tcMar>
              <w:left w:w="600" w:type="dxa"/>
            </w:tcMar>
            <w:vAlign w:val="center"/>
          </w:tcPr>
          <w:p w14:paraId="7963F00A" w14:textId="77777777" w:rsidR="005670A3" w:rsidRPr="00DB6C79" w:rsidRDefault="005670A3" w:rsidP="009F161C">
            <w:pPr>
              <w:pStyle w:val="TABLETEXTLEFT"/>
              <w:tabs>
                <w:tab w:val="decimal" w:pos="855"/>
              </w:tabs>
              <w:rPr>
                <w:lang w:val="en-AU"/>
              </w:rPr>
            </w:pPr>
            <w:r w:rsidRPr="00DB6C79">
              <w:rPr>
                <w:lang w:val="en-AU"/>
              </w:rPr>
              <w:t>20 m/s</w:t>
            </w:r>
          </w:p>
        </w:tc>
      </w:tr>
      <w:tr w:rsidR="005670A3" w:rsidRPr="00DB6C79" w14:paraId="665391D6" w14:textId="77777777" w:rsidTr="009F161C">
        <w:trPr>
          <w:trHeight w:val="434"/>
        </w:trPr>
        <w:tc>
          <w:tcPr>
            <w:tcW w:w="3056" w:type="dxa"/>
            <w:tcMar>
              <w:left w:w="700" w:type="dxa"/>
            </w:tcMar>
            <w:vAlign w:val="center"/>
          </w:tcPr>
          <w:p w14:paraId="3B54B4B3" w14:textId="77777777" w:rsidR="005670A3" w:rsidRPr="00DB6C79" w:rsidRDefault="005670A3" w:rsidP="009F161C">
            <w:pPr>
              <w:pStyle w:val="TABLETEXTLEFT"/>
              <w:tabs>
                <w:tab w:val="decimal" w:pos="855"/>
              </w:tabs>
              <w:rPr>
                <w:lang w:val="en-AU"/>
              </w:rPr>
            </w:pPr>
            <w:r w:rsidRPr="00DB6C79">
              <w:rPr>
                <w:lang w:val="en-AU"/>
              </w:rPr>
              <w:t>2 km</w:t>
            </w:r>
          </w:p>
        </w:tc>
        <w:tc>
          <w:tcPr>
            <w:tcW w:w="3057" w:type="dxa"/>
            <w:tcMar>
              <w:left w:w="700" w:type="dxa"/>
            </w:tcMar>
            <w:vAlign w:val="center"/>
          </w:tcPr>
          <w:p w14:paraId="3BA4F91D" w14:textId="77777777" w:rsidR="005670A3" w:rsidRPr="00DB6C79" w:rsidRDefault="005670A3" w:rsidP="009F161C">
            <w:pPr>
              <w:pStyle w:val="TABLETEXTLEFT"/>
              <w:tabs>
                <w:tab w:val="decimal" w:pos="855"/>
              </w:tabs>
              <w:rPr>
                <w:lang w:val="en-AU"/>
              </w:rPr>
            </w:pPr>
          </w:p>
        </w:tc>
        <w:tc>
          <w:tcPr>
            <w:tcW w:w="3057" w:type="dxa"/>
            <w:tcMar>
              <w:left w:w="600" w:type="dxa"/>
            </w:tcMar>
            <w:vAlign w:val="center"/>
          </w:tcPr>
          <w:p w14:paraId="42F5AF51" w14:textId="77777777" w:rsidR="005670A3" w:rsidRPr="00DB6C79" w:rsidRDefault="005670A3" w:rsidP="009F161C">
            <w:pPr>
              <w:pStyle w:val="TABLETEXTLEFT"/>
              <w:tabs>
                <w:tab w:val="decimal" w:pos="855"/>
              </w:tabs>
              <w:rPr>
                <w:lang w:val="en-AU"/>
              </w:rPr>
            </w:pPr>
            <w:r w:rsidRPr="00DB6C79">
              <w:rPr>
                <w:lang w:val="en-AU"/>
              </w:rPr>
              <w:t>25 m/s</w:t>
            </w:r>
          </w:p>
        </w:tc>
      </w:tr>
    </w:tbl>
    <w:p w14:paraId="2F0EAFA9" w14:textId="77777777" w:rsidR="005670A3" w:rsidRPr="00DB6C79" w:rsidRDefault="005670A3" w:rsidP="005670A3">
      <w:pPr>
        <w:pStyle w:val="Heading1"/>
        <w:spacing w:before="200"/>
        <w:rPr>
          <w:lang w:val="en-AU"/>
        </w:rPr>
      </w:pPr>
      <w:r w:rsidRPr="00DB6C79">
        <w:rPr>
          <w:lang w:val="en-AU"/>
        </w:rPr>
        <w:t>Average speed and average velocity</w:t>
      </w:r>
    </w:p>
    <w:p w14:paraId="6175B5F7" w14:textId="77777777" w:rsidR="005670A3" w:rsidRPr="00DB6C79" w:rsidRDefault="005670A3" w:rsidP="005670A3">
      <w:pPr>
        <w:pStyle w:val="1wsmainbodyfullout"/>
        <w:spacing w:after="60" w:line="240" w:lineRule="atLeast"/>
        <w:ind w:left="360" w:hanging="360"/>
        <w:rPr>
          <w:lang w:val="en-AU"/>
        </w:rPr>
      </w:pPr>
      <w:r w:rsidRPr="00DB6C79">
        <w:rPr>
          <w:b/>
          <w:lang w:val="en-AU"/>
        </w:rPr>
        <w:t>2.</w:t>
      </w:r>
      <w:r w:rsidRPr="00DB6C79">
        <w:rPr>
          <w:lang w:val="en-AU"/>
        </w:rPr>
        <w:tab/>
        <w:t>Two vehicles (X and Y) travel from A to C along different paths as shown in the diagram (not drawn to scale). X travels along the path ABC and vehicle Y travels along AC. The triangle ABC is a right-angled triangle. A is north of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2040"/>
        <w:gridCol w:w="2976"/>
        <w:gridCol w:w="1272"/>
      </w:tblGrid>
      <w:tr w:rsidR="005670A3" w:rsidRPr="00DB6C79" w14:paraId="36992E5F" w14:textId="77777777" w:rsidTr="009F161C">
        <w:tc>
          <w:tcPr>
            <w:tcW w:w="468" w:type="dxa"/>
            <w:shd w:val="clear" w:color="auto" w:fill="auto"/>
          </w:tcPr>
          <w:p w14:paraId="7BD2C12F" w14:textId="77777777" w:rsidR="005670A3" w:rsidRPr="00DB6C79" w:rsidRDefault="005670A3" w:rsidP="009F161C"/>
        </w:tc>
        <w:tc>
          <w:tcPr>
            <w:tcW w:w="2040" w:type="dxa"/>
          </w:tcPr>
          <w:p w14:paraId="5F4A1CF6" w14:textId="77777777" w:rsidR="005670A3" w:rsidRPr="00DB6C79" w:rsidRDefault="005670A3" w:rsidP="009F161C">
            <w:r w:rsidRPr="00DB6C79">
              <w:rPr>
                <w:noProof/>
                <w:lang w:val="en-US"/>
              </w:rPr>
              <mc:AlternateContent>
                <mc:Choice Requires="wps">
                  <w:drawing>
                    <wp:anchor distT="0" distB="0" distL="114300" distR="114300" simplePos="0" relativeHeight="251669504" behindDoc="0" locked="0" layoutInCell="1" allowOverlap="1" wp14:anchorId="0DA40A4B" wp14:editId="692BA899">
                      <wp:simplePos x="0" y="0"/>
                      <wp:positionH relativeFrom="column">
                        <wp:posOffset>83820</wp:posOffset>
                      </wp:positionH>
                      <wp:positionV relativeFrom="paragraph">
                        <wp:posOffset>313055</wp:posOffset>
                      </wp:positionV>
                      <wp:extent cx="802640" cy="443865"/>
                      <wp:effectExtent l="7620" t="8255" r="8890" b="12065"/>
                      <wp:wrapNone/>
                      <wp:docPr id="42"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443865"/>
                              </a:xfrm>
                              <a:prstGeom prst="rect">
                                <a:avLst/>
                              </a:prstGeom>
                              <a:solidFill>
                                <a:srgbClr val="FFFFFF"/>
                              </a:solidFill>
                              <a:ln w="9525">
                                <a:solidFill>
                                  <a:srgbClr val="000000"/>
                                </a:solidFill>
                                <a:miter lim="800000"/>
                                <a:headEnd/>
                                <a:tailEnd/>
                              </a:ln>
                            </wps:spPr>
                            <wps:txbx>
                              <w:txbxContent>
                                <w:p w14:paraId="3286D2AF" w14:textId="77777777" w:rsidR="001E2D62" w:rsidRDefault="001E2D62" w:rsidP="005670A3">
                                  <w:r w:rsidRPr="005B41AF">
                                    <w:rPr>
                                      <w:position w:val="-22"/>
                                    </w:rPr>
                                    <w:object w:dxaOrig="960" w:dyaOrig="540" w14:anchorId="2247B1E2">
                                      <v:shape id="_x0000_i1031" type="#_x0000_t75" style="width:48pt;height:27pt" o:ole="">
                                        <v:imagedata r:id="rId25" o:title=""/>
                                      </v:shape>
                                      <o:OLEObject Type="Embed" ProgID="Equation.DSMT4" ShapeID="_x0000_i1031" DrawAspect="Content" ObjectID="_1417260669" r:id="rId26"/>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613" o:spid="_x0000_s1043" type="#_x0000_t202" style="position:absolute;margin-left:6.6pt;margin-top:24.65pt;width:63.2pt;height:34.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">
                      <v:textbox style="mso-fit-shape-to-text:t">
                        <w:txbxContent>
                          <w:p w14:paraId="3286D2AF" w14:textId="77777777" w:rsidR="001E2D62" w:rsidRDefault="001E2D62" w:rsidP="005670A3">
                            <w:r w:rsidRPr="005B41AF">
                              <w:rPr>
                                <w:position w:val="-22"/>
                              </w:rPr>
                              <w:object w:dxaOrig="960" w:dyaOrig="540" w14:anchorId="2247B1E2">
                                <v:shape id="_x0000_i1031" type="#_x0000_t75" style="width:48pt;height:27pt" o:ole="">
                                  <v:imagedata r:id="rId27" o:title=""/>
                                </v:shape>
                                <o:OLEObject Type="Embed" ProgID="Equation.DSMT4" ShapeID="_x0000_i1031" DrawAspect="Content" ObjectID="_1417260669" r:id="rId28"/>
                              </w:object>
                            </w:r>
                          </w:p>
                        </w:txbxContent>
                      </v:textbox>
                    </v:shape>
                  </w:pict>
                </mc:Fallback>
              </mc:AlternateContent>
            </w:r>
          </w:p>
        </w:tc>
        <w:tc>
          <w:tcPr>
            <w:tcW w:w="2976" w:type="dxa"/>
            <w:shd w:val="clear" w:color="auto" w:fill="auto"/>
            <w:vAlign w:val="center"/>
          </w:tcPr>
          <w:p w14:paraId="3945F0FE" w14:textId="77777777" w:rsidR="005670A3" w:rsidRPr="00DB6C79" w:rsidRDefault="005670A3" w:rsidP="009F161C">
            <w:r w:rsidRPr="00DB6C79">
              <w:rPr>
                <w:noProof/>
                <w:lang w:val="en-US"/>
              </w:rPr>
              <w:drawing>
                <wp:inline distT="0" distB="0" distL="0" distR="0" wp14:anchorId="4AEFEF1E" wp14:editId="71B51D33">
                  <wp:extent cx="1623695" cy="1272540"/>
                  <wp:effectExtent l="0" t="0" r="0" b="3810"/>
                  <wp:docPr id="27" name="Picture 2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23695" cy="1272540"/>
                          </a:xfrm>
                          <a:prstGeom prst="rect">
                            <a:avLst/>
                          </a:prstGeom>
                          <a:noFill/>
                          <a:ln>
                            <a:noFill/>
                          </a:ln>
                        </pic:spPr>
                      </pic:pic>
                    </a:graphicData>
                  </a:graphic>
                </wp:inline>
              </w:drawing>
            </w:r>
          </w:p>
        </w:tc>
        <w:tc>
          <w:tcPr>
            <w:tcW w:w="1272" w:type="dxa"/>
          </w:tcPr>
          <w:p w14:paraId="4B3B2221" w14:textId="77777777" w:rsidR="005670A3" w:rsidRPr="00DB6C79" w:rsidRDefault="005670A3" w:rsidP="009F161C">
            <w:r w:rsidRPr="00DB6C79">
              <w:rPr>
                <w:noProof/>
                <w:lang w:val="en-US"/>
              </w:rPr>
              <w:drawing>
                <wp:inline distT="0" distB="0" distL="0" distR="0" wp14:anchorId="4C2E1C6C" wp14:editId="20052E7B">
                  <wp:extent cx="511810" cy="650875"/>
                  <wp:effectExtent l="0" t="0" r="2540" b="0"/>
                  <wp:docPr id="2" name="Picture 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1810" cy="650875"/>
                          </a:xfrm>
                          <a:prstGeom prst="rect">
                            <a:avLst/>
                          </a:prstGeom>
                          <a:noFill/>
                          <a:ln>
                            <a:noFill/>
                          </a:ln>
                        </pic:spPr>
                      </pic:pic>
                    </a:graphicData>
                  </a:graphic>
                </wp:inline>
              </w:drawing>
            </w:r>
          </w:p>
        </w:tc>
      </w:tr>
    </w:tbl>
    <w:p w14:paraId="2D94B8F2" w14:textId="77777777" w:rsidR="005670A3" w:rsidRPr="00DB6C79" w:rsidRDefault="005670A3" w:rsidP="005670A3">
      <w:pPr>
        <w:pStyle w:val="1wsquestionsindent"/>
        <w:spacing w:before="120" w:after="0"/>
        <w:rPr>
          <w:lang w:val="en-AU"/>
        </w:rPr>
      </w:pPr>
      <w:r w:rsidRPr="00DB6C79">
        <w:rPr>
          <w:lang w:val="en-AU"/>
        </w:rPr>
        <w:t>Both vehicles take 70 s for the trip.</w:t>
      </w:r>
    </w:p>
    <w:p w14:paraId="3D87EBDD" w14:textId="77777777" w:rsidR="005670A3" w:rsidRPr="00DB6C79" w:rsidRDefault="005670A3" w:rsidP="005670A3">
      <w:pPr>
        <w:pStyle w:val="1wsquestionsindent"/>
        <w:spacing w:after="120"/>
        <w:rPr>
          <w:lang w:val="en-AU"/>
        </w:rPr>
      </w:pPr>
      <w:r w:rsidRPr="00DB6C79">
        <w:rPr>
          <w:lang w:val="en-AU"/>
        </w:rPr>
        <w:t>Perform the necessary calculations to complete the following table.</w:t>
      </w:r>
    </w:p>
    <w:tbl>
      <w:tblPr>
        <w:tblW w:w="9267"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7"/>
        <w:gridCol w:w="2387"/>
        <w:gridCol w:w="2106"/>
        <w:gridCol w:w="2387"/>
      </w:tblGrid>
      <w:tr w:rsidR="005670A3" w:rsidRPr="00DB6C79" w14:paraId="6227B507" w14:textId="77777777" w:rsidTr="009F161C">
        <w:trPr>
          <w:trHeight w:val="434"/>
        </w:trPr>
        <w:tc>
          <w:tcPr>
            <w:tcW w:w="2387" w:type="dxa"/>
            <w:tcBorders>
              <w:bottom w:val="single" w:sz="4" w:space="0" w:color="000000"/>
              <w:right w:val="single" w:sz="4" w:space="0" w:color="FFFFFF"/>
            </w:tcBorders>
            <w:shd w:val="clear" w:color="auto" w:fill="000000"/>
            <w:vAlign w:val="center"/>
          </w:tcPr>
          <w:p w14:paraId="22704FDC" w14:textId="77777777" w:rsidR="005670A3" w:rsidRPr="00DB6C79" w:rsidRDefault="005670A3" w:rsidP="009F161C">
            <w:pPr>
              <w:pStyle w:val="TABLEHEADWHITECENTRE"/>
              <w:rPr>
                <w:lang w:val="en-AU"/>
              </w:rPr>
            </w:pPr>
            <w:r w:rsidRPr="00DB6C79">
              <w:rPr>
                <w:lang w:val="en-AU"/>
              </w:rPr>
              <w:t>Average speed of X</w:t>
            </w:r>
          </w:p>
        </w:tc>
        <w:tc>
          <w:tcPr>
            <w:tcW w:w="2387" w:type="dxa"/>
            <w:tcBorders>
              <w:left w:val="single" w:sz="4" w:space="0" w:color="FFFFFF"/>
              <w:right w:val="single" w:sz="4" w:space="0" w:color="FFFFFF"/>
            </w:tcBorders>
            <w:shd w:val="clear" w:color="auto" w:fill="000000"/>
            <w:vAlign w:val="center"/>
          </w:tcPr>
          <w:p w14:paraId="49B464D7" w14:textId="77777777" w:rsidR="005670A3" w:rsidRPr="00DB6C79" w:rsidRDefault="005670A3" w:rsidP="009F161C">
            <w:pPr>
              <w:pStyle w:val="TABLEHEADWHITECENTRE"/>
              <w:rPr>
                <w:lang w:val="en-AU"/>
              </w:rPr>
            </w:pPr>
            <w:r w:rsidRPr="00DB6C79">
              <w:rPr>
                <w:lang w:val="en-AU"/>
              </w:rPr>
              <w:t>Average velocity of X</w:t>
            </w:r>
          </w:p>
        </w:tc>
        <w:tc>
          <w:tcPr>
            <w:tcW w:w="2106" w:type="dxa"/>
            <w:tcBorders>
              <w:left w:val="single" w:sz="4" w:space="0" w:color="FFFFFF"/>
              <w:right w:val="single" w:sz="4" w:space="0" w:color="FFFFFF"/>
            </w:tcBorders>
            <w:shd w:val="clear" w:color="auto" w:fill="000000"/>
            <w:vAlign w:val="center"/>
          </w:tcPr>
          <w:p w14:paraId="288D759B" w14:textId="77777777" w:rsidR="005670A3" w:rsidRPr="00DB6C79" w:rsidRDefault="005670A3" w:rsidP="009F161C">
            <w:pPr>
              <w:pStyle w:val="TABLEHEADWHITECENTRE"/>
              <w:rPr>
                <w:lang w:val="en-AU"/>
              </w:rPr>
            </w:pPr>
            <w:r w:rsidRPr="00DB6C79">
              <w:rPr>
                <w:lang w:val="en-AU"/>
              </w:rPr>
              <w:t>Average speed of Y</w:t>
            </w:r>
          </w:p>
        </w:tc>
        <w:tc>
          <w:tcPr>
            <w:tcW w:w="2387" w:type="dxa"/>
            <w:tcBorders>
              <w:left w:val="single" w:sz="4" w:space="0" w:color="FFFFFF"/>
            </w:tcBorders>
            <w:shd w:val="clear" w:color="auto" w:fill="000000"/>
            <w:vAlign w:val="center"/>
          </w:tcPr>
          <w:p w14:paraId="55E58B8E" w14:textId="77777777" w:rsidR="005670A3" w:rsidRPr="00DB6C79" w:rsidRDefault="005670A3" w:rsidP="009F161C">
            <w:pPr>
              <w:pStyle w:val="TABLEHEADWHITECENTRE"/>
              <w:rPr>
                <w:lang w:val="en-AU"/>
              </w:rPr>
            </w:pPr>
            <w:r w:rsidRPr="00DB6C79">
              <w:rPr>
                <w:lang w:val="en-AU"/>
              </w:rPr>
              <w:t>Average velocity of Y</w:t>
            </w:r>
          </w:p>
        </w:tc>
      </w:tr>
      <w:tr w:rsidR="005670A3" w:rsidRPr="00DB6C79" w14:paraId="7F23CB41" w14:textId="77777777" w:rsidTr="009F161C">
        <w:trPr>
          <w:trHeight w:val="435"/>
        </w:trPr>
        <w:tc>
          <w:tcPr>
            <w:tcW w:w="2387" w:type="dxa"/>
            <w:tcBorders>
              <w:top w:val="single" w:sz="4" w:space="0" w:color="000000"/>
              <w:bottom w:val="nil"/>
            </w:tcBorders>
            <w:vAlign w:val="center"/>
          </w:tcPr>
          <w:p w14:paraId="2858C3B5" w14:textId="77777777" w:rsidR="005670A3" w:rsidRPr="00DB6C79" w:rsidRDefault="005670A3" w:rsidP="009F161C">
            <w:pPr>
              <w:pStyle w:val="TABLETEXTLEFT"/>
              <w:tabs>
                <w:tab w:val="decimal" w:pos="855"/>
              </w:tabs>
              <w:jc w:val="center"/>
              <w:rPr>
                <w:lang w:val="en-AU"/>
              </w:rPr>
            </w:pPr>
          </w:p>
        </w:tc>
        <w:tc>
          <w:tcPr>
            <w:tcW w:w="2387" w:type="dxa"/>
            <w:tcBorders>
              <w:top w:val="single" w:sz="4" w:space="0" w:color="FFFFFF"/>
              <w:bottom w:val="nil"/>
            </w:tcBorders>
            <w:vAlign w:val="center"/>
          </w:tcPr>
          <w:p w14:paraId="7058BB63" w14:textId="77777777" w:rsidR="005670A3" w:rsidRPr="00DB6C79" w:rsidRDefault="005670A3" w:rsidP="009F161C">
            <w:pPr>
              <w:pStyle w:val="TABLETEXTLEFT"/>
              <w:tabs>
                <w:tab w:val="decimal" w:pos="855"/>
              </w:tabs>
              <w:jc w:val="center"/>
              <w:rPr>
                <w:lang w:val="en-AU"/>
              </w:rPr>
            </w:pPr>
          </w:p>
        </w:tc>
        <w:tc>
          <w:tcPr>
            <w:tcW w:w="2106" w:type="dxa"/>
            <w:tcBorders>
              <w:bottom w:val="nil"/>
            </w:tcBorders>
          </w:tcPr>
          <w:p w14:paraId="1719AD7E" w14:textId="77777777" w:rsidR="005670A3" w:rsidRPr="00DB6C79" w:rsidRDefault="005670A3" w:rsidP="009F161C">
            <w:pPr>
              <w:pStyle w:val="TABLETEXTLEFT"/>
              <w:tabs>
                <w:tab w:val="decimal" w:pos="855"/>
              </w:tabs>
              <w:jc w:val="center"/>
              <w:rPr>
                <w:lang w:val="en-AU"/>
              </w:rPr>
            </w:pPr>
          </w:p>
        </w:tc>
        <w:tc>
          <w:tcPr>
            <w:tcW w:w="2387" w:type="dxa"/>
            <w:tcBorders>
              <w:bottom w:val="nil"/>
            </w:tcBorders>
            <w:vAlign w:val="center"/>
          </w:tcPr>
          <w:p w14:paraId="4F217D3C" w14:textId="77777777" w:rsidR="005670A3" w:rsidRPr="00DB6C79" w:rsidRDefault="005670A3" w:rsidP="009F161C">
            <w:pPr>
              <w:pStyle w:val="TABLETEXTLEFT"/>
              <w:tabs>
                <w:tab w:val="decimal" w:pos="855"/>
              </w:tabs>
              <w:jc w:val="center"/>
              <w:rPr>
                <w:lang w:val="en-AU"/>
              </w:rPr>
            </w:pPr>
          </w:p>
          <w:p w14:paraId="52CE450E" w14:textId="77777777" w:rsidR="005670A3" w:rsidRPr="00DB6C79" w:rsidRDefault="005670A3" w:rsidP="009F161C">
            <w:pPr>
              <w:pStyle w:val="TABLETEXTLEFT"/>
              <w:tabs>
                <w:tab w:val="decimal" w:pos="855"/>
              </w:tabs>
              <w:jc w:val="center"/>
              <w:rPr>
                <w:lang w:val="en-AU"/>
              </w:rPr>
            </w:pPr>
          </w:p>
          <w:p w14:paraId="4E3C1742" w14:textId="77777777" w:rsidR="005670A3" w:rsidRPr="00DB6C79" w:rsidRDefault="005670A3" w:rsidP="009F161C">
            <w:pPr>
              <w:pStyle w:val="TABLETEXTLEFT"/>
              <w:tabs>
                <w:tab w:val="decimal" w:pos="855"/>
              </w:tabs>
              <w:jc w:val="center"/>
              <w:rPr>
                <w:lang w:val="en-AU"/>
              </w:rPr>
            </w:pPr>
          </w:p>
          <w:p w14:paraId="72550B67" w14:textId="77777777" w:rsidR="005670A3" w:rsidRPr="00DB6C79" w:rsidRDefault="005670A3" w:rsidP="009F161C">
            <w:pPr>
              <w:pStyle w:val="TABLETEXTLEFT"/>
              <w:tabs>
                <w:tab w:val="decimal" w:pos="855"/>
              </w:tabs>
              <w:jc w:val="center"/>
              <w:rPr>
                <w:lang w:val="en-AU"/>
              </w:rPr>
            </w:pPr>
          </w:p>
          <w:p w14:paraId="43A352BF" w14:textId="77777777" w:rsidR="005670A3" w:rsidRPr="00DB6C79" w:rsidRDefault="005670A3" w:rsidP="009F161C">
            <w:pPr>
              <w:pStyle w:val="TABLETEXTLEFT"/>
              <w:tabs>
                <w:tab w:val="decimal" w:pos="855"/>
              </w:tabs>
              <w:jc w:val="center"/>
              <w:rPr>
                <w:lang w:val="en-AU"/>
              </w:rPr>
            </w:pPr>
          </w:p>
          <w:p w14:paraId="6BAA4B9E" w14:textId="77777777" w:rsidR="005670A3" w:rsidRPr="00DB6C79" w:rsidRDefault="005670A3" w:rsidP="009F161C">
            <w:pPr>
              <w:pStyle w:val="TABLETEXTLEFT"/>
              <w:tabs>
                <w:tab w:val="decimal" w:pos="855"/>
              </w:tabs>
              <w:jc w:val="center"/>
              <w:rPr>
                <w:lang w:val="en-AU"/>
              </w:rPr>
            </w:pPr>
          </w:p>
        </w:tc>
      </w:tr>
      <w:tr w:rsidR="005670A3" w:rsidRPr="00DB6C79" w14:paraId="25F954D6" w14:textId="77777777" w:rsidTr="009F161C">
        <w:trPr>
          <w:trHeight w:val="435"/>
        </w:trPr>
        <w:tc>
          <w:tcPr>
            <w:tcW w:w="2387" w:type="dxa"/>
            <w:tcBorders>
              <w:top w:val="nil"/>
            </w:tcBorders>
            <w:vAlign w:val="center"/>
          </w:tcPr>
          <w:p w14:paraId="1B397B52" w14:textId="77777777" w:rsidR="005670A3" w:rsidRPr="00DB6C79" w:rsidRDefault="005670A3" w:rsidP="009F161C">
            <w:pPr>
              <w:pStyle w:val="TABLETEXTLEFT"/>
              <w:tabs>
                <w:tab w:val="decimal" w:pos="855"/>
              </w:tabs>
              <w:jc w:val="center"/>
              <w:rPr>
                <w:lang w:val="en-AU"/>
              </w:rPr>
            </w:pPr>
            <w:r w:rsidRPr="00DB6C79">
              <w:rPr>
                <w:lang w:val="en-AU"/>
              </w:rPr>
              <w:t xml:space="preserve"> </w:t>
            </w:r>
          </w:p>
        </w:tc>
        <w:tc>
          <w:tcPr>
            <w:tcW w:w="2387" w:type="dxa"/>
            <w:tcBorders>
              <w:top w:val="nil"/>
            </w:tcBorders>
            <w:vAlign w:val="center"/>
          </w:tcPr>
          <w:p w14:paraId="073CB243" w14:textId="77777777" w:rsidR="005670A3" w:rsidRPr="00DB6C79" w:rsidRDefault="005670A3" w:rsidP="009F161C">
            <w:pPr>
              <w:pStyle w:val="TABLETEXTLEFT"/>
              <w:tabs>
                <w:tab w:val="decimal" w:pos="855"/>
              </w:tabs>
              <w:jc w:val="center"/>
              <w:rPr>
                <w:lang w:val="en-AU"/>
              </w:rPr>
            </w:pPr>
          </w:p>
        </w:tc>
        <w:tc>
          <w:tcPr>
            <w:tcW w:w="2106" w:type="dxa"/>
            <w:tcBorders>
              <w:top w:val="nil"/>
            </w:tcBorders>
          </w:tcPr>
          <w:p w14:paraId="3E8F7408" w14:textId="77777777" w:rsidR="005670A3" w:rsidRPr="00DB6C79" w:rsidRDefault="005670A3" w:rsidP="009F161C">
            <w:pPr>
              <w:pStyle w:val="TABLETEXTLEFT"/>
              <w:tabs>
                <w:tab w:val="decimal" w:pos="855"/>
              </w:tabs>
              <w:jc w:val="center"/>
              <w:rPr>
                <w:lang w:val="en-AU"/>
              </w:rPr>
            </w:pPr>
          </w:p>
        </w:tc>
        <w:tc>
          <w:tcPr>
            <w:tcW w:w="2387" w:type="dxa"/>
            <w:tcBorders>
              <w:top w:val="nil"/>
            </w:tcBorders>
            <w:vAlign w:val="center"/>
          </w:tcPr>
          <w:p w14:paraId="20631985" w14:textId="77777777" w:rsidR="005670A3" w:rsidRPr="00DB6C79" w:rsidRDefault="005670A3" w:rsidP="009F161C">
            <w:pPr>
              <w:pStyle w:val="TABLETEXTLEFT"/>
              <w:tabs>
                <w:tab w:val="decimal" w:pos="855"/>
              </w:tabs>
              <w:jc w:val="center"/>
              <w:rPr>
                <w:lang w:val="en-AU"/>
              </w:rPr>
            </w:pPr>
          </w:p>
          <w:p w14:paraId="14D6C927" w14:textId="77777777" w:rsidR="005670A3" w:rsidRPr="00DB6C79" w:rsidRDefault="005670A3" w:rsidP="009F161C">
            <w:pPr>
              <w:pStyle w:val="TABLETEXTLEFT"/>
              <w:tabs>
                <w:tab w:val="decimal" w:pos="855"/>
              </w:tabs>
              <w:jc w:val="center"/>
              <w:rPr>
                <w:lang w:val="en-AU"/>
              </w:rPr>
            </w:pPr>
          </w:p>
          <w:p w14:paraId="0EEF9BBD" w14:textId="77777777" w:rsidR="005670A3" w:rsidRPr="00DB6C79" w:rsidRDefault="005670A3" w:rsidP="009F161C">
            <w:pPr>
              <w:pStyle w:val="TABLETEXTLEFT"/>
              <w:tabs>
                <w:tab w:val="decimal" w:pos="855"/>
              </w:tabs>
              <w:jc w:val="center"/>
              <w:rPr>
                <w:lang w:val="en-AU"/>
              </w:rPr>
            </w:pPr>
          </w:p>
          <w:p w14:paraId="1936487A" w14:textId="77777777" w:rsidR="005670A3" w:rsidRPr="00DB6C79" w:rsidRDefault="005670A3" w:rsidP="009F161C">
            <w:pPr>
              <w:pStyle w:val="TABLETEXTLEFT"/>
              <w:tabs>
                <w:tab w:val="decimal" w:pos="855"/>
              </w:tabs>
              <w:jc w:val="center"/>
              <w:rPr>
                <w:lang w:val="en-AU"/>
              </w:rPr>
            </w:pPr>
          </w:p>
          <w:p w14:paraId="5287273E" w14:textId="77777777" w:rsidR="005670A3" w:rsidRPr="00DB6C79" w:rsidRDefault="005670A3" w:rsidP="009F161C">
            <w:pPr>
              <w:pStyle w:val="TABLETEXTLEFT"/>
              <w:tabs>
                <w:tab w:val="decimal" w:pos="855"/>
              </w:tabs>
              <w:jc w:val="center"/>
              <w:rPr>
                <w:lang w:val="en-AU"/>
              </w:rPr>
            </w:pPr>
          </w:p>
        </w:tc>
      </w:tr>
    </w:tbl>
    <w:p w14:paraId="69384B04" w14:textId="77777777" w:rsidR="005670A3" w:rsidRPr="00DB6C79" w:rsidRDefault="005670A3" w:rsidP="005670A3">
      <w:pPr>
        <w:pStyle w:val="Chaptertitle"/>
        <w:rPr>
          <w:lang w:val="en-AU"/>
        </w:rPr>
      </w:pPr>
    </w:p>
    <w:p w14:paraId="2FA2B7EA" w14:textId="77777777" w:rsidR="00AE5F5F" w:rsidRPr="00DB6C79" w:rsidRDefault="00AE5F5F">
      <w:pPr>
        <w:rPr>
          <w:rFonts w:ascii="Arial" w:hAnsi="Arial"/>
          <w:b/>
        </w:rPr>
      </w:pPr>
      <w:r w:rsidRPr="00DB6C79">
        <w:rPr>
          <w:rFonts w:ascii="Arial" w:hAnsi="Arial"/>
          <w:b/>
        </w:rPr>
        <w:br w:type="page"/>
      </w:r>
    </w:p>
    <w:p w14:paraId="10764F39" w14:textId="77777777" w:rsidR="00254DEC" w:rsidRPr="00DB6C79" w:rsidRDefault="00254DEC" w:rsidP="00254DEC">
      <w:pPr>
        <w:jc w:val="center"/>
        <w:rPr>
          <w:rFonts w:ascii="Arial" w:hAnsi="Arial"/>
          <w:b/>
        </w:rPr>
      </w:pPr>
      <w:r w:rsidRPr="00DB6C79">
        <w:rPr>
          <w:rFonts w:ascii="Arial" w:hAnsi="Arial"/>
          <w:b/>
        </w:rPr>
        <w:t>TICKER TIMERS</w:t>
      </w:r>
    </w:p>
    <w:p w14:paraId="25C9EE90" w14:textId="77777777" w:rsidR="00254DEC" w:rsidRPr="00DB6C79" w:rsidRDefault="00254DEC" w:rsidP="00254DEC">
      <w:pPr>
        <w:rPr>
          <w:rFonts w:ascii="Arial" w:hAnsi="Arial"/>
        </w:rPr>
      </w:pPr>
    </w:p>
    <w:p w14:paraId="4ED1CE46" w14:textId="77777777" w:rsidR="00254DEC" w:rsidRPr="00DB6C79" w:rsidRDefault="00254DEC" w:rsidP="00254DEC">
      <w:pPr>
        <w:rPr>
          <w:rFonts w:ascii="Arial" w:hAnsi="Arial"/>
        </w:rPr>
      </w:pPr>
      <w:r w:rsidRPr="00DB6C79">
        <w:rPr>
          <w:rFonts w:ascii="Arial" w:hAnsi="Arial"/>
        </w:rPr>
        <w:t>A ticker timer will mechanically record 50 dots every second.</w:t>
      </w:r>
    </w:p>
    <w:p w14:paraId="61E3239A" w14:textId="77777777" w:rsidR="00254DEC" w:rsidRPr="00DB6C79" w:rsidRDefault="00254DEC" w:rsidP="00254DEC">
      <w:pPr>
        <w:rPr>
          <w:rFonts w:ascii="Arial" w:hAnsi="Arial"/>
        </w:rPr>
      </w:pPr>
      <w:r w:rsidRPr="00DB6C79">
        <w:rPr>
          <w:rFonts w:ascii="Arial" w:hAnsi="Arial"/>
          <w:noProof/>
          <w:lang w:val="en-US"/>
        </w:rPr>
        <mc:AlternateContent>
          <mc:Choice Requires="wps">
            <w:drawing>
              <wp:anchor distT="0" distB="0" distL="114300" distR="114300" simplePos="0" relativeHeight="251674624" behindDoc="1" locked="0" layoutInCell="1" allowOverlap="1" wp14:anchorId="01D4F6F5" wp14:editId="6212D969">
                <wp:simplePos x="0" y="0"/>
                <wp:positionH relativeFrom="column">
                  <wp:posOffset>800735</wp:posOffset>
                </wp:positionH>
                <wp:positionV relativeFrom="paragraph">
                  <wp:posOffset>65616</wp:posOffset>
                </wp:positionV>
                <wp:extent cx="4515908" cy="449580"/>
                <wp:effectExtent l="0" t="0" r="31115" b="33020"/>
                <wp:wrapNone/>
                <wp:docPr id="61"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5908" cy="44958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3" o:spid="_x0000_s1026" style="position:absolute;margin-left:63.05pt;margin-top:5.15pt;width:355.6pt;height:35.4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" strokecolor="#4f81bd"/>
            </w:pict>
          </mc:Fallback>
        </mc:AlternateContent>
      </w:r>
    </w:p>
    <w:p w14:paraId="61D9B26B" w14:textId="77777777" w:rsidR="00254DEC" w:rsidRPr="00DB6C79" w:rsidRDefault="00254DEC" w:rsidP="00254DEC">
      <w:pPr>
        <w:jc w:val="center"/>
        <w:rPr>
          <w:rFonts w:ascii="Arial" w:hAnsi="Arial"/>
          <w:color w:val="FF0000"/>
        </w:rPr>
      </w:pPr>
      <w:r w:rsidRPr="00DB6C79">
        <w:rPr>
          <w:rFonts w:ascii="Symbol" w:hAnsi="Symbol"/>
          <w:color w:val="FF0000"/>
        </w:rPr>
        <w:t></w:t>
      </w:r>
      <w:r w:rsidRPr="00DB6C79">
        <w:rPr>
          <w:rFonts w:ascii="Arial" w:hAnsi="Arial"/>
          <w:color w:val="FF0000"/>
        </w:rPr>
        <w:tab/>
        <w:t>1 dot spacing represents 1/50th of a second  =  0.02 s</w:t>
      </w:r>
    </w:p>
    <w:p w14:paraId="779EAD27" w14:textId="77777777" w:rsidR="00254DEC" w:rsidRPr="00DB6C79" w:rsidRDefault="00254DEC" w:rsidP="00254DEC">
      <w:pPr>
        <w:rPr>
          <w:rFonts w:ascii="Arial" w:hAnsi="Arial"/>
        </w:rPr>
      </w:pPr>
    </w:p>
    <w:p w14:paraId="1D659BCB" w14:textId="77777777" w:rsidR="00254DEC" w:rsidRPr="00DB6C79" w:rsidRDefault="00254DEC" w:rsidP="00254DEC">
      <w:pPr>
        <w:rPr>
          <w:rFonts w:ascii="Arial" w:hAnsi="Arial"/>
        </w:rPr>
      </w:pPr>
    </w:p>
    <w:p w14:paraId="5E168081" w14:textId="77777777" w:rsidR="00254DEC" w:rsidRPr="00DB6C79" w:rsidRDefault="00254DEC" w:rsidP="00254DEC">
      <w:pPr>
        <w:rPr>
          <w:rFonts w:ascii="Arial" w:hAnsi="Arial"/>
        </w:rPr>
      </w:pPr>
      <w:r w:rsidRPr="00DB6C79">
        <w:rPr>
          <w:rFonts w:ascii="Arial" w:hAnsi="Arial"/>
        </w:rPr>
        <w:t>Visually, the ticker tape shows whether the motion represented is constant speed or acceleration.</w:t>
      </w:r>
    </w:p>
    <w:p w14:paraId="204CB2D3" w14:textId="77777777" w:rsidR="00254DEC" w:rsidRPr="00DB6C79" w:rsidRDefault="00254DEC" w:rsidP="00254DEC">
      <w:pPr>
        <w:tabs>
          <w:tab w:val="left" w:pos="567"/>
        </w:tabs>
        <w:rPr>
          <w:sz w:val="36"/>
        </w:rPr>
      </w:pPr>
    </w:p>
    <w:p w14:paraId="397519F3" w14:textId="77777777" w:rsidR="00254DEC" w:rsidRPr="00DB6C79" w:rsidRDefault="00254DEC" w:rsidP="00254DEC">
      <w:pPr>
        <w:tabs>
          <w:tab w:val="left" w:pos="567"/>
        </w:tabs>
      </w:pPr>
      <w:r w:rsidRPr="00DB6C79">
        <w:rPr>
          <w:noProof/>
          <w:lang w:val="en-US"/>
        </w:rPr>
        <mc:AlternateContent>
          <mc:Choice Requires="wps">
            <w:drawing>
              <wp:anchor distT="0" distB="0" distL="114300" distR="114300" simplePos="0" relativeHeight="251676672" behindDoc="0" locked="0" layoutInCell="1" allowOverlap="1" wp14:anchorId="082B8B22" wp14:editId="098556BF">
                <wp:simplePos x="0" y="0"/>
                <wp:positionH relativeFrom="column">
                  <wp:posOffset>17145</wp:posOffset>
                </wp:positionH>
                <wp:positionV relativeFrom="paragraph">
                  <wp:posOffset>146050</wp:posOffset>
                </wp:positionV>
                <wp:extent cx="4686300" cy="0"/>
                <wp:effectExtent l="17145" t="19050" r="20955" b="19050"/>
                <wp:wrapNone/>
                <wp:docPr id="65"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1.5pt" to="370.35pt,1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w9JgBMCAAAqBAAADgAAAGRycy9lMm9Eb2MueG1srFPBjtowEL1X6j9YvkMSNqQ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"/>
            </w:pict>
          </mc:Fallback>
        </mc:AlternateContent>
      </w:r>
    </w:p>
    <w:p w14:paraId="5C715C30" w14:textId="77777777" w:rsidR="00254DEC" w:rsidRPr="00DB6C79" w:rsidRDefault="00254DEC" w:rsidP="00254DEC">
      <w:pPr>
        <w:tabs>
          <w:tab w:val="left" w:pos="567"/>
        </w:tabs>
        <w:rPr>
          <w:b/>
        </w:rPr>
      </w:pPr>
      <w:r w:rsidRPr="00DB6C79">
        <w:rPr>
          <w:b/>
        </w:rPr>
        <w:t xml:space="preserve">.      .      .      .      .      .      .      .      .      .      .      .      .      .      .      .      .      .      </w:t>
      </w:r>
      <w:r w:rsidRPr="00DB6C79">
        <w:rPr>
          <w:b/>
          <w:color w:val="FF0000"/>
        </w:rPr>
        <w:t>Constant speed -</w:t>
      </w:r>
      <w:r w:rsidRPr="00DB6C79">
        <w:rPr>
          <w:b/>
        </w:rPr>
        <w:t xml:space="preserve"> </w:t>
      </w:r>
    </w:p>
    <w:p w14:paraId="03EA8046" w14:textId="77777777" w:rsidR="00254DEC" w:rsidRPr="00DB6C79" w:rsidRDefault="00254DEC" w:rsidP="00254DEC">
      <w:pPr>
        <w:tabs>
          <w:tab w:val="left" w:pos="567"/>
        </w:tabs>
        <w:rPr>
          <w:color w:val="FF0000"/>
        </w:rPr>
      </w:pPr>
      <w:r w:rsidRPr="00DB6C79">
        <w:rPr>
          <w:noProof/>
          <w:lang w:val="en-US"/>
        </w:rPr>
        <mc:AlternateContent>
          <mc:Choice Requires="wps">
            <w:drawing>
              <wp:anchor distT="0" distB="0" distL="114300" distR="114300" simplePos="0" relativeHeight="251677696" behindDoc="0" locked="0" layoutInCell="1" allowOverlap="1" wp14:anchorId="5B5D8420" wp14:editId="2DA295F2">
                <wp:simplePos x="0" y="0"/>
                <wp:positionH relativeFrom="column">
                  <wp:posOffset>-3175</wp:posOffset>
                </wp:positionH>
                <wp:positionV relativeFrom="paragraph">
                  <wp:posOffset>160655</wp:posOffset>
                </wp:positionV>
                <wp:extent cx="4686300" cy="0"/>
                <wp:effectExtent l="9525" t="8255" r="28575" b="29845"/>
                <wp:wrapNone/>
                <wp:docPr id="6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2.65pt" to="368.8pt,12.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DAJuhMCAAAqBAAADgAAAGRycy9lMm9Eb2MueG1srFPBjtowEL1X6j9YvkMSNqQ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"/>
            </w:pict>
          </mc:Fallback>
        </mc:AlternateContent>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r>
      <w:r w:rsidRPr="00DB6C79">
        <w:rPr>
          <w:b/>
        </w:rPr>
        <w:tab/>
        <w:t xml:space="preserve">   </w:t>
      </w:r>
      <w:r w:rsidRPr="00DB6C79">
        <w:rPr>
          <w:color w:val="FF0000"/>
        </w:rPr>
        <w:t>dots evenly spaced.</w:t>
      </w:r>
    </w:p>
    <w:p w14:paraId="5647A0F2" w14:textId="77777777" w:rsidR="00254DEC" w:rsidRPr="00DB6C79" w:rsidRDefault="00254DEC" w:rsidP="00254DEC">
      <w:pPr>
        <w:tabs>
          <w:tab w:val="left" w:pos="567"/>
        </w:tabs>
        <w:rPr>
          <w:sz w:val="36"/>
        </w:rPr>
      </w:pPr>
    </w:p>
    <w:p w14:paraId="14F64181" w14:textId="77777777" w:rsidR="00254DEC" w:rsidRPr="00DB6C79" w:rsidRDefault="00254DEC" w:rsidP="00254DEC">
      <w:pPr>
        <w:tabs>
          <w:tab w:val="left" w:pos="567"/>
        </w:tabs>
        <w:rPr>
          <w:sz w:val="36"/>
        </w:rPr>
      </w:pPr>
    </w:p>
    <w:p w14:paraId="463BA052" w14:textId="77777777" w:rsidR="00254DEC" w:rsidRPr="00DB6C79" w:rsidRDefault="00254DEC" w:rsidP="00254DEC">
      <w:pPr>
        <w:tabs>
          <w:tab w:val="left" w:pos="567"/>
        </w:tabs>
      </w:pPr>
      <w:r w:rsidRPr="00DB6C79">
        <w:rPr>
          <w:noProof/>
          <w:lang w:val="en-US"/>
        </w:rPr>
        <mc:AlternateContent>
          <mc:Choice Requires="wps">
            <w:drawing>
              <wp:anchor distT="0" distB="0" distL="114300" distR="114300" simplePos="0" relativeHeight="251678720" behindDoc="0" locked="0" layoutInCell="1" allowOverlap="1" wp14:anchorId="515F21FB" wp14:editId="49A77572">
                <wp:simplePos x="0" y="0"/>
                <wp:positionH relativeFrom="column">
                  <wp:posOffset>31750</wp:posOffset>
                </wp:positionH>
                <wp:positionV relativeFrom="paragraph">
                  <wp:posOffset>113665</wp:posOffset>
                </wp:positionV>
                <wp:extent cx="4686300" cy="0"/>
                <wp:effectExtent l="6350" t="12065" r="19050" b="26035"/>
                <wp:wrapNone/>
                <wp:docPr id="63"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95pt" to="371.5pt,8.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"/>
            </w:pict>
          </mc:Fallback>
        </mc:AlternateContent>
      </w:r>
    </w:p>
    <w:p w14:paraId="788234F0" w14:textId="77777777" w:rsidR="00254DEC" w:rsidRPr="00DB6C79" w:rsidRDefault="00254DEC" w:rsidP="00254DEC">
      <w:pPr>
        <w:tabs>
          <w:tab w:val="left" w:pos="567"/>
        </w:tabs>
      </w:pPr>
      <w:r w:rsidRPr="00DB6C79">
        <w:rPr>
          <w:b/>
        </w:rPr>
        <w:t>. .  .   .    .     .      .       .        .         .          .           .            .             .              .</w:t>
      </w:r>
      <w:r w:rsidRPr="00DB6C79">
        <w:rPr>
          <w:b/>
        </w:rPr>
        <w:tab/>
        <w:t xml:space="preserve">    </w:t>
      </w:r>
      <w:r w:rsidRPr="00DB6C79">
        <w:rPr>
          <w:b/>
          <w:color w:val="FF0000"/>
        </w:rPr>
        <w:t xml:space="preserve">Acceleration </w:t>
      </w:r>
      <w:r w:rsidRPr="00DB6C79">
        <w:rPr>
          <w:color w:val="FF0000"/>
        </w:rPr>
        <w:t>-</w:t>
      </w:r>
      <w:r w:rsidRPr="00DB6C79">
        <w:t xml:space="preserve"> </w:t>
      </w:r>
    </w:p>
    <w:p w14:paraId="3635E282" w14:textId="77777777" w:rsidR="00254DEC" w:rsidRPr="00DB6C79" w:rsidRDefault="00254DEC" w:rsidP="00254DEC">
      <w:pPr>
        <w:tabs>
          <w:tab w:val="left" w:pos="567"/>
        </w:tabs>
      </w:pPr>
      <w:r w:rsidRPr="00DB6C79">
        <w:rPr>
          <w:noProof/>
          <w:lang w:val="en-US"/>
        </w:rPr>
        <mc:AlternateContent>
          <mc:Choice Requires="wps">
            <w:drawing>
              <wp:anchor distT="0" distB="0" distL="114300" distR="114300" simplePos="0" relativeHeight="251679744" behindDoc="0" locked="0" layoutInCell="1" allowOverlap="1" wp14:anchorId="38517965" wp14:editId="28AAEF82">
                <wp:simplePos x="0" y="0"/>
                <wp:positionH relativeFrom="column">
                  <wp:posOffset>47625</wp:posOffset>
                </wp:positionH>
                <wp:positionV relativeFrom="paragraph">
                  <wp:posOffset>126365</wp:posOffset>
                </wp:positionV>
                <wp:extent cx="4686300" cy="0"/>
                <wp:effectExtent l="9525" t="12065" r="28575" b="26035"/>
                <wp:wrapNone/>
                <wp:docPr id="62"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7"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9.95pt" to="372.75pt,9.9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"/>
            </w:pict>
          </mc:Fallback>
        </mc:AlternateContent>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t xml:space="preserve">   </w:t>
      </w:r>
      <w:r w:rsidRPr="00DB6C79">
        <w:rPr>
          <w:color w:val="FF0000"/>
        </w:rPr>
        <w:t>dots get further</w:t>
      </w:r>
      <w:r w:rsidRPr="00DB6C79">
        <w:t xml:space="preserve"> </w:t>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r>
      <w:r w:rsidRPr="00DB6C79">
        <w:tab/>
        <w:t xml:space="preserve">   </w:t>
      </w:r>
      <w:r w:rsidRPr="00DB6C79">
        <w:rPr>
          <w:color w:val="FF0000"/>
        </w:rPr>
        <w:t>apart.</w:t>
      </w:r>
    </w:p>
    <w:p w14:paraId="4C3F70DD" w14:textId="77777777" w:rsidR="00254DEC" w:rsidRPr="00DB6C79" w:rsidRDefault="00254DEC" w:rsidP="00254DEC">
      <w:pPr>
        <w:jc w:val="center"/>
        <w:rPr>
          <w:rFonts w:ascii="Arial" w:hAnsi="Arial"/>
          <w:b/>
        </w:rPr>
      </w:pPr>
    </w:p>
    <w:p w14:paraId="38D9ADBF" w14:textId="77777777" w:rsidR="00254DEC" w:rsidRPr="00DB6C79" w:rsidRDefault="00254DEC" w:rsidP="00254DEC">
      <w:pPr>
        <w:jc w:val="center"/>
        <w:rPr>
          <w:rFonts w:ascii="Arial" w:hAnsi="Arial"/>
          <w:b/>
        </w:rPr>
      </w:pPr>
      <w:r w:rsidRPr="00DB6C79">
        <w:rPr>
          <w:rFonts w:ascii="Arial" w:hAnsi="Arial"/>
          <w:b/>
        </w:rPr>
        <w:t>Calculations</w:t>
      </w:r>
    </w:p>
    <w:p w14:paraId="11EB3B9A" w14:textId="77777777" w:rsidR="00254DEC" w:rsidRPr="00DB6C79" w:rsidRDefault="00254DEC" w:rsidP="00254DEC">
      <w:pPr>
        <w:rPr>
          <w:rFonts w:ascii="Arial" w:hAnsi="Arial"/>
        </w:rPr>
      </w:pPr>
    </w:p>
    <w:p w14:paraId="085A33CD" w14:textId="77777777" w:rsidR="00254DEC" w:rsidRPr="00DB6C79" w:rsidRDefault="00254DEC" w:rsidP="00254DEC">
      <w:pPr>
        <w:rPr>
          <w:rFonts w:ascii="Arial" w:hAnsi="Arial"/>
          <w:b/>
          <w:i/>
        </w:rPr>
      </w:pPr>
      <w:r w:rsidRPr="00DB6C79">
        <w:rPr>
          <w:rFonts w:ascii="Arial" w:hAnsi="Arial"/>
          <w:b/>
          <w:i/>
        </w:rPr>
        <w:t>Constant speed</w:t>
      </w:r>
    </w:p>
    <w:p w14:paraId="07820370" w14:textId="77777777" w:rsidR="00254DEC" w:rsidRPr="00DB6C79" w:rsidRDefault="00254DEC" w:rsidP="00254DEC">
      <w:pPr>
        <w:rPr>
          <w:rFonts w:ascii="Arial" w:hAnsi="Arial"/>
        </w:rPr>
      </w:pPr>
    </w:p>
    <w:p w14:paraId="21CA8980" w14:textId="77777777" w:rsidR="00254DEC" w:rsidRPr="00DB6C79" w:rsidRDefault="00254DEC" w:rsidP="00254DEC">
      <w:pPr>
        <w:spacing w:line="360" w:lineRule="auto"/>
        <w:rPr>
          <w:rFonts w:ascii="Arial" w:hAnsi="Arial"/>
        </w:rPr>
      </w:pPr>
      <w:r w:rsidRPr="00DB6C79">
        <w:rPr>
          <w:rFonts w:ascii="Arial" w:hAnsi="Arial"/>
        </w:rPr>
        <w:tab/>
        <w:t>•</w:t>
      </w:r>
      <w:r w:rsidRPr="00DB6C79">
        <w:rPr>
          <w:rFonts w:ascii="Arial" w:hAnsi="Arial"/>
        </w:rPr>
        <w:tab/>
        <w:t>Choose 1 dot as your start point.</w:t>
      </w:r>
    </w:p>
    <w:p w14:paraId="7209B49C" w14:textId="77777777" w:rsidR="00254DEC" w:rsidRPr="00DB6C79" w:rsidRDefault="00254DEC" w:rsidP="00254DEC">
      <w:pPr>
        <w:spacing w:line="360" w:lineRule="auto"/>
        <w:rPr>
          <w:rFonts w:ascii="Arial" w:hAnsi="Arial"/>
        </w:rPr>
      </w:pPr>
      <w:r w:rsidRPr="00DB6C79">
        <w:rPr>
          <w:rFonts w:ascii="Arial" w:hAnsi="Arial"/>
        </w:rPr>
        <w:tab/>
      </w:r>
      <w:r w:rsidR="00DB6C79" w:rsidRPr="00DB6C79">
        <w:rPr>
          <w:rFonts w:ascii="Arial" w:hAnsi="Arial"/>
        </w:rPr>
        <w:t>•</w:t>
      </w:r>
      <w:r w:rsidR="00DB6C79" w:rsidRPr="00DB6C79">
        <w:rPr>
          <w:rFonts w:ascii="Arial" w:hAnsi="Arial"/>
        </w:rPr>
        <w:tab/>
        <w:t>Count 4 dots from this point- this represents 0.1</w:t>
      </w:r>
      <w:r w:rsidR="00DB6C79">
        <w:rPr>
          <w:rFonts w:ascii="Arial" w:hAnsi="Arial"/>
        </w:rPr>
        <w:t>0</w:t>
      </w:r>
      <w:r w:rsidR="00DB6C79" w:rsidRPr="00DB6C79">
        <w:rPr>
          <w:rFonts w:ascii="Arial" w:hAnsi="Arial"/>
        </w:rPr>
        <w:t xml:space="preserve"> sec</w:t>
      </w:r>
      <w:r w:rsidR="00DB6C79">
        <w:rPr>
          <w:rFonts w:ascii="Arial" w:hAnsi="Arial"/>
        </w:rPr>
        <w:t>ond</w:t>
      </w:r>
      <w:r w:rsidR="00DB6C79" w:rsidRPr="00DB6C79">
        <w:rPr>
          <w:rFonts w:ascii="Arial" w:hAnsi="Arial"/>
        </w:rPr>
        <w:t>s.</w:t>
      </w:r>
    </w:p>
    <w:p w14:paraId="7962BEF4" w14:textId="77777777" w:rsidR="00254DEC" w:rsidRPr="00DB6C79" w:rsidRDefault="00254DEC" w:rsidP="00254DEC">
      <w:pPr>
        <w:spacing w:line="360" w:lineRule="auto"/>
        <w:rPr>
          <w:rFonts w:ascii="Arial" w:hAnsi="Arial"/>
        </w:rPr>
      </w:pPr>
      <w:r w:rsidRPr="00DB6C79">
        <w:rPr>
          <w:rFonts w:ascii="Arial" w:hAnsi="Arial"/>
        </w:rPr>
        <w:tab/>
        <w:t>•</w:t>
      </w:r>
      <w:r w:rsidRPr="00DB6C79">
        <w:rPr>
          <w:rFonts w:ascii="Arial" w:hAnsi="Arial"/>
        </w:rPr>
        <w:tab/>
        <w:t>Measure the distance from the start to the fifth dot.</w:t>
      </w:r>
    </w:p>
    <w:p w14:paraId="5C448143" w14:textId="77777777" w:rsidR="00254DEC" w:rsidRPr="00DB6C79" w:rsidRDefault="00254DEC" w:rsidP="00254DEC">
      <w:pPr>
        <w:spacing w:line="360" w:lineRule="auto"/>
        <w:rPr>
          <w:rFonts w:ascii="Arial" w:hAnsi="Arial"/>
        </w:rPr>
      </w:pPr>
      <w:r w:rsidRPr="00DB6C79">
        <w:rPr>
          <w:rFonts w:ascii="Arial" w:hAnsi="Arial"/>
        </w:rPr>
        <w:tab/>
        <w:t>•</w:t>
      </w:r>
      <w:r w:rsidRPr="00DB6C79">
        <w:rPr>
          <w:rFonts w:ascii="Arial" w:hAnsi="Arial"/>
        </w:rPr>
        <w:tab/>
        <w:t xml:space="preserve">Calculate the speed or velocity using </w:t>
      </w:r>
      <w:r w:rsidR="00A17934" w:rsidRPr="00DB6C79">
        <w:rPr>
          <w:rFonts w:ascii="Arial" w:hAnsi="Arial"/>
        </w:rPr>
        <w:t xml:space="preserve"> </w:t>
      </w:r>
      <w:r w:rsidR="0044013D" w:rsidRPr="00DB6C79">
        <w:rPr>
          <w:rFonts w:ascii="Arial" w:hAnsi="Arial"/>
          <w:position w:val="-24"/>
        </w:rPr>
        <w:object w:dxaOrig="600" w:dyaOrig="660" w14:anchorId="40B32392">
          <v:shape id="_x0000_i1032" type="#_x0000_t75" style="width:30pt;height:33pt" o:ole="">
            <v:imagedata r:id="rId31" o:title=""/>
          </v:shape>
          <o:OLEObject Type="Embed" ProgID="Equation.3" ShapeID="_x0000_i1032" DrawAspect="Content" ObjectID="_1417260637" r:id="rId32"/>
        </w:object>
      </w:r>
      <w:r w:rsidRPr="00DB6C79">
        <w:rPr>
          <w:rFonts w:ascii="Arial" w:hAnsi="Arial"/>
        </w:rPr>
        <w:t>.</w:t>
      </w:r>
    </w:p>
    <w:p w14:paraId="4B1FD376" w14:textId="77777777" w:rsidR="00992525" w:rsidRPr="00DB6C79" w:rsidRDefault="0044013D" w:rsidP="00254DEC">
      <w:pPr>
        <w:spacing w:line="360" w:lineRule="auto"/>
        <w:rPr>
          <w:rFonts w:ascii="Arial" w:hAnsi="Arial"/>
        </w:rPr>
      </w:pPr>
      <w:r w:rsidRPr="00DB6C79">
        <w:rPr>
          <w:rFonts w:ascii="Arial" w:hAnsi="Arial"/>
          <w:noProof/>
          <w:lang w:val="en-US"/>
        </w:rPr>
        <mc:AlternateContent>
          <mc:Choice Requires="wps">
            <w:drawing>
              <wp:anchor distT="0" distB="0" distL="114300" distR="114300" simplePos="0" relativeHeight="251696128" behindDoc="0" locked="0" layoutInCell="1" allowOverlap="1" wp14:anchorId="33686D9C" wp14:editId="4841BDC8">
                <wp:simplePos x="0" y="0"/>
                <wp:positionH relativeFrom="column">
                  <wp:posOffset>1937385</wp:posOffset>
                </wp:positionH>
                <wp:positionV relativeFrom="paragraph">
                  <wp:posOffset>182245</wp:posOffset>
                </wp:positionV>
                <wp:extent cx="1143000" cy="342900"/>
                <wp:effectExtent l="0" t="0" r="0" b="12700"/>
                <wp:wrapThrough wrapText="bothSides">
                  <wp:wrapPolygon edited="0">
                    <wp:start x="0" y="0"/>
                    <wp:lineTo x="0" y="20800"/>
                    <wp:lineTo x="21120" y="20800"/>
                    <wp:lineTo x="21120" y="0"/>
                    <wp:lineTo x="0" y="0"/>
                  </wp:wrapPolygon>
                </wp:wrapThrough>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E2D339" w14:textId="77777777" w:rsidR="001E2D62" w:rsidRPr="00992525" w:rsidRDefault="001E2D62">
                            <w:pPr>
                              <w:rPr>
                                <w:rFonts w:ascii="Arial" w:hAnsi="Arial" w:cs="Arial"/>
                              </w:rPr>
                            </w:pPr>
                            <w:r w:rsidRPr="00992525">
                              <w:rPr>
                                <w:rFonts w:ascii="Arial" w:hAnsi="Arial" w:cs="Arial"/>
                              </w:rPr>
                              <w:t>t = 0.08 secs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9" o:spid="_x0000_s1044" type="#_x0000_t202" style="position:absolute;margin-left:152.55pt;margin-top:14.35pt;width:90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" stroked="f">
                <v:textbox>
                  <w:txbxContent>
                    <w:p w14:paraId="28E2D339" w14:textId="77777777" w:rsidR="001E2D62" w:rsidRPr="00992525" w:rsidRDefault="001E2D62">
                      <w:pPr>
                        <w:rPr>
                          <w:rFonts w:ascii="Arial" w:hAnsi="Arial" w:cs="Arial"/>
                        </w:rPr>
                      </w:pPr>
                      <w:r w:rsidRPr="00992525">
                        <w:rPr>
                          <w:rFonts w:ascii="Arial" w:hAnsi="Arial" w:cs="Arial"/>
                        </w:rPr>
                        <w:t>t = 0.08 secs</w:t>
                      </w:r>
                    </w:p>
                  </w:txbxContent>
                </v:textbox>
                <w10:wrap type="through"/>
              </v:shape>
            </w:pict>
          </mc:Fallback>
        </mc:AlternateContent>
      </w:r>
    </w:p>
    <w:p w14:paraId="1F0033D4" w14:textId="77777777" w:rsidR="00254DEC" w:rsidRPr="00DB6C79" w:rsidRDefault="008A16D0" w:rsidP="00C277E2">
      <w:pPr>
        <w:rPr>
          <w:rFonts w:ascii="Arial" w:hAnsi="Arial"/>
        </w:rPr>
      </w:pPr>
      <w:r w:rsidRPr="00DB6C79">
        <w:rPr>
          <w:rFonts w:ascii="Arial" w:hAnsi="Arial"/>
          <w:noProof/>
          <w:lang w:val="en-US"/>
        </w:rPr>
        <mc:AlternateContent>
          <mc:Choice Requires="wps">
            <w:drawing>
              <wp:anchor distT="0" distB="0" distL="114300" distR="114300" simplePos="0" relativeHeight="251693056" behindDoc="0" locked="0" layoutInCell="1" allowOverlap="1" wp14:anchorId="1D1A7FC5" wp14:editId="1CA46171">
                <wp:simplePos x="0" y="0"/>
                <wp:positionH relativeFrom="column">
                  <wp:posOffset>3233420</wp:posOffset>
                </wp:positionH>
                <wp:positionV relativeFrom="paragraph">
                  <wp:posOffset>163195</wp:posOffset>
                </wp:positionV>
                <wp:extent cx="0" cy="854710"/>
                <wp:effectExtent l="0" t="0" r="25400" b="34290"/>
                <wp:wrapNone/>
                <wp:docPr id="76" name="Straight Connector 76"/>
                <wp:cNvGraphicFramePr/>
                <a:graphic xmlns:a="http://schemas.openxmlformats.org/drawingml/2006/main">
                  <a:graphicData uri="http://schemas.microsoft.com/office/word/2010/wordprocessingShape">
                    <wps:wsp>
                      <wps:cNvCnPr/>
                      <wps:spPr>
                        <a:xfrm>
                          <a:off x="0" y="0"/>
                          <a:ext cx="0" cy="854710"/>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54.6pt,12.85pt" to="254.6pt,8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" strokecolor="black [3213]" strokeweight="1pt"/>
            </w:pict>
          </mc:Fallback>
        </mc:AlternateContent>
      </w:r>
      <w:r w:rsidR="001A7A92" w:rsidRPr="00DB6C79">
        <w:rPr>
          <w:rFonts w:ascii="Arial" w:hAnsi="Arial"/>
          <w:noProof/>
          <w:lang w:val="en-US"/>
        </w:rPr>
        <mc:AlternateContent>
          <mc:Choice Requires="wps">
            <w:drawing>
              <wp:anchor distT="0" distB="0" distL="114300" distR="114300" simplePos="0" relativeHeight="251691008" behindDoc="0" locked="0" layoutInCell="1" allowOverlap="1" wp14:anchorId="693ADA5B" wp14:editId="11D7B8A4">
                <wp:simplePos x="0" y="0"/>
                <wp:positionH relativeFrom="column">
                  <wp:posOffset>1811443</wp:posOffset>
                </wp:positionH>
                <wp:positionV relativeFrom="paragraph">
                  <wp:posOffset>138218</wp:posOffset>
                </wp:positionV>
                <wp:extent cx="0" cy="855134"/>
                <wp:effectExtent l="0" t="0" r="25400" b="34290"/>
                <wp:wrapNone/>
                <wp:docPr id="75" name="Straight Connector 75"/>
                <wp:cNvGraphicFramePr/>
                <a:graphic xmlns:a="http://schemas.openxmlformats.org/drawingml/2006/main">
                  <a:graphicData uri="http://schemas.microsoft.com/office/word/2010/wordprocessingShape">
                    <wps:wsp>
                      <wps:cNvCnPr/>
                      <wps:spPr>
                        <a:xfrm>
                          <a:off x="0" y="0"/>
                          <a:ext cx="0" cy="855134"/>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42.65pt,10.9pt" to="142.65pt,78.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" strokecolor="black [3213]" strokeweight="1pt"/>
            </w:pict>
          </mc:Fallback>
        </mc:AlternateContent>
      </w:r>
    </w:p>
    <w:p w14:paraId="65D11D50" w14:textId="77777777" w:rsidR="001A7A92" w:rsidRPr="00DB6C79" w:rsidRDefault="001A7A92" w:rsidP="00C277E2">
      <w:pPr>
        <w:rPr>
          <w:rFonts w:ascii="Arial" w:hAnsi="Arial"/>
        </w:rPr>
      </w:pPr>
      <w:r w:rsidRPr="00DB6C79">
        <w:rPr>
          <w:rFonts w:ascii="Arial" w:hAnsi="Arial"/>
          <w:noProof/>
          <w:lang w:val="en-US"/>
        </w:rPr>
        <mc:AlternateContent>
          <mc:Choice Requires="wps">
            <w:drawing>
              <wp:anchor distT="0" distB="0" distL="114300" distR="114300" simplePos="0" relativeHeight="251687936" behindDoc="0" locked="0" layoutInCell="1" allowOverlap="1" wp14:anchorId="1BD32E6B" wp14:editId="0FA87340">
                <wp:simplePos x="0" y="0"/>
                <wp:positionH relativeFrom="column">
                  <wp:posOffset>947843</wp:posOffset>
                </wp:positionH>
                <wp:positionV relativeFrom="paragraph">
                  <wp:posOffset>140758</wp:posOffset>
                </wp:positionV>
                <wp:extent cx="4284134" cy="8467"/>
                <wp:effectExtent l="0" t="0" r="34290" b="42545"/>
                <wp:wrapNone/>
                <wp:docPr id="73" name="Straight Connector 73"/>
                <wp:cNvGraphicFramePr/>
                <a:graphic xmlns:a="http://schemas.openxmlformats.org/drawingml/2006/main">
                  <a:graphicData uri="http://schemas.microsoft.com/office/word/2010/wordprocessingShape">
                    <wps:wsp>
                      <wps:cNvCnPr/>
                      <wps:spPr>
                        <a:xfrm flipV="1">
                          <a:off x="0" y="0"/>
                          <a:ext cx="4284134" cy="8467"/>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3"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74.65pt,11.1pt" to="412pt,11.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" strokecolor="black [3213]" strokeweight="1pt"/>
            </w:pict>
          </mc:Fallback>
        </mc:AlternateContent>
      </w:r>
    </w:p>
    <w:p w14:paraId="225E62FA" w14:textId="77777777" w:rsidR="001A7A92" w:rsidRPr="00DB6C79" w:rsidRDefault="001A7A92" w:rsidP="001A7A92">
      <w:pPr>
        <w:tabs>
          <w:tab w:val="left" w:pos="567"/>
        </w:tabs>
        <w:jc w:val="center"/>
        <w:rPr>
          <w:b/>
          <w:sz w:val="36"/>
        </w:rPr>
      </w:pPr>
      <w:r w:rsidRPr="00DB6C79">
        <w:rPr>
          <w:b/>
          <w:sz w:val="36"/>
        </w:rPr>
        <w:t>.      .      .      .      .      .      .      .      .      .</w:t>
      </w:r>
    </w:p>
    <w:p w14:paraId="1A07CD4A" w14:textId="77777777" w:rsidR="00992525" w:rsidRPr="00DB6C79" w:rsidRDefault="00992525" w:rsidP="00C277E2">
      <w:pPr>
        <w:rPr>
          <w:rFonts w:ascii="Arial" w:hAnsi="Arial"/>
        </w:rPr>
      </w:pPr>
      <w:r w:rsidRPr="00DB6C79">
        <w:rPr>
          <w:rFonts w:ascii="Arial" w:hAnsi="Arial"/>
          <w:noProof/>
          <w:lang w:val="en-US"/>
        </w:rPr>
        <mc:AlternateContent>
          <mc:Choice Requires="wps">
            <w:drawing>
              <wp:anchor distT="0" distB="0" distL="114300" distR="114300" simplePos="0" relativeHeight="251689984" behindDoc="0" locked="0" layoutInCell="1" allowOverlap="1" wp14:anchorId="4C5A1074" wp14:editId="36360071">
                <wp:simplePos x="0" y="0"/>
                <wp:positionH relativeFrom="column">
                  <wp:posOffset>955675</wp:posOffset>
                </wp:positionH>
                <wp:positionV relativeFrom="paragraph">
                  <wp:posOffset>135255</wp:posOffset>
                </wp:positionV>
                <wp:extent cx="4283710" cy="8255"/>
                <wp:effectExtent l="0" t="0" r="34290" b="42545"/>
                <wp:wrapNone/>
                <wp:docPr id="74" name="Straight Connector 74"/>
                <wp:cNvGraphicFramePr/>
                <a:graphic xmlns:a="http://schemas.openxmlformats.org/drawingml/2006/main">
                  <a:graphicData uri="http://schemas.microsoft.com/office/word/2010/wordprocessingShape">
                    <wps:wsp>
                      <wps:cNvCnPr/>
                      <wps:spPr>
                        <a:xfrm flipV="1">
                          <a:off x="0" y="0"/>
                          <a:ext cx="4283710" cy="8255"/>
                        </a:xfrm>
                        <a:prstGeom prst="line">
                          <a:avLst/>
                        </a:prstGeom>
                        <a:ln w="127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74"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75.25pt,10.65pt" to="412.55pt,11.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" strokecolor="black [3213]" strokeweight="1pt"/>
            </w:pict>
          </mc:Fallback>
        </mc:AlternateContent>
      </w:r>
    </w:p>
    <w:p w14:paraId="385B59C3" w14:textId="77777777" w:rsidR="00992525" w:rsidRPr="00DB6C79" w:rsidRDefault="00992525" w:rsidP="00C277E2">
      <w:pPr>
        <w:rPr>
          <w:rFonts w:ascii="Arial" w:hAnsi="Arial"/>
        </w:rPr>
      </w:pPr>
    </w:p>
    <w:p w14:paraId="238F6B6D" w14:textId="77777777" w:rsidR="00992525" w:rsidRPr="00DB6C79" w:rsidRDefault="00992525" w:rsidP="00C277E2">
      <w:pPr>
        <w:rPr>
          <w:rFonts w:ascii="Arial" w:hAnsi="Arial"/>
        </w:rPr>
      </w:pPr>
    </w:p>
    <w:p w14:paraId="5019096A" w14:textId="77777777" w:rsidR="00992525" w:rsidRPr="00DB6C79" w:rsidRDefault="00992525" w:rsidP="00C277E2">
      <w:pPr>
        <w:rPr>
          <w:rFonts w:ascii="Arial" w:hAnsi="Arial"/>
        </w:rPr>
      </w:pPr>
      <w:r w:rsidRPr="00DB6C79">
        <w:rPr>
          <w:rFonts w:ascii="Arial" w:hAnsi="Arial"/>
          <w:noProof/>
          <w:lang w:val="en-US"/>
        </w:rPr>
        <mc:AlternateContent>
          <mc:Choice Requires="wps">
            <w:drawing>
              <wp:anchor distT="0" distB="0" distL="114300" distR="114300" simplePos="0" relativeHeight="251698176" behindDoc="0" locked="0" layoutInCell="1" allowOverlap="1" wp14:anchorId="50BBC1C5" wp14:editId="4E0590C9">
                <wp:simplePos x="0" y="0"/>
                <wp:positionH relativeFrom="column">
                  <wp:posOffset>1985010</wp:posOffset>
                </wp:positionH>
                <wp:positionV relativeFrom="paragraph">
                  <wp:posOffset>150495</wp:posOffset>
                </wp:positionV>
                <wp:extent cx="1143000" cy="342900"/>
                <wp:effectExtent l="0" t="0" r="0" b="12700"/>
                <wp:wrapThrough wrapText="bothSides">
                  <wp:wrapPolygon edited="0">
                    <wp:start x="0" y="0"/>
                    <wp:lineTo x="0" y="20800"/>
                    <wp:lineTo x="21120" y="20800"/>
                    <wp:lineTo x="21120" y="0"/>
                    <wp:lineTo x="0" y="0"/>
                  </wp:wrapPolygon>
                </wp:wrapThrough>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FFDE28" w14:textId="77777777" w:rsidR="001E2D62" w:rsidRPr="00992525" w:rsidRDefault="001E2D62">
                            <w:pPr>
                              <w:rPr>
                                <w:rFonts w:ascii="Arial" w:hAnsi="Arial" w:cs="Arial"/>
                              </w:rPr>
                            </w:pPr>
                            <w:r w:rsidRPr="00992525">
                              <w:rPr>
                                <w:rFonts w:ascii="Arial" w:hAnsi="Arial" w:cs="Arial"/>
                              </w:rPr>
                              <w:t>d = 11.3 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1" o:spid="_x0000_s1045" type="#_x0000_t202" style="position:absolute;margin-left:156.3pt;margin-top:11.85pt;width:90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" stroked="f">
                <v:textbox>
                  <w:txbxContent>
                    <w:p w14:paraId="19FFDE28" w14:textId="77777777" w:rsidR="001E2D62" w:rsidRPr="00992525" w:rsidRDefault="001E2D62">
                      <w:pPr>
                        <w:rPr>
                          <w:rFonts w:ascii="Arial" w:hAnsi="Arial" w:cs="Arial"/>
                        </w:rPr>
                      </w:pPr>
                      <w:r w:rsidRPr="00992525">
                        <w:rPr>
                          <w:rFonts w:ascii="Arial" w:hAnsi="Arial" w:cs="Arial"/>
                        </w:rPr>
                        <w:t>d = 11.3 cm</w:t>
                      </w:r>
                    </w:p>
                  </w:txbxContent>
                </v:textbox>
                <w10:wrap type="through"/>
              </v:shape>
            </w:pict>
          </mc:Fallback>
        </mc:AlternateContent>
      </w:r>
      <w:r w:rsidRPr="00DB6C79">
        <w:rPr>
          <w:rFonts w:ascii="Arial" w:hAnsi="Arial"/>
          <w:noProof/>
          <w:lang w:val="en-US"/>
        </w:rPr>
        <mc:AlternateContent>
          <mc:Choice Requires="wps">
            <w:drawing>
              <wp:anchor distT="0" distB="0" distL="114300" distR="114300" simplePos="0" relativeHeight="251697152" behindDoc="0" locked="0" layoutInCell="1" allowOverlap="1" wp14:anchorId="46905047" wp14:editId="296484CB">
                <wp:simplePos x="0" y="0"/>
                <wp:positionH relativeFrom="column">
                  <wp:posOffset>1768475</wp:posOffset>
                </wp:positionH>
                <wp:positionV relativeFrom="paragraph">
                  <wp:posOffset>15875</wp:posOffset>
                </wp:positionV>
                <wp:extent cx="1481455" cy="5715"/>
                <wp:effectExtent l="25400" t="76200" r="42545" b="121285"/>
                <wp:wrapThrough wrapText="bothSides">
                  <wp:wrapPolygon edited="0">
                    <wp:start x="0" y="-288000"/>
                    <wp:lineTo x="-370" y="0"/>
                    <wp:lineTo x="370" y="384000"/>
                    <wp:lineTo x="1852" y="384000"/>
                    <wp:lineTo x="2222" y="192000"/>
                    <wp:lineTo x="21850" y="-288000"/>
                    <wp:lineTo x="0" y="-288000"/>
                  </wp:wrapPolygon>
                </wp:wrapThrough>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1455" cy="571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0"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25pt,1.25pt" to="255.9pt,1.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">
                <v:stroke startarrow="block" endarrow="block"/>
                <w10:wrap type="through"/>
              </v:line>
            </w:pict>
          </mc:Fallback>
        </mc:AlternateContent>
      </w:r>
    </w:p>
    <w:p w14:paraId="6B8B1906" w14:textId="77777777" w:rsidR="0044013D" w:rsidRPr="00DB6C79" w:rsidRDefault="004340BC">
      <w:pPr>
        <w:rPr>
          <w:rFonts w:ascii="Arial" w:hAnsi="Arial"/>
        </w:rPr>
      </w:pPr>
      <w:r>
        <w:rPr>
          <w:rFonts w:ascii="Arial" w:hAnsi="Arial"/>
        </w:rPr>
        <w:pict w14:anchorId="104720C9">
          <v:shape id="_x0000_s1095" type="#_x0000_t75" style="position:absolute;margin-left:86.15pt;margin-top:16.2pt;width:277.95pt;height:119.8pt;z-index:251699200;mso-wrap-edited:f;mso-position-horizontal-relative:text;mso-position-vertical-relative:text" wrapcoords="16427 974 2796 2111 0 2436 139 4222 12442 6009 16287 6171 15658 7795 69 8932 69 11043 15867 11368 10834 13804 349 14129 349 16240 10765 16565 6081 18676 5941 19975 6291 20463 7759 20787 21460 20787 20551 19163 20551 18189 10765 16565 20621 16240 20621 13966 14959 13804 18104 12830 18384 9906 18314 7795 17965 7308 16636 6171 16916 3572 16357 3410 16776 2436 16776 974 16427 974">
            <v:imagedata r:id="rId33" o:title=""/>
            <w10:wrap type="through"/>
          </v:shape>
          <o:OLEObject Type="Embed" ProgID="Equation.3" ShapeID="_x0000_s1095" DrawAspect="Content" ObjectID="_1417260670" r:id="rId34"/>
        </w:pict>
      </w:r>
      <w:r w:rsidR="0044013D" w:rsidRPr="00DB6C79">
        <w:rPr>
          <w:rFonts w:ascii="Arial" w:hAnsi="Arial"/>
        </w:rPr>
        <w:br w:type="page"/>
      </w:r>
    </w:p>
    <w:p w14:paraId="524BDC23" w14:textId="77777777" w:rsidR="002F53A5" w:rsidRPr="00DB6C79" w:rsidRDefault="002F53A5" w:rsidP="002F53A5">
      <w:pPr>
        <w:rPr>
          <w:rFonts w:ascii="Arial" w:hAnsi="Arial"/>
          <w:b/>
          <w:i/>
        </w:rPr>
      </w:pPr>
      <w:r w:rsidRPr="00DB6C79">
        <w:rPr>
          <w:rFonts w:ascii="Arial" w:hAnsi="Arial"/>
          <w:b/>
          <w:i/>
        </w:rPr>
        <w:t>Acceleration</w:t>
      </w:r>
    </w:p>
    <w:p w14:paraId="4349065A" w14:textId="77777777" w:rsidR="002F53A5" w:rsidRPr="00DB6C79" w:rsidRDefault="002F53A5" w:rsidP="002F53A5">
      <w:pPr>
        <w:rPr>
          <w:rFonts w:ascii="Arial" w:hAnsi="Arial"/>
        </w:rPr>
      </w:pPr>
    </w:p>
    <w:p w14:paraId="63858A27" w14:textId="77777777"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Choose 5 dots near the start of the tape - this represents </w:t>
      </w:r>
    </w:p>
    <w:p w14:paraId="1511E3BF" w14:textId="77777777" w:rsidR="002F53A5" w:rsidRPr="00DB6C79" w:rsidRDefault="002F53A5" w:rsidP="002F53A5">
      <w:pPr>
        <w:rPr>
          <w:rFonts w:ascii="Arial" w:hAnsi="Arial"/>
        </w:rPr>
      </w:pPr>
      <w:r w:rsidRPr="00DB6C79">
        <w:rPr>
          <w:rFonts w:ascii="Arial" w:hAnsi="Arial"/>
        </w:rPr>
        <w:tab/>
      </w:r>
      <w:r w:rsidRPr="00DB6C79">
        <w:rPr>
          <w:rFonts w:ascii="Arial" w:hAnsi="Arial"/>
        </w:rPr>
        <w:tab/>
        <w:t xml:space="preserve">4 dot spacings = 0.08 </w:t>
      </w:r>
      <w:r w:rsidR="00DB6C79" w:rsidRPr="00DB6C79">
        <w:rPr>
          <w:rFonts w:ascii="Arial" w:hAnsi="Arial"/>
        </w:rPr>
        <w:t>sec</w:t>
      </w:r>
      <w:r w:rsidR="00DB6C79">
        <w:rPr>
          <w:rFonts w:ascii="Arial" w:hAnsi="Arial"/>
        </w:rPr>
        <w:t>ond</w:t>
      </w:r>
      <w:r w:rsidR="00DB6C79" w:rsidRPr="00DB6C79">
        <w:rPr>
          <w:rFonts w:ascii="Arial" w:hAnsi="Arial"/>
        </w:rPr>
        <w:t>s</w:t>
      </w:r>
      <w:r w:rsidRPr="00DB6C79">
        <w:rPr>
          <w:rFonts w:ascii="Arial" w:hAnsi="Arial"/>
        </w:rPr>
        <w:t>.</w:t>
      </w:r>
    </w:p>
    <w:p w14:paraId="6A5AC73D" w14:textId="77777777" w:rsidR="002F53A5" w:rsidRPr="00DB6C79" w:rsidRDefault="002F53A5" w:rsidP="002F53A5">
      <w:pPr>
        <w:rPr>
          <w:rFonts w:ascii="Arial" w:hAnsi="Arial"/>
        </w:rPr>
      </w:pPr>
    </w:p>
    <w:p w14:paraId="379A597C" w14:textId="77777777"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Measure the distance for the 5 dots and calculate the average speed as above.  </w:t>
      </w:r>
      <w:r w:rsidRPr="00DB6C79">
        <w:rPr>
          <w:rFonts w:ascii="Arial" w:hAnsi="Arial"/>
        </w:rPr>
        <w:tab/>
      </w:r>
      <w:r w:rsidRPr="00DB6C79">
        <w:rPr>
          <w:rFonts w:ascii="Arial" w:hAnsi="Arial"/>
        </w:rPr>
        <w:tab/>
        <w:t xml:space="preserve">This is the </w:t>
      </w:r>
      <w:r w:rsidRPr="00DB6C79">
        <w:rPr>
          <w:rFonts w:ascii="Arial" w:hAnsi="Arial"/>
          <w:b/>
          <w:color w:val="FF0000"/>
          <w:u w:val="single"/>
        </w:rPr>
        <w:t>initial velocity (u)</w:t>
      </w:r>
      <w:r w:rsidRPr="00DB6C79">
        <w:rPr>
          <w:rFonts w:ascii="Arial" w:hAnsi="Arial"/>
        </w:rPr>
        <w:t>.</w:t>
      </w:r>
    </w:p>
    <w:p w14:paraId="3767BA39" w14:textId="77777777" w:rsidR="002F53A5" w:rsidRPr="00DB6C79" w:rsidRDefault="002F53A5" w:rsidP="002F53A5">
      <w:pPr>
        <w:rPr>
          <w:rFonts w:ascii="Arial" w:hAnsi="Arial"/>
        </w:rPr>
      </w:pPr>
    </w:p>
    <w:p w14:paraId="215FDDD2" w14:textId="77777777"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Select 5 dots near the end of the tape.  Measure the distance for these and </w:t>
      </w:r>
      <w:r w:rsidRPr="00DB6C79">
        <w:rPr>
          <w:rFonts w:ascii="Arial" w:hAnsi="Arial"/>
        </w:rPr>
        <w:tab/>
      </w:r>
      <w:r w:rsidRPr="00DB6C79">
        <w:rPr>
          <w:rFonts w:ascii="Arial" w:hAnsi="Arial"/>
        </w:rPr>
        <w:tab/>
        <w:t xml:space="preserve">calculate the average speed - this is the </w:t>
      </w:r>
      <w:r w:rsidRPr="00DB6C79">
        <w:rPr>
          <w:rFonts w:ascii="Arial" w:hAnsi="Arial"/>
          <w:b/>
          <w:color w:val="FF0000"/>
          <w:u w:val="single"/>
        </w:rPr>
        <w:t>final velocity (v)</w:t>
      </w:r>
      <w:r w:rsidRPr="00DB6C79">
        <w:rPr>
          <w:rFonts w:ascii="Arial" w:hAnsi="Arial"/>
        </w:rPr>
        <w:t>.</w:t>
      </w:r>
    </w:p>
    <w:p w14:paraId="75CD9535" w14:textId="77777777" w:rsidR="002F53A5" w:rsidRPr="00DB6C79" w:rsidRDefault="002F53A5" w:rsidP="002F53A5">
      <w:pPr>
        <w:rPr>
          <w:rFonts w:ascii="Arial" w:hAnsi="Arial"/>
        </w:rPr>
      </w:pPr>
    </w:p>
    <w:p w14:paraId="6AE1FCE0" w14:textId="77777777" w:rsidR="002F53A5" w:rsidRPr="00DB6C79" w:rsidRDefault="002F53A5" w:rsidP="002F53A5">
      <w:pPr>
        <w:rPr>
          <w:rFonts w:ascii="Arial" w:hAnsi="Arial"/>
        </w:rPr>
      </w:pPr>
      <w:r w:rsidRPr="00DB6C79">
        <w:rPr>
          <w:rFonts w:ascii="Arial" w:hAnsi="Arial"/>
        </w:rPr>
        <w:tab/>
        <w:t>•</w:t>
      </w:r>
      <w:r w:rsidRPr="00DB6C79">
        <w:rPr>
          <w:rFonts w:ascii="Arial" w:hAnsi="Arial"/>
        </w:rPr>
        <w:tab/>
        <w:t xml:space="preserve">Mark the </w:t>
      </w:r>
      <w:r w:rsidRPr="00DB6C79">
        <w:rPr>
          <w:rFonts w:ascii="Arial" w:hAnsi="Arial"/>
          <w:color w:val="FF0000"/>
          <w:u w:val="single"/>
        </w:rPr>
        <w:t>middle dot of the "u" section</w:t>
      </w:r>
      <w:r w:rsidRPr="00DB6C79">
        <w:rPr>
          <w:rFonts w:ascii="Arial" w:hAnsi="Arial"/>
        </w:rPr>
        <w:t xml:space="preserve"> and </w:t>
      </w:r>
      <w:r w:rsidRPr="00DB6C79">
        <w:rPr>
          <w:rFonts w:ascii="Arial" w:hAnsi="Arial"/>
          <w:color w:val="FF0000"/>
          <w:u w:val="single"/>
        </w:rPr>
        <w:t>middle dot of the "v" section</w:t>
      </w:r>
      <w:r w:rsidRPr="00DB6C79">
        <w:rPr>
          <w:rFonts w:ascii="Arial" w:hAnsi="Arial"/>
        </w:rPr>
        <w:t xml:space="preserve">.  </w:t>
      </w:r>
    </w:p>
    <w:p w14:paraId="7AAF097E" w14:textId="77777777" w:rsidR="00A17934" w:rsidRPr="00DB6C79" w:rsidRDefault="002F53A5" w:rsidP="002F53A5">
      <w:pPr>
        <w:rPr>
          <w:rFonts w:ascii="Arial" w:hAnsi="Arial"/>
        </w:rPr>
      </w:pPr>
      <w:r w:rsidRPr="00DB6C79">
        <w:rPr>
          <w:rFonts w:ascii="Arial" w:hAnsi="Arial"/>
        </w:rPr>
        <w:tab/>
      </w:r>
      <w:r w:rsidRPr="00DB6C79">
        <w:rPr>
          <w:rFonts w:ascii="Arial" w:hAnsi="Arial"/>
        </w:rPr>
        <w:tab/>
      </w:r>
    </w:p>
    <w:p w14:paraId="280C2B2C" w14:textId="77777777" w:rsidR="002F53A5" w:rsidRPr="00DB6C79" w:rsidRDefault="00A17934" w:rsidP="002F53A5">
      <w:pPr>
        <w:rPr>
          <w:rFonts w:ascii="Arial" w:hAnsi="Arial"/>
        </w:rPr>
      </w:pPr>
      <w:r w:rsidRPr="00DB6C79">
        <w:rPr>
          <w:rFonts w:ascii="Arial" w:hAnsi="Arial"/>
        </w:rPr>
        <w:tab/>
      </w:r>
      <w:r w:rsidRPr="00DB6C79">
        <w:rPr>
          <w:rFonts w:ascii="Arial" w:hAnsi="Arial"/>
        </w:rPr>
        <w:tab/>
      </w:r>
      <w:r w:rsidR="002F53A5" w:rsidRPr="00DB6C79">
        <w:rPr>
          <w:rFonts w:ascii="Arial" w:hAnsi="Arial"/>
        </w:rPr>
        <w:t xml:space="preserve">Count the number of dot spacing between them and multiply by 0.02 </w:t>
      </w:r>
      <w:r w:rsidR="00DB6C79" w:rsidRPr="00DB6C79">
        <w:rPr>
          <w:rFonts w:ascii="Arial" w:hAnsi="Arial"/>
        </w:rPr>
        <w:t>sec</w:t>
      </w:r>
      <w:r w:rsidR="00DB6C79">
        <w:rPr>
          <w:rFonts w:ascii="Arial" w:hAnsi="Arial"/>
        </w:rPr>
        <w:t>ond</w:t>
      </w:r>
      <w:r w:rsidR="00DB6C79" w:rsidRPr="00DB6C79">
        <w:rPr>
          <w:rFonts w:ascii="Arial" w:hAnsi="Arial"/>
        </w:rPr>
        <w:t>s</w:t>
      </w:r>
      <w:r w:rsidR="002F53A5" w:rsidRPr="00DB6C79">
        <w:rPr>
          <w:rFonts w:ascii="Arial" w:hAnsi="Arial"/>
        </w:rPr>
        <w:t xml:space="preserve"> to </w:t>
      </w:r>
      <w:r w:rsidRPr="00DB6C79">
        <w:rPr>
          <w:rFonts w:ascii="Arial" w:hAnsi="Arial"/>
        </w:rPr>
        <w:tab/>
      </w:r>
      <w:r w:rsidRPr="00DB6C79">
        <w:rPr>
          <w:rFonts w:ascii="Arial" w:hAnsi="Arial"/>
        </w:rPr>
        <w:tab/>
      </w:r>
      <w:r w:rsidR="002F53A5" w:rsidRPr="00DB6C79">
        <w:rPr>
          <w:rFonts w:ascii="Arial" w:hAnsi="Arial"/>
        </w:rPr>
        <w:t>work out the time.</w:t>
      </w:r>
    </w:p>
    <w:p w14:paraId="75E10F52" w14:textId="77777777" w:rsidR="002F53A5" w:rsidRPr="00DB6C79" w:rsidRDefault="002F53A5" w:rsidP="002F53A5">
      <w:pPr>
        <w:rPr>
          <w:rFonts w:ascii="Arial" w:hAnsi="Arial"/>
        </w:rPr>
      </w:pPr>
    </w:p>
    <w:p w14:paraId="5615C2E9" w14:textId="77777777" w:rsidR="00033F62" w:rsidRPr="00DB6C79" w:rsidRDefault="002F53A5" w:rsidP="002F53A5">
      <w:pPr>
        <w:rPr>
          <w:rFonts w:ascii="Arial" w:hAnsi="Arial"/>
        </w:rPr>
      </w:pPr>
      <w:r w:rsidRPr="00DB6C79">
        <w:rPr>
          <w:rFonts w:ascii="Arial" w:hAnsi="Arial"/>
        </w:rPr>
        <w:tab/>
        <w:t>•</w:t>
      </w:r>
      <w:r w:rsidRPr="00DB6C79">
        <w:rPr>
          <w:rFonts w:ascii="Arial" w:hAnsi="Arial"/>
        </w:rPr>
        <w:tab/>
        <w:t xml:space="preserve">Calculate the acceleration using </w:t>
      </w:r>
      <w:r w:rsidR="00A17934" w:rsidRPr="00DB6C79">
        <w:rPr>
          <w:rFonts w:ascii="Arial" w:hAnsi="Arial"/>
        </w:rPr>
        <w:t xml:space="preserve">  </w:t>
      </w:r>
      <w:r w:rsidR="00A17934" w:rsidRPr="00DB6C79">
        <w:rPr>
          <w:rFonts w:ascii="Arial" w:hAnsi="Arial"/>
          <w:position w:val="-24"/>
        </w:rPr>
        <w:object w:dxaOrig="940" w:dyaOrig="660" w14:anchorId="13C18BF9">
          <v:shape id="_x0000_i1034" type="#_x0000_t75" style="width:47pt;height:33pt" o:ole="">
            <v:imagedata r:id="rId35" o:title=""/>
          </v:shape>
          <o:OLEObject Type="Embed" ProgID="Equation.3" ShapeID="_x0000_i1034" DrawAspect="Content" ObjectID="_1417260638" r:id="rId36"/>
        </w:object>
      </w:r>
      <w:r w:rsidRPr="00DB6C79">
        <w:rPr>
          <w:rFonts w:ascii="Arial" w:hAnsi="Arial"/>
        </w:rPr>
        <w:t>.</w:t>
      </w:r>
    </w:p>
    <w:p w14:paraId="1BE343E2" w14:textId="77777777" w:rsidR="001A7A92" w:rsidRPr="00DB6C79" w:rsidRDefault="008C2908" w:rsidP="0044013D">
      <w:pPr>
        <w:rPr>
          <w:rFonts w:ascii="Arial" w:hAnsi="Arial"/>
        </w:rPr>
      </w:pPr>
      <w:r w:rsidRPr="00DB6C79">
        <w:rPr>
          <w:noProof/>
          <w:sz w:val="36"/>
          <w:lang w:val="en-US"/>
        </w:rPr>
        <mc:AlternateContent>
          <mc:Choice Requires="wps">
            <w:drawing>
              <wp:anchor distT="0" distB="0" distL="114300" distR="114300" simplePos="0" relativeHeight="251710464" behindDoc="0" locked="0" layoutInCell="1" allowOverlap="1" wp14:anchorId="032397D8" wp14:editId="0784D86B">
                <wp:simplePos x="0" y="0"/>
                <wp:positionH relativeFrom="column">
                  <wp:posOffset>504825</wp:posOffset>
                </wp:positionH>
                <wp:positionV relativeFrom="paragraph">
                  <wp:posOffset>135890</wp:posOffset>
                </wp:positionV>
                <wp:extent cx="314960" cy="322580"/>
                <wp:effectExtent l="0" t="0" r="0" b="7620"/>
                <wp:wrapNone/>
                <wp:docPr id="111"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37EADB" w14:textId="77777777" w:rsidR="001E2D62" w:rsidRPr="008C2908" w:rsidRDefault="001E2D62" w:rsidP="008C2908">
                            <w:pPr>
                              <w:rPr>
                                <w:rFonts w:ascii="Arial" w:hAnsi="Arial" w:cs="Arial"/>
                                <w:color w:val="FF0000"/>
                                <w:sz w:val="28"/>
                              </w:rPr>
                            </w:pPr>
                            <w:r w:rsidRPr="008C2908">
                              <w:rPr>
                                <w:rFonts w:ascii="Arial" w:hAnsi="Arial" w:cs="Arial"/>
                                <w:color w:val="FF0000"/>
                                <w:sz w:val="28"/>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46" type="#_x0000_t202" style="position:absolute;margin-left:39.75pt;margin-top:10.7pt;width:24.8pt;height:25.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" stroked="f">
                <v:textbox>
                  <w:txbxContent>
                    <w:p w14:paraId="6C37EADB" w14:textId="77777777" w:rsidR="001E2D62" w:rsidRPr="008C2908" w:rsidRDefault="001E2D62" w:rsidP="008C2908">
                      <w:pPr>
                        <w:rPr>
                          <w:rFonts w:ascii="Arial" w:hAnsi="Arial" w:cs="Arial"/>
                          <w:color w:val="FF0000"/>
                          <w:sz w:val="28"/>
                        </w:rPr>
                      </w:pPr>
                      <w:r w:rsidRPr="008C2908">
                        <w:rPr>
                          <w:rFonts w:ascii="Arial" w:hAnsi="Arial" w:cs="Arial"/>
                          <w:color w:val="FF0000"/>
                          <w:sz w:val="28"/>
                        </w:rPr>
                        <w:t>u</w:t>
                      </w:r>
                    </w:p>
                  </w:txbxContent>
                </v:textbox>
              </v:shape>
            </w:pict>
          </mc:Fallback>
        </mc:AlternateContent>
      </w:r>
      <w:r w:rsidRPr="00DB6C79">
        <w:rPr>
          <w:noProof/>
          <w:sz w:val="36"/>
          <w:lang w:val="en-US"/>
        </w:rPr>
        <mc:AlternateContent>
          <mc:Choice Requires="wps">
            <w:drawing>
              <wp:anchor distT="0" distB="0" distL="114300" distR="114300" simplePos="0" relativeHeight="251711488" behindDoc="0" locked="0" layoutInCell="1" allowOverlap="1" wp14:anchorId="0E6F3507" wp14:editId="5B5201D5">
                <wp:simplePos x="0" y="0"/>
                <wp:positionH relativeFrom="column">
                  <wp:posOffset>3911811</wp:posOffset>
                </wp:positionH>
                <wp:positionV relativeFrom="paragraph">
                  <wp:posOffset>147743</wp:posOffset>
                </wp:positionV>
                <wp:extent cx="314960" cy="322580"/>
                <wp:effectExtent l="0" t="0" r="0" b="7620"/>
                <wp:wrapNone/>
                <wp:docPr id="116"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63D2D4" w14:textId="77777777" w:rsidR="001E2D62" w:rsidRPr="008C2908" w:rsidRDefault="001E2D62" w:rsidP="008C2908">
                            <w:pPr>
                              <w:rPr>
                                <w:rFonts w:ascii="Arial" w:hAnsi="Arial" w:cs="Arial"/>
                                <w:color w:val="FF0000"/>
                                <w:sz w:val="28"/>
                              </w:rPr>
                            </w:pPr>
                            <w:r w:rsidRPr="008C2908">
                              <w:rPr>
                                <w:rFonts w:ascii="Arial" w:hAnsi="Arial" w:cs="Arial"/>
                                <w:color w:val="FF0000"/>
                                <w:sz w:val="28"/>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047" type="#_x0000_t202" style="position:absolute;margin-left:308pt;margin-top:11.65pt;width:24.8pt;height:25.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" stroked="f">
                <v:textbox>
                  <w:txbxContent>
                    <w:p w14:paraId="1D63D2D4" w14:textId="77777777" w:rsidR="001E2D62" w:rsidRPr="008C2908" w:rsidRDefault="001E2D62" w:rsidP="008C2908">
                      <w:pPr>
                        <w:rPr>
                          <w:rFonts w:ascii="Arial" w:hAnsi="Arial" w:cs="Arial"/>
                          <w:color w:val="FF0000"/>
                          <w:sz w:val="28"/>
                        </w:rPr>
                      </w:pPr>
                      <w:r w:rsidRPr="008C2908">
                        <w:rPr>
                          <w:rFonts w:ascii="Arial" w:hAnsi="Arial" w:cs="Arial"/>
                          <w:color w:val="FF0000"/>
                          <w:sz w:val="28"/>
                        </w:rPr>
                        <w:t>v</w:t>
                      </w:r>
                    </w:p>
                  </w:txbxContent>
                </v:textbox>
              </v:shape>
            </w:pict>
          </mc:Fallback>
        </mc:AlternateContent>
      </w:r>
    </w:p>
    <w:p w14:paraId="78AFE367" w14:textId="77777777" w:rsidR="008C2908" w:rsidRPr="00DB6C79" w:rsidRDefault="008C2908" w:rsidP="0044013D">
      <w:pPr>
        <w:rPr>
          <w:rFonts w:ascii="Arial" w:hAnsi="Arial"/>
        </w:rPr>
      </w:pPr>
    </w:p>
    <w:p w14:paraId="0EB3F05D" w14:textId="77777777" w:rsidR="008C2908" w:rsidRPr="00DB6C79" w:rsidRDefault="008C2908" w:rsidP="0044013D">
      <w:pPr>
        <w:rPr>
          <w:rFonts w:ascii="Arial" w:hAnsi="Arial"/>
        </w:rPr>
      </w:pPr>
      <w:r w:rsidRPr="00DB6C79">
        <w:rPr>
          <w:noProof/>
          <w:sz w:val="36"/>
          <w:lang w:val="en-US"/>
        </w:rPr>
        <mc:AlternateContent>
          <mc:Choice Requires="wps">
            <w:drawing>
              <wp:anchor distT="0" distB="0" distL="114300" distR="114300" simplePos="0" relativeHeight="251716608" behindDoc="0" locked="0" layoutInCell="1" allowOverlap="1" wp14:anchorId="741D3117" wp14:editId="1EF1264F">
                <wp:simplePos x="0" y="0"/>
                <wp:positionH relativeFrom="column">
                  <wp:posOffset>903605</wp:posOffset>
                </wp:positionH>
                <wp:positionV relativeFrom="paragraph">
                  <wp:posOffset>97790</wp:posOffset>
                </wp:positionV>
                <wp:extent cx="1028700" cy="553720"/>
                <wp:effectExtent l="0" t="0" r="12700" b="5080"/>
                <wp:wrapNone/>
                <wp:docPr id="113"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553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55B85E" w14:textId="77777777" w:rsidR="001E2D62" w:rsidRPr="008C2908" w:rsidRDefault="001E2D62" w:rsidP="008C2908">
                            <w:pPr>
                              <w:rPr>
                                <w:rFonts w:ascii="Arial" w:hAnsi="Arial" w:cs="Arial"/>
                              </w:rPr>
                            </w:pPr>
                            <w:r w:rsidRPr="008C2908">
                              <w:rPr>
                                <w:rFonts w:ascii="Arial" w:hAnsi="Arial" w:cs="Arial"/>
                              </w:rPr>
                              <w:t>d = 4.3 cm</w:t>
                            </w:r>
                          </w:p>
                          <w:p w14:paraId="388EB3FB" w14:textId="77777777" w:rsidR="001E2D62" w:rsidRPr="008C2908" w:rsidRDefault="001E2D62" w:rsidP="008C2908">
                            <w:pPr>
                              <w:rPr>
                                <w:rFonts w:ascii="Arial" w:hAnsi="Arial" w:cs="Arial"/>
                              </w:rPr>
                            </w:pPr>
                            <w:r w:rsidRPr="008C2908">
                              <w:rPr>
                                <w:rFonts w:ascii="Arial" w:hAnsi="Arial" w:cs="Arial"/>
                              </w:rPr>
                              <w:t>t = 0.08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4" o:spid="_x0000_s1048" type="#_x0000_t202" style="position:absolute;margin-left:71.15pt;margin-top:7.7pt;width:81pt;height:43.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" stroked="f">
                <v:textbox>
                  <w:txbxContent>
                    <w:p w14:paraId="0955B85E" w14:textId="77777777" w:rsidR="001E2D62" w:rsidRPr="008C2908" w:rsidRDefault="001E2D62" w:rsidP="008C2908">
                      <w:pPr>
                        <w:rPr>
                          <w:rFonts w:ascii="Arial" w:hAnsi="Arial" w:cs="Arial"/>
                        </w:rPr>
                      </w:pPr>
                      <w:r w:rsidRPr="008C2908">
                        <w:rPr>
                          <w:rFonts w:ascii="Arial" w:hAnsi="Arial" w:cs="Arial"/>
                        </w:rPr>
                        <w:t>d = 4.3 cm</w:t>
                      </w:r>
                    </w:p>
                    <w:p w14:paraId="388EB3FB" w14:textId="77777777" w:rsidR="001E2D62" w:rsidRPr="008C2908" w:rsidRDefault="001E2D62" w:rsidP="008C2908">
                      <w:pPr>
                        <w:rPr>
                          <w:rFonts w:ascii="Arial" w:hAnsi="Arial" w:cs="Arial"/>
                        </w:rPr>
                      </w:pPr>
                      <w:r w:rsidRPr="008C2908">
                        <w:rPr>
                          <w:rFonts w:ascii="Arial" w:hAnsi="Arial" w:cs="Arial"/>
                        </w:rPr>
                        <w:t>t = 0.08 s</w:t>
                      </w:r>
                    </w:p>
                  </w:txbxContent>
                </v:textbox>
              </v:shape>
            </w:pict>
          </mc:Fallback>
        </mc:AlternateContent>
      </w:r>
      <w:r w:rsidRPr="00DB6C79">
        <w:rPr>
          <w:noProof/>
          <w:sz w:val="36"/>
          <w:lang w:val="en-US"/>
        </w:rPr>
        <mc:AlternateContent>
          <mc:Choice Requires="wps">
            <w:drawing>
              <wp:anchor distT="0" distB="0" distL="114300" distR="114300" simplePos="0" relativeHeight="251709440" behindDoc="0" locked="0" layoutInCell="1" allowOverlap="1" wp14:anchorId="24576E5B" wp14:editId="493161BD">
                <wp:simplePos x="0" y="0"/>
                <wp:positionH relativeFrom="column">
                  <wp:posOffset>2990850</wp:posOffset>
                </wp:positionH>
                <wp:positionV relativeFrom="paragraph">
                  <wp:posOffset>97790</wp:posOffset>
                </wp:positionV>
                <wp:extent cx="1991360" cy="0"/>
                <wp:effectExtent l="25400" t="76200" r="40640" b="101600"/>
                <wp:wrapNone/>
                <wp:docPr id="114"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1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7"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7.7pt" to="392.3pt,7.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">
                <v:stroke startarrow="block" endarrow="block"/>
              </v:line>
            </w:pict>
          </mc:Fallback>
        </mc:AlternateContent>
      </w:r>
      <w:r w:rsidRPr="00DB6C79">
        <w:rPr>
          <w:noProof/>
          <w:sz w:val="36"/>
          <w:lang w:val="en-US"/>
        </w:rPr>
        <mc:AlternateContent>
          <mc:Choice Requires="wps">
            <w:drawing>
              <wp:anchor distT="0" distB="0" distL="114300" distR="114300" simplePos="0" relativeHeight="251717632" behindDoc="0" locked="0" layoutInCell="1" allowOverlap="1" wp14:anchorId="067F70D9" wp14:editId="6218D87F">
                <wp:simplePos x="0" y="0"/>
                <wp:positionH relativeFrom="column">
                  <wp:posOffset>3524250</wp:posOffset>
                </wp:positionH>
                <wp:positionV relativeFrom="paragraph">
                  <wp:posOffset>151130</wp:posOffset>
                </wp:positionV>
                <wp:extent cx="1229995" cy="505460"/>
                <wp:effectExtent l="0" t="0" r="0" b="2540"/>
                <wp:wrapNone/>
                <wp:docPr id="11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995" cy="505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E7EAB6" w14:textId="77777777" w:rsidR="001E2D62" w:rsidRPr="008C2908" w:rsidRDefault="001E2D62" w:rsidP="008C2908">
                            <w:pPr>
                              <w:rPr>
                                <w:rFonts w:ascii="Arial" w:hAnsi="Arial" w:cs="Arial"/>
                              </w:rPr>
                            </w:pPr>
                            <w:r w:rsidRPr="008C2908">
                              <w:rPr>
                                <w:rFonts w:ascii="Arial" w:hAnsi="Arial" w:cs="Arial"/>
                              </w:rPr>
                              <w:t>d = 15.9 cm</w:t>
                            </w:r>
                          </w:p>
                          <w:p w14:paraId="3E242567" w14:textId="77777777" w:rsidR="001E2D62" w:rsidRPr="008C2908" w:rsidRDefault="001E2D62" w:rsidP="008C2908">
                            <w:pPr>
                              <w:rPr>
                                <w:rFonts w:ascii="Arial" w:hAnsi="Arial" w:cs="Arial"/>
                              </w:rPr>
                            </w:pPr>
                            <w:r w:rsidRPr="008C2908">
                              <w:rPr>
                                <w:rFonts w:ascii="Arial" w:hAnsi="Arial" w:cs="Arial"/>
                              </w:rPr>
                              <w:t>t = 0.08 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5" o:spid="_x0000_s1049" type="#_x0000_t202" style="position:absolute;margin-left:277.5pt;margin-top:11.9pt;width:96.85pt;height:39.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" stroked="f">
                <v:textbox>
                  <w:txbxContent>
                    <w:p w14:paraId="4AE7EAB6" w14:textId="77777777" w:rsidR="001E2D62" w:rsidRPr="008C2908" w:rsidRDefault="001E2D62" w:rsidP="008C2908">
                      <w:pPr>
                        <w:rPr>
                          <w:rFonts w:ascii="Arial" w:hAnsi="Arial" w:cs="Arial"/>
                        </w:rPr>
                      </w:pPr>
                      <w:r w:rsidRPr="008C2908">
                        <w:rPr>
                          <w:rFonts w:ascii="Arial" w:hAnsi="Arial" w:cs="Arial"/>
                        </w:rPr>
                        <w:t>d = 15.9 cm</w:t>
                      </w:r>
                    </w:p>
                    <w:p w14:paraId="3E242567" w14:textId="77777777" w:rsidR="001E2D62" w:rsidRPr="008C2908" w:rsidRDefault="001E2D62" w:rsidP="008C2908">
                      <w:pPr>
                        <w:rPr>
                          <w:rFonts w:ascii="Arial" w:hAnsi="Arial" w:cs="Arial"/>
                        </w:rPr>
                      </w:pPr>
                      <w:r w:rsidRPr="008C2908">
                        <w:rPr>
                          <w:rFonts w:ascii="Arial" w:hAnsi="Arial" w:cs="Arial"/>
                        </w:rPr>
                        <w:t>t = 0.08 s</w:t>
                      </w:r>
                    </w:p>
                  </w:txbxContent>
                </v:textbox>
              </v:shape>
            </w:pict>
          </mc:Fallback>
        </mc:AlternateContent>
      </w:r>
      <w:r w:rsidRPr="00DB6C79">
        <w:rPr>
          <w:noProof/>
          <w:sz w:val="36"/>
          <w:lang w:val="en-US"/>
        </w:rPr>
        <mc:AlternateContent>
          <mc:Choice Requires="wps">
            <w:drawing>
              <wp:anchor distT="0" distB="0" distL="114300" distR="114300" simplePos="0" relativeHeight="251708416" behindDoc="0" locked="0" layoutInCell="1" allowOverlap="1" wp14:anchorId="6E366BA8" wp14:editId="38CCFEF9">
                <wp:simplePos x="0" y="0"/>
                <wp:positionH relativeFrom="column">
                  <wp:posOffset>340360</wp:posOffset>
                </wp:positionH>
                <wp:positionV relativeFrom="paragraph">
                  <wp:posOffset>151130</wp:posOffset>
                </wp:positionV>
                <wp:extent cx="563245" cy="2540"/>
                <wp:effectExtent l="25400" t="76200" r="71755" b="124460"/>
                <wp:wrapNone/>
                <wp:docPr id="112"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3245" cy="25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6"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pt,11.9pt" to="71.15pt,12.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">
                <v:stroke startarrow="block" endarrow="block"/>
              </v:line>
            </w:pict>
          </mc:Fallback>
        </mc:AlternateContent>
      </w:r>
    </w:p>
    <w:p w14:paraId="2818E2B3" w14:textId="77777777" w:rsidR="008C2908" w:rsidRPr="00DB6C79" w:rsidRDefault="008C2908" w:rsidP="008C2908">
      <w:pPr>
        <w:tabs>
          <w:tab w:val="left" w:pos="567"/>
        </w:tabs>
        <w:rPr>
          <w:sz w:val="36"/>
        </w:rPr>
      </w:pPr>
      <w:r w:rsidRPr="00DB6C79">
        <w:rPr>
          <w:noProof/>
          <w:sz w:val="36"/>
          <w:lang w:val="en-US"/>
        </w:rPr>
        <mc:AlternateContent>
          <mc:Choice Requires="wps">
            <w:drawing>
              <wp:anchor distT="0" distB="0" distL="114300" distR="114300" simplePos="0" relativeHeight="251706368" behindDoc="0" locked="0" layoutInCell="1" allowOverlap="1" wp14:anchorId="2B5E6283" wp14:editId="5EF5FD13">
                <wp:simplePos x="0" y="0"/>
                <wp:positionH relativeFrom="column">
                  <wp:posOffset>4982210</wp:posOffset>
                </wp:positionH>
                <wp:positionV relativeFrom="paragraph">
                  <wp:posOffset>82550</wp:posOffset>
                </wp:positionV>
                <wp:extent cx="0" cy="1143000"/>
                <wp:effectExtent l="0" t="0" r="25400" b="25400"/>
                <wp:wrapNone/>
                <wp:docPr id="109"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3pt,6.5pt" to="392.3pt,9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"/>
            </w:pict>
          </mc:Fallback>
        </mc:AlternateContent>
      </w:r>
      <w:r w:rsidRPr="00DB6C79">
        <w:rPr>
          <w:noProof/>
          <w:sz w:val="36"/>
          <w:lang w:val="en-US"/>
        </w:rPr>
        <mc:AlternateContent>
          <mc:Choice Requires="wps">
            <w:drawing>
              <wp:anchor distT="0" distB="0" distL="114300" distR="114300" simplePos="0" relativeHeight="251707392" behindDoc="0" locked="0" layoutInCell="1" allowOverlap="1" wp14:anchorId="1DFAB8AB" wp14:editId="368B27C7">
                <wp:simplePos x="0" y="0"/>
                <wp:positionH relativeFrom="column">
                  <wp:posOffset>2990850</wp:posOffset>
                </wp:positionH>
                <wp:positionV relativeFrom="paragraph">
                  <wp:posOffset>102870</wp:posOffset>
                </wp:positionV>
                <wp:extent cx="0" cy="1143000"/>
                <wp:effectExtent l="0" t="0" r="25400" b="25400"/>
                <wp:wrapNone/>
                <wp:docPr id="110"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8.1pt" to="235.5pt,98.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"/>
            </w:pict>
          </mc:Fallback>
        </mc:AlternateContent>
      </w:r>
      <w:r w:rsidRPr="00DB6C79">
        <w:rPr>
          <w:noProof/>
          <w:sz w:val="36"/>
          <w:lang w:val="en-US"/>
        </w:rPr>
        <mc:AlternateContent>
          <mc:Choice Requires="wps">
            <w:drawing>
              <wp:anchor distT="0" distB="0" distL="114300" distR="114300" simplePos="0" relativeHeight="251705344" behindDoc="0" locked="0" layoutInCell="1" allowOverlap="1" wp14:anchorId="1381C4DA" wp14:editId="7469A493">
                <wp:simplePos x="0" y="0"/>
                <wp:positionH relativeFrom="column">
                  <wp:posOffset>875030</wp:posOffset>
                </wp:positionH>
                <wp:positionV relativeFrom="paragraph">
                  <wp:posOffset>56304</wp:posOffset>
                </wp:positionV>
                <wp:extent cx="0" cy="1143000"/>
                <wp:effectExtent l="0" t="0" r="25400" b="25400"/>
                <wp:wrapNone/>
                <wp:docPr id="108"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9pt,4.45pt" to="68.9pt,94.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"/>
            </w:pict>
          </mc:Fallback>
        </mc:AlternateContent>
      </w:r>
      <w:r w:rsidRPr="00DB6C79">
        <w:rPr>
          <w:noProof/>
          <w:sz w:val="36"/>
          <w:lang w:val="en-US"/>
        </w:rPr>
        <mc:AlternateContent>
          <mc:Choice Requires="wps">
            <w:drawing>
              <wp:anchor distT="0" distB="0" distL="114300" distR="114300" simplePos="0" relativeHeight="251704320" behindDoc="0" locked="0" layoutInCell="1" allowOverlap="1" wp14:anchorId="13DBA340" wp14:editId="6C128DDD">
                <wp:simplePos x="0" y="0"/>
                <wp:positionH relativeFrom="column">
                  <wp:posOffset>373804</wp:posOffset>
                </wp:positionH>
                <wp:positionV relativeFrom="paragraph">
                  <wp:posOffset>77470</wp:posOffset>
                </wp:positionV>
                <wp:extent cx="0" cy="1143000"/>
                <wp:effectExtent l="0" t="0" r="25400" b="25400"/>
                <wp:wrapNone/>
                <wp:docPr id="107"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5pt,6.1pt" to="29.45pt,96.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"/>
            </w:pict>
          </mc:Fallback>
        </mc:AlternateContent>
      </w:r>
    </w:p>
    <w:p w14:paraId="5DBDA85E" w14:textId="77777777" w:rsidR="008C2908" w:rsidRPr="00DB6C79" w:rsidRDefault="008C2908" w:rsidP="008C2908">
      <w:pPr>
        <w:tabs>
          <w:tab w:val="left" w:pos="567"/>
        </w:tabs>
        <w:rPr>
          <w:sz w:val="36"/>
        </w:rPr>
      </w:pPr>
      <w:r w:rsidRPr="00DB6C79">
        <w:rPr>
          <w:noProof/>
          <w:sz w:val="36"/>
          <w:lang w:val="en-US"/>
        </w:rPr>
        <mc:AlternateContent>
          <mc:Choice Requires="wps">
            <w:drawing>
              <wp:anchor distT="0" distB="0" distL="114300" distR="114300" simplePos="0" relativeHeight="251702272" behindDoc="0" locked="0" layoutInCell="1" allowOverlap="1" wp14:anchorId="1ED9394B" wp14:editId="0E77BC34">
                <wp:simplePos x="0" y="0"/>
                <wp:positionH relativeFrom="column">
                  <wp:posOffset>319405</wp:posOffset>
                </wp:positionH>
                <wp:positionV relativeFrom="paragraph">
                  <wp:posOffset>226060</wp:posOffset>
                </wp:positionV>
                <wp:extent cx="5372100" cy="0"/>
                <wp:effectExtent l="14605" t="10160" r="23495" b="27940"/>
                <wp:wrapNone/>
                <wp:docPr id="106"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15pt,17.8pt" to="448.15pt,17.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"/>
            </w:pict>
          </mc:Fallback>
        </mc:AlternateContent>
      </w:r>
      <w:r w:rsidRPr="00DB6C79">
        <w:rPr>
          <w:b/>
          <w:noProof/>
          <w:lang w:val="en-US"/>
        </w:rPr>
        <mc:AlternateContent>
          <mc:Choice Requires="wps">
            <w:drawing>
              <wp:anchor distT="0" distB="0" distL="114300" distR="114300" simplePos="0" relativeHeight="251701248" behindDoc="0" locked="0" layoutInCell="1" allowOverlap="1" wp14:anchorId="227BD515" wp14:editId="03AA5755">
                <wp:simplePos x="0" y="0"/>
                <wp:positionH relativeFrom="column">
                  <wp:posOffset>10308590</wp:posOffset>
                </wp:positionH>
                <wp:positionV relativeFrom="paragraph">
                  <wp:posOffset>-167640</wp:posOffset>
                </wp:positionV>
                <wp:extent cx="0" cy="1143000"/>
                <wp:effectExtent l="8890" t="10160" r="29210" b="27940"/>
                <wp:wrapNone/>
                <wp:docPr id="105"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1.7pt,-13.15pt" to="811.7pt,76.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"/>
            </w:pict>
          </mc:Fallback>
        </mc:AlternateContent>
      </w:r>
    </w:p>
    <w:p w14:paraId="4FF118F5" w14:textId="77777777" w:rsidR="008C2908" w:rsidRPr="00DB6C79" w:rsidRDefault="008C2908" w:rsidP="008C2908">
      <w:pPr>
        <w:tabs>
          <w:tab w:val="left" w:pos="567"/>
        </w:tabs>
      </w:pPr>
      <w:r w:rsidRPr="00DB6C79">
        <w:t xml:space="preserve">           </w:t>
      </w:r>
      <w:r w:rsidRPr="00DB6C79">
        <w:rPr>
          <w:b/>
        </w:rPr>
        <w:t>. .  .   .    .     .      .       .        .         .          .           .            .             .              .                .</w:t>
      </w:r>
    </w:p>
    <w:p w14:paraId="6F573DAD" w14:textId="77777777" w:rsidR="008C2908" w:rsidRPr="00DB6C79" w:rsidRDefault="008C2908" w:rsidP="008C2908">
      <w:pPr>
        <w:tabs>
          <w:tab w:val="left" w:pos="567"/>
        </w:tabs>
        <w:rPr>
          <w:sz w:val="36"/>
        </w:rPr>
      </w:pPr>
      <w:r w:rsidRPr="00DB6C79">
        <w:rPr>
          <w:noProof/>
          <w:sz w:val="36"/>
          <w:lang w:val="en-US"/>
        </w:rPr>
        <mc:AlternateContent>
          <mc:Choice Requires="wps">
            <w:drawing>
              <wp:anchor distT="0" distB="0" distL="114300" distR="114300" simplePos="0" relativeHeight="251713536" behindDoc="0" locked="0" layoutInCell="1" allowOverlap="1" wp14:anchorId="38E4FD0B" wp14:editId="43CC6C6F">
                <wp:simplePos x="0" y="0"/>
                <wp:positionH relativeFrom="column">
                  <wp:posOffset>3911600</wp:posOffset>
                </wp:positionH>
                <wp:positionV relativeFrom="paragraph">
                  <wp:posOffset>4445</wp:posOffset>
                </wp:positionV>
                <wp:extent cx="0" cy="914400"/>
                <wp:effectExtent l="50800" t="50800" r="76200" b="25400"/>
                <wp:wrapNone/>
                <wp:docPr id="104"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1"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pt,.35pt" to="308pt,72.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">
                <v:stroke endarrow="block"/>
              </v:line>
            </w:pict>
          </mc:Fallback>
        </mc:AlternateContent>
      </w:r>
      <w:r w:rsidRPr="00DB6C79">
        <w:rPr>
          <w:noProof/>
          <w:sz w:val="36"/>
          <w:lang w:val="en-US"/>
        </w:rPr>
        <mc:AlternateContent>
          <mc:Choice Requires="wps">
            <w:drawing>
              <wp:anchor distT="0" distB="0" distL="114300" distR="114300" simplePos="0" relativeHeight="251712512" behindDoc="0" locked="0" layoutInCell="1" allowOverlap="1" wp14:anchorId="1468A536" wp14:editId="0D96B5A7">
                <wp:simplePos x="0" y="0"/>
                <wp:positionH relativeFrom="column">
                  <wp:posOffset>568960</wp:posOffset>
                </wp:positionH>
                <wp:positionV relativeFrom="paragraph">
                  <wp:posOffset>46990</wp:posOffset>
                </wp:positionV>
                <wp:extent cx="0" cy="914400"/>
                <wp:effectExtent l="50800" t="50800" r="76200" b="25400"/>
                <wp:wrapNone/>
                <wp:docPr id="10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0" o:spid="_x0000_s1026" style="position:absolute;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3.7pt" to="44.8pt,75.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">
                <v:stroke endarrow="block"/>
              </v:line>
            </w:pict>
          </mc:Fallback>
        </mc:AlternateContent>
      </w:r>
      <w:r w:rsidRPr="00DB6C79">
        <w:rPr>
          <w:noProof/>
          <w:sz w:val="36"/>
          <w:lang w:val="en-US"/>
        </w:rPr>
        <mc:AlternateContent>
          <mc:Choice Requires="wps">
            <w:drawing>
              <wp:anchor distT="0" distB="0" distL="114300" distR="114300" simplePos="0" relativeHeight="251703296" behindDoc="0" locked="0" layoutInCell="1" allowOverlap="1" wp14:anchorId="69C38183" wp14:editId="0C4C6120">
                <wp:simplePos x="0" y="0"/>
                <wp:positionH relativeFrom="column">
                  <wp:posOffset>360045</wp:posOffset>
                </wp:positionH>
                <wp:positionV relativeFrom="paragraph">
                  <wp:posOffset>181610</wp:posOffset>
                </wp:positionV>
                <wp:extent cx="5372100" cy="0"/>
                <wp:effectExtent l="17145" t="16510" r="20955" b="21590"/>
                <wp:wrapNone/>
                <wp:docPr id="10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4.3pt" to="451.35pt,14.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"/>
            </w:pict>
          </mc:Fallback>
        </mc:AlternateContent>
      </w:r>
    </w:p>
    <w:p w14:paraId="00E60B6A" w14:textId="77777777" w:rsidR="008C2908" w:rsidRPr="00DB6C79" w:rsidRDefault="008C2908" w:rsidP="008C2908">
      <w:pPr>
        <w:tabs>
          <w:tab w:val="left" w:pos="567"/>
        </w:tabs>
        <w:rPr>
          <w:sz w:val="36"/>
        </w:rPr>
      </w:pPr>
    </w:p>
    <w:p w14:paraId="145094D6" w14:textId="77777777" w:rsidR="008C2908" w:rsidRPr="00DB6C79" w:rsidRDefault="008C2908" w:rsidP="008C2908">
      <w:pPr>
        <w:tabs>
          <w:tab w:val="left" w:pos="567"/>
        </w:tabs>
        <w:rPr>
          <w:sz w:val="36"/>
        </w:rPr>
      </w:pPr>
    </w:p>
    <w:p w14:paraId="726A997A" w14:textId="77777777" w:rsidR="008C2908" w:rsidRPr="00DB6C79" w:rsidRDefault="008C2908" w:rsidP="008C2908">
      <w:pPr>
        <w:tabs>
          <w:tab w:val="left" w:pos="567"/>
        </w:tabs>
        <w:rPr>
          <w:sz w:val="36"/>
        </w:rPr>
      </w:pPr>
      <w:r w:rsidRPr="00DB6C79">
        <w:rPr>
          <w:noProof/>
          <w:sz w:val="36"/>
          <w:lang w:val="en-US"/>
        </w:rPr>
        <mc:AlternateContent>
          <mc:Choice Requires="wps">
            <w:drawing>
              <wp:anchor distT="0" distB="0" distL="114300" distR="114300" simplePos="0" relativeHeight="251715584" behindDoc="0" locked="0" layoutInCell="1" allowOverlap="1" wp14:anchorId="6936B6A1" wp14:editId="73092C8E">
                <wp:simplePos x="0" y="0"/>
                <wp:positionH relativeFrom="column">
                  <wp:posOffset>1547495</wp:posOffset>
                </wp:positionH>
                <wp:positionV relativeFrom="paragraph">
                  <wp:posOffset>114935</wp:posOffset>
                </wp:positionV>
                <wp:extent cx="1443355" cy="718820"/>
                <wp:effectExtent l="0" t="0" r="4445" b="0"/>
                <wp:wrapNone/>
                <wp:docPr id="101"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18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B71E35" w14:textId="77777777" w:rsidR="001E2D62" w:rsidRPr="008C2908" w:rsidRDefault="001E2D62" w:rsidP="008C2908">
                            <w:pPr>
                              <w:rPr>
                                <w:rFonts w:ascii="Arial" w:hAnsi="Arial" w:cs="Arial"/>
                              </w:rPr>
                            </w:pPr>
                            <w:r w:rsidRPr="008C2908">
                              <w:rPr>
                                <w:rFonts w:ascii="Arial" w:hAnsi="Arial" w:cs="Arial"/>
                              </w:rPr>
                              <w:t>t = 11 spacings</w:t>
                            </w:r>
                          </w:p>
                          <w:p w14:paraId="580EB6B6" w14:textId="77777777" w:rsidR="001E2D62" w:rsidRPr="008C2908" w:rsidRDefault="001E2D62" w:rsidP="008C2908">
                            <w:pPr>
                              <w:rPr>
                                <w:rFonts w:ascii="Arial" w:hAnsi="Arial" w:cs="Arial"/>
                              </w:rPr>
                            </w:pPr>
                            <w:r w:rsidRPr="008C2908">
                              <w:rPr>
                                <w:rFonts w:ascii="Arial" w:hAnsi="Arial" w:cs="Arial"/>
                              </w:rPr>
                              <w:t xml:space="preserve">  = 11 x 0.02</w:t>
                            </w:r>
                          </w:p>
                          <w:p w14:paraId="47844DB1" w14:textId="77777777" w:rsidR="001E2D62" w:rsidRPr="008C2908" w:rsidRDefault="001E2D62" w:rsidP="008C2908">
                            <w:pPr>
                              <w:rPr>
                                <w:rFonts w:ascii="Arial" w:hAnsi="Arial" w:cs="Arial"/>
                              </w:rPr>
                            </w:pPr>
                            <w:r w:rsidRPr="008C2908">
                              <w:rPr>
                                <w:rFonts w:ascii="Arial" w:hAnsi="Arial" w:cs="Arial"/>
                              </w:rPr>
                              <w:t xml:space="preserve">  = 0.22 secs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3" o:spid="_x0000_s1050" type="#_x0000_t202" style="position:absolute;margin-left:121.85pt;margin-top:9.05pt;width:113.65pt;height:56.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" stroked="f">
                <v:textbox>
                  <w:txbxContent>
                    <w:p w14:paraId="3CB71E35" w14:textId="77777777" w:rsidR="001E2D62" w:rsidRPr="008C2908" w:rsidRDefault="001E2D62" w:rsidP="008C2908">
                      <w:pPr>
                        <w:rPr>
                          <w:rFonts w:ascii="Arial" w:hAnsi="Arial" w:cs="Arial"/>
                        </w:rPr>
                      </w:pPr>
                      <w:r w:rsidRPr="008C2908">
                        <w:rPr>
                          <w:rFonts w:ascii="Arial" w:hAnsi="Arial" w:cs="Arial"/>
                        </w:rPr>
                        <w:t>t = 11 spacings</w:t>
                      </w:r>
                    </w:p>
                    <w:p w14:paraId="580EB6B6" w14:textId="77777777" w:rsidR="001E2D62" w:rsidRPr="008C2908" w:rsidRDefault="001E2D62" w:rsidP="008C2908">
                      <w:pPr>
                        <w:rPr>
                          <w:rFonts w:ascii="Arial" w:hAnsi="Arial" w:cs="Arial"/>
                        </w:rPr>
                      </w:pPr>
                      <w:r w:rsidRPr="008C2908">
                        <w:rPr>
                          <w:rFonts w:ascii="Arial" w:hAnsi="Arial" w:cs="Arial"/>
                        </w:rPr>
                        <w:t xml:space="preserve">  = 11 x 0.02</w:t>
                      </w:r>
                    </w:p>
                    <w:p w14:paraId="47844DB1" w14:textId="77777777" w:rsidR="001E2D62" w:rsidRPr="008C2908" w:rsidRDefault="001E2D62" w:rsidP="008C2908">
                      <w:pPr>
                        <w:rPr>
                          <w:rFonts w:ascii="Arial" w:hAnsi="Arial" w:cs="Arial"/>
                        </w:rPr>
                      </w:pPr>
                      <w:r w:rsidRPr="008C2908">
                        <w:rPr>
                          <w:rFonts w:ascii="Arial" w:hAnsi="Arial" w:cs="Arial"/>
                        </w:rPr>
                        <w:t xml:space="preserve">  = 0.22 secs</w:t>
                      </w:r>
                    </w:p>
                  </w:txbxContent>
                </v:textbox>
              </v:shape>
            </w:pict>
          </mc:Fallback>
        </mc:AlternateContent>
      </w:r>
      <w:r w:rsidRPr="00DB6C79">
        <w:rPr>
          <w:noProof/>
          <w:sz w:val="36"/>
          <w:lang w:val="en-US"/>
        </w:rPr>
        <mc:AlternateContent>
          <mc:Choice Requires="wps">
            <w:drawing>
              <wp:anchor distT="0" distB="0" distL="114300" distR="114300" simplePos="0" relativeHeight="251714560" behindDoc="0" locked="0" layoutInCell="1" allowOverlap="1" wp14:anchorId="41FF3D45" wp14:editId="77DE594E">
                <wp:simplePos x="0" y="0"/>
                <wp:positionH relativeFrom="column">
                  <wp:posOffset>568960</wp:posOffset>
                </wp:positionH>
                <wp:positionV relativeFrom="paragraph">
                  <wp:posOffset>35560</wp:posOffset>
                </wp:positionV>
                <wp:extent cx="3342640" cy="0"/>
                <wp:effectExtent l="25400" t="76200" r="60960" b="101600"/>
                <wp:wrapNone/>
                <wp:docPr id="10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426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2"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2.8pt" to="308pt,2.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">
                <v:stroke startarrow="block" endarrow="block"/>
              </v:line>
            </w:pict>
          </mc:Fallback>
        </mc:AlternateContent>
      </w:r>
    </w:p>
    <w:p w14:paraId="7E8ECA73" w14:textId="77777777" w:rsidR="008C2908" w:rsidRPr="00DB6C79" w:rsidRDefault="004340BC" w:rsidP="008C2908">
      <w:pPr>
        <w:tabs>
          <w:tab w:val="left" w:pos="567"/>
        </w:tabs>
        <w:rPr>
          <w:sz w:val="36"/>
        </w:rPr>
      </w:pPr>
      <w:r>
        <w:rPr>
          <w:sz w:val="36"/>
        </w:rPr>
        <w:pict w14:anchorId="2814EBFD">
          <v:shape id="_x0000_s1130" type="#_x0000_t75" style="position:absolute;margin-left:264.75pt;margin-top:15.8pt;width:247.35pt;height:320.65pt;z-index:251723776;mso-wrap-edited:f;mso-position-horizontal-relative:text;mso-position-vertical-relative:text" wrapcoords="15692 284 1107 617 0 664 246 1044 246 1281 10892 1756 15507 1803 14707 2468 984 2705 0 2753 184 3323 184 3370 10769 4082 307 4320 369 4984 8984 5554 10769 5601 10830 6361 0 7120 0 7690 3569 7832 15323 7880 10830 8592 2646 9019 61 9162 0 9779 7323 10111 14707 10159 307 10681 307 11345 4800 11630 10769 11678 10769 12437 123 12960 0 13054 246 13197 246 13577 5476 13909 10769 13956 0 14716 184 15191 13538 15476 12861 16235 3200 16567 0 16710 0 17280 9046 17707 14400 17754 1723 18324 123 18514 0 18846 246 18989 10769 19273 492 19463 0 19511 61 20128 8738 20792 5107 20887 4984 21315 6646 21362 21476 21362 21476 21030 21353 20887 20984 20698 4246 20033 10769 19273 16307 18989 16923 18561 16923 18419 16430 17754 16246 17707 18153 17042 18153 16995 17907 16140 13907 15476 14830 15001 14584 14716 14769 14289 14523 14241 10769 13956 11692 13909 12861 13529 12861 13197 10830 12437 10769 11678 14892 11630 18953 11298 18830 10823 16738 10159 17107 9494 16984 8640 13661 8592 15815 8307 15876 7832 15938 7120 15938 6598 10769 6361 10769 5601 11692 5554 19507 4937 19507 4367 18215 4272 10769 4082 16984 3987 16923 3323 17415 3180 17292 2421 16738 2136 15938 1803 16123 1044 15507 996 16061 807 16061 284 15692 284">
            <v:imagedata r:id="rId37" o:title=""/>
            <w10:wrap type="tight"/>
          </v:shape>
          <o:OLEObject Type="Embed" ProgID="Equation.3" ShapeID="_x0000_s1130" DrawAspect="Content" ObjectID="_1417260671" r:id="rId38"/>
        </w:pict>
      </w:r>
    </w:p>
    <w:p w14:paraId="46F9A061" w14:textId="77777777" w:rsidR="008C2908" w:rsidRPr="00DB6C79" w:rsidRDefault="008C2908" w:rsidP="0044013D">
      <w:pPr>
        <w:rPr>
          <w:rFonts w:ascii="Arial" w:hAnsi="Arial"/>
        </w:rPr>
      </w:pPr>
    </w:p>
    <w:p w14:paraId="718A73CA" w14:textId="77777777" w:rsidR="00527226" w:rsidRPr="00DB6C79" w:rsidRDefault="00527226" w:rsidP="00033F62">
      <w:pPr>
        <w:jc w:val="center"/>
        <w:rPr>
          <w:rFonts w:ascii="Arial" w:hAnsi="Arial"/>
        </w:rPr>
      </w:pPr>
    </w:p>
    <w:p w14:paraId="67890251" w14:textId="77777777" w:rsidR="00527226" w:rsidRPr="00DB6C79" w:rsidRDefault="00527226" w:rsidP="0044013D">
      <w:pPr>
        <w:rPr>
          <w:rFonts w:ascii="Arial" w:hAnsi="Arial"/>
        </w:rPr>
      </w:pPr>
    </w:p>
    <w:p w14:paraId="0E2ADA09" w14:textId="77777777" w:rsidR="00527226" w:rsidRPr="00DB6C79" w:rsidRDefault="00527226" w:rsidP="0044013D">
      <w:pPr>
        <w:rPr>
          <w:rFonts w:ascii="Arial" w:hAnsi="Arial"/>
        </w:rPr>
      </w:pPr>
    </w:p>
    <w:p w14:paraId="1CFB415F" w14:textId="77777777" w:rsidR="00527226" w:rsidRPr="00DB6C79" w:rsidRDefault="00527226" w:rsidP="0044013D">
      <w:pPr>
        <w:rPr>
          <w:rFonts w:ascii="Arial" w:hAnsi="Arial"/>
        </w:rPr>
      </w:pPr>
    </w:p>
    <w:p w14:paraId="6E079288" w14:textId="77777777" w:rsidR="00AE5F5F" w:rsidRPr="00DB6C79" w:rsidRDefault="00AE5F5F">
      <w:pPr>
        <w:rPr>
          <w:rFonts w:ascii="Arial" w:hAnsi="Arial"/>
        </w:rPr>
      </w:pPr>
      <w:r w:rsidRPr="00DB6C79">
        <w:rPr>
          <w:rFonts w:ascii="Arial" w:hAnsi="Arial"/>
        </w:rPr>
        <w:br w:type="page"/>
      </w:r>
    </w:p>
    <w:p w14:paraId="338D4E03" w14:textId="77777777" w:rsidR="00AE5F5F" w:rsidRPr="00DB6C79" w:rsidRDefault="00AE5F5F" w:rsidP="00AE5F5F">
      <w:pPr>
        <w:pStyle w:val="Chaptertitle"/>
        <w:rPr>
          <w:lang w:val="en-AU"/>
        </w:rPr>
      </w:pPr>
      <w:r w:rsidRPr="00DB6C79">
        <w:rPr>
          <w:lang w:val="en-AU"/>
        </w:rPr>
        <w:t>CHAPTER 8: Forces, energy and motion</w:t>
      </w:r>
    </w:p>
    <w:p w14:paraId="4EF6A46D" w14:textId="77777777" w:rsidR="00AE5F5F" w:rsidRPr="00DB6C79" w:rsidRDefault="00AE5F5F" w:rsidP="00AE5F5F">
      <w:pPr>
        <w:pStyle w:val="worksheetchapterline"/>
        <w:spacing w:before="60"/>
        <w:rPr>
          <w:spacing w:val="0"/>
          <w:lang w:val="en-AU"/>
        </w:rPr>
      </w:pPr>
      <w:r w:rsidRPr="00DB6C79">
        <w:rPr>
          <w:noProof/>
          <w:spacing w:val="0"/>
          <w:lang w:val="en-US"/>
        </w:rPr>
        <mc:AlternateContent>
          <mc:Choice Requires="wps">
            <w:drawing>
              <wp:anchor distT="0" distB="0" distL="114300" distR="114300" simplePos="0" relativeHeight="251721728" behindDoc="0" locked="0" layoutInCell="1" allowOverlap="1" wp14:anchorId="45AE1D0E" wp14:editId="439D7B40">
                <wp:simplePos x="0" y="0"/>
                <wp:positionH relativeFrom="column">
                  <wp:posOffset>0</wp:posOffset>
                </wp:positionH>
                <wp:positionV relativeFrom="paragraph">
                  <wp:posOffset>20955</wp:posOffset>
                </wp:positionV>
                <wp:extent cx="6096000" cy="0"/>
                <wp:effectExtent l="9525" t="11430" r="9525" b="7620"/>
                <wp:wrapNone/>
                <wp:docPr id="41"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0"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Fest5YUAgAA&#10;KwQAAA4AAAAAAAAAAAAAAAAALAIAAGRycy9lMm9Eb2MueG1sUEsBAi0AFAAGAAgAAAAhAJG7rQHY&#10;AAAABAEAAA8AAAAAAAAAAAAAAAAAbAQAAGRycy9kb3ducmV2LnhtbFBLBQYAAAAABAAEAPMAAABx&#10;BQAAAAA=&#10;"/>
            </w:pict>
          </mc:Fallback>
        </mc:AlternateContent>
      </w:r>
      <w:r w:rsidRPr="00DB6C79">
        <w:rPr>
          <w:noProof/>
          <w:spacing w:val="0"/>
          <w:lang w:val="en-US"/>
        </w:rPr>
        <mc:AlternateContent>
          <mc:Choice Requires="wps">
            <w:drawing>
              <wp:anchor distT="0" distB="0" distL="114300" distR="114300" simplePos="0" relativeHeight="251720704" behindDoc="0" locked="0" layoutInCell="1" allowOverlap="1" wp14:anchorId="0B8E25F0" wp14:editId="675219F0">
                <wp:simplePos x="0" y="0"/>
                <wp:positionH relativeFrom="column">
                  <wp:posOffset>4648200</wp:posOffset>
                </wp:positionH>
                <wp:positionV relativeFrom="paragraph">
                  <wp:posOffset>20955</wp:posOffset>
                </wp:positionV>
                <wp:extent cx="1447800" cy="304800"/>
                <wp:effectExtent l="9525" t="11430" r="9525" b="7620"/>
                <wp:wrapNone/>
                <wp:docPr id="40" name="Auto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DB2A3F7" w14:textId="77777777" w:rsidR="001E2D62" w:rsidRDefault="001E2D62" w:rsidP="00AE5F5F">
                            <w:pPr>
                              <w:pStyle w:val="worksheeticontext"/>
                            </w:pPr>
                            <w:r>
                              <w:t>Worksheet 8.2</w:t>
                            </w:r>
                          </w:p>
                          <w:p w14:paraId="59492235" w14:textId="77777777" w:rsidR="001E2D62" w:rsidRDefault="001E2D62" w:rsidP="00AE5F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19" o:spid="_x0000_s1051" style="position:absolute;margin-left:366pt;margin-top:1.65pt;width:114pt;height:2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" fillcolor="black">
                <v:textbox>
                  <w:txbxContent>
                    <w:p w14:paraId="4DB2A3F7" w14:textId="77777777" w:rsidR="001E2D62" w:rsidRDefault="001E2D62" w:rsidP="00AE5F5F">
                      <w:pPr>
                        <w:pStyle w:val="worksheeticontext"/>
                      </w:pPr>
                      <w:r>
                        <w:t>Worksheet 8.2</w:t>
                      </w:r>
                    </w:p>
                    <w:p w14:paraId="59492235" w14:textId="77777777" w:rsidR="001E2D62" w:rsidRDefault="001E2D62" w:rsidP="00AE5F5F"/>
                  </w:txbxContent>
                </v:textbox>
              </v:roundrect>
            </w:pict>
          </mc:Fallback>
        </mc:AlternateContent>
      </w:r>
      <w:r w:rsidRPr="00DB6C79">
        <w:rPr>
          <w:noProof/>
          <w:spacing w:val="0"/>
          <w:lang w:val="en-US"/>
        </w:rPr>
        <mc:AlternateContent>
          <mc:Choice Requires="wps">
            <w:drawing>
              <wp:anchor distT="0" distB="0" distL="114300" distR="114300" simplePos="0" relativeHeight="251719680" behindDoc="0" locked="0" layoutInCell="1" allowOverlap="1" wp14:anchorId="53B9FD67" wp14:editId="213B43DE">
                <wp:simplePos x="0" y="0"/>
                <wp:positionH relativeFrom="column">
                  <wp:posOffset>5029200</wp:posOffset>
                </wp:positionH>
                <wp:positionV relativeFrom="paragraph">
                  <wp:posOffset>20955</wp:posOffset>
                </wp:positionV>
                <wp:extent cx="1066800" cy="304800"/>
                <wp:effectExtent l="9525" t="11430" r="9525" b="7620"/>
                <wp:wrapNone/>
                <wp:docPr id="39"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7D62C59B" w14:textId="77777777" w:rsidR="001E2D62" w:rsidRDefault="001E2D62" w:rsidP="00AE5F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18" o:spid="_x0000_s1052" style="position:absolute;margin-left:396pt;margin-top:1.65pt;width:84pt;height:2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" fillcolor="black">
                <v:textbox>
                  <w:txbxContent>
                    <w:p w14:paraId="7D62C59B" w14:textId="77777777" w:rsidR="001E2D62" w:rsidRDefault="001E2D62" w:rsidP="00AE5F5F"/>
                  </w:txbxContent>
                </v:textbox>
              </v:rect>
            </w:pict>
          </mc:Fallback>
        </mc:AlternateContent>
      </w:r>
    </w:p>
    <w:p w14:paraId="670ED38B" w14:textId="77777777" w:rsidR="00AE5F5F" w:rsidRPr="00DB6C79" w:rsidRDefault="00AE5F5F" w:rsidP="00AE5F5F">
      <w:pPr>
        <w:pStyle w:val="0Aheadingfirst"/>
        <w:ind w:left="1440" w:hanging="1440"/>
      </w:pPr>
      <w:r w:rsidRPr="00DB6C79">
        <w:t>Ticker tapes</w:t>
      </w:r>
    </w:p>
    <w:p w14:paraId="3ED6758E" w14:textId="77777777" w:rsidR="00AE5F5F" w:rsidRPr="00DB6C79" w:rsidRDefault="00AE5F5F" w:rsidP="00AE5F5F">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44689E4E" w14:textId="77777777" w:rsidR="00AE5F5F" w:rsidRPr="00DB6C79" w:rsidRDefault="00AE5F5F" w:rsidP="00AE5F5F">
      <w:pPr>
        <w:pStyle w:val="Heading1"/>
        <w:spacing w:before="200"/>
        <w:rPr>
          <w:lang w:val="en-AU"/>
        </w:rPr>
      </w:pPr>
      <w:r w:rsidRPr="00DB6C79">
        <w:rPr>
          <w:lang w:val="en-AU"/>
        </w:rPr>
        <w:t>Describing motion</w:t>
      </w:r>
    </w:p>
    <w:p w14:paraId="7C8DE861" w14:textId="77777777" w:rsidR="00AE5F5F" w:rsidRPr="00DB6C79" w:rsidRDefault="00AE5F5F" w:rsidP="00AE5F5F">
      <w:pPr>
        <w:pStyle w:val="1wsmainbodyfullout"/>
        <w:spacing w:after="60" w:line="240" w:lineRule="atLeast"/>
        <w:ind w:left="360" w:hanging="360"/>
        <w:rPr>
          <w:lang w:val="en-AU"/>
        </w:rPr>
      </w:pPr>
      <w:r w:rsidRPr="00DB6C79">
        <w:rPr>
          <w:b/>
          <w:lang w:val="en-AU"/>
        </w:rPr>
        <w:t>1.</w:t>
      </w:r>
      <w:r w:rsidRPr="00DB6C79">
        <w:rPr>
          <w:lang w:val="en-AU"/>
        </w:rPr>
        <w:tab/>
        <w:t>For each ticker tape shown, describe the motion of the body to which the tape was attached.</w:t>
      </w:r>
      <w:r w:rsidRPr="00DB6C79">
        <w:rPr>
          <w:lang w:val="en-AU"/>
        </w:rPr>
        <w:br/>
        <w:t>The left-hand dot is at time zero.</w:t>
      </w:r>
    </w:p>
    <w:p w14:paraId="6B18CD78" w14:textId="77777777" w:rsidR="00AE5F5F" w:rsidRPr="00DB6C79" w:rsidRDefault="00AE5F5F" w:rsidP="00AE5F5F">
      <w:pPr>
        <w:pStyle w:val="1wsquestiona"/>
        <w:rPr>
          <w:lang w:val="en-AU"/>
        </w:rPr>
      </w:pPr>
      <w:r w:rsidRPr="00DB6C79">
        <w:rPr>
          <w:lang w:val="en-AU"/>
        </w:rPr>
        <w:t>(a)</w:t>
      </w:r>
      <w:r w:rsidRPr="00DB6C79">
        <w:rPr>
          <w:lang w:val="en-A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AE5F5F" w:rsidRPr="00DB6C79" w14:paraId="6B2FB3B6" w14:textId="77777777" w:rsidTr="00AE5F5F">
        <w:tc>
          <w:tcPr>
            <w:tcW w:w="468" w:type="dxa"/>
            <w:shd w:val="clear" w:color="auto" w:fill="auto"/>
          </w:tcPr>
          <w:p w14:paraId="318F54BA" w14:textId="77777777" w:rsidR="00AE5F5F" w:rsidRPr="00DB6C79" w:rsidRDefault="00AE5F5F" w:rsidP="00AE5F5F"/>
        </w:tc>
        <w:tc>
          <w:tcPr>
            <w:tcW w:w="3240" w:type="dxa"/>
            <w:shd w:val="clear" w:color="auto" w:fill="auto"/>
          </w:tcPr>
          <w:p w14:paraId="62B23F35" w14:textId="77777777" w:rsidR="00AE5F5F" w:rsidRPr="00DB6C79" w:rsidRDefault="00AE5F5F" w:rsidP="00AE5F5F">
            <w:r w:rsidRPr="00DB6C79">
              <w:rPr>
                <w:noProof/>
                <w:lang w:val="en-US"/>
              </w:rPr>
              <w:drawing>
                <wp:inline distT="0" distB="0" distL="0" distR="0" wp14:anchorId="79A76141" wp14:editId="254AF100">
                  <wp:extent cx="5691505" cy="673100"/>
                  <wp:effectExtent l="0" t="0" r="4445" b="0"/>
                  <wp:docPr id="117" name="Picture 11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200E36B2" w14:textId="77777777" w:rsidR="00AE5F5F" w:rsidRPr="00DB6C79" w:rsidRDefault="00AE5F5F" w:rsidP="00AE5F5F">
      <w:pPr>
        <w:pStyle w:val="1wsquestionaleader"/>
        <w:spacing w:before="180"/>
        <w:rPr>
          <w:lang w:val="en-AU"/>
        </w:rPr>
      </w:pPr>
      <w:r w:rsidRPr="00DB6C79">
        <w:rPr>
          <w:lang w:val="en-AU"/>
        </w:rPr>
        <w:tab/>
      </w:r>
      <w:r w:rsidRPr="00DB6C79">
        <w:rPr>
          <w:lang w:val="en-AU"/>
        </w:rPr>
        <w:tab/>
      </w:r>
    </w:p>
    <w:p w14:paraId="5C54FB97" w14:textId="77777777" w:rsidR="00AE5F5F" w:rsidRPr="00DB6C79" w:rsidRDefault="00AE5F5F" w:rsidP="00AE5F5F">
      <w:pPr>
        <w:pStyle w:val="1wsquestionaleader"/>
        <w:rPr>
          <w:lang w:val="en-AU"/>
        </w:rPr>
      </w:pPr>
      <w:r w:rsidRPr="00DB6C79">
        <w:rPr>
          <w:lang w:val="en-AU"/>
        </w:rPr>
        <w:tab/>
      </w:r>
      <w:r w:rsidRPr="00DB6C79">
        <w:rPr>
          <w:lang w:val="en-AU"/>
        </w:rPr>
        <w:tab/>
      </w:r>
    </w:p>
    <w:p w14:paraId="4344C126" w14:textId="77777777" w:rsidR="00AE5F5F" w:rsidRPr="00DB6C79" w:rsidRDefault="00AE5F5F" w:rsidP="00AE5F5F">
      <w:pPr>
        <w:pStyle w:val="1wsquestiona"/>
        <w:rPr>
          <w:lang w:val="en-AU"/>
        </w:rPr>
      </w:pPr>
      <w:r w:rsidRPr="00DB6C79">
        <w:rPr>
          <w:lang w:val="en-AU"/>
        </w:rPr>
        <w:t>(b)</w:t>
      </w:r>
      <w:r w:rsidRPr="00DB6C79">
        <w:rPr>
          <w:lang w:val="en-A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AE5F5F" w:rsidRPr="00DB6C79" w14:paraId="091BAB8C" w14:textId="77777777" w:rsidTr="00AE5F5F">
        <w:tc>
          <w:tcPr>
            <w:tcW w:w="468" w:type="dxa"/>
            <w:shd w:val="clear" w:color="auto" w:fill="auto"/>
          </w:tcPr>
          <w:p w14:paraId="3FB29ADB" w14:textId="77777777" w:rsidR="00AE5F5F" w:rsidRPr="00DB6C79" w:rsidRDefault="00AE5F5F" w:rsidP="00AE5F5F"/>
        </w:tc>
        <w:tc>
          <w:tcPr>
            <w:tcW w:w="3240" w:type="dxa"/>
            <w:shd w:val="clear" w:color="auto" w:fill="auto"/>
          </w:tcPr>
          <w:p w14:paraId="41EBAB69" w14:textId="77777777" w:rsidR="00AE5F5F" w:rsidRPr="00DB6C79" w:rsidRDefault="00AE5F5F" w:rsidP="00AE5F5F">
            <w:r w:rsidRPr="00DB6C79">
              <w:rPr>
                <w:noProof/>
                <w:lang w:val="en-US"/>
              </w:rPr>
              <w:drawing>
                <wp:inline distT="0" distB="0" distL="0" distR="0" wp14:anchorId="470C668A" wp14:editId="41C6984B">
                  <wp:extent cx="5691505" cy="673100"/>
                  <wp:effectExtent l="0" t="0" r="4445" b="0"/>
                  <wp:docPr id="118" name="Picture 118"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0590C985" w14:textId="77777777" w:rsidR="00AE5F5F" w:rsidRPr="00DB6C79" w:rsidRDefault="00AE5F5F" w:rsidP="00AE5F5F">
      <w:pPr>
        <w:pStyle w:val="1wsquestionaleader"/>
        <w:spacing w:before="180"/>
        <w:rPr>
          <w:lang w:val="en-AU"/>
        </w:rPr>
      </w:pPr>
      <w:r w:rsidRPr="00DB6C79">
        <w:rPr>
          <w:lang w:val="en-AU"/>
        </w:rPr>
        <w:tab/>
      </w:r>
      <w:r w:rsidRPr="00DB6C79">
        <w:rPr>
          <w:lang w:val="en-AU"/>
        </w:rPr>
        <w:tab/>
      </w:r>
    </w:p>
    <w:p w14:paraId="1E8F9483" w14:textId="77777777" w:rsidR="00AE5F5F" w:rsidRPr="00DB6C79" w:rsidRDefault="00AE5F5F" w:rsidP="00AE5F5F">
      <w:pPr>
        <w:pStyle w:val="1wsquestionaleader"/>
        <w:rPr>
          <w:lang w:val="en-AU"/>
        </w:rPr>
      </w:pPr>
      <w:r w:rsidRPr="00DB6C79">
        <w:rPr>
          <w:lang w:val="en-AU"/>
        </w:rPr>
        <w:tab/>
      </w:r>
      <w:r w:rsidRPr="00DB6C79">
        <w:rPr>
          <w:lang w:val="en-AU"/>
        </w:rPr>
        <w:tab/>
      </w:r>
    </w:p>
    <w:p w14:paraId="05412AFA" w14:textId="77777777" w:rsidR="00AE5F5F" w:rsidRPr="00DB6C79" w:rsidRDefault="00AE5F5F" w:rsidP="00AE5F5F">
      <w:pPr>
        <w:pStyle w:val="Heading1"/>
        <w:spacing w:before="120"/>
        <w:rPr>
          <w:lang w:val="en-AU"/>
        </w:rPr>
      </w:pPr>
      <w:r w:rsidRPr="00DB6C79">
        <w:rPr>
          <w:lang w:val="en-AU"/>
        </w:rPr>
        <w:t>Measuring speed</w:t>
      </w:r>
    </w:p>
    <w:p w14:paraId="301A73F1" w14:textId="77777777" w:rsidR="00AE5F5F" w:rsidRPr="00DB6C79" w:rsidRDefault="00AE5F5F" w:rsidP="00AE5F5F">
      <w:pPr>
        <w:pStyle w:val="1wsmainbodyfullout"/>
        <w:spacing w:after="60" w:line="240" w:lineRule="atLeast"/>
        <w:ind w:left="360" w:hanging="360"/>
        <w:rPr>
          <w:lang w:val="en-AU"/>
        </w:rPr>
      </w:pPr>
      <w:r w:rsidRPr="00DB6C79">
        <w:rPr>
          <w:b/>
          <w:lang w:val="en-AU"/>
        </w:rPr>
        <w:t>2.</w:t>
      </w:r>
      <w:r w:rsidRPr="00DB6C79">
        <w:rPr>
          <w:lang w:val="en-AU"/>
        </w:rPr>
        <w:tab/>
        <w:t>The time between each of the dots on the following ticker tape is 0.02 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AE5F5F" w:rsidRPr="00DB6C79" w14:paraId="0E58ADC6" w14:textId="77777777" w:rsidTr="00AE5F5F">
        <w:tc>
          <w:tcPr>
            <w:tcW w:w="468" w:type="dxa"/>
            <w:shd w:val="clear" w:color="auto" w:fill="auto"/>
          </w:tcPr>
          <w:p w14:paraId="01DEA418" w14:textId="77777777" w:rsidR="00AE5F5F" w:rsidRPr="00DB6C79" w:rsidRDefault="00AE5F5F" w:rsidP="00AE5F5F"/>
        </w:tc>
        <w:tc>
          <w:tcPr>
            <w:tcW w:w="9178" w:type="dxa"/>
            <w:shd w:val="clear" w:color="auto" w:fill="auto"/>
          </w:tcPr>
          <w:p w14:paraId="5549E164" w14:textId="77777777" w:rsidR="00AE5F5F" w:rsidRPr="00DB6C79" w:rsidRDefault="00AE5F5F" w:rsidP="00AE5F5F">
            <w:r w:rsidRPr="00DB6C79">
              <w:rPr>
                <w:noProof/>
                <w:lang w:val="en-US"/>
              </w:rPr>
              <w:drawing>
                <wp:inline distT="0" distB="0" distL="0" distR="0" wp14:anchorId="7ACD5F1E" wp14:editId="33C6F4FD">
                  <wp:extent cx="5691505" cy="673100"/>
                  <wp:effectExtent l="0" t="0" r="4445" b="0"/>
                  <wp:docPr id="119" name="Picture 11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7B0F3362" w14:textId="77777777" w:rsidR="00AE5F5F" w:rsidRPr="00DB6C79" w:rsidRDefault="00AE5F5F" w:rsidP="00AE5F5F">
      <w:pPr>
        <w:pStyle w:val="1wsquestiona"/>
        <w:spacing w:before="120"/>
        <w:rPr>
          <w:lang w:val="en-AU"/>
        </w:rPr>
      </w:pPr>
      <w:r w:rsidRPr="00DB6C79">
        <w:rPr>
          <w:lang w:val="en-AU"/>
        </w:rPr>
        <w:t>(a)</w:t>
      </w:r>
      <w:r w:rsidRPr="00DB6C79">
        <w:rPr>
          <w:lang w:val="en-AU"/>
        </w:rPr>
        <w:tab/>
        <w:t>Calculate the average speed of the object to which the tape was attached for each time interval. Express your answers in mm/s.</w:t>
      </w:r>
    </w:p>
    <w:tbl>
      <w:tblPr>
        <w:tblW w:w="8736"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2"/>
        <w:gridCol w:w="3112"/>
        <w:gridCol w:w="2912"/>
      </w:tblGrid>
      <w:tr w:rsidR="00AE5F5F" w:rsidRPr="00DB6C79" w14:paraId="6AA13FEB" w14:textId="77777777" w:rsidTr="00AE5F5F">
        <w:trPr>
          <w:trHeight w:val="434"/>
        </w:trPr>
        <w:tc>
          <w:tcPr>
            <w:tcW w:w="2712" w:type="dxa"/>
            <w:tcBorders>
              <w:bottom w:val="single" w:sz="4" w:space="0" w:color="000000"/>
              <w:right w:val="single" w:sz="4" w:space="0" w:color="FFFFFF"/>
            </w:tcBorders>
            <w:shd w:val="clear" w:color="auto" w:fill="000000"/>
            <w:vAlign w:val="center"/>
          </w:tcPr>
          <w:p w14:paraId="1133281F" w14:textId="77777777" w:rsidR="00AE5F5F" w:rsidRPr="00DB6C79" w:rsidRDefault="00AE5F5F" w:rsidP="00AE5F5F">
            <w:pPr>
              <w:pStyle w:val="TABLEHEADWHITECENTRE"/>
              <w:rPr>
                <w:lang w:val="en-AU"/>
              </w:rPr>
            </w:pPr>
            <w:r w:rsidRPr="00DB6C79">
              <w:rPr>
                <w:lang w:val="en-AU"/>
              </w:rPr>
              <w:t>Interval</w:t>
            </w:r>
          </w:p>
        </w:tc>
        <w:tc>
          <w:tcPr>
            <w:tcW w:w="3112" w:type="dxa"/>
            <w:tcBorders>
              <w:left w:val="single" w:sz="4" w:space="0" w:color="FFFFFF"/>
              <w:right w:val="single" w:sz="4" w:space="0" w:color="FFFFFF"/>
            </w:tcBorders>
            <w:shd w:val="clear" w:color="auto" w:fill="000000"/>
            <w:vAlign w:val="center"/>
          </w:tcPr>
          <w:p w14:paraId="7296E7EE" w14:textId="77777777" w:rsidR="00AE5F5F" w:rsidRPr="00DB6C79" w:rsidRDefault="00AE5F5F" w:rsidP="00AE5F5F">
            <w:pPr>
              <w:pStyle w:val="TABLEHEADWHITECENTRE"/>
              <w:rPr>
                <w:lang w:val="en-AU"/>
              </w:rPr>
            </w:pPr>
            <w:r w:rsidRPr="00DB6C79">
              <w:rPr>
                <w:lang w:val="en-AU"/>
              </w:rPr>
              <w:t>Distance between dots (mm)</w:t>
            </w:r>
          </w:p>
        </w:tc>
        <w:tc>
          <w:tcPr>
            <w:tcW w:w="2912" w:type="dxa"/>
            <w:tcBorders>
              <w:left w:val="single" w:sz="4" w:space="0" w:color="FFFFFF"/>
            </w:tcBorders>
            <w:shd w:val="clear" w:color="auto" w:fill="000000"/>
            <w:vAlign w:val="center"/>
          </w:tcPr>
          <w:p w14:paraId="224C77EB" w14:textId="77777777" w:rsidR="00AE5F5F" w:rsidRPr="00DB6C79" w:rsidRDefault="00AE5F5F" w:rsidP="00AE5F5F">
            <w:pPr>
              <w:pStyle w:val="TABLEHEADWHITECENTRE"/>
              <w:rPr>
                <w:lang w:val="en-AU"/>
              </w:rPr>
            </w:pPr>
            <w:r w:rsidRPr="00DB6C79">
              <w:rPr>
                <w:lang w:val="en-AU"/>
              </w:rPr>
              <w:t>Average speed (mm/s)</w:t>
            </w:r>
          </w:p>
        </w:tc>
      </w:tr>
      <w:tr w:rsidR="00AE5F5F" w:rsidRPr="00DB6C79" w14:paraId="06634846" w14:textId="77777777" w:rsidTr="00AE5F5F">
        <w:trPr>
          <w:trHeight w:val="338"/>
        </w:trPr>
        <w:tc>
          <w:tcPr>
            <w:tcW w:w="2712" w:type="dxa"/>
            <w:tcBorders>
              <w:top w:val="single" w:sz="4" w:space="0" w:color="000000"/>
            </w:tcBorders>
            <w:noWrap/>
            <w:tcMar>
              <w:top w:w="28" w:type="dxa"/>
              <w:left w:w="85" w:type="dxa"/>
              <w:bottom w:w="28" w:type="dxa"/>
              <w:right w:w="85" w:type="dxa"/>
            </w:tcMar>
            <w:vAlign w:val="center"/>
          </w:tcPr>
          <w:p w14:paraId="471E1A80" w14:textId="77777777" w:rsidR="00AE5F5F" w:rsidRPr="00DB6C79" w:rsidRDefault="00AE5F5F" w:rsidP="00AE5F5F">
            <w:pPr>
              <w:pStyle w:val="TABLETEXTCENTRE"/>
              <w:rPr>
                <w:lang w:val="en-AU"/>
              </w:rPr>
            </w:pPr>
            <w:r w:rsidRPr="00DB6C79">
              <w:rPr>
                <w:lang w:val="en-AU"/>
              </w:rPr>
              <w:t>AB</w:t>
            </w:r>
          </w:p>
        </w:tc>
        <w:tc>
          <w:tcPr>
            <w:tcW w:w="3112" w:type="dxa"/>
            <w:tcBorders>
              <w:top w:val="single" w:sz="4" w:space="0" w:color="FFFFFF"/>
            </w:tcBorders>
            <w:tcMar>
              <w:top w:w="28" w:type="dxa"/>
              <w:left w:w="85" w:type="dxa"/>
              <w:bottom w:w="28" w:type="dxa"/>
              <w:right w:w="85" w:type="dxa"/>
            </w:tcMar>
            <w:vAlign w:val="center"/>
          </w:tcPr>
          <w:p w14:paraId="68EB6B34"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2A7C8767" w14:textId="77777777" w:rsidR="00AE5F5F" w:rsidRPr="00DB6C79" w:rsidRDefault="00AE5F5F" w:rsidP="00AE5F5F">
            <w:pPr>
              <w:pStyle w:val="TABLETEXTLEFT"/>
              <w:tabs>
                <w:tab w:val="decimal" w:pos="855"/>
              </w:tabs>
              <w:rPr>
                <w:lang w:val="en-AU"/>
              </w:rPr>
            </w:pPr>
          </w:p>
        </w:tc>
      </w:tr>
      <w:tr w:rsidR="00AE5F5F" w:rsidRPr="00DB6C79" w14:paraId="030C0B8C" w14:textId="77777777" w:rsidTr="00AE5F5F">
        <w:trPr>
          <w:trHeight w:val="338"/>
        </w:trPr>
        <w:tc>
          <w:tcPr>
            <w:tcW w:w="2712" w:type="dxa"/>
            <w:noWrap/>
            <w:tcMar>
              <w:top w:w="28" w:type="dxa"/>
              <w:left w:w="85" w:type="dxa"/>
              <w:bottom w:w="28" w:type="dxa"/>
              <w:right w:w="85" w:type="dxa"/>
            </w:tcMar>
            <w:vAlign w:val="center"/>
          </w:tcPr>
          <w:p w14:paraId="29D84E58" w14:textId="77777777" w:rsidR="00AE5F5F" w:rsidRPr="00DB6C79" w:rsidRDefault="00AE5F5F" w:rsidP="00AE5F5F">
            <w:pPr>
              <w:pStyle w:val="TABLETEXTCENTRE"/>
              <w:rPr>
                <w:lang w:val="en-AU"/>
              </w:rPr>
            </w:pPr>
            <w:r w:rsidRPr="00DB6C79">
              <w:rPr>
                <w:lang w:val="en-AU"/>
              </w:rPr>
              <w:t>BC</w:t>
            </w:r>
          </w:p>
        </w:tc>
        <w:tc>
          <w:tcPr>
            <w:tcW w:w="3112" w:type="dxa"/>
            <w:tcMar>
              <w:top w:w="28" w:type="dxa"/>
              <w:left w:w="85" w:type="dxa"/>
              <w:bottom w:w="28" w:type="dxa"/>
              <w:right w:w="85" w:type="dxa"/>
            </w:tcMar>
            <w:vAlign w:val="center"/>
          </w:tcPr>
          <w:p w14:paraId="6A424030"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0AA55073" w14:textId="77777777" w:rsidR="00AE5F5F" w:rsidRPr="00DB6C79" w:rsidRDefault="00AE5F5F" w:rsidP="00AE5F5F">
            <w:pPr>
              <w:pStyle w:val="TABLETEXTLEFT"/>
              <w:tabs>
                <w:tab w:val="decimal" w:pos="855"/>
              </w:tabs>
              <w:rPr>
                <w:lang w:val="en-AU"/>
              </w:rPr>
            </w:pPr>
          </w:p>
        </w:tc>
      </w:tr>
      <w:tr w:rsidR="00AE5F5F" w:rsidRPr="00DB6C79" w14:paraId="53EF141A" w14:textId="77777777" w:rsidTr="00AE5F5F">
        <w:trPr>
          <w:trHeight w:val="338"/>
        </w:trPr>
        <w:tc>
          <w:tcPr>
            <w:tcW w:w="2712" w:type="dxa"/>
            <w:noWrap/>
            <w:tcMar>
              <w:top w:w="28" w:type="dxa"/>
              <w:left w:w="85" w:type="dxa"/>
              <w:bottom w:w="28" w:type="dxa"/>
              <w:right w:w="85" w:type="dxa"/>
            </w:tcMar>
            <w:vAlign w:val="center"/>
          </w:tcPr>
          <w:p w14:paraId="00239D14" w14:textId="77777777" w:rsidR="00AE5F5F" w:rsidRPr="00DB6C79" w:rsidRDefault="00AE5F5F" w:rsidP="00AE5F5F">
            <w:pPr>
              <w:pStyle w:val="TABLETEXTCENTRE"/>
              <w:rPr>
                <w:lang w:val="en-AU"/>
              </w:rPr>
            </w:pPr>
            <w:r w:rsidRPr="00DB6C79">
              <w:rPr>
                <w:lang w:val="en-AU"/>
              </w:rPr>
              <w:t>CD</w:t>
            </w:r>
          </w:p>
        </w:tc>
        <w:tc>
          <w:tcPr>
            <w:tcW w:w="3112" w:type="dxa"/>
            <w:tcMar>
              <w:top w:w="28" w:type="dxa"/>
              <w:left w:w="85" w:type="dxa"/>
              <w:bottom w:w="28" w:type="dxa"/>
              <w:right w:w="85" w:type="dxa"/>
            </w:tcMar>
            <w:vAlign w:val="center"/>
          </w:tcPr>
          <w:p w14:paraId="714DC9FA"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504A781F" w14:textId="77777777" w:rsidR="00AE5F5F" w:rsidRPr="00DB6C79" w:rsidRDefault="00AE5F5F" w:rsidP="00AE5F5F">
            <w:pPr>
              <w:pStyle w:val="TABLETEXTLEFT"/>
              <w:tabs>
                <w:tab w:val="decimal" w:pos="855"/>
              </w:tabs>
              <w:rPr>
                <w:lang w:val="en-AU"/>
              </w:rPr>
            </w:pPr>
          </w:p>
        </w:tc>
      </w:tr>
      <w:tr w:rsidR="00AE5F5F" w:rsidRPr="00DB6C79" w14:paraId="2FEFFA2A" w14:textId="77777777" w:rsidTr="00AE5F5F">
        <w:trPr>
          <w:trHeight w:val="338"/>
        </w:trPr>
        <w:tc>
          <w:tcPr>
            <w:tcW w:w="2712" w:type="dxa"/>
            <w:noWrap/>
            <w:tcMar>
              <w:top w:w="28" w:type="dxa"/>
              <w:left w:w="85" w:type="dxa"/>
              <w:bottom w:w="28" w:type="dxa"/>
              <w:right w:w="85" w:type="dxa"/>
            </w:tcMar>
            <w:vAlign w:val="center"/>
          </w:tcPr>
          <w:p w14:paraId="15E3174B" w14:textId="77777777" w:rsidR="00AE5F5F" w:rsidRPr="00DB6C79" w:rsidRDefault="00AE5F5F" w:rsidP="00AE5F5F">
            <w:pPr>
              <w:pStyle w:val="TABLETEXTCENTRE"/>
              <w:rPr>
                <w:lang w:val="en-AU"/>
              </w:rPr>
            </w:pPr>
            <w:r w:rsidRPr="00DB6C79">
              <w:rPr>
                <w:lang w:val="en-AU"/>
              </w:rPr>
              <w:t>DE</w:t>
            </w:r>
          </w:p>
        </w:tc>
        <w:tc>
          <w:tcPr>
            <w:tcW w:w="3112" w:type="dxa"/>
            <w:tcMar>
              <w:top w:w="28" w:type="dxa"/>
              <w:left w:w="85" w:type="dxa"/>
              <w:bottom w:w="28" w:type="dxa"/>
              <w:right w:w="85" w:type="dxa"/>
            </w:tcMar>
            <w:vAlign w:val="center"/>
          </w:tcPr>
          <w:p w14:paraId="440156A9"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02667700" w14:textId="77777777" w:rsidR="00AE5F5F" w:rsidRPr="00DB6C79" w:rsidRDefault="00AE5F5F" w:rsidP="00AE5F5F">
            <w:pPr>
              <w:pStyle w:val="TABLETEXTLEFT"/>
              <w:tabs>
                <w:tab w:val="decimal" w:pos="855"/>
              </w:tabs>
              <w:rPr>
                <w:lang w:val="en-AU"/>
              </w:rPr>
            </w:pPr>
          </w:p>
        </w:tc>
      </w:tr>
      <w:tr w:rsidR="00AE5F5F" w:rsidRPr="00DB6C79" w14:paraId="10DD504D" w14:textId="77777777" w:rsidTr="00AE5F5F">
        <w:trPr>
          <w:trHeight w:val="338"/>
        </w:trPr>
        <w:tc>
          <w:tcPr>
            <w:tcW w:w="2712" w:type="dxa"/>
            <w:noWrap/>
            <w:tcMar>
              <w:top w:w="28" w:type="dxa"/>
              <w:left w:w="85" w:type="dxa"/>
              <w:bottom w:w="28" w:type="dxa"/>
              <w:right w:w="85" w:type="dxa"/>
            </w:tcMar>
            <w:vAlign w:val="center"/>
          </w:tcPr>
          <w:p w14:paraId="245CFBD2" w14:textId="77777777" w:rsidR="00AE5F5F" w:rsidRPr="00DB6C79" w:rsidRDefault="00AE5F5F" w:rsidP="00AE5F5F">
            <w:pPr>
              <w:pStyle w:val="TABLETEXTCENTRE"/>
              <w:rPr>
                <w:lang w:val="en-AU"/>
              </w:rPr>
            </w:pPr>
            <w:r w:rsidRPr="00DB6C79">
              <w:rPr>
                <w:lang w:val="en-AU"/>
              </w:rPr>
              <w:t>EF</w:t>
            </w:r>
          </w:p>
        </w:tc>
        <w:tc>
          <w:tcPr>
            <w:tcW w:w="3112" w:type="dxa"/>
            <w:tcMar>
              <w:top w:w="28" w:type="dxa"/>
              <w:left w:w="85" w:type="dxa"/>
              <w:bottom w:w="28" w:type="dxa"/>
              <w:right w:w="85" w:type="dxa"/>
            </w:tcMar>
            <w:vAlign w:val="center"/>
          </w:tcPr>
          <w:p w14:paraId="1E357A9D"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04AD8BEA" w14:textId="77777777" w:rsidR="00AE5F5F" w:rsidRPr="00DB6C79" w:rsidRDefault="00AE5F5F" w:rsidP="00AE5F5F">
            <w:pPr>
              <w:pStyle w:val="TABLETEXTLEFT"/>
              <w:tabs>
                <w:tab w:val="decimal" w:pos="855"/>
              </w:tabs>
              <w:rPr>
                <w:lang w:val="en-AU"/>
              </w:rPr>
            </w:pPr>
          </w:p>
        </w:tc>
      </w:tr>
      <w:tr w:rsidR="00AE5F5F" w:rsidRPr="00DB6C79" w14:paraId="260F2708" w14:textId="77777777" w:rsidTr="00AE5F5F">
        <w:trPr>
          <w:trHeight w:val="339"/>
        </w:trPr>
        <w:tc>
          <w:tcPr>
            <w:tcW w:w="2712" w:type="dxa"/>
            <w:noWrap/>
            <w:tcMar>
              <w:top w:w="28" w:type="dxa"/>
              <w:left w:w="85" w:type="dxa"/>
              <w:bottom w:w="28" w:type="dxa"/>
              <w:right w:w="85" w:type="dxa"/>
            </w:tcMar>
            <w:vAlign w:val="center"/>
          </w:tcPr>
          <w:p w14:paraId="155E479B" w14:textId="77777777" w:rsidR="00AE5F5F" w:rsidRPr="00DB6C79" w:rsidRDefault="00AE5F5F" w:rsidP="00AE5F5F">
            <w:pPr>
              <w:pStyle w:val="TABLETEXTCENTRE"/>
              <w:rPr>
                <w:lang w:val="en-AU"/>
              </w:rPr>
            </w:pPr>
            <w:r w:rsidRPr="00DB6C79">
              <w:rPr>
                <w:lang w:val="en-AU"/>
              </w:rPr>
              <w:t>FG</w:t>
            </w:r>
          </w:p>
        </w:tc>
        <w:tc>
          <w:tcPr>
            <w:tcW w:w="3112" w:type="dxa"/>
            <w:tcMar>
              <w:top w:w="28" w:type="dxa"/>
              <w:left w:w="85" w:type="dxa"/>
              <w:bottom w:w="28" w:type="dxa"/>
              <w:right w:w="85" w:type="dxa"/>
            </w:tcMar>
            <w:vAlign w:val="center"/>
          </w:tcPr>
          <w:p w14:paraId="5CEDD089" w14:textId="77777777" w:rsidR="00AE5F5F" w:rsidRPr="00DB6C79" w:rsidRDefault="00AE5F5F" w:rsidP="00AE5F5F">
            <w:pPr>
              <w:pStyle w:val="TABLETEXTLEFT"/>
              <w:tabs>
                <w:tab w:val="decimal" w:pos="855"/>
              </w:tabs>
              <w:rPr>
                <w:lang w:val="en-AU"/>
              </w:rPr>
            </w:pPr>
          </w:p>
        </w:tc>
        <w:tc>
          <w:tcPr>
            <w:tcW w:w="2912" w:type="dxa"/>
            <w:tcMar>
              <w:top w:w="28" w:type="dxa"/>
              <w:left w:w="85" w:type="dxa"/>
              <w:bottom w:w="28" w:type="dxa"/>
              <w:right w:w="85" w:type="dxa"/>
            </w:tcMar>
            <w:vAlign w:val="center"/>
          </w:tcPr>
          <w:p w14:paraId="2A65FFB2" w14:textId="77777777" w:rsidR="00AE5F5F" w:rsidRPr="00DB6C79" w:rsidRDefault="00AE5F5F" w:rsidP="00AE5F5F">
            <w:pPr>
              <w:pStyle w:val="TABLETEXTLEFT"/>
              <w:tabs>
                <w:tab w:val="decimal" w:pos="855"/>
              </w:tabs>
              <w:rPr>
                <w:lang w:val="en-AU"/>
              </w:rPr>
            </w:pPr>
          </w:p>
        </w:tc>
      </w:tr>
    </w:tbl>
    <w:p w14:paraId="2E592FCE" w14:textId="77777777" w:rsidR="00AE5F5F" w:rsidRPr="00DB6C79" w:rsidRDefault="00AE5F5F" w:rsidP="00AE5F5F">
      <w:pPr>
        <w:pStyle w:val="1wsquestionaleader"/>
        <w:spacing w:before="120"/>
        <w:rPr>
          <w:lang w:val="en-AU"/>
        </w:rPr>
      </w:pPr>
      <w:r w:rsidRPr="00DB6C79">
        <w:rPr>
          <w:lang w:val="en-AU"/>
        </w:rPr>
        <w:t>(b)</w:t>
      </w:r>
      <w:r w:rsidRPr="00DB6C79">
        <w:rPr>
          <w:b/>
          <w:lang w:val="en-AU"/>
        </w:rPr>
        <w:tab/>
      </w:r>
      <w:r w:rsidRPr="00DB6C79">
        <w:rPr>
          <w:lang w:val="en-AU"/>
        </w:rPr>
        <w:t>Describe the motion of the object to which this tape was attached.</w:t>
      </w:r>
    </w:p>
    <w:p w14:paraId="2E8BB9C5" w14:textId="77777777" w:rsidR="00AE5F5F" w:rsidRPr="00DB6C79" w:rsidRDefault="00AE5F5F" w:rsidP="00AE5F5F">
      <w:pPr>
        <w:pStyle w:val="1wsquestionaleader"/>
        <w:rPr>
          <w:lang w:val="en-AU"/>
        </w:rPr>
      </w:pPr>
      <w:r w:rsidRPr="00DB6C79">
        <w:rPr>
          <w:lang w:val="en-AU"/>
        </w:rPr>
        <w:tab/>
      </w:r>
      <w:r w:rsidRPr="00DB6C79">
        <w:rPr>
          <w:lang w:val="en-AU"/>
        </w:rPr>
        <w:tab/>
      </w:r>
    </w:p>
    <w:p w14:paraId="41627C6E" w14:textId="77777777" w:rsidR="00AE5F5F" w:rsidRPr="00DB6C79" w:rsidRDefault="00AE5F5F" w:rsidP="00AE5F5F">
      <w:pPr>
        <w:pStyle w:val="1wsquestionaleader"/>
        <w:rPr>
          <w:lang w:val="en-AU"/>
        </w:rPr>
      </w:pPr>
      <w:r w:rsidRPr="00DB6C79">
        <w:rPr>
          <w:lang w:val="en-AU"/>
        </w:rPr>
        <w:tab/>
      </w:r>
      <w:r w:rsidRPr="00DB6C79">
        <w:rPr>
          <w:lang w:val="en-AU"/>
        </w:rPr>
        <w:tab/>
      </w:r>
    </w:p>
    <w:p w14:paraId="7A4C54D6" w14:textId="77777777" w:rsidR="009C5DB2" w:rsidRPr="00DB6C79" w:rsidRDefault="009C5DB2">
      <w:pPr>
        <w:rPr>
          <w:rFonts w:ascii="Arial" w:hAnsi="Arial"/>
        </w:rPr>
      </w:pPr>
      <w:r w:rsidRPr="00DB6C79">
        <w:rPr>
          <w:rFonts w:ascii="Arial" w:hAnsi="Arial"/>
        </w:rPr>
        <w:br w:type="page"/>
      </w:r>
    </w:p>
    <w:p w14:paraId="5D5F7D84" w14:textId="77777777" w:rsidR="008C2908" w:rsidRPr="00DB6C79" w:rsidRDefault="00C4001F" w:rsidP="0044013D">
      <w:pPr>
        <w:rPr>
          <w:rFonts w:ascii="Arial" w:hAnsi="Arial"/>
        </w:rPr>
      </w:pPr>
      <w:r w:rsidRPr="00DB6C79">
        <w:rPr>
          <w:rFonts w:ascii="Arial" w:hAnsi="Arial"/>
          <w:noProof/>
          <w:lang w:val="en-US"/>
        </w:rPr>
        <w:drawing>
          <wp:inline distT="0" distB="0" distL="0" distR="0" wp14:anchorId="72B167BF" wp14:editId="1AE6026D">
            <wp:extent cx="6116320" cy="8646160"/>
            <wp:effectExtent l="0" t="0" r="508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r Timers.jpg"/>
                    <pic:cNvPicPr/>
                  </pic:nvPicPr>
                  <pic:blipFill>
                    <a:blip r:embed="rId42">
                      <a:extLst>
                        <a:ext uri="{28A0092B-C50C-407E-A947-70E740481C1C}">
                          <a14:useLocalDpi xmlns:a14="http://schemas.microsoft.com/office/drawing/2010/main" val="0"/>
                        </a:ext>
                      </a:extLst>
                    </a:blip>
                    <a:stretch>
                      <a:fillRect/>
                    </a:stretch>
                  </pic:blipFill>
                  <pic:spPr>
                    <a:xfrm>
                      <a:off x="0" y="0"/>
                      <a:ext cx="6116320" cy="8646160"/>
                    </a:xfrm>
                    <a:prstGeom prst="rect">
                      <a:avLst/>
                    </a:prstGeom>
                  </pic:spPr>
                </pic:pic>
              </a:graphicData>
            </a:graphic>
          </wp:inline>
        </w:drawing>
      </w:r>
    </w:p>
    <w:p w14:paraId="335F20D2" w14:textId="77777777" w:rsidR="009C5DB2" w:rsidRPr="00DB6C79" w:rsidRDefault="009C5DB2" w:rsidP="009C5DB2">
      <w:pPr>
        <w:widowControl w:val="0"/>
        <w:autoSpaceDE w:val="0"/>
        <w:autoSpaceDN w:val="0"/>
        <w:adjustRightInd w:val="0"/>
        <w:jc w:val="center"/>
        <w:rPr>
          <w:rFonts w:ascii="Times" w:hAnsi="Times" w:cs="Times"/>
        </w:rPr>
      </w:pPr>
      <w:r w:rsidRPr="00DB6C79">
        <w:rPr>
          <w:rFonts w:ascii="Times" w:hAnsi="Times" w:cs="Times"/>
          <w:noProof/>
          <w:lang w:val="en-US"/>
        </w:rPr>
        <w:drawing>
          <wp:inline distT="0" distB="0" distL="0" distR="0" wp14:anchorId="04F7C2C7" wp14:editId="2FF80218">
            <wp:extent cx="6588280" cy="9313333"/>
            <wp:effectExtent l="0" t="0" r="0" b="889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eleration.jpg"/>
                    <pic:cNvPicPr/>
                  </pic:nvPicPr>
                  <pic:blipFill>
                    <a:blip r:embed="rId43">
                      <a:extLst>
                        <a:ext uri="{28A0092B-C50C-407E-A947-70E740481C1C}">
                          <a14:useLocalDpi xmlns:a14="http://schemas.microsoft.com/office/drawing/2010/main" val="0"/>
                        </a:ext>
                      </a:extLst>
                    </a:blip>
                    <a:stretch>
                      <a:fillRect/>
                    </a:stretch>
                  </pic:blipFill>
                  <pic:spPr>
                    <a:xfrm>
                      <a:off x="0" y="0"/>
                      <a:ext cx="6588280" cy="9313333"/>
                    </a:xfrm>
                    <a:prstGeom prst="rect">
                      <a:avLst/>
                    </a:prstGeom>
                  </pic:spPr>
                </pic:pic>
              </a:graphicData>
            </a:graphic>
          </wp:inline>
        </w:drawing>
      </w:r>
    </w:p>
    <w:p w14:paraId="637AF965" w14:textId="77777777" w:rsidR="009C5DB2" w:rsidRPr="00DB6C79" w:rsidRDefault="009C5DB2" w:rsidP="0044013D">
      <w:pPr>
        <w:rPr>
          <w:rFonts w:ascii="Times" w:hAnsi="Times" w:cs="Times"/>
          <w:b/>
          <w:bCs/>
          <w:color w:val="FFFFFF"/>
        </w:rPr>
      </w:pPr>
    </w:p>
    <w:p w14:paraId="7FBE811D" w14:textId="77777777" w:rsidR="00766780" w:rsidRPr="00DB6C79" w:rsidRDefault="00766780" w:rsidP="00766780">
      <w:pPr>
        <w:tabs>
          <w:tab w:val="left" w:pos="567"/>
        </w:tabs>
        <w:jc w:val="center"/>
      </w:pPr>
      <w:r w:rsidRPr="00DB6C79">
        <w:rPr>
          <w:b/>
        </w:rPr>
        <w:t>ACCELERATION</w:t>
      </w:r>
    </w:p>
    <w:p w14:paraId="4A6C252E" w14:textId="77777777" w:rsidR="00766780" w:rsidRPr="00DB6C79" w:rsidRDefault="00766780" w:rsidP="00766780">
      <w:pPr>
        <w:tabs>
          <w:tab w:val="left" w:pos="567"/>
        </w:tabs>
      </w:pPr>
    </w:p>
    <w:p w14:paraId="31DB2210" w14:textId="77777777" w:rsidR="00766780" w:rsidRPr="00DB6C79" w:rsidRDefault="00766780" w:rsidP="00766780">
      <w:pPr>
        <w:tabs>
          <w:tab w:val="left" w:pos="567"/>
        </w:tabs>
        <w:rPr>
          <w:color w:val="000000"/>
        </w:rPr>
      </w:pPr>
      <w:r w:rsidRPr="00DB6C79">
        <w:rPr>
          <w:b/>
          <w:i/>
          <w:color w:val="000000"/>
        </w:rPr>
        <w:t>Acceleration (a)</w:t>
      </w:r>
      <w:r w:rsidRPr="00DB6C79">
        <w:rPr>
          <w:i/>
          <w:color w:val="000000"/>
        </w:rPr>
        <w:t>:</w:t>
      </w:r>
      <w:r w:rsidRPr="00DB6C79">
        <w:rPr>
          <w:color w:val="000000"/>
        </w:rPr>
        <w:t xml:space="preserve">  rate of change of velocity in a given direction.</w:t>
      </w:r>
    </w:p>
    <w:p w14:paraId="3EB69D2C"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p>
    <w:p w14:paraId="7EB88742" w14:textId="77777777" w:rsidR="00766780" w:rsidRPr="00DB6C79" w:rsidRDefault="00766780" w:rsidP="00766780">
      <w:pPr>
        <w:tabs>
          <w:tab w:val="left" w:pos="567"/>
        </w:tabs>
        <w:rPr>
          <w:color w:val="000000"/>
        </w:rPr>
      </w:pPr>
      <w:r w:rsidRPr="00DB6C79">
        <w:rPr>
          <w:color w:val="000000"/>
        </w:rPr>
        <w:t>It is a vector quantity and is calculated by the equation:</w:t>
      </w:r>
    </w:p>
    <w:p w14:paraId="0829ECDC" w14:textId="77777777" w:rsidR="00766780" w:rsidRPr="00DB6C79" w:rsidRDefault="00766780" w:rsidP="00766780">
      <w:pPr>
        <w:tabs>
          <w:tab w:val="left" w:pos="567"/>
        </w:tabs>
        <w:rPr>
          <w:color w:val="000000"/>
        </w:rPr>
      </w:pPr>
      <w:r w:rsidRPr="00DB6C79">
        <w:rPr>
          <w:noProof/>
          <w:color w:val="000000"/>
          <w:lang w:val="en-US"/>
        </w:rPr>
        <mc:AlternateContent>
          <mc:Choice Requires="wps">
            <w:drawing>
              <wp:anchor distT="0" distB="0" distL="114300" distR="114300" simplePos="0" relativeHeight="251725824" behindDoc="1" locked="0" layoutInCell="1" allowOverlap="1" wp14:anchorId="5875163A" wp14:editId="1EE2A22A">
                <wp:simplePos x="0" y="0"/>
                <wp:positionH relativeFrom="column">
                  <wp:posOffset>2520950</wp:posOffset>
                </wp:positionH>
                <wp:positionV relativeFrom="paragraph">
                  <wp:posOffset>120650</wp:posOffset>
                </wp:positionV>
                <wp:extent cx="1127760" cy="538480"/>
                <wp:effectExtent l="6350" t="6350" r="8890" b="13970"/>
                <wp:wrapNone/>
                <wp:docPr id="12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760" cy="5384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8" o:spid="_x0000_s1026" style="position:absolute;margin-left:198.5pt;margin-top:9.5pt;width:88.8pt;height:42.4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"/>
            </w:pict>
          </mc:Fallback>
        </mc:AlternateContent>
      </w:r>
    </w:p>
    <w:p w14:paraId="4B706D64" w14:textId="77777777" w:rsidR="00766780" w:rsidRPr="00DB6C79" w:rsidRDefault="00766780" w:rsidP="00766780">
      <w:pPr>
        <w:tabs>
          <w:tab w:val="left" w:pos="567"/>
        </w:tabs>
        <w:jc w:val="center"/>
        <w:rPr>
          <w:color w:val="000000"/>
        </w:rPr>
      </w:pPr>
      <w:r w:rsidRPr="00DB6C79">
        <w:rPr>
          <w:color w:val="000000"/>
          <w:position w:val="-22"/>
        </w:rPr>
        <w:object w:dxaOrig="1180" w:dyaOrig="600" w14:anchorId="7773D8BB">
          <v:shape id="_x0000_i1036" type="#_x0000_t75" style="width:59pt;height:30pt" o:ole="">
            <v:imagedata r:id="rId44" o:title=""/>
          </v:shape>
          <o:OLEObject Type="Embed" ProgID="Equation.3" ShapeID="_x0000_i1036" DrawAspect="Content" ObjectID="_1417260639" r:id="rId45"/>
        </w:object>
      </w:r>
    </w:p>
    <w:p w14:paraId="33217B62" w14:textId="77777777" w:rsidR="00766780" w:rsidRPr="00DB6C79" w:rsidRDefault="00766780" w:rsidP="00766780">
      <w:pPr>
        <w:tabs>
          <w:tab w:val="left" w:pos="567"/>
        </w:tabs>
        <w:rPr>
          <w:color w:val="000000"/>
        </w:rPr>
      </w:pPr>
    </w:p>
    <w:p w14:paraId="26872137"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t>where</w:t>
      </w:r>
      <w:r w:rsidRPr="00DB6C79">
        <w:rPr>
          <w:color w:val="000000"/>
        </w:rPr>
        <w:tab/>
        <w:t>a  =  acceleration in a given direction (m</w:t>
      </w:r>
      <w:r w:rsidR="000F5877" w:rsidRPr="00DB6C79">
        <w:rPr>
          <w:color w:val="000000"/>
        </w:rPr>
        <w:t>/</w:t>
      </w:r>
      <w:r w:rsidRPr="00DB6C79">
        <w:rPr>
          <w:color w:val="000000"/>
        </w:rPr>
        <w:t>s</w:t>
      </w:r>
      <w:r w:rsidRPr="00DB6C79">
        <w:rPr>
          <w:color w:val="000000"/>
          <w:vertAlign w:val="superscript"/>
        </w:rPr>
        <w:t>2</w:t>
      </w:r>
      <w:r w:rsidRPr="00DB6C79">
        <w:rPr>
          <w:color w:val="000000"/>
        </w:rPr>
        <w:t>)</w:t>
      </w:r>
    </w:p>
    <w:p w14:paraId="291200D1"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u  =  initial velocity of the object (m</w:t>
      </w:r>
      <w:r w:rsidR="000F5877" w:rsidRPr="00DB6C79">
        <w:rPr>
          <w:color w:val="000000"/>
        </w:rPr>
        <w:t>/</w:t>
      </w:r>
      <w:r w:rsidRPr="00DB6C79">
        <w:rPr>
          <w:color w:val="000000"/>
        </w:rPr>
        <w:t>s)</w:t>
      </w:r>
    </w:p>
    <w:p w14:paraId="32B6107E"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v  =  final velocity of the object (m</w:t>
      </w:r>
      <w:r w:rsidR="000F5877" w:rsidRPr="00DB6C79">
        <w:rPr>
          <w:color w:val="000000"/>
        </w:rPr>
        <w:t>/</w:t>
      </w:r>
      <w:r w:rsidRPr="00DB6C79">
        <w:rPr>
          <w:color w:val="000000"/>
        </w:rPr>
        <w:t>s)</w:t>
      </w:r>
    </w:p>
    <w:p w14:paraId="0DA37EF4" w14:textId="77777777" w:rsidR="00766780" w:rsidRPr="00DB6C79" w:rsidRDefault="00766780" w:rsidP="00766780">
      <w:pPr>
        <w:tabs>
          <w:tab w:val="left" w:pos="567"/>
        </w:tabs>
        <w:rPr>
          <w:color w:val="000000"/>
        </w:rPr>
      </w:pPr>
      <w:r w:rsidRPr="00DB6C79">
        <w:rPr>
          <w:color w:val="000000"/>
        </w:rPr>
        <w:tab/>
      </w:r>
      <w:r w:rsidRPr="00DB6C79">
        <w:rPr>
          <w:color w:val="000000"/>
        </w:rPr>
        <w:tab/>
      </w:r>
      <w:r w:rsidRPr="00DB6C79">
        <w:rPr>
          <w:color w:val="000000"/>
        </w:rPr>
        <w:tab/>
      </w:r>
      <w:r w:rsidRPr="00DB6C79">
        <w:rPr>
          <w:color w:val="000000"/>
        </w:rPr>
        <w:tab/>
      </w:r>
      <w:r w:rsidRPr="00DB6C79">
        <w:rPr>
          <w:color w:val="000000"/>
        </w:rPr>
        <w:tab/>
        <w:t>t  =  time taken for the change in velocity to occur (s)</w:t>
      </w:r>
    </w:p>
    <w:p w14:paraId="544A0D90" w14:textId="77777777" w:rsidR="00766780" w:rsidRPr="00DB6C79" w:rsidRDefault="00766780" w:rsidP="00766780">
      <w:pPr>
        <w:tabs>
          <w:tab w:val="left" w:pos="567"/>
        </w:tabs>
        <w:rPr>
          <w:color w:val="000000"/>
        </w:rPr>
      </w:pPr>
    </w:p>
    <w:p w14:paraId="37F72C9F" w14:textId="77777777" w:rsidR="00766780" w:rsidRPr="00DB6C79" w:rsidRDefault="00766780" w:rsidP="00766780">
      <w:pPr>
        <w:tabs>
          <w:tab w:val="left" w:pos="567"/>
        </w:tabs>
        <w:rPr>
          <w:color w:val="000000"/>
        </w:rPr>
      </w:pPr>
      <w:r w:rsidRPr="00DB6C79">
        <w:rPr>
          <w:b/>
          <w:noProof/>
          <w:color w:val="000000"/>
          <w:lang w:val="en-US"/>
        </w:rPr>
        <mc:AlternateContent>
          <mc:Choice Requires="wps">
            <w:drawing>
              <wp:anchor distT="0" distB="0" distL="114300" distR="114300" simplePos="0" relativeHeight="251726848" behindDoc="1" locked="0" layoutInCell="1" allowOverlap="1" wp14:anchorId="324E75F8" wp14:editId="071084A3">
                <wp:simplePos x="0" y="0"/>
                <wp:positionH relativeFrom="column">
                  <wp:posOffset>2554605</wp:posOffset>
                </wp:positionH>
                <wp:positionV relativeFrom="paragraph">
                  <wp:posOffset>53975</wp:posOffset>
                </wp:positionV>
                <wp:extent cx="1102360" cy="487680"/>
                <wp:effectExtent l="1905" t="3175" r="13335" b="17145"/>
                <wp:wrapNone/>
                <wp:docPr id="123"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2360" cy="487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9" o:spid="_x0000_s1026" style="position:absolute;margin-left:201.15pt;margin-top:4.25pt;width:86.8pt;height:38.4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"/>
            </w:pict>
          </mc:Fallback>
        </mc:AlternateContent>
      </w:r>
      <w:r w:rsidRPr="00DB6C79">
        <w:rPr>
          <w:color w:val="000000"/>
        </w:rPr>
        <w:t>This equation can also be written as:</w:t>
      </w:r>
    </w:p>
    <w:p w14:paraId="2077AB67" w14:textId="77777777" w:rsidR="00766780" w:rsidRPr="00DB6C79" w:rsidRDefault="00766780" w:rsidP="00766780">
      <w:pPr>
        <w:tabs>
          <w:tab w:val="left" w:pos="567"/>
        </w:tabs>
        <w:jc w:val="center"/>
        <w:rPr>
          <w:color w:val="000000"/>
        </w:rPr>
      </w:pPr>
      <w:r w:rsidRPr="00DB6C79">
        <w:rPr>
          <w:color w:val="000000"/>
        </w:rPr>
        <w:t>v  =  u  +  at</w:t>
      </w:r>
    </w:p>
    <w:p w14:paraId="29F74784" w14:textId="77777777" w:rsidR="00766780" w:rsidRPr="00DB6C79" w:rsidRDefault="00766780" w:rsidP="00766780">
      <w:pPr>
        <w:tabs>
          <w:tab w:val="left" w:pos="567"/>
        </w:tabs>
        <w:rPr>
          <w:b/>
          <w:color w:val="000000"/>
        </w:rPr>
      </w:pPr>
    </w:p>
    <w:p w14:paraId="0E7F562B" w14:textId="77777777" w:rsidR="00766780" w:rsidRPr="00DB6C79" w:rsidRDefault="00766780" w:rsidP="00766780">
      <w:pPr>
        <w:tabs>
          <w:tab w:val="left" w:pos="567"/>
        </w:tabs>
        <w:rPr>
          <w:b/>
          <w:color w:val="000000"/>
        </w:rPr>
      </w:pPr>
    </w:p>
    <w:p w14:paraId="46196079" w14:textId="77777777" w:rsidR="00766780" w:rsidRPr="00DB6C79" w:rsidRDefault="00766780" w:rsidP="00766780">
      <w:pPr>
        <w:tabs>
          <w:tab w:val="left" w:pos="567"/>
        </w:tabs>
        <w:rPr>
          <w:color w:val="000000"/>
        </w:rPr>
      </w:pPr>
      <w:r w:rsidRPr="00DB6C79">
        <w:rPr>
          <w:b/>
          <w:color w:val="000000"/>
        </w:rPr>
        <w:t>Note</w:t>
      </w:r>
      <w:r w:rsidRPr="00DB6C79">
        <w:rPr>
          <w:color w:val="000000"/>
        </w:rPr>
        <w:t xml:space="preserve"> </w:t>
      </w:r>
    </w:p>
    <w:p w14:paraId="5696EC47" w14:textId="77777777" w:rsidR="00766780" w:rsidRPr="00DB6C79" w:rsidRDefault="00766780" w:rsidP="00766780">
      <w:pPr>
        <w:tabs>
          <w:tab w:val="left" w:pos="567"/>
        </w:tabs>
        <w:rPr>
          <w:color w:val="000000"/>
        </w:rPr>
      </w:pPr>
      <w:r w:rsidRPr="00DB6C79">
        <w:rPr>
          <w:color w:val="000000"/>
        </w:rPr>
        <w:tab/>
        <w:t>•</w:t>
      </w:r>
      <w:r w:rsidRPr="00DB6C79">
        <w:rPr>
          <w:color w:val="000000"/>
        </w:rPr>
        <w:tab/>
        <w:t xml:space="preserve">When solving problems, </w:t>
      </w:r>
      <w:r w:rsidRPr="00DB6C79">
        <w:rPr>
          <w:b/>
          <w:i/>
          <w:color w:val="000000"/>
        </w:rPr>
        <w:t>pick one direction as the positive direction</w:t>
      </w:r>
      <w:r w:rsidRPr="00DB6C79">
        <w:rPr>
          <w:color w:val="000000"/>
        </w:rPr>
        <w:t>.</w:t>
      </w:r>
    </w:p>
    <w:p w14:paraId="76F35654" w14:textId="77777777" w:rsidR="00766780" w:rsidRPr="00DB6C79" w:rsidRDefault="00766780" w:rsidP="00766780">
      <w:pPr>
        <w:tabs>
          <w:tab w:val="left" w:pos="567"/>
        </w:tabs>
        <w:rPr>
          <w:color w:val="000000"/>
        </w:rPr>
      </w:pPr>
    </w:p>
    <w:p w14:paraId="7043BBFD" w14:textId="77777777" w:rsidR="00766780" w:rsidRPr="00DB6C79" w:rsidRDefault="00766780" w:rsidP="00766780">
      <w:pPr>
        <w:tabs>
          <w:tab w:val="left" w:pos="567"/>
        </w:tabs>
        <w:rPr>
          <w:color w:val="000000"/>
        </w:rPr>
      </w:pPr>
      <w:r w:rsidRPr="00DB6C79">
        <w:rPr>
          <w:color w:val="000000"/>
        </w:rPr>
        <w:tab/>
        <w:t>•</w:t>
      </w:r>
      <w:r w:rsidRPr="00DB6C79">
        <w:rPr>
          <w:color w:val="000000"/>
        </w:rPr>
        <w:tab/>
        <w:t>Any vector in this direction is a positive value.</w:t>
      </w:r>
    </w:p>
    <w:p w14:paraId="718FD344" w14:textId="77777777" w:rsidR="00766780" w:rsidRPr="00DB6C79" w:rsidRDefault="00766780" w:rsidP="00766780">
      <w:pPr>
        <w:tabs>
          <w:tab w:val="left" w:pos="567"/>
        </w:tabs>
        <w:rPr>
          <w:color w:val="000000"/>
        </w:rPr>
      </w:pPr>
    </w:p>
    <w:p w14:paraId="35A8C95F" w14:textId="77777777" w:rsidR="00766780" w:rsidRPr="00DB6C79" w:rsidRDefault="00766780" w:rsidP="00766780">
      <w:pPr>
        <w:tabs>
          <w:tab w:val="left" w:pos="567"/>
        </w:tabs>
        <w:rPr>
          <w:color w:val="000000"/>
        </w:rPr>
      </w:pPr>
      <w:r w:rsidRPr="00DB6C79">
        <w:rPr>
          <w:color w:val="000000"/>
        </w:rPr>
        <w:tab/>
        <w:t>•</w:t>
      </w:r>
      <w:r w:rsidRPr="00DB6C79">
        <w:rPr>
          <w:color w:val="000000"/>
        </w:rPr>
        <w:tab/>
        <w:t xml:space="preserve">Any vector in the </w:t>
      </w:r>
      <w:r w:rsidRPr="00DB6C79">
        <w:rPr>
          <w:b/>
          <w:i/>
          <w:color w:val="000000"/>
        </w:rPr>
        <w:t>opposite direction</w:t>
      </w:r>
      <w:r w:rsidRPr="00DB6C79">
        <w:rPr>
          <w:b/>
          <w:color w:val="000000"/>
        </w:rPr>
        <w:t xml:space="preserve"> </w:t>
      </w:r>
      <w:r w:rsidRPr="00DB6C79">
        <w:rPr>
          <w:color w:val="000000"/>
        </w:rPr>
        <w:t xml:space="preserve">is a </w:t>
      </w:r>
      <w:r w:rsidRPr="00DB6C79">
        <w:rPr>
          <w:b/>
          <w:i/>
          <w:color w:val="000000"/>
        </w:rPr>
        <w:t>negative value</w:t>
      </w:r>
      <w:r w:rsidRPr="00DB6C79">
        <w:rPr>
          <w:color w:val="000000"/>
        </w:rPr>
        <w:t>.</w:t>
      </w:r>
    </w:p>
    <w:p w14:paraId="27420A1E" w14:textId="77777777" w:rsidR="00766780" w:rsidRPr="00DB6C79" w:rsidRDefault="00766780" w:rsidP="00766780">
      <w:pPr>
        <w:tabs>
          <w:tab w:val="left" w:pos="567"/>
        </w:tabs>
        <w:rPr>
          <w:color w:val="000000"/>
        </w:rPr>
      </w:pPr>
    </w:p>
    <w:p w14:paraId="2B8AFB1D" w14:textId="77777777" w:rsidR="00766780" w:rsidRPr="00DB6C79" w:rsidRDefault="00766780" w:rsidP="00766780">
      <w:pPr>
        <w:tabs>
          <w:tab w:val="left" w:pos="567"/>
        </w:tabs>
        <w:rPr>
          <w:b/>
          <w:color w:val="000000"/>
        </w:rPr>
      </w:pPr>
    </w:p>
    <w:p w14:paraId="0DD055B0" w14:textId="77777777" w:rsidR="00766780" w:rsidRPr="00DB6C79" w:rsidRDefault="00766780" w:rsidP="00766780">
      <w:pPr>
        <w:tabs>
          <w:tab w:val="left" w:pos="567"/>
        </w:tabs>
        <w:rPr>
          <w:b/>
          <w:color w:val="000000"/>
        </w:rPr>
      </w:pPr>
      <w:r w:rsidRPr="00DB6C79">
        <w:rPr>
          <w:b/>
          <w:color w:val="000000"/>
        </w:rPr>
        <w:t>Examples</w:t>
      </w:r>
    </w:p>
    <w:p w14:paraId="0C7405BA" w14:textId="77777777" w:rsidR="00766780" w:rsidRPr="00DB6C79" w:rsidRDefault="00766780" w:rsidP="00766780">
      <w:pPr>
        <w:tabs>
          <w:tab w:val="left" w:pos="567"/>
        </w:tabs>
        <w:rPr>
          <w:color w:val="000000"/>
        </w:rPr>
      </w:pPr>
    </w:p>
    <w:p w14:paraId="5A0C5A4E" w14:textId="77777777" w:rsidR="00766780" w:rsidRPr="00DB6C79" w:rsidRDefault="00766780" w:rsidP="00766780">
      <w:pPr>
        <w:tabs>
          <w:tab w:val="left" w:pos="567"/>
        </w:tabs>
        <w:rPr>
          <w:color w:val="000000"/>
        </w:rPr>
      </w:pPr>
      <w:r w:rsidRPr="00DB6C79">
        <w:rPr>
          <w:color w:val="000000"/>
        </w:rPr>
        <w:tab/>
        <w:t>1.</w:t>
      </w:r>
      <w:r w:rsidRPr="00DB6C79">
        <w:rPr>
          <w:color w:val="000000"/>
        </w:rPr>
        <w:tab/>
        <w:t>A car moving at 30.0 km</w:t>
      </w:r>
      <w:r w:rsidR="000F5877" w:rsidRPr="00DB6C79">
        <w:rPr>
          <w:color w:val="000000"/>
        </w:rPr>
        <w:t>/</w:t>
      </w:r>
      <w:r w:rsidRPr="00DB6C79">
        <w:rPr>
          <w:color w:val="000000"/>
        </w:rPr>
        <w:t xml:space="preserve">h along a straight road accelerates uniformly to </w:t>
      </w:r>
    </w:p>
    <w:p w14:paraId="26F142D8" w14:textId="77777777" w:rsidR="00766780" w:rsidRPr="00DB6C79" w:rsidRDefault="00766780" w:rsidP="00766780">
      <w:pPr>
        <w:tabs>
          <w:tab w:val="left" w:pos="567"/>
        </w:tabs>
        <w:rPr>
          <w:color w:val="000000"/>
        </w:rPr>
      </w:pPr>
      <w:r w:rsidRPr="00DB6C79">
        <w:rPr>
          <w:color w:val="000000"/>
        </w:rPr>
        <w:tab/>
      </w:r>
      <w:r w:rsidRPr="00DB6C79">
        <w:rPr>
          <w:color w:val="000000"/>
        </w:rPr>
        <w:tab/>
        <w:t>70.0 km</w:t>
      </w:r>
      <w:r w:rsidR="000F5877" w:rsidRPr="00DB6C79">
        <w:rPr>
          <w:color w:val="000000"/>
        </w:rPr>
        <w:t>/</w:t>
      </w:r>
      <w:r w:rsidRPr="00DB6C79">
        <w:rPr>
          <w:color w:val="000000"/>
        </w:rPr>
        <w:t>h in 12.0 s.  Calculate the acceleration experienced.</w:t>
      </w:r>
    </w:p>
    <w:p w14:paraId="109E3083" w14:textId="77777777" w:rsidR="00766780" w:rsidRPr="00DB6C79" w:rsidRDefault="00766780" w:rsidP="00766780">
      <w:pPr>
        <w:tabs>
          <w:tab w:val="left" w:pos="567"/>
        </w:tabs>
        <w:rPr>
          <w:color w:val="000000"/>
        </w:rPr>
      </w:pPr>
    </w:p>
    <w:bookmarkStart w:id="2" w:name="OLE_LINK3"/>
    <w:bookmarkStart w:id="3" w:name="OLE_LINK4"/>
    <w:p w14:paraId="1FB7D57A" w14:textId="77777777" w:rsidR="00766780" w:rsidRPr="00DB6C79" w:rsidRDefault="000F5877" w:rsidP="00766780">
      <w:pPr>
        <w:tabs>
          <w:tab w:val="left" w:pos="567"/>
        </w:tabs>
        <w:jc w:val="center"/>
        <w:rPr>
          <w:color w:val="000000"/>
        </w:rPr>
      </w:pPr>
      <w:r w:rsidRPr="00DB6C79">
        <w:rPr>
          <w:color w:val="000000"/>
          <w:position w:val="-132"/>
        </w:rPr>
        <w:object w:dxaOrig="5340" w:dyaOrig="2760" w14:anchorId="1FBD1704">
          <v:shape id="_x0000_i1037" type="#_x0000_t75" style="width:267pt;height:138pt" o:ole="">
            <v:imagedata r:id="rId46" o:title=""/>
          </v:shape>
          <o:OLEObject Type="Embed" ProgID="Equation.3" ShapeID="_x0000_i1037" DrawAspect="Content" ObjectID="_1417260640" r:id="rId47"/>
        </w:object>
      </w:r>
      <w:bookmarkEnd w:id="2"/>
      <w:bookmarkEnd w:id="3"/>
    </w:p>
    <w:p w14:paraId="6A857286" w14:textId="77777777" w:rsidR="00766780" w:rsidRPr="00DB6C79" w:rsidRDefault="00766780" w:rsidP="00766780">
      <w:pPr>
        <w:tabs>
          <w:tab w:val="left" w:pos="567"/>
        </w:tabs>
        <w:rPr>
          <w:color w:val="000000"/>
        </w:rPr>
      </w:pPr>
    </w:p>
    <w:p w14:paraId="1C876A47" w14:textId="77777777" w:rsidR="00766780" w:rsidRPr="00DB6C79" w:rsidRDefault="00766780" w:rsidP="00766780">
      <w:pPr>
        <w:tabs>
          <w:tab w:val="left" w:pos="567"/>
        </w:tabs>
        <w:rPr>
          <w:color w:val="000000"/>
        </w:rPr>
      </w:pPr>
      <w:r w:rsidRPr="00DB6C79">
        <w:rPr>
          <w:color w:val="000000"/>
        </w:rPr>
        <w:tab/>
      </w:r>
    </w:p>
    <w:p w14:paraId="1204F957" w14:textId="77777777" w:rsidR="00766780" w:rsidRPr="00DB6C79" w:rsidRDefault="00766780" w:rsidP="00766780">
      <w:pPr>
        <w:tabs>
          <w:tab w:val="left" w:pos="567"/>
        </w:tabs>
        <w:rPr>
          <w:color w:val="000000"/>
        </w:rPr>
      </w:pPr>
      <w:r w:rsidRPr="00DB6C79">
        <w:rPr>
          <w:color w:val="000000"/>
        </w:rPr>
        <w:br w:type="page"/>
      </w:r>
      <w:r w:rsidRPr="00DB6C79">
        <w:rPr>
          <w:color w:val="000000"/>
        </w:rPr>
        <w:tab/>
        <w:t>2.</w:t>
      </w:r>
      <w:r w:rsidRPr="00DB6C79">
        <w:rPr>
          <w:color w:val="000000"/>
        </w:rPr>
        <w:tab/>
        <w:t>A car moving at 70.0 km</w:t>
      </w:r>
      <w:r w:rsidR="000F5877" w:rsidRPr="00DB6C79">
        <w:rPr>
          <w:color w:val="000000"/>
        </w:rPr>
        <w:t>/</w:t>
      </w:r>
      <w:r w:rsidRPr="00DB6C79">
        <w:rPr>
          <w:color w:val="000000"/>
        </w:rPr>
        <w:t xml:space="preserve">h along a straight road brakes suddenly to avoid a dog </w:t>
      </w:r>
      <w:r w:rsidR="00552028" w:rsidRPr="00DB6C79">
        <w:rPr>
          <w:color w:val="000000"/>
        </w:rPr>
        <w:tab/>
      </w:r>
      <w:r w:rsidR="00552028" w:rsidRPr="00DB6C79">
        <w:rPr>
          <w:color w:val="000000"/>
        </w:rPr>
        <w:tab/>
      </w:r>
      <w:r w:rsidRPr="00DB6C79">
        <w:rPr>
          <w:color w:val="000000"/>
        </w:rPr>
        <w:t>that ran onto the road.  It reduced its velocity to 15.0 km</w:t>
      </w:r>
      <w:r w:rsidR="000F5877" w:rsidRPr="00DB6C79">
        <w:rPr>
          <w:color w:val="000000"/>
        </w:rPr>
        <w:t>/</w:t>
      </w:r>
      <w:r w:rsidRPr="00DB6C79">
        <w:rPr>
          <w:color w:val="000000"/>
        </w:rPr>
        <w:t xml:space="preserve">h in 2.97 s and </w:t>
      </w:r>
      <w:r w:rsidR="00552028" w:rsidRPr="00DB6C79">
        <w:rPr>
          <w:color w:val="000000"/>
        </w:rPr>
        <w:tab/>
      </w:r>
      <w:r w:rsidR="00552028" w:rsidRPr="00DB6C79">
        <w:rPr>
          <w:color w:val="000000"/>
        </w:rPr>
        <w:tab/>
      </w:r>
      <w:r w:rsidR="00001B51" w:rsidRPr="00DB6C79">
        <w:rPr>
          <w:color w:val="000000"/>
        </w:rPr>
        <w:tab/>
      </w:r>
      <w:r w:rsidRPr="00DB6C79">
        <w:rPr>
          <w:color w:val="000000"/>
        </w:rPr>
        <w:t>successfully missed the animal.  Calculate the deceleration of the car.</w:t>
      </w:r>
    </w:p>
    <w:p w14:paraId="63DE4663" w14:textId="77777777" w:rsidR="00766780" w:rsidRPr="00DB6C79" w:rsidRDefault="00766780" w:rsidP="00766780">
      <w:pPr>
        <w:tabs>
          <w:tab w:val="left" w:pos="567"/>
        </w:tabs>
        <w:rPr>
          <w:color w:val="000000"/>
        </w:rPr>
      </w:pPr>
    </w:p>
    <w:bookmarkStart w:id="4" w:name="OLE_LINK5"/>
    <w:bookmarkStart w:id="5" w:name="OLE_LINK6"/>
    <w:p w14:paraId="613F1E40" w14:textId="77777777" w:rsidR="00766780" w:rsidRPr="00DB6C79" w:rsidRDefault="000F5877" w:rsidP="00766780">
      <w:pPr>
        <w:tabs>
          <w:tab w:val="left" w:pos="567"/>
        </w:tabs>
        <w:jc w:val="center"/>
        <w:rPr>
          <w:color w:val="000000"/>
        </w:rPr>
      </w:pPr>
      <w:r w:rsidRPr="00DB6C79">
        <w:rPr>
          <w:color w:val="000000"/>
          <w:position w:val="-132"/>
        </w:rPr>
        <w:object w:dxaOrig="5540" w:dyaOrig="2760" w14:anchorId="3428B7F7">
          <v:shape id="_x0000_i1038" type="#_x0000_t75" style="width:277pt;height:138pt" o:ole="">
            <v:imagedata r:id="rId48" o:title=""/>
          </v:shape>
          <o:OLEObject Type="Embed" ProgID="Equation.3" ShapeID="_x0000_i1038" DrawAspect="Content" ObjectID="_1417260641" r:id="rId49"/>
        </w:object>
      </w:r>
      <w:bookmarkEnd w:id="4"/>
      <w:bookmarkEnd w:id="5"/>
    </w:p>
    <w:p w14:paraId="4D7878BB" w14:textId="77777777" w:rsidR="00766780" w:rsidRPr="00DB6C79" w:rsidRDefault="00766780" w:rsidP="00766780">
      <w:pPr>
        <w:tabs>
          <w:tab w:val="left" w:pos="567"/>
        </w:tabs>
        <w:rPr>
          <w:b/>
          <w:color w:val="000000"/>
        </w:rPr>
      </w:pPr>
    </w:p>
    <w:p w14:paraId="21BC84F6" w14:textId="77777777" w:rsidR="00766780" w:rsidRPr="00DB6C79" w:rsidRDefault="00766780" w:rsidP="00766780">
      <w:pPr>
        <w:tabs>
          <w:tab w:val="left" w:pos="567"/>
        </w:tabs>
        <w:rPr>
          <w:b/>
          <w:color w:val="000000"/>
        </w:rPr>
      </w:pPr>
      <w:r w:rsidRPr="00DB6C79">
        <w:rPr>
          <w:b/>
          <w:color w:val="000000"/>
        </w:rPr>
        <w:t>Note</w:t>
      </w:r>
    </w:p>
    <w:p w14:paraId="5845A1D7" w14:textId="77777777" w:rsidR="00766780" w:rsidRPr="00DB6C79" w:rsidRDefault="00766780" w:rsidP="00766780">
      <w:pPr>
        <w:tabs>
          <w:tab w:val="left" w:pos="567"/>
        </w:tabs>
        <w:rPr>
          <w:color w:val="000000"/>
        </w:rPr>
      </w:pPr>
    </w:p>
    <w:p w14:paraId="025E9218" w14:textId="77777777" w:rsidR="00766780" w:rsidRPr="00DB6C79" w:rsidRDefault="00766780" w:rsidP="00766780">
      <w:pPr>
        <w:tabs>
          <w:tab w:val="left" w:pos="567"/>
        </w:tabs>
        <w:rPr>
          <w:color w:val="000000"/>
        </w:rPr>
      </w:pPr>
      <w:r w:rsidRPr="00DB6C79">
        <w:rPr>
          <w:color w:val="000000"/>
        </w:rPr>
        <w:t>The negative answer to the above example indicates that the acceleration is in the opposite direction to the direction chosen as positive (i.e.  backwards).</w:t>
      </w:r>
    </w:p>
    <w:p w14:paraId="01176629" w14:textId="77777777" w:rsidR="00766780" w:rsidRPr="00DB6C79" w:rsidRDefault="00766780" w:rsidP="00766780">
      <w:pPr>
        <w:tabs>
          <w:tab w:val="left" w:pos="567"/>
        </w:tabs>
        <w:rPr>
          <w:color w:val="000000"/>
        </w:rPr>
      </w:pPr>
    </w:p>
    <w:p w14:paraId="79B6D24A" w14:textId="77777777" w:rsidR="00766780" w:rsidRPr="00DB6C79" w:rsidRDefault="00766780" w:rsidP="00766780">
      <w:pPr>
        <w:tabs>
          <w:tab w:val="left" w:pos="567"/>
        </w:tabs>
        <w:rPr>
          <w:color w:val="000000"/>
        </w:rPr>
      </w:pPr>
      <w:r w:rsidRPr="00DB6C79">
        <w:rPr>
          <w:color w:val="000000"/>
        </w:rPr>
        <w:t xml:space="preserve">Hence </w:t>
      </w:r>
      <w:r w:rsidRPr="00DB6C79">
        <w:rPr>
          <w:b/>
          <w:i/>
          <w:color w:val="000000"/>
        </w:rPr>
        <w:t>deceleration is an acceleration in the backwards direction</w:t>
      </w:r>
      <w:r w:rsidRPr="00DB6C79">
        <w:rPr>
          <w:color w:val="000000"/>
        </w:rPr>
        <w:t>, causing the car to slow.</w:t>
      </w:r>
    </w:p>
    <w:p w14:paraId="75AE55D6" w14:textId="77777777" w:rsidR="00766780" w:rsidRPr="00DB6C79" w:rsidRDefault="00766780" w:rsidP="00766780">
      <w:pPr>
        <w:tabs>
          <w:tab w:val="left" w:pos="567"/>
        </w:tabs>
        <w:rPr>
          <w:color w:val="000000"/>
        </w:rPr>
      </w:pPr>
    </w:p>
    <w:p w14:paraId="3C1FF498" w14:textId="77777777" w:rsidR="00766780" w:rsidRPr="00DB6C79" w:rsidRDefault="00766780" w:rsidP="00766780">
      <w:pPr>
        <w:tabs>
          <w:tab w:val="left" w:pos="567"/>
        </w:tabs>
        <w:rPr>
          <w:color w:val="000000"/>
        </w:rPr>
      </w:pPr>
      <w:r w:rsidRPr="00DB6C79">
        <w:rPr>
          <w:color w:val="000000"/>
        </w:rPr>
        <w:t>If any answer to a problem is negative (and you are sure of your mathematics!), it means the vector is acting in the opposite direction to the positive direction you chose.</w:t>
      </w:r>
    </w:p>
    <w:p w14:paraId="30F73CD1" w14:textId="77777777" w:rsidR="00766780" w:rsidRPr="00DB6C79" w:rsidRDefault="00766780" w:rsidP="00766780">
      <w:pPr>
        <w:tabs>
          <w:tab w:val="left" w:pos="567"/>
        </w:tabs>
        <w:rPr>
          <w:color w:val="000000"/>
        </w:rPr>
      </w:pPr>
    </w:p>
    <w:p w14:paraId="17E4F05A" w14:textId="77777777" w:rsidR="00766780" w:rsidRPr="00DB6C79" w:rsidRDefault="00766780" w:rsidP="00766780">
      <w:pPr>
        <w:tabs>
          <w:tab w:val="left" w:pos="567"/>
        </w:tabs>
        <w:rPr>
          <w:color w:val="000000"/>
        </w:rPr>
      </w:pPr>
    </w:p>
    <w:p w14:paraId="44E558AE" w14:textId="77777777" w:rsidR="00552028" w:rsidRPr="00DB6C79" w:rsidRDefault="00552028">
      <w:pPr>
        <w:rPr>
          <w:color w:val="000000"/>
        </w:rPr>
      </w:pPr>
      <w:r w:rsidRPr="00DB6C79">
        <w:rPr>
          <w:color w:val="000000"/>
        </w:rPr>
        <w:br w:type="page"/>
      </w:r>
    </w:p>
    <w:p w14:paraId="2D87D697" w14:textId="77777777" w:rsidR="00552028" w:rsidRPr="00DB6C79" w:rsidRDefault="00552028" w:rsidP="00552028">
      <w:pPr>
        <w:rPr>
          <w:rFonts w:ascii="Arial" w:hAnsi="Arial" w:cs="Arial"/>
          <w:b/>
          <w:sz w:val="18"/>
          <w:szCs w:val="18"/>
        </w:rPr>
      </w:pPr>
      <w:r w:rsidRPr="00DB6C79">
        <w:rPr>
          <w:rFonts w:ascii="Arial" w:hAnsi="Arial" w:cs="Arial"/>
          <w:b/>
          <w:sz w:val="18"/>
          <w:szCs w:val="18"/>
        </w:rPr>
        <w:t>CHAPTER 8: Forces, energy and motion</w:t>
      </w:r>
    </w:p>
    <w:p w14:paraId="4F402E5B" w14:textId="77777777" w:rsidR="00552028" w:rsidRPr="00DB6C79" w:rsidRDefault="00552028" w:rsidP="00552028">
      <w:pPr>
        <w:pStyle w:val="worksheetchapterline"/>
        <w:spacing w:before="60"/>
        <w:rPr>
          <w:spacing w:val="0"/>
          <w:lang w:val="en-AU"/>
        </w:rPr>
      </w:pPr>
      <w:r w:rsidRPr="00DB6C79">
        <w:rPr>
          <w:noProof/>
          <w:spacing w:val="0"/>
          <w:lang w:val="en-US"/>
        </w:rPr>
        <mc:AlternateContent>
          <mc:Choice Requires="wps">
            <w:drawing>
              <wp:anchor distT="0" distB="0" distL="114300" distR="114300" simplePos="0" relativeHeight="251730944" behindDoc="0" locked="0" layoutInCell="1" allowOverlap="1" wp14:anchorId="19264B76" wp14:editId="6D29A157">
                <wp:simplePos x="0" y="0"/>
                <wp:positionH relativeFrom="column">
                  <wp:posOffset>0</wp:posOffset>
                </wp:positionH>
                <wp:positionV relativeFrom="paragraph">
                  <wp:posOffset>20955</wp:posOffset>
                </wp:positionV>
                <wp:extent cx="6096000" cy="0"/>
                <wp:effectExtent l="9525" t="11430" r="9525" b="7620"/>
                <wp:wrapNone/>
                <wp:docPr id="37"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"/>
            </w:pict>
          </mc:Fallback>
        </mc:AlternateContent>
      </w:r>
      <w:r w:rsidRPr="00DB6C79">
        <w:rPr>
          <w:noProof/>
          <w:spacing w:val="0"/>
          <w:lang w:val="en-US"/>
        </w:rPr>
        <mc:AlternateContent>
          <mc:Choice Requires="wps">
            <w:drawing>
              <wp:anchor distT="0" distB="0" distL="114300" distR="114300" simplePos="0" relativeHeight="251729920" behindDoc="0" locked="0" layoutInCell="1" allowOverlap="1" wp14:anchorId="711F7EA3" wp14:editId="604A331E">
                <wp:simplePos x="0" y="0"/>
                <wp:positionH relativeFrom="column">
                  <wp:posOffset>4648200</wp:posOffset>
                </wp:positionH>
                <wp:positionV relativeFrom="paragraph">
                  <wp:posOffset>20955</wp:posOffset>
                </wp:positionV>
                <wp:extent cx="1447800" cy="304800"/>
                <wp:effectExtent l="9525" t="11430" r="9525" b="7620"/>
                <wp:wrapNone/>
                <wp:docPr id="36" name="AutoShap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DDDF534" w14:textId="77777777" w:rsidR="001E2D62" w:rsidRDefault="001E2D62" w:rsidP="00552028">
                            <w:pPr>
                              <w:pStyle w:val="worksheeticontext"/>
                            </w:pPr>
                            <w:r>
                              <w:t>Worksheet 8.3</w:t>
                            </w:r>
                          </w:p>
                          <w:p w14:paraId="371488E2" w14:textId="77777777" w:rsidR="001E2D62" w:rsidRDefault="001E2D62" w:rsidP="005520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22" o:spid="_x0000_s1053" style="position:absolute;margin-left:366pt;margin-top:1.65pt;width:114pt;height:24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" fillcolor="black">
                <v:textbox>
                  <w:txbxContent>
                    <w:p w14:paraId="2DDDF534" w14:textId="77777777" w:rsidR="001E2D62" w:rsidRDefault="001E2D62" w:rsidP="00552028">
                      <w:pPr>
                        <w:pStyle w:val="worksheeticontext"/>
                      </w:pPr>
                      <w:r>
                        <w:t>Worksheet 8.3</w:t>
                      </w:r>
                    </w:p>
                    <w:p w14:paraId="371488E2" w14:textId="77777777" w:rsidR="001E2D62" w:rsidRDefault="001E2D62" w:rsidP="00552028"/>
                  </w:txbxContent>
                </v:textbox>
              </v:roundrect>
            </w:pict>
          </mc:Fallback>
        </mc:AlternateContent>
      </w:r>
      <w:r w:rsidRPr="00DB6C79">
        <w:rPr>
          <w:noProof/>
          <w:spacing w:val="0"/>
          <w:lang w:val="en-US"/>
        </w:rPr>
        <mc:AlternateContent>
          <mc:Choice Requires="wps">
            <w:drawing>
              <wp:anchor distT="0" distB="0" distL="114300" distR="114300" simplePos="0" relativeHeight="251728896" behindDoc="0" locked="0" layoutInCell="1" allowOverlap="1" wp14:anchorId="1997E223" wp14:editId="72CB2331">
                <wp:simplePos x="0" y="0"/>
                <wp:positionH relativeFrom="column">
                  <wp:posOffset>5029200</wp:posOffset>
                </wp:positionH>
                <wp:positionV relativeFrom="paragraph">
                  <wp:posOffset>20955</wp:posOffset>
                </wp:positionV>
                <wp:extent cx="1066800" cy="304800"/>
                <wp:effectExtent l="9525" t="11430" r="9525" b="7620"/>
                <wp:wrapNone/>
                <wp:docPr id="35"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49057BCB" w14:textId="77777777" w:rsidR="001E2D62" w:rsidRDefault="001E2D62" w:rsidP="0055202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1" o:spid="_x0000_s1054" style="position:absolute;margin-left:396pt;margin-top:1.65pt;width:84pt;height:2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" fillcolor="black">
                <v:textbox>
                  <w:txbxContent>
                    <w:p w14:paraId="49057BCB" w14:textId="77777777" w:rsidR="001E2D62" w:rsidRDefault="001E2D62" w:rsidP="00552028"/>
                  </w:txbxContent>
                </v:textbox>
              </v:rect>
            </w:pict>
          </mc:Fallback>
        </mc:AlternateContent>
      </w:r>
    </w:p>
    <w:p w14:paraId="6C3F282E" w14:textId="77777777" w:rsidR="00552028" w:rsidRPr="00DB6C79" w:rsidRDefault="00552028" w:rsidP="00552028">
      <w:pPr>
        <w:pStyle w:val="0Aheadingfirst"/>
        <w:ind w:left="1440" w:hanging="1440"/>
      </w:pPr>
      <w:r w:rsidRPr="00DB6C79">
        <w:t>Acceleration</w:t>
      </w:r>
    </w:p>
    <w:p w14:paraId="4DF565B8" w14:textId="77777777" w:rsidR="00552028" w:rsidRPr="00DB6C79" w:rsidRDefault="00552028" w:rsidP="00552028">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5A4C2B2B" w14:textId="77777777" w:rsidR="00552028" w:rsidRPr="00DB6C79" w:rsidRDefault="00552028" w:rsidP="00552028">
      <w:pPr>
        <w:pStyle w:val="1wsquestionsindent"/>
        <w:spacing w:after="20"/>
        <w:ind w:left="357"/>
        <w:rPr>
          <w:lang w:val="en-AU"/>
        </w:rPr>
      </w:pPr>
      <w:r w:rsidRPr="00DB6C79">
        <w:rPr>
          <w:lang w:val="en-AU"/>
        </w:rPr>
        <w:t>The velocities of two objects were recorded over 10-second time periods, as shown in the examples below.</w:t>
      </w:r>
    </w:p>
    <w:p w14:paraId="3720FCF8" w14:textId="77777777" w:rsidR="00552028" w:rsidRPr="00DB6C79" w:rsidRDefault="00552028" w:rsidP="00552028">
      <w:pPr>
        <w:pStyle w:val="Heading1"/>
        <w:spacing w:before="200"/>
        <w:rPr>
          <w:lang w:val="en-AU"/>
        </w:rPr>
      </w:pPr>
      <w:r w:rsidRPr="00DB6C79">
        <w:rPr>
          <w:lang w:val="en-AU"/>
        </w:rPr>
        <w:t>Example: Gaining and losing speed</w:t>
      </w:r>
    </w:p>
    <w:tbl>
      <w:tblPr>
        <w:tblStyle w:val="TableGrid"/>
        <w:tblW w:w="9216" w:type="dxa"/>
        <w:tblInd w:w="397" w:type="dxa"/>
        <w:tblCellMar>
          <w:left w:w="0" w:type="dxa"/>
          <w:right w:w="0" w:type="dxa"/>
        </w:tblCellMar>
        <w:tblLook w:val="01E0" w:firstRow="1" w:lastRow="1" w:firstColumn="1" w:lastColumn="1" w:noHBand="0" w:noVBand="0"/>
      </w:tblPr>
      <w:tblGrid>
        <w:gridCol w:w="1053"/>
        <w:gridCol w:w="742"/>
        <w:gridCol w:w="742"/>
        <w:gridCol w:w="742"/>
        <w:gridCol w:w="742"/>
        <w:gridCol w:w="742"/>
        <w:gridCol w:w="742"/>
        <w:gridCol w:w="742"/>
        <w:gridCol w:w="742"/>
        <w:gridCol w:w="742"/>
        <w:gridCol w:w="742"/>
        <w:gridCol w:w="743"/>
      </w:tblGrid>
      <w:tr w:rsidR="00552028" w:rsidRPr="00DB6C79" w14:paraId="0BDDEC98" w14:textId="77777777" w:rsidTr="00552028">
        <w:trPr>
          <w:trHeight w:val="434"/>
        </w:trPr>
        <w:tc>
          <w:tcPr>
            <w:tcW w:w="1053" w:type="dxa"/>
            <w:tcBorders>
              <w:top w:val="single" w:sz="4" w:space="0" w:color="auto"/>
              <w:bottom w:val="single" w:sz="4" w:space="0" w:color="FFFFFF"/>
            </w:tcBorders>
            <w:shd w:val="clear" w:color="auto" w:fill="000000"/>
            <w:tcMar>
              <w:left w:w="0" w:type="dxa"/>
              <w:right w:w="0" w:type="dxa"/>
            </w:tcMar>
            <w:vAlign w:val="center"/>
          </w:tcPr>
          <w:p w14:paraId="07958299" w14:textId="77777777" w:rsidR="00552028" w:rsidRPr="00DB6C79" w:rsidRDefault="00552028" w:rsidP="00552028">
            <w:pPr>
              <w:pStyle w:val="TABLEHEADWHITECENTRE"/>
              <w:jc w:val="left"/>
              <w:rPr>
                <w:lang w:val="en-AU"/>
              </w:rPr>
            </w:pPr>
            <w:r w:rsidRPr="00DB6C79">
              <w:rPr>
                <w:lang w:val="en-AU"/>
              </w:rPr>
              <w:t>Time (s)</w:t>
            </w:r>
          </w:p>
        </w:tc>
        <w:tc>
          <w:tcPr>
            <w:tcW w:w="742" w:type="dxa"/>
            <w:tcBorders>
              <w:top w:val="single" w:sz="4" w:space="0" w:color="auto"/>
            </w:tcBorders>
            <w:tcMar>
              <w:left w:w="0" w:type="dxa"/>
              <w:right w:w="0" w:type="dxa"/>
            </w:tcMar>
            <w:vAlign w:val="center"/>
          </w:tcPr>
          <w:p w14:paraId="0DBFEC85" w14:textId="77777777" w:rsidR="00552028" w:rsidRPr="00DB6C79" w:rsidRDefault="00552028" w:rsidP="00552028">
            <w:pPr>
              <w:pStyle w:val="TABLETEXTCENTRE"/>
              <w:rPr>
                <w:lang w:val="en-AU"/>
              </w:rPr>
            </w:pPr>
            <w:r w:rsidRPr="00DB6C79">
              <w:rPr>
                <w:lang w:val="en-AU"/>
              </w:rPr>
              <w:t>0</w:t>
            </w:r>
          </w:p>
        </w:tc>
        <w:tc>
          <w:tcPr>
            <w:tcW w:w="742" w:type="dxa"/>
            <w:tcBorders>
              <w:top w:val="single" w:sz="4" w:space="0" w:color="auto"/>
            </w:tcBorders>
            <w:tcMar>
              <w:left w:w="0" w:type="dxa"/>
              <w:right w:w="0" w:type="dxa"/>
            </w:tcMar>
            <w:vAlign w:val="center"/>
          </w:tcPr>
          <w:p w14:paraId="16E161FE" w14:textId="77777777" w:rsidR="00552028" w:rsidRPr="00DB6C79" w:rsidRDefault="00552028" w:rsidP="00552028">
            <w:pPr>
              <w:pStyle w:val="TABLETEXTCENTRE"/>
              <w:rPr>
                <w:lang w:val="en-AU"/>
              </w:rPr>
            </w:pPr>
            <w:r w:rsidRPr="00DB6C79">
              <w:rPr>
                <w:lang w:val="en-AU"/>
              </w:rPr>
              <w:t>1</w:t>
            </w:r>
          </w:p>
        </w:tc>
        <w:tc>
          <w:tcPr>
            <w:tcW w:w="742" w:type="dxa"/>
            <w:tcBorders>
              <w:top w:val="single" w:sz="4" w:space="0" w:color="auto"/>
            </w:tcBorders>
            <w:tcMar>
              <w:left w:w="0" w:type="dxa"/>
              <w:right w:w="0" w:type="dxa"/>
            </w:tcMar>
            <w:vAlign w:val="center"/>
          </w:tcPr>
          <w:p w14:paraId="5F78FF2D" w14:textId="77777777" w:rsidR="00552028" w:rsidRPr="00DB6C79" w:rsidRDefault="00552028" w:rsidP="00552028">
            <w:pPr>
              <w:pStyle w:val="TABLETEXTCENTRE"/>
              <w:rPr>
                <w:lang w:val="en-AU"/>
              </w:rPr>
            </w:pPr>
            <w:r w:rsidRPr="00DB6C79">
              <w:rPr>
                <w:lang w:val="en-AU"/>
              </w:rPr>
              <w:t>2</w:t>
            </w:r>
          </w:p>
        </w:tc>
        <w:tc>
          <w:tcPr>
            <w:tcW w:w="742" w:type="dxa"/>
            <w:tcBorders>
              <w:top w:val="single" w:sz="4" w:space="0" w:color="auto"/>
            </w:tcBorders>
            <w:tcMar>
              <w:left w:w="0" w:type="dxa"/>
              <w:right w:w="0" w:type="dxa"/>
            </w:tcMar>
            <w:vAlign w:val="center"/>
          </w:tcPr>
          <w:p w14:paraId="3FE23A23" w14:textId="77777777" w:rsidR="00552028" w:rsidRPr="00DB6C79" w:rsidRDefault="00552028" w:rsidP="00552028">
            <w:pPr>
              <w:pStyle w:val="TABLETEXTCENTRE"/>
              <w:rPr>
                <w:lang w:val="en-AU"/>
              </w:rPr>
            </w:pPr>
            <w:r w:rsidRPr="00DB6C79">
              <w:rPr>
                <w:lang w:val="en-AU"/>
              </w:rPr>
              <w:t>3</w:t>
            </w:r>
          </w:p>
        </w:tc>
        <w:tc>
          <w:tcPr>
            <w:tcW w:w="742" w:type="dxa"/>
            <w:tcBorders>
              <w:top w:val="single" w:sz="4" w:space="0" w:color="auto"/>
            </w:tcBorders>
            <w:tcMar>
              <w:left w:w="0" w:type="dxa"/>
              <w:right w:w="0" w:type="dxa"/>
            </w:tcMar>
            <w:vAlign w:val="center"/>
          </w:tcPr>
          <w:p w14:paraId="64DD33EB" w14:textId="77777777" w:rsidR="00552028" w:rsidRPr="00DB6C79" w:rsidRDefault="00552028" w:rsidP="00552028">
            <w:pPr>
              <w:pStyle w:val="TABLETEXTCENTRE"/>
              <w:rPr>
                <w:lang w:val="en-AU"/>
              </w:rPr>
            </w:pPr>
            <w:r w:rsidRPr="00DB6C79">
              <w:rPr>
                <w:lang w:val="en-AU"/>
              </w:rPr>
              <w:t>4</w:t>
            </w:r>
          </w:p>
        </w:tc>
        <w:tc>
          <w:tcPr>
            <w:tcW w:w="742" w:type="dxa"/>
            <w:tcBorders>
              <w:top w:val="single" w:sz="4" w:space="0" w:color="auto"/>
            </w:tcBorders>
            <w:tcMar>
              <w:left w:w="0" w:type="dxa"/>
              <w:right w:w="0" w:type="dxa"/>
            </w:tcMar>
            <w:vAlign w:val="center"/>
          </w:tcPr>
          <w:p w14:paraId="151DAB18" w14:textId="77777777" w:rsidR="00552028" w:rsidRPr="00DB6C79" w:rsidRDefault="00552028" w:rsidP="00552028">
            <w:pPr>
              <w:pStyle w:val="TABLETEXTCENTRE"/>
              <w:rPr>
                <w:lang w:val="en-AU"/>
              </w:rPr>
            </w:pPr>
            <w:r w:rsidRPr="00DB6C79">
              <w:rPr>
                <w:lang w:val="en-AU"/>
              </w:rPr>
              <w:t>5</w:t>
            </w:r>
          </w:p>
        </w:tc>
        <w:tc>
          <w:tcPr>
            <w:tcW w:w="742" w:type="dxa"/>
            <w:tcBorders>
              <w:top w:val="single" w:sz="4" w:space="0" w:color="auto"/>
            </w:tcBorders>
            <w:tcMar>
              <w:left w:w="0" w:type="dxa"/>
              <w:right w:w="0" w:type="dxa"/>
            </w:tcMar>
            <w:vAlign w:val="center"/>
          </w:tcPr>
          <w:p w14:paraId="2E3980B3" w14:textId="77777777" w:rsidR="00552028" w:rsidRPr="00DB6C79" w:rsidRDefault="00552028" w:rsidP="00552028">
            <w:pPr>
              <w:pStyle w:val="TABLETEXTCENTRE"/>
              <w:rPr>
                <w:lang w:val="en-AU"/>
              </w:rPr>
            </w:pPr>
            <w:r w:rsidRPr="00DB6C79">
              <w:rPr>
                <w:lang w:val="en-AU"/>
              </w:rPr>
              <w:t>6</w:t>
            </w:r>
          </w:p>
        </w:tc>
        <w:tc>
          <w:tcPr>
            <w:tcW w:w="742" w:type="dxa"/>
            <w:tcBorders>
              <w:top w:val="single" w:sz="4" w:space="0" w:color="auto"/>
            </w:tcBorders>
            <w:tcMar>
              <w:left w:w="0" w:type="dxa"/>
              <w:right w:w="0" w:type="dxa"/>
            </w:tcMar>
            <w:vAlign w:val="center"/>
          </w:tcPr>
          <w:p w14:paraId="6F0B29B8" w14:textId="77777777" w:rsidR="00552028" w:rsidRPr="00DB6C79" w:rsidRDefault="00552028" w:rsidP="00552028">
            <w:pPr>
              <w:pStyle w:val="TABLETEXTCENTRE"/>
              <w:rPr>
                <w:lang w:val="en-AU"/>
              </w:rPr>
            </w:pPr>
            <w:r w:rsidRPr="00DB6C79">
              <w:rPr>
                <w:lang w:val="en-AU"/>
              </w:rPr>
              <w:t>7</w:t>
            </w:r>
          </w:p>
        </w:tc>
        <w:tc>
          <w:tcPr>
            <w:tcW w:w="742" w:type="dxa"/>
            <w:tcBorders>
              <w:top w:val="single" w:sz="4" w:space="0" w:color="auto"/>
            </w:tcBorders>
            <w:tcMar>
              <w:left w:w="0" w:type="dxa"/>
              <w:right w:w="0" w:type="dxa"/>
            </w:tcMar>
            <w:vAlign w:val="center"/>
          </w:tcPr>
          <w:p w14:paraId="1A4C57C1" w14:textId="77777777" w:rsidR="00552028" w:rsidRPr="00DB6C79" w:rsidRDefault="00552028" w:rsidP="00552028">
            <w:pPr>
              <w:pStyle w:val="TABLETEXTCENTRE"/>
              <w:rPr>
                <w:lang w:val="en-AU"/>
              </w:rPr>
            </w:pPr>
            <w:r w:rsidRPr="00DB6C79">
              <w:rPr>
                <w:lang w:val="en-AU"/>
              </w:rPr>
              <w:t>8</w:t>
            </w:r>
          </w:p>
        </w:tc>
        <w:tc>
          <w:tcPr>
            <w:tcW w:w="742" w:type="dxa"/>
            <w:tcBorders>
              <w:top w:val="single" w:sz="4" w:space="0" w:color="auto"/>
            </w:tcBorders>
            <w:tcMar>
              <w:left w:w="0" w:type="dxa"/>
              <w:right w:w="0" w:type="dxa"/>
            </w:tcMar>
            <w:vAlign w:val="center"/>
          </w:tcPr>
          <w:p w14:paraId="7DCF4DC4" w14:textId="77777777" w:rsidR="00552028" w:rsidRPr="00DB6C79" w:rsidRDefault="00552028" w:rsidP="00552028">
            <w:pPr>
              <w:pStyle w:val="TABLETEXTCENTRE"/>
              <w:rPr>
                <w:lang w:val="en-AU"/>
              </w:rPr>
            </w:pPr>
            <w:r w:rsidRPr="00DB6C79">
              <w:rPr>
                <w:lang w:val="en-AU"/>
              </w:rPr>
              <w:t>9</w:t>
            </w:r>
          </w:p>
        </w:tc>
        <w:tc>
          <w:tcPr>
            <w:tcW w:w="743" w:type="dxa"/>
            <w:tcBorders>
              <w:top w:val="single" w:sz="4" w:space="0" w:color="auto"/>
            </w:tcBorders>
            <w:tcMar>
              <w:left w:w="0" w:type="dxa"/>
              <w:right w:w="0" w:type="dxa"/>
            </w:tcMar>
            <w:vAlign w:val="center"/>
          </w:tcPr>
          <w:p w14:paraId="14E7636C" w14:textId="77777777" w:rsidR="00552028" w:rsidRPr="00DB6C79" w:rsidRDefault="00552028" w:rsidP="00552028">
            <w:pPr>
              <w:pStyle w:val="TABLETEXTCENTRE"/>
              <w:rPr>
                <w:lang w:val="en-AU"/>
              </w:rPr>
            </w:pPr>
            <w:r w:rsidRPr="00DB6C79">
              <w:rPr>
                <w:lang w:val="en-AU"/>
              </w:rPr>
              <w:t>10</w:t>
            </w:r>
          </w:p>
        </w:tc>
      </w:tr>
      <w:tr w:rsidR="00552028" w:rsidRPr="00DB6C79" w14:paraId="4CE27ED8" w14:textId="77777777" w:rsidTr="00552028">
        <w:trPr>
          <w:trHeight w:val="435"/>
        </w:trPr>
        <w:tc>
          <w:tcPr>
            <w:tcW w:w="1053" w:type="dxa"/>
            <w:tcBorders>
              <w:top w:val="single" w:sz="4" w:space="0" w:color="FFFFFF"/>
            </w:tcBorders>
            <w:shd w:val="clear" w:color="auto" w:fill="000000"/>
            <w:tcMar>
              <w:left w:w="0" w:type="dxa"/>
              <w:right w:w="0" w:type="dxa"/>
            </w:tcMar>
            <w:vAlign w:val="center"/>
          </w:tcPr>
          <w:p w14:paraId="5BCA4C33" w14:textId="77777777" w:rsidR="00552028" w:rsidRPr="00DB6C79" w:rsidRDefault="00552028" w:rsidP="00552028">
            <w:pPr>
              <w:pStyle w:val="TABLEHEADWHITECENTRE"/>
              <w:jc w:val="left"/>
              <w:rPr>
                <w:lang w:val="en-AU"/>
              </w:rPr>
            </w:pPr>
            <w:r w:rsidRPr="00DB6C79">
              <w:rPr>
                <w:lang w:val="en-AU"/>
              </w:rPr>
              <w:t>Velocity</w:t>
            </w:r>
          </w:p>
          <w:p w14:paraId="7ADA1737" w14:textId="77777777" w:rsidR="00552028" w:rsidRPr="00DB6C79" w:rsidRDefault="00552028" w:rsidP="00552028">
            <w:pPr>
              <w:pStyle w:val="TABLEHEADWHITECENTRE"/>
              <w:jc w:val="left"/>
              <w:rPr>
                <w:lang w:val="en-AU"/>
              </w:rPr>
            </w:pPr>
            <w:r w:rsidRPr="00DB6C79">
              <w:rPr>
                <w:lang w:val="en-AU"/>
              </w:rPr>
              <w:t>(m/s)</w:t>
            </w:r>
          </w:p>
        </w:tc>
        <w:tc>
          <w:tcPr>
            <w:tcW w:w="742" w:type="dxa"/>
            <w:tcMar>
              <w:left w:w="0" w:type="dxa"/>
              <w:right w:w="0" w:type="dxa"/>
            </w:tcMar>
            <w:vAlign w:val="center"/>
          </w:tcPr>
          <w:p w14:paraId="1BB99F41" w14:textId="77777777" w:rsidR="00552028" w:rsidRPr="00DB6C79" w:rsidRDefault="00552028" w:rsidP="00552028">
            <w:pPr>
              <w:pStyle w:val="TABLETEXTCENTRE"/>
              <w:rPr>
                <w:lang w:val="en-AU"/>
              </w:rPr>
            </w:pPr>
            <w:r w:rsidRPr="00DB6C79">
              <w:rPr>
                <w:lang w:val="en-AU"/>
              </w:rPr>
              <w:t>0</w:t>
            </w:r>
          </w:p>
        </w:tc>
        <w:tc>
          <w:tcPr>
            <w:tcW w:w="742" w:type="dxa"/>
            <w:tcMar>
              <w:left w:w="0" w:type="dxa"/>
              <w:right w:w="0" w:type="dxa"/>
            </w:tcMar>
            <w:vAlign w:val="center"/>
          </w:tcPr>
          <w:p w14:paraId="3B1F4745" w14:textId="77777777" w:rsidR="00552028" w:rsidRPr="00DB6C79" w:rsidRDefault="00552028" w:rsidP="00552028">
            <w:pPr>
              <w:pStyle w:val="TABLETEXTCENTRE"/>
              <w:rPr>
                <w:lang w:val="en-AU"/>
              </w:rPr>
            </w:pPr>
            <w:r w:rsidRPr="00DB6C79">
              <w:rPr>
                <w:lang w:val="en-AU"/>
              </w:rPr>
              <w:t>2</w:t>
            </w:r>
          </w:p>
        </w:tc>
        <w:tc>
          <w:tcPr>
            <w:tcW w:w="742" w:type="dxa"/>
            <w:tcMar>
              <w:left w:w="0" w:type="dxa"/>
              <w:right w:w="0" w:type="dxa"/>
            </w:tcMar>
            <w:vAlign w:val="center"/>
          </w:tcPr>
          <w:p w14:paraId="39FE06EC" w14:textId="77777777" w:rsidR="00552028" w:rsidRPr="00DB6C79" w:rsidRDefault="00552028" w:rsidP="00552028">
            <w:pPr>
              <w:pStyle w:val="TABLETEXTCENTRE"/>
              <w:rPr>
                <w:lang w:val="en-AU"/>
              </w:rPr>
            </w:pPr>
            <w:r w:rsidRPr="00DB6C79">
              <w:rPr>
                <w:lang w:val="en-AU"/>
              </w:rPr>
              <w:t>4</w:t>
            </w:r>
          </w:p>
        </w:tc>
        <w:tc>
          <w:tcPr>
            <w:tcW w:w="742" w:type="dxa"/>
            <w:tcMar>
              <w:left w:w="0" w:type="dxa"/>
              <w:right w:w="0" w:type="dxa"/>
            </w:tcMar>
            <w:vAlign w:val="center"/>
          </w:tcPr>
          <w:p w14:paraId="615C51F1" w14:textId="77777777" w:rsidR="00552028" w:rsidRPr="00DB6C79" w:rsidRDefault="00552028" w:rsidP="00552028">
            <w:pPr>
              <w:pStyle w:val="TABLETEXTCENTRE"/>
              <w:rPr>
                <w:lang w:val="en-AU"/>
              </w:rPr>
            </w:pPr>
            <w:r w:rsidRPr="00DB6C79">
              <w:rPr>
                <w:lang w:val="en-AU"/>
              </w:rPr>
              <w:t>6</w:t>
            </w:r>
          </w:p>
        </w:tc>
        <w:tc>
          <w:tcPr>
            <w:tcW w:w="742" w:type="dxa"/>
            <w:tcMar>
              <w:left w:w="0" w:type="dxa"/>
              <w:right w:w="0" w:type="dxa"/>
            </w:tcMar>
            <w:vAlign w:val="center"/>
          </w:tcPr>
          <w:p w14:paraId="2DC06BF6" w14:textId="77777777" w:rsidR="00552028" w:rsidRPr="00DB6C79" w:rsidRDefault="00552028" w:rsidP="00552028">
            <w:pPr>
              <w:pStyle w:val="TABLETEXTCENTRE"/>
              <w:rPr>
                <w:lang w:val="en-AU"/>
              </w:rPr>
            </w:pPr>
            <w:r w:rsidRPr="00DB6C79">
              <w:rPr>
                <w:lang w:val="en-AU"/>
              </w:rPr>
              <w:t>8</w:t>
            </w:r>
          </w:p>
        </w:tc>
        <w:tc>
          <w:tcPr>
            <w:tcW w:w="742" w:type="dxa"/>
            <w:tcMar>
              <w:left w:w="0" w:type="dxa"/>
              <w:right w:w="0" w:type="dxa"/>
            </w:tcMar>
            <w:vAlign w:val="center"/>
          </w:tcPr>
          <w:p w14:paraId="49FA74F0" w14:textId="77777777" w:rsidR="00552028" w:rsidRPr="00DB6C79" w:rsidRDefault="00552028" w:rsidP="00552028">
            <w:pPr>
              <w:pStyle w:val="TABLETEXTCENTRE"/>
              <w:rPr>
                <w:lang w:val="en-AU"/>
              </w:rPr>
            </w:pPr>
            <w:r w:rsidRPr="00DB6C79">
              <w:rPr>
                <w:lang w:val="en-AU"/>
              </w:rPr>
              <w:t>10</w:t>
            </w:r>
          </w:p>
        </w:tc>
        <w:tc>
          <w:tcPr>
            <w:tcW w:w="742" w:type="dxa"/>
            <w:tcMar>
              <w:left w:w="0" w:type="dxa"/>
              <w:right w:w="0" w:type="dxa"/>
            </w:tcMar>
            <w:vAlign w:val="center"/>
          </w:tcPr>
          <w:p w14:paraId="2864FA59" w14:textId="77777777" w:rsidR="00552028" w:rsidRPr="00DB6C79" w:rsidRDefault="00552028" w:rsidP="00552028">
            <w:pPr>
              <w:pStyle w:val="TABLETEXTCENTRE"/>
              <w:rPr>
                <w:lang w:val="en-AU"/>
              </w:rPr>
            </w:pPr>
            <w:r w:rsidRPr="00DB6C79">
              <w:rPr>
                <w:lang w:val="en-AU"/>
              </w:rPr>
              <w:t>12</w:t>
            </w:r>
          </w:p>
        </w:tc>
        <w:tc>
          <w:tcPr>
            <w:tcW w:w="742" w:type="dxa"/>
            <w:tcMar>
              <w:left w:w="0" w:type="dxa"/>
              <w:right w:w="0" w:type="dxa"/>
            </w:tcMar>
            <w:vAlign w:val="center"/>
          </w:tcPr>
          <w:p w14:paraId="44E4F608" w14:textId="77777777" w:rsidR="00552028" w:rsidRPr="00DB6C79" w:rsidRDefault="00552028" w:rsidP="00552028">
            <w:pPr>
              <w:pStyle w:val="TABLETEXTCENTRE"/>
              <w:rPr>
                <w:lang w:val="en-AU"/>
              </w:rPr>
            </w:pPr>
            <w:r w:rsidRPr="00DB6C79">
              <w:rPr>
                <w:lang w:val="en-AU"/>
              </w:rPr>
              <w:t>11</w:t>
            </w:r>
          </w:p>
        </w:tc>
        <w:tc>
          <w:tcPr>
            <w:tcW w:w="742" w:type="dxa"/>
            <w:tcMar>
              <w:left w:w="0" w:type="dxa"/>
              <w:right w:w="0" w:type="dxa"/>
            </w:tcMar>
            <w:vAlign w:val="center"/>
          </w:tcPr>
          <w:p w14:paraId="1EBF789C" w14:textId="77777777" w:rsidR="00552028" w:rsidRPr="00DB6C79" w:rsidRDefault="00552028" w:rsidP="00552028">
            <w:pPr>
              <w:pStyle w:val="TABLETEXTCENTRE"/>
              <w:rPr>
                <w:lang w:val="en-AU"/>
              </w:rPr>
            </w:pPr>
            <w:r w:rsidRPr="00DB6C79">
              <w:rPr>
                <w:lang w:val="en-AU"/>
              </w:rPr>
              <w:t>10</w:t>
            </w:r>
          </w:p>
        </w:tc>
        <w:tc>
          <w:tcPr>
            <w:tcW w:w="742" w:type="dxa"/>
            <w:tcMar>
              <w:left w:w="0" w:type="dxa"/>
              <w:right w:w="0" w:type="dxa"/>
            </w:tcMar>
            <w:vAlign w:val="center"/>
          </w:tcPr>
          <w:p w14:paraId="3282BB22" w14:textId="77777777" w:rsidR="00552028" w:rsidRPr="00DB6C79" w:rsidRDefault="00552028" w:rsidP="00552028">
            <w:pPr>
              <w:pStyle w:val="TABLETEXTCENTRE"/>
              <w:rPr>
                <w:lang w:val="en-AU"/>
              </w:rPr>
            </w:pPr>
            <w:r w:rsidRPr="00DB6C79">
              <w:rPr>
                <w:lang w:val="en-AU"/>
              </w:rPr>
              <w:t>9</w:t>
            </w:r>
          </w:p>
        </w:tc>
        <w:tc>
          <w:tcPr>
            <w:tcW w:w="743" w:type="dxa"/>
            <w:tcMar>
              <w:left w:w="0" w:type="dxa"/>
              <w:right w:w="0" w:type="dxa"/>
            </w:tcMar>
            <w:vAlign w:val="center"/>
          </w:tcPr>
          <w:p w14:paraId="5C51E59C" w14:textId="77777777" w:rsidR="00552028" w:rsidRPr="00DB6C79" w:rsidRDefault="00552028" w:rsidP="00552028">
            <w:pPr>
              <w:pStyle w:val="TABLETEXTCENTRE"/>
              <w:rPr>
                <w:lang w:val="en-AU"/>
              </w:rPr>
            </w:pPr>
            <w:r w:rsidRPr="00DB6C79">
              <w:rPr>
                <w:lang w:val="en-AU"/>
              </w:rPr>
              <w:t>8</w:t>
            </w:r>
          </w:p>
        </w:tc>
      </w:tr>
    </w:tbl>
    <w:p w14:paraId="2828F0E6"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b/>
          <w:lang w:val="en-AU"/>
        </w:rPr>
        <w:t>1.</w:t>
      </w:r>
      <w:r w:rsidRPr="00DB6C79">
        <w:rPr>
          <w:lang w:val="en-AU"/>
        </w:rPr>
        <w:tab/>
        <w:t>(a)</w:t>
      </w:r>
      <w:r w:rsidRPr="00DB6C79">
        <w:rPr>
          <w:b/>
          <w:lang w:val="en-AU"/>
        </w:rPr>
        <w:tab/>
      </w:r>
      <w:r w:rsidRPr="00DB6C79">
        <w:rPr>
          <w:spacing w:val="-2"/>
          <w:lang w:val="en-AU"/>
        </w:rPr>
        <w:t>Use a spreadsheet application such as Excel to plot a line graph of this data.</w:t>
      </w:r>
    </w:p>
    <w:p w14:paraId="45AE6585"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(b)</w:t>
      </w:r>
      <w:r w:rsidRPr="00DB6C79">
        <w:rPr>
          <w:spacing w:val="-2"/>
          <w:lang w:val="en-AU"/>
        </w:rPr>
        <w:tab/>
      </w:r>
      <w:r w:rsidRPr="00DB6C79">
        <w:rPr>
          <w:lang w:val="en-AU"/>
        </w:rPr>
        <w:t>Format</w:t>
      </w:r>
      <w:r w:rsidRPr="00DB6C79">
        <w:rPr>
          <w:spacing w:val="-2"/>
          <w:lang w:val="en-AU"/>
        </w:rPr>
        <w:t xml:space="preserve"> your graph. Ensure that the graph has a title and that each axis has a title and appropriate units. </w:t>
      </w:r>
      <w:r w:rsidRPr="00DB6C79">
        <w:rPr>
          <w:lang w:val="en-AU"/>
        </w:rPr>
        <w:t>Use</w:t>
      </w:r>
      <w:r w:rsidRPr="00DB6C79">
        <w:rPr>
          <w:spacing w:val="-2"/>
          <w:lang w:val="en-AU"/>
        </w:rPr>
        <w:t xml:space="preserve"> the printed graph to answer the following questions.</w:t>
      </w:r>
    </w:p>
    <w:p w14:paraId="4E798179"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(c)</w:t>
      </w:r>
      <w:r w:rsidRPr="00DB6C79">
        <w:rPr>
          <w:spacing w:val="-2"/>
          <w:lang w:val="en-AU"/>
        </w:rPr>
        <w:tab/>
      </w:r>
      <w:r w:rsidRPr="00DB6C79">
        <w:rPr>
          <w:lang w:val="en-AU"/>
        </w:rPr>
        <w:t>Explain</w:t>
      </w:r>
      <w:r w:rsidRPr="00DB6C79">
        <w:rPr>
          <w:spacing w:val="-2"/>
          <w:lang w:val="en-AU"/>
        </w:rPr>
        <w:t xml:space="preserve"> the shape of the graph.</w:t>
      </w:r>
    </w:p>
    <w:p w14:paraId="2668D6DA"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1F071F25"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6F429FE3"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(d)</w:t>
      </w:r>
      <w:r w:rsidRPr="00DB6C79">
        <w:rPr>
          <w:spacing w:val="-2"/>
          <w:lang w:val="en-AU"/>
        </w:rPr>
        <w:tab/>
        <w:t xml:space="preserve">At the </w:t>
      </w:r>
      <w:r w:rsidR="00DB6C79" w:rsidRPr="00DB6C79">
        <w:rPr>
          <w:spacing w:val="-2"/>
          <w:lang w:val="en-AU"/>
        </w:rPr>
        <w:t>eight-second</w:t>
      </w:r>
      <w:r w:rsidRPr="00DB6C79">
        <w:rPr>
          <w:spacing w:val="-2"/>
          <w:lang w:val="en-AU"/>
        </w:rPr>
        <w:t xml:space="preserve"> mark the object’s speed begins to decrease. If the object’s speed continues to decline at the same rate after ten seconds, at what time will its velocity be zero?</w:t>
      </w:r>
    </w:p>
    <w:p w14:paraId="69FCB24F"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1E5181CE"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37ED6E0A" w14:textId="77777777" w:rsidR="00552028" w:rsidRPr="00DB6C79" w:rsidRDefault="00552028" w:rsidP="00552028">
      <w:pPr>
        <w:pStyle w:val="Heading1"/>
        <w:spacing w:before="120"/>
        <w:rPr>
          <w:lang w:val="en-AU"/>
        </w:rPr>
      </w:pPr>
      <w:r w:rsidRPr="00DB6C79">
        <w:rPr>
          <w:lang w:val="en-AU"/>
        </w:rPr>
        <w:t>Example: Falling down</w:t>
      </w:r>
    </w:p>
    <w:tbl>
      <w:tblPr>
        <w:tblStyle w:val="TableGrid"/>
        <w:tblW w:w="0" w:type="auto"/>
        <w:tblInd w:w="490" w:type="dxa"/>
        <w:tblLook w:val="01E0" w:firstRow="1" w:lastRow="1" w:firstColumn="1" w:lastColumn="1" w:noHBand="0" w:noVBand="0"/>
      </w:tblPr>
      <w:tblGrid>
        <w:gridCol w:w="984"/>
        <w:gridCol w:w="742"/>
        <w:gridCol w:w="742"/>
        <w:gridCol w:w="742"/>
        <w:gridCol w:w="742"/>
        <w:gridCol w:w="742"/>
        <w:gridCol w:w="742"/>
        <w:gridCol w:w="742"/>
        <w:gridCol w:w="742"/>
        <w:gridCol w:w="742"/>
        <w:gridCol w:w="742"/>
        <w:gridCol w:w="743"/>
      </w:tblGrid>
      <w:tr w:rsidR="00552028" w:rsidRPr="00DB6C79" w14:paraId="4304CEB4" w14:textId="77777777" w:rsidTr="00552028">
        <w:trPr>
          <w:trHeight w:val="434"/>
        </w:trPr>
        <w:tc>
          <w:tcPr>
            <w:tcW w:w="0" w:type="auto"/>
            <w:tcBorders>
              <w:top w:val="single" w:sz="4" w:space="0" w:color="auto"/>
              <w:bottom w:val="single" w:sz="4" w:space="0" w:color="FFFFFF"/>
            </w:tcBorders>
            <w:shd w:val="clear" w:color="auto" w:fill="000000"/>
            <w:vAlign w:val="center"/>
          </w:tcPr>
          <w:p w14:paraId="2AA343EF" w14:textId="77777777" w:rsidR="00552028" w:rsidRPr="00DB6C79" w:rsidRDefault="00552028" w:rsidP="00552028">
            <w:pPr>
              <w:pStyle w:val="TABLEHEADWHITECENTRE"/>
              <w:jc w:val="left"/>
              <w:rPr>
                <w:lang w:val="en-AU"/>
              </w:rPr>
            </w:pPr>
            <w:r w:rsidRPr="00DB6C79">
              <w:rPr>
                <w:lang w:val="en-AU"/>
              </w:rPr>
              <w:t>Time (s)</w:t>
            </w:r>
          </w:p>
        </w:tc>
        <w:tc>
          <w:tcPr>
            <w:tcW w:w="742" w:type="dxa"/>
            <w:tcBorders>
              <w:top w:val="single" w:sz="4" w:space="0" w:color="auto"/>
            </w:tcBorders>
            <w:vAlign w:val="center"/>
          </w:tcPr>
          <w:p w14:paraId="5471FA8B" w14:textId="77777777" w:rsidR="00552028" w:rsidRPr="00DB6C79" w:rsidRDefault="00552028" w:rsidP="00552028">
            <w:pPr>
              <w:pStyle w:val="TABLETEXTCENTRE"/>
              <w:rPr>
                <w:lang w:val="en-AU"/>
              </w:rPr>
            </w:pPr>
            <w:r w:rsidRPr="00DB6C79">
              <w:rPr>
                <w:lang w:val="en-AU"/>
              </w:rPr>
              <w:t>0</w:t>
            </w:r>
          </w:p>
        </w:tc>
        <w:tc>
          <w:tcPr>
            <w:tcW w:w="742" w:type="dxa"/>
            <w:tcBorders>
              <w:top w:val="single" w:sz="4" w:space="0" w:color="auto"/>
            </w:tcBorders>
            <w:vAlign w:val="center"/>
          </w:tcPr>
          <w:p w14:paraId="33A594B7" w14:textId="77777777" w:rsidR="00552028" w:rsidRPr="00DB6C79" w:rsidRDefault="00552028" w:rsidP="00552028">
            <w:pPr>
              <w:pStyle w:val="TABLETEXTCENTRE"/>
              <w:rPr>
                <w:lang w:val="en-AU"/>
              </w:rPr>
            </w:pPr>
            <w:r w:rsidRPr="00DB6C79">
              <w:rPr>
                <w:lang w:val="en-AU"/>
              </w:rPr>
              <w:t>1</w:t>
            </w:r>
          </w:p>
        </w:tc>
        <w:tc>
          <w:tcPr>
            <w:tcW w:w="742" w:type="dxa"/>
            <w:tcBorders>
              <w:top w:val="single" w:sz="4" w:space="0" w:color="auto"/>
            </w:tcBorders>
            <w:vAlign w:val="center"/>
          </w:tcPr>
          <w:p w14:paraId="724711BC" w14:textId="77777777" w:rsidR="00552028" w:rsidRPr="00DB6C79" w:rsidRDefault="00552028" w:rsidP="00552028">
            <w:pPr>
              <w:pStyle w:val="TABLETEXTCENTRE"/>
              <w:rPr>
                <w:lang w:val="en-AU"/>
              </w:rPr>
            </w:pPr>
            <w:r w:rsidRPr="00DB6C79">
              <w:rPr>
                <w:lang w:val="en-AU"/>
              </w:rPr>
              <w:t>2</w:t>
            </w:r>
          </w:p>
        </w:tc>
        <w:tc>
          <w:tcPr>
            <w:tcW w:w="742" w:type="dxa"/>
            <w:tcBorders>
              <w:top w:val="single" w:sz="4" w:space="0" w:color="auto"/>
            </w:tcBorders>
            <w:vAlign w:val="center"/>
          </w:tcPr>
          <w:p w14:paraId="2B8050A9" w14:textId="77777777" w:rsidR="00552028" w:rsidRPr="00DB6C79" w:rsidRDefault="00552028" w:rsidP="00552028">
            <w:pPr>
              <w:pStyle w:val="TABLETEXTCENTRE"/>
              <w:rPr>
                <w:lang w:val="en-AU"/>
              </w:rPr>
            </w:pPr>
            <w:r w:rsidRPr="00DB6C79">
              <w:rPr>
                <w:lang w:val="en-AU"/>
              </w:rPr>
              <w:t>3</w:t>
            </w:r>
          </w:p>
        </w:tc>
        <w:tc>
          <w:tcPr>
            <w:tcW w:w="742" w:type="dxa"/>
            <w:tcBorders>
              <w:top w:val="single" w:sz="4" w:space="0" w:color="auto"/>
            </w:tcBorders>
            <w:vAlign w:val="center"/>
          </w:tcPr>
          <w:p w14:paraId="74A32481" w14:textId="77777777" w:rsidR="00552028" w:rsidRPr="00DB6C79" w:rsidRDefault="00552028" w:rsidP="00552028">
            <w:pPr>
              <w:pStyle w:val="TABLETEXTCENTRE"/>
              <w:rPr>
                <w:lang w:val="en-AU"/>
              </w:rPr>
            </w:pPr>
            <w:r w:rsidRPr="00DB6C79">
              <w:rPr>
                <w:lang w:val="en-AU"/>
              </w:rPr>
              <w:t>4</w:t>
            </w:r>
          </w:p>
        </w:tc>
        <w:tc>
          <w:tcPr>
            <w:tcW w:w="742" w:type="dxa"/>
            <w:tcBorders>
              <w:top w:val="single" w:sz="4" w:space="0" w:color="auto"/>
            </w:tcBorders>
            <w:vAlign w:val="center"/>
          </w:tcPr>
          <w:p w14:paraId="31BC6326" w14:textId="77777777" w:rsidR="00552028" w:rsidRPr="00DB6C79" w:rsidRDefault="00552028" w:rsidP="00552028">
            <w:pPr>
              <w:pStyle w:val="TABLETEXTCENTRE"/>
              <w:rPr>
                <w:lang w:val="en-AU"/>
              </w:rPr>
            </w:pPr>
            <w:r w:rsidRPr="00DB6C79">
              <w:rPr>
                <w:lang w:val="en-AU"/>
              </w:rPr>
              <w:t>5</w:t>
            </w:r>
          </w:p>
        </w:tc>
        <w:tc>
          <w:tcPr>
            <w:tcW w:w="742" w:type="dxa"/>
            <w:tcBorders>
              <w:top w:val="single" w:sz="4" w:space="0" w:color="auto"/>
            </w:tcBorders>
            <w:vAlign w:val="center"/>
          </w:tcPr>
          <w:p w14:paraId="23346D11" w14:textId="77777777" w:rsidR="00552028" w:rsidRPr="00DB6C79" w:rsidRDefault="00552028" w:rsidP="00552028">
            <w:pPr>
              <w:pStyle w:val="TABLETEXTCENTRE"/>
              <w:rPr>
                <w:lang w:val="en-AU"/>
              </w:rPr>
            </w:pPr>
            <w:r w:rsidRPr="00DB6C79">
              <w:rPr>
                <w:lang w:val="en-AU"/>
              </w:rPr>
              <w:t>6</w:t>
            </w:r>
          </w:p>
        </w:tc>
        <w:tc>
          <w:tcPr>
            <w:tcW w:w="742" w:type="dxa"/>
            <w:tcBorders>
              <w:top w:val="single" w:sz="4" w:space="0" w:color="auto"/>
            </w:tcBorders>
            <w:vAlign w:val="center"/>
          </w:tcPr>
          <w:p w14:paraId="2D48EADC" w14:textId="77777777" w:rsidR="00552028" w:rsidRPr="00DB6C79" w:rsidRDefault="00552028" w:rsidP="00552028">
            <w:pPr>
              <w:pStyle w:val="TABLETEXTCENTRE"/>
              <w:rPr>
                <w:lang w:val="en-AU"/>
              </w:rPr>
            </w:pPr>
            <w:r w:rsidRPr="00DB6C79">
              <w:rPr>
                <w:lang w:val="en-AU"/>
              </w:rPr>
              <w:t>7</w:t>
            </w:r>
          </w:p>
        </w:tc>
        <w:tc>
          <w:tcPr>
            <w:tcW w:w="742" w:type="dxa"/>
            <w:tcBorders>
              <w:top w:val="single" w:sz="4" w:space="0" w:color="auto"/>
            </w:tcBorders>
            <w:vAlign w:val="center"/>
          </w:tcPr>
          <w:p w14:paraId="6166D0E9" w14:textId="77777777" w:rsidR="00552028" w:rsidRPr="00DB6C79" w:rsidRDefault="00552028" w:rsidP="00552028">
            <w:pPr>
              <w:pStyle w:val="TABLETEXTCENTRE"/>
              <w:rPr>
                <w:lang w:val="en-AU"/>
              </w:rPr>
            </w:pPr>
            <w:r w:rsidRPr="00DB6C79">
              <w:rPr>
                <w:lang w:val="en-AU"/>
              </w:rPr>
              <w:t>8</w:t>
            </w:r>
          </w:p>
        </w:tc>
        <w:tc>
          <w:tcPr>
            <w:tcW w:w="742" w:type="dxa"/>
            <w:tcBorders>
              <w:top w:val="single" w:sz="4" w:space="0" w:color="auto"/>
            </w:tcBorders>
            <w:vAlign w:val="center"/>
          </w:tcPr>
          <w:p w14:paraId="4069766D" w14:textId="77777777" w:rsidR="00552028" w:rsidRPr="00DB6C79" w:rsidRDefault="00552028" w:rsidP="00552028">
            <w:pPr>
              <w:pStyle w:val="TABLETEXTCENTRE"/>
              <w:rPr>
                <w:lang w:val="en-AU"/>
              </w:rPr>
            </w:pPr>
            <w:r w:rsidRPr="00DB6C79">
              <w:rPr>
                <w:lang w:val="en-AU"/>
              </w:rPr>
              <w:t>9</w:t>
            </w:r>
          </w:p>
        </w:tc>
        <w:tc>
          <w:tcPr>
            <w:tcW w:w="743" w:type="dxa"/>
            <w:tcBorders>
              <w:top w:val="single" w:sz="4" w:space="0" w:color="auto"/>
            </w:tcBorders>
            <w:vAlign w:val="center"/>
          </w:tcPr>
          <w:p w14:paraId="28F11023" w14:textId="77777777" w:rsidR="00552028" w:rsidRPr="00DB6C79" w:rsidRDefault="00552028" w:rsidP="00552028">
            <w:pPr>
              <w:pStyle w:val="TABLETEXTCENTRE"/>
              <w:rPr>
                <w:lang w:val="en-AU"/>
              </w:rPr>
            </w:pPr>
            <w:r w:rsidRPr="00DB6C79">
              <w:rPr>
                <w:lang w:val="en-AU"/>
              </w:rPr>
              <w:t>10</w:t>
            </w:r>
          </w:p>
        </w:tc>
      </w:tr>
      <w:tr w:rsidR="00552028" w:rsidRPr="00DB6C79" w14:paraId="2EEBE4CF" w14:textId="77777777" w:rsidTr="00552028">
        <w:trPr>
          <w:trHeight w:val="435"/>
        </w:trPr>
        <w:tc>
          <w:tcPr>
            <w:tcW w:w="0" w:type="auto"/>
            <w:tcBorders>
              <w:top w:val="single" w:sz="4" w:space="0" w:color="FFFFFF"/>
            </w:tcBorders>
            <w:shd w:val="clear" w:color="auto" w:fill="000000"/>
            <w:vAlign w:val="center"/>
          </w:tcPr>
          <w:p w14:paraId="2A7AADE0" w14:textId="77777777" w:rsidR="00552028" w:rsidRPr="00DB6C79" w:rsidRDefault="00552028" w:rsidP="00552028">
            <w:pPr>
              <w:pStyle w:val="TABLEHEADWHITECENTRE"/>
              <w:jc w:val="left"/>
              <w:rPr>
                <w:lang w:val="en-AU"/>
              </w:rPr>
            </w:pPr>
            <w:r w:rsidRPr="00DB6C79">
              <w:rPr>
                <w:lang w:val="en-AU"/>
              </w:rPr>
              <w:t>Velocity</w:t>
            </w:r>
          </w:p>
          <w:p w14:paraId="3F6D4616" w14:textId="77777777" w:rsidR="00552028" w:rsidRPr="00DB6C79" w:rsidRDefault="00552028" w:rsidP="00552028">
            <w:pPr>
              <w:pStyle w:val="TABLEHEADWHITECENTRE"/>
              <w:jc w:val="left"/>
              <w:rPr>
                <w:lang w:val="en-AU"/>
              </w:rPr>
            </w:pPr>
            <w:r w:rsidRPr="00DB6C79">
              <w:rPr>
                <w:lang w:val="en-AU"/>
              </w:rPr>
              <w:t>(m/s)</w:t>
            </w:r>
          </w:p>
        </w:tc>
        <w:tc>
          <w:tcPr>
            <w:tcW w:w="742" w:type="dxa"/>
            <w:vAlign w:val="center"/>
          </w:tcPr>
          <w:p w14:paraId="5E26A06B" w14:textId="77777777" w:rsidR="00552028" w:rsidRPr="00DB6C79" w:rsidRDefault="00552028" w:rsidP="00552028">
            <w:pPr>
              <w:pStyle w:val="TABLETEXTCENTRE"/>
              <w:rPr>
                <w:lang w:val="en-AU"/>
              </w:rPr>
            </w:pPr>
            <w:r w:rsidRPr="00DB6C79">
              <w:rPr>
                <w:lang w:val="en-AU"/>
              </w:rPr>
              <w:t>0</w:t>
            </w:r>
          </w:p>
        </w:tc>
        <w:tc>
          <w:tcPr>
            <w:tcW w:w="742" w:type="dxa"/>
            <w:vAlign w:val="center"/>
          </w:tcPr>
          <w:p w14:paraId="0AE50E54" w14:textId="77777777" w:rsidR="00552028" w:rsidRPr="00DB6C79" w:rsidRDefault="00552028" w:rsidP="00552028">
            <w:pPr>
              <w:pStyle w:val="TABLETEXTCENTRE"/>
              <w:rPr>
                <w:lang w:val="en-AU"/>
              </w:rPr>
            </w:pPr>
            <w:r w:rsidRPr="00DB6C79">
              <w:rPr>
                <w:lang w:val="en-AU"/>
              </w:rPr>
              <w:t>9.8</w:t>
            </w:r>
          </w:p>
        </w:tc>
        <w:tc>
          <w:tcPr>
            <w:tcW w:w="742" w:type="dxa"/>
            <w:vAlign w:val="center"/>
          </w:tcPr>
          <w:p w14:paraId="10635DBF" w14:textId="77777777" w:rsidR="00552028" w:rsidRPr="00DB6C79" w:rsidRDefault="00552028" w:rsidP="00552028">
            <w:pPr>
              <w:pStyle w:val="TABLETEXTCENTRE"/>
              <w:rPr>
                <w:lang w:val="en-AU"/>
              </w:rPr>
            </w:pPr>
            <w:r w:rsidRPr="00DB6C79">
              <w:rPr>
                <w:lang w:val="en-AU"/>
              </w:rPr>
              <w:t>19.6</w:t>
            </w:r>
          </w:p>
        </w:tc>
        <w:tc>
          <w:tcPr>
            <w:tcW w:w="742" w:type="dxa"/>
            <w:vAlign w:val="center"/>
          </w:tcPr>
          <w:p w14:paraId="4F1028D3" w14:textId="77777777" w:rsidR="00552028" w:rsidRPr="00DB6C79" w:rsidRDefault="00552028" w:rsidP="00552028">
            <w:pPr>
              <w:pStyle w:val="TABLETEXTCENTRE"/>
              <w:rPr>
                <w:lang w:val="en-AU"/>
              </w:rPr>
            </w:pPr>
            <w:r w:rsidRPr="00DB6C79">
              <w:rPr>
                <w:lang w:val="en-AU"/>
              </w:rPr>
              <w:t>29.4</w:t>
            </w:r>
          </w:p>
        </w:tc>
        <w:tc>
          <w:tcPr>
            <w:tcW w:w="742" w:type="dxa"/>
            <w:vAlign w:val="center"/>
          </w:tcPr>
          <w:p w14:paraId="39FB0896" w14:textId="77777777" w:rsidR="00552028" w:rsidRPr="00DB6C79" w:rsidRDefault="00552028" w:rsidP="00552028">
            <w:pPr>
              <w:pStyle w:val="TABLETEXTCENTRE"/>
              <w:rPr>
                <w:lang w:val="en-AU"/>
              </w:rPr>
            </w:pPr>
            <w:r w:rsidRPr="00DB6C79">
              <w:rPr>
                <w:lang w:val="en-AU"/>
              </w:rPr>
              <w:t>39.2</w:t>
            </w:r>
          </w:p>
        </w:tc>
        <w:tc>
          <w:tcPr>
            <w:tcW w:w="742" w:type="dxa"/>
            <w:vAlign w:val="center"/>
          </w:tcPr>
          <w:p w14:paraId="6E85257A" w14:textId="77777777" w:rsidR="00552028" w:rsidRPr="00DB6C79" w:rsidRDefault="00552028" w:rsidP="00552028">
            <w:pPr>
              <w:pStyle w:val="TABLETEXTCENTRE"/>
              <w:rPr>
                <w:lang w:val="en-AU"/>
              </w:rPr>
            </w:pPr>
          </w:p>
        </w:tc>
        <w:tc>
          <w:tcPr>
            <w:tcW w:w="742" w:type="dxa"/>
            <w:vAlign w:val="center"/>
          </w:tcPr>
          <w:p w14:paraId="04FBA200" w14:textId="77777777" w:rsidR="00552028" w:rsidRPr="00DB6C79" w:rsidRDefault="00552028" w:rsidP="00552028">
            <w:pPr>
              <w:pStyle w:val="TABLETEXTCENTRE"/>
              <w:rPr>
                <w:lang w:val="en-AU"/>
              </w:rPr>
            </w:pPr>
            <w:r w:rsidRPr="00DB6C79">
              <w:rPr>
                <w:lang w:val="en-AU"/>
              </w:rPr>
              <w:t>58.8</w:t>
            </w:r>
          </w:p>
        </w:tc>
        <w:tc>
          <w:tcPr>
            <w:tcW w:w="742" w:type="dxa"/>
            <w:vAlign w:val="center"/>
          </w:tcPr>
          <w:p w14:paraId="44828409" w14:textId="77777777" w:rsidR="00552028" w:rsidRPr="00DB6C79" w:rsidRDefault="00552028" w:rsidP="00552028">
            <w:pPr>
              <w:pStyle w:val="TABLETEXTCENTRE"/>
              <w:rPr>
                <w:lang w:val="en-AU"/>
              </w:rPr>
            </w:pPr>
          </w:p>
        </w:tc>
        <w:tc>
          <w:tcPr>
            <w:tcW w:w="742" w:type="dxa"/>
            <w:vAlign w:val="center"/>
          </w:tcPr>
          <w:p w14:paraId="5E102349" w14:textId="77777777" w:rsidR="00552028" w:rsidRPr="00DB6C79" w:rsidRDefault="00552028" w:rsidP="00552028">
            <w:pPr>
              <w:pStyle w:val="TABLETEXTCENTRE"/>
              <w:rPr>
                <w:lang w:val="en-AU"/>
              </w:rPr>
            </w:pPr>
            <w:r w:rsidRPr="00DB6C79">
              <w:rPr>
                <w:lang w:val="en-AU"/>
              </w:rPr>
              <w:t>78.4</w:t>
            </w:r>
          </w:p>
        </w:tc>
        <w:tc>
          <w:tcPr>
            <w:tcW w:w="742" w:type="dxa"/>
            <w:vAlign w:val="center"/>
          </w:tcPr>
          <w:p w14:paraId="2C269571" w14:textId="77777777" w:rsidR="00552028" w:rsidRPr="00DB6C79" w:rsidRDefault="00552028" w:rsidP="00552028">
            <w:pPr>
              <w:pStyle w:val="TABLETEXTCENTRE"/>
              <w:rPr>
                <w:lang w:val="en-AU"/>
              </w:rPr>
            </w:pPr>
          </w:p>
        </w:tc>
        <w:tc>
          <w:tcPr>
            <w:tcW w:w="743" w:type="dxa"/>
            <w:vAlign w:val="center"/>
          </w:tcPr>
          <w:p w14:paraId="5F3FD56F" w14:textId="77777777" w:rsidR="00552028" w:rsidRPr="00DB6C79" w:rsidRDefault="00552028" w:rsidP="00552028">
            <w:pPr>
              <w:pStyle w:val="TABLETEXTCENTRE"/>
              <w:rPr>
                <w:lang w:val="en-AU"/>
              </w:rPr>
            </w:pPr>
            <w:r w:rsidRPr="00DB6C79">
              <w:rPr>
                <w:lang w:val="en-AU"/>
              </w:rPr>
              <w:t>98.0</w:t>
            </w:r>
          </w:p>
        </w:tc>
      </w:tr>
    </w:tbl>
    <w:p w14:paraId="2AB598BD"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b/>
          <w:lang w:val="en-AU"/>
        </w:rPr>
        <w:t>2.</w:t>
      </w:r>
      <w:r w:rsidRPr="00DB6C79">
        <w:rPr>
          <w:lang w:val="en-AU"/>
        </w:rPr>
        <w:tab/>
        <w:t>(a)</w:t>
      </w:r>
      <w:r w:rsidRPr="00DB6C79">
        <w:rPr>
          <w:b/>
          <w:lang w:val="en-AU"/>
        </w:rPr>
        <w:tab/>
      </w:r>
      <w:r w:rsidRPr="00DB6C79">
        <w:rPr>
          <w:spacing w:val="-2"/>
          <w:lang w:val="en-AU"/>
        </w:rPr>
        <w:t>Examine the data table and determine the pattern in the data. Use this pattern to complete the table.</w:t>
      </w:r>
    </w:p>
    <w:p w14:paraId="13B165B3"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(b)</w:t>
      </w:r>
      <w:r w:rsidRPr="00DB6C79">
        <w:rPr>
          <w:spacing w:val="-2"/>
          <w:lang w:val="en-AU"/>
        </w:rPr>
        <w:tab/>
        <w:t>Use a spreadsheet application such as Excel to plot a line graph of this data.</w:t>
      </w:r>
    </w:p>
    <w:p w14:paraId="1797521B" w14:textId="77777777" w:rsidR="00552028" w:rsidRPr="00DB6C79" w:rsidRDefault="00552028" w:rsidP="00552028">
      <w:pPr>
        <w:pStyle w:val="1wsmainbodyfullout"/>
        <w:tabs>
          <w:tab w:val="left" w:pos="374"/>
          <w:tab w:val="left" w:pos="714"/>
        </w:tabs>
        <w:spacing w:before="60" w:after="60" w:line="240" w:lineRule="atLeast"/>
        <w:ind w:left="714" w:right="-120" w:hanging="714"/>
        <w:rPr>
          <w:lang w:val="en-AU"/>
        </w:rPr>
      </w:pPr>
      <w:r w:rsidRPr="00DB6C79">
        <w:rPr>
          <w:spacing w:val="-2"/>
          <w:lang w:val="en-AU"/>
        </w:rPr>
        <w:tab/>
        <w:t>(c)</w:t>
      </w:r>
      <w:r w:rsidRPr="00DB6C79">
        <w:rPr>
          <w:spacing w:val="-2"/>
          <w:lang w:val="en-AU"/>
        </w:rPr>
        <w:tab/>
        <w:t xml:space="preserve">Format your graph. Ensure that the graph has a title and that each axis has a title and appropriate units. </w:t>
      </w:r>
    </w:p>
    <w:p w14:paraId="233593A0"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(d)</w:t>
      </w:r>
      <w:r w:rsidRPr="00DB6C79">
        <w:rPr>
          <w:spacing w:val="-2"/>
          <w:lang w:val="en-AU"/>
        </w:rPr>
        <w:tab/>
        <w:t>Explain how this graph shows that falling due to gravity is an example of uniform acceleration.</w:t>
      </w:r>
    </w:p>
    <w:p w14:paraId="596D3558"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4DA4511A"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33C82E02"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2199DB38"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267BBAAD"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73B555B0"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0EA52EC9" w14:textId="77777777" w:rsidR="00552028" w:rsidRPr="00DB6C79" w:rsidRDefault="00552028" w:rsidP="00552028">
      <w:pPr>
        <w:pStyle w:val="1wsmainbodyfullout"/>
        <w:tabs>
          <w:tab w:val="left" w:pos="374"/>
          <w:tab w:val="left" w:pos="714"/>
        </w:tabs>
        <w:spacing w:before="60" w:after="60" w:line="240" w:lineRule="atLeast"/>
        <w:ind w:left="714" w:right="-120" w:hanging="714"/>
        <w:rPr>
          <w:spacing w:val="-2"/>
          <w:lang w:val="en-AU"/>
        </w:rPr>
      </w:pPr>
      <w:r w:rsidRPr="00DB6C79">
        <w:rPr>
          <w:spacing w:val="-2"/>
          <w:lang w:val="en-AU"/>
        </w:rPr>
        <w:tab/>
        <w:t>(e)</w:t>
      </w:r>
      <w:r w:rsidRPr="00DB6C79">
        <w:rPr>
          <w:spacing w:val="-2"/>
          <w:lang w:val="en-AU"/>
        </w:rPr>
        <w:tab/>
        <w:t>The slope of the graph is equal to the acceleration due to gravity. Determine the slope of the graph in m/s</w:t>
      </w:r>
      <w:r w:rsidRPr="00DB6C79">
        <w:rPr>
          <w:spacing w:val="-2"/>
          <w:vertAlign w:val="superscript"/>
          <w:lang w:val="en-AU"/>
        </w:rPr>
        <w:t>2</w:t>
      </w:r>
      <w:r w:rsidRPr="00DB6C79">
        <w:rPr>
          <w:spacing w:val="-2"/>
          <w:lang w:val="en-AU"/>
        </w:rPr>
        <w:t>.</w:t>
      </w:r>
    </w:p>
    <w:p w14:paraId="72009395"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1B2AAEAC" w14:textId="77777777" w:rsidR="00552028" w:rsidRPr="00DB6C79" w:rsidRDefault="00552028" w:rsidP="00552028">
      <w:pPr>
        <w:pStyle w:val="1wsmainbodyfullout"/>
        <w:tabs>
          <w:tab w:val="left" w:pos="374"/>
          <w:tab w:val="left" w:pos="714"/>
          <w:tab w:val="left" w:leader="dot" w:pos="9552"/>
        </w:tabs>
        <w:spacing w:before="60" w:after="60" w:line="240" w:lineRule="atLeast"/>
        <w:ind w:left="714" w:right="-120" w:hanging="714"/>
        <w:rPr>
          <w:lang w:val="en-AU"/>
        </w:rPr>
      </w:pPr>
      <w:r w:rsidRPr="00DB6C79">
        <w:rPr>
          <w:lang w:val="en-AU"/>
        </w:rPr>
        <w:tab/>
      </w:r>
      <w:r w:rsidRPr="00DB6C79">
        <w:rPr>
          <w:lang w:val="en-AU"/>
        </w:rPr>
        <w:tab/>
      </w:r>
      <w:r w:rsidRPr="00DB6C79">
        <w:rPr>
          <w:lang w:val="en-AU"/>
        </w:rPr>
        <w:tab/>
      </w:r>
    </w:p>
    <w:p w14:paraId="4F7BB38E" w14:textId="77777777" w:rsidR="00552028" w:rsidRPr="00DB6C79" w:rsidRDefault="00552028">
      <w:pPr>
        <w:rPr>
          <w:rFonts w:ascii="Arial" w:hAnsi="Arial"/>
        </w:rPr>
      </w:pPr>
      <w:r w:rsidRPr="00DB6C79">
        <w:rPr>
          <w:rFonts w:ascii="Arial" w:hAnsi="Arial"/>
        </w:rPr>
        <w:br w:type="page"/>
      </w:r>
    </w:p>
    <w:p w14:paraId="57A43BD5" w14:textId="77777777" w:rsidR="009C5DB2" w:rsidRPr="00DB6C79" w:rsidRDefault="00552028" w:rsidP="00552028">
      <w:pPr>
        <w:jc w:val="center"/>
        <w:rPr>
          <w:rFonts w:ascii="Arial" w:hAnsi="Arial"/>
        </w:rPr>
      </w:pPr>
      <w:r w:rsidRPr="00DB6C79">
        <w:rPr>
          <w:rFonts w:ascii="Arial" w:hAnsi="Arial"/>
        </w:rPr>
        <w:t>Working Page</w:t>
      </w:r>
    </w:p>
    <w:p w14:paraId="52982DC6" w14:textId="77777777" w:rsidR="00552028" w:rsidRPr="00DB6C79" w:rsidRDefault="00552028">
      <w:pPr>
        <w:rPr>
          <w:rFonts w:ascii="Arial" w:hAnsi="Arial"/>
        </w:rPr>
      </w:pPr>
      <w:r w:rsidRPr="00DB6C79">
        <w:rPr>
          <w:rFonts w:ascii="Arial" w:hAnsi="Arial"/>
        </w:rPr>
        <w:br w:type="page"/>
      </w:r>
    </w:p>
    <w:p w14:paraId="3320E524" w14:textId="77777777" w:rsidR="000974E2" w:rsidRPr="00DB6C79" w:rsidRDefault="000974E2" w:rsidP="000974E2">
      <w:pPr>
        <w:tabs>
          <w:tab w:val="left" w:pos="567"/>
        </w:tabs>
        <w:jc w:val="center"/>
      </w:pPr>
      <w:r w:rsidRPr="00DB6C79">
        <w:rPr>
          <w:b/>
        </w:rPr>
        <w:t>FORCES</w:t>
      </w:r>
    </w:p>
    <w:p w14:paraId="10035240" w14:textId="77777777" w:rsidR="000974E2" w:rsidRPr="00DB6C79" w:rsidRDefault="000974E2" w:rsidP="000974E2">
      <w:pPr>
        <w:tabs>
          <w:tab w:val="left" w:pos="567"/>
        </w:tabs>
      </w:pPr>
    </w:p>
    <w:p w14:paraId="6A770F41" w14:textId="77777777" w:rsidR="000974E2" w:rsidRPr="00DB6C79" w:rsidRDefault="000974E2" w:rsidP="000974E2">
      <w:pPr>
        <w:tabs>
          <w:tab w:val="left" w:pos="567"/>
        </w:tabs>
      </w:pPr>
      <w:r w:rsidRPr="00DB6C79">
        <w:t>Forces can cause the following changes to objects they act on.  They can:</w:t>
      </w:r>
    </w:p>
    <w:p w14:paraId="74911EAE" w14:textId="77777777" w:rsidR="000974E2" w:rsidRPr="00DB6C79" w:rsidRDefault="000974E2" w:rsidP="000974E2">
      <w:pPr>
        <w:tabs>
          <w:tab w:val="left" w:pos="567"/>
        </w:tabs>
      </w:pPr>
    </w:p>
    <w:p w14:paraId="7E52F2E4" w14:textId="77777777" w:rsidR="000974E2" w:rsidRPr="00DB6C79" w:rsidRDefault="000974E2" w:rsidP="000974E2">
      <w:pPr>
        <w:tabs>
          <w:tab w:val="left" w:pos="567"/>
        </w:tabs>
      </w:pPr>
      <w:r w:rsidRPr="00DB6C79">
        <w:tab/>
        <w:t xml:space="preserve">• </w:t>
      </w:r>
      <w:r w:rsidRPr="00DB6C79">
        <w:tab/>
        <w:t>cause an object to accelerate—that is, to increase its velocity.</w:t>
      </w:r>
    </w:p>
    <w:p w14:paraId="4F3D146E" w14:textId="77777777" w:rsidR="000974E2" w:rsidRPr="00DB6C79" w:rsidRDefault="000974E2" w:rsidP="000974E2">
      <w:pPr>
        <w:tabs>
          <w:tab w:val="left" w:pos="567"/>
        </w:tabs>
      </w:pPr>
      <w:r w:rsidRPr="00DB6C79">
        <w:tab/>
        <w:t xml:space="preserve">• </w:t>
      </w:r>
      <w:r w:rsidRPr="00DB6C79">
        <w:tab/>
        <w:t>cause an object to decelerate—that is, to decrease its velocity.</w:t>
      </w:r>
    </w:p>
    <w:p w14:paraId="7545A6AF" w14:textId="77777777" w:rsidR="000974E2" w:rsidRPr="00DB6C79" w:rsidRDefault="000974E2" w:rsidP="000974E2">
      <w:pPr>
        <w:tabs>
          <w:tab w:val="left" w:pos="567"/>
        </w:tabs>
      </w:pPr>
      <w:r w:rsidRPr="00DB6C79">
        <w:tab/>
        <w:t xml:space="preserve">• </w:t>
      </w:r>
      <w:r w:rsidRPr="00DB6C79">
        <w:tab/>
        <w:t>cause an object to change its direction.</w:t>
      </w:r>
    </w:p>
    <w:p w14:paraId="0C1888E7" w14:textId="77777777" w:rsidR="000974E2" w:rsidRPr="00DB6C79" w:rsidRDefault="000974E2" w:rsidP="000974E2">
      <w:pPr>
        <w:tabs>
          <w:tab w:val="left" w:pos="567"/>
        </w:tabs>
      </w:pPr>
      <w:r w:rsidRPr="00DB6C79">
        <w:tab/>
        <w:t xml:space="preserve">• </w:t>
      </w:r>
      <w:r w:rsidRPr="00DB6C79">
        <w:tab/>
        <w:t>cause a change of shape.</w:t>
      </w:r>
    </w:p>
    <w:p w14:paraId="2448CD2D" w14:textId="77777777" w:rsidR="000974E2" w:rsidRPr="00DB6C79" w:rsidRDefault="000974E2" w:rsidP="000974E2">
      <w:pPr>
        <w:tabs>
          <w:tab w:val="left" w:pos="567"/>
        </w:tabs>
      </w:pPr>
    </w:p>
    <w:p w14:paraId="17F40739" w14:textId="77777777" w:rsidR="000974E2" w:rsidRPr="00DB6C79" w:rsidRDefault="000974E2" w:rsidP="000974E2">
      <w:pPr>
        <w:tabs>
          <w:tab w:val="left" w:pos="567"/>
        </w:tabs>
      </w:pPr>
    </w:p>
    <w:p w14:paraId="07C5E150" w14:textId="77777777" w:rsidR="000974E2" w:rsidRPr="00DB6C79" w:rsidRDefault="000974E2" w:rsidP="000974E2">
      <w:pPr>
        <w:tabs>
          <w:tab w:val="left" w:pos="567"/>
        </w:tabs>
      </w:pPr>
      <w:r w:rsidRPr="00DB6C79">
        <w:t>In order for a force to do these things, two conditions must be met.</w:t>
      </w:r>
    </w:p>
    <w:p w14:paraId="4D61781A" w14:textId="77777777" w:rsidR="000974E2" w:rsidRPr="00DB6C79" w:rsidRDefault="000974E2" w:rsidP="000974E2">
      <w:pPr>
        <w:tabs>
          <w:tab w:val="left" w:pos="567"/>
        </w:tabs>
      </w:pPr>
    </w:p>
    <w:p w14:paraId="2F496692" w14:textId="77777777" w:rsidR="000974E2" w:rsidRPr="00DB6C79" w:rsidRDefault="000974E2" w:rsidP="000974E2">
      <w:pPr>
        <w:tabs>
          <w:tab w:val="left" w:pos="567"/>
        </w:tabs>
      </w:pPr>
      <w:r w:rsidRPr="00DB6C79">
        <w:tab/>
        <w:t>1.</w:t>
      </w:r>
      <w:r w:rsidRPr="00DB6C79">
        <w:tab/>
      </w:r>
      <w:r w:rsidRPr="00DB6C79">
        <w:rPr>
          <w:b/>
          <w:i/>
        </w:rPr>
        <w:t>The force must be unbalanced.</w:t>
      </w:r>
      <w:r w:rsidRPr="00DB6C79">
        <w:t xml:space="preserve"> </w:t>
      </w:r>
    </w:p>
    <w:p w14:paraId="2DF0C2CF" w14:textId="77777777" w:rsidR="000974E2" w:rsidRPr="00DB6C79" w:rsidRDefault="000974E2" w:rsidP="000974E2">
      <w:pPr>
        <w:tabs>
          <w:tab w:val="left" w:pos="567"/>
        </w:tabs>
      </w:pPr>
    </w:p>
    <w:p w14:paraId="086E5BE4" w14:textId="77777777" w:rsidR="000974E2" w:rsidRPr="00DB6C79" w:rsidRDefault="000974E2" w:rsidP="000974E2">
      <w:pPr>
        <w:tabs>
          <w:tab w:val="left" w:pos="567"/>
        </w:tabs>
      </w:pPr>
      <w:r w:rsidRPr="00DB6C79">
        <w:tab/>
      </w:r>
      <w:r w:rsidRPr="00DB6C79">
        <w:tab/>
        <w:t xml:space="preserve">In order for a force to cause a change of velocity, direction or shape there must be </w:t>
      </w:r>
      <w:r w:rsidRPr="00DB6C79">
        <w:tab/>
      </w:r>
      <w:r w:rsidRPr="00DB6C79">
        <w:tab/>
        <w:t xml:space="preserve">an unbalanced force in the direction of the change. </w:t>
      </w:r>
    </w:p>
    <w:p w14:paraId="0CC7E165" w14:textId="77777777" w:rsidR="000974E2" w:rsidRPr="00DB6C79" w:rsidRDefault="000974E2" w:rsidP="000974E2">
      <w:pPr>
        <w:tabs>
          <w:tab w:val="left" w:pos="567"/>
        </w:tabs>
      </w:pPr>
    </w:p>
    <w:p w14:paraId="6B1E8F91" w14:textId="77777777" w:rsidR="000974E2" w:rsidRPr="00DB6C79" w:rsidRDefault="000974E2" w:rsidP="000974E2">
      <w:pPr>
        <w:tabs>
          <w:tab w:val="left" w:pos="567"/>
        </w:tabs>
      </w:pPr>
      <w:r w:rsidRPr="00DB6C79">
        <w:tab/>
      </w:r>
      <w:r w:rsidRPr="00DB6C79">
        <w:tab/>
        <w:t xml:space="preserve">If the force is balanced by another force, the forces cancel each other out because </w:t>
      </w:r>
      <w:r w:rsidRPr="00DB6C79">
        <w:tab/>
      </w:r>
      <w:r w:rsidRPr="00DB6C79">
        <w:tab/>
        <w:t>they are acting in opposite directions.</w:t>
      </w:r>
    </w:p>
    <w:p w14:paraId="0E76B081" w14:textId="77777777" w:rsidR="000974E2" w:rsidRPr="00DB6C79" w:rsidRDefault="000974E2" w:rsidP="000974E2">
      <w:pPr>
        <w:tabs>
          <w:tab w:val="left" w:pos="567"/>
        </w:tabs>
      </w:pPr>
    </w:p>
    <w:p w14:paraId="7A5DFE08" w14:textId="77777777" w:rsidR="000974E2" w:rsidRPr="00DB6C79" w:rsidRDefault="000974E2" w:rsidP="000974E2">
      <w:pPr>
        <w:tabs>
          <w:tab w:val="left" w:pos="567"/>
        </w:tabs>
        <w:jc w:val="center"/>
      </w:pPr>
      <w:r w:rsidRPr="00DB6C79">
        <w:rPr>
          <w:noProof/>
          <w:lang w:val="en-US"/>
        </w:rPr>
        <w:drawing>
          <wp:inline distT="0" distB="0" distL="0" distR="0" wp14:anchorId="7611FDC4" wp14:editId="2B4148DB">
            <wp:extent cx="3192145" cy="2582545"/>
            <wp:effectExtent l="0" t="0" r="8255" b="8255"/>
            <wp:docPr id="229" name="Picture 229" descr="1st la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1st law001"/>
                    <pic:cNvPicPr>
                      <a:picLocks noChangeAspect="1" noChangeArrowheads="1"/>
                    </pic:cNvPicPr>
                  </pic:nvPicPr>
                  <pic:blipFill>
                    <a:blip r:embed="rId50">
                      <a:lum contrast="18000"/>
                      <a:grayscl/>
                      <a:extLst>
                        <a:ext uri="{28A0092B-C50C-407E-A947-70E740481C1C}">
                          <a14:useLocalDpi xmlns:a14="http://schemas.microsoft.com/office/drawing/2010/main" val="0"/>
                        </a:ext>
                      </a:extLst>
                    </a:blip>
                    <a:srcRect/>
                    <a:stretch>
                      <a:fillRect/>
                    </a:stretch>
                  </pic:blipFill>
                  <pic:spPr bwMode="auto">
                    <a:xfrm>
                      <a:off x="0" y="0"/>
                      <a:ext cx="3192145" cy="2582545"/>
                    </a:xfrm>
                    <a:prstGeom prst="rect">
                      <a:avLst/>
                    </a:prstGeom>
                    <a:noFill/>
                    <a:ln>
                      <a:noFill/>
                    </a:ln>
                  </pic:spPr>
                </pic:pic>
              </a:graphicData>
            </a:graphic>
          </wp:inline>
        </w:drawing>
      </w:r>
    </w:p>
    <w:p w14:paraId="02E76974" w14:textId="77777777" w:rsidR="000974E2" w:rsidRPr="00DB6C79" w:rsidRDefault="000974E2" w:rsidP="000974E2">
      <w:pPr>
        <w:tabs>
          <w:tab w:val="left" w:pos="567"/>
        </w:tabs>
      </w:pPr>
    </w:p>
    <w:p w14:paraId="02C53407" w14:textId="77777777" w:rsidR="000974E2" w:rsidRPr="00DB6C79" w:rsidRDefault="000974E2" w:rsidP="000974E2">
      <w:pPr>
        <w:tabs>
          <w:tab w:val="left" w:pos="567"/>
        </w:tabs>
      </w:pPr>
      <w:r w:rsidRPr="00DB6C79">
        <w:tab/>
      </w:r>
    </w:p>
    <w:p w14:paraId="62699C74" w14:textId="77777777" w:rsidR="000974E2" w:rsidRPr="00DB6C79" w:rsidRDefault="000974E2" w:rsidP="000974E2">
      <w:pPr>
        <w:tabs>
          <w:tab w:val="left" w:pos="567"/>
        </w:tabs>
      </w:pPr>
      <w:r w:rsidRPr="00DB6C79">
        <w:tab/>
        <w:t>2.</w:t>
      </w:r>
      <w:r w:rsidRPr="00DB6C79">
        <w:tab/>
      </w:r>
      <w:r w:rsidRPr="00DB6C79">
        <w:rPr>
          <w:b/>
          <w:i/>
        </w:rPr>
        <w:t>The force must be external.</w:t>
      </w:r>
      <w:r w:rsidRPr="00DB6C79">
        <w:t xml:space="preserve"> </w:t>
      </w:r>
    </w:p>
    <w:p w14:paraId="08A3E98D" w14:textId="77777777" w:rsidR="000974E2" w:rsidRPr="00DB6C79" w:rsidRDefault="000974E2" w:rsidP="000974E2">
      <w:pPr>
        <w:tabs>
          <w:tab w:val="left" w:pos="567"/>
        </w:tabs>
      </w:pPr>
    </w:p>
    <w:p w14:paraId="13438923" w14:textId="77777777" w:rsidR="000974E2" w:rsidRPr="00DB6C79" w:rsidRDefault="000974E2" w:rsidP="000974E2">
      <w:pPr>
        <w:tabs>
          <w:tab w:val="left" w:pos="567"/>
        </w:tabs>
      </w:pPr>
      <w:r w:rsidRPr="00DB6C79">
        <w:tab/>
      </w:r>
      <w:r w:rsidRPr="00DB6C79">
        <w:tab/>
        <w:t>Can you move a car by sitting inside it and pushing on the steering wheel?</w:t>
      </w:r>
    </w:p>
    <w:p w14:paraId="20F0BF0F" w14:textId="77777777" w:rsidR="000974E2" w:rsidRPr="00DB6C79" w:rsidRDefault="000974E2" w:rsidP="000974E2">
      <w:pPr>
        <w:tabs>
          <w:tab w:val="left" w:pos="567"/>
        </w:tabs>
      </w:pPr>
      <w:r w:rsidRPr="00DB6C79">
        <w:tab/>
      </w:r>
      <w:r w:rsidRPr="00DB6C79">
        <w:tab/>
        <w:t xml:space="preserve">Of course, the answer is no. </w:t>
      </w:r>
    </w:p>
    <w:p w14:paraId="4EDE76E5" w14:textId="77777777" w:rsidR="000974E2" w:rsidRPr="00DB6C79" w:rsidRDefault="000974E2" w:rsidP="000974E2">
      <w:pPr>
        <w:tabs>
          <w:tab w:val="left" w:pos="567"/>
        </w:tabs>
      </w:pPr>
    </w:p>
    <w:p w14:paraId="4783FDDE" w14:textId="77777777" w:rsidR="000974E2" w:rsidRPr="00DB6C79" w:rsidRDefault="000974E2" w:rsidP="000974E2">
      <w:pPr>
        <w:tabs>
          <w:tab w:val="left" w:pos="567"/>
        </w:tabs>
      </w:pPr>
      <w:r w:rsidRPr="00DB6C79">
        <w:tab/>
      </w:r>
      <w:r w:rsidRPr="00DB6C79">
        <w:tab/>
        <w:t>If you wanted to push a car, you would have to stand outside the car and</w:t>
      </w:r>
    </w:p>
    <w:p w14:paraId="2DAEFCD9" w14:textId="77777777" w:rsidR="000974E2" w:rsidRPr="00DB6C79" w:rsidRDefault="000974E2" w:rsidP="000974E2">
      <w:pPr>
        <w:tabs>
          <w:tab w:val="left" w:pos="567"/>
        </w:tabs>
      </w:pPr>
      <w:r w:rsidRPr="00DB6C79">
        <w:tab/>
      </w:r>
      <w:r w:rsidRPr="00DB6C79">
        <w:tab/>
        <w:t>push it.</w:t>
      </w:r>
    </w:p>
    <w:p w14:paraId="2D26EA73" w14:textId="77777777" w:rsidR="000974E2" w:rsidRPr="00DB6C79" w:rsidRDefault="000974E2" w:rsidP="000974E2">
      <w:pPr>
        <w:tabs>
          <w:tab w:val="left" w:pos="567"/>
        </w:tabs>
      </w:pPr>
    </w:p>
    <w:p w14:paraId="48FCFA8B" w14:textId="77777777" w:rsidR="000974E2" w:rsidRPr="00DB6C79" w:rsidRDefault="000974E2" w:rsidP="000974E2">
      <w:pPr>
        <w:tabs>
          <w:tab w:val="left" w:pos="567"/>
        </w:tabs>
      </w:pPr>
    </w:p>
    <w:p w14:paraId="2C248C40" w14:textId="77777777" w:rsidR="000974E2" w:rsidRPr="00DB6C79" w:rsidRDefault="000974E2" w:rsidP="000974E2">
      <w:pPr>
        <w:tabs>
          <w:tab w:val="left" w:pos="567"/>
        </w:tabs>
      </w:pPr>
      <w:r w:rsidRPr="00DB6C79">
        <w:t>To fully understand how forces can do these things, one needs to understand Newton’s Three Laws of Motion.</w:t>
      </w:r>
    </w:p>
    <w:p w14:paraId="1125405B" w14:textId="77777777" w:rsidR="000974E2" w:rsidRPr="00DB6C79" w:rsidRDefault="000974E2" w:rsidP="000974E2">
      <w:pPr>
        <w:tabs>
          <w:tab w:val="left" w:pos="567"/>
        </w:tabs>
      </w:pPr>
    </w:p>
    <w:p w14:paraId="5D229303" w14:textId="77777777" w:rsidR="000974E2" w:rsidRPr="00DB6C79" w:rsidRDefault="000974E2" w:rsidP="000974E2">
      <w:pPr>
        <w:tabs>
          <w:tab w:val="left" w:pos="567"/>
        </w:tabs>
        <w:jc w:val="center"/>
      </w:pPr>
      <w:r w:rsidRPr="00DB6C79">
        <w:br w:type="page"/>
      </w:r>
      <w:r w:rsidRPr="00DB6C79">
        <w:rPr>
          <w:b/>
        </w:rPr>
        <w:t>NEWTON'S FIRST LAW</w:t>
      </w:r>
    </w:p>
    <w:p w14:paraId="126EBD86" w14:textId="77777777" w:rsidR="000974E2" w:rsidRPr="00DB6C79" w:rsidRDefault="000974E2" w:rsidP="000974E2">
      <w:pPr>
        <w:tabs>
          <w:tab w:val="left" w:pos="567"/>
        </w:tabs>
      </w:pPr>
    </w:p>
    <w:p w14:paraId="3D697294" w14:textId="77777777" w:rsidR="000974E2" w:rsidRPr="00DB6C79" w:rsidRDefault="000974E2" w:rsidP="000974E2">
      <w:pPr>
        <w:tabs>
          <w:tab w:val="left" w:pos="567"/>
        </w:tabs>
        <w:jc w:val="center"/>
        <w:rPr>
          <w:b/>
        </w:rPr>
      </w:pPr>
      <w:r w:rsidRPr="00DB6C79">
        <w:rPr>
          <w:b/>
          <w:noProof/>
          <w:lang w:val="en-US"/>
        </w:rPr>
        <mc:AlternateContent>
          <mc:Choice Requires="wps">
            <w:drawing>
              <wp:anchor distT="0" distB="0" distL="114300" distR="114300" simplePos="0" relativeHeight="251732992" behindDoc="1" locked="0" layoutInCell="0" allowOverlap="1" wp14:anchorId="0294CEC2" wp14:editId="21CC89BF">
                <wp:simplePos x="0" y="0"/>
                <wp:positionH relativeFrom="column">
                  <wp:posOffset>939800</wp:posOffset>
                </wp:positionH>
                <wp:positionV relativeFrom="paragraph">
                  <wp:posOffset>101599</wp:posOffset>
                </wp:positionV>
                <wp:extent cx="4229100" cy="507577"/>
                <wp:effectExtent l="0" t="0" r="38100" b="26035"/>
                <wp:wrapNone/>
                <wp:docPr id="13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29100" cy="507577"/>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0" o:spid="_x0000_s1026" style="position:absolute;margin-left:74pt;margin-top:8pt;width:333pt;height:39.95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" o:allowincell="f" strokecolor="#4f81bd [3204]"/>
            </w:pict>
          </mc:Fallback>
        </mc:AlternateContent>
      </w:r>
    </w:p>
    <w:p w14:paraId="115D7AC0" w14:textId="77777777" w:rsidR="000974E2" w:rsidRPr="00DB6C79" w:rsidRDefault="000974E2" w:rsidP="000974E2">
      <w:pPr>
        <w:tabs>
          <w:tab w:val="left" w:pos="567"/>
        </w:tabs>
        <w:rPr>
          <w:color w:val="FF0000"/>
        </w:rPr>
      </w:pPr>
      <w:r w:rsidRPr="00DB6C79">
        <w:rPr>
          <w:b/>
        </w:rPr>
        <w:tab/>
      </w:r>
      <w:r w:rsidRPr="00DB6C79">
        <w:rPr>
          <w:b/>
        </w:rPr>
        <w:tab/>
      </w:r>
      <w:r w:rsidRPr="00DB6C79">
        <w:rPr>
          <w:b/>
        </w:rPr>
        <w:tab/>
      </w:r>
      <w:r w:rsidRPr="00DB6C79">
        <w:rPr>
          <w:color w:val="FF0000"/>
        </w:rPr>
        <w:t xml:space="preserve">A body at rest or moving at constant velocity will continue </w:t>
      </w:r>
    </w:p>
    <w:p w14:paraId="4A3AC934" w14:textId="77777777" w:rsidR="000974E2" w:rsidRPr="00DB6C79" w:rsidRDefault="000974E2" w:rsidP="000974E2">
      <w:pPr>
        <w:tabs>
          <w:tab w:val="left" w:pos="567"/>
        </w:tabs>
        <w:rPr>
          <w:color w:val="FF0000"/>
        </w:rPr>
      </w:pPr>
      <w:r w:rsidRPr="00DB6C79">
        <w:rPr>
          <w:color w:val="FF0000"/>
        </w:rPr>
        <w:tab/>
      </w:r>
      <w:r w:rsidRPr="00DB6C79">
        <w:rPr>
          <w:color w:val="FF0000"/>
        </w:rPr>
        <w:tab/>
      </w:r>
      <w:r w:rsidRPr="00DB6C79">
        <w:rPr>
          <w:color w:val="FF0000"/>
        </w:rPr>
        <w:tab/>
        <w:t>to do so unless acted upon by an external unbalanced force.</w:t>
      </w:r>
    </w:p>
    <w:p w14:paraId="4C45A53C" w14:textId="77777777" w:rsidR="000974E2" w:rsidRPr="00DB6C79" w:rsidRDefault="000974E2" w:rsidP="000974E2">
      <w:pPr>
        <w:tabs>
          <w:tab w:val="left" w:pos="567"/>
        </w:tabs>
      </w:pPr>
    </w:p>
    <w:p w14:paraId="26E0C45E" w14:textId="77777777" w:rsidR="000974E2" w:rsidRPr="00DB6C79" w:rsidRDefault="000974E2" w:rsidP="000974E2">
      <w:pPr>
        <w:tabs>
          <w:tab w:val="left" w:pos="567"/>
        </w:tabs>
        <w:rPr>
          <w:b/>
        </w:rPr>
      </w:pPr>
    </w:p>
    <w:p w14:paraId="17DA0E43" w14:textId="77777777" w:rsidR="000974E2" w:rsidRPr="00DB6C79" w:rsidRDefault="000974E2" w:rsidP="000974E2">
      <w:pPr>
        <w:tabs>
          <w:tab w:val="left" w:pos="567"/>
        </w:tabs>
        <w:rPr>
          <w:b/>
        </w:rPr>
      </w:pPr>
      <w:r w:rsidRPr="00DB6C79">
        <w:rPr>
          <w:b/>
        </w:rPr>
        <w:t>Example</w:t>
      </w:r>
    </w:p>
    <w:p w14:paraId="2361D817" w14:textId="77777777" w:rsidR="000974E2" w:rsidRPr="00DB6C79" w:rsidRDefault="000974E2" w:rsidP="000974E2">
      <w:pPr>
        <w:tabs>
          <w:tab w:val="left" w:pos="567"/>
        </w:tabs>
      </w:pPr>
      <w:r w:rsidRPr="00DB6C79">
        <w:rPr>
          <w:noProof/>
          <w:lang w:val="en-US"/>
        </w:rPr>
        <mc:AlternateContent>
          <mc:Choice Requires="wpg">
            <w:drawing>
              <wp:anchor distT="0" distB="0" distL="114300" distR="114300" simplePos="0" relativeHeight="251734016" behindDoc="0" locked="0" layoutInCell="0" allowOverlap="1" wp14:anchorId="3ECD30BE" wp14:editId="60D3B706">
                <wp:simplePos x="0" y="0"/>
                <wp:positionH relativeFrom="column">
                  <wp:posOffset>330200</wp:posOffset>
                </wp:positionH>
                <wp:positionV relativeFrom="paragraph">
                  <wp:posOffset>106680</wp:posOffset>
                </wp:positionV>
                <wp:extent cx="2451100" cy="717550"/>
                <wp:effectExtent l="0" t="0" r="12700" b="19050"/>
                <wp:wrapNone/>
                <wp:docPr id="252"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1100" cy="717550"/>
                          <a:chOff x="2320" y="3720"/>
                          <a:chExt cx="3860" cy="900"/>
                        </a:xfrm>
                      </wpg:grpSpPr>
                      <wps:wsp>
                        <wps:cNvPr id="253" name="Line 112"/>
                        <wps:cNvCnPr/>
                        <wps:spPr bwMode="auto">
                          <a:xfrm>
                            <a:off x="2320" y="4620"/>
                            <a:ext cx="3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 name="Rectangle 113"/>
                        <wps:cNvSpPr>
                          <a:spLocks noChangeArrowheads="1"/>
                        </wps:cNvSpPr>
                        <wps:spPr bwMode="auto">
                          <a:xfrm>
                            <a:off x="2760" y="3720"/>
                            <a:ext cx="1760" cy="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255" name="Line 114"/>
                        <wps:cNvCnPr/>
                        <wps:spPr bwMode="auto">
                          <a:xfrm>
                            <a:off x="4520" y="4180"/>
                            <a:ext cx="56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Text Box 115"/>
                        <wps:cNvSpPr txBox="1">
                          <a:spLocks noChangeArrowheads="1"/>
                        </wps:cNvSpPr>
                        <wps:spPr bwMode="auto">
                          <a:xfrm>
                            <a:off x="3120" y="3977"/>
                            <a:ext cx="100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D9F44E" w14:textId="77777777" w:rsidR="001E2D62" w:rsidRDefault="001E2D62" w:rsidP="000974E2">
                              <w:r>
                                <w:t>MASS</w:t>
                              </w:r>
                            </w:p>
                          </w:txbxContent>
                        </wps:txbx>
                        <wps:bodyPr rot="0" vert="horz" wrap="square" lIns="91440" tIns="45720" rIns="91440" bIns="45720" anchor="t" anchorCtr="0" upright="1">
                          <a:noAutofit/>
                        </wps:bodyPr>
                      </wps:wsp>
                      <wps:wsp>
                        <wps:cNvPr id="129" name="Text Box 116"/>
                        <wps:cNvSpPr txBox="1">
                          <a:spLocks noChangeArrowheads="1"/>
                        </wps:cNvSpPr>
                        <wps:spPr bwMode="auto">
                          <a:xfrm>
                            <a:off x="5060" y="4000"/>
                            <a:ext cx="1120" cy="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76EBC8" w14:textId="77777777" w:rsidR="001E2D62" w:rsidRDefault="001E2D62" w:rsidP="000974E2">
                              <w:r>
                                <w:t>FORCE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1" o:spid="_x0000_s1055" style="position:absolute;margin-left:26pt;margin-top:8.4pt;width:193pt;height:56.5pt;z-index:251734016" coordorigin="2320,3720" coordsize="3860,9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" o:allowincell="f">
                <v:line id="Line 112" o:spid="_x0000_s1056" style="position:absolute;visibility:visible;mso-wrap-style:square" from="2320,4620" to="5540,462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r3QyMcAAADcAAAADwAAAGRycy9kb3ducmV2LnhtbESPT2vCQBTE70K/w/IKvemmSoOkriIt&#10;BfVQ/FNoj8/sM4nNvg27a5J+e7cgeBxm5jfMbNGbWrTkfGVZwfMoAUGcW11xoeDr8DGcgvABWWNt&#10;mRT8kYfF/GEww0zbjnfU7kMhIoR9hgrKEJpMSp+XZNCPbEMcvZN1BkOUrpDaYRfhppbjJEmlwYrj&#10;QokNvZWU/+4vRsHnZJu2y/Vm1X+v02P+vjv+nDun1NNjv3wFEagP9/CtvdIKxi8T+D8Tj4CcXwE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CuvdDIxwAAANwAAAAPAAAAAAAA&#10;AAAAAAAAAKECAABkcnMvZG93bnJldi54bWxQSwUGAAAAAAQABAD5AAAAlQMAAAAA&#10;"/>
                <v:rect id="Rectangle 113" o:spid="_x0000_s1057" style="position:absolute;left:2760;top:3720;width:1760;height:90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" strokeweight="1.5pt"/>
                <v:line id="Line 114" o:spid="_x0000_s1058" style="position:absolute;visibility:visible;mso-wrap-style:square" from="4520,4180" to="5080,418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vHLcMcAAADcAAAADwAAAGRycy9kb3ducmV2LnhtbESP3WrCQBSE7wu+w3IKvZG6iT9BoquU&#10;FqEKarXF60P2NAlmz4bsqkmfvlsQejnMzDfMfNmaSlypcaVlBfEgAkGcWV1yruDrc/U8BeE8ssbK&#10;MinoyMFy0XuYY6rtjQ90PfpcBAi7FBUU3teplC4ryKAb2Jo4eN+2MeiDbHKpG7wFuKnkMIoSabDk&#10;sFBgTa8FZefjxSjY0M9bsu7vtzj28cepG/Xjrtwp9fTYvsxAeGr9f/jeftcKhpMJ/J0JR0AufgE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Ca8ctwxwAAANwAAAAPAAAAAAAA&#10;AAAAAAAAAKECAABkcnMvZG93bnJldi54bWxQSwUGAAAAAAQABAD5AAAAlQMAAAAA&#10;" strokeweight="2.25pt">
                  <v:stroke endarrow="block"/>
                </v:line>
                <v:shape id="Text Box 115" o:spid="_x0000_s1059" type="#_x0000_t202" style="position:absolute;left:3120;top:3977;width:1000;height:3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6Xx93xAAA&#10;ANwAAAAPAAAAZHJzL2Rvd25yZXYueG1sRI/NbsJADITvlXiHlZG4VLABlb/AgqBSK678PIDJmiQi&#10;642yCwlvXx8qcbM145nP623nKvWkJpSeDYxHCSjizNuScwOX889wASpEZIuVZzLwogDbTe9jjan1&#10;LR/peYq5khAOKRooYqxTrUNWkMMw8jWxaDffOIyyNrm2DbYS7io9SZKZdliyNBRY03dB2f30cAZu&#10;h/Zzumyvv/EyP37N9ljOr/5lzKDf7VagInXxbf6/PljBnwitPCMT6M0f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l8fd8QAAADcAAAADwAAAAAAAAAAAAAAAACXAgAAZHJzL2Rv&#10;d25yZXYueG1sUEsFBgAAAAAEAAQA9QAAAIgDAAAAAA==&#10;" stroked="f">
                  <v:textbox>
                    <w:txbxContent>
                      <w:p w14:paraId="0BD9F44E" w14:textId="77777777" w:rsidR="001E2D62" w:rsidRDefault="001E2D62" w:rsidP="000974E2">
                        <w:r>
                          <w:t>MASS</w:t>
                        </w:r>
                      </w:p>
                    </w:txbxContent>
                  </v:textbox>
                </v:shape>
                <v:shape id="Text Box 116" o:spid="_x0000_s1060" type="#_x0000_t202" style="position:absolute;left:5060;top:4000;width:1120;height:44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VE7rsvwAA&#10;ANwAAAAPAAAAZHJzL2Rvd25yZXYueG1sRE/LqsIwEN0L/kMYwY1oqnh9VKOooLj18QFjM7bFZlKa&#10;aOvfG0G4uzmc5yzXjSnEiyqXW1YwHEQgiBOrc04VXC/7/gyE88gaC8uk4E0O1qt2a4mxtjWf6HX2&#10;qQgh7GJUkHlfxlK6JCODbmBL4sDdbWXQB1ilUldYh3BTyFEUTaTBnENDhiXtMkoe56dRcD/Wvb95&#10;fTv46/Q0nmwxn97sW6lup9ksQHhq/L/45z7qMH80h+8z4QK5+gA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JUTuuy/AAAA3AAAAA8AAAAAAAAAAAAAAAAAlwIAAGRycy9kb3ducmV2&#10;LnhtbFBLBQYAAAAABAAEAPUAAACDAwAAAAA=&#10;" stroked="f">
                  <v:textbox>
                    <w:txbxContent>
                      <w:p w14:paraId="5776EBC8" w14:textId="77777777" w:rsidR="001E2D62" w:rsidRDefault="001E2D62" w:rsidP="000974E2">
                        <w:r>
                          <w:t>FORCE</w:t>
                        </w:r>
                      </w:p>
                    </w:txbxContent>
                  </v:textbox>
                </v:shape>
              </v:group>
            </w:pict>
          </mc:Fallback>
        </mc:AlternateContent>
      </w:r>
      <w:r w:rsidRPr="00DB6C79">
        <w:tab/>
      </w:r>
      <w:r w:rsidRPr="00DB6C79">
        <w:tab/>
      </w:r>
      <w:r w:rsidRPr="00DB6C79">
        <w:tab/>
      </w:r>
      <w:r w:rsidRPr="00DB6C79">
        <w:tab/>
      </w:r>
      <w:r w:rsidRPr="00DB6C79">
        <w:tab/>
      </w:r>
      <w:r w:rsidRPr="00DB6C79">
        <w:tab/>
      </w:r>
      <w:r w:rsidRPr="00DB6C79">
        <w:tab/>
      </w:r>
      <w:r w:rsidRPr="00DB6C79">
        <w:tab/>
      </w:r>
      <w:r w:rsidRPr="00DB6C79">
        <w:tab/>
        <w:t xml:space="preserve">The force needed to move an object appears </w:t>
      </w:r>
      <w:r w:rsidRPr="00DB6C79">
        <w:tab/>
      </w:r>
      <w:r w:rsidRPr="00DB6C79">
        <w:tab/>
      </w:r>
      <w:r w:rsidRPr="00DB6C79">
        <w:tab/>
      </w:r>
      <w:r w:rsidRPr="00DB6C79">
        <w:tab/>
      </w:r>
      <w:r w:rsidRPr="00DB6C79">
        <w:tab/>
      </w:r>
      <w:r w:rsidRPr="00DB6C79">
        <w:tab/>
      </w:r>
      <w:r w:rsidRPr="00DB6C79">
        <w:tab/>
      </w:r>
      <w:r w:rsidRPr="00DB6C79">
        <w:tab/>
      </w:r>
      <w:r w:rsidRPr="00DB6C79">
        <w:tab/>
        <w:t>to be dependent on the mass.</w:t>
      </w:r>
    </w:p>
    <w:p w14:paraId="7BABA339"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r>
      <w:r w:rsidRPr="00DB6C79">
        <w:tab/>
      </w:r>
      <w:r w:rsidRPr="00DB6C79">
        <w:tab/>
      </w:r>
    </w:p>
    <w:p w14:paraId="02A1BCBE"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r>
      <w:r w:rsidRPr="00DB6C79">
        <w:tab/>
      </w:r>
      <w:r w:rsidRPr="00DB6C79">
        <w:tab/>
      </w:r>
      <w:r w:rsidRPr="00DB6C79">
        <w:tab/>
        <w:t xml:space="preserve">The larger the mass, the greater the force </w:t>
      </w:r>
      <w:r w:rsidRPr="00DB6C79">
        <w:tab/>
      </w:r>
      <w:r w:rsidRPr="00DB6C79">
        <w:tab/>
      </w:r>
      <w:r w:rsidRPr="00DB6C79">
        <w:tab/>
      </w:r>
      <w:r w:rsidRPr="00DB6C79">
        <w:tab/>
      </w:r>
      <w:r w:rsidRPr="00DB6C79">
        <w:tab/>
      </w:r>
      <w:r w:rsidRPr="00DB6C79">
        <w:tab/>
      </w:r>
      <w:r w:rsidRPr="00DB6C79">
        <w:tab/>
      </w:r>
      <w:r w:rsidRPr="00DB6C79">
        <w:tab/>
      </w:r>
      <w:r w:rsidRPr="00DB6C79">
        <w:tab/>
        <w:t>required to move the object.</w:t>
      </w:r>
    </w:p>
    <w:p w14:paraId="11D28265" w14:textId="77777777" w:rsidR="000974E2" w:rsidRPr="00DB6C79" w:rsidRDefault="000974E2" w:rsidP="000974E2">
      <w:pPr>
        <w:tabs>
          <w:tab w:val="left" w:pos="567"/>
        </w:tabs>
      </w:pPr>
    </w:p>
    <w:p w14:paraId="53E1071A" w14:textId="77777777" w:rsidR="000974E2" w:rsidRPr="00DB6C79" w:rsidRDefault="000974E2" w:rsidP="000974E2">
      <w:pPr>
        <w:tabs>
          <w:tab w:val="left" w:pos="567"/>
        </w:tabs>
      </w:pPr>
    </w:p>
    <w:p w14:paraId="7ADA59F1" w14:textId="77777777" w:rsidR="000974E2" w:rsidRPr="00DB6C79" w:rsidRDefault="000974E2" w:rsidP="000974E2">
      <w:pPr>
        <w:tabs>
          <w:tab w:val="left" w:pos="567"/>
        </w:tabs>
      </w:pPr>
      <w:r w:rsidRPr="00DB6C79">
        <w:t>Newton's First Law is often referred to as the law of</w:t>
      </w:r>
      <w:r w:rsidRPr="00DB6C79">
        <w:rPr>
          <w:b/>
        </w:rPr>
        <w:t xml:space="preserve"> </w:t>
      </w:r>
      <w:r w:rsidRPr="00DB6C79">
        <w:rPr>
          <w:b/>
          <w:i/>
        </w:rPr>
        <w:t>inertia</w:t>
      </w:r>
      <w:r w:rsidRPr="00DB6C79">
        <w:t>.</w:t>
      </w:r>
    </w:p>
    <w:p w14:paraId="25B9692A" w14:textId="77777777" w:rsidR="000974E2" w:rsidRPr="00DB6C79" w:rsidRDefault="000974E2" w:rsidP="000974E2">
      <w:pPr>
        <w:tabs>
          <w:tab w:val="left" w:pos="567"/>
        </w:tabs>
      </w:pPr>
    </w:p>
    <w:p w14:paraId="5504386A" w14:textId="77777777" w:rsidR="000974E2" w:rsidRPr="00DB6C79" w:rsidRDefault="000974E2" w:rsidP="000974E2">
      <w:pPr>
        <w:tabs>
          <w:tab w:val="left" w:pos="567"/>
        </w:tabs>
      </w:pPr>
      <w:r w:rsidRPr="00DB6C79">
        <w:t xml:space="preserve">Inertia is considered to be the property of a body which, when still, makes it hard to move and, when moving, keeps it going. </w:t>
      </w:r>
    </w:p>
    <w:p w14:paraId="1DF51147" w14:textId="77777777" w:rsidR="000974E2" w:rsidRPr="00DB6C79" w:rsidRDefault="000974E2" w:rsidP="000974E2">
      <w:pPr>
        <w:tabs>
          <w:tab w:val="left" w:pos="567"/>
        </w:tabs>
      </w:pPr>
      <w:r w:rsidRPr="00DB6C79">
        <w:t xml:space="preserve"> </w:t>
      </w:r>
    </w:p>
    <w:p w14:paraId="5DA4914E" w14:textId="77777777" w:rsidR="000974E2" w:rsidRPr="00DB6C79" w:rsidRDefault="000974E2" w:rsidP="000974E2">
      <w:pPr>
        <w:tabs>
          <w:tab w:val="left" w:pos="567"/>
        </w:tabs>
      </w:pPr>
      <w:r w:rsidRPr="00DB6C79">
        <w:t xml:space="preserve">This property seems to be determined by mass - </w:t>
      </w:r>
      <w:r w:rsidRPr="00DB6C79">
        <w:rPr>
          <w:b/>
          <w:i/>
        </w:rPr>
        <w:t>the greater the mass, the greater the inertia</w:t>
      </w:r>
      <w:r w:rsidRPr="00DB6C79">
        <w:t>.</w:t>
      </w:r>
    </w:p>
    <w:p w14:paraId="0D67463D" w14:textId="77777777" w:rsidR="000974E2" w:rsidRPr="00DB6C79" w:rsidRDefault="000974E2" w:rsidP="000974E2">
      <w:pPr>
        <w:tabs>
          <w:tab w:val="left" w:pos="567"/>
        </w:tabs>
      </w:pPr>
    </w:p>
    <w:p w14:paraId="4DFE5106" w14:textId="77777777" w:rsidR="000974E2" w:rsidRPr="00DB6C79" w:rsidRDefault="000974E2" w:rsidP="000974E2">
      <w:pPr>
        <w:tabs>
          <w:tab w:val="left" w:pos="567"/>
        </w:tabs>
      </w:pPr>
    </w:p>
    <w:p w14:paraId="30773C3B" w14:textId="77777777" w:rsidR="000974E2" w:rsidRPr="00DB6C79" w:rsidRDefault="000974E2" w:rsidP="000974E2">
      <w:pPr>
        <w:tabs>
          <w:tab w:val="left" w:pos="567"/>
        </w:tabs>
        <w:rPr>
          <w:b/>
        </w:rPr>
      </w:pPr>
      <w:r w:rsidRPr="00DB6C79">
        <w:rPr>
          <w:b/>
        </w:rPr>
        <w:t>Examples</w:t>
      </w:r>
    </w:p>
    <w:p w14:paraId="694E703C" w14:textId="77777777" w:rsidR="000974E2" w:rsidRPr="00DB6C79" w:rsidRDefault="000974E2" w:rsidP="000974E2">
      <w:pPr>
        <w:tabs>
          <w:tab w:val="left" w:pos="567"/>
        </w:tabs>
        <w:rPr>
          <w:b/>
        </w:rPr>
      </w:pPr>
    </w:p>
    <w:p w14:paraId="01348E9C" w14:textId="77777777" w:rsidR="000974E2" w:rsidRPr="00DB6C79" w:rsidRDefault="000974E2" w:rsidP="000974E2">
      <w:pPr>
        <w:tabs>
          <w:tab w:val="left" w:pos="567"/>
        </w:tabs>
      </w:pPr>
      <w:r w:rsidRPr="00DB6C79">
        <w:t>1.</w:t>
      </w:r>
      <w:r w:rsidRPr="00DB6C79">
        <w:tab/>
        <w:t xml:space="preserve">A train has a lot of inertia due to its large size.  It takes a great deal of force to start it </w:t>
      </w:r>
      <w:r w:rsidRPr="00DB6C79">
        <w:tab/>
        <w:t>moving (if it's stationary) or stop it (if it's moving).</w:t>
      </w:r>
    </w:p>
    <w:p w14:paraId="584F9DDC" w14:textId="77777777" w:rsidR="000974E2" w:rsidRPr="00DB6C79" w:rsidRDefault="000974E2" w:rsidP="000974E2">
      <w:pPr>
        <w:tabs>
          <w:tab w:val="left" w:pos="567"/>
        </w:tabs>
        <w:ind w:firstLine="567"/>
      </w:pPr>
    </w:p>
    <w:p w14:paraId="0167DAB1" w14:textId="77777777" w:rsidR="000974E2" w:rsidRPr="00DB6C79" w:rsidRDefault="000974E2" w:rsidP="000974E2">
      <w:pPr>
        <w:tabs>
          <w:tab w:val="left" w:pos="567"/>
        </w:tabs>
        <w:ind w:firstLine="567"/>
      </w:pPr>
    </w:p>
    <w:p w14:paraId="083D681C" w14:textId="77777777" w:rsidR="000974E2" w:rsidRPr="00DB6C79" w:rsidRDefault="000974E2" w:rsidP="000974E2">
      <w:pPr>
        <w:tabs>
          <w:tab w:val="left" w:pos="567"/>
        </w:tabs>
      </w:pPr>
      <w:r w:rsidRPr="00DB6C79">
        <w:t>2.</w:t>
      </w:r>
      <w:r w:rsidRPr="00DB6C79">
        <w:tab/>
        <w:t>Consider a passenger in a car moving at 60.0 km</w:t>
      </w:r>
      <w:r w:rsidR="008C22EA" w:rsidRPr="00DB6C79">
        <w:t>/</w:t>
      </w:r>
      <w:r w:rsidRPr="00DB6C79">
        <w:t xml:space="preserve">h.  If the car brakes suddenly, the </w:t>
      </w:r>
    </w:p>
    <w:p w14:paraId="36CFA94E" w14:textId="77777777" w:rsidR="000974E2" w:rsidRPr="00DB6C79" w:rsidRDefault="000974E2" w:rsidP="000974E2">
      <w:pPr>
        <w:tabs>
          <w:tab w:val="left" w:pos="567"/>
        </w:tabs>
      </w:pPr>
      <w:r w:rsidRPr="00DB6C79">
        <w:tab/>
        <w:t>passenger will continue to move forward at 60.0 km</w:t>
      </w:r>
      <w:r w:rsidR="008C22EA" w:rsidRPr="00DB6C79">
        <w:t>/</w:t>
      </w:r>
      <w:r w:rsidRPr="00DB6C79">
        <w:t xml:space="preserve">h (due to inertia), until the seatbelt </w:t>
      </w:r>
    </w:p>
    <w:p w14:paraId="579EDDFA" w14:textId="77777777" w:rsidR="000974E2" w:rsidRPr="00DB6C79" w:rsidRDefault="000974E2" w:rsidP="000974E2">
      <w:pPr>
        <w:tabs>
          <w:tab w:val="left" w:pos="567"/>
        </w:tabs>
      </w:pPr>
      <w:r w:rsidRPr="00DB6C79">
        <w:tab/>
        <w:t xml:space="preserve">exerts a force on them to slow them down.  </w:t>
      </w:r>
    </w:p>
    <w:p w14:paraId="04B6B0AB" w14:textId="77777777" w:rsidR="000974E2" w:rsidRPr="00DB6C79" w:rsidRDefault="000974E2" w:rsidP="000974E2">
      <w:pPr>
        <w:tabs>
          <w:tab w:val="left" w:pos="567"/>
        </w:tabs>
      </w:pPr>
    </w:p>
    <w:p w14:paraId="6FA4325C" w14:textId="77777777" w:rsidR="000974E2" w:rsidRPr="00DB6C79" w:rsidRDefault="000974E2" w:rsidP="000974E2">
      <w:pPr>
        <w:tabs>
          <w:tab w:val="left" w:pos="567"/>
        </w:tabs>
        <w:jc w:val="center"/>
      </w:pPr>
      <w:r w:rsidRPr="00DB6C79">
        <w:rPr>
          <w:noProof/>
          <w:lang w:val="en-US"/>
        </w:rPr>
        <w:drawing>
          <wp:inline distT="0" distB="0" distL="0" distR="0" wp14:anchorId="35213E64" wp14:editId="57635AAB">
            <wp:extent cx="3192145" cy="2540000"/>
            <wp:effectExtent l="0" t="0" r="8255" b="0"/>
            <wp:docPr id="230" name="Picture 230" descr="1st la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1st law002"/>
                    <pic:cNvPicPr>
                      <a:picLocks noChangeAspect="1" noChangeArrowheads="1"/>
                    </pic:cNvPicPr>
                  </pic:nvPicPr>
                  <pic:blipFill>
                    <a:blip r:embed="rId51">
                      <a:lum contrast="18000"/>
                      <a:grayscl/>
                      <a:extLst>
                        <a:ext uri="{28A0092B-C50C-407E-A947-70E740481C1C}">
                          <a14:useLocalDpi xmlns:a14="http://schemas.microsoft.com/office/drawing/2010/main" val="0"/>
                        </a:ext>
                      </a:extLst>
                    </a:blip>
                    <a:srcRect/>
                    <a:stretch>
                      <a:fillRect/>
                    </a:stretch>
                  </pic:blipFill>
                  <pic:spPr bwMode="auto">
                    <a:xfrm>
                      <a:off x="0" y="0"/>
                      <a:ext cx="3192145" cy="2540000"/>
                    </a:xfrm>
                    <a:prstGeom prst="rect">
                      <a:avLst/>
                    </a:prstGeom>
                    <a:noFill/>
                    <a:ln>
                      <a:noFill/>
                    </a:ln>
                  </pic:spPr>
                </pic:pic>
              </a:graphicData>
            </a:graphic>
          </wp:inline>
        </w:drawing>
      </w:r>
    </w:p>
    <w:p w14:paraId="092CF401" w14:textId="77777777" w:rsidR="000974E2" w:rsidRPr="00DB6C79" w:rsidRDefault="000974E2" w:rsidP="000974E2">
      <w:pPr>
        <w:tabs>
          <w:tab w:val="left" w:pos="567"/>
        </w:tabs>
      </w:pPr>
    </w:p>
    <w:p w14:paraId="1C997227" w14:textId="77777777" w:rsidR="000974E2" w:rsidRPr="00DB6C79" w:rsidRDefault="000974E2" w:rsidP="000974E2">
      <w:pPr>
        <w:tabs>
          <w:tab w:val="left" w:pos="567"/>
        </w:tabs>
      </w:pPr>
      <w:r w:rsidRPr="00DB6C79">
        <w:br w:type="page"/>
        <w:t>3.</w:t>
      </w:r>
      <w:r w:rsidRPr="00DB6C79">
        <w:tab/>
        <w:t xml:space="preserve">If a car accelerates quickly from a standing start, a passenger is thrown back in their </w:t>
      </w:r>
      <w:r w:rsidRPr="00DB6C79">
        <w:tab/>
        <w:t xml:space="preserve">seat.  They want to stay stationary (due to inertia) and the car moves forwards under </w:t>
      </w:r>
      <w:r w:rsidRPr="00DB6C79">
        <w:tab/>
        <w:t>them.</w:t>
      </w:r>
    </w:p>
    <w:p w14:paraId="45BD06F4" w14:textId="77777777" w:rsidR="000974E2" w:rsidRPr="00DB6C79" w:rsidRDefault="000974E2" w:rsidP="000974E2">
      <w:pPr>
        <w:tabs>
          <w:tab w:val="left" w:pos="567"/>
        </w:tabs>
      </w:pPr>
    </w:p>
    <w:p w14:paraId="7FC08EBC" w14:textId="77777777" w:rsidR="000974E2" w:rsidRPr="00DB6C79" w:rsidRDefault="000974E2" w:rsidP="000974E2">
      <w:pPr>
        <w:tabs>
          <w:tab w:val="left" w:pos="567"/>
        </w:tabs>
        <w:jc w:val="center"/>
      </w:pPr>
      <w:r w:rsidRPr="00DB6C79">
        <w:rPr>
          <w:noProof/>
          <w:lang w:val="en-US"/>
        </w:rPr>
        <w:drawing>
          <wp:inline distT="0" distB="0" distL="0" distR="0" wp14:anchorId="199A31E2" wp14:editId="4B7863D2">
            <wp:extent cx="3251200" cy="2624455"/>
            <wp:effectExtent l="0" t="0" r="0" b="0"/>
            <wp:docPr id="231" name="Picture 231" descr="1st law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1st law00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51200" cy="2624455"/>
                    </a:xfrm>
                    <a:prstGeom prst="rect">
                      <a:avLst/>
                    </a:prstGeom>
                    <a:noFill/>
                    <a:ln>
                      <a:noFill/>
                    </a:ln>
                  </pic:spPr>
                </pic:pic>
              </a:graphicData>
            </a:graphic>
          </wp:inline>
        </w:drawing>
      </w:r>
    </w:p>
    <w:p w14:paraId="1930C92C" w14:textId="77777777" w:rsidR="000974E2" w:rsidRPr="00DB6C79" w:rsidRDefault="000974E2" w:rsidP="000974E2">
      <w:pPr>
        <w:tabs>
          <w:tab w:val="left" w:pos="567"/>
        </w:tabs>
      </w:pPr>
    </w:p>
    <w:p w14:paraId="7FA24EA9" w14:textId="77777777" w:rsidR="000974E2" w:rsidRPr="00DB6C79" w:rsidRDefault="000974E2" w:rsidP="000974E2">
      <w:pPr>
        <w:tabs>
          <w:tab w:val="left" w:pos="567"/>
        </w:tabs>
      </w:pPr>
    </w:p>
    <w:p w14:paraId="10B093A5" w14:textId="77777777" w:rsidR="000974E2" w:rsidRPr="00DB6C79" w:rsidRDefault="000974E2" w:rsidP="000974E2">
      <w:pPr>
        <w:tabs>
          <w:tab w:val="left" w:pos="567"/>
        </w:tabs>
      </w:pPr>
      <w:r w:rsidRPr="00DB6C79">
        <w:t>4.</w:t>
      </w:r>
      <w:r w:rsidRPr="00DB6C79">
        <w:tab/>
        <w:t xml:space="preserve">When a car turns a corner, the passengers have inertia that wants to keep them moving </w:t>
      </w:r>
    </w:p>
    <w:p w14:paraId="611CEA4B" w14:textId="77777777" w:rsidR="000974E2" w:rsidRPr="00DB6C79" w:rsidRDefault="000974E2" w:rsidP="000974E2">
      <w:pPr>
        <w:tabs>
          <w:tab w:val="left" w:pos="567"/>
        </w:tabs>
      </w:pPr>
      <w:r w:rsidRPr="00DB6C79">
        <w:tab/>
        <w:t xml:space="preserve">straight ahead.  The car moves under them and the passengers feel as if they are moving </w:t>
      </w:r>
    </w:p>
    <w:p w14:paraId="2D5538C8" w14:textId="77777777" w:rsidR="000974E2" w:rsidRPr="00DB6C79" w:rsidRDefault="000974E2" w:rsidP="000974E2">
      <w:pPr>
        <w:tabs>
          <w:tab w:val="left" w:pos="567"/>
        </w:tabs>
      </w:pPr>
      <w:r w:rsidRPr="00DB6C79">
        <w:tab/>
        <w:t>(leaning) in the opposite direction to the turn.</w:t>
      </w:r>
    </w:p>
    <w:p w14:paraId="39701BF6" w14:textId="77777777" w:rsidR="000974E2" w:rsidRPr="00DB6C79" w:rsidRDefault="000974E2" w:rsidP="000974E2">
      <w:pPr>
        <w:tabs>
          <w:tab w:val="left" w:pos="567"/>
        </w:tabs>
      </w:pPr>
    </w:p>
    <w:p w14:paraId="1CED74E6" w14:textId="77777777" w:rsidR="000974E2" w:rsidRPr="00DB6C79" w:rsidRDefault="000974E2" w:rsidP="000974E2">
      <w:pPr>
        <w:tabs>
          <w:tab w:val="left" w:pos="567"/>
        </w:tabs>
      </w:pPr>
      <w:r w:rsidRPr="00DB6C79">
        <w:tab/>
        <w:t xml:space="preserve">Because of this, people assume a </w:t>
      </w:r>
      <w:r w:rsidRPr="00DB6C79">
        <w:rPr>
          <w:b/>
          <w:i/>
        </w:rPr>
        <w:t>centrifugal force</w:t>
      </w:r>
      <w:r w:rsidRPr="00DB6C79">
        <w:t xml:space="preserve"> is acting on the passengers pushing </w:t>
      </w:r>
      <w:r w:rsidRPr="00DB6C79">
        <w:tab/>
        <w:t xml:space="preserve">them away from the corner.  </w:t>
      </w:r>
    </w:p>
    <w:p w14:paraId="5CAA6ECC" w14:textId="77777777" w:rsidR="000974E2" w:rsidRPr="00DB6C79" w:rsidRDefault="000974E2" w:rsidP="000974E2">
      <w:pPr>
        <w:tabs>
          <w:tab w:val="left" w:pos="567"/>
        </w:tabs>
      </w:pPr>
    </w:p>
    <w:p w14:paraId="116980BF" w14:textId="77777777" w:rsidR="000974E2" w:rsidRPr="00DB6C79" w:rsidRDefault="000974E2" w:rsidP="000974E2">
      <w:pPr>
        <w:tabs>
          <w:tab w:val="left" w:pos="567"/>
        </w:tabs>
        <w:rPr>
          <w:b/>
          <w:color w:val="FF0000"/>
        </w:rPr>
      </w:pPr>
      <w:r w:rsidRPr="00DB6C79">
        <w:rPr>
          <w:b/>
        </w:rPr>
        <w:tab/>
      </w:r>
      <w:r w:rsidRPr="00DB6C79">
        <w:rPr>
          <w:b/>
          <w:color w:val="FF0000"/>
        </w:rPr>
        <w:t>THIS IS FALSE - THE "FORCE" DOESN'T EXIST!!</w:t>
      </w:r>
    </w:p>
    <w:p w14:paraId="177CE3CD" w14:textId="77777777" w:rsidR="000974E2" w:rsidRPr="00DB6C79" w:rsidRDefault="000974E2" w:rsidP="000974E2">
      <w:pPr>
        <w:tabs>
          <w:tab w:val="left" w:pos="567"/>
        </w:tabs>
      </w:pPr>
    </w:p>
    <w:p w14:paraId="2D3BDCBB" w14:textId="77777777" w:rsidR="000974E2" w:rsidRPr="00DB6C79" w:rsidRDefault="000974E2" w:rsidP="000974E2">
      <w:pPr>
        <w:tabs>
          <w:tab w:val="left" w:pos="567"/>
        </w:tabs>
        <w:jc w:val="center"/>
      </w:pPr>
      <w:r w:rsidRPr="00DB6C79">
        <w:rPr>
          <w:noProof/>
          <w:lang w:val="en-US"/>
        </w:rPr>
        <w:drawing>
          <wp:inline distT="0" distB="0" distL="0" distR="0" wp14:anchorId="649A5C62" wp14:editId="10D7076D">
            <wp:extent cx="3192145" cy="2700655"/>
            <wp:effectExtent l="0" t="0" r="8255" b="0"/>
            <wp:docPr id="232" name="Picture 232" descr="1st law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1st law004"/>
                    <pic:cNvPicPr>
                      <a:picLocks noChangeAspect="1" noChangeArrowheads="1"/>
                    </pic:cNvPicPr>
                  </pic:nvPicPr>
                  <pic:blipFill>
                    <a:blip r:embed="rId53">
                      <a:lum contrast="24000"/>
                      <a:grayscl/>
                      <a:extLst>
                        <a:ext uri="{28A0092B-C50C-407E-A947-70E740481C1C}">
                          <a14:useLocalDpi xmlns:a14="http://schemas.microsoft.com/office/drawing/2010/main" val="0"/>
                        </a:ext>
                      </a:extLst>
                    </a:blip>
                    <a:srcRect/>
                    <a:stretch>
                      <a:fillRect/>
                    </a:stretch>
                  </pic:blipFill>
                  <pic:spPr bwMode="auto">
                    <a:xfrm>
                      <a:off x="0" y="0"/>
                      <a:ext cx="3192145" cy="2700655"/>
                    </a:xfrm>
                    <a:prstGeom prst="rect">
                      <a:avLst/>
                    </a:prstGeom>
                    <a:noFill/>
                    <a:ln>
                      <a:noFill/>
                    </a:ln>
                  </pic:spPr>
                </pic:pic>
              </a:graphicData>
            </a:graphic>
          </wp:inline>
        </w:drawing>
      </w:r>
    </w:p>
    <w:p w14:paraId="6C8FC0AE" w14:textId="77777777" w:rsidR="000974E2" w:rsidRPr="00DB6C79" w:rsidRDefault="000974E2" w:rsidP="000974E2">
      <w:pPr>
        <w:tabs>
          <w:tab w:val="left" w:pos="567"/>
        </w:tabs>
      </w:pPr>
    </w:p>
    <w:p w14:paraId="61DFCFBD" w14:textId="77777777" w:rsidR="000974E2" w:rsidRPr="00DB6C79" w:rsidRDefault="000974E2" w:rsidP="000974E2">
      <w:pPr>
        <w:tabs>
          <w:tab w:val="left" w:pos="567"/>
        </w:tabs>
        <w:jc w:val="center"/>
        <w:rPr>
          <w:b/>
        </w:rPr>
      </w:pPr>
      <w:r w:rsidRPr="00DB6C79">
        <w:br w:type="page"/>
      </w:r>
      <w:r w:rsidRPr="00DB6C79">
        <w:rPr>
          <w:b/>
        </w:rPr>
        <w:t>MORE ABOUT FORCES</w:t>
      </w:r>
    </w:p>
    <w:p w14:paraId="623181AA" w14:textId="77777777" w:rsidR="000974E2" w:rsidRPr="00DB6C79" w:rsidRDefault="000974E2" w:rsidP="000974E2">
      <w:pPr>
        <w:tabs>
          <w:tab w:val="left" w:pos="567"/>
        </w:tabs>
      </w:pPr>
    </w:p>
    <w:p w14:paraId="20484834" w14:textId="77777777" w:rsidR="000974E2" w:rsidRPr="00DB6C79" w:rsidRDefault="000974E2" w:rsidP="000974E2">
      <w:pPr>
        <w:tabs>
          <w:tab w:val="left" w:pos="567"/>
        </w:tabs>
        <w:rPr>
          <w:b/>
        </w:rPr>
      </w:pPr>
      <w:r w:rsidRPr="00DB6C79">
        <w:rPr>
          <w:noProof/>
          <w:lang w:val="en-US"/>
        </w:rPr>
        <w:drawing>
          <wp:anchor distT="0" distB="0" distL="114300" distR="114300" simplePos="0" relativeHeight="251735040" behindDoc="0" locked="0" layoutInCell="1" allowOverlap="1" wp14:anchorId="2444A2B0" wp14:editId="7821F55A">
            <wp:simplePos x="0" y="0"/>
            <wp:positionH relativeFrom="column">
              <wp:posOffset>3210560</wp:posOffset>
            </wp:positionH>
            <wp:positionV relativeFrom="paragraph">
              <wp:posOffset>17145</wp:posOffset>
            </wp:positionV>
            <wp:extent cx="3159760" cy="2600960"/>
            <wp:effectExtent l="0" t="0" r="0" b="0"/>
            <wp:wrapSquare wrapText="bothSides"/>
            <wp:docPr id="251" name="Picture 117" descr="2nd la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2nd law001"/>
                    <pic:cNvPicPr>
                      <a:picLocks noChangeAspect="1" noChangeArrowheads="1"/>
                    </pic:cNvPicPr>
                  </pic:nvPicPr>
                  <pic:blipFill>
                    <a:blip r:embed="rId54">
                      <a:lum contrast="18000"/>
                      <a:extLst>
                        <a:ext uri="{28A0092B-C50C-407E-A947-70E740481C1C}">
                          <a14:useLocalDpi xmlns:a14="http://schemas.microsoft.com/office/drawing/2010/main" val="0"/>
                        </a:ext>
                      </a:extLst>
                    </a:blip>
                    <a:srcRect/>
                    <a:stretch>
                      <a:fillRect/>
                    </a:stretch>
                  </pic:blipFill>
                  <pic:spPr bwMode="auto">
                    <a:xfrm>
                      <a:off x="0" y="0"/>
                      <a:ext cx="3159760" cy="2600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rPr>
          <w:b/>
        </w:rPr>
        <w:t>Unbalanced Forces</w:t>
      </w:r>
    </w:p>
    <w:p w14:paraId="1006A685" w14:textId="77777777" w:rsidR="000974E2" w:rsidRPr="00DB6C79" w:rsidRDefault="000974E2" w:rsidP="000974E2">
      <w:pPr>
        <w:tabs>
          <w:tab w:val="left" w:pos="567"/>
        </w:tabs>
      </w:pPr>
    </w:p>
    <w:p w14:paraId="6A2EF58F" w14:textId="77777777" w:rsidR="000974E2" w:rsidRPr="00DB6C79" w:rsidRDefault="000974E2" w:rsidP="000974E2">
      <w:pPr>
        <w:tabs>
          <w:tab w:val="left" w:pos="567"/>
        </w:tabs>
      </w:pPr>
    </w:p>
    <w:p w14:paraId="268F6676" w14:textId="77777777" w:rsidR="000974E2" w:rsidRPr="00DB6C79" w:rsidRDefault="000974E2" w:rsidP="000974E2">
      <w:pPr>
        <w:tabs>
          <w:tab w:val="left" w:pos="567"/>
        </w:tabs>
      </w:pPr>
    </w:p>
    <w:p w14:paraId="665A8BD7" w14:textId="77777777" w:rsidR="000974E2" w:rsidRPr="00DB6C79" w:rsidRDefault="000974E2" w:rsidP="000974E2">
      <w:pPr>
        <w:tabs>
          <w:tab w:val="left" w:pos="567"/>
        </w:tabs>
      </w:pPr>
      <w:r w:rsidRPr="00DB6C79">
        <w:t>In the diagram at right, the bike experie</w:t>
      </w:r>
      <w:r w:rsidR="008C22EA" w:rsidRPr="00DB6C79">
        <w:t>nces an unbalanced force of 20 N</w:t>
      </w:r>
      <w:r w:rsidRPr="00DB6C79">
        <w:t xml:space="preserve">ewtons in a forward direction. </w:t>
      </w:r>
    </w:p>
    <w:p w14:paraId="3AB3A22E" w14:textId="77777777" w:rsidR="000974E2" w:rsidRPr="00DB6C79" w:rsidRDefault="000974E2" w:rsidP="000974E2">
      <w:pPr>
        <w:tabs>
          <w:tab w:val="left" w:pos="567"/>
        </w:tabs>
      </w:pPr>
    </w:p>
    <w:p w14:paraId="186187D8" w14:textId="77777777" w:rsidR="000974E2" w:rsidRPr="00DB6C79" w:rsidRDefault="000974E2" w:rsidP="000974E2">
      <w:pPr>
        <w:tabs>
          <w:tab w:val="left" w:pos="567"/>
        </w:tabs>
      </w:pPr>
      <w:r w:rsidRPr="00DB6C79">
        <w:t>The bike will therefore accelerate in a forward direction because of the effect of this unbalanced forward force.</w:t>
      </w:r>
    </w:p>
    <w:p w14:paraId="70A527BB" w14:textId="77777777" w:rsidR="000974E2" w:rsidRPr="00DB6C79" w:rsidRDefault="000974E2" w:rsidP="000974E2">
      <w:pPr>
        <w:tabs>
          <w:tab w:val="left" w:pos="567"/>
        </w:tabs>
      </w:pPr>
    </w:p>
    <w:p w14:paraId="0AF22EF7" w14:textId="77777777" w:rsidR="000974E2" w:rsidRPr="00DB6C79" w:rsidRDefault="000974E2" w:rsidP="000974E2">
      <w:pPr>
        <w:tabs>
          <w:tab w:val="left" w:pos="567"/>
        </w:tabs>
      </w:pPr>
      <w:r w:rsidRPr="00DB6C79">
        <w:t xml:space="preserve">To calculate the resultant force, </w:t>
      </w:r>
      <w:r w:rsidRPr="00DB6C79">
        <w:rPr>
          <w:b/>
          <w:i/>
        </w:rPr>
        <w:t>take forwards as positive</w:t>
      </w:r>
      <w:r w:rsidRPr="00DB6C79">
        <w:t>.</w:t>
      </w:r>
    </w:p>
    <w:p w14:paraId="0800814A" w14:textId="77777777" w:rsidR="000974E2" w:rsidRPr="00DB6C79" w:rsidRDefault="000974E2" w:rsidP="000974E2">
      <w:pPr>
        <w:tabs>
          <w:tab w:val="left" w:pos="567"/>
        </w:tabs>
      </w:pPr>
    </w:p>
    <w:p w14:paraId="166CB945" w14:textId="77777777" w:rsidR="000974E2" w:rsidRPr="00DB6C79" w:rsidRDefault="000974E2" w:rsidP="000974E2">
      <w:pPr>
        <w:tabs>
          <w:tab w:val="left" w:pos="567"/>
        </w:tabs>
      </w:pPr>
      <w:r w:rsidRPr="00DB6C79">
        <w:t>=&gt;</w:t>
      </w:r>
      <w:r w:rsidRPr="00DB6C79">
        <w:tab/>
        <w:t>The force backwards is negative.</w:t>
      </w:r>
    </w:p>
    <w:p w14:paraId="640C472F" w14:textId="77777777" w:rsidR="000974E2" w:rsidRPr="00DB6C79" w:rsidRDefault="000974E2" w:rsidP="000974E2">
      <w:pPr>
        <w:tabs>
          <w:tab w:val="left" w:pos="567"/>
        </w:tabs>
      </w:pPr>
    </w:p>
    <w:p w14:paraId="4613BBFA" w14:textId="77777777" w:rsidR="000974E2" w:rsidRPr="00DB6C79" w:rsidRDefault="000974E2" w:rsidP="000974E2">
      <w:pPr>
        <w:tabs>
          <w:tab w:val="left" w:pos="567"/>
        </w:tabs>
      </w:pPr>
      <w:r w:rsidRPr="00DB6C79">
        <w:rPr>
          <w:rFonts w:ascii="Symbol" w:hAnsi="Symbol"/>
        </w:rPr>
        <w:t></w:t>
      </w:r>
      <w:r w:rsidRPr="00DB6C79">
        <w:tab/>
      </w:r>
      <w:r w:rsidRPr="00DB6C79">
        <w:rPr>
          <w:rFonts w:ascii="Symbol" w:hAnsi="Symbol"/>
          <w:u w:val="single"/>
        </w:rPr>
        <w:t></w:t>
      </w:r>
      <w:r w:rsidRPr="00DB6C79">
        <w:rPr>
          <w:u w:val="single"/>
        </w:rPr>
        <w:t>F = 50 - 30 = 20 N forwards</w:t>
      </w:r>
      <w:r w:rsidRPr="00DB6C79">
        <w:t>.</w:t>
      </w:r>
    </w:p>
    <w:p w14:paraId="7E1F40DB" w14:textId="77777777" w:rsidR="000974E2" w:rsidRPr="00DB6C79" w:rsidRDefault="000974E2" w:rsidP="000974E2">
      <w:pPr>
        <w:tabs>
          <w:tab w:val="left" w:pos="567"/>
        </w:tabs>
      </w:pPr>
    </w:p>
    <w:p w14:paraId="10080600" w14:textId="77777777" w:rsidR="000974E2" w:rsidRPr="00DB6C79" w:rsidRDefault="000974E2" w:rsidP="000974E2">
      <w:pPr>
        <w:tabs>
          <w:tab w:val="left" w:pos="567"/>
        </w:tabs>
      </w:pPr>
      <w:r w:rsidRPr="00DB6C79">
        <w:rPr>
          <w:noProof/>
          <w:lang w:val="en-US"/>
        </w:rPr>
        <w:drawing>
          <wp:anchor distT="0" distB="0" distL="114300" distR="114300" simplePos="0" relativeHeight="251736064" behindDoc="0" locked="0" layoutInCell="1" allowOverlap="1" wp14:anchorId="49CE7F79" wp14:editId="11FD0F84">
            <wp:simplePos x="0" y="0"/>
            <wp:positionH relativeFrom="column">
              <wp:posOffset>3322320</wp:posOffset>
            </wp:positionH>
            <wp:positionV relativeFrom="paragraph">
              <wp:posOffset>3175</wp:posOffset>
            </wp:positionV>
            <wp:extent cx="3149600" cy="2544445"/>
            <wp:effectExtent l="0" t="0" r="0" b="0"/>
            <wp:wrapSquare wrapText="bothSides"/>
            <wp:docPr id="250" name="Picture 118" descr="2nd la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2nd law002"/>
                    <pic:cNvPicPr>
                      <a:picLocks noChangeAspect="1" noChangeArrowheads="1"/>
                    </pic:cNvPicPr>
                  </pic:nvPicPr>
                  <pic:blipFill>
                    <a:blip r:embed="rId55">
                      <a:lum contrast="18000"/>
                      <a:extLst>
                        <a:ext uri="{28A0092B-C50C-407E-A947-70E740481C1C}">
                          <a14:useLocalDpi xmlns:a14="http://schemas.microsoft.com/office/drawing/2010/main" val="0"/>
                        </a:ext>
                      </a:extLst>
                    </a:blip>
                    <a:srcRect t="1396"/>
                    <a:stretch>
                      <a:fillRect/>
                    </a:stretch>
                  </pic:blipFill>
                  <pic:spPr bwMode="auto">
                    <a:xfrm>
                      <a:off x="0" y="0"/>
                      <a:ext cx="3149600" cy="2544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DAEBF8" w14:textId="77777777" w:rsidR="000974E2" w:rsidRPr="00DB6C79" w:rsidRDefault="000974E2" w:rsidP="000974E2">
      <w:pPr>
        <w:tabs>
          <w:tab w:val="left" w:pos="567"/>
        </w:tabs>
      </w:pPr>
    </w:p>
    <w:p w14:paraId="4F9B44E3" w14:textId="77777777" w:rsidR="000974E2" w:rsidRPr="00DB6C79" w:rsidRDefault="000974E2" w:rsidP="000974E2">
      <w:pPr>
        <w:tabs>
          <w:tab w:val="left" w:pos="567"/>
        </w:tabs>
      </w:pPr>
    </w:p>
    <w:p w14:paraId="12AE905C" w14:textId="77777777" w:rsidR="000974E2" w:rsidRPr="00DB6C79" w:rsidRDefault="000974E2" w:rsidP="000974E2">
      <w:pPr>
        <w:tabs>
          <w:tab w:val="left" w:pos="567"/>
        </w:tabs>
      </w:pPr>
    </w:p>
    <w:p w14:paraId="4DE4CF5F" w14:textId="77777777" w:rsidR="000974E2" w:rsidRPr="00DB6C79" w:rsidRDefault="000974E2" w:rsidP="000974E2">
      <w:pPr>
        <w:tabs>
          <w:tab w:val="left" w:pos="567"/>
        </w:tabs>
      </w:pPr>
      <w:r w:rsidRPr="00DB6C79">
        <w:t xml:space="preserve">However, if the girl is not pedalling hard enough to overcome all the friction, the unbalanced force acting on the bike is 10 newtons in the opposite direction from the direction that the bike is moving. </w:t>
      </w:r>
    </w:p>
    <w:p w14:paraId="5DF440F5" w14:textId="77777777" w:rsidR="000974E2" w:rsidRPr="00DB6C79" w:rsidRDefault="000974E2" w:rsidP="000974E2">
      <w:pPr>
        <w:tabs>
          <w:tab w:val="left" w:pos="567"/>
        </w:tabs>
      </w:pPr>
    </w:p>
    <w:p w14:paraId="7E6CE1D9" w14:textId="77777777" w:rsidR="000974E2" w:rsidRPr="00DB6C79" w:rsidRDefault="000974E2" w:rsidP="000974E2">
      <w:pPr>
        <w:tabs>
          <w:tab w:val="left" w:pos="567"/>
        </w:tabs>
      </w:pPr>
      <w:r w:rsidRPr="00DB6C79">
        <w:t xml:space="preserve">The bike will therefore not be able to maintain a constant velocity but will decelerate. </w:t>
      </w:r>
    </w:p>
    <w:p w14:paraId="322142C9" w14:textId="77777777" w:rsidR="000974E2" w:rsidRPr="00DB6C79" w:rsidRDefault="000974E2" w:rsidP="000974E2">
      <w:pPr>
        <w:tabs>
          <w:tab w:val="left" w:pos="567"/>
        </w:tabs>
      </w:pPr>
    </w:p>
    <w:p w14:paraId="410BE3B9" w14:textId="77777777" w:rsidR="000974E2" w:rsidRPr="00DB6C79" w:rsidRDefault="000974E2" w:rsidP="000974E2">
      <w:pPr>
        <w:tabs>
          <w:tab w:val="left" w:pos="567"/>
        </w:tabs>
      </w:pPr>
      <w:r w:rsidRPr="00DB6C79">
        <w:t>Take forwards as positive.</w:t>
      </w:r>
    </w:p>
    <w:p w14:paraId="002C0DB9" w14:textId="77777777" w:rsidR="000974E2" w:rsidRPr="00DB6C79" w:rsidRDefault="000974E2" w:rsidP="000974E2">
      <w:pPr>
        <w:tabs>
          <w:tab w:val="left" w:pos="567"/>
        </w:tabs>
      </w:pPr>
    </w:p>
    <w:p w14:paraId="351719B2" w14:textId="77777777" w:rsidR="000974E2" w:rsidRPr="00DB6C79" w:rsidRDefault="000974E2" w:rsidP="000974E2">
      <w:pPr>
        <w:tabs>
          <w:tab w:val="left" w:pos="567"/>
        </w:tabs>
      </w:pPr>
      <w:r w:rsidRPr="00DB6C79">
        <w:rPr>
          <w:rFonts w:ascii="Symbol" w:hAnsi="Symbol"/>
          <w:noProof/>
          <w:lang w:val="en-US"/>
        </w:rPr>
        <mc:AlternateContent>
          <mc:Choice Requires="wps">
            <w:drawing>
              <wp:anchor distT="0" distB="0" distL="114300" distR="114300" simplePos="0" relativeHeight="251738112" behindDoc="0" locked="0" layoutInCell="1" allowOverlap="1" wp14:anchorId="3448E42A" wp14:editId="6B65F559">
                <wp:simplePos x="0" y="0"/>
                <wp:positionH relativeFrom="column">
                  <wp:posOffset>2028190</wp:posOffset>
                </wp:positionH>
                <wp:positionV relativeFrom="paragraph">
                  <wp:posOffset>62865</wp:posOffset>
                </wp:positionV>
                <wp:extent cx="1391920" cy="609600"/>
                <wp:effectExtent l="758190" t="50165" r="59690" b="64135"/>
                <wp:wrapNone/>
                <wp:docPr id="249" name="Auto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1920" cy="609600"/>
                        </a:xfrm>
                        <a:prstGeom prst="borderCallout2">
                          <a:avLst>
                            <a:gd name="adj1" fmla="val 18750"/>
                            <a:gd name="adj2" fmla="val -5472"/>
                            <a:gd name="adj3" fmla="val 18750"/>
                            <a:gd name="adj4" fmla="val -27921"/>
                            <a:gd name="adj5" fmla="val 8750"/>
                            <a:gd name="adj6" fmla="val -50731"/>
                          </a:avLst>
                        </a:prstGeom>
                        <a:solidFill>
                          <a:srgbClr val="FFFFFF"/>
                        </a:solidFill>
                        <a:ln w="9525">
                          <a:solidFill>
                            <a:srgbClr val="000000"/>
                          </a:solidFill>
                          <a:miter lim="800000"/>
                          <a:headEnd/>
                          <a:tailEnd/>
                        </a:ln>
                      </wps:spPr>
                      <wps:txbx>
                        <w:txbxContent>
                          <w:p w14:paraId="23C2CF46" w14:textId="77777777" w:rsidR="001E2D62" w:rsidRDefault="001E2D62" w:rsidP="000974E2">
                            <w:r>
                              <w:t>the negative sign means the direction is backwards.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8" coordsize="21600,21600" o:spt="48" adj="-10080,24300,-3600,4050,-1800,4050" path="m@0@1l@2@3@4@5nfem0,0l21600,,21600,21600,,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122" o:spid="_x0000_s1061" type="#_x0000_t48" style="position:absolute;margin-left:159.7pt;margin-top:4.95pt;width:109.6pt;height:4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" adj="-10958,1890,-6031,,-1182">
                <v:textbox>
                  <w:txbxContent>
                    <w:p w14:paraId="23C2CF46" w14:textId="77777777" w:rsidR="001E2D62" w:rsidRDefault="001E2D62" w:rsidP="000974E2">
                      <w:r>
                        <w:t>the negative sign means the direction is backwards.</w:t>
                      </w:r>
                    </w:p>
                  </w:txbxContent>
                </v:textbox>
              </v:shape>
            </w:pict>
          </mc:Fallback>
        </mc:AlternateContent>
      </w:r>
      <w:r w:rsidRPr="00DB6C79">
        <w:rPr>
          <w:rFonts w:ascii="Symbol" w:hAnsi="Symbol"/>
        </w:rPr>
        <w:t></w:t>
      </w:r>
      <w:r w:rsidRPr="00DB6C79">
        <w:t xml:space="preserve">F = 50 - 60 = -10 N </w:t>
      </w:r>
    </w:p>
    <w:p w14:paraId="524190F0" w14:textId="77777777" w:rsidR="000974E2" w:rsidRPr="00DB6C79" w:rsidRDefault="000974E2" w:rsidP="000974E2">
      <w:pPr>
        <w:tabs>
          <w:tab w:val="left" w:pos="567"/>
        </w:tabs>
      </w:pPr>
    </w:p>
    <w:p w14:paraId="38623628" w14:textId="77777777" w:rsidR="000974E2" w:rsidRPr="00DB6C79" w:rsidRDefault="000974E2" w:rsidP="000974E2">
      <w:pPr>
        <w:tabs>
          <w:tab w:val="left" w:pos="567"/>
        </w:tabs>
      </w:pPr>
      <w:r w:rsidRPr="00DB6C79">
        <w:rPr>
          <w:rFonts w:ascii="Symbol" w:hAnsi="Symbol"/>
        </w:rPr>
        <w:t></w:t>
      </w:r>
      <w:r w:rsidRPr="00DB6C79">
        <w:tab/>
      </w:r>
      <w:r w:rsidRPr="00DB6C79">
        <w:rPr>
          <w:rFonts w:ascii="Symbol" w:hAnsi="Symbol"/>
          <w:u w:val="single"/>
        </w:rPr>
        <w:t></w:t>
      </w:r>
      <w:r w:rsidRPr="00DB6C79">
        <w:rPr>
          <w:u w:val="single"/>
        </w:rPr>
        <w:t>F = 10 N backwards.</w:t>
      </w:r>
    </w:p>
    <w:p w14:paraId="2AC476BF" w14:textId="77777777" w:rsidR="000974E2" w:rsidRPr="00DB6C79" w:rsidRDefault="000974E2" w:rsidP="000974E2">
      <w:pPr>
        <w:tabs>
          <w:tab w:val="left" w:pos="567"/>
        </w:tabs>
      </w:pPr>
      <w:r w:rsidRPr="00DB6C79">
        <w:rPr>
          <w:noProof/>
          <w:lang w:val="en-US"/>
        </w:rPr>
        <mc:AlternateContent>
          <mc:Choice Requires="wpg">
            <w:drawing>
              <wp:anchor distT="0" distB="0" distL="114300" distR="114300" simplePos="0" relativeHeight="251737088" behindDoc="0" locked="0" layoutInCell="1" allowOverlap="1" wp14:anchorId="41824C38" wp14:editId="3EB2E7F8">
                <wp:simplePos x="0" y="0"/>
                <wp:positionH relativeFrom="column">
                  <wp:posOffset>3752427</wp:posOffset>
                </wp:positionH>
                <wp:positionV relativeFrom="paragraph">
                  <wp:posOffset>119380</wp:posOffset>
                </wp:positionV>
                <wp:extent cx="3149600" cy="2702560"/>
                <wp:effectExtent l="0" t="0" r="0" b="0"/>
                <wp:wrapNone/>
                <wp:docPr id="246"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9600" cy="2702560"/>
                          <a:chOff x="6286" y="10768"/>
                          <a:chExt cx="4960" cy="4256"/>
                        </a:xfrm>
                      </wpg:grpSpPr>
                      <pic:pic xmlns:pic="http://schemas.openxmlformats.org/drawingml/2006/picture">
                        <pic:nvPicPr>
                          <pic:cNvPr id="247" name="Picture 120" descr="2nd law003"/>
                          <pic:cNvPicPr>
                            <a:picLocks noChangeAspect="1" noChangeArrowheads="1"/>
                          </pic:cNvPicPr>
                        </pic:nvPicPr>
                        <pic:blipFill>
                          <a:blip r:embed="rId56">
                            <a:lum contrast="24000"/>
                            <a:extLst>
                              <a:ext uri="{28A0092B-C50C-407E-A947-70E740481C1C}">
                                <a14:useLocalDpi xmlns:a14="http://schemas.microsoft.com/office/drawing/2010/main" val="0"/>
                              </a:ext>
                            </a:extLst>
                          </a:blip>
                          <a:srcRect/>
                          <a:stretch>
                            <a:fillRect/>
                          </a:stretch>
                        </pic:blipFill>
                        <pic:spPr bwMode="auto">
                          <a:xfrm>
                            <a:off x="6286" y="10928"/>
                            <a:ext cx="4960" cy="4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8" name="Rectangle 121"/>
                        <wps:cNvSpPr>
                          <a:spLocks noChangeArrowheads="1"/>
                        </wps:cNvSpPr>
                        <wps:spPr bwMode="auto">
                          <a:xfrm>
                            <a:off x="10272" y="10768"/>
                            <a:ext cx="960" cy="5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9" o:spid="_x0000_s1026" style="position:absolute;margin-left:295.45pt;margin-top:9.4pt;width:248pt;height:212.8pt;z-index:251737088" coordorigin="6286,10768" coordsize="4960,4256"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">
                <v:shape id="Picture 120" o:spid="_x0000_s1027" type="#_x0000_t75" alt="2nd law003" style="position:absolute;left:6286;top:10928;width:4960;height:4096;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Boy&#10;sRnFAAAA3AAAAA8AAABkcnMvZG93bnJldi54bWxEj0FLAzEUhO8F/0N4gjebtba2rM0WESqCB2sV&#10;en0kz+y6m5e4id3135uC0OMwM98w683oOnGkPjaeFdxMCxDE2puGrYKP9+31CkRMyAY7z6TglyJs&#10;qovJGkvjB36j4z5ZkSEcS1RQpxRKKaOuyWGc+kCcvU/fO0xZ9laaHocMd52cFcWddNhwXqgx0GNN&#10;ut3/OAX2dRHCdqe/26/5Uh9un6x9wUGpq8vx4R5EojGdw//tZ6NgNl/C6Uw+ArL6Aw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AaMrEZxQAAANwAAAAPAAAAAAAAAAAAAAAAAJwC&#10;AABkcnMvZG93bnJldi54bWxQSwUGAAAAAAQABAD3AAAAjgMAAAAA&#10;">
                  <v:imagedata r:id="rId57" o:title="2nd law003" gain="86232f"/>
                </v:shape>
                <v:rect id="Rectangle 121" o:spid="_x0000_s1028" style="position:absolute;left:10272;top:10768;width:960;height:576;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AMXSKwgAA&#10;ANwAAAAPAAAAZHJzL2Rvd25yZXYueG1sRE/Pa8IwFL4L+x/CG3izyTotW2cUGQjC5sFW2PXRPNuy&#10;5qU2qXb//XIY7Pjx/V5vJ9uJGw2+dazhKVEgiCtnWq41nMv94gWED8gGO8ek4Yc8bDcPszXmxt35&#10;RLci1CKGsM9RQxNCn0vpq4Ys+sT1xJG7uMFiiHCopRnwHsNtJ1OlMmmx5djQYE/vDVXfxWg1YLY0&#10;1+Pl+bP8GDN8rSe1X30preeP0+4NRKAp/Iv/3AejIV3GtfFMPAJy8ws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MAxdIrCAAAA3AAAAA8AAAAAAAAAAAAAAAAAlwIAAGRycy9kb3du&#10;cmV2LnhtbFBLBQYAAAAABAAEAPUAAACGAwAAAAA=&#10;" stroked="f"/>
              </v:group>
            </w:pict>
          </mc:Fallback>
        </mc:AlternateContent>
      </w:r>
    </w:p>
    <w:p w14:paraId="4E0C4B89" w14:textId="77777777" w:rsidR="000974E2" w:rsidRPr="00DB6C79" w:rsidRDefault="000974E2" w:rsidP="000974E2">
      <w:pPr>
        <w:tabs>
          <w:tab w:val="left" w:pos="567"/>
        </w:tabs>
      </w:pPr>
    </w:p>
    <w:p w14:paraId="48BAB1EB" w14:textId="77777777" w:rsidR="000974E2" w:rsidRPr="00DB6C79" w:rsidRDefault="000974E2" w:rsidP="000974E2">
      <w:pPr>
        <w:tabs>
          <w:tab w:val="left" w:pos="567"/>
        </w:tabs>
      </w:pPr>
    </w:p>
    <w:p w14:paraId="3D485478" w14:textId="77777777" w:rsidR="000974E2" w:rsidRPr="00DB6C79" w:rsidRDefault="000974E2" w:rsidP="000974E2">
      <w:pPr>
        <w:tabs>
          <w:tab w:val="left" w:pos="567"/>
        </w:tabs>
      </w:pPr>
      <w:r w:rsidRPr="00DB6C79">
        <w:t xml:space="preserve">If the girl’s forward pedalling force is exactly the same </w:t>
      </w:r>
    </w:p>
    <w:p w14:paraId="1ADD601B" w14:textId="77777777" w:rsidR="000974E2" w:rsidRPr="00DB6C79" w:rsidRDefault="000974E2" w:rsidP="000974E2">
      <w:pPr>
        <w:tabs>
          <w:tab w:val="left" w:pos="567"/>
        </w:tabs>
      </w:pPr>
      <w:r w:rsidRPr="00DB6C79">
        <w:t>size as the frictional force in the opposite direction, there</w:t>
      </w:r>
    </w:p>
    <w:p w14:paraId="39BC9D7D" w14:textId="77777777" w:rsidR="000974E2" w:rsidRPr="00DB6C79" w:rsidRDefault="000974E2" w:rsidP="000974E2">
      <w:pPr>
        <w:tabs>
          <w:tab w:val="left" w:pos="567"/>
        </w:tabs>
      </w:pPr>
      <w:r w:rsidRPr="00DB6C79">
        <w:t>is no unbalanced force acting on the bike.</w:t>
      </w:r>
    </w:p>
    <w:p w14:paraId="13F2884C" w14:textId="77777777" w:rsidR="000974E2" w:rsidRPr="00DB6C79" w:rsidRDefault="000974E2" w:rsidP="000974E2">
      <w:pPr>
        <w:tabs>
          <w:tab w:val="left" w:pos="567"/>
        </w:tabs>
      </w:pPr>
    </w:p>
    <w:p w14:paraId="5A6394D0" w14:textId="77777777" w:rsidR="000974E2" w:rsidRPr="00DB6C79" w:rsidRDefault="000974E2" w:rsidP="000974E2">
      <w:pPr>
        <w:tabs>
          <w:tab w:val="left" w:pos="567"/>
        </w:tabs>
      </w:pPr>
      <w:r w:rsidRPr="00DB6C79">
        <w:t>The bike will not accelerate or decelerate but will</w:t>
      </w:r>
    </w:p>
    <w:p w14:paraId="3950DB29" w14:textId="77777777" w:rsidR="000974E2" w:rsidRPr="00DB6C79" w:rsidRDefault="000974E2" w:rsidP="000974E2">
      <w:pPr>
        <w:tabs>
          <w:tab w:val="left" w:pos="567"/>
        </w:tabs>
      </w:pPr>
      <w:r w:rsidRPr="00DB6C79">
        <w:t>continue in a straight line with a constant</w:t>
      </w:r>
    </w:p>
    <w:p w14:paraId="6DF48770" w14:textId="77777777" w:rsidR="000974E2" w:rsidRPr="00DB6C79" w:rsidRDefault="000974E2" w:rsidP="000974E2">
      <w:pPr>
        <w:tabs>
          <w:tab w:val="left" w:pos="567"/>
        </w:tabs>
      </w:pPr>
      <w:r w:rsidRPr="00DB6C79">
        <w:t>speed.</w:t>
      </w:r>
    </w:p>
    <w:p w14:paraId="58FCC1D5" w14:textId="77777777" w:rsidR="000974E2" w:rsidRPr="00DB6C79" w:rsidRDefault="000974E2" w:rsidP="000974E2">
      <w:pPr>
        <w:tabs>
          <w:tab w:val="left" w:pos="567"/>
        </w:tabs>
      </w:pPr>
    </w:p>
    <w:p w14:paraId="73A4E2D1" w14:textId="77777777" w:rsidR="000974E2" w:rsidRPr="00DB6C79" w:rsidRDefault="000974E2" w:rsidP="000974E2">
      <w:pPr>
        <w:tabs>
          <w:tab w:val="left" w:pos="567"/>
        </w:tabs>
      </w:pPr>
      <w:r w:rsidRPr="00DB6C79">
        <w:rPr>
          <w:rFonts w:ascii="Symbol" w:hAnsi="Symbol"/>
        </w:rPr>
        <w:t></w:t>
      </w:r>
      <w:r w:rsidRPr="00DB6C79">
        <w:tab/>
      </w:r>
      <w:r w:rsidRPr="00DB6C79">
        <w:rPr>
          <w:rFonts w:ascii="Symbol" w:hAnsi="Symbol"/>
          <w:u w:val="single"/>
        </w:rPr>
        <w:t></w:t>
      </w:r>
      <w:r w:rsidRPr="00DB6C79">
        <w:rPr>
          <w:u w:val="single"/>
        </w:rPr>
        <w:t>F = 0</w:t>
      </w:r>
    </w:p>
    <w:p w14:paraId="179E4EFC" w14:textId="77777777" w:rsidR="000974E2" w:rsidRPr="00DB6C79" w:rsidRDefault="000974E2" w:rsidP="000974E2">
      <w:pPr>
        <w:tabs>
          <w:tab w:val="left" w:pos="567"/>
        </w:tabs>
        <w:jc w:val="center"/>
        <w:rPr>
          <w:b/>
        </w:rPr>
      </w:pPr>
      <w:r w:rsidRPr="00DB6C79">
        <w:br w:type="page"/>
      </w:r>
      <w:r w:rsidRPr="00DB6C79">
        <w:rPr>
          <w:b/>
        </w:rPr>
        <w:t>NEWTON'S SECOND LAW</w:t>
      </w:r>
    </w:p>
    <w:p w14:paraId="2F48D21E" w14:textId="77777777" w:rsidR="000974E2" w:rsidRPr="00DB6C79" w:rsidRDefault="000974E2" w:rsidP="000974E2">
      <w:pPr>
        <w:tabs>
          <w:tab w:val="left" w:pos="567"/>
        </w:tabs>
      </w:pPr>
      <w:r w:rsidRPr="00DB6C79">
        <w:rPr>
          <w:noProof/>
          <w:lang w:val="en-US"/>
        </w:rPr>
        <mc:AlternateContent>
          <mc:Choice Requires="wps">
            <w:drawing>
              <wp:anchor distT="0" distB="0" distL="114300" distR="114300" simplePos="0" relativeHeight="251739136" behindDoc="1" locked="0" layoutInCell="1" allowOverlap="1" wp14:anchorId="7079F6F3" wp14:editId="1203AAA9">
                <wp:simplePos x="0" y="0"/>
                <wp:positionH relativeFrom="column">
                  <wp:posOffset>905510</wp:posOffset>
                </wp:positionH>
                <wp:positionV relativeFrom="paragraph">
                  <wp:posOffset>90170</wp:posOffset>
                </wp:positionV>
                <wp:extent cx="4541520" cy="538480"/>
                <wp:effectExtent l="0" t="0" r="30480" b="20320"/>
                <wp:wrapNone/>
                <wp:docPr id="245"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41520" cy="53848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3" o:spid="_x0000_s1026" style="position:absolute;margin-left:71.3pt;margin-top:7.1pt;width:357.6pt;height:42.4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" strokecolor="#4f81bd"/>
            </w:pict>
          </mc:Fallback>
        </mc:AlternateContent>
      </w:r>
    </w:p>
    <w:p w14:paraId="17B1A80F" w14:textId="77777777" w:rsidR="000974E2" w:rsidRPr="00DB6C79" w:rsidRDefault="000974E2" w:rsidP="000974E2">
      <w:pPr>
        <w:tabs>
          <w:tab w:val="left" w:pos="567"/>
        </w:tabs>
        <w:rPr>
          <w:color w:val="FF0000"/>
        </w:rPr>
      </w:pPr>
      <w:r w:rsidRPr="00DB6C79">
        <w:tab/>
      </w:r>
      <w:r w:rsidRPr="00DB6C79">
        <w:tab/>
      </w:r>
      <w:r w:rsidRPr="00DB6C79">
        <w:tab/>
      </w:r>
      <w:r w:rsidRPr="00DB6C79">
        <w:rPr>
          <w:color w:val="FF0000"/>
        </w:rPr>
        <w:t xml:space="preserve">An external unbalanced force will cause an object to accelerate in the </w:t>
      </w:r>
    </w:p>
    <w:p w14:paraId="15891527" w14:textId="77777777" w:rsidR="000974E2" w:rsidRPr="00DB6C79" w:rsidRDefault="000974E2" w:rsidP="000974E2">
      <w:pPr>
        <w:tabs>
          <w:tab w:val="left" w:pos="567"/>
        </w:tabs>
        <w:rPr>
          <w:color w:val="FF0000"/>
        </w:rPr>
      </w:pPr>
      <w:r w:rsidRPr="00DB6C79">
        <w:rPr>
          <w:color w:val="FF0000"/>
        </w:rPr>
        <w:tab/>
      </w:r>
      <w:r w:rsidRPr="00DB6C79">
        <w:rPr>
          <w:color w:val="FF0000"/>
        </w:rPr>
        <w:tab/>
      </w:r>
      <w:r w:rsidRPr="00DB6C79">
        <w:rPr>
          <w:color w:val="FF0000"/>
        </w:rPr>
        <w:tab/>
        <w:t xml:space="preserve">direction of the resultant force. </w:t>
      </w:r>
    </w:p>
    <w:p w14:paraId="46FD3A81" w14:textId="77777777" w:rsidR="000974E2" w:rsidRPr="00DB6C79" w:rsidRDefault="000974E2" w:rsidP="000974E2">
      <w:pPr>
        <w:tabs>
          <w:tab w:val="left" w:pos="567"/>
        </w:tabs>
      </w:pPr>
    </w:p>
    <w:p w14:paraId="7BBA4FAF" w14:textId="77777777" w:rsidR="000974E2" w:rsidRPr="00DB6C79" w:rsidRDefault="000974E2" w:rsidP="000974E2">
      <w:pPr>
        <w:tabs>
          <w:tab w:val="left" w:pos="567"/>
        </w:tabs>
      </w:pPr>
    </w:p>
    <w:p w14:paraId="358FF133" w14:textId="77777777" w:rsidR="000974E2" w:rsidRPr="00DB6C79" w:rsidRDefault="000974E2" w:rsidP="000974E2">
      <w:pPr>
        <w:tabs>
          <w:tab w:val="left" w:pos="567"/>
        </w:tabs>
      </w:pPr>
      <w:r w:rsidRPr="00DB6C79">
        <w:rPr>
          <w:noProof/>
          <w:lang w:val="en-US"/>
        </w:rPr>
        <mc:AlternateContent>
          <mc:Choice Requires="wps">
            <w:drawing>
              <wp:anchor distT="0" distB="0" distL="114300" distR="114300" simplePos="0" relativeHeight="251740160" behindDoc="1" locked="0" layoutInCell="1" allowOverlap="1" wp14:anchorId="31B6DBE7" wp14:editId="4F1F03D6">
                <wp:simplePos x="0" y="0"/>
                <wp:positionH relativeFrom="column">
                  <wp:posOffset>2612390</wp:posOffset>
                </wp:positionH>
                <wp:positionV relativeFrom="paragraph">
                  <wp:posOffset>67310</wp:posOffset>
                </wp:positionV>
                <wp:extent cx="873760" cy="416560"/>
                <wp:effectExtent l="0" t="3810" r="19050" b="11430"/>
                <wp:wrapNone/>
                <wp:docPr id="24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3760" cy="4165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4" o:spid="_x0000_s1026" style="position:absolute;margin-left:205.7pt;margin-top:5.3pt;width:68.8pt;height:32.8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"/>
            </w:pict>
          </mc:Fallback>
        </mc:AlternateContent>
      </w:r>
      <w:r w:rsidRPr="00DB6C79">
        <w:t>This is represented by:</w:t>
      </w:r>
    </w:p>
    <w:p w14:paraId="6E24F87B" w14:textId="77777777" w:rsidR="000974E2" w:rsidRPr="00DB6C79" w:rsidRDefault="000974E2" w:rsidP="000974E2">
      <w:pPr>
        <w:tabs>
          <w:tab w:val="left" w:pos="567"/>
        </w:tabs>
        <w:jc w:val="center"/>
        <w:rPr>
          <w:b/>
        </w:rPr>
      </w:pPr>
      <w:r w:rsidRPr="00DB6C79">
        <w:rPr>
          <w:rFonts w:ascii="Symbol" w:hAnsi="Symbol"/>
          <w:b/>
        </w:rPr>
        <w:t></w:t>
      </w:r>
      <w:r w:rsidRPr="00DB6C79">
        <w:rPr>
          <w:b/>
        </w:rPr>
        <w:t>F = ma</w:t>
      </w:r>
    </w:p>
    <w:p w14:paraId="1B5D876A" w14:textId="77777777" w:rsidR="000974E2" w:rsidRPr="00DB6C79" w:rsidRDefault="000974E2" w:rsidP="000974E2">
      <w:pPr>
        <w:tabs>
          <w:tab w:val="left" w:pos="567"/>
        </w:tabs>
      </w:pPr>
    </w:p>
    <w:p w14:paraId="6E20A361" w14:textId="77777777" w:rsidR="000974E2" w:rsidRPr="00DB6C79" w:rsidRDefault="000974E2" w:rsidP="000974E2">
      <w:pPr>
        <w:tabs>
          <w:tab w:val="left" w:pos="567"/>
        </w:tabs>
      </w:pPr>
    </w:p>
    <w:p w14:paraId="7528B114" w14:textId="77777777" w:rsidR="000974E2" w:rsidRPr="00DB6C79" w:rsidRDefault="000974E2" w:rsidP="000974E2">
      <w:pPr>
        <w:tabs>
          <w:tab w:val="left" w:pos="567"/>
        </w:tabs>
      </w:pPr>
      <w:r w:rsidRPr="00DB6C79">
        <w:tab/>
      </w:r>
      <w:r w:rsidRPr="00DB6C79">
        <w:tab/>
      </w:r>
      <w:r w:rsidRPr="00DB6C79">
        <w:tab/>
      </w:r>
      <w:r w:rsidRPr="00DB6C79">
        <w:tab/>
        <w:t>where</w:t>
      </w:r>
      <w:r w:rsidRPr="00DB6C79">
        <w:tab/>
      </w:r>
      <w:r w:rsidRPr="00DB6C79">
        <w:rPr>
          <w:rFonts w:ascii="Symbol" w:hAnsi="Symbol"/>
        </w:rPr>
        <w:t></w:t>
      </w:r>
      <w:r w:rsidRPr="00DB6C79">
        <w:t>F = the resultant unbalanced force acting (N)</w:t>
      </w:r>
    </w:p>
    <w:p w14:paraId="351E3B63"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t xml:space="preserve"> m = mass of the object (kg)</w:t>
      </w:r>
    </w:p>
    <w:p w14:paraId="63D906D3"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t xml:space="preserve"> a = acceleration (ms</w:t>
      </w:r>
      <w:r w:rsidRPr="00DB6C79">
        <w:rPr>
          <w:vertAlign w:val="superscript"/>
        </w:rPr>
        <w:t>-2</w:t>
      </w:r>
      <w:r w:rsidRPr="00DB6C79">
        <w:t>)</w:t>
      </w:r>
    </w:p>
    <w:p w14:paraId="17E7BFE5" w14:textId="77777777" w:rsidR="000974E2" w:rsidRPr="00DB6C79" w:rsidRDefault="000974E2" w:rsidP="000974E2">
      <w:pPr>
        <w:tabs>
          <w:tab w:val="left" w:pos="567"/>
        </w:tabs>
      </w:pPr>
    </w:p>
    <w:p w14:paraId="30B9759B" w14:textId="77777777" w:rsidR="000974E2" w:rsidRPr="00DB6C79" w:rsidRDefault="000974E2" w:rsidP="000974E2">
      <w:pPr>
        <w:tabs>
          <w:tab w:val="left" w:pos="567"/>
        </w:tabs>
      </w:pPr>
      <w:r w:rsidRPr="00DB6C79">
        <w:rPr>
          <w:b/>
        </w:rPr>
        <w:t>Examples</w:t>
      </w:r>
    </w:p>
    <w:p w14:paraId="55E184BD" w14:textId="77777777" w:rsidR="000974E2" w:rsidRPr="00DB6C79" w:rsidRDefault="000974E2" w:rsidP="000974E2">
      <w:pPr>
        <w:tabs>
          <w:tab w:val="left" w:pos="567"/>
        </w:tabs>
      </w:pPr>
    </w:p>
    <w:p w14:paraId="47AE20CC" w14:textId="77777777" w:rsidR="000974E2" w:rsidRPr="00DB6C79" w:rsidRDefault="000974E2" w:rsidP="000974E2">
      <w:pPr>
        <w:tabs>
          <w:tab w:val="left" w:pos="567"/>
        </w:tabs>
      </w:pPr>
      <w:r w:rsidRPr="00DB6C79">
        <w:t>1.</w:t>
      </w:r>
      <w:r w:rsidRPr="00DB6C79">
        <w:tab/>
        <w:t xml:space="preserve">What would be the acceleration of a skateboarder and her skateboard if their combined </w:t>
      </w:r>
      <w:r w:rsidRPr="00DB6C79">
        <w:tab/>
        <w:t>mass of 55.0 kg was acted on by an accelerating force of 60.0 N?</w:t>
      </w:r>
    </w:p>
    <w:p w14:paraId="7E2D1FA7" w14:textId="77777777" w:rsidR="000974E2" w:rsidRPr="00DB6C79" w:rsidRDefault="000974E2" w:rsidP="000974E2">
      <w:pPr>
        <w:tabs>
          <w:tab w:val="left" w:pos="567"/>
        </w:tabs>
      </w:pPr>
    </w:p>
    <w:p w14:paraId="242438F0" w14:textId="77777777" w:rsidR="000974E2" w:rsidRPr="00DB6C79" w:rsidRDefault="000974E2" w:rsidP="000974E2">
      <w:pPr>
        <w:tabs>
          <w:tab w:val="left" w:pos="567"/>
        </w:tabs>
      </w:pPr>
    </w:p>
    <w:bookmarkStart w:id="6" w:name="OLE_LINK7"/>
    <w:bookmarkStart w:id="7" w:name="OLE_LINK8"/>
    <w:p w14:paraId="1CA91EFD" w14:textId="77777777" w:rsidR="000974E2" w:rsidRPr="00DB6C79" w:rsidRDefault="008C22EA" w:rsidP="000974E2">
      <w:pPr>
        <w:tabs>
          <w:tab w:val="left" w:pos="567"/>
        </w:tabs>
        <w:jc w:val="center"/>
      </w:pPr>
      <w:r w:rsidRPr="00DB6C79">
        <w:rPr>
          <w:color w:val="000000"/>
          <w:position w:val="-170"/>
        </w:rPr>
        <w:object w:dxaOrig="5780" w:dyaOrig="3800" w14:anchorId="73E2F730">
          <v:shape id="_x0000_i1039" type="#_x0000_t75" style="width:289pt;height:190pt" o:ole="">
            <v:imagedata r:id="rId58" o:title=""/>
          </v:shape>
          <o:OLEObject Type="Embed" ProgID="Equation.3" ShapeID="_x0000_i1039" DrawAspect="Content" ObjectID="_1417260642" r:id="rId59"/>
        </w:object>
      </w:r>
      <w:bookmarkEnd w:id="6"/>
      <w:bookmarkEnd w:id="7"/>
    </w:p>
    <w:p w14:paraId="1F16948C" w14:textId="77777777" w:rsidR="000974E2" w:rsidRPr="00DB6C79" w:rsidRDefault="000974E2" w:rsidP="000974E2">
      <w:pPr>
        <w:tabs>
          <w:tab w:val="left" w:pos="567"/>
        </w:tabs>
      </w:pPr>
      <w:r w:rsidRPr="00DB6C79">
        <w:br w:type="page"/>
        <w:t>2.</w:t>
      </w:r>
      <w:r w:rsidRPr="00DB6C79">
        <w:tab/>
        <w:t xml:space="preserve">A car of mass 1100 kg is accelerated by a motor that provides a force of 3100 N.  </w:t>
      </w:r>
    </w:p>
    <w:p w14:paraId="404D8105" w14:textId="77777777" w:rsidR="000974E2" w:rsidRPr="00DB6C79" w:rsidRDefault="000974E2" w:rsidP="000974E2">
      <w:pPr>
        <w:tabs>
          <w:tab w:val="left" w:pos="567"/>
        </w:tabs>
      </w:pPr>
      <w:r w:rsidRPr="00DB6C79">
        <w:tab/>
        <w:t xml:space="preserve">A frictional force of 850 N opposes the motion of the car.  Calculate the acceleration of </w:t>
      </w:r>
    </w:p>
    <w:p w14:paraId="785B8590" w14:textId="77777777" w:rsidR="000974E2" w:rsidRPr="00DB6C79" w:rsidRDefault="000974E2" w:rsidP="000974E2">
      <w:pPr>
        <w:tabs>
          <w:tab w:val="left" w:pos="567"/>
        </w:tabs>
      </w:pPr>
      <w:r w:rsidRPr="00DB6C79">
        <w:tab/>
        <w:t>the car across the ground.</w:t>
      </w:r>
    </w:p>
    <w:p w14:paraId="6A1FE2F7" w14:textId="77777777" w:rsidR="000974E2" w:rsidRPr="00DB6C79" w:rsidRDefault="000974E2" w:rsidP="000974E2">
      <w:pPr>
        <w:tabs>
          <w:tab w:val="left" w:pos="567"/>
        </w:tabs>
      </w:pPr>
      <w:r w:rsidRPr="00DB6C79">
        <w:rPr>
          <w:noProof/>
          <w:lang w:val="en-US"/>
        </w:rPr>
        <mc:AlternateContent>
          <mc:Choice Requires="wpg">
            <w:drawing>
              <wp:anchor distT="0" distB="0" distL="114300" distR="114300" simplePos="0" relativeHeight="251741184" behindDoc="0" locked="0" layoutInCell="1" allowOverlap="1" wp14:anchorId="6531F375" wp14:editId="4855B5A2">
                <wp:simplePos x="0" y="0"/>
                <wp:positionH relativeFrom="column">
                  <wp:posOffset>541655</wp:posOffset>
                </wp:positionH>
                <wp:positionV relativeFrom="paragraph">
                  <wp:posOffset>138430</wp:posOffset>
                </wp:positionV>
                <wp:extent cx="5478145" cy="685800"/>
                <wp:effectExtent l="0" t="0" r="8255" b="25400"/>
                <wp:wrapNone/>
                <wp:docPr id="127"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8145" cy="685800"/>
                          <a:chOff x="1987" y="10863"/>
                          <a:chExt cx="8627" cy="1080"/>
                        </a:xfrm>
                      </wpg:grpSpPr>
                      <wps:wsp>
                        <wps:cNvPr id="224" name="Text Box 126"/>
                        <wps:cNvSpPr txBox="1">
                          <a:spLocks noChangeArrowheads="1"/>
                        </wps:cNvSpPr>
                        <wps:spPr bwMode="auto">
                          <a:xfrm>
                            <a:off x="1987" y="11204"/>
                            <a:ext cx="2048"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076FFC" w14:textId="77777777" w:rsidR="001E2D62" w:rsidRDefault="001E2D62" w:rsidP="000974E2">
                              <w:r>
                                <w:t>F</w:t>
                              </w:r>
                              <w:r>
                                <w:rPr>
                                  <w:vertAlign w:val="subscript"/>
                                </w:rPr>
                                <w:t>friction</w:t>
                              </w:r>
                              <w:r>
                                <w:t xml:space="preserve"> = 850 N</w:t>
                              </w:r>
                            </w:p>
                          </w:txbxContent>
                        </wps:txbx>
                        <wps:bodyPr rot="0" vert="horz" wrap="square" lIns="91440" tIns="45720" rIns="91440" bIns="45720" anchor="t" anchorCtr="0" upright="1">
                          <a:noAutofit/>
                        </wps:bodyPr>
                      </wps:wsp>
                      <wps:wsp>
                        <wps:cNvPr id="225" name="Line 127"/>
                        <wps:cNvCnPr/>
                        <wps:spPr bwMode="auto">
                          <a:xfrm>
                            <a:off x="3683" y="11915"/>
                            <a:ext cx="45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 name="Oval 128"/>
                        <wps:cNvSpPr>
                          <a:spLocks noChangeArrowheads="1"/>
                        </wps:cNvSpPr>
                        <wps:spPr bwMode="auto">
                          <a:xfrm>
                            <a:off x="6738" y="11602"/>
                            <a:ext cx="264" cy="34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7" name="Oval 129"/>
                        <wps:cNvSpPr>
                          <a:spLocks noChangeArrowheads="1"/>
                        </wps:cNvSpPr>
                        <wps:spPr bwMode="auto">
                          <a:xfrm>
                            <a:off x="5046" y="11488"/>
                            <a:ext cx="330" cy="4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8" name="Line 130"/>
                        <wps:cNvCnPr/>
                        <wps:spPr bwMode="auto">
                          <a:xfrm>
                            <a:off x="5354" y="11801"/>
                            <a:ext cx="13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3" name="Line 131"/>
                        <wps:cNvCnPr/>
                        <wps:spPr bwMode="auto">
                          <a:xfrm>
                            <a:off x="7024" y="11801"/>
                            <a:ext cx="1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4" name="Line 132"/>
                        <wps:cNvCnPr/>
                        <wps:spPr bwMode="auto">
                          <a:xfrm flipV="1">
                            <a:off x="7156" y="11517"/>
                            <a:ext cx="0" cy="2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5" name="Line 133"/>
                        <wps:cNvCnPr/>
                        <wps:spPr bwMode="auto">
                          <a:xfrm flipH="1">
                            <a:off x="4760" y="11801"/>
                            <a:ext cx="2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 name="Line 134"/>
                        <wps:cNvCnPr/>
                        <wps:spPr bwMode="auto">
                          <a:xfrm flipH="1" flipV="1">
                            <a:off x="6387" y="11289"/>
                            <a:ext cx="769" cy="1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 name="Line 135"/>
                        <wps:cNvCnPr/>
                        <wps:spPr bwMode="auto">
                          <a:xfrm flipV="1">
                            <a:off x="4738" y="10863"/>
                            <a:ext cx="0" cy="9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 name="Line 136"/>
                        <wps:cNvCnPr/>
                        <wps:spPr bwMode="auto">
                          <a:xfrm flipH="1" flipV="1">
                            <a:off x="6123" y="10863"/>
                            <a:ext cx="242" cy="3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0" name="Line 137"/>
                        <wps:cNvCnPr/>
                        <wps:spPr bwMode="auto">
                          <a:xfrm>
                            <a:off x="4760" y="10863"/>
                            <a:ext cx="13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 name="Line 138"/>
                        <wps:cNvCnPr/>
                        <wps:spPr bwMode="auto">
                          <a:xfrm>
                            <a:off x="7156" y="11574"/>
                            <a:ext cx="923"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2" name="Line 139"/>
                        <wps:cNvCnPr/>
                        <wps:spPr bwMode="auto">
                          <a:xfrm flipH="1">
                            <a:off x="3947" y="11488"/>
                            <a:ext cx="769" cy="0"/>
                          </a:xfrm>
                          <a:prstGeom prst="line">
                            <a:avLst/>
                          </a:prstGeom>
                          <a:noFill/>
                          <a:ln w="381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3" name="Text Box 140"/>
                        <wps:cNvSpPr txBox="1">
                          <a:spLocks noChangeArrowheads="1"/>
                        </wps:cNvSpPr>
                        <wps:spPr bwMode="auto">
                          <a:xfrm>
                            <a:off x="8145" y="11204"/>
                            <a:ext cx="2469" cy="5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289C8E" w14:textId="77777777" w:rsidR="001E2D62" w:rsidRDefault="001E2D62" w:rsidP="000974E2">
                              <w:r>
                                <w:t>F</w:t>
                              </w:r>
                              <w:r>
                                <w:rPr>
                                  <w:vertAlign w:val="subscript"/>
                                </w:rPr>
                                <w:t>engine</w:t>
                              </w:r>
                              <w:r>
                                <w:t xml:space="preserve"> = 3100 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5" o:spid="_x0000_s1062" style="position:absolute;margin-left:42.65pt;margin-top:10.9pt;width:431.35pt;height:54pt;z-index:251741184" coordorigin="1987,10863" coordsize="8627,108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">
                <v:shape id="Text Box 126" o:spid="_x0000_s1063" type="#_x0000_t202" style="position:absolute;left:1987;top:11204;width:2048;height:51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N3QOxAAA&#10;ANwAAAAPAAAAZHJzL2Rvd25yZXYueG1sRI/NasMwEITvhb6D2EIvpZZrHLtxooS2kJJrfh5gY61/&#10;qLUylhrbb18FCjkOM/MNs95OphNXGlxrWcFbFIMgLq1uuVZwPu1e30E4j6yxs0wKZnKw3Tw+rLHQ&#10;duQDXY++FgHCrkAFjfd9IaUrGzLoItsTB6+yg0Ef5FBLPeAY4KaTSRxn0mDLYaHBnr4aKn+Ov0ZB&#10;tR9fFsvx8u3P+SHNPrHNL3ZW6vlp+liB8DT5e/i/vdcKkiSF25lwBOTm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oDd0DsQAAADcAAAADwAAAAAAAAAAAAAAAACXAgAAZHJzL2Rv&#10;d25yZXYueG1sUEsFBgAAAAAEAAQA9QAAAIgDAAAAAA==&#10;" stroked="f">
                  <v:textbox>
                    <w:txbxContent>
                      <w:p w14:paraId="3E076FFC" w14:textId="77777777" w:rsidR="001E2D62" w:rsidRDefault="001E2D62" w:rsidP="000974E2">
                        <w:r>
                          <w:t>F</w:t>
                        </w:r>
                        <w:r>
                          <w:rPr>
                            <w:vertAlign w:val="subscript"/>
                          </w:rPr>
                          <w:t>friction</w:t>
                        </w:r>
                        <w:r>
                          <w:t xml:space="preserve"> = 850 N</w:t>
                        </w:r>
                      </w:p>
                    </w:txbxContent>
                  </v:textbox>
                </v:shape>
                <v:line id="Line 127" o:spid="_x0000_s1064" style="position:absolute;visibility:visible;mso-wrap-style:square" from="3683,11915" to="8277,11915"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Fh6eWscAAADcAAAADwAAAGRycy9kb3ducmV2LnhtbESPQWvCQBSE7wX/w/KE3urGlAZJXUUs&#10;Be2hVFvQ4zP7mkSzb8PuNkn/fbcgeBxm5htmvhxMIzpyvrasYDpJQBAXVtdcKvj6fH2YgfABWWNj&#10;mRT8koflYnQ3x1zbnnfU7UMpIoR9jgqqENpcSl9UZNBPbEscvW/rDIYoXSm1wz7CTSPTJMmkwZrj&#10;QoUtrSsqLvsfo+D98SPrVtu3zXDYZqfiZXc6nnun1P14WD2DCDSEW/ja3mgFafoE/2fiEZCLPwA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AWHp5axwAAANwAAAAPAAAAAAAA&#10;AAAAAAAAAKECAABkcnMvZG93bnJldi54bWxQSwUGAAAAAAQABAD5AAAAlQMAAAAA&#10;"/>
                <v:oval id="Oval 128" o:spid="_x0000_s1065" style="position:absolute;left:6738;top:11602;width:264;height:341;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RlGkdxAAA&#10;ANwAAAAPAAAAZHJzL2Rvd25yZXYueG1sRI9Ba8JAFITvBf/D8oTe6sYEg6SuIkrBHnpotPdH9pkE&#10;s29D9hnTf98tFHocZuYbZrObXKdGGkLr2cBykYAirrxtuTZwOb+9rEEFQbbYeSYD3xRgt509bbCw&#10;/sGfNJZSqwjhUKCBRqQvtA5VQw7DwvfE0bv6waFEOdTaDviIcNfpNEly7bDluNBgT4eGqlt5dwaO&#10;9b7MR53JKrseT7K6fX28Z0tjnufT/hWU0CT/4b/2yRpI0xx+z8QjoLc/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kZRpHcQAAADcAAAADwAAAAAAAAAAAAAAAACXAgAAZHJzL2Rv&#10;d25yZXYueG1sUEsFBgAAAAAEAAQA9QAAAIgDAAAAAA==&#10;"/>
                <v:oval id="Oval 129" o:spid="_x0000_s1066" style="position:absolute;left:5046;top:11488;width:330;height:42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MyGxAAA&#10;ANwAAAAPAAAAZHJzL2Rvd25yZXYueG1sRI9Ba8JAFITvQv/D8gq9mY0J2pK6ilQKeujBtL0/ss8k&#10;mH0bsq8x/fddoeBxmJlvmPV2cp0aaQitZwOLJAVFXHnbcm3g6/N9/gIqCLLFzjMZ+KUA283DbI2F&#10;9Vc+0VhKrSKEQ4EGGpG+0DpUDTkMie+Jo3f2g0OJcqi1HfAa4a7TWZqutMOW40KDPb01VF3KH2dg&#10;X+/K1ahzWebn/UGWl++PY74w5ulx2r2CEprkHv5vH6yBLHuG25l4BPTm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tjMhsQAAADcAAAADwAAAAAAAAAAAAAAAACXAgAAZHJzL2Rv&#10;d25yZXYueG1sUEsFBgAAAAAEAAQA9QAAAIgDAAAAAA==&#10;"/>
                <v:line id="Line 130" o:spid="_x0000_s1067" style="position:absolute;visibility:visible;mso-wrap-style:square" from="5354,11801" to="6738,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8xxMMAAADcAAAADwAAAGRycy9kb3ducmV2LnhtbERPz2vCMBS+C/sfwht409QKZXRGEUXQ&#10;HUTdYDs+m7e2W/NSkqyt/705DDx+fL8Xq8E0oiPna8sKZtMEBHFhdc2lgo/33eQFhA/IGhvLpOBG&#10;HlbLp9ECc217PlN3CaWIIexzVFCF0OZS+qIig35qW+LIfVtnMEToSqkd9jHcNDJNkkwarDk2VNjS&#10;pqLi9/JnFBznp6xbH972w+chuxbb8/Xrp3dKjZ+H9SuIQEN4iP/de60gTePaeCYeAbm8A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PgfMcTDAAAA3AAAAA8AAAAAAAAAAAAA&#10;AAAAoQIAAGRycy9kb3ducmV2LnhtbFBLBQYAAAAABAAEAPkAAACRAwAAAAA=&#10;"/>
                <v:line id="Line 131" o:spid="_x0000_s1068" style="position:absolute;visibility:visible;mso-wrap-style:square" from="7024,11801" to="7156,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2I1aMYAAADcAAAADwAAAGRycy9kb3ducmV2LnhtbESPQWvCQBSE7wX/w/KE3uqmBkKJriIV&#10;QXso1Rb0+Mw+k2j2bdjdJum/7xYKHoeZ+YaZLwfTiI6cry0reJ4kIIgLq2suFXx9bp5eQPiArLGx&#10;TAp+yMNyMXqYY65tz3vqDqEUEcI+RwVVCG0upS8qMugntiWO3sU6gyFKV0rtsI9w08hpkmTSYM1x&#10;ocKWXisqbodvo+A9/ci61e5tOxx32blY78+na++UehwPqxmIQEO4h//bW61gmqbwdyYeAbn4BQ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HNiNWjGAAAA3AAAAA8AAAAAAAAA&#10;AAAAAAAAoQIAAGRycy9kb3ducmV2LnhtbFBLBQYAAAAABAAEAPkAAACUAwAAAAA=&#10;"/>
                <v:line id="Line 132" o:spid="_x0000_s1069" style="position:absolute;flip:y;visibility:visible;mso-wrap-style:square" from="7156,11517" to="7156,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Ja8sY8YAAADcAAAADwAAAGRycy9kb3ducmV2LnhtbESPQWsCMRSE70L/Q3gFL0WztVJ0axQp&#10;FHrwopYVb8/N62bZzcs2ibr9941Q8DjMzDfMYtXbVlzIh9qxgudxBoK4dLrmSsHX/mM0AxEissbW&#10;MSn4pQCr5cNggbl2V97SZRcrkSAcclRgYuxyKUNpyGIYu444ed/OW4xJ+kpqj9cEt62cZNmrtFhz&#10;WjDY0buhstmdrQI52zz9+PVp2hTN4TA3RVl0x41Sw8d+/QYiUh/v4f/2p1YweZnC7Uw6AnL5Bw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CWvLGPGAAAA3AAAAA8AAAAAAAAA&#10;AAAAAAAAoQIAAGRycy9kb3ducmV2LnhtbFBLBQYAAAAABAAEAPkAAACUAwAAAAA=&#10;"/>
                <v:line id="Line 133" o:spid="_x0000_s1070" style="position:absolute;flip:x;visibility:visible;mso-wrap-style:square" from="4760,11801" to="5002,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"/>
                <v:line id="Line 134" o:spid="_x0000_s1071" style="position:absolute;flip:x y;visibility:visible;mso-wrap-style:square" from="6387,11289" to="7156,114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EEvCcUAAADcAAAADwAAAGRycy9kb3ducmV2LnhtbESPT2vCQBTE7wW/w/KEXkrdJBaRmFWC&#10;YOlJqVV6fWRf/mD2bchuTdpP7wpCj8PM/IbJNqNpxZV611hWEM8iEMSF1Q1XCk5fu9clCOeRNbaW&#10;ScEvOdisJ08ZptoO/EnXo69EgLBLUUHtfZdK6YqaDLqZ7YiDV9reoA+yr6TucQhw08okihbSYMNh&#10;ocaOtjUVl+OPUYC8/5svh5je5Dt9u2R/eMnPpVLP0zFfgfA0+v/wo/2hFSTzBdzPhCMg1zc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YEEvCcUAAADcAAAADwAAAAAAAAAA&#10;AAAAAAChAgAAZHJzL2Rvd25yZXYueG1sUEsFBgAAAAAEAAQA+QAAAJMDAAAAAA==&#10;"/>
                <v:line id="Line 135" o:spid="_x0000_s1072" style="position:absolute;flip:y;visibility:visible;mso-wrap-style:square" from="4738,10863" to="4738,1180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OImZsQAAADcAAAADwAAAGRycy9kb3ducmV2LnhtbERPy2oCMRTdC/2HcAvdFM3UFtGpUUQQ&#10;unDjgxF318ntZJjJzTRJdfr3zUJweTjv+bK3rbiSD7VjBW+jDARx6XTNlYLjYTOcgggRWWPrmBT8&#10;UYDl4mkwx1y7G+/ouo+VSCEcclRgYuxyKUNpyGIYuY44cd/OW4wJ+kpqj7cUbls5zrKJtFhzajDY&#10;0dpQ2ex/rQI53b7++NXloyma02lmirLozlulXp771SeISH18iO/uL61g/J7WpjPpCMjFP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k4iZmxAAAANwAAAAPAAAAAAAAAAAA&#10;AAAAAKECAABkcnMvZG93bnJldi54bWxQSwUGAAAAAAQABAD5AAAAkgMAAAAA&#10;"/>
                <v:line id="Line 136" o:spid="_x0000_s1073" style="position:absolute;flip:x y;visibility:visible;mso-wrap-style:square" from="6123,10863" to="6365,1126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Ed67e8QAAADcAAAADwAAAGRycy9kb3ducmV2LnhtbESPT4vCMBTE7wt+h/AEL7KmVhG3GkUE&#10;ZU+Kf5a9PppnW2xeShNt3U9vBGGPw8z8hpkvW1OKO9WusKxgOIhAEKdWF5wpOJ82n1MQziNrLC2T&#10;ggc5WC46H3NMtG34QPejz0SAsEtQQe59lUjp0pwMuoGtiIN3sbVBH2SdSV1jE+CmlHEUTaTBgsNC&#10;jhWtc0qvx5tRgLz7G02bIY3lln5dvNv3Vz8XpXrddjUD4an1/+F3+1sriEdf8DoTjoBcPAE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R3rt7xAAAANwAAAAPAAAAAAAAAAAA&#10;AAAAAKECAABkcnMvZG93bnJldi54bWxQSwUGAAAAAAQABAD5AAAAkgMAAAAA&#10;"/>
                <v:line id="Line 137" o:spid="_x0000_s1074" style="position:absolute;visibility:visible;mso-wrap-style:square" from="4760,10863" to="6123,1086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27bYYsMAAADcAAAADwAAAGRycy9kb3ducmV2LnhtbERPy2rCQBTdF/yH4Qrd1UmthJI6ilQE&#10;7UJ8gS6vmdskbeZOmJkm8e+dhdDl4byn897UoiXnK8sKXkcJCOLc6ooLBafj6uUdhA/IGmvLpOBG&#10;HuazwdMUM2073lN7CIWIIewzVFCG0GRS+rwkg35kG+LIfVtnMEToCqkddjHc1HKcJKk0WHFsKLGh&#10;z5Ly38OfUbB926XtYvO17s+b9Jov99fLT+eUeh72iw8QgfrwL36411rBeBLnxzPxCMjZHQ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Nu22GLDAAAA3AAAAA8AAAAAAAAAAAAA&#10;AAAAoQIAAGRycy9kb3ducmV2LnhtbFBLBQYAAAAABAAEAPkAAACRAwAAAAA=&#10;"/>
                <v:line id="Line 138" o:spid="_x0000_s1075" style="position:absolute;visibility:visible;mso-wrap-style:square" from="7156,11574" to="8079,1157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vVR25MMAAADcAAAADwAAAGRycy9kb3ducmV2LnhtbESPQYvCMBSE78L+h/AWvGmqLCpdo+wK&#10;woJ4qBW8vm2ebbF5KUm09d8bQfA4zMw3zHLdm0bcyPnasoLJOAFBXFhdc6ngmG9HCxA+IGtsLJOC&#10;O3lYrz4GS0y17Tij2yGUIkLYp6igCqFNpfRFRQb92LbE0TtbZzBE6UqpHXYRbho5TZKZNFhzXKiw&#10;pU1FxeVwNQp+92121/9zn2xO80Xed05nuFNq+Nn/fIMI1Id3+NX+0wqmXxN4nolHQK4eAA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L1UduTDAAAA3AAAAA8AAAAAAAAAAAAA&#10;AAAAoQIAAGRycy9kb3ducmV2LnhtbFBLBQYAAAAABAAEAPkAAACRAwAAAAA=&#10;" strokeweight="3pt">
                  <v:stroke endarrow="block"/>
                </v:line>
                <v:line id="Line 139" o:spid="_x0000_s1076" style="position:absolute;flip:x;visibility:visible;mso-wrap-style:square" from="3947,11488" to="4716,1148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z5qxcQAAADcAAAADwAAAGRycy9kb3ducmV2LnhtbESPQWsCMRSE7wX/Q3iCl1Kzbq3YrVFE&#10;WOhNqu3B2yN53V26eVmTuG7/fSMUPA4z8w2z2gy2FT350DhWMJtmIIi1Mw1XCj6P5dMSRIjIBlvH&#10;pOCXAmzWo4cVFsZd+YP6Q6xEgnAoUEEdY1dIGXRNFsPUdcTJ+3beYkzSV9J4vCa4bWWeZQtpseG0&#10;UGNHu5r0z+FiFZzLhfV7V/Z4erTP81cdXr50UGoyHrZvICIN8R7+b78bBfk8h9uZdATk+g8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bPmrFxAAAANwAAAAPAAAAAAAAAAAA&#10;AAAAAKECAABkcnMvZG93bnJldi54bWxQSwUGAAAAAAQABAD5AAAAkgMAAAAA&#10;" strokeweight="3pt">
                  <v:stroke endarrow="block"/>
                </v:line>
                <v:shape id="Text Box 140" o:spid="_x0000_s1077" type="#_x0000_t202" style="position:absolute;left:8145;top:11204;width:2469;height:522;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yAQnawwAA&#10;ANwAAAAPAAAAZHJzL2Rvd25yZXYueG1sRI/bqsIwFETfBf8hbMEX0dTL8VKN4jmg+OrlA7bNti02&#10;O6WJtv69EYTzOMzMGma1aUwhnlS53LKC4SACQZxYnXOq4HLe9ecgnEfWWFgmBS9ysFm3WyuMta35&#10;SM+TT0WAsItRQeZ9GUvpkowMuoEtiYN3s5VBH2SVSl1hHeCmkKMomkqDOYeFDEv6yyi5nx5Gwe1Q&#10;934W9XXvL7PjZPqL+exqX0p1O812CcJT4//D3/ZBKxhNxvA5E46AXL8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yAQnawwAAANwAAAAPAAAAAAAAAAAAAAAAAJcCAABkcnMvZG93&#10;bnJldi54bWxQSwUGAAAAAAQABAD1AAAAhwMAAAAA&#10;" stroked="f">
                  <v:textbox>
                    <w:txbxContent>
                      <w:p w14:paraId="01289C8E" w14:textId="77777777" w:rsidR="001E2D62" w:rsidRDefault="001E2D62" w:rsidP="000974E2">
                        <w:r>
                          <w:t>F</w:t>
                        </w:r>
                        <w:r>
                          <w:rPr>
                            <w:vertAlign w:val="subscript"/>
                          </w:rPr>
                          <w:t>engine</w:t>
                        </w:r>
                        <w:r>
                          <w:t xml:space="preserve"> = 3100 N</w:t>
                        </w:r>
                      </w:p>
                    </w:txbxContent>
                  </v:textbox>
                </v:shape>
              </v:group>
            </w:pict>
          </mc:Fallback>
        </mc:AlternateContent>
      </w:r>
    </w:p>
    <w:p w14:paraId="64530F18" w14:textId="77777777" w:rsidR="000974E2" w:rsidRPr="00DB6C79" w:rsidRDefault="000974E2" w:rsidP="000974E2">
      <w:pPr>
        <w:tabs>
          <w:tab w:val="left" w:pos="567"/>
        </w:tabs>
      </w:pPr>
    </w:p>
    <w:p w14:paraId="6177051A" w14:textId="77777777" w:rsidR="000974E2" w:rsidRPr="00DB6C79" w:rsidRDefault="000974E2" w:rsidP="000974E2">
      <w:pPr>
        <w:tabs>
          <w:tab w:val="left" w:pos="567"/>
        </w:tabs>
      </w:pPr>
    </w:p>
    <w:p w14:paraId="2E0B9A2D" w14:textId="77777777" w:rsidR="000974E2" w:rsidRPr="00DB6C79" w:rsidRDefault="000974E2" w:rsidP="000974E2">
      <w:pPr>
        <w:tabs>
          <w:tab w:val="left" w:pos="567"/>
        </w:tabs>
      </w:pPr>
    </w:p>
    <w:p w14:paraId="0E268120" w14:textId="77777777" w:rsidR="000974E2" w:rsidRPr="00DB6C79" w:rsidRDefault="000974E2" w:rsidP="000974E2">
      <w:pPr>
        <w:tabs>
          <w:tab w:val="left" w:pos="567"/>
        </w:tabs>
      </w:pPr>
    </w:p>
    <w:p w14:paraId="763454C1" w14:textId="77777777" w:rsidR="000974E2" w:rsidRPr="00DB6C79" w:rsidRDefault="000974E2" w:rsidP="000974E2">
      <w:pPr>
        <w:tabs>
          <w:tab w:val="left" w:pos="567"/>
        </w:tabs>
      </w:pPr>
    </w:p>
    <w:p w14:paraId="50A46FCA" w14:textId="77777777" w:rsidR="000974E2" w:rsidRPr="00DB6C79" w:rsidRDefault="000974E2" w:rsidP="000974E2">
      <w:pPr>
        <w:tabs>
          <w:tab w:val="left" w:pos="567"/>
        </w:tabs>
      </w:pPr>
    </w:p>
    <w:p w14:paraId="4F618601" w14:textId="77777777" w:rsidR="000974E2" w:rsidRPr="00DB6C79" w:rsidRDefault="008C22EA" w:rsidP="000974E2">
      <w:pPr>
        <w:tabs>
          <w:tab w:val="left" w:pos="567"/>
        </w:tabs>
        <w:jc w:val="center"/>
        <w:rPr>
          <w:color w:val="000000"/>
        </w:rPr>
      </w:pPr>
      <w:r w:rsidRPr="00DB6C79">
        <w:rPr>
          <w:color w:val="000000"/>
          <w:position w:val="-240"/>
        </w:rPr>
        <w:object w:dxaOrig="6700" w:dyaOrig="4920" w14:anchorId="1B25D16F">
          <v:shape id="_x0000_i1040" type="#_x0000_t75" style="width:335pt;height:246pt" o:ole="">
            <v:imagedata r:id="rId60" o:title=""/>
          </v:shape>
          <o:OLEObject Type="Embed" ProgID="Equation.3" ShapeID="_x0000_i1040" DrawAspect="Content" ObjectID="_1417260643" r:id="rId61"/>
        </w:object>
      </w:r>
    </w:p>
    <w:p w14:paraId="6B5EA43C" w14:textId="77777777" w:rsidR="000974E2" w:rsidRPr="00DB6C79" w:rsidRDefault="000974E2" w:rsidP="000974E2">
      <w:pPr>
        <w:tabs>
          <w:tab w:val="left" w:pos="567"/>
        </w:tabs>
        <w:jc w:val="center"/>
        <w:rPr>
          <w:color w:val="000000"/>
        </w:rPr>
      </w:pPr>
    </w:p>
    <w:p w14:paraId="28CF83C4" w14:textId="77777777" w:rsidR="000974E2" w:rsidRPr="00DB6C79" w:rsidRDefault="000974E2" w:rsidP="000974E2">
      <w:pPr>
        <w:tabs>
          <w:tab w:val="left" w:pos="567"/>
        </w:tabs>
        <w:rPr>
          <w:b/>
        </w:rPr>
      </w:pPr>
      <w:r w:rsidRPr="00DB6C79">
        <w:rPr>
          <w:b/>
        </w:rPr>
        <w:t>Gravity and Weight</w:t>
      </w:r>
    </w:p>
    <w:p w14:paraId="3BFEB452" w14:textId="77777777" w:rsidR="000974E2" w:rsidRPr="00DB6C79" w:rsidRDefault="000974E2" w:rsidP="000974E2">
      <w:pPr>
        <w:tabs>
          <w:tab w:val="left" w:pos="567"/>
        </w:tabs>
      </w:pPr>
    </w:p>
    <w:p w14:paraId="35587785" w14:textId="77777777" w:rsidR="000974E2" w:rsidRPr="00DB6C79" w:rsidRDefault="000974E2" w:rsidP="000974E2">
      <w:pPr>
        <w:tabs>
          <w:tab w:val="left" w:pos="567"/>
        </w:tabs>
      </w:pPr>
      <w:r w:rsidRPr="00DB6C79">
        <w:t>Most objects fall back to Earth due to gravity, one of the fundamental forces in the universe.</w:t>
      </w:r>
    </w:p>
    <w:p w14:paraId="1DEDF8F8" w14:textId="77777777" w:rsidR="000974E2" w:rsidRPr="00DB6C79" w:rsidRDefault="000974E2" w:rsidP="000974E2">
      <w:pPr>
        <w:tabs>
          <w:tab w:val="left" w:pos="567"/>
        </w:tabs>
      </w:pPr>
    </w:p>
    <w:p w14:paraId="4D74F8CA" w14:textId="77777777" w:rsidR="000974E2" w:rsidRPr="00DB6C79" w:rsidRDefault="000974E2" w:rsidP="000974E2">
      <w:pPr>
        <w:tabs>
          <w:tab w:val="left" w:pos="567"/>
        </w:tabs>
      </w:pPr>
      <w:r w:rsidRPr="00DB6C79">
        <w:t>According to Isaac Newton, gravity is due to the attraction between two masses.</w:t>
      </w:r>
    </w:p>
    <w:p w14:paraId="1B794E27" w14:textId="77777777" w:rsidR="000974E2" w:rsidRPr="00DB6C79" w:rsidRDefault="000974E2" w:rsidP="000974E2">
      <w:pPr>
        <w:tabs>
          <w:tab w:val="left" w:pos="567"/>
        </w:tabs>
      </w:pPr>
    </w:p>
    <w:p w14:paraId="17B7EFCF" w14:textId="77777777" w:rsidR="000974E2" w:rsidRPr="00DB6C79" w:rsidRDefault="000974E2" w:rsidP="000974E2">
      <w:pPr>
        <w:tabs>
          <w:tab w:val="left" w:pos="567"/>
        </w:tabs>
      </w:pPr>
      <w:r w:rsidRPr="00DB6C79">
        <w:tab/>
        <w:t>i.e.</w:t>
      </w:r>
      <w:r w:rsidRPr="00DB6C79">
        <w:tab/>
        <w:t xml:space="preserve">There is an attraction between you and the person next to you, your pens and </w:t>
      </w:r>
      <w:r w:rsidR="00E728B4" w:rsidRPr="00DB6C79">
        <w:tab/>
      </w:r>
      <w:r w:rsidR="00E728B4" w:rsidRPr="00DB6C79">
        <w:tab/>
      </w:r>
      <w:r w:rsidRPr="00DB6C79">
        <w:t>pencils, the Earth, etc.</w:t>
      </w:r>
    </w:p>
    <w:p w14:paraId="0677902D" w14:textId="77777777" w:rsidR="000974E2" w:rsidRPr="00DB6C79" w:rsidRDefault="000974E2" w:rsidP="000974E2">
      <w:pPr>
        <w:tabs>
          <w:tab w:val="left" w:pos="567"/>
        </w:tabs>
      </w:pPr>
    </w:p>
    <w:p w14:paraId="33E2B5C3" w14:textId="77777777" w:rsidR="00E728B4" w:rsidRPr="00DB6C79" w:rsidRDefault="000974E2" w:rsidP="000974E2">
      <w:pPr>
        <w:tabs>
          <w:tab w:val="left" w:pos="567"/>
        </w:tabs>
      </w:pPr>
      <w:r w:rsidRPr="00DB6C79">
        <w:tab/>
      </w:r>
      <w:r w:rsidRPr="00DB6C79">
        <w:tab/>
        <w:t xml:space="preserve">The attraction to the Earth is the strongest since its mass is so large </w:t>
      </w:r>
    </w:p>
    <w:p w14:paraId="1B63C226" w14:textId="77777777" w:rsidR="000974E2" w:rsidRPr="00DB6C79" w:rsidRDefault="00E728B4" w:rsidP="000974E2">
      <w:pPr>
        <w:tabs>
          <w:tab w:val="left" w:pos="567"/>
        </w:tabs>
      </w:pPr>
      <w:r w:rsidRPr="00DB6C79">
        <w:tab/>
      </w:r>
      <w:r w:rsidRPr="00DB6C79">
        <w:tab/>
      </w:r>
      <w:r w:rsidR="000974E2" w:rsidRPr="00DB6C79">
        <w:t>(5.98 x 10</w:t>
      </w:r>
      <w:r w:rsidR="000974E2" w:rsidRPr="00DB6C79">
        <w:rPr>
          <w:vertAlign w:val="superscript"/>
        </w:rPr>
        <w:t>24</w:t>
      </w:r>
      <w:r w:rsidR="000974E2" w:rsidRPr="00DB6C79">
        <w:t xml:space="preserve"> kg).</w:t>
      </w:r>
    </w:p>
    <w:p w14:paraId="5D1BEA25" w14:textId="77777777" w:rsidR="000974E2" w:rsidRPr="00DB6C79" w:rsidRDefault="000974E2" w:rsidP="000974E2">
      <w:pPr>
        <w:tabs>
          <w:tab w:val="left" w:pos="567"/>
        </w:tabs>
      </w:pPr>
    </w:p>
    <w:p w14:paraId="12F26C14" w14:textId="77777777" w:rsidR="000974E2" w:rsidRPr="00DB6C79" w:rsidRDefault="000974E2" w:rsidP="000974E2">
      <w:pPr>
        <w:tabs>
          <w:tab w:val="left" w:pos="567"/>
        </w:tabs>
      </w:pPr>
    </w:p>
    <w:p w14:paraId="7928FE8C" w14:textId="77777777" w:rsidR="000974E2" w:rsidRPr="00DB6C79" w:rsidRDefault="000974E2" w:rsidP="000974E2">
      <w:pPr>
        <w:tabs>
          <w:tab w:val="left" w:pos="567"/>
        </w:tabs>
      </w:pPr>
      <w:r w:rsidRPr="00DB6C79">
        <w:t>Two terms need to be clearly distinguished.</w:t>
      </w:r>
    </w:p>
    <w:p w14:paraId="34BA4569" w14:textId="77777777" w:rsidR="000974E2" w:rsidRPr="00DB6C79" w:rsidRDefault="000974E2" w:rsidP="000974E2">
      <w:pPr>
        <w:tabs>
          <w:tab w:val="left" w:pos="567"/>
        </w:tabs>
      </w:pPr>
    </w:p>
    <w:p w14:paraId="69058D0E" w14:textId="77777777" w:rsidR="000974E2" w:rsidRPr="00DB6C79" w:rsidRDefault="000974E2" w:rsidP="000974E2">
      <w:pPr>
        <w:tabs>
          <w:tab w:val="left" w:pos="567"/>
        </w:tabs>
      </w:pPr>
      <w:r w:rsidRPr="00DB6C79">
        <w:tab/>
      </w:r>
      <w:r w:rsidRPr="00DB6C79">
        <w:rPr>
          <w:b/>
          <w:i/>
        </w:rPr>
        <w:t>Mass</w:t>
      </w:r>
      <w:r w:rsidRPr="00DB6C79">
        <w:t xml:space="preserve"> - amount of matter in an object (measured in kg).</w:t>
      </w:r>
    </w:p>
    <w:p w14:paraId="15014FF8" w14:textId="77777777" w:rsidR="000974E2" w:rsidRPr="00DB6C79" w:rsidRDefault="000974E2" w:rsidP="000974E2">
      <w:pPr>
        <w:tabs>
          <w:tab w:val="left" w:pos="567"/>
        </w:tabs>
      </w:pPr>
    </w:p>
    <w:p w14:paraId="6E659690" w14:textId="77777777" w:rsidR="000974E2" w:rsidRPr="00DB6C79" w:rsidRDefault="000974E2" w:rsidP="000974E2">
      <w:pPr>
        <w:tabs>
          <w:tab w:val="left" w:pos="567"/>
        </w:tabs>
      </w:pPr>
      <w:r w:rsidRPr="00DB6C79">
        <w:tab/>
      </w:r>
      <w:r w:rsidRPr="00DB6C79">
        <w:rPr>
          <w:b/>
          <w:i/>
        </w:rPr>
        <w:t>Weight</w:t>
      </w:r>
      <w:r w:rsidRPr="00DB6C79">
        <w:t xml:space="preserve"> - force due to gravity on an object (measured in Newtons - N).</w:t>
      </w:r>
    </w:p>
    <w:p w14:paraId="4A4DF85D" w14:textId="77777777" w:rsidR="000974E2" w:rsidRPr="00DB6C79" w:rsidRDefault="000974E2" w:rsidP="000974E2">
      <w:pPr>
        <w:tabs>
          <w:tab w:val="left" w:pos="567"/>
        </w:tabs>
      </w:pPr>
    </w:p>
    <w:p w14:paraId="2C3DF0E9" w14:textId="77777777" w:rsidR="000974E2" w:rsidRPr="00DB6C79" w:rsidRDefault="000974E2" w:rsidP="000974E2">
      <w:pPr>
        <w:tabs>
          <w:tab w:val="left" w:pos="567"/>
        </w:tabs>
      </w:pPr>
    </w:p>
    <w:p w14:paraId="5F4FEE6A" w14:textId="77777777" w:rsidR="000974E2" w:rsidRPr="00DB6C79" w:rsidRDefault="000974E2" w:rsidP="000974E2">
      <w:pPr>
        <w:tabs>
          <w:tab w:val="left" w:pos="567"/>
        </w:tabs>
      </w:pPr>
      <w:r w:rsidRPr="00DB6C79">
        <w:t>The mass of an object does not change throughout the universe while the weight will constantly change as it is moved from place to place.</w:t>
      </w:r>
    </w:p>
    <w:p w14:paraId="187A3532" w14:textId="77777777" w:rsidR="000974E2" w:rsidRPr="00DB6C79" w:rsidRDefault="000974E2" w:rsidP="000974E2">
      <w:pPr>
        <w:tabs>
          <w:tab w:val="left" w:pos="567"/>
        </w:tabs>
      </w:pPr>
    </w:p>
    <w:p w14:paraId="23578D17" w14:textId="77777777" w:rsidR="000974E2" w:rsidRPr="00DB6C79" w:rsidRDefault="000974E2" w:rsidP="000974E2">
      <w:pPr>
        <w:tabs>
          <w:tab w:val="left" w:pos="567"/>
        </w:tabs>
      </w:pPr>
    </w:p>
    <w:p w14:paraId="70CC8198" w14:textId="77777777" w:rsidR="000974E2" w:rsidRPr="00DB6C79" w:rsidRDefault="000974E2" w:rsidP="000974E2">
      <w:pPr>
        <w:tabs>
          <w:tab w:val="left" w:pos="567"/>
        </w:tabs>
      </w:pPr>
      <w:r w:rsidRPr="00DB6C79">
        <w:t>As seen previously, the acceleration due to gravity on the earth's surface is:</w:t>
      </w:r>
    </w:p>
    <w:p w14:paraId="7094A70A" w14:textId="77777777" w:rsidR="000974E2" w:rsidRPr="00DB6C79" w:rsidRDefault="000974E2" w:rsidP="000974E2">
      <w:pPr>
        <w:tabs>
          <w:tab w:val="left" w:pos="567"/>
        </w:tabs>
      </w:pPr>
    </w:p>
    <w:p w14:paraId="11D93088" w14:textId="77777777" w:rsidR="000974E2" w:rsidRPr="00DB6C79" w:rsidRDefault="000974E2" w:rsidP="000974E2">
      <w:pPr>
        <w:tabs>
          <w:tab w:val="left" w:pos="567"/>
        </w:tabs>
        <w:jc w:val="center"/>
      </w:pPr>
      <w:r w:rsidRPr="00DB6C79">
        <w:t>g = 9.80 m</w:t>
      </w:r>
      <w:r w:rsidR="008C22EA" w:rsidRPr="00DB6C79">
        <w:t>/</w:t>
      </w:r>
      <w:r w:rsidRPr="00DB6C79">
        <w:t>s</w:t>
      </w:r>
      <w:r w:rsidRPr="00DB6C79">
        <w:rPr>
          <w:vertAlign w:val="superscript"/>
        </w:rPr>
        <w:t>2</w:t>
      </w:r>
    </w:p>
    <w:p w14:paraId="54279BA9" w14:textId="77777777" w:rsidR="000974E2" w:rsidRPr="00DB6C79" w:rsidRDefault="000974E2" w:rsidP="000974E2">
      <w:pPr>
        <w:tabs>
          <w:tab w:val="left" w:pos="567"/>
        </w:tabs>
        <w:jc w:val="center"/>
      </w:pPr>
    </w:p>
    <w:p w14:paraId="0E8B7C76" w14:textId="77777777" w:rsidR="000974E2" w:rsidRPr="00DB6C79" w:rsidRDefault="000974E2" w:rsidP="000974E2">
      <w:pPr>
        <w:tabs>
          <w:tab w:val="left" w:pos="567"/>
        </w:tabs>
      </w:pPr>
      <w:r w:rsidRPr="00DB6C79">
        <w:t>The force due to weight (F</w:t>
      </w:r>
      <w:r w:rsidRPr="00DB6C79">
        <w:rPr>
          <w:vertAlign w:val="subscript"/>
        </w:rPr>
        <w:t>w</w:t>
      </w:r>
      <w:r w:rsidRPr="00DB6C79">
        <w:t>) is given by:</w:t>
      </w:r>
    </w:p>
    <w:p w14:paraId="18327B15" w14:textId="77777777" w:rsidR="000974E2" w:rsidRPr="00DB6C79" w:rsidRDefault="000974E2" w:rsidP="000974E2">
      <w:pPr>
        <w:tabs>
          <w:tab w:val="left" w:pos="567"/>
        </w:tabs>
      </w:pPr>
      <w:r w:rsidRPr="00DB6C79">
        <w:rPr>
          <w:noProof/>
          <w:lang w:val="en-US"/>
        </w:rPr>
        <mc:AlternateContent>
          <mc:Choice Requires="wps">
            <w:drawing>
              <wp:anchor distT="0" distB="0" distL="114300" distR="114300" simplePos="0" relativeHeight="251742208" behindDoc="1" locked="0" layoutInCell="1" allowOverlap="1" wp14:anchorId="14E0510A" wp14:editId="7C91AB92">
                <wp:simplePos x="0" y="0"/>
                <wp:positionH relativeFrom="column">
                  <wp:posOffset>2673350</wp:posOffset>
                </wp:positionH>
                <wp:positionV relativeFrom="paragraph">
                  <wp:posOffset>100330</wp:posOffset>
                </wp:positionV>
                <wp:extent cx="751840" cy="355600"/>
                <wp:effectExtent l="6350" t="0" r="16510" b="13970"/>
                <wp:wrapNone/>
                <wp:docPr id="126"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840" cy="355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1" o:spid="_x0000_s1026" style="position:absolute;margin-left:210.5pt;margin-top:7.9pt;width:59.2pt;height:28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"/>
            </w:pict>
          </mc:Fallback>
        </mc:AlternateContent>
      </w:r>
    </w:p>
    <w:p w14:paraId="63A8A1A7" w14:textId="77777777" w:rsidR="000974E2" w:rsidRPr="00DB6C79" w:rsidRDefault="000974E2" w:rsidP="000974E2">
      <w:pPr>
        <w:tabs>
          <w:tab w:val="left" w:pos="567"/>
        </w:tabs>
        <w:jc w:val="center"/>
        <w:rPr>
          <w:b/>
        </w:rPr>
      </w:pPr>
      <w:r w:rsidRPr="00DB6C79">
        <w:rPr>
          <w:b/>
        </w:rPr>
        <w:t>F</w:t>
      </w:r>
      <w:r w:rsidRPr="00DB6C79">
        <w:rPr>
          <w:b/>
          <w:vertAlign w:val="subscript"/>
        </w:rPr>
        <w:t>w</w:t>
      </w:r>
      <w:r w:rsidRPr="00DB6C79">
        <w:rPr>
          <w:b/>
        </w:rPr>
        <w:t xml:space="preserve"> = mg</w:t>
      </w:r>
    </w:p>
    <w:p w14:paraId="574E7961" w14:textId="77777777" w:rsidR="000974E2" w:rsidRPr="00DB6C79" w:rsidRDefault="000974E2" w:rsidP="000974E2">
      <w:pPr>
        <w:tabs>
          <w:tab w:val="left" w:pos="567"/>
        </w:tabs>
      </w:pPr>
      <w:r w:rsidRPr="00DB6C79">
        <w:rPr>
          <w:position w:val="-8"/>
        </w:rPr>
        <w:object w:dxaOrig="2000" w:dyaOrig="500" w14:anchorId="7B6FF00E">
          <v:shape id="_x0000_i1041" type="#_x0000_t75" style="width:100pt;height:25pt" o:ole="">
            <v:imagedata r:id="rId62" o:title=""/>
          </v:shape>
          <o:OLEObject Type="Embed" ProgID="Equation.3" ShapeID="_x0000_i1041" DrawAspect="Content" ObjectID="_1417260644" r:id="rId63"/>
        </w:object>
      </w:r>
    </w:p>
    <w:p w14:paraId="789365C9" w14:textId="77777777" w:rsidR="000974E2" w:rsidRPr="00DB6C79" w:rsidRDefault="000974E2" w:rsidP="000974E2">
      <w:pPr>
        <w:tabs>
          <w:tab w:val="left" w:pos="567"/>
        </w:tabs>
      </w:pPr>
      <w:r w:rsidRPr="00DB6C79">
        <w:tab/>
      </w:r>
      <w:r w:rsidRPr="00DB6C79">
        <w:tab/>
      </w:r>
      <w:r w:rsidRPr="00DB6C79">
        <w:tab/>
      </w:r>
      <w:r w:rsidRPr="00DB6C79">
        <w:tab/>
      </w:r>
      <w:r w:rsidRPr="00DB6C79">
        <w:tab/>
        <w:t xml:space="preserve">where </w:t>
      </w:r>
      <w:r w:rsidRPr="00DB6C79">
        <w:tab/>
        <w:t>g = the acceleration due to gravity (m</w:t>
      </w:r>
      <w:r w:rsidR="008C22EA" w:rsidRPr="00DB6C79">
        <w:t>/</w:t>
      </w:r>
      <w:r w:rsidRPr="00DB6C79">
        <w:t>s</w:t>
      </w:r>
      <w:r w:rsidRPr="00DB6C79">
        <w:rPr>
          <w:vertAlign w:val="superscript"/>
        </w:rPr>
        <w:t>2</w:t>
      </w:r>
      <w:r w:rsidRPr="00DB6C79">
        <w:t>)</w:t>
      </w:r>
    </w:p>
    <w:p w14:paraId="49B4D145" w14:textId="77777777" w:rsidR="000974E2" w:rsidRPr="00DB6C79" w:rsidRDefault="000974E2" w:rsidP="000974E2">
      <w:pPr>
        <w:tabs>
          <w:tab w:val="left" w:pos="567"/>
        </w:tabs>
      </w:pPr>
    </w:p>
    <w:p w14:paraId="38CD2AA5" w14:textId="77777777" w:rsidR="000974E2" w:rsidRPr="00DB6C79" w:rsidRDefault="000974E2" w:rsidP="000974E2">
      <w:pPr>
        <w:tabs>
          <w:tab w:val="left" w:pos="567"/>
        </w:tabs>
      </w:pPr>
      <w:r w:rsidRPr="00DB6C79">
        <w:rPr>
          <w:b/>
        </w:rPr>
        <w:t>Example</w:t>
      </w:r>
    </w:p>
    <w:p w14:paraId="31E9C8F8" w14:textId="77777777" w:rsidR="000974E2" w:rsidRPr="00DB6C79" w:rsidRDefault="000974E2" w:rsidP="000974E2">
      <w:pPr>
        <w:tabs>
          <w:tab w:val="left" w:pos="567"/>
        </w:tabs>
      </w:pPr>
    </w:p>
    <w:p w14:paraId="70CFA171" w14:textId="77777777" w:rsidR="000974E2" w:rsidRPr="00DB6C79" w:rsidRDefault="000974E2" w:rsidP="000974E2">
      <w:pPr>
        <w:tabs>
          <w:tab w:val="left" w:pos="567"/>
        </w:tabs>
      </w:pPr>
      <w:r w:rsidRPr="00DB6C79">
        <w:t>The gravitational field on Jupiter is 2.50 times greater than that on Earth.  If it was possible for a person of 80.0 kg to stand on Jupiter's surface, calculate their weight.</w:t>
      </w:r>
    </w:p>
    <w:p w14:paraId="68715399" w14:textId="77777777" w:rsidR="000974E2" w:rsidRPr="00DB6C79" w:rsidRDefault="000974E2" w:rsidP="000974E2">
      <w:pPr>
        <w:tabs>
          <w:tab w:val="left" w:pos="567"/>
        </w:tabs>
      </w:pPr>
    </w:p>
    <w:p w14:paraId="5EA115FB" w14:textId="77777777" w:rsidR="000974E2" w:rsidRPr="00DB6C79" w:rsidRDefault="008C22EA" w:rsidP="000974E2">
      <w:pPr>
        <w:tabs>
          <w:tab w:val="left" w:pos="567"/>
        </w:tabs>
        <w:jc w:val="center"/>
      </w:pPr>
      <w:r w:rsidRPr="00DB6C79">
        <w:rPr>
          <w:color w:val="000000"/>
          <w:position w:val="-120"/>
        </w:rPr>
        <w:object w:dxaOrig="6560" w:dyaOrig="2520" w14:anchorId="10593835">
          <v:shape id="_x0000_i1042" type="#_x0000_t75" style="width:328pt;height:126pt" o:ole="">
            <v:imagedata r:id="rId64" o:title=""/>
          </v:shape>
          <o:OLEObject Type="Embed" ProgID="Equation.3" ShapeID="_x0000_i1042" DrawAspect="Content" ObjectID="_1417260645" r:id="rId65"/>
        </w:object>
      </w:r>
    </w:p>
    <w:p w14:paraId="64D5329F" w14:textId="77777777" w:rsidR="000974E2" w:rsidRPr="00DB6C79" w:rsidRDefault="000974E2" w:rsidP="000974E2">
      <w:pPr>
        <w:jc w:val="center"/>
        <w:rPr>
          <w:b/>
        </w:rPr>
      </w:pPr>
      <w:r w:rsidRPr="00DB6C79">
        <w:br w:type="page"/>
      </w:r>
      <w:r w:rsidRPr="00DB6C79">
        <w:rPr>
          <w:b/>
        </w:rPr>
        <w:t>NEWTON'S THIRD LAW</w:t>
      </w:r>
    </w:p>
    <w:p w14:paraId="6203E1F0" w14:textId="77777777" w:rsidR="000974E2" w:rsidRPr="00DB6C79" w:rsidRDefault="000974E2" w:rsidP="000974E2">
      <w:pPr>
        <w:jc w:val="center"/>
        <w:rPr>
          <w:b/>
        </w:rPr>
      </w:pPr>
      <w:r w:rsidRPr="00DB6C79">
        <w:rPr>
          <w:noProof/>
          <w:lang w:val="en-US"/>
        </w:rPr>
        <mc:AlternateContent>
          <mc:Choice Requires="wps">
            <w:drawing>
              <wp:anchor distT="0" distB="0" distL="114300" distR="114300" simplePos="0" relativeHeight="251743232" behindDoc="1" locked="0" layoutInCell="0" allowOverlap="1" wp14:anchorId="49CE0B1E" wp14:editId="008D4AC7">
                <wp:simplePos x="0" y="0"/>
                <wp:positionH relativeFrom="column">
                  <wp:posOffset>1057910</wp:posOffset>
                </wp:positionH>
                <wp:positionV relativeFrom="paragraph">
                  <wp:posOffset>77470</wp:posOffset>
                </wp:positionV>
                <wp:extent cx="3937000" cy="342900"/>
                <wp:effectExtent l="0" t="0" r="25400" b="38100"/>
                <wp:wrapNone/>
                <wp:docPr id="125"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00" cy="34290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2" o:spid="_x0000_s1026" style="position:absolute;margin-left:83.3pt;margin-top:6.1pt;width:310pt;height:27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" o:allowincell="f" strokecolor="#4f81bd"/>
            </w:pict>
          </mc:Fallback>
        </mc:AlternateContent>
      </w:r>
    </w:p>
    <w:p w14:paraId="49FFAEC5" w14:textId="77777777" w:rsidR="000974E2" w:rsidRPr="00DB6C79" w:rsidRDefault="000974E2" w:rsidP="000974E2">
      <w:pPr>
        <w:jc w:val="center"/>
        <w:rPr>
          <w:color w:val="FF0000"/>
        </w:rPr>
      </w:pPr>
      <w:r w:rsidRPr="00DB6C79">
        <w:rPr>
          <w:color w:val="FF0000"/>
        </w:rPr>
        <w:t>For every action there is an equal and opposite reaction.</w:t>
      </w:r>
    </w:p>
    <w:p w14:paraId="70E09BB2" w14:textId="77777777" w:rsidR="000974E2" w:rsidRPr="00DB6C79" w:rsidRDefault="000974E2" w:rsidP="000974E2"/>
    <w:p w14:paraId="73C1FD96" w14:textId="77777777" w:rsidR="000974E2" w:rsidRPr="00DB6C79" w:rsidRDefault="000974E2" w:rsidP="000974E2"/>
    <w:p w14:paraId="742A627E" w14:textId="77777777" w:rsidR="000974E2" w:rsidRPr="00DB6C79" w:rsidRDefault="000974E2" w:rsidP="000974E2">
      <w:r w:rsidRPr="00DB6C79">
        <w:t>Newton realised that forces occur in pairs and act on different objects.</w:t>
      </w:r>
    </w:p>
    <w:p w14:paraId="1911777C" w14:textId="77777777" w:rsidR="000974E2" w:rsidRPr="00DB6C79" w:rsidRDefault="000974E2" w:rsidP="000974E2"/>
    <w:p w14:paraId="4E217F53" w14:textId="77777777" w:rsidR="000974E2" w:rsidRPr="00DB6C79" w:rsidRDefault="000974E2" w:rsidP="000974E2">
      <w:r w:rsidRPr="00DB6C79">
        <w:tab/>
        <w:t>e.g.</w:t>
      </w:r>
      <w:r w:rsidRPr="00DB6C79">
        <w:tab/>
        <w:t>Consider a block sitting at rest on a table.</w:t>
      </w:r>
    </w:p>
    <w:p w14:paraId="761E8497" w14:textId="77777777" w:rsidR="000974E2" w:rsidRPr="00DB6C79" w:rsidRDefault="000974E2" w:rsidP="000974E2"/>
    <w:p w14:paraId="0BD19536" w14:textId="77777777" w:rsidR="000974E2" w:rsidRPr="00DB6C79" w:rsidRDefault="000974E2" w:rsidP="000974E2">
      <w:r w:rsidRPr="00DB6C79">
        <w:tab/>
      </w:r>
      <w:r w:rsidRPr="00DB6C79">
        <w:tab/>
        <w:t xml:space="preserve">The force due to gravity (weight) acts downwards on the block.  Thus the block </w:t>
      </w:r>
      <w:r w:rsidRPr="00DB6C79">
        <w:tab/>
      </w:r>
      <w:r w:rsidRPr="00DB6C79">
        <w:tab/>
        <w:t>exerts a force onto the table.</w:t>
      </w:r>
    </w:p>
    <w:p w14:paraId="0255F1F1" w14:textId="77777777" w:rsidR="000974E2" w:rsidRPr="00DB6C79" w:rsidRDefault="000974E2" w:rsidP="000974E2"/>
    <w:p w14:paraId="362F5C4E" w14:textId="77777777" w:rsidR="000974E2" w:rsidRPr="00DB6C79" w:rsidRDefault="000974E2" w:rsidP="000974E2">
      <w:r w:rsidRPr="00DB6C79">
        <w:tab/>
      </w:r>
      <w:r w:rsidRPr="00DB6C79">
        <w:tab/>
        <w:t xml:space="preserve">The table exerts an equal and opposite force to support it.  The table exerts a force </w:t>
      </w:r>
      <w:r w:rsidRPr="00DB6C79">
        <w:tab/>
      </w:r>
      <w:r w:rsidRPr="00DB6C79">
        <w:tab/>
        <w:t>onto the block.</w:t>
      </w:r>
    </w:p>
    <w:p w14:paraId="51F4E731" w14:textId="77777777" w:rsidR="000974E2" w:rsidRPr="00DB6C79" w:rsidRDefault="000974E2" w:rsidP="000974E2"/>
    <w:p w14:paraId="3B561EE3" w14:textId="77777777" w:rsidR="000974E2" w:rsidRPr="00DB6C79" w:rsidRDefault="000974E2" w:rsidP="000974E2">
      <w:pPr>
        <w:tabs>
          <w:tab w:val="left" w:pos="567"/>
        </w:tabs>
        <w:jc w:val="center"/>
      </w:pPr>
      <w:r w:rsidRPr="00DB6C79">
        <w:rPr>
          <w:noProof/>
          <w:lang w:val="en-US"/>
        </w:rPr>
        <w:drawing>
          <wp:inline distT="0" distB="0" distL="0" distR="0" wp14:anchorId="477A75B5" wp14:editId="40026A2F">
            <wp:extent cx="3581400" cy="1828800"/>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81400" cy="1828800"/>
                    </a:xfrm>
                    <a:prstGeom prst="rect">
                      <a:avLst/>
                    </a:prstGeom>
                    <a:noFill/>
                    <a:ln>
                      <a:noFill/>
                    </a:ln>
                  </pic:spPr>
                </pic:pic>
              </a:graphicData>
            </a:graphic>
          </wp:inline>
        </w:drawing>
      </w:r>
    </w:p>
    <w:p w14:paraId="71EBCD5E" w14:textId="77777777" w:rsidR="000974E2" w:rsidRPr="00DB6C79" w:rsidRDefault="000974E2" w:rsidP="000974E2">
      <w:pPr>
        <w:tabs>
          <w:tab w:val="left" w:pos="567"/>
        </w:tabs>
      </w:pPr>
      <w:r w:rsidRPr="00DB6C79">
        <w:rPr>
          <w:noProof/>
          <w:lang w:val="en-US"/>
        </w:rPr>
        <w:drawing>
          <wp:anchor distT="0" distB="0" distL="114300" distR="114300" simplePos="0" relativeHeight="251744256" behindDoc="0" locked="0" layoutInCell="1" allowOverlap="1" wp14:anchorId="37B072AE" wp14:editId="072C3C61">
            <wp:simplePos x="0" y="0"/>
            <wp:positionH relativeFrom="column">
              <wp:posOffset>3856990</wp:posOffset>
            </wp:positionH>
            <wp:positionV relativeFrom="paragraph">
              <wp:posOffset>34290</wp:posOffset>
            </wp:positionV>
            <wp:extent cx="2298700" cy="2692400"/>
            <wp:effectExtent l="0" t="0" r="12700" b="0"/>
            <wp:wrapNone/>
            <wp:docPr id="143" name="Picture 143" descr="3rd LAW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3rd LAW -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98700" cy="2692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32865B" w14:textId="77777777" w:rsidR="000974E2" w:rsidRPr="00DB6C79" w:rsidRDefault="000974E2" w:rsidP="000974E2">
      <w:pPr>
        <w:tabs>
          <w:tab w:val="left" w:pos="567"/>
        </w:tabs>
      </w:pPr>
    </w:p>
    <w:p w14:paraId="735950F5" w14:textId="77777777" w:rsidR="000974E2" w:rsidRPr="00DB6C79" w:rsidRDefault="000974E2" w:rsidP="000974E2">
      <w:pPr>
        <w:pStyle w:val="Heading1"/>
        <w:tabs>
          <w:tab w:val="left" w:pos="567"/>
        </w:tabs>
        <w:rPr>
          <w:b w:val="0"/>
          <w:lang w:val="en-AU"/>
        </w:rPr>
      </w:pPr>
      <w:r w:rsidRPr="00DB6C79">
        <w:rPr>
          <w:b w:val="0"/>
          <w:lang w:val="en-AU"/>
        </w:rPr>
        <w:t>Examples</w:t>
      </w:r>
    </w:p>
    <w:p w14:paraId="4483C99B" w14:textId="77777777" w:rsidR="000974E2" w:rsidRPr="00DB6C79" w:rsidRDefault="000974E2" w:rsidP="000974E2">
      <w:pPr>
        <w:tabs>
          <w:tab w:val="left" w:pos="567"/>
        </w:tabs>
      </w:pPr>
    </w:p>
    <w:p w14:paraId="0EDA09DE" w14:textId="77777777" w:rsidR="000974E2" w:rsidRPr="00DB6C79" w:rsidRDefault="000974E2" w:rsidP="000974E2">
      <w:pPr>
        <w:tabs>
          <w:tab w:val="left" w:pos="567"/>
        </w:tabs>
      </w:pPr>
      <w:r w:rsidRPr="00DB6C79">
        <w:t>1.</w:t>
      </w:r>
      <w:r w:rsidRPr="00DB6C79">
        <w:tab/>
        <w:t>The player pushes on the bal</w:t>
      </w:r>
      <w:r w:rsidR="00E728B4" w:rsidRPr="00DB6C79">
        <w:t xml:space="preserve">l (action) and the ball </w:t>
      </w:r>
      <w:r w:rsidR="00E728B4" w:rsidRPr="00DB6C79">
        <w:tab/>
      </w:r>
      <w:r w:rsidR="00E728B4" w:rsidRPr="00DB6C79">
        <w:tab/>
      </w:r>
      <w:r w:rsidR="00E728B4" w:rsidRPr="00DB6C79">
        <w:tab/>
      </w:r>
      <w:r w:rsidR="00E728B4" w:rsidRPr="00DB6C79">
        <w:tab/>
      </w:r>
      <w:r w:rsidR="00E728B4" w:rsidRPr="00DB6C79">
        <w:tab/>
      </w:r>
      <w:r w:rsidR="00E728B4" w:rsidRPr="00DB6C79">
        <w:tab/>
      </w:r>
      <w:r w:rsidR="00E728B4" w:rsidRPr="00DB6C79">
        <w:tab/>
      </w:r>
      <w:r w:rsidRPr="00DB6C79">
        <w:t>pushes back equally on his hand (reaction).</w:t>
      </w:r>
    </w:p>
    <w:p w14:paraId="5DB932DC" w14:textId="77777777" w:rsidR="000974E2" w:rsidRPr="00DB6C79" w:rsidRDefault="000974E2" w:rsidP="000974E2">
      <w:pPr>
        <w:tabs>
          <w:tab w:val="left" w:pos="567"/>
        </w:tabs>
      </w:pPr>
    </w:p>
    <w:p w14:paraId="24E0F804" w14:textId="77777777" w:rsidR="000974E2" w:rsidRPr="00DB6C79" w:rsidRDefault="000974E2" w:rsidP="000974E2">
      <w:pPr>
        <w:tabs>
          <w:tab w:val="left" w:pos="567"/>
        </w:tabs>
      </w:pPr>
      <w:r w:rsidRPr="00DB6C79">
        <w:tab/>
        <w:t xml:space="preserve">When the ball hits the ground, the ball pushes on </w:t>
      </w:r>
      <w:r w:rsidRPr="00DB6C79">
        <w:tab/>
      </w:r>
      <w:r w:rsidRPr="00DB6C79">
        <w:tab/>
      </w:r>
      <w:r w:rsidRPr="00DB6C79">
        <w:tab/>
      </w:r>
      <w:r w:rsidRPr="00DB6C79">
        <w:tab/>
      </w:r>
      <w:r w:rsidRPr="00DB6C79">
        <w:tab/>
      </w:r>
      <w:r w:rsidRPr="00DB6C79">
        <w:tab/>
      </w:r>
      <w:r w:rsidRPr="00DB6C79">
        <w:tab/>
      </w:r>
      <w:r w:rsidRPr="00DB6C79">
        <w:tab/>
        <w:t>the ground (action) while</w:t>
      </w:r>
      <w:r w:rsidR="00E728B4" w:rsidRPr="00DB6C79">
        <w:t xml:space="preserve"> the ground pushes back </w:t>
      </w:r>
      <w:r w:rsidR="00E728B4" w:rsidRPr="00DB6C79">
        <w:tab/>
      </w:r>
      <w:r w:rsidR="00E728B4" w:rsidRPr="00DB6C79">
        <w:tab/>
      </w:r>
      <w:r w:rsidR="00E728B4" w:rsidRPr="00DB6C79">
        <w:tab/>
      </w:r>
      <w:r w:rsidR="00E728B4" w:rsidRPr="00DB6C79">
        <w:tab/>
      </w:r>
      <w:r w:rsidR="00E728B4" w:rsidRPr="00DB6C79">
        <w:tab/>
      </w:r>
      <w:r w:rsidR="00E728B4" w:rsidRPr="00DB6C79">
        <w:tab/>
      </w:r>
      <w:r w:rsidR="00E728B4" w:rsidRPr="00DB6C79">
        <w:tab/>
      </w:r>
      <w:r w:rsidRPr="00DB6C79">
        <w:t>equally (reaction).</w:t>
      </w:r>
    </w:p>
    <w:p w14:paraId="65977FFA" w14:textId="77777777" w:rsidR="000974E2" w:rsidRPr="00DB6C79" w:rsidRDefault="000974E2" w:rsidP="000974E2">
      <w:pPr>
        <w:tabs>
          <w:tab w:val="left" w:pos="567"/>
        </w:tabs>
      </w:pPr>
    </w:p>
    <w:p w14:paraId="00158173" w14:textId="77777777" w:rsidR="000974E2" w:rsidRPr="00DB6C79" w:rsidRDefault="000974E2" w:rsidP="000974E2">
      <w:pPr>
        <w:tabs>
          <w:tab w:val="left" w:pos="567"/>
        </w:tabs>
      </w:pPr>
      <w:r w:rsidRPr="00DB6C79">
        <w:tab/>
      </w:r>
      <w:r w:rsidRPr="00DB6C79">
        <w:tab/>
      </w:r>
      <w:r w:rsidRPr="00DB6C79">
        <w:tab/>
      </w:r>
      <w:r w:rsidRPr="00DB6C79">
        <w:tab/>
      </w:r>
      <w:r w:rsidRPr="00DB6C79">
        <w:tab/>
      </w:r>
      <w:r w:rsidRPr="00DB6C79">
        <w:tab/>
      </w:r>
      <w:r w:rsidRPr="00DB6C79">
        <w:tab/>
      </w:r>
      <w:r w:rsidRPr="00DB6C79">
        <w:tab/>
      </w:r>
    </w:p>
    <w:p w14:paraId="5413D445" w14:textId="77777777" w:rsidR="000974E2" w:rsidRPr="00DB6C79" w:rsidRDefault="000974E2" w:rsidP="000974E2">
      <w:pPr>
        <w:tabs>
          <w:tab w:val="left" w:pos="567"/>
        </w:tabs>
      </w:pPr>
    </w:p>
    <w:p w14:paraId="17C33D74" w14:textId="77777777" w:rsidR="000974E2" w:rsidRPr="00DB6C79" w:rsidRDefault="000974E2" w:rsidP="000974E2">
      <w:pPr>
        <w:tabs>
          <w:tab w:val="left" w:pos="567"/>
        </w:tabs>
      </w:pPr>
    </w:p>
    <w:p w14:paraId="381938D9" w14:textId="77777777" w:rsidR="000974E2" w:rsidRPr="00DB6C79" w:rsidRDefault="000974E2" w:rsidP="000974E2">
      <w:pPr>
        <w:tabs>
          <w:tab w:val="left" w:pos="567"/>
        </w:tabs>
      </w:pPr>
    </w:p>
    <w:p w14:paraId="3AA6AF07" w14:textId="77777777" w:rsidR="000974E2" w:rsidRPr="00DB6C79" w:rsidRDefault="000974E2" w:rsidP="000974E2">
      <w:pPr>
        <w:widowControl w:val="0"/>
        <w:tabs>
          <w:tab w:val="left" w:pos="567"/>
        </w:tabs>
        <w:autoSpaceDE w:val="0"/>
        <w:autoSpaceDN w:val="0"/>
        <w:adjustRightInd w:val="0"/>
      </w:pPr>
      <w:r w:rsidRPr="00DB6C79">
        <w:rPr>
          <w:noProof/>
          <w:lang w:val="en-US"/>
        </w:rPr>
        <w:drawing>
          <wp:anchor distT="0" distB="0" distL="114300" distR="114300" simplePos="0" relativeHeight="251745280" behindDoc="0" locked="0" layoutInCell="1" allowOverlap="1" wp14:anchorId="47150D6F" wp14:editId="0DB13E02">
            <wp:simplePos x="0" y="0"/>
            <wp:positionH relativeFrom="column">
              <wp:posOffset>3495040</wp:posOffset>
            </wp:positionH>
            <wp:positionV relativeFrom="paragraph">
              <wp:posOffset>45085</wp:posOffset>
            </wp:positionV>
            <wp:extent cx="2997200" cy="2550160"/>
            <wp:effectExtent l="0" t="0" r="0" b="0"/>
            <wp:wrapSquare wrapText="bothSides"/>
            <wp:docPr id="144" name="Picture 144" descr="3rd law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3rd law002"/>
                    <pic:cNvPicPr>
                      <a:picLocks noChangeAspect="1" noChangeArrowheads="1"/>
                    </pic:cNvPicPr>
                  </pic:nvPicPr>
                  <pic:blipFill>
                    <a:blip r:embed="rId68">
                      <a:lum contrast="18000"/>
                      <a:grayscl/>
                      <a:extLst>
                        <a:ext uri="{28A0092B-C50C-407E-A947-70E740481C1C}">
                          <a14:useLocalDpi xmlns:a14="http://schemas.microsoft.com/office/drawing/2010/main" val="0"/>
                        </a:ext>
                      </a:extLst>
                    </a:blip>
                    <a:srcRect/>
                    <a:stretch>
                      <a:fillRect/>
                    </a:stretch>
                  </pic:blipFill>
                  <pic:spPr bwMode="auto">
                    <a:xfrm>
                      <a:off x="0" y="0"/>
                      <a:ext cx="2997200" cy="2550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958359" w14:textId="77777777" w:rsidR="000974E2" w:rsidRPr="00DB6C79" w:rsidRDefault="000974E2" w:rsidP="000974E2">
      <w:pPr>
        <w:widowControl w:val="0"/>
        <w:tabs>
          <w:tab w:val="left" w:pos="567"/>
        </w:tabs>
        <w:autoSpaceDE w:val="0"/>
        <w:autoSpaceDN w:val="0"/>
        <w:adjustRightInd w:val="0"/>
      </w:pPr>
    </w:p>
    <w:p w14:paraId="2DDCC513" w14:textId="77777777" w:rsidR="000974E2" w:rsidRPr="00DB6C79" w:rsidRDefault="000974E2" w:rsidP="000974E2">
      <w:pPr>
        <w:widowControl w:val="0"/>
        <w:tabs>
          <w:tab w:val="left" w:pos="567"/>
        </w:tabs>
        <w:autoSpaceDE w:val="0"/>
        <w:autoSpaceDN w:val="0"/>
        <w:adjustRightInd w:val="0"/>
        <w:rPr>
          <w:rFonts w:eastAsia="Times New Roman"/>
        </w:rPr>
      </w:pPr>
      <w:r w:rsidRPr="00DB6C79">
        <w:t>2.</w:t>
      </w:r>
      <w:r w:rsidRPr="00DB6C79">
        <w:tab/>
      </w:r>
      <w:r w:rsidRPr="00DB6C79">
        <w:rPr>
          <w:rFonts w:eastAsia="Times New Roman"/>
        </w:rPr>
        <w:t xml:space="preserve">The girl is able to walk because friction allows </w:t>
      </w:r>
    </w:p>
    <w:p w14:paraId="09813848" w14:textId="77777777" w:rsidR="000974E2" w:rsidRPr="00DB6C79" w:rsidRDefault="000974E2" w:rsidP="000974E2">
      <w:pPr>
        <w:widowControl w:val="0"/>
        <w:tabs>
          <w:tab w:val="left" w:pos="567"/>
        </w:tabs>
        <w:autoSpaceDE w:val="0"/>
        <w:autoSpaceDN w:val="0"/>
        <w:adjustRightInd w:val="0"/>
        <w:ind w:firstLine="567"/>
        <w:rPr>
          <w:rFonts w:eastAsia="Times New Roman"/>
        </w:rPr>
      </w:pPr>
      <w:r w:rsidRPr="00DB6C79">
        <w:rPr>
          <w:rFonts w:eastAsia="Times New Roman"/>
        </w:rPr>
        <w:t xml:space="preserve">her to push backwards on the ground. </w:t>
      </w:r>
    </w:p>
    <w:p w14:paraId="3D58D57C" w14:textId="77777777" w:rsidR="000974E2" w:rsidRPr="00DB6C79" w:rsidRDefault="000974E2" w:rsidP="000974E2">
      <w:pPr>
        <w:widowControl w:val="0"/>
        <w:tabs>
          <w:tab w:val="left" w:pos="567"/>
        </w:tabs>
        <w:autoSpaceDE w:val="0"/>
        <w:autoSpaceDN w:val="0"/>
        <w:adjustRightInd w:val="0"/>
        <w:ind w:firstLine="567"/>
        <w:rPr>
          <w:rFonts w:eastAsia="Times New Roman"/>
        </w:rPr>
      </w:pPr>
    </w:p>
    <w:p w14:paraId="1402B9C9" w14:textId="77777777" w:rsidR="000974E2" w:rsidRPr="00DB6C79" w:rsidRDefault="000974E2" w:rsidP="000974E2">
      <w:pPr>
        <w:widowControl w:val="0"/>
        <w:tabs>
          <w:tab w:val="left" w:pos="567"/>
        </w:tabs>
        <w:autoSpaceDE w:val="0"/>
        <w:autoSpaceDN w:val="0"/>
        <w:adjustRightInd w:val="0"/>
        <w:ind w:firstLine="567"/>
        <w:rPr>
          <w:rFonts w:eastAsia="Times New Roman"/>
        </w:rPr>
      </w:pPr>
      <w:r w:rsidRPr="00DB6C79">
        <w:rPr>
          <w:rFonts w:eastAsia="Times New Roman"/>
        </w:rPr>
        <w:t xml:space="preserve">The ground in turn pushes back on her feet, </w:t>
      </w:r>
      <w:r w:rsidR="00E728B4" w:rsidRPr="00DB6C79">
        <w:rPr>
          <w:rFonts w:eastAsia="Times New Roman"/>
        </w:rPr>
        <w:tab/>
      </w:r>
      <w:r w:rsidRPr="00DB6C79">
        <w:rPr>
          <w:rFonts w:eastAsia="Times New Roman"/>
        </w:rPr>
        <w:t xml:space="preserve">by the same force but in the opposite </w:t>
      </w:r>
      <w:r w:rsidR="00E728B4" w:rsidRPr="00DB6C79">
        <w:rPr>
          <w:rFonts w:eastAsia="Times New Roman"/>
        </w:rPr>
        <w:tab/>
      </w:r>
      <w:r w:rsidRPr="00DB6C79">
        <w:rPr>
          <w:rFonts w:eastAsia="Times New Roman"/>
        </w:rPr>
        <w:t>direction.</w:t>
      </w:r>
    </w:p>
    <w:p w14:paraId="479E0F4A" w14:textId="77777777" w:rsidR="000974E2" w:rsidRPr="00DB6C79" w:rsidRDefault="000974E2" w:rsidP="000974E2">
      <w:pPr>
        <w:tabs>
          <w:tab w:val="left" w:pos="567"/>
        </w:tabs>
      </w:pPr>
    </w:p>
    <w:p w14:paraId="15BD575D" w14:textId="77777777" w:rsidR="000974E2" w:rsidRPr="00DB6C79" w:rsidRDefault="000974E2" w:rsidP="000974E2">
      <w:pPr>
        <w:tabs>
          <w:tab w:val="left" w:pos="567"/>
        </w:tabs>
      </w:pPr>
    </w:p>
    <w:p w14:paraId="1BCD3738" w14:textId="77777777" w:rsidR="00E728B4" w:rsidRPr="00DB6C79" w:rsidRDefault="000974E2" w:rsidP="000974E2">
      <w:pPr>
        <w:tabs>
          <w:tab w:val="left" w:pos="567"/>
        </w:tabs>
      </w:pPr>
      <w:r w:rsidRPr="00DB6C79">
        <w:br w:type="page"/>
        <w:t>3.</w:t>
      </w:r>
      <w:r w:rsidRPr="00DB6C79">
        <w:tab/>
        <w:t xml:space="preserve">The diagram shows the reaction chamber for </w:t>
      </w:r>
    </w:p>
    <w:p w14:paraId="2ACC2E2C" w14:textId="77777777" w:rsidR="000974E2" w:rsidRPr="00DB6C79" w:rsidRDefault="00E728B4" w:rsidP="000974E2">
      <w:pPr>
        <w:tabs>
          <w:tab w:val="left" w:pos="567"/>
        </w:tabs>
      </w:pPr>
      <w:r w:rsidRPr="00DB6C79">
        <w:rPr>
          <w:noProof/>
          <w:lang w:val="en-US"/>
        </w:rPr>
        <w:drawing>
          <wp:anchor distT="0" distB="0" distL="114300" distR="114300" simplePos="0" relativeHeight="251746304" behindDoc="0" locked="0" layoutInCell="1" allowOverlap="1" wp14:anchorId="63A48EAB" wp14:editId="3B021BF3">
            <wp:simplePos x="0" y="0"/>
            <wp:positionH relativeFrom="column">
              <wp:posOffset>3568700</wp:posOffset>
            </wp:positionH>
            <wp:positionV relativeFrom="paragraph">
              <wp:posOffset>-140970</wp:posOffset>
            </wp:positionV>
            <wp:extent cx="3159760" cy="2092960"/>
            <wp:effectExtent l="0" t="0" r="0" b="0"/>
            <wp:wrapSquare wrapText="bothSides"/>
            <wp:docPr id="145" name="Picture 145" descr="3rd law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3rd law003"/>
                    <pic:cNvPicPr>
                      <a:picLocks noChangeAspect="1" noChangeArrowheads="1"/>
                    </pic:cNvPicPr>
                  </pic:nvPicPr>
                  <pic:blipFill>
                    <a:blip r:embed="rId69">
                      <a:lum contrast="24000"/>
                      <a:grayscl/>
                      <a:extLst>
                        <a:ext uri="{28A0092B-C50C-407E-A947-70E740481C1C}">
                          <a14:useLocalDpi xmlns:a14="http://schemas.microsoft.com/office/drawing/2010/main" val="0"/>
                        </a:ext>
                      </a:extLst>
                    </a:blip>
                    <a:srcRect/>
                    <a:stretch>
                      <a:fillRect/>
                    </a:stretch>
                  </pic:blipFill>
                  <pic:spPr bwMode="auto">
                    <a:xfrm>
                      <a:off x="0" y="0"/>
                      <a:ext cx="3159760" cy="2092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C79">
        <w:tab/>
      </w:r>
      <w:r w:rsidR="000974E2" w:rsidRPr="00DB6C79">
        <w:t>a rocket.</w:t>
      </w:r>
    </w:p>
    <w:p w14:paraId="761404C1" w14:textId="77777777" w:rsidR="000974E2" w:rsidRPr="00DB6C79" w:rsidRDefault="000974E2" w:rsidP="000974E2">
      <w:pPr>
        <w:tabs>
          <w:tab w:val="left" w:pos="567"/>
        </w:tabs>
      </w:pPr>
    </w:p>
    <w:p w14:paraId="790757D8" w14:textId="77777777" w:rsidR="000974E2" w:rsidRPr="00DB6C79" w:rsidRDefault="000974E2" w:rsidP="000974E2">
      <w:pPr>
        <w:tabs>
          <w:tab w:val="left" w:pos="567"/>
        </w:tabs>
      </w:pPr>
      <w:r w:rsidRPr="00DB6C79">
        <w:tab/>
        <w:t xml:space="preserve">As the fuel burns, the expanding gases push in </w:t>
      </w:r>
    </w:p>
    <w:p w14:paraId="29C203DD" w14:textId="77777777" w:rsidR="000974E2" w:rsidRPr="00DB6C79" w:rsidRDefault="000974E2" w:rsidP="000974E2">
      <w:pPr>
        <w:tabs>
          <w:tab w:val="left" w:pos="567"/>
        </w:tabs>
      </w:pPr>
      <w:r w:rsidRPr="00DB6C79">
        <w:tab/>
        <w:t xml:space="preserve">all directions.  </w:t>
      </w:r>
    </w:p>
    <w:p w14:paraId="131AFBA5" w14:textId="77777777" w:rsidR="000974E2" w:rsidRPr="00DB6C79" w:rsidRDefault="000974E2" w:rsidP="000974E2">
      <w:pPr>
        <w:tabs>
          <w:tab w:val="left" w:pos="567"/>
        </w:tabs>
      </w:pPr>
    </w:p>
    <w:p w14:paraId="0D34B1ED" w14:textId="77777777" w:rsidR="000974E2" w:rsidRPr="00DB6C79" w:rsidRDefault="000974E2" w:rsidP="000974E2">
      <w:pPr>
        <w:tabs>
          <w:tab w:val="left" w:pos="567"/>
        </w:tabs>
      </w:pPr>
      <w:r w:rsidRPr="00DB6C79">
        <w:tab/>
        <w:t xml:space="preserve">The gases rush out the exhaust outlet (action), </w:t>
      </w:r>
    </w:p>
    <w:p w14:paraId="399A816D" w14:textId="77777777" w:rsidR="000974E2" w:rsidRPr="00DB6C79" w:rsidRDefault="000974E2" w:rsidP="000974E2">
      <w:pPr>
        <w:tabs>
          <w:tab w:val="left" w:pos="567"/>
        </w:tabs>
      </w:pPr>
      <w:r w:rsidRPr="00DB6C79">
        <w:tab/>
        <w:t xml:space="preserve">causing a push on the rocket (reaction) that </w:t>
      </w:r>
    </w:p>
    <w:p w14:paraId="77641281" w14:textId="77777777" w:rsidR="000974E2" w:rsidRPr="00DB6C79" w:rsidRDefault="000974E2" w:rsidP="000974E2">
      <w:pPr>
        <w:tabs>
          <w:tab w:val="left" w:pos="567"/>
        </w:tabs>
      </w:pPr>
      <w:r w:rsidRPr="00DB6C79">
        <w:tab/>
        <w:t xml:space="preserve">moves it forwards.  </w:t>
      </w:r>
    </w:p>
    <w:p w14:paraId="5526CBE2" w14:textId="77777777" w:rsidR="000974E2" w:rsidRPr="00DB6C79" w:rsidRDefault="000974E2" w:rsidP="000974E2">
      <w:pPr>
        <w:tabs>
          <w:tab w:val="left" w:pos="567"/>
        </w:tabs>
      </w:pPr>
    </w:p>
    <w:p w14:paraId="4C688208" w14:textId="77777777" w:rsidR="000974E2" w:rsidRPr="00DB6C79" w:rsidRDefault="000974E2" w:rsidP="000974E2">
      <w:pPr>
        <w:tabs>
          <w:tab w:val="left" w:pos="567"/>
        </w:tabs>
      </w:pPr>
      <w:r w:rsidRPr="00DB6C79">
        <w:tab/>
        <w:t xml:space="preserve">This unbalanced force is called </w:t>
      </w:r>
      <w:r w:rsidRPr="00DB6C79">
        <w:rPr>
          <w:b/>
          <w:i/>
        </w:rPr>
        <w:t>thrust</w:t>
      </w:r>
      <w:r w:rsidRPr="00DB6C79">
        <w:t>.</w:t>
      </w:r>
    </w:p>
    <w:p w14:paraId="60513A15" w14:textId="77777777" w:rsidR="000974E2" w:rsidRPr="00DB6C79" w:rsidRDefault="000974E2" w:rsidP="000974E2">
      <w:pPr>
        <w:tabs>
          <w:tab w:val="left" w:pos="567"/>
        </w:tabs>
        <w:jc w:val="center"/>
      </w:pPr>
    </w:p>
    <w:p w14:paraId="272E14EB" w14:textId="77777777" w:rsidR="000974E2" w:rsidRPr="00DB6C79" w:rsidRDefault="000974E2" w:rsidP="000974E2">
      <w:pPr>
        <w:tabs>
          <w:tab w:val="left" w:pos="567"/>
        </w:tabs>
      </w:pPr>
    </w:p>
    <w:p w14:paraId="2DE53451" w14:textId="77777777" w:rsidR="000974E2" w:rsidRPr="00DB6C79" w:rsidRDefault="000974E2" w:rsidP="000974E2">
      <w:pPr>
        <w:tabs>
          <w:tab w:val="left" w:pos="567"/>
        </w:tabs>
      </w:pPr>
    </w:p>
    <w:p w14:paraId="4D14E310" w14:textId="77777777" w:rsidR="000974E2" w:rsidRPr="00DB6C79" w:rsidRDefault="000974E2" w:rsidP="000974E2">
      <w:pPr>
        <w:tabs>
          <w:tab w:val="left" w:pos="567"/>
        </w:tabs>
      </w:pPr>
    </w:p>
    <w:p w14:paraId="3557BC46" w14:textId="77777777" w:rsidR="00923418" w:rsidRPr="00DB6C79" w:rsidRDefault="00923418">
      <w:r w:rsidRPr="00DB6C79">
        <w:br w:type="page"/>
      </w:r>
    </w:p>
    <w:p w14:paraId="01DE8CA5" w14:textId="77777777" w:rsidR="00923418" w:rsidRPr="00DB6C79" w:rsidRDefault="00923418" w:rsidP="00923418">
      <w:pPr>
        <w:pStyle w:val="Chaptertitle"/>
        <w:rPr>
          <w:lang w:val="en-AU"/>
        </w:rPr>
      </w:pPr>
      <w:r w:rsidRPr="00DB6C79">
        <w:rPr>
          <w:lang w:val="en-AU"/>
        </w:rPr>
        <w:t>CHAPTER 8: Forces, energy and motion</w:t>
      </w:r>
    </w:p>
    <w:p w14:paraId="51C646CB" w14:textId="77777777" w:rsidR="00923418" w:rsidRPr="00DB6C79" w:rsidRDefault="00923418" w:rsidP="00923418">
      <w:pPr>
        <w:pStyle w:val="worksheetchapterline"/>
        <w:spacing w:before="60"/>
        <w:rPr>
          <w:spacing w:val="0"/>
          <w:lang w:val="en-AU"/>
        </w:rPr>
      </w:pPr>
      <w:r w:rsidRPr="00DB6C79">
        <w:rPr>
          <w:noProof/>
          <w:spacing w:val="0"/>
          <w:lang w:val="en-US"/>
        </w:rPr>
        <mc:AlternateContent>
          <mc:Choice Requires="wps">
            <w:drawing>
              <wp:anchor distT="0" distB="0" distL="114300" distR="114300" simplePos="0" relativeHeight="251750400" behindDoc="0" locked="0" layoutInCell="1" allowOverlap="1" wp14:anchorId="5AF70D58" wp14:editId="52C7E187">
                <wp:simplePos x="0" y="0"/>
                <wp:positionH relativeFrom="column">
                  <wp:posOffset>0</wp:posOffset>
                </wp:positionH>
                <wp:positionV relativeFrom="paragraph">
                  <wp:posOffset>20955</wp:posOffset>
                </wp:positionV>
                <wp:extent cx="6096000" cy="0"/>
                <wp:effectExtent l="9525" t="11430" r="9525" b="7620"/>
                <wp:wrapNone/>
                <wp:docPr id="33"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"/>
            </w:pict>
          </mc:Fallback>
        </mc:AlternateContent>
      </w:r>
      <w:r w:rsidRPr="00DB6C79">
        <w:rPr>
          <w:noProof/>
          <w:spacing w:val="0"/>
          <w:lang w:val="en-US"/>
        </w:rPr>
        <mc:AlternateContent>
          <mc:Choice Requires="wps">
            <w:drawing>
              <wp:anchor distT="0" distB="0" distL="114300" distR="114300" simplePos="0" relativeHeight="251749376" behindDoc="0" locked="0" layoutInCell="1" allowOverlap="1" wp14:anchorId="5923DBD9" wp14:editId="4FB5EB93">
                <wp:simplePos x="0" y="0"/>
                <wp:positionH relativeFrom="column">
                  <wp:posOffset>4648200</wp:posOffset>
                </wp:positionH>
                <wp:positionV relativeFrom="paragraph">
                  <wp:posOffset>20955</wp:posOffset>
                </wp:positionV>
                <wp:extent cx="1447800" cy="304800"/>
                <wp:effectExtent l="9525" t="11430" r="9525" b="7620"/>
                <wp:wrapNone/>
                <wp:docPr id="32"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A1F5DD4" w14:textId="77777777" w:rsidR="001E2D62" w:rsidRDefault="001E2D62" w:rsidP="00923418">
                            <w:pPr>
                              <w:pStyle w:val="worksheeticontext"/>
                            </w:pPr>
                            <w:r>
                              <w:t>Worksheet 8.4</w:t>
                            </w:r>
                          </w:p>
                          <w:p w14:paraId="305F7801" w14:textId="77777777" w:rsidR="001E2D62" w:rsidRDefault="001E2D62"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40" o:spid="_x0000_s1078" style="position:absolute;margin-left:366pt;margin-top:1.65pt;width:114pt;height:2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" fillcolor="black">
                <v:textbox>
                  <w:txbxContent>
                    <w:p w14:paraId="4A1F5DD4" w14:textId="77777777" w:rsidR="001E2D62" w:rsidRDefault="001E2D62" w:rsidP="00923418">
                      <w:pPr>
                        <w:pStyle w:val="worksheeticontext"/>
                      </w:pPr>
                      <w:r>
                        <w:t>Worksheet 8.4</w:t>
                      </w:r>
                    </w:p>
                    <w:p w14:paraId="305F7801" w14:textId="77777777" w:rsidR="001E2D62" w:rsidRDefault="001E2D62" w:rsidP="00923418"/>
                  </w:txbxContent>
                </v:textbox>
              </v:roundrect>
            </w:pict>
          </mc:Fallback>
        </mc:AlternateContent>
      </w:r>
      <w:r w:rsidRPr="00DB6C79">
        <w:rPr>
          <w:noProof/>
          <w:spacing w:val="0"/>
          <w:lang w:val="en-US"/>
        </w:rPr>
        <mc:AlternateContent>
          <mc:Choice Requires="wps">
            <w:drawing>
              <wp:anchor distT="0" distB="0" distL="114300" distR="114300" simplePos="0" relativeHeight="251748352" behindDoc="0" locked="0" layoutInCell="1" allowOverlap="1" wp14:anchorId="111B34C8" wp14:editId="5BC48FFB">
                <wp:simplePos x="0" y="0"/>
                <wp:positionH relativeFrom="column">
                  <wp:posOffset>5029200</wp:posOffset>
                </wp:positionH>
                <wp:positionV relativeFrom="paragraph">
                  <wp:posOffset>20955</wp:posOffset>
                </wp:positionV>
                <wp:extent cx="1066800" cy="304800"/>
                <wp:effectExtent l="9525" t="11430" r="9525" b="7620"/>
                <wp:wrapNone/>
                <wp:docPr id="31" name="Rectangl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58165A32" w14:textId="77777777" w:rsidR="001E2D62" w:rsidRDefault="001E2D62"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9" o:spid="_x0000_s1079" style="position:absolute;margin-left:396pt;margin-top:1.65pt;width:84pt;height:2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" fillcolor="black">
                <v:textbox>
                  <w:txbxContent>
                    <w:p w14:paraId="58165A32" w14:textId="77777777" w:rsidR="001E2D62" w:rsidRDefault="001E2D62" w:rsidP="00923418"/>
                  </w:txbxContent>
                </v:textbox>
              </v:rect>
            </w:pict>
          </mc:Fallback>
        </mc:AlternateContent>
      </w:r>
    </w:p>
    <w:p w14:paraId="3E96C412" w14:textId="77777777" w:rsidR="00923418" w:rsidRPr="00DB6C79" w:rsidRDefault="00923418" w:rsidP="00923418">
      <w:pPr>
        <w:pStyle w:val="0Aheadingfirst"/>
        <w:ind w:left="1440" w:hanging="1440"/>
      </w:pPr>
      <w:r w:rsidRPr="00DB6C79">
        <w:t>Inertia and motion</w:t>
      </w:r>
    </w:p>
    <w:p w14:paraId="38ECCDB7" w14:textId="77777777" w:rsidR="00923418" w:rsidRPr="00DB6C79" w:rsidRDefault="00923418" w:rsidP="00923418">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6F9CC3E3" w14:textId="77777777" w:rsidR="00923418" w:rsidRPr="00DB6C79" w:rsidRDefault="00923418" w:rsidP="00923418">
      <w:pPr>
        <w:pStyle w:val="1wsquestions"/>
        <w:rPr>
          <w:lang w:val="en-AU"/>
        </w:rPr>
      </w:pPr>
      <w:r w:rsidRPr="00DB6C79">
        <w:rPr>
          <w:b/>
          <w:lang w:val="en-AU"/>
        </w:rPr>
        <w:t>1.</w:t>
      </w:r>
      <w:r w:rsidRPr="00DB6C79">
        <w:rPr>
          <w:b/>
          <w:lang w:val="en-AU"/>
        </w:rPr>
        <w:tab/>
      </w:r>
      <w:r w:rsidRPr="00DB6C79">
        <w:rPr>
          <w:lang w:val="en-AU"/>
        </w:rPr>
        <w:t>State Newton’s First Law of Motion.</w:t>
      </w:r>
    </w:p>
    <w:p w14:paraId="6C13D692" w14:textId="77777777" w:rsidR="00923418" w:rsidRPr="00DB6C79" w:rsidRDefault="00923418" w:rsidP="00923418">
      <w:pPr>
        <w:pStyle w:val="1wsquestionaleader"/>
        <w:spacing w:line="240" w:lineRule="auto"/>
        <w:ind w:left="360" w:firstLine="0"/>
        <w:rPr>
          <w:lang w:val="en-AU"/>
        </w:rPr>
      </w:pPr>
      <w:r w:rsidRPr="00DB6C79">
        <w:rPr>
          <w:lang w:val="en-AU"/>
        </w:rPr>
        <w:tab/>
      </w:r>
    </w:p>
    <w:p w14:paraId="501B89A9" w14:textId="77777777" w:rsidR="00923418" w:rsidRPr="00DB6C79" w:rsidRDefault="00923418" w:rsidP="00923418">
      <w:pPr>
        <w:pStyle w:val="1wsquestionaleader"/>
        <w:spacing w:line="240" w:lineRule="auto"/>
        <w:ind w:left="360" w:firstLine="0"/>
        <w:rPr>
          <w:lang w:val="en-AU"/>
        </w:rPr>
      </w:pPr>
      <w:r w:rsidRPr="00DB6C79">
        <w:rPr>
          <w:lang w:val="en-AU"/>
        </w:rPr>
        <w:tab/>
      </w:r>
    </w:p>
    <w:p w14:paraId="4B7D0484" w14:textId="77777777" w:rsidR="00923418" w:rsidRPr="00DB6C79" w:rsidRDefault="00923418" w:rsidP="00923418">
      <w:pPr>
        <w:pStyle w:val="1wsquestionaleader"/>
        <w:spacing w:line="240" w:lineRule="auto"/>
        <w:ind w:left="360" w:firstLine="0"/>
        <w:rPr>
          <w:lang w:val="en-AU"/>
        </w:rPr>
      </w:pPr>
      <w:r w:rsidRPr="00DB6C79">
        <w:rPr>
          <w:lang w:val="en-AU"/>
        </w:rPr>
        <w:tab/>
      </w:r>
    </w:p>
    <w:p w14:paraId="162319EB" w14:textId="77777777" w:rsidR="00923418" w:rsidRPr="00DB6C79" w:rsidRDefault="00923418" w:rsidP="00923418">
      <w:pPr>
        <w:pStyle w:val="1wsquestions"/>
        <w:spacing w:line="270" w:lineRule="exact"/>
        <w:ind w:left="357" w:hanging="357"/>
        <w:rPr>
          <w:lang w:val="en-AU"/>
        </w:rPr>
      </w:pPr>
      <w:r w:rsidRPr="00DB6C79">
        <w:rPr>
          <w:b/>
          <w:lang w:val="en-AU"/>
        </w:rPr>
        <w:t>2.</w:t>
      </w:r>
      <w:r w:rsidRPr="00DB6C79">
        <w:rPr>
          <w:b/>
          <w:lang w:val="en-AU"/>
        </w:rPr>
        <w:tab/>
      </w:r>
      <w:r w:rsidRPr="00DB6C79">
        <w:rPr>
          <w:lang w:val="en-AU"/>
        </w:rPr>
        <w:t>Consider the following examples of forces acting on a body. In each case find the net (unbalanced) force and describe the resulting motion of the object. Assume north is up the page.</w:t>
      </w:r>
    </w:p>
    <w:p w14:paraId="5BA5F74E" w14:textId="77777777" w:rsidR="00923418" w:rsidRPr="00DB6C79" w:rsidRDefault="00923418" w:rsidP="00923418">
      <w:pPr>
        <w:pStyle w:val="1wsquestions"/>
        <w:rPr>
          <w:lang w:val="en-AU"/>
        </w:rPr>
      </w:pPr>
      <w:r w:rsidRPr="00DB6C79">
        <w:rPr>
          <w:lang w:val="en-AU"/>
        </w:rPr>
        <w:tab/>
        <w: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84"/>
        <w:gridCol w:w="4304"/>
      </w:tblGrid>
      <w:tr w:rsidR="00923418" w:rsidRPr="00DB6C79" w14:paraId="0768C2D5" w14:textId="77777777" w:rsidTr="00907C9B">
        <w:tc>
          <w:tcPr>
            <w:tcW w:w="504" w:type="dxa"/>
            <w:shd w:val="clear" w:color="auto" w:fill="auto"/>
          </w:tcPr>
          <w:p w14:paraId="090D4840" w14:textId="77777777" w:rsidR="00923418" w:rsidRPr="00DB6C79" w:rsidRDefault="00923418" w:rsidP="00907C9B">
            <w:pPr>
              <w:pStyle w:val="1wsquestiona"/>
              <w:spacing w:after="0"/>
              <w:rPr>
                <w:lang w:val="en-AU"/>
              </w:rPr>
            </w:pPr>
          </w:p>
        </w:tc>
        <w:tc>
          <w:tcPr>
            <w:tcW w:w="4884" w:type="dxa"/>
            <w:shd w:val="clear" w:color="auto" w:fill="auto"/>
          </w:tcPr>
          <w:p w14:paraId="5D997BB7" w14:textId="77777777" w:rsidR="00923418" w:rsidRPr="00DB6C79" w:rsidRDefault="00923418" w:rsidP="00907C9B">
            <w:r w:rsidRPr="00DB6C79">
              <w:rPr>
                <w:noProof/>
                <w:lang w:val="en-US"/>
              </w:rPr>
              <w:drawing>
                <wp:inline distT="0" distB="0" distL="0" distR="0" wp14:anchorId="1ED47A49" wp14:editId="5863FDC9">
                  <wp:extent cx="2531110" cy="711200"/>
                  <wp:effectExtent l="0" t="0" r="8890" b="0"/>
                  <wp:docPr id="131" name="Picture 13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31110" cy="711200"/>
                          </a:xfrm>
                          <a:prstGeom prst="rect">
                            <a:avLst/>
                          </a:prstGeom>
                          <a:noFill/>
                          <a:ln>
                            <a:noFill/>
                          </a:ln>
                        </pic:spPr>
                      </pic:pic>
                    </a:graphicData>
                  </a:graphic>
                </wp:inline>
              </w:drawing>
            </w:r>
          </w:p>
        </w:tc>
        <w:tc>
          <w:tcPr>
            <w:tcW w:w="4304" w:type="dxa"/>
          </w:tcPr>
          <w:p w14:paraId="642C0BB9" w14:textId="77777777" w:rsidR="00923418" w:rsidRPr="00DB6C79" w:rsidRDefault="00923418" w:rsidP="00907C9B">
            <w:pPr>
              <w:pStyle w:val="1wsquestionaleader"/>
              <w:tabs>
                <w:tab w:val="clear" w:pos="9540"/>
                <w:tab w:val="right" w:leader="dot" w:pos="4260"/>
              </w:tabs>
              <w:spacing w:after="0" w:line="270" w:lineRule="exact"/>
              <w:ind w:left="45" w:hanging="45"/>
              <w:rPr>
                <w:lang w:val="en-AU"/>
              </w:rPr>
            </w:pPr>
            <w:r w:rsidRPr="00DB6C79">
              <w:rPr>
                <w:lang w:val="en-AU"/>
              </w:rPr>
              <w:tab/>
            </w:r>
            <w:r w:rsidRPr="00DB6C79">
              <w:rPr>
                <w:lang w:val="en-AU"/>
              </w:rPr>
              <w:tab/>
            </w:r>
          </w:p>
          <w:p w14:paraId="08CA95CC" w14:textId="77777777" w:rsidR="00923418" w:rsidRPr="00DB6C79" w:rsidRDefault="00923418" w:rsidP="00907C9B">
            <w:pPr>
              <w:pStyle w:val="1wsquestionaleader"/>
              <w:tabs>
                <w:tab w:val="clear" w:pos="9540"/>
                <w:tab w:val="right" w:leader="dot" w:pos="4260"/>
              </w:tabs>
              <w:spacing w:after="0" w:line="270" w:lineRule="exact"/>
              <w:ind w:left="45" w:hanging="45"/>
              <w:rPr>
                <w:lang w:val="en-AU"/>
              </w:rPr>
            </w:pPr>
            <w:r w:rsidRPr="00DB6C79">
              <w:rPr>
                <w:lang w:val="en-AU"/>
              </w:rPr>
              <w:tab/>
            </w:r>
            <w:r w:rsidRPr="00DB6C79">
              <w:rPr>
                <w:lang w:val="en-AU"/>
              </w:rPr>
              <w:tab/>
            </w:r>
          </w:p>
          <w:p w14:paraId="5EE16190" w14:textId="77777777" w:rsidR="00923418" w:rsidRPr="00DB6C79" w:rsidRDefault="00923418" w:rsidP="00907C9B">
            <w:pPr>
              <w:pStyle w:val="1wsquestionaleader"/>
              <w:tabs>
                <w:tab w:val="clear" w:pos="9540"/>
                <w:tab w:val="right" w:leader="dot" w:pos="4260"/>
              </w:tabs>
              <w:spacing w:after="0" w:line="270" w:lineRule="exact"/>
              <w:ind w:left="45" w:hanging="45"/>
              <w:rPr>
                <w:lang w:val="en-AU"/>
              </w:rPr>
            </w:pPr>
            <w:r w:rsidRPr="00DB6C79">
              <w:rPr>
                <w:lang w:val="en-AU"/>
              </w:rPr>
              <w:tab/>
            </w:r>
            <w:r w:rsidRPr="00DB6C79">
              <w:rPr>
                <w:lang w:val="en-AU"/>
              </w:rPr>
              <w:tab/>
            </w:r>
          </w:p>
        </w:tc>
      </w:tr>
    </w:tbl>
    <w:p w14:paraId="59071FF9" w14:textId="77777777" w:rsidR="00923418" w:rsidRPr="00DB6C79" w:rsidRDefault="00923418" w:rsidP="00923418">
      <w:pPr>
        <w:pStyle w:val="1wsquestionaleader"/>
        <w:spacing w:after="40"/>
        <w:ind w:left="799" w:hanging="442"/>
        <w:rPr>
          <w:lang w:val="en-AU"/>
        </w:rPr>
      </w:pPr>
      <w:r w:rsidRPr="00DB6C79">
        <w:rPr>
          <w:lang w:val="en-AU"/>
        </w:rPr>
        <w:t>(b)</w:t>
      </w:r>
      <w:r w:rsidRPr="00DB6C79">
        <w:rPr>
          <w:lang w:val="en-AU"/>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72"/>
        <w:gridCol w:w="4272"/>
      </w:tblGrid>
      <w:tr w:rsidR="00923418" w:rsidRPr="00DB6C79" w14:paraId="4FA94261" w14:textId="77777777" w:rsidTr="00907C9B">
        <w:tc>
          <w:tcPr>
            <w:tcW w:w="504" w:type="dxa"/>
            <w:shd w:val="clear" w:color="auto" w:fill="auto"/>
          </w:tcPr>
          <w:p w14:paraId="01626EF3" w14:textId="77777777" w:rsidR="00923418" w:rsidRPr="00DB6C79" w:rsidRDefault="00923418" w:rsidP="00907C9B">
            <w:pPr>
              <w:pStyle w:val="1wsquestiona"/>
              <w:rPr>
                <w:lang w:val="en-AU"/>
              </w:rPr>
            </w:pPr>
          </w:p>
        </w:tc>
        <w:tc>
          <w:tcPr>
            <w:tcW w:w="4872" w:type="dxa"/>
            <w:shd w:val="clear" w:color="auto" w:fill="auto"/>
          </w:tcPr>
          <w:p w14:paraId="38470B70" w14:textId="77777777" w:rsidR="00923418" w:rsidRPr="00DB6C79" w:rsidRDefault="00923418" w:rsidP="00907C9B">
            <w:r w:rsidRPr="00DB6C79">
              <w:rPr>
                <w:noProof/>
                <w:lang w:val="en-US"/>
              </w:rPr>
              <w:drawing>
                <wp:inline distT="0" distB="0" distL="0" distR="0" wp14:anchorId="0F0BFBDD" wp14:editId="59C9F9B7">
                  <wp:extent cx="2560320" cy="1536065"/>
                  <wp:effectExtent l="0" t="0" r="0" b="6985"/>
                  <wp:docPr id="132" name="Picture 13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560320" cy="1536065"/>
                          </a:xfrm>
                          <a:prstGeom prst="rect">
                            <a:avLst/>
                          </a:prstGeom>
                          <a:noFill/>
                          <a:ln>
                            <a:noFill/>
                          </a:ln>
                        </pic:spPr>
                      </pic:pic>
                    </a:graphicData>
                  </a:graphic>
                </wp:inline>
              </w:drawing>
            </w:r>
          </w:p>
        </w:tc>
        <w:tc>
          <w:tcPr>
            <w:tcW w:w="4272" w:type="dxa"/>
          </w:tcPr>
          <w:p w14:paraId="188E9325" w14:textId="77777777" w:rsidR="00923418" w:rsidRPr="00DB6C79" w:rsidRDefault="00923418" w:rsidP="00907C9B">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14:paraId="30AFAE03" w14:textId="77777777" w:rsidR="00923418" w:rsidRPr="00DB6C79" w:rsidRDefault="00923418" w:rsidP="00907C9B">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14:paraId="5EB36C13" w14:textId="77777777" w:rsidR="00923418" w:rsidRPr="00DB6C79" w:rsidRDefault="00923418" w:rsidP="00907C9B">
            <w:pPr>
              <w:pStyle w:val="1wsquestionaleader"/>
              <w:tabs>
                <w:tab w:val="clear" w:pos="9540"/>
                <w:tab w:val="right" w:leader="dot" w:pos="4260"/>
              </w:tabs>
              <w:spacing w:before="120" w:line="270" w:lineRule="exact"/>
              <w:ind w:left="45" w:hanging="45"/>
              <w:rPr>
                <w:lang w:val="en-AU"/>
              </w:rPr>
            </w:pPr>
            <w:r w:rsidRPr="00DB6C79">
              <w:rPr>
                <w:lang w:val="en-AU"/>
              </w:rPr>
              <w:tab/>
            </w:r>
            <w:r w:rsidRPr="00DB6C79">
              <w:rPr>
                <w:lang w:val="en-AU"/>
              </w:rPr>
              <w:tab/>
            </w:r>
          </w:p>
          <w:p w14:paraId="2445FD94" w14:textId="77777777" w:rsidR="00923418" w:rsidRPr="00DB6C79" w:rsidRDefault="00923418" w:rsidP="00907C9B">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14:paraId="2C1DE717" w14:textId="77777777" w:rsidR="00923418" w:rsidRPr="00DB6C79" w:rsidRDefault="00923418" w:rsidP="00907C9B">
            <w:pPr>
              <w:pStyle w:val="1wsquestionaleader"/>
              <w:tabs>
                <w:tab w:val="clear" w:pos="9540"/>
                <w:tab w:val="right" w:leader="dot" w:pos="4260"/>
              </w:tabs>
              <w:spacing w:before="120" w:line="270" w:lineRule="exact"/>
              <w:ind w:left="45" w:hanging="45"/>
              <w:rPr>
                <w:lang w:val="en-AU"/>
              </w:rPr>
            </w:pPr>
            <w:r w:rsidRPr="00DB6C79">
              <w:rPr>
                <w:lang w:val="en-AU"/>
              </w:rPr>
              <w:tab/>
            </w:r>
            <w:r w:rsidRPr="00DB6C79">
              <w:rPr>
                <w:lang w:val="en-AU"/>
              </w:rPr>
              <w:tab/>
            </w:r>
          </w:p>
          <w:p w14:paraId="12372C68" w14:textId="77777777" w:rsidR="00923418" w:rsidRPr="00DB6C79" w:rsidRDefault="00923418" w:rsidP="00907C9B">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p w14:paraId="69AF5D75" w14:textId="77777777" w:rsidR="00923418" w:rsidRPr="00DB6C79" w:rsidRDefault="00923418" w:rsidP="00907C9B">
            <w:pPr>
              <w:pStyle w:val="1wsquestionaleader"/>
              <w:tabs>
                <w:tab w:val="clear" w:pos="9540"/>
                <w:tab w:val="right" w:leader="dot" w:pos="4260"/>
              </w:tabs>
              <w:spacing w:before="120" w:line="270" w:lineRule="exact"/>
              <w:ind w:left="45" w:hanging="45"/>
              <w:rPr>
                <w:lang w:val="en-AU"/>
              </w:rPr>
            </w:pPr>
            <w:r w:rsidRPr="00DB6C79">
              <w:rPr>
                <w:lang w:val="en-AU"/>
              </w:rPr>
              <w:tab/>
            </w:r>
            <w:r w:rsidRPr="00DB6C79">
              <w:rPr>
                <w:lang w:val="en-AU"/>
              </w:rPr>
              <w:tab/>
            </w:r>
          </w:p>
          <w:p w14:paraId="07A13CE1" w14:textId="77777777" w:rsidR="00923418" w:rsidRPr="00DB6C79" w:rsidRDefault="00923418" w:rsidP="00907C9B">
            <w:pPr>
              <w:pStyle w:val="1wsquestionaleader"/>
              <w:tabs>
                <w:tab w:val="clear" w:pos="9540"/>
                <w:tab w:val="right" w:leader="dot" w:pos="4260"/>
              </w:tabs>
              <w:spacing w:line="270" w:lineRule="exact"/>
              <w:ind w:left="45" w:hanging="45"/>
              <w:rPr>
                <w:lang w:val="en-AU"/>
              </w:rPr>
            </w:pPr>
            <w:r w:rsidRPr="00DB6C79">
              <w:rPr>
                <w:lang w:val="en-AU"/>
              </w:rPr>
              <w:tab/>
            </w:r>
            <w:r w:rsidRPr="00DB6C79">
              <w:rPr>
                <w:lang w:val="en-AU"/>
              </w:rPr>
              <w:tab/>
            </w:r>
          </w:p>
        </w:tc>
      </w:tr>
    </w:tbl>
    <w:p w14:paraId="2B645762" w14:textId="77777777" w:rsidR="00923418" w:rsidRPr="00DB6C79" w:rsidRDefault="00923418" w:rsidP="00923418">
      <w:pPr>
        <w:pStyle w:val="1wsquestions"/>
        <w:spacing w:line="270" w:lineRule="exact"/>
        <w:ind w:left="357" w:hanging="357"/>
        <w:rPr>
          <w:lang w:val="en-AU"/>
        </w:rPr>
      </w:pPr>
      <w:r w:rsidRPr="00DB6C79">
        <w:rPr>
          <w:b/>
          <w:lang w:val="en-AU"/>
        </w:rPr>
        <w:t>3.</w:t>
      </w:r>
      <w:r w:rsidRPr="00DB6C79">
        <w:rPr>
          <w:b/>
          <w:lang w:val="en-AU"/>
        </w:rPr>
        <w:tab/>
      </w:r>
      <w:r w:rsidR="0077478A" w:rsidRPr="00DB6C79">
        <w:rPr>
          <w:lang w:val="en-AU"/>
        </w:rPr>
        <w:t xml:space="preserve">A 500 </w:t>
      </w:r>
      <w:r w:rsidRPr="00DB6C79">
        <w:rPr>
          <w:lang w:val="en-AU"/>
        </w:rPr>
        <w:t>kg box is placed on the tray of a utility truck but is not secured by ropes. The ute drives along a highway, then the driver has to brake suddenly to avoid a wombat on the road. Use the concept of inertia to explain the danger to the driver.</w:t>
      </w:r>
    </w:p>
    <w:p w14:paraId="437923C4"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195DF5E4"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44AEDD95"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037767FC"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16DCF3A2"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357B5376" w14:textId="77777777" w:rsidR="00923418" w:rsidRPr="00DB6C79" w:rsidRDefault="00923418" w:rsidP="00923418">
      <w:pPr>
        <w:pStyle w:val="1wsquestions"/>
        <w:spacing w:before="60"/>
        <w:ind w:left="357" w:hanging="357"/>
        <w:rPr>
          <w:lang w:val="en-AU"/>
        </w:rPr>
      </w:pPr>
      <w:r w:rsidRPr="00DB6C79">
        <w:rPr>
          <w:b/>
          <w:lang w:val="en-AU"/>
        </w:rPr>
        <w:t>4.</w:t>
      </w:r>
      <w:r w:rsidRPr="00DB6C79">
        <w:rPr>
          <w:b/>
          <w:lang w:val="en-AU"/>
        </w:rPr>
        <w:tab/>
      </w:r>
      <w:r w:rsidR="0077478A" w:rsidRPr="00DB6C79">
        <w:rPr>
          <w:lang w:val="en-AU"/>
        </w:rPr>
        <w:t xml:space="preserve">A 1.0 </w:t>
      </w:r>
      <w:r w:rsidRPr="00DB6C79">
        <w:rPr>
          <w:lang w:val="en-AU"/>
        </w:rPr>
        <w:t>kg pendulum is mounted on the roof of a vehicle as shown in the 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594"/>
        <w:gridCol w:w="4550"/>
      </w:tblGrid>
      <w:tr w:rsidR="00923418" w:rsidRPr="00DB6C79" w14:paraId="25C77616" w14:textId="77777777" w:rsidTr="00907C9B">
        <w:tc>
          <w:tcPr>
            <w:tcW w:w="504" w:type="dxa"/>
            <w:shd w:val="clear" w:color="auto" w:fill="auto"/>
          </w:tcPr>
          <w:p w14:paraId="573DA5E4" w14:textId="77777777" w:rsidR="00923418" w:rsidRPr="00DB6C79" w:rsidRDefault="00923418" w:rsidP="00907C9B">
            <w:pPr>
              <w:pStyle w:val="1wsquestiona"/>
              <w:spacing w:after="0"/>
              <w:rPr>
                <w:lang w:val="en-AU"/>
              </w:rPr>
            </w:pPr>
          </w:p>
        </w:tc>
        <w:tc>
          <w:tcPr>
            <w:tcW w:w="4594" w:type="dxa"/>
            <w:shd w:val="clear" w:color="auto" w:fill="auto"/>
          </w:tcPr>
          <w:p w14:paraId="7311F55D" w14:textId="77777777" w:rsidR="00923418" w:rsidRPr="00DB6C79" w:rsidRDefault="00923418" w:rsidP="00907C9B">
            <w:r w:rsidRPr="00DB6C79">
              <w:rPr>
                <w:noProof/>
                <w:lang w:val="en-US"/>
              </w:rPr>
              <w:drawing>
                <wp:inline distT="0" distB="0" distL="0" distR="0" wp14:anchorId="347DD6AB" wp14:editId="5AA13B41">
                  <wp:extent cx="2633345" cy="1675130"/>
                  <wp:effectExtent l="0" t="0" r="0" b="1270"/>
                  <wp:docPr id="133" name="Picture 13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633345" cy="1675130"/>
                          </a:xfrm>
                          <a:prstGeom prst="rect">
                            <a:avLst/>
                          </a:prstGeom>
                          <a:noFill/>
                          <a:ln>
                            <a:noFill/>
                          </a:ln>
                        </pic:spPr>
                      </pic:pic>
                    </a:graphicData>
                  </a:graphic>
                </wp:inline>
              </w:drawing>
            </w:r>
          </w:p>
        </w:tc>
        <w:tc>
          <w:tcPr>
            <w:tcW w:w="4550" w:type="dxa"/>
          </w:tcPr>
          <w:p w14:paraId="12FEF350" w14:textId="77777777" w:rsidR="00923418" w:rsidRPr="00DB6C79" w:rsidRDefault="00923418" w:rsidP="00907C9B">
            <w:pPr>
              <w:pStyle w:val="1wsquestionsindent"/>
              <w:spacing w:after="0"/>
              <w:ind w:left="0"/>
              <w:rPr>
                <w:spacing w:val="-2"/>
                <w:lang w:val="en-AU"/>
              </w:rPr>
            </w:pPr>
            <w:r w:rsidRPr="00DB6C79">
              <w:rPr>
                <w:spacing w:val="-2"/>
                <w:lang w:val="en-AU"/>
              </w:rPr>
              <w:t>Describe the motion of the pendulum for each example.</w:t>
            </w:r>
          </w:p>
          <w:p w14:paraId="59C907B9" w14:textId="77777777" w:rsidR="00923418" w:rsidRPr="00DB6C79" w:rsidRDefault="00923418" w:rsidP="00907C9B">
            <w:pPr>
              <w:pStyle w:val="1wsquestionaleader"/>
              <w:spacing w:after="0" w:line="270" w:lineRule="exact"/>
              <w:ind w:left="442" w:hanging="442"/>
              <w:rPr>
                <w:lang w:val="en-AU"/>
              </w:rPr>
            </w:pPr>
            <w:r w:rsidRPr="00DB6C79">
              <w:rPr>
                <w:lang w:val="en-AU"/>
              </w:rPr>
              <w:t>(a)</w:t>
            </w:r>
            <w:r w:rsidRPr="00DB6C79">
              <w:rPr>
                <w:b/>
                <w:lang w:val="en-AU"/>
              </w:rPr>
              <w:tab/>
            </w:r>
            <w:r w:rsidRPr="00DB6C79">
              <w:rPr>
                <w:lang w:val="en-AU"/>
              </w:rPr>
              <w:t>The vehicle accelerates from rest.</w:t>
            </w:r>
          </w:p>
          <w:p w14:paraId="103A1EE0" w14:textId="77777777" w:rsidR="00923418" w:rsidRPr="00DB6C79" w:rsidRDefault="00923418" w:rsidP="00907C9B">
            <w:pPr>
              <w:pStyle w:val="1wsquestionaleader"/>
              <w:spacing w:after="0" w:line="270" w:lineRule="exact"/>
              <w:ind w:left="442" w:hanging="442"/>
              <w:rPr>
                <w:lang w:val="en-AU"/>
              </w:rPr>
            </w:pPr>
            <w:r w:rsidRPr="00DB6C79">
              <w:rPr>
                <w:lang w:val="en-AU"/>
              </w:rPr>
              <w:tab/>
            </w:r>
            <w:r w:rsidRPr="00DB6C79">
              <w:rPr>
                <w:lang w:val="en-AU"/>
              </w:rPr>
              <w:tab/>
            </w:r>
          </w:p>
          <w:p w14:paraId="20BF229C" w14:textId="77777777" w:rsidR="00923418" w:rsidRPr="00DB6C79" w:rsidRDefault="00923418" w:rsidP="00907C9B">
            <w:pPr>
              <w:pStyle w:val="1wsquestionaleader"/>
              <w:spacing w:after="0" w:line="270" w:lineRule="exact"/>
              <w:ind w:left="442" w:hanging="442"/>
              <w:rPr>
                <w:lang w:val="en-AU"/>
              </w:rPr>
            </w:pPr>
            <w:r w:rsidRPr="00DB6C79">
              <w:rPr>
                <w:lang w:val="en-AU"/>
              </w:rPr>
              <w:tab/>
            </w:r>
            <w:r w:rsidRPr="00DB6C79">
              <w:rPr>
                <w:lang w:val="en-AU"/>
              </w:rPr>
              <w:tab/>
            </w:r>
          </w:p>
          <w:p w14:paraId="5F9F8D17" w14:textId="77777777" w:rsidR="00923418" w:rsidRPr="00DB6C79" w:rsidRDefault="00923418" w:rsidP="00907C9B">
            <w:pPr>
              <w:pStyle w:val="1wsquestionaleader"/>
              <w:spacing w:after="0"/>
              <w:ind w:left="440"/>
              <w:rPr>
                <w:lang w:val="en-AU"/>
              </w:rPr>
            </w:pPr>
            <w:r w:rsidRPr="00DB6C79">
              <w:rPr>
                <w:lang w:val="en-AU"/>
              </w:rPr>
              <w:t>(b)</w:t>
            </w:r>
            <w:r w:rsidRPr="00DB6C79">
              <w:rPr>
                <w:b/>
                <w:lang w:val="en-AU"/>
              </w:rPr>
              <w:tab/>
            </w:r>
            <w:r w:rsidRPr="00DB6C79">
              <w:rPr>
                <w:lang w:val="en-AU"/>
              </w:rPr>
              <w:t xml:space="preserve">The vehicle brakes from a speed of </w:t>
            </w:r>
            <w:r w:rsidRPr="00DB6C79">
              <w:rPr>
                <w:lang w:val="en-AU"/>
              </w:rPr>
              <w:br/>
              <w:t>60 km/h.</w:t>
            </w:r>
          </w:p>
          <w:p w14:paraId="06F4A412" w14:textId="77777777" w:rsidR="00923418" w:rsidRPr="00DB6C79" w:rsidRDefault="00923418" w:rsidP="00907C9B">
            <w:pPr>
              <w:pStyle w:val="1wsquestionaleader"/>
              <w:spacing w:after="0" w:line="270" w:lineRule="exact"/>
              <w:ind w:left="442" w:hanging="442"/>
              <w:rPr>
                <w:lang w:val="en-AU"/>
              </w:rPr>
            </w:pPr>
            <w:r w:rsidRPr="00DB6C79">
              <w:rPr>
                <w:lang w:val="en-AU"/>
              </w:rPr>
              <w:tab/>
            </w:r>
            <w:r w:rsidRPr="00DB6C79">
              <w:rPr>
                <w:lang w:val="en-AU"/>
              </w:rPr>
              <w:tab/>
            </w:r>
          </w:p>
          <w:p w14:paraId="7246EB8D" w14:textId="77777777" w:rsidR="00923418" w:rsidRPr="00DB6C79" w:rsidRDefault="00923418" w:rsidP="00907C9B">
            <w:pPr>
              <w:pStyle w:val="1wsquestionaleader"/>
              <w:spacing w:after="0" w:line="270" w:lineRule="exact"/>
              <w:ind w:left="442" w:hanging="442"/>
              <w:rPr>
                <w:lang w:val="en-AU"/>
              </w:rPr>
            </w:pPr>
            <w:r w:rsidRPr="00DB6C79">
              <w:rPr>
                <w:lang w:val="en-AU"/>
              </w:rPr>
              <w:tab/>
            </w:r>
            <w:r w:rsidRPr="00DB6C79">
              <w:rPr>
                <w:lang w:val="en-AU"/>
              </w:rPr>
              <w:tab/>
            </w:r>
          </w:p>
        </w:tc>
      </w:tr>
    </w:tbl>
    <w:p w14:paraId="7009F930" w14:textId="77777777" w:rsidR="00923418" w:rsidRPr="00DB6C79" w:rsidRDefault="00923418" w:rsidP="00923418">
      <w:pPr>
        <w:pStyle w:val="Chaptertitle"/>
        <w:rPr>
          <w:lang w:val="en-AU"/>
        </w:rPr>
      </w:pPr>
    </w:p>
    <w:p w14:paraId="49A9A66A" w14:textId="77777777" w:rsidR="000974E2" w:rsidRPr="00DB6C79" w:rsidRDefault="000974E2" w:rsidP="000974E2">
      <w:pPr>
        <w:tabs>
          <w:tab w:val="left" w:pos="567"/>
        </w:tabs>
      </w:pPr>
    </w:p>
    <w:p w14:paraId="0C6213A4" w14:textId="77777777" w:rsidR="00923418" w:rsidRPr="00DB6C79" w:rsidRDefault="00923418" w:rsidP="00923418">
      <w:pPr>
        <w:pStyle w:val="Chaptertitle"/>
        <w:rPr>
          <w:lang w:val="en-AU"/>
        </w:rPr>
      </w:pPr>
      <w:r w:rsidRPr="00DB6C79">
        <w:rPr>
          <w:lang w:val="en-AU"/>
        </w:rPr>
        <w:t>CHAPTER 8: Forces, energy and motion</w:t>
      </w:r>
    </w:p>
    <w:p w14:paraId="299839F8" w14:textId="77777777" w:rsidR="00923418" w:rsidRPr="00DB6C79" w:rsidRDefault="00923418" w:rsidP="00923418">
      <w:pPr>
        <w:pStyle w:val="worksheetchapterline"/>
        <w:spacing w:before="60"/>
        <w:rPr>
          <w:spacing w:val="0"/>
          <w:lang w:val="en-AU"/>
        </w:rPr>
      </w:pPr>
      <w:r w:rsidRPr="00DB6C79">
        <w:rPr>
          <w:noProof/>
          <w:spacing w:val="0"/>
          <w:lang w:val="en-US"/>
        </w:rPr>
        <mc:AlternateContent>
          <mc:Choice Requires="wps">
            <w:drawing>
              <wp:anchor distT="0" distB="0" distL="114300" distR="114300" simplePos="0" relativeHeight="251755520" behindDoc="0" locked="0" layoutInCell="1" allowOverlap="1" wp14:anchorId="766B2458" wp14:editId="075E4E37">
                <wp:simplePos x="0" y="0"/>
                <wp:positionH relativeFrom="column">
                  <wp:posOffset>0</wp:posOffset>
                </wp:positionH>
                <wp:positionV relativeFrom="paragraph">
                  <wp:posOffset>20955</wp:posOffset>
                </wp:positionV>
                <wp:extent cx="6096000" cy="0"/>
                <wp:effectExtent l="9525" t="11430" r="9525" b="7620"/>
                <wp:wrapNone/>
                <wp:docPr id="29"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2"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K2zJxMUAgAA&#10;KwQAAA4AAAAAAAAAAAAAAAAALAIAAGRycy9lMm9Eb2MueG1sUEsBAi0AFAAGAAgAAAAhAJG7rQHY&#10;AAAABAEAAA8AAAAAAAAAAAAAAAAAbAQAAGRycy9kb3ducmV2LnhtbFBLBQYAAAAABAAEAPMAAABx&#10;BQAAAAA=&#10;"/>
            </w:pict>
          </mc:Fallback>
        </mc:AlternateContent>
      </w:r>
      <w:r w:rsidRPr="00DB6C79">
        <w:rPr>
          <w:noProof/>
          <w:spacing w:val="0"/>
          <w:lang w:val="en-US"/>
        </w:rPr>
        <mc:AlternateContent>
          <mc:Choice Requires="wps">
            <w:drawing>
              <wp:anchor distT="0" distB="0" distL="114300" distR="114300" simplePos="0" relativeHeight="251754496" behindDoc="0" locked="0" layoutInCell="1" allowOverlap="1" wp14:anchorId="47EB4C67" wp14:editId="28DEDCA4">
                <wp:simplePos x="0" y="0"/>
                <wp:positionH relativeFrom="column">
                  <wp:posOffset>4648200</wp:posOffset>
                </wp:positionH>
                <wp:positionV relativeFrom="paragraph">
                  <wp:posOffset>20955</wp:posOffset>
                </wp:positionV>
                <wp:extent cx="1447800" cy="304800"/>
                <wp:effectExtent l="9525" t="11430" r="9525" b="7620"/>
                <wp:wrapNone/>
                <wp:docPr id="28" name="AutoShap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7ECA99C" w14:textId="77777777" w:rsidR="001E2D62" w:rsidRDefault="001E2D62" w:rsidP="00923418">
                            <w:pPr>
                              <w:pStyle w:val="worksheeticontext"/>
                            </w:pPr>
                            <w:r>
                              <w:t>Worksheet 8.5</w:t>
                            </w:r>
                          </w:p>
                          <w:p w14:paraId="5D33ACD9" w14:textId="77777777" w:rsidR="001E2D62" w:rsidRDefault="001E2D62"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61" o:spid="_x0000_s1080" style="position:absolute;margin-left:366pt;margin-top:1.65pt;width:114pt;height:2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" fillcolor="black">
                <v:textbox>
                  <w:txbxContent>
                    <w:p w14:paraId="47ECA99C" w14:textId="77777777" w:rsidR="001E2D62" w:rsidRDefault="001E2D62" w:rsidP="00923418">
                      <w:pPr>
                        <w:pStyle w:val="worksheeticontext"/>
                      </w:pPr>
                      <w:r>
                        <w:t>Worksheet 8.5</w:t>
                      </w:r>
                    </w:p>
                    <w:p w14:paraId="5D33ACD9" w14:textId="77777777" w:rsidR="001E2D62" w:rsidRDefault="001E2D62" w:rsidP="00923418"/>
                  </w:txbxContent>
                </v:textbox>
              </v:roundrect>
            </w:pict>
          </mc:Fallback>
        </mc:AlternateContent>
      </w:r>
      <w:r w:rsidRPr="00DB6C79">
        <w:rPr>
          <w:noProof/>
          <w:spacing w:val="0"/>
          <w:lang w:val="en-US"/>
        </w:rPr>
        <mc:AlternateContent>
          <mc:Choice Requires="wps">
            <w:drawing>
              <wp:anchor distT="0" distB="0" distL="114300" distR="114300" simplePos="0" relativeHeight="251753472" behindDoc="0" locked="0" layoutInCell="1" allowOverlap="1" wp14:anchorId="08C35586" wp14:editId="48B4B645">
                <wp:simplePos x="0" y="0"/>
                <wp:positionH relativeFrom="column">
                  <wp:posOffset>5029200</wp:posOffset>
                </wp:positionH>
                <wp:positionV relativeFrom="paragraph">
                  <wp:posOffset>20955</wp:posOffset>
                </wp:positionV>
                <wp:extent cx="1066800" cy="304800"/>
                <wp:effectExtent l="9525" t="11430" r="9525" b="7620"/>
                <wp:wrapNone/>
                <wp:docPr id="134"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5ED32244" w14:textId="77777777" w:rsidR="001E2D62" w:rsidRDefault="001E2D62"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0" o:spid="_x0000_s1081" style="position:absolute;margin-left:396pt;margin-top:1.65pt;width:84pt;height:2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" fillcolor="black">
                <v:textbox>
                  <w:txbxContent>
                    <w:p w14:paraId="5ED32244" w14:textId="77777777" w:rsidR="001E2D62" w:rsidRDefault="001E2D62" w:rsidP="00923418"/>
                  </w:txbxContent>
                </v:textbox>
              </v:rect>
            </w:pict>
          </mc:Fallback>
        </mc:AlternateContent>
      </w:r>
    </w:p>
    <w:p w14:paraId="4FF4AC32" w14:textId="77777777" w:rsidR="00923418" w:rsidRPr="00DB6C79" w:rsidRDefault="00923418" w:rsidP="00923418">
      <w:pPr>
        <w:pStyle w:val="0Aheadingfirst"/>
        <w:ind w:left="1440" w:hanging="1440"/>
      </w:pPr>
      <w:r w:rsidRPr="00DB6C79">
        <w:t>Force and gravity</w:t>
      </w:r>
    </w:p>
    <w:p w14:paraId="787ED07A" w14:textId="77777777" w:rsidR="00923418" w:rsidRPr="00DB6C79" w:rsidRDefault="00923418" w:rsidP="00923418">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3410E21D" w14:textId="77777777" w:rsidR="00923418" w:rsidRPr="00DB6C79" w:rsidRDefault="00923418" w:rsidP="00923418">
      <w:pPr>
        <w:pStyle w:val="Heading1"/>
        <w:rPr>
          <w:lang w:val="en-AU"/>
        </w:rPr>
      </w:pPr>
      <w:r w:rsidRPr="00DB6C79">
        <w:rPr>
          <w:lang w:val="en-AU"/>
        </w:rPr>
        <w:t>Weight</w:t>
      </w:r>
    </w:p>
    <w:p w14:paraId="06BF4DE0" w14:textId="77777777" w:rsidR="00923418" w:rsidRPr="00DB6C79" w:rsidRDefault="00923418" w:rsidP="00923418">
      <w:pPr>
        <w:pStyle w:val="1wsmainbodyfullout"/>
        <w:spacing w:after="60" w:line="230" w:lineRule="atLeast"/>
        <w:ind w:left="360" w:hanging="360"/>
        <w:rPr>
          <w:lang w:val="en-AU"/>
        </w:rPr>
      </w:pPr>
      <w:r w:rsidRPr="00DB6C79">
        <w:rPr>
          <w:b/>
          <w:lang w:val="en-AU"/>
        </w:rPr>
        <w:t>1.</w:t>
      </w:r>
      <w:r w:rsidRPr="00DB6C79">
        <w:rPr>
          <w:lang w:val="en-AU"/>
        </w:rPr>
        <w:tab/>
        <w:t>The weight of an object is the force acting on the object in a gravitational field. The stronger the gravitational field, the greater the weight of a body. Weight is measured in the units of newtons (N)</w:t>
      </w:r>
    </w:p>
    <w:p w14:paraId="741B4DF5" w14:textId="77777777" w:rsidR="00923418" w:rsidRPr="00DB6C79" w:rsidRDefault="00923418" w:rsidP="00923418">
      <w:pPr>
        <w:pStyle w:val="1wsquestionsindent"/>
        <w:tabs>
          <w:tab w:val="left" w:pos="780"/>
        </w:tabs>
        <w:spacing w:line="270" w:lineRule="exact"/>
        <w:rPr>
          <w:lang w:val="en-AU"/>
        </w:rPr>
      </w:pPr>
      <w:r w:rsidRPr="00DB6C79">
        <w:rPr>
          <w:lang w:val="en-AU"/>
        </w:rPr>
        <w:tab/>
        <w:t>The weight (</w:t>
      </w:r>
      <w:r w:rsidRPr="00DB6C79">
        <w:rPr>
          <w:i/>
          <w:lang w:val="en-AU"/>
        </w:rPr>
        <w:t>W</w:t>
      </w:r>
      <w:r w:rsidRPr="00DB6C79">
        <w:rPr>
          <w:lang w:val="en-AU"/>
        </w:rPr>
        <w:t>) of a body of mass (</w:t>
      </w:r>
      <w:r w:rsidRPr="00DB6C79">
        <w:rPr>
          <w:i/>
          <w:lang w:val="en-AU"/>
        </w:rPr>
        <w:t>m</w:t>
      </w:r>
      <w:r w:rsidRPr="00DB6C79">
        <w:rPr>
          <w:lang w:val="en-AU"/>
        </w:rPr>
        <w:t>) in a gravitational field (</w:t>
      </w:r>
      <w:r w:rsidRPr="00DB6C79">
        <w:rPr>
          <w:i/>
          <w:lang w:val="en-AU"/>
        </w:rPr>
        <w:t>g</w:t>
      </w:r>
      <w:r w:rsidRPr="00DB6C79">
        <w:rPr>
          <w:lang w:val="en-AU"/>
        </w:rPr>
        <w:t xml:space="preserve"> </w:t>
      </w:r>
      <w:r w:rsidRPr="00DB6C79">
        <w:rPr>
          <w:rFonts w:ascii="Symbol" w:hAnsi="Symbol"/>
          <w:spacing w:val="-2"/>
          <w:lang w:val="en-AU"/>
        </w:rPr>
        <w:t></w:t>
      </w:r>
      <w:r w:rsidRPr="00DB6C79">
        <w:rPr>
          <w:lang w:val="en-AU"/>
        </w:rPr>
        <w:t xml:space="preserve"> acceleration due to gravity) is given by the formula:</w:t>
      </w:r>
    </w:p>
    <w:p w14:paraId="568AAA10" w14:textId="77777777" w:rsidR="00923418" w:rsidRPr="00DB6C79" w:rsidRDefault="00923418" w:rsidP="00923418">
      <w:pPr>
        <w:pStyle w:val="1wsquestionsindent"/>
        <w:jc w:val="center"/>
        <w:rPr>
          <w:lang w:val="en-AU"/>
        </w:rPr>
      </w:pPr>
      <w:r w:rsidRPr="00DB6C79">
        <w:rPr>
          <w:i/>
          <w:lang w:val="en-AU"/>
        </w:rPr>
        <w:t>W</w:t>
      </w:r>
      <w:r w:rsidRPr="00DB6C79">
        <w:rPr>
          <w:lang w:val="en-AU"/>
        </w:rPr>
        <w:t xml:space="preserve"> </w:t>
      </w:r>
      <w:r w:rsidRPr="00DB6C79">
        <w:rPr>
          <w:rFonts w:ascii="Symbol" w:hAnsi="Symbol"/>
          <w:spacing w:val="-2"/>
          <w:lang w:val="en-AU"/>
        </w:rPr>
        <w:t></w:t>
      </w:r>
      <w:r w:rsidRPr="00DB6C79">
        <w:rPr>
          <w:lang w:val="en-AU"/>
        </w:rPr>
        <w:t xml:space="preserve"> </w:t>
      </w:r>
      <w:r w:rsidRPr="00DB6C79">
        <w:rPr>
          <w:i/>
          <w:lang w:val="en-AU"/>
        </w:rPr>
        <w:t>mg</w:t>
      </w:r>
    </w:p>
    <w:p w14:paraId="20AAFD9C" w14:textId="77777777" w:rsidR="00923418" w:rsidRPr="00DB6C79" w:rsidRDefault="00923418" w:rsidP="00923418">
      <w:pPr>
        <w:pStyle w:val="1wsquestionsindent"/>
        <w:tabs>
          <w:tab w:val="left" w:pos="792"/>
        </w:tabs>
        <w:spacing w:line="270" w:lineRule="exact"/>
        <w:ind w:left="357"/>
        <w:rPr>
          <w:lang w:val="en-AU"/>
        </w:rPr>
      </w:pPr>
      <w:r w:rsidRPr="00DB6C79">
        <w:rPr>
          <w:lang w:val="en-AU"/>
        </w:rPr>
        <w:tab/>
        <w:t>On the Earth’s surface ‘</w:t>
      </w:r>
      <w:r w:rsidRPr="00DB6C79">
        <w:rPr>
          <w:i/>
          <w:lang w:val="en-AU"/>
        </w:rPr>
        <w:t>g</w:t>
      </w:r>
      <w:r w:rsidRPr="00DB6C79">
        <w:rPr>
          <w:lang w:val="en-AU"/>
        </w:rPr>
        <w:t>’ typically has a value of 9.8 m/s</w:t>
      </w:r>
      <w:r w:rsidRPr="00DB6C79">
        <w:rPr>
          <w:vertAlign w:val="superscript"/>
          <w:lang w:val="en-AU"/>
        </w:rPr>
        <w:t>2</w:t>
      </w:r>
      <w:r w:rsidRPr="00DB6C79">
        <w:rPr>
          <w:lang w:val="en-AU"/>
        </w:rPr>
        <w:t xml:space="preserve"> but this varies with altitude and latitude. On other planets, the value of ‘</w:t>
      </w:r>
      <w:r w:rsidRPr="00DB6C79">
        <w:rPr>
          <w:i/>
          <w:lang w:val="en-AU"/>
        </w:rPr>
        <w:t>g</w:t>
      </w:r>
      <w:r w:rsidRPr="00DB6C79">
        <w:rPr>
          <w:lang w:val="en-AU"/>
        </w:rPr>
        <w:t>’ also changes.</w:t>
      </w:r>
    </w:p>
    <w:p w14:paraId="5ACFFC52" w14:textId="77777777" w:rsidR="00923418" w:rsidRPr="00DB6C79" w:rsidRDefault="00923418" w:rsidP="00923418">
      <w:pPr>
        <w:pStyle w:val="1wsquestionsindent"/>
        <w:spacing w:line="270" w:lineRule="exact"/>
        <w:ind w:left="357"/>
        <w:rPr>
          <w:lang w:val="en-AU"/>
        </w:rPr>
      </w:pPr>
      <w:r w:rsidRPr="00DB6C79">
        <w:rPr>
          <w:lang w:val="en-AU"/>
        </w:rPr>
        <w:t>Complete the table using the above formula.</w:t>
      </w:r>
    </w:p>
    <w:tbl>
      <w:tblPr>
        <w:tblW w:w="0" w:type="auto"/>
        <w:tblInd w:w="480" w:type="dxa"/>
        <w:tblCellMar>
          <w:right w:w="0" w:type="dxa"/>
        </w:tblCellMar>
        <w:tblLook w:val="04A0" w:firstRow="1" w:lastRow="0" w:firstColumn="1" w:lastColumn="0" w:noHBand="0" w:noVBand="1"/>
      </w:tblPr>
      <w:tblGrid>
        <w:gridCol w:w="2989"/>
        <w:gridCol w:w="2989"/>
        <w:gridCol w:w="2989"/>
      </w:tblGrid>
      <w:tr w:rsidR="009B79E2" w:rsidRPr="00DB6C79" w14:paraId="71D8C367" w14:textId="77777777" w:rsidTr="009B79E2">
        <w:trPr>
          <w:trHeight w:val="348"/>
        </w:trPr>
        <w:tc>
          <w:tcPr>
            <w:tcW w:w="2989" w:type="dxa"/>
            <w:tcBorders>
              <w:top w:val="single" w:sz="4" w:space="0" w:color="auto"/>
              <w:left w:val="single" w:sz="4" w:space="0" w:color="auto"/>
              <w:bottom w:val="single" w:sz="4" w:space="0" w:color="auto"/>
              <w:right w:val="single" w:sz="4" w:space="0" w:color="FFFFFF"/>
            </w:tcBorders>
            <w:shd w:val="clear" w:color="auto" w:fill="000000"/>
            <w:vAlign w:val="center"/>
          </w:tcPr>
          <w:p w14:paraId="780FCDE5" w14:textId="77777777" w:rsidR="00923418" w:rsidRPr="00DB6C79" w:rsidRDefault="00923418" w:rsidP="00907C9B">
            <w:pPr>
              <w:pStyle w:val="TABLEHEADWHITECENTRE"/>
              <w:rPr>
                <w:lang w:val="en-AU"/>
              </w:rPr>
            </w:pPr>
            <w:r w:rsidRPr="00DB6C79">
              <w:rPr>
                <w:lang w:val="en-AU"/>
              </w:rPr>
              <w:t>Mass (kg)</w:t>
            </w:r>
          </w:p>
        </w:tc>
        <w:tc>
          <w:tcPr>
            <w:tcW w:w="2989" w:type="dxa"/>
            <w:tcBorders>
              <w:top w:val="single" w:sz="4" w:space="0" w:color="auto"/>
              <w:left w:val="single" w:sz="4" w:space="0" w:color="FFFFFF"/>
              <w:bottom w:val="single" w:sz="4" w:space="0" w:color="auto"/>
              <w:right w:val="single" w:sz="4" w:space="0" w:color="FFFFFF"/>
            </w:tcBorders>
            <w:shd w:val="clear" w:color="auto" w:fill="000000"/>
            <w:vAlign w:val="center"/>
          </w:tcPr>
          <w:p w14:paraId="115AD0EA" w14:textId="77777777" w:rsidR="00923418" w:rsidRPr="00DB6C79" w:rsidRDefault="00923418" w:rsidP="00907C9B">
            <w:pPr>
              <w:pStyle w:val="TABLEHEADWHITECENTRE"/>
              <w:rPr>
                <w:lang w:val="en-AU"/>
              </w:rPr>
            </w:pPr>
            <w:r w:rsidRPr="00DB6C79">
              <w:rPr>
                <w:lang w:val="en-AU"/>
              </w:rPr>
              <w:t>Gravity (m/s</w:t>
            </w:r>
            <w:r w:rsidRPr="00DB6C79">
              <w:rPr>
                <w:vertAlign w:val="superscript"/>
                <w:lang w:val="en-AU"/>
              </w:rPr>
              <w:t>2</w:t>
            </w:r>
            <w:r w:rsidRPr="00DB6C79">
              <w:rPr>
                <w:lang w:val="en-AU"/>
              </w:rPr>
              <w:t>)</w:t>
            </w:r>
          </w:p>
        </w:tc>
        <w:tc>
          <w:tcPr>
            <w:tcW w:w="2989" w:type="dxa"/>
            <w:tcBorders>
              <w:top w:val="single" w:sz="4" w:space="0" w:color="auto"/>
              <w:left w:val="single" w:sz="4" w:space="0" w:color="FFFFFF"/>
              <w:bottom w:val="single" w:sz="4" w:space="0" w:color="auto"/>
              <w:right w:val="single" w:sz="4" w:space="0" w:color="auto"/>
            </w:tcBorders>
            <w:shd w:val="clear" w:color="auto" w:fill="000000"/>
            <w:vAlign w:val="center"/>
          </w:tcPr>
          <w:p w14:paraId="640D6B43" w14:textId="77777777" w:rsidR="00923418" w:rsidRPr="00DB6C79" w:rsidRDefault="00923418" w:rsidP="00907C9B">
            <w:pPr>
              <w:pStyle w:val="TABLEHEADWHITECENTRE"/>
              <w:rPr>
                <w:lang w:val="en-AU"/>
              </w:rPr>
            </w:pPr>
            <w:r w:rsidRPr="00DB6C79">
              <w:rPr>
                <w:lang w:val="en-AU"/>
              </w:rPr>
              <w:t>Weight (N)</w:t>
            </w:r>
          </w:p>
        </w:tc>
      </w:tr>
      <w:tr w:rsidR="009B79E2" w:rsidRPr="00DB6C79" w14:paraId="17BC1941" w14:textId="77777777" w:rsidTr="009B79E2">
        <w:trPr>
          <w:trHeight w:val="353"/>
        </w:trPr>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23CD2CFF" w14:textId="77777777" w:rsidR="00923418" w:rsidRPr="00DB6C79" w:rsidRDefault="00923418" w:rsidP="00907C9B">
            <w:pPr>
              <w:pStyle w:val="TABLETEXTLEFT"/>
              <w:jc w:val="center"/>
              <w:rPr>
                <w:lang w:val="en-AU"/>
              </w:rPr>
            </w:pPr>
            <w:r w:rsidRPr="00DB6C79">
              <w:rPr>
                <w:lang w:val="en-AU"/>
              </w:rPr>
              <w:t>20</w:t>
            </w:r>
          </w:p>
        </w:tc>
        <w:tc>
          <w:tcPr>
            <w:tcW w:w="2989" w:type="dxa"/>
            <w:tcBorders>
              <w:top w:val="single" w:sz="4" w:space="0" w:color="auto"/>
              <w:left w:val="single" w:sz="4" w:space="0" w:color="auto"/>
              <w:bottom w:val="single" w:sz="4" w:space="0" w:color="auto"/>
              <w:right w:val="single" w:sz="4" w:space="0" w:color="auto"/>
            </w:tcBorders>
          </w:tcPr>
          <w:p w14:paraId="1143FFBE" w14:textId="77777777" w:rsidR="00923418" w:rsidRPr="00DB6C79" w:rsidRDefault="00923418" w:rsidP="00907C9B">
            <w:pPr>
              <w:pStyle w:val="TABLETEXTLEFT"/>
              <w:jc w:val="center"/>
              <w:rPr>
                <w:lang w:val="en-AU"/>
              </w:rPr>
            </w:pPr>
            <w:r w:rsidRPr="00DB6C79">
              <w:rPr>
                <w:lang w:val="en-AU"/>
              </w:rPr>
              <w:t>9.8</w:t>
            </w:r>
          </w:p>
        </w:tc>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78B6CBF9" w14:textId="77777777" w:rsidR="00923418" w:rsidRPr="00DB6C79" w:rsidRDefault="00923418" w:rsidP="00907C9B">
            <w:pPr>
              <w:pStyle w:val="TABLETEXTLEFT"/>
              <w:jc w:val="center"/>
              <w:rPr>
                <w:lang w:val="en-AU"/>
              </w:rPr>
            </w:pPr>
          </w:p>
        </w:tc>
      </w:tr>
      <w:tr w:rsidR="009B79E2" w:rsidRPr="00DB6C79" w14:paraId="2082162F" w14:textId="77777777" w:rsidTr="009B79E2">
        <w:trPr>
          <w:trHeight w:val="348"/>
        </w:trPr>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26218797" w14:textId="77777777" w:rsidR="00923418" w:rsidRPr="00DB6C79" w:rsidRDefault="00923418" w:rsidP="00907C9B">
            <w:pPr>
              <w:pStyle w:val="TABLETEXTLEFT"/>
              <w:jc w:val="center"/>
              <w:rPr>
                <w:lang w:val="en-AU"/>
              </w:rPr>
            </w:pPr>
            <w:r w:rsidRPr="00DB6C79">
              <w:rPr>
                <w:lang w:val="en-AU"/>
              </w:rPr>
              <w:t>30</w:t>
            </w:r>
          </w:p>
        </w:tc>
        <w:tc>
          <w:tcPr>
            <w:tcW w:w="2989" w:type="dxa"/>
            <w:tcBorders>
              <w:top w:val="single" w:sz="4" w:space="0" w:color="auto"/>
              <w:left w:val="single" w:sz="4" w:space="0" w:color="auto"/>
              <w:bottom w:val="single" w:sz="4" w:space="0" w:color="auto"/>
              <w:right w:val="single" w:sz="4" w:space="0" w:color="auto"/>
            </w:tcBorders>
          </w:tcPr>
          <w:p w14:paraId="6F5B6F70" w14:textId="77777777" w:rsidR="00923418" w:rsidRPr="00DB6C79" w:rsidRDefault="00923418" w:rsidP="00907C9B">
            <w:pPr>
              <w:pStyle w:val="TABLETEXTLEFT"/>
              <w:jc w:val="center"/>
              <w:rPr>
                <w:lang w:val="en-AU"/>
              </w:rPr>
            </w:pPr>
          </w:p>
        </w:tc>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21CF15BF" w14:textId="77777777" w:rsidR="00923418" w:rsidRPr="00DB6C79" w:rsidRDefault="00923418" w:rsidP="00907C9B">
            <w:pPr>
              <w:pStyle w:val="TABLETEXTLEFT"/>
              <w:jc w:val="center"/>
              <w:rPr>
                <w:lang w:val="en-AU"/>
              </w:rPr>
            </w:pPr>
            <w:r w:rsidRPr="00DB6C79">
              <w:rPr>
                <w:lang w:val="en-AU"/>
              </w:rPr>
              <w:t>286.5</w:t>
            </w:r>
          </w:p>
        </w:tc>
      </w:tr>
      <w:tr w:rsidR="009B79E2" w:rsidRPr="00DB6C79" w14:paraId="716BA01F" w14:textId="77777777" w:rsidTr="009B79E2">
        <w:trPr>
          <w:trHeight w:val="353"/>
        </w:trPr>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3999BBBA" w14:textId="77777777" w:rsidR="00923418" w:rsidRPr="00DB6C79" w:rsidRDefault="00923418" w:rsidP="00907C9B">
            <w:pPr>
              <w:pStyle w:val="TABLETEXTLEFT"/>
              <w:jc w:val="center"/>
              <w:rPr>
                <w:lang w:val="en-AU"/>
              </w:rPr>
            </w:pPr>
          </w:p>
        </w:tc>
        <w:tc>
          <w:tcPr>
            <w:tcW w:w="2989" w:type="dxa"/>
            <w:tcBorders>
              <w:top w:val="single" w:sz="4" w:space="0" w:color="auto"/>
              <w:left w:val="single" w:sz="4" w:space="0" w:color="auto"/>
              <w:bottom w:val="single" w:sz="4" w:space="0" w:color="auto"/>
              <w:right w:val="single" w:sz="4" w:space="0" w:color="auto"/>
            </w:tcBorders>
          </w:tcPr>
          <w:p w14:paraId="59C3A051" w14:textId="77777777" w:rsidR="00923418" w:rsidRPr="00DB6C79" w:rsidRDefault="00923418" w:rsidP="00907C9B">
            <w:pPr>
              <w:pStyle w:val="TABLETEXTLEFT"/>
              <w:jc w:val="center"/>
              <w:rPr>
                <w:lang w:val="en-AU"/>
              </w:rPr>
            </w:pPr>
            <w:r w:rsidRPr="00DB6C79">
              <w:rPr>
                <w:lang w:val="en-AU"/>
              </w:rPr>
              <w:t>9.8</w:t>
            </w:r>
          </w:p>
        </w:tc>
        <w:tc>
          <w:tcPr>
            <w:tcW w:w="2989" w:type="dxa"/>
            <w:tcBorders>
              <w:top w:val="single" w:sz="4" w:space="0" w:color="auto"/>
              <w:left w:val="single" w:sz="4" w:space="0" w:color="auto"/>
              <w:bottom w:val="single" w:sz="4" w:space="0" w:color="auto"/>
              <w:right w:val="single" w:sz="4" w:space="0" w:color="auto"/>
            </w:tcBorders>
            <w:shd w:val="clear" w:color="auto" w:fill="auto"/>
            <w:vAlign w:val="center"/>
          </w:tcPr>
          <w:p w14:paraId="40EA23C9" w14:textId="77777777" w:rsidR="00923418" w:rsidRPr="00DB6C79" w:rsidRDefault="00923418" w:rsidP="00907C9B">
            <w:pPr>
              <w:pStyle w:val="TABLETEXTLEFT"/>
              <w:jc w:val="center"/>
              <w:rPr>
                <w:lang w:val="en-AU"/>
              </w:rPr>
            </w:pPr>
            <w:r w:rsidRPr="00DB6C79">
              <w:rPr>
                <w:lang w:val="en-AU"/>
              </w:rPr>
              <w:t>400.0</w:t>
            </w:r>
          </w:p>
        </w:tc>
      </w:tr>
    </w:tbl>
    <w:p w14:paraId="48EAB7C0" w14:textId="77777777" w:rsidR="00923418" w:rsidRPr="00DB6C79" w:rsidRDefault="00923418" w:rsidP="00923418">
      <w:pPr>
        <w:pStyle w:val="Heading1"/>
        <w:spacing w:before="120"/>
        <w:rPr>
          <w:lang w:val="en-AU"/>
        </w:rPr>
      </w:pPr>
      <w:r w:rsidRPr="00DB6C79">
        <w:rPr>
          <w:lang w:val="en-AU"/>
        </w:rPr>
        <w:t>Spreadsheets and graphing</w:t>
      </w:r>
    </w:p>
    <w:p w14:paraId="6F982F91" w14:textId="77777777" w:rsidR="00923418" w:rsidRPr="00DB6C79" w:rsidRDefault="00923418" w:rsidP="00923418">
      <w:pPr>
        <w:pStyle w:val="1wsmainbodyfullout"/>
        <w:spacing w:after="60" w:line="230" w:lineRule="atLeast"/>
        <w:ind w:left="360" w:hanging="360"/>
        <w:rPr>
          <w:lang w:val="en-AU"/>
        </w:rPr>
      </w:pPr>
      <w:r w:rsidRPr="00DB6C79">
        <w:rPr>
          <w:b/>
          <w:lang w:val="en-AU"/>
        </w:rPr>
        <w:t>2.</w:t>
      </w:r>
      <w:r w:rsidRPr="00DB6C79">
        <w:rPr>
          <w:lang w:val="en-AU"/>
        </w:rPr>
        <w:tab/>
        <w:t>A spreadsheet program such as Excel is a useful computer application for tabulating data and plotting graphs. In this exercise you will practise using a spreadsheet application.</w:t>
      </w:r>
    </w:p>
    <w:p w14:paraId="3C65C051" w14:textId="77777777" w:rsidR="00923418" w:rsidRPr="00DB6C79" w:rsidRDefault="00923418" w:rsidP="00923418">
      <w:pPr>
        <w:pStyle w:val="1wsquestionsindent"/>
        <w:spacing w:after="40" w:line="270" w:lineRule="exact"/>
        <w:rPr>
          <w:lang w:val="en-AU"/>
        </w:rPr>
      </w:pPr>
      <w:r w:rsidRPr="00DB6C79">
        <w:rPr>
          <w:lang w:val="en-AU"/>
        </w:rPr>
        <w:t>The following mass and weight data was collected from the planet Mars. The data is presented as you would set it out in the spreadsheet application.</w:t>
      </w:r>
    </w:p>
    <w:p w14:paraId="268FB9F8" w14:textId="77777777" w:rsidR="00923418" w:rsidRPr="00DB6C79" w:rsidRDefault="00923418" w:rsidP="00923418">
      <w:pPr>
        <w:pStyle w:val="1wsquestiona"/>
        <w:spacing w:after="40" w:line="250" w:lineRule="exact"/>
        <w:ind w:left="799" w:hanging="442"/>
        <w:rPr>
          <w:lang w:val="en-AU"/>
        </w:rPr>
      </w:pPr>
      <w:r w:rsidRPr="00DB6C79">
        <w:rPr>
          <w:spacing w:val="-2"/>
          <w:lang w:val="en-AU"/>
        </w:rPr>
        <w:t>(a)</w:t>
      </w:r>
      <w:r w:rsidRPr="00DB6C79">
        <w:rPr>
          <w:spacing w:val="-2"/>
          <w:lang w:val="en-AU"/>
        </w:rPr>
        <w:tab/>
      </w:r>
      <w:r w:rsidRPr="00DB6C79">
        <w:rPr>
          <w:lang w:val="en-AU"/>
        </w:rPr>
        <w:t>Open the spreadsheet application and enter the data as tabulated below.</w:t>
      </w:r>
    </w:p>
    <w:p w14:paraId="72DE3110" w14:textId="77777777" w:rsidR="00923418" w:rsidRPr="00DB6C79" w:rsidRDefault="00923418" w:rsidP="00923418">
      <w:pPr>
        <w:pStyle w:val="1wsquestiona"/>
        <w:spacing w:after="40" w:line="250" w:lineRule="exact"/>
        <w:ind w:left="799" w:hanging="442"/>
        <w:rPr>
          <w:lang w:val="en-AU"/>
        </w:rPr>
      </w:pPr>
      <w:r w:rsidRPr="00DB6C79">
        <w:rPr>
          <w:lang w:val="en-AU"/>
        </w:rPr>
        <w:t>(b)</w:t>
      </w:r>
      <w:r w:rsidRPr="00DB6C79">
        <w:rPr>
          <w:lang w:val="en-AU"/>
        </w:rPr>
        <w:tab/>
        <w:t xml:space="preserve">Select </w:t>
      </w:r>
      <w:r w:rsidRPr="00DB6C79">
        <w:rPr>
          <w:i/>
          <w:lang w:val="en-AU"/>
        </w:rPr>
        <w:t>Insert</w:t>
      </w:r>
      <w:r w:rsidRPr="00DB6C79">
        <w:rPr>
          <w:lang w:val="en-AU"/>
        </w:rPr>
        <w:t xml:space="preserve"> from the menu bar.</w:t>
      </w:r>
    </w:p>
    <w:p w14:paraId="510D2813" w14:textId="77777777" w:rsidR="00923418" w:rsidRPr="00DB6C79" w:rsidRDefault="00923418" w:rsidP="00923418">
      <w:pPr>
        <w:pStyle w:val="1wsquestiona"/>
        <w:spacing w:after="40" w:line="250" w:lineRule="exact"/>
        <w:ind w:left="799" w:hanging="442"/>
        <w:rPr>
          <w:lang w:val="en-AU"/>
        </w:rPr>
      </w:pPr>
      <w:r w:rsidRPr="00DB6C79">
        <w:rPr>
          <w:lang w:val="en-AU"/>
        </w:rPr>
        <w:t>(c)</w:t>
      </w:r>
      <w:r w:rsidRPr="00DB6C79">
        <w:rPr>
          <w:lang w:val="en-AU"/>
        </w:rPr>
        <w:tab/>
        <w:t xml:space="preserve">Select </w:t>
      </w:r>
      <w:r w:rsidRPr="00DB6C79">
        <w:rPr>
          <w:i/>
          <w:lang w:val="en-AU"/>
        </w:rPr>
        <w:t>Scatter</w:t>
      </w:r>
      <w:r w:rsidRPr="00DB6C79">
        <w:rPr>
          <w:lang w:val="en-AU"/>
        </w:rPr>
        <w:t xml:space="preserve"> as the chart type. Select ‘Scatter with straight lines and markers’.</w:t>
      </w:r>
    </w:p>
    <w:p w14:paraId="00C74516" w14:textId="77777777" w:rsidR="00923418" w:rsidRPr="00DB6C79" w:rsidRDefault="00923418" w:rsidP="00923418">
      <w:pPr>
        <w:pStyle w:val="1wsquestiona"/>
        <w:spacing w:after="40" w:line="250" w:lineRule="exact"/>
        <w:ind w:left="799" w:hanging="442"/>
        <w:rPr>
          <w:spacing w:val="-2"/>
          <w:lang w:val="en-AU"/>
        </w:rPr>
      </w:pPr>
      <w:r w:rsidRPr="00DB6C79">
        <w:rPr>
          <w:spacing w:val="-2"/>
          <w:lang w:val="en-AU"/>
        </w:rPr>
        <w:t>(d)</w:t>
      </w:r>
      <w:r w:rsidRPr="00DB6C79">
        <w:rPr>
          <w:spacing w:val="-2"/>
          <w:lang w:val="en-AU"/>
        </w:rPr>
        <w:tab/>
      </w:r>
      <w:r w:rsidRPr="00DB6C79">
        <w:rPr>
          <w:lang w:val="en-AU"/>
        </w:rPr>
        <w:t xml:space="preserve">The </w:t>
      </w:r>
      <w:r w:rsidRPr="00DB6C79">
        <w:rPr>
          <w:i/>
          <w:lang w:val="en-AU"/>
        </w:rPr>
        <w:t>Design</w:t>
      </w:r>
      <w:r w:rsidRPr="00DB6C79">
        <w:rPr>
          <w:lang w:val="en-AU"/>
        </w:rPr>
        <w:t xml:space="preserve"> and </w:t>
      </w:r>
      <w:r w:rsidRPr="00DB6C79">
        <w:rPr>
          <w:i/>
          <w:lang w:val="en-AU"/>
        </w:rPr>
        <w:t>Layout</w:t>
      </w:r>
      <w:r w:rsidRPr="00DB6C79">
        <w:rPr>
          <w:lang w:val="en-AU"/>
        </w:rPr>
        <w:t xml:space="preserve"> tabs can be used to insert a chart title and then each axis title and unit.</w:t>
      </w:r>
    </w:p>
    <w:p w14:paraId="77B20AD8" w14:textId="77777777" w:rsidR="00923418" w:rsidRPr="00DB6C79" w:rsidRDefault="00923418" w:rsidP="00923418">
      <w:pPr>
        <w:pStyle w:val="1wsquestiona"/>
        <w:spacing w:after="40" w:line="250" w:lineRule="exact"/>
        <w:ind w:left="799" w:hanging="442"/>
        <w:rPr>
          <w:lang w:val="en-AU"/>
        </w:rPr>
      </w:pPr>
      <w:r w:rsidRPr="00DB6C79">
        <w:rPr>
          <w:spacing w:val="-2"/>
          <w:lang w:val="en-AU"/>
        </w:rPr>
        <w:t>(e)</w:t>
      </w:r>
      <w:r w:rsidRPr="00DB6C79">
        <w:rPr>
          <w:spacing w:val="-2"/>
          <w:lang w:val="en-AU"/>
        </w:rPr>
        <w:tab/>
      </w:r>
      <w:r w:rsidRPr="00DB6C79">
        <w:rPr>
          <w:lang w:val="en-AU"/>
        </w:rPr>
        <w:t>Select the gridlines you would like to show.</w:t>
      </w:r>
    </w:p>
    <w:tbl>
      <w:tblPr>
        <w:tblW w:w="0" w:type="auto"/>
        <w:tblInd w:w="640" w:type="dxa"/>
        <w:tblCellMar>
          <w:right w:w="0" w:type="dxa"/>
        </w:tblCellMar>
        <w:tblLook w:val="04A0" w:firstRow="1" w:lastRow="0" w:firstColumn="1" w:lastColumn="0" w:noHBand="0" w:noVBand="1"/>
      </w:tblPr>
      <w:tblGrid>
        <w:gridCol w:w="696"/>
        <w:gridCol w:w="2136"/>
        <w:gridCol w:w="2136"/>
      </w:tblGrid>
      <w:tr w:rsidR="00923418" w:rsidRPr="00DB6C79" w14:paraId="5BD70D0B" w14:textId="77777777" w:rsidTr="00907C9B">
        <w:trPr>
          <w:trHeight w:val="276"/>
        </w:trPr>
        <w:tc>
          <w:tcPr>
            <w:tcW w:w="696" w:type="dxa"/>
            <w:tcBorders>
              <w:top w:val="single" w:sz="4" w:space="0" w:color="auto"/>
              <w:left w:val="single" w:sz="4" w:space="0" w:color="auto"/>
              <w:bottom w:val="single" w:sz="4" w:space="0" w:color="FFFFFF"/>
              <w:right w:val="single" w:sz="4" w:space="0" w:color="FFFFFF"/>
            </w:tcBorders>
            <w:shd w:val="clear" w:color="auto" w:fill="000000"/>
            <w:tcMar>
              <w:left w:w="240" w:type="dxa"/>
            </w:tcMar>
            <w:vAlign w:val="center"/>
          </w:tcPr>
          <w:p w14:paraId="045706F8" w14:textId="77777777" w:rsidR="00923418" w:rsidRPr="00DB6C79" w:rsidRDefault="00923418" w:rsidP="00907C9B">
            <w:pPr>
              <w:pStyle w:val="TABLEHEADWHITECENTRE"/>
              <w:jc w:val="left"/>
              <w:rPr>
                <w:lang w:val="en-AU"/>
              </w:rPr>
            </w:pPr>
          </w:p>
        </w:tc>
        <w:tc>
          <w:tcPr>
            <w:tcW w:w="2136" w:type="dxa"/>
            <w:tcBorders>
              <w:top w:val="single" w:sz="4" w:space="0" w:color="auto"/>
              <w:left w:val="single" w:sz="4" w:space="0" w:color="FFFFFF"/>
              <w:bottom w:val="single" w:sz="4" w:space="0" w:color="auto"/>
              <w:right w:val="single" w:sz="4" w:space="0" w:color="FFFFFF"/>
            </w:tcBorders>
            <w:shd w:val="clear" w:color="auto" w:fill="000000"/>
            <w:vAlign w:val="center"/>
          </w:tcPr>
          <w:p w14:paraId="19B318E9" w14:textId="77777777" w:rsidR="00923418" w:rsidRPr="00DB6C79" w:rsidRDefault="00923418" w:rsidP="00907C9B">
            <w:pPr>
              <w:pStyle w:val="TABLEHEADWHITECENTRE"/>
              <w:rPr>
                <w:lang w:val="en-AU"/>
              </w:rPr>
            </w:pPr>
            <w:r w:rsidRPr="00DB6C79">
              <w:rPr>
                <w:lang w:val="en-AU"/>
              </w:rPr>
              <w:t>A</w:t>
            </w:r>
          </w:p>
        </w:tc>
        <w:tc>
          <w:tcPr>
            <w:tcW w:w="2136" w:type="dxa"/>
            <w:tcBorders>
              <w:top w:val="single" w:sz="4" w:space="0" w:color="auto"/>
              <w:left w:val="single" w:sz="4" w:space="0" w:color="FFFFFF"/>
              <w:bottom w:val="single" w:sz="4" w:space="0" w:color="auto"/>
              <w:right w:val="single" w:sz="4" w:space="0" w:color="auto"/>
            </w:tcBorders>
            <w:shd w:val="clear" w:color="auto" w:fill="000000"/>
            <w:vAlign w:val="center"/>
          </w:tcPr>
          <w:p w14:paraId="06CF5AB2" w14:textId="77777777" w:rsidR="00923418" w:rsidRPr="00DB6C79" w:rsidRDefault="00923418" w:rsidP="00907C9B">
            <w:pPr>
              <w:pStyle w:val="TABLEHEADWHITECENTRE"/>
              <w:rPr>
                <w:lang w:val="en-AU"/>
              </w:rPr>
            </w:pPr>
            <w:r w:rsidRPr="00DB6C79">
              <w:rPr>
                <w:lang w:val="en-AU"/>
              </w:rPr>
              <w:t>B</w:t>
            </w:r>
          </w:p>
        </w:tc>
      </w:tr>
      <w:tr w:rsidR="00923418" w:rsidRPr="00DB6C79" w14:paraId="16FD6500" w14:textId="77777777" w:rsidTr="00907C9B">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641C498B" w14:textId="77777777" w:rsidR="00923418" w:rsidRPr="00DB6C79" w:rsidRDefault="00923418" w:rsidP="00907C9B">
            <w:pPr>
              <w:pStyle w:val="TABLEHEADWHITECENTRE"/>
              <w:jc w:val="left"/>
              <w:rPr>
                <w:lang w:val="en-AU"/>
              </w:rPr>
            </w:pPr>
            <w:r w:rsidRPr="00DB6C79">
              <w:rPr>
                <w:lang w:val="en-AU"/>
              </w:rPr>
              <w:t>1</w:t>
            </w:r>
          </w:p>
        </w:tc>
        <w:tc>
          <w:tcPr>
            <w:tcW w:w="2136" w:type="dxa"/>
            <w:tcBorders>
              <w:top w:val="single" w:sz="4" w:space="0" w:color="auto"/>
              <w:left w:val="single" w:sz="4" w:space="0" w:color="auto"/>
              <w:bottom w:val="single" w:sz="4" w:space="0" w:color="auto"/>
              <w:right w:val="single" w:sz="4" w:space="0" w:color="auto"/>
            </w:tcBorders>
            <w:vAlign w:val="center"/>
          </w:tcPr>
          <w:p w14:paraId="2C3E3E93" w14:textId="77777777" w:rsidR="00923418" w:rsidRPr="00DB6C79" w:rsidRDefault="00923418" w:rsidP="00907C9B">
            <w:pPr>
              <w:pStyle w:val="TABLETEXTLEFT"/>
              <w:jc w:val="center"/>
              <w:rPr>
                <w:b/>
                <w:lang w:val="en-AU"/>
              </w:rPr>
            </w:pPr>
            <w:r w:rsidRPr="00DB6C79">
              <w:rPr>
                <w:b/>
                <w:lang w:val="en-AU"/>
              </w:rPr>
              <w:t>Mass (kg)</w:t>
            </w:r>
          </w:p>
        </w:tc>
        <w:tc>
          <w:tcPr>
            <w:tcW w:w="2136" w:type="dxa"/>
            <w:tcBorders>
              <w:top w:val="single" w:sz="4" w:space="0" w:color="auto"/>
              <w:left w:val="single" w:sz="4" w:space="0" w:color="auto"/>
              <w:bottom w:val="single" w:sz="4" w:space="0" w:color="auto"/>
              <w:right w:val="single" w:sz="4" w:space="0" w:color="auto"/>
            </w:tcBorders>
            <w:shd w:val="clear" w:color="auto" w:fill="auto"/>
            <w:vAlign w:val="center"/>
          </w:tcPr>
          <w:p w14:paraId="6AF36883" w14:textId="77777777" w:rsidR="00923418" w:rsidRPr="00DB6C79" w:rsidRDefault="00923418" w:rsidP="00907C9B">
            <w:pPr>
              <w:pStyle w:val="TABLETEXTLEFT"/>
              <w:jc w:val="center"/>
              <w:rPr>
                <w:b/>
                <w:lang w:val="en-AU"/>
              </w:rPr>
            </w:pPr>
            <w:r w:rsidRPr="00DB6C79">
              <w:rPr>
                <w:b/>
                <w:lang w:val="en-AU"/>
              </w:rPr>
              <w:t>Weight (N)</w:t>
            </w:r>
          </w:p>
        </w:tc>
      </w:tr>
      <w:tr w:rsidR="00923418" w:rsidRPr="00DB6C79" w14:paraId="5CBED304" w14:textId="77777777" w:rsidTr="00907C9B">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2186AC6" w14:textId="77777777" w:rsidR="00923418" w:rsidRPr="00DB6C79" w:rsidRDefault="00923418" w:rsidP="00907C9B">
            <w:pPr>
              <w:pStyle w:val="TABLEHEADWHITECENTRE"/>
              <w:jc w:val="left"/>
              <w:rPr>
                <w:lang w:val="en-AU"/>
              </w:rPr>
            </w:pPr>
            <w:r w:rsidRPr="00DB6C79">
              <w:rPr>
                <w:lang w:val="en-AU"/>
              </w:rPr>
              <w:t>2</w:t>
            </w:r>
          </w:p>
        </w:tc>
        <w:tc>
          <w:tcPr>
            <w:tcW w:w="2136" w:type="dxa"/>
            <w:tcBorders>
              <w:top w:val="single" w:sz="4" w:space="0" w:color="auto"/>
              <w:left w:val="single" w:sz="4" w:space="0" w:color="auto"/>
              <w:bottom w:val="single" w:sz="4" w:space="0" w:color="auto"/>
              <w:right w:val="single" w:sz="4" w:space="0" w:color="auto"/>
            </w:tcBorders>
            <w:vAlign w:val="center"/>
          </w:tcPr>
          <w:p w14:paraId="4DC4E321" w14:textId="77777777" w:rsidR="00923418" w:rsidRPr="00DB6C79" w:rsidRDefault="00923418" w:rsidP="00907C9B">
            <w:pPr>
              <w:pStyle w:val="TABLETEXTLEFT"/>
              <w:jc w:val="center"/>
              <w:rPr>
                <w:lang w:val="en-AU"/>
              </w:rPr>
            </w:pPr>
            <w:r w:rsidRPr="00DB6C79">
              <w:rPr>
                <w:rFonts w:cs="Arial"/>
                <w:sz w:val="18"/>
                <w:szCs w:val="18"/>
                <w:lang w:val="en-AU"/>
              </w:rPr>
              <w:t>0.0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154A417B" w14:textId="77777777" w:rsidR="00923418" w:rsidRPr="00DB6C79" w:rsidRDefault="00923418" w:rsidP="00907C9B">
            <w:pPr>
              <w:pStyle w:val="TABLETEXTLEFT"/>
              <w:jc w:val="right"/>
              <w:rPr>
                <w:lang w:val="en-AU"/>
              </w:rPr>
            </w:pPr>
            <w:r w:rsidRPr="00DB6C79">
              <w:rPr>
                <w:rFonts w:cs="Arial"/>
                <w:sz w:val="18"/>
                <w:szCs w:val="18"/>
                <w:lang w:val="en-AU"/>
              </w:rPr>
              <w:t>0.0</w:t>
            </w:r>
          </w:p>
        </w:tc>
      </w:tr>
      <w:tr w:rsidR="00923418" w:rsidRPr="00DB6C79" w14:paraId="4516CEF4" w14:textId="77777777" w:rsidTr="00907C9B">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FB2174C" w14:textId="77777777" w:rsidR="00923418" w:rsidRPr="00DB6C79" w:rsidRDefault="00923418" w:rsidP="00907C9B">
            <w:pPr>
              <w:pStyle w:val="TABLEHEADWHITECENTRE"/>
              <w:jc w:val="left"/>
              <w:rPr>
                <w:lang w:val="en-AU"/>
              </w:rPr>
            </w:pPr>
            <w:r w:rsidRPr="00DB6C79">
              <w:rPr>
                <w:lang w:val="en-AU"/>
              </w:rPr>
              <w:t>3</w:t>
            </w:r>
          </w:p>
        </w:tc>
        <w:tc>
          <w:tcPr>
            <w:tcW w:w="2136" w:type="dxa"/>
            <w:tcBorders>
              <w:top w:val="single" w:sz="4" w:space="0" w:color="auto"/>
              <w:left w:val="single" w:sz="4" w:space="0" w:color="auto"/>
              <w:bottom w:val="single" w:sz="4" w:space="0" w:color="auto"/>
              <w:right w:val="single" w:sz="4" w:space="0" w:color="auto"/>
            </w:tcBorders>
            <w:vAlign w:val="center"/>
          </w:tcPr>
          <w:p w14:paraId="0E348618" w14:textId="77777777" w:rsidR="00923418" w:rsidRPr="00DB6C79" w:rsidRDefault="00923418" w:rsidP="00907C9B">
            <w:pPr>
              <w:pStyle w:val="TABLETEXTLEFT"/>
              <w:jc w:val="center"/>
              <w:rPr>
                <w:lang w:val="en-AU"/>
              </w:rPr>
            </w:pPr>
            <w:r w:rsidRPr="00DB6C79">
              <w:rPr>
                <w:lang w:val="en-AU"/>
              </w:rPr>
              <w:t>0.5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10090523" w14:textId="77777777" w:rsidR="00923418" w:rsidRPr="00DB6C79" w:rsidRDefault="00923418" w:rsidP="00907C9B">
            <w:pPr>
              <w:pStyle w:val="TABLETEXTLEFT"/>
              <w:jc w:val="right"/>
              <w:rPr>
                <w:lang w:val="en-AU"/>
              </w:rPr>
            </w:pPr>
            <w:r w:rsidRPr="00DB6C79">
              <w:rPr>
                <w:lang w:val="en-AU"/>
              </w:rPr>
              <w:t>1.9</w:t>
            </w:r>
          </w:p>
        </w:tc>
      </w:tr>
      <w:tr w:rsidR="00923418" w:rsidRPr="00DB6C79" w14:paraId="57B675A2" w14:textId="77777777" w:rsidTr="00907C9B">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70E4C2C" w14:textId="77777777" w:rsidR="00923418" w:rsidRPr="00DB6C79" w:rsidRDefault="00923418" w:rsidP="00907C9B">
            <w:pPr>
              <w:pStyle w:val="TABLEHEADWHITECENTRE"/>
              <w:jc w:val="left"/>
              <w:rPr>
                <w:lang w:val="en-AU"/>
              </w:rPr>
            </w:pPr>
            <w:r w:rsidRPr="00DB6C79">
              <w:rPr>
                <w:lang w:val="en-AU"/>
              </w:rPr>
              <w:t>4</w:t>
            </w:r>
          </w:p>
        </w:tc>
        <w:tc>
          <w:tcPr>
            <w:tcW w:w="2136" w:type="dxa"/>
            <w:tcBorders>
              <w:top w:val="single" w:sz="4" w:space="0" w:color="auto"/>
              <w:left w:val="single" w:sz="4" w:space="0" w:color="auto"/>
              <w:bottom w:val="single" w:sz="4" w:space="0" w:color="auto"/>
              <w:right w:val="single" w:sz="4" w:space="0" w:color="auto"/>
            </w:tcBorders>
            <w:vAlign w:val="center"/>
          </w:tcPr>
          <w:p w14:paraId="1A8CEC2F" w14:textId="77777777" w:rsidR="00923418" w:rsidRPr="00DB6C79" w:rsidRDefault="00923418" w:rsidP="00907C9B">
            <w:pPr>
              <w:pStyle w:val="TABLETEXTLEFT"/>
              <w:jc w:val="center"/>
              <w:rPr>
                <w:lang w:val="en-AU"/>
              </w:rPr>
            </w:pPr>
            <w:r w:rsidRPr="00DB6C79">
              <w:rPr>
                <w:lang w:val="en-AU"/>
              </w:rPr>
              <w:t>1.0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2B4D8365" w14:textId="77777777" w:rsidR="00923418" w:rsidRPr="00DB6C79" w:rsidRDefault="00923418" w:rsidP="00907C9B">
            <w:pPr>
              <w:pStyle w:val="TABLETEXTLEFT"/>
              <w:jc w:val="right"/>
              <w:rPr>
                <w:lang w:val="en-AU"/>
              </w:rPr>
            </w:pPr>
            <w:r w:rsidRPr="00DB6C79">
              <w:rPr>
                <w:lang w:val="en-AU"/>
              </w:rPr>
              <w:t>3.8</w:t>
            </w:r>
          </w:p>
        </w:tc>
      </w:tr>
      <w:tr w:rsidR="00923418" w:rsidRPr="00DB6C79" w14:paraId="520ECC80" w14:textId="77777777" w:rsidTr="00907C9B">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0DCBADAF" w14:textId="77777777" w:rsidR="00923418" w:rsidRPr="00DB6C79" w:rsidRDefault="00923418" w:rsidP="00907C9B">
            <w:pPr>
              <w:pStyle w:val="TABLEHEADWHITECENTRE"/>
              <w:jc w:val="left"/>
              <w:rPr>
                <w:lang w:val="en-AU"/>
              </w:rPr>
            </w:pPr>
            <w:r w:rsidRPr="00DB6C79">
              <w:rPr>
                <w:lang w:val="en-AU"/>
              </w:rPr>
              <w:t>5</w:t>
            </w:r>
          </w:p>
        </w:tc>
        <w:tc>
          <w:tcPr>
            <w:tcW w:w="2136" w:type="dxa"/>
            <w:tcBorders>
              <w:top w:val="single" w:sz="4" w:space="0" w:color="auto"/>
              <w:left w:val="single" w:sz="4" w:space="0" w:color="auto"/>
              <w:bottom w:val="single" w:sz="4" w:space="0" w:color="auto"/>
              <w:right w:val="single" w:sz="4" w:space="0" w:color="auto"/>
            </w:tcBorders>
            <w:vAlign w:val="center"/>
          </w:tcPr>
          <w:p w14:paraId="59D2C047" w14:textId="77777777" w:rsidR="00923418" w:rsidRPr="00DB6C79" w:rsidRDefault="00923418" w:rsidP="00907C9B">
            <w:pPr>
              <w:pStyle w:val="TABLETEXTLEFT"/>
              <w:jc w:val="center"/>
              <w:rPr>
                <w:lang w:val="en-AU"/>
              </w:rPr>
            </w:pPr>
            <w:r w:rsidRPr="00DB6C79">
              <w:rPr>
                <w:lang w:val="en-AU"/>
              </w:rPr>
              <w:t>1.5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05275C5B" w14:textId="77777777" w:rsidR="00923418" w:rsidRPr="00DB6C79" w:rsidRDefault="00923418" w:rsidP="00907C9B">
            <w:pPr>
              <w:pStyle w:val="TABLETEXTLEFT"/>
              <w:jc w:val="right"/>
              <w:rPr>
                <w:lang w:val="en-AU"/>
              </w:rPr>
            </w:pPr>
            <w:r w:rsidRPr="00DB6C79">
              <w:rPr>
                <w:lang w:val="en-AU"/>
              </w:rPr>
              <w:t>5.7</w:t>
            </w:r>
          </w:p>
        </w:tc>
      </w:tr>
      <w:tr w:rsidR="00923418" w:rsidRPr="00DB6C79" w14:paraId="6DD6239F" w14:textId="77777777" w:rsidTr="00907C9B">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CC8223E" w14:textId="77777777" w:rsidR="00923418" w:rsidRPr="00DB6C79" w:rsidRDefault="00923418" w:rsidP="00907C9B">
            <w:pPr>
              <w:pStyle w:val="TABLEHEADWHITECENTRE"/>
              <w:jc w:val="left"/>
              <w:rPr>
                <w:lang w:val="en-AU"/>
              </w:rPr>
            </w:pPr>
            <w:r w:rsidRPr="00DB6C79">
              <w:rPr>
                <w:lang w:val="en-AU"/>
              </w:rPr>
              <w:t>6</w:t>
            </w:r>
          </w:p>
        </w:tc>
        <w:tc>
          <w:tcPr>
            <w:tcW w:w="2136" w:type="dxa"/>
            <w:tcBorders>
              <w:top w:val="single" w:sz="4" w:space="0" w:color="auto"/>
              <w:left w:val="single" w:sz="4" w:space="0" w:color="auto"/>
              <w:bottom w:val="single" w:sz="4" w:space="0" w:color="auto"/>
              <w:right w:val="single" w:sz="4" w:space="0" w:color="auto"/>
            </w:tcBorders>
            <w:vAlign w:val="center"/>
          </w:tcPr>
          <w:p w14:paraId="44D672E6" w14:textId="77777777" w:rsidR="00923418" w:rsidRPr="00DB6C79" w:rsidRDefault="00923418" w:rsidP="00907C9B">
            <w:pPr>
              <w:pStyle w:val="TABLETEXTLEFT"/>
              <w:jc w:val="center"/>
              <w:rPr>
                <w:lang w:val="en-AU"/>
              </w:rPr>
            </w:pPr>
            <w:r w:rsidRPr="00DB6C79">
              <w:rPr>
                <w:lang w:val="en-AU"/>
              </w:rPr>
              <w:t>2.0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7202BB3E" w14:textId="77777777" w:rsidR="00923418" w:rsidRPr="00DB6C79" w:rsidRDefault="00923418" w:rsidP="00907C9B">
            <w:pPr>
              <w:pStyle w:val="TABLETEXTLEFT"/>
              <w:jc w:val="right"/>
              <w:rPr>
                <w:lang w:val="en-AU"/>
              </w:rPr>
            </w:pPr>
            <w:r w:rsidRPr="00DB6C79">
              <w:rPr>
                <w:lang w:val="en-AU"/>
              </w:rPr>
              <w:t>7.6</w:t>
            </w:r>
          </w:p>
        </w:tc>
      </w:tr>
      <w:tr w:rsidR="00923418" w:rsidRPr="00DB6C79" w14:paraId="4CA18196" w14:textId="77777777" w:rsidTr="00907C9B">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4B216C65" w14:textId="77777777" w:rsidR="00923418" w:rsidRPr="00DB6C79" w:rsidRDefault="00923418" w:rsidP="00907C9B">
            <w:pPr>
              <w:pStyle w:val="TABLEHEADWHITECENTRE"/>
              <w:jc w:val="left"/>
              <w:rPr>
                <w:lang w:val="en-AU"/>
              </w:rPr>
            </w:pPr>
            <w:r w:rsidRPr="00DB6C79">
              <w:rPr>
                <w:lang w:val="en-AU"/>
              </w:rPr>
              <w:t>7</w:t>
            </w:r>
          </w:p>
        </w:tc>
        <w:tc>
          <w:tcPr>
            <w:tcW w:w="2136" w:type="dxa"/>
            <w:tcBorders>
              <w:top w:val="single" w:sz="4" w:space="0" w:color="auto"/>
              <w:left w:val="single" w:sz="4" w:space="0" w:color="auto"/>
              <w:bottom w:val="single" w:sz="4" w:space="0" w:color="auto"/>
              <w:right w:val="single" w:sz="4" w:space="0" w:color="auto"/>
            </w:tcBorders>
            <w:vAlign w:val="center"/>
          </w:tcPr>
          <w:p w14:paraId="5C482C3E" w14:textId="77777777" w:rsidR="00923418" w:rsidRPr="00DB6C79" w:rsidRDefault="00923418" w:rsidP="00907C9B">
            <w:pPr>
              <w:pStyle w:val="TABLETEXTLEFT"/>
              <w:jc w:val="center"/>
              <w:rPr>
                <w:lang w:val="en-AU"/>
              </w:rPr>
            </w:pPr>
            <w:r w:rsidRPr="00DB6C79">
              <w:rPr>
                <w:lang w:val="en-AU"/>
              </w:rPr>
              <w:t>2.5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57D62049" w14:textId="77777777" w:rsidR="00923418" w:rsidRPr="00DB6C79" w:rsidRDefault="00923418" w:rsidP="00907C9B">
            <w:pPr>
              <w:pStyle w:val="TABLETEXTLEFT"/>
              <w:jc w:val="right"/>
              <w:rPr>
                <w:lang w:val="en-AU"/>
              </w:rPr>
            </w:pPr>
            <w:r w:rsidRPr="00DB6C79">
              <w:rPr>
                <w:lang w:val="en-AU"/>
              </w:rPr>
              <w:t>9.5</w:t>
            </w:r>
          </w:p>
        </w:tc>
      </w:tr>
      <w:tr w:rsidR="00923418" w:rsidRPr="00DB6C79" w14:paraId="422ED411" w14:textId="77777777" w:rsidTr="00907C9B">
        <w:trPr>
          <w:trHeight w:val="277"/>
        </w:trPr>
        <w:tc>
          <w:tcPr>
            <w:tcW w:w="696" w:type="dxa"/>
            <w:tcBorders>
              <w:top w:val="single" w:sz="4" w:space="0" w:color="FFFFFF"/>
              <w:left w:val="single" w:sz="4" w:space="0" w:color="auto"/>
              <w:bottom w:val="single" w:sz="4" w:space="0" w:color="auto"/>
              <w:right w:val="single" w:sz="4" w:space="0" w:color="auto"/>
            </w:tcBorders>
            <w:shd w:val="clear" w:color="auto" w:fill="000000"/>
            <w:tcMar>
              <w:left w:w="240" w:type="dxa"/>
            </w:tcMar>
            <w:vAlign w:val="center"/>
          </w:tcPr>
          <w:p w14:paraId="6AF53500" w14:textId="77777777" w:rsidR="00923418" w:rsidRPr="00DB6C79" w:rsidRDefault="00923418" w:rsidP="00907C9B">
            <w:pPr>
              <w:pStyle w:val="TABLEHEADWHITECENTRE"/>
              <w:jc w:val="left"/>
              <w:rPr>
                <w:lang w:val="en-AU"/>
              </w:rPr>
            </w:pPr>
            <w:r w:rsidRPr="00DB6C79">
              <w:rPr>
                <w:lang w:val="en-AU"/>
              </w:rPr>
              <w:t>8</w:t>
            </w:r>
          </w:p>
        </w:tc>
        <w:tc>
          <w:tcPr>
            <w:tcW w:w="2136" w:type="dxa"/>
            <w:tcBorders>
              <w:top w:val="single" w:sz="4" w:space="0" w:color="auto"/>
              <w:left w:val="single" w:sz="4" w:space="0" w:color="auto"/>
              <w:bottom w:val="single" w:sz="4" w:space="0" w:color="auto"/>
              <w:right w:val="single" w:sz="4" w:space="0" w:color="auto"/>
            </w:tcBorders>
            <w:vAlign w:val="center"/>
          </w:tcPr>
          <w:p w14:paraId="5BFF3536" w14:textId="77777777" w:rsidR="00923418" w:rsidRPr="00DB6C79" w:rsidRDefault="00923418" w:rsidP="00907C9B">
            <w:pPr>
              <w:pStyle w:val="TABLETEXTLEFT"/>
              <w:jc w:val="center"/>
              <w:rPr>
                <w:lang w:val="en-AU"/>
              </w:rPr>
            </w:pPr>
            <w:r w:rsidRPr="00DB6C79">
              <w:rPr>
                <w:lang w:val="en-AU"/>
              </w:rPr>
              <w:t>3.0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68A94E54" w14:textId="77777777" w:rsidR="00923418" w:rsidRPr="00DB6C79" w:rsidRDefault="00923418" w:rsidP="00907C9B">
            <w:pPr>
              <w:pStyle w:val="TABLETEXTLEFT"/>
              <w:jc w:val="right"/>
              <w:rPr>
                <w:lang w:val="en-AU"/>
              </w:rPr>
            </w:pPr>
            <w:r w:rsidRPr="00DB6C79">
              <w:rPr>
                <w:lang w:val="en-AU"/>
              </w:rPr>
              <w:t>11.4</w:t>
            </w:r>
          </w:p>
        </w:tc>
      </w:tr>
    </w:tbl>
    <w:p w14:paraId="198A6B11" w14:textId="77777777" w:rsidR="00923418" w:rsidRPr="00DB6C79" w:rsidRDefault="00923418" w:rsidP="00923418">
      <w:pPr>
        <w:pStyle w:val="1wsquestionsindent"/>
        <w:spacing w:line="260" w:lineRule="exact"/>
        <w:rPr>
          <w:spacing w:val="-2"/>
          <w:lang w:val="en-AU"/>
        </w:rPr>
      </w:pPr>
      <w:r w:rsidRPr="00DB6C79">
        <w:rPr>
          <w:spacing w:val="-2"/>
          <w:lang w:val="en-AU"/>
        </w:rPr>
        <w:t>Use your chart to answer the following questions.</w:t>
      </w:r>
    </w:p>
    <w:p w14:paraId="6E3A2B50" w14:textId="77777777" w:rsidR="00923418" w:rsidRPr="00DB6C79" w:rsidRDefault="00923418" w:rsidP="00923418">
      <w:pPr>
        <w:pStyle w:val="1wsquestiona"/>
        <w:spacing w:after="40" w:line="250" w:lineRule="exact"/>
        <w:ind w:left="799" w:hanging="442"/>
        <w:rPr>
          <w:spacing w:val="-2"/>
          <w:lang w:val="en-AU"/>
        </w:rPr>
      </w:pPr>
      <w:r w:rsidRPr="00DB6C79">
        <w:rPr>
          <w:spacing w:val="-2"/>
          <w:lang w:val="en-AU"/>
        </w:rPr>
        <w:t>(f)</w:t>
      </w:r>
      <w:r w:rsidRPr="00DB6C79">
        <w:rPr>
          <w:spacing w:val="-2"/>
          <w:lang w:val="en-AU"/>
        </w:rPr>
        <w:tab/>
        <w:t>Estimate the weight of a 1.3-kg body on the surface of Mars. ...................................</w:t>
      </w:r>
    </w:p>
    <w:p w14:paraId="489C887C" w14:textId="77777777" w:rsidR="00923418" w:rsidRPr="00DB6C79" w:rsidRDefault="00923418" w:rsidP="00923418">
      <w:pPr>
        <w:pStyle w:val="1wsquestiona"/>
        <w:spacing w:after="40" w:line="250" w:lineRule="exact"/>
        <w:ind w:left="799" w:hanging="442"/>
        <w:rPr>
          <w:spacing w:val="-2"/>
          <w:lang w:val="en-AU"/>
        </w:rPr>
      </w:pPr>
      <w:r w:rsidRPr="00DB6C79">
        <w:rPr>
          <w:spacing w:val="-2"/>
          <w:lang w:val="en-AU"/>
        </w:rPr>
        <w:t>(g)</w:t>
      </w:r>
      <w:r w:rsidRPr="00DB6C79">
        <w:rPr>
          <w:spacing w:val="-2"/>
          <w:lang w:val="en-AU"/>
        </w:rPr>
        <w:tab/>
        <w:t>Estimate the mass of an object that weighs 10.0 N on Mars. ....................................</w:t>
      </w:r>
    </w:p>
    <w:p w14:paraId="382CD098" w14:textId="77777777" w:rsidR="00923418" w:rsidRPr="00DB6C79" w:rsidRDefault="00923418" w:rsidP="00923418">
      <w:pPr>
        <w:pStyle w:val="1wsquestiona"/>
        <w:spacing w:after="40" w:line="250" w:lineRule="exact"/>
        <w:ind w:left="799" w:hanging="442"/>
        <w:rPr>
          <w:spacing w:val="-2"/>
          <w:lang w:val="en-AU"/>
        </w:rPr>
      </w:pPr>
      <w:r w:rsidRPr="00DB6C79">
        <w:rPr>
          <w:noProof/>
          <w:spacing w:val="-2"/>
          <w:lang w:val="en-US"/>
        </w:rPr>
        <mc:AlternateContent>
          <mc:Choice Requires="wps">
            <w:drawing>
              <wp:anchor distT="0" distB="0" distL="114300" distR="114300" simplePos="0" relativeHeight="251752448" behindDoc="0" locked="0" layoutInCell="1" allowOverlap="1" wp14:anchorId="57C13E92" wp14:editId="2B8A4826">
                <wp:simplePos x="0" y="0"/>
                <wp:positionH relativeFrom="column">
                  <wp:posOffset>1672590</wp:posOffset>
                </wp:positionH>
                <wp:positionV relativeFrom="paragraph">
                  <wp:posOffset>187325</wp:posOffset>
                </wp:positionV>
                <wp:extent cx="2269490" cy="361315"/>
                <wp:effectExtent l="0" t="0" r="1270" b="3810"/>
                <wp:wrapNone/>
                <wp:docPr id="25" name="Rectangl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9490" cy="361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1E2D62" w:rsidRPr="006A3B75" w14:paraId="5ACBEC77" w14:textId="77777777">
                              <w:trPr>
                                <w:trHeight w:val="170"/>
                              </w:trPr>
                              <w:tc>
                                <w:tcPr>
                                  <w:tcW w:w="3093" w:type="dxa"/>
                                  <w:vMerge w:val="restart"/>
                                </w:tcPr>
                                <w:p w14:paraId="125CFD55" w14:textId="77777777" w:rsidR="001E2D62" w:rsidRPr="004E410A" w:rsidRDefault="001E2D62" w:rsidP="00907C9B">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14:paraId="146F5AA2" w14:textId="77777777" w:rsidR="001E2D62" w:rsidRPr="003A1F4F" w:rsidRDefault="001E2D62" w:rsidP="00907C9B">
                                  <w:pPr>
                                    <w:pStyle w:val="1wsquestiona"/>
                                    <w:spacing w:after="0"/>
                                    <w:ind w:left="0" w:firstLine="0"/>
                                    <w:rPr>
                                      <w:i/>
                                      <w:spacing w:val="-2"/>
                                    </w:rPr>
                                  </w:pPr>
                                  <w:r w:rsidRPr="003A1F4F">
                                    <w:rPr>
                                      <w:i/>
                                      <w:spacing w:val="-2"/>
                                    </w:rPr>
                                    <w:t>W</w:t>
                                  </w:r>
                                </w:p>
                              </w:tc>
                              <w:tc>
                                <w:tcPr>
                                  <w:tcW w:w="204" w:type="dxa"/>
                                  <w:vMerge w:val="restart"/>
                                </w:tcPr>
                                <w:p w14:paraId="0EF4A789" w14:textId="77777777" w:rsidR="001E2D62" w:rsidRPr="00A95149" w:rsidRDefault="001E2D62" w:rsidP="00907C9B">
                                  <w:pPr>
                                    <w:pStyle w:val="1wsquestiona"/>
                                    <w:spacing w:before="120" w:after="0"/>
                                    <w:ind w:left="0" w:firstLine="0"/>
                                    <w:rPr>
                                      <w:spacing w:val="-2"/>
                                    </w:rPr>
                                  </w:pPr>
                                  <w:r>
                                    <w:rPr>
                                      <w:spacing w:val="-2"/>
                                    </w:rPr>
                                    <w:t>.</w:t>
                                  </w:r>
                                  <w:r w:rsidRPr="00A95149">
                                    <w:rPr>
                                      <w:spacing w:val="-2"/>
                                    </w:rPr>
                                    <w:t>)</w:t>
                                  </w:r>
                                </w:p>
                              </w:tc>
                            </w:tr>
                            <w:tr w:rsidR="001E2D62" w:rsidRPr="006A3B75" w14:paraId="3FF474D5" w14:textId="77777777">
                              <w:trPr>
                                <w:trHeight w:val="170"/>
                              </w:trPr>
                              <w:tc>
                                <w:tcPr>
                                  <w:tcW w:w="3093" w:type="dxa"/>
                                  <w:vMerge/>
                                </w:tcPr>
                                <w:p w14:paraId="5C3B65D3" w14:textId="77777777" w:rsidR="001E2D62" w:rsidRPr="004E410A" w:rsidRDefault="001E2D62" w:rsidP="00907C9B">
                                  <w:pPr>
                                    <w:pStyle w:val="1wsquestiona"/>
                                    <w:spacing w:after="0"/>
                                    <w:ind w:left="0" w:firstLine="0"/>
                                    <w:rPr>
                                      <w:i/>
                                      <w:spacing w:val="-2"/>
                                    </w:rPr>
                                  </w:pPr>
                                </w:p>
                              </w:tc>
                              <w:tc>
                                <w:tcPr>
                                  <w:tcW w:w="259" w:type="dxa"/>
                                  <w:tcBorders>
                                    <w:top w:val="single" w:sz="4" w:space="0" w:color="auto"/>
                                  </w:tcBorders>
                                </w:tcPr>
                                <w:p w14:paraId="6DBE2C43" w14:textId="77777777" w:rsidR="001E2D62" w:rsidRPr="004E410A" w:rsidRDefault="001E2D62" w:rsidP="00907C9B">
                                  <w:pPr>
                                    <w:pStyle w:val="1wsquestiona"/>
                                    <w:spacing w:after="0"/>
                                    <w:ind w:left="0" w:firstLine="0"/>
                                    <w:rPr>
                                      <w:i/>
                                      <w:spacing w:val="-2"/>
                                    </w:rPr>
                                  </w:pPr>
                                  <w:r>
                                    <w:rPr>
                                      <w:i/>
                                      <w:spacing w:val="-2"/>
                                    </w:rPr>
                                    <w:t>m</w:t>
                                  </w:r>
                                </w:p>
                              </w:tc>
                              <w:tc>
                                <w:tcPr>
                                  <w:tcW w:w="204" w:type="dxa"/>
                                  <w:vMerge/>
                                </w:tcPr>
                                <w:p w14:paraId="33B4F3A9" w14:textId="77777777" w:rsidR="001E2D62" w:rsidRPr="004E410A" w:rsidRDefault="001E2D62" w:rsidP="00907C9B">
                                  <w:pPr>
                                    <w:pStyle w:val="1wsquestiona"/>
                                    <w:spacing w:after="0"/>
                                    <w:ind w:left="0" w:firstLine="0"/>
                                    <w:rPr>
                                      <w:i/>
                                      <w:spacing w:val="-2"/>
                                    </w:rPr>
                                  </w:pPr>
                                </w:p>
                              </w:tc>
                            </w:tr>
                          </w:tbl>
                          <w:p w14:paraId="2032F270" w14:textId="77777777" w:rsidR="001E2D62" w:rsidRPr="007E0F92" w:rsidRDefault="001E2D62" w:rsidP="00923418">
                            <w:pPr>
                              <w:rPr>
                                <w:sz w:val="2"/>
                                <w:szCs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59" o:spid="_x0000_s1082" style="position:absolute;left:0;text-align:left;margin-left:131.7pt;margin-top:14.75pt;width:178.7pt;height:28.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1E2D62" w:rsidRPr="006A3B75" w14:paraId="5ACBEC77" w14:textId="77777777">
                        <w:trPr>
                          <w:trHeight w:val="170"/>
                        </w:trPr>
                        <w:tc>
                          <w:tcPr>
                            <w:tcW w:w="3093" w:type="dxa"/>
                            <w:vMerge w:val="restart"/>
                          </w:tcPr>
                          <w:p w14:paraId="125CFD55" w14:textId="77777777" w:rsidR="001E2D62" w:rsidRPr="004E410A" w:rsidRDefault="001E2D62" w:rsidP="00907C9B">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14:paraId="146F5AA2" w14:textId="77777777" w:rsidR="001E2D62" w:rsidRPr="003A1F4F" w:rsidRDefault="001E2D62" w:rsidP="00907C9B">
                            <w:pPr>
                              <w:pStyle w:val="1wsquestiona"/>
                              <w:spacing w:after="0"/>
                              <w:ind w:left="0" w:firstLine="0"/>
                              <w:rPr>
                                <w:i/>
                                <w:spacing w:val="-2"/>
                              </w:rPr>
                            </w:pPr>
                            <w:r w:rsidRPr="003A1F4F">
                              <w:rPr>
                                <w:i/>
                                <w:spacing w:val="-2"/>
                              </w:rPr>
                              <w:t>W</w:t>
                            </w:r>
                          </w:p>
                        </w:tc>
                        <w:tc>
                          <w:tcPr>
                            <w:tcW w:w="204" w:type="dxa"/>
                            <w:vMerge w:val="restart"/>
                          </w:tcPr>
                          <w:p w14:paraId="0EF4A789" w14:textId="77777777" w:rsidR="001E2D62" w:rsidRPr="00A95149" w:rsidRDefault="001E2D62" w:rsidP="00907C9B">
                            <w:pPr>
                              <w:pStyle w:val="1wsquestiona"/>
                              <w:spacing w:before="120" w:after="0"/>
                              <w:ind w:left="0" w:firstLine="0"/>
                              <w:rPr>
                                <w:spacing w:val="-2"/>
                              </w:rPr>
                            </w:pPr>
                            <w:r>
                              <w:rPr>
                                <w:spacing w:val="-2"/>
                              </w:rPr>
                              <w:t>.</w:t>
                            </w:r>
                            <w:r w:rsidRPr="00A95149">
                              <w:rPr>
                                <w:spacing w:val="-2"/>
                              </w:rPr>
                              <w:t>)</w:t>
                            </w:r>
                          </w:p>
                        </w:tc>
                      </w:tr>
                      <w:tr w:rsidR="001E2D62" w:rsidRPr="006A3B75" w14:paraId="3FF474D5" w14:textId="77777777">
                        <w:trPr>
                          <w:trHeight w:val="170"/>
                        </w:trPr>
                        <w:tc>
                          <w:tcPr>
                            <w:tcW w:w="3093" w:type="dxa"/>
                            <w:vMerge/>
                          </w:tcPr>
                          <w:p w14:paraId="5C3B65D3" w14:textId="77777777" w:rsidR="001E2D62" w:rsidRPr="004E410A" w:rsidRDefault="001E2D62" w:rsidP="00907C9B">
                            <w:pPr>
                              <w:pStyle w:val="1wsquestiona"/>
                              <w:spacing w:after="0"/>
                              <w:ind w:left="0" w:firstLine="0"/>
                              <w:rPr>
                                <w:i/>
                                <w:spacing w:val="-2"/>
                              </w:rPr>
                            </w:pPr>
                          </w:p>
                        </w:tc>
                        <w:tc>
                          <w:tcPr>
                            <w:tcW w:w="259" w:type="dxa"/>
                            <w:tcBorders>
                              <w:top w:val="single" w:sz="4" w:space="0" w:color="auto"/>
                            </w:tcBorders>
                          </w:tcPr>
                          <w:p w14:paraId="6DBE2C43" w14:textId="77777777" w:rsidR="001E2D62" w:rsidRPr="004E410A" w:rsidRDefault="001E2D62" w:rsidP="00907C9B">
                            <w:pPr>
                              <w:pStyle w:val="1wsquestiona"/>
                              <w:spacing w:after="0"/>
                              <w:ind w:left="0" w:firstLine="0"/>
                              <w:rPr>
                                <w:i/>
                                <w:spacing w:val="-2"/>
                              </w:rPr>
                            </w:pPr>
                            <w:r>
                              <w:rPr>
                                <w:i/>
                                <w:spacing w:val="-2"/>
                              </w:rPr>
                              <w:t>m</w:t>
                            </w:r>
                          </w:p>
                        </w:tc>
                        <w:tc>
                          <w:tcPr>
                            <w:tcW w:w="204" w:type="dxa"/>
                            <w:vMerge/>
                          </w:tcPr>
                          <w:p w14:paraId="33B4F3A9" w14:textId="77777777" w:rsidR="001E2D62" w:rsidRPr="004E410A" w:rsidRDefault="001E2D62" w:rsidP="00907C9B">
                            <w:pPr>
                              <w:pStyle w:val="1wsquestiona"/>
                              <w:spacing w:after="0"/>
                              <w:ind w:left="0" w:firstLine="0"/>
                              <w:rPr>
                                <w:i/>
                                <w:spacing w:val="-2"/>
                              </w:rPr>
                            </w:pPr>
                          </w:p>
                        </w:tc>
                      </w:tr>
                    </w:tbl>
                    <w:p w14:paraId="2032F270" w14:textId="77777777" w:rsidR="001E2D62" w:rsidRPr="007E0F92" w:rsidRDefault="001E2D62" w:rsidP="00923418">
                      <w:pPr>
                        <w:rPr>
                          <w:sz w:val="2"/>
                          <w:szCs w:val="2"/>
                        </w:rPr>
                      </w:pPr>
                    </w:p>
                  </w:txbxContent>
                </v:textbox>
              </v:rect>
            </w:pict>
          </mc:Fallback>
        </mc:AlternateContent>
      </w:r>
      <w:r w:rsidRPr="00DB6C79">
        <w:rPr>
          <w:spacing w:val="-2"/>
          <w:lang w:val="en-AU"/>
        </w:rPr>
        <w:t>(h)</w:t>
      </w:r>
      <w:r w:rsidRPr="00DB6C79">
        <w:rPr>
          <w:spacing w:val="-2"/>
          <w:lang w:val="en-AU"/>
        </w:rPr>
        <w:tab/>
        <w:t xml:space="preserve">Suggest what information the slope of the graph may provide. </w:t>
      </w:r>
    </w:p>
    <w:p w14:paraId="2A4B1F00" w14:textId="77777777" w:rsidR="00923418" w:rsidRPr="00DB6C79" w:rsidRDefault="00923418" w:rsidP="00923418">
      <w:pPr>
        <w:pStyle w:val="1wsquestiona"/>
        <w:spacing w:before="120" w:after="40"/>
        <w:ind w:left="799" w:hanging="442"/>
        <w:rPr>
          <w:spacing w:val="-2"/>
          <w:lang w:val="en-AU"/>
        </w:rPr>
      </w:pPr>
      <w:r w:rsidRPr="00DB6C79">
        <w:rPr>
          <w:spacing w:val="-2"/>
          <w:lang w:val="en-AU"/>
        </w:rPr>
        <w:tab/>
      </w:r>
      <w:r w:rsidRPr="00DB6C79">
        <w:rPr>
          <w:spacing w:val="-2"/>
          <w:lang w:val="en-AU"/>
        </w:rPr>
        <w:tab/>
        <w:t>(</w:t>
      </w:r>
      <w:r w:rsidRPr="00DB6C79">
        <w:rPr>
          <w:i/>
          <w:spacing w:val="-2"/>
          <w:lang w:val="en-AU"/>
        </w:rPr>
        <w:t>Clue:</w:t>
      </w:r>
      <w:r w:rsidRPr="00DB6C79">
        <w:rPr>
          <w:spacing w:val="-2"/>
          <w:lang w:val="en-AU"/>
        </w:rPr>
        <w:t xml:space="preserve"> The formula </w:t>
      </w:r>
    </w:p>
    <w:p w14:paraId="1EF11D4A" w14:textId="77777777" w:rsidR="00923418" w:rsidRPr="00DB6C79" w:rsidRDefault="00923418" w:rsidP="00923418">
      <w:pPr>
        <w:pStyle w:val="1wsquestionaleader"/>
        <w:spacing w:before="200" w:after="40" w:line="270" w:lineRule="exact"/>
        <w:ind w:left="799" w:hanging="442"/>
        <w:rPr>
          <w:lang w:val="en-AU"/>
        </w:rPr>
      </w:pPr>
      <w:r w:rsidRPr="00DB6C79">
        <w:rPr>
          <w:lang w:val="en-AU"/>
        </w:rPr>
        <w:tab/>
      </w:r>
      <w:r w:rsidRPr="00DB6C79">
        <w:rPr>
          <w:lang w:val="en-AU"/>
        </w:rPr>
        <w:tab/>
      </w:r>
    </w:p>
    <w:p w14:paraId="22FD7501" w14:textId="77777777" w:rsidR="00923418" w:rsidRPr="00DB6C79" w:rsidRDefault="00923418" w:rsidP="00923418">
      <w:pPr>
        <w:pStyle w:val="1wsquestionaleader"/>
        <w:spacing w:after="40" w:line="270" w:lineRule="exact"/>
        <w:ind w:left="799" w:hanging="442"/>
        <w:rPr>
          <w:lang w:val="en-AU"/>
        </w:rPr>
      </w:pPr>
      <w:r w:rsidRPr="00DB6C79">
        <w:rPr>
          <w:lang w:val="en-AU"/>
        </w:rPr>
        <w:tab/>
      </w:r>
      <w:r w:rsidRPr="00DB6C79">
        <w:rPr>
          <w:lang w:val="en-AU"/>
        </w:rPr>
        <w:tab/>
      </w:r>
    </w:p>
    <w:p w14:paraId="707E6806" w14:textId="77777777" w:rsidR="00923418" w:rsidRPr="00DB6C79" w:rsidRDefault="00923418" w:rsidP="00923418">
      <w:pPr>
        <w:pStyle w:val="Chaptertitle"/>
        <w:rPr>
          <w:lang w:val="en-AU"/>
        </w:rPr>
      </w:pPr>
      <w:r w:rsidRPr="00DB6C79">
        <w:rPr>
          <w:lang w:val="en-AU"/>
        </w:rPr>
        <w:t>CHAPTER 8: Forces, energy and motion</w:t>
      </w:r>
    </w:p>
    <w:p w14:paraId="3C69A504" w14:textId="77777777" w:rsidR="00923418" w:rsidRPr="00DB6C79" w:rsidRDefault="00923418" w:rsidP="00923418">
      <w:pPr>
        <w:pStyle w:val="worksheetchapterline"/>
        <w:spacing w:before="60"/>
        <w:rPr>
          <w:spacing w:val="0"/>
          <w:lang w:val="en-AU"/>
        </w:rPr>
      </w:pPr>
      <w:r w:rsidRPr="00DB6C79">
        <w:rPr>
          <w:noProof/>
          <w:spacing w:val="0"/>
          <w:lang w:val="en-US"/>
        </w:rPr>
        <mc:AlternateContent>
          <mc:Choice Requires="wps">
            <w:drawing>
              <wp:anchor distT="0" distB="0" distL="114300" distR="114300" simplePos="0" relativeHeight="251759616" behindDoc="0" locked="0" layoutInCell="1" allowOverlap="1" wp14:anchorId="72FE9CDD" wp14:editId="2CD4B9EE">
                <wp:simplePos x="0" y="0"/>
                <wp:positionH relativeFrom="column">
                  <wp:posOffset>0</wp:posOffset>
                </wp:positionH>
                <wp:positionV relativeFrom="paragraph">
                  <wp:posOffset>20955</wp:posOffset>
                </wp:positionV>
                <wp:extent cx="6096000" cy="0"/>
                <wp:effectExtent l="9525" t="11430" r="9525" b="7620"/>
                <wp:wrapNone/>
                <wp:docPr id="135"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4"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fE21hQCAAAsBAAADgAAAGRycy9lMm9Eb2MueG1srFPBjtowEL1X6j9YvkMSNqQ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A3xNtYUAgAA&#10;LAQAAA4AAAAAAAAAAAAAAAAALAIAAGRycy9lMm9Eb2MueG1sUEsBAi0AFAAGAAgAAAAhAJG7rQHY&#10;AAAABAEAAA8AAAAAAAAAAAAAAAAAbAQAAGRycy9kb3ducmV2LnhtbFBLBQYAAAAABAAEAPMAAABx&#10;BQAAAAA=&#10;"/>
            </w:pict>
          </mc:Fallback>
        </mc:AlternateContent>
      </w:r>
      <w:r w:rsidRPr="00DB6C79">
        <w:rPr>
          <w:noProof/>
          <w:spacing w:val="0"/>
          <w:lang w:val="en-US"/>
        </w:rPr>
        <mc:AlternateContent>
          <mc:Choice Requires="wps">
            <w:drawing>
              <wp:anchor distT="0" distB="0" distL="114300" distR="114300" simplePos="0" relativeHeight="251758592" behindDoc="0" locked="0" layoutInCell="1" allowOverlap="1" wp14:anchorId="77EDABCF" wp14:editId="73E527EC">
                <wp:simplePos x="0" y="0"/>
                <wp:positionH relativeFrom="column">
                  <wp:posOffset>4648200</wp:posOffset>
                </wp:positionH>
                <wp:positionV relativeFrom="paragraph">
                  <wp:posOffset>20955</wp:posOffset>
                </wp:positionV>
                <wp:extent cx="1447800" cy="304800"/>
                <wp:effectExtent l="9525" t="11430" r="9525" b="7620"/>
                <wp:wrapNone/>
                <wp:docPr id="136"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898E265" w14:textId="77777777" w:rsidR="001E2D62" w:rsidRDefault="001E2D62" w:rsidP="00923418">
                            <w:pPr>
                              <w:pStyle w:val="worksheeticontext"/>
                            </w:pPr>
                            <w:r>
                              <w:t>Worksheet 8.6</w:t>
                            </w:r>
                          </w:p>
                          <w:p w14:paraId="2C3212A3" w14:textId="77777777" w:rsidR="001E2D62" w:rsidRDefault="001E2D62"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43" o:spid="_x0000_s1083" style="position:absolute;margin-left:366pt;margin-top:1.65pt;width:114pt;height:2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" fillcolor="black">
                <v:textbox>
                  <w:txbxContent>
                    <w:p w14:paraId="4898E265" w14:textId="77777777" w:rsidR="001E2D62" w:rsidRDefault="001E2D62" w:rsidP="00923418">
                      <w:pPr>
                        <w:pStyle w:val="worksheeticontext"/>
                      </w:pPr>
                      <w:r>
                        <w:t>Worksheet 8.6</w:t>
                      </w:r>
                    </w:p>
                    <w:p w14:paraId="2C3212A3" w14:textId="77777777" w:rsidR="001E2D62" w:rsidRDefault="001E2D62" w:rsidP="00923418"/>
                  </w:txbxContent>
                </v:textbox>
              </v:roundrect>
            </w:pict>
          </mc:Fallback>
        </mc:AlternateContent>
      </w:r>
      <w:r w:rsidRPr="00DB6C79">
        <w:rPr>
          <w:noProof/>
          <w:spacing w:val="0"/>
          <w:lang w:val="en-US"/>
        </w:rPr>
        <mc:AlternateContent>
          <mc:Choice Requires="wps">
            <w:drawing>
              <wp:anchor distT="0" distB="0" distL="114300" distR="114300" simplePos="0" relativeHeight="251757568" behindDoc="0" locked="0" layoutInCell="1" allowOverlap="1" wp14:anchorId="39396F29" wp14:editId="6B6A5D6C">
                <wp:simplePos x="0" y="0"/>
                <wp:positionH relativeFrom="column">
                  <wp:posOffset>5029200</wp:posOffset>
                </wp:positionH>
                <wp:positionV relativeFrom="paragraph">
                  <wp:posOffset>20955</wp:posOffset>
                </wp:positionV>
                <wp:extent cx="1066800" cy="304800"/>
                <wp:effectExtent l="9525" t="11430" r="9525" b="7620"/>
                <wp:wrapNone/>
                <wp:docPr id="137" name="Rectangl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14F52358" w14:textId="77777777" w:rsidR="001E2D62" w:rsidRDefault="001E2D62"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42" o:spid="_x0000_s1084" style="position:absolute;margin-left:396pt;margin-top:1.65pt;width:84pt;height:2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" fillcolor="black">
                <v:textbox>
                  <w:txbxContent>
                    <w:p w14:paraId="14F52358" w14:textId="77777777" w:rsidR="001E2D62" w:rsidRDefault="001E2D62" w:rsidP="00923418"/>
                  </w:txbxContent>
                </v:textbox>
              </v:rect>
            </w:pict>
          </mc:Fallback>
        </mc:AlternateContent>
      </w:r>
    </w:p>
    <w:p w14:paraId="3BEC6797" w14:textId="77777777" w:rsidR="00923418" w:rsidRPr="00DB6C79" w:rsidRDefault="00923418" w:rsidP="00923418">
      <w:pPr>
        <w:pStyle w:val="0Aheadingfirst"/>
        <w:ind w:left="1440" w:hanging="1440"/>
      </w:pPr>
      <w:r w:rsidRPr="00DB6C79">
        <w:t>Newton’s Second Law</w:t>
      </w:r>
    </w:p>
    <w:p w14:paraId="774EDD39" w14:textId="77777777" w:rsidR="00923418" w:rsidRPr="00DB6C79" w:rsidRDefault="00923418" w:rsidP="00923418">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2789DDF4" w14:textId="77777777" w:rsidR="00923418" w:rsidRPr="00DB6C79" w:rsidRDefault="00923418" w:rsidP="00923418">
      <w:pPr>
        <w:pStyle w:val="1wsquestions"/>
        <w:rPr>
          <w:b/>
          <w:lang w:val="en-AU"/>
        </w:rPr>
      </w:pPr>
      <w:r w:rsidRPr="00DB6C79">
        <w:rPr>
          <w:b/>
          <w:lang w:val="en-AU"/>
        </w:rPr>
        <w:t>1.</w:t>
      </w:r>
      <w:r w:rsidRPr="00DB6C79">
        <w:rPr>
          <w:b/>
          <w:lang w:val="en-AU"/>
        </w:rPr>
        <w:tab/>
      </w:r>
      <w:r w:rsidRPr="00DB6C79">
        <w:rPr>
          <w:lang w:val="en-AU"/>
        </w:rPr>
        <w:t>State Newton’s Second Law of Motion.</w:t>
      </w:r>
    </w:p>
    <w:p w14:paraId="6F14920F" w14:textId="77777777" w:rsidR="00923418" w:rsidRPr="00DB6C79" w:rsidRDefault="00923418" w:rsidP="00923418">
      <w:pPr>
        <w:pStyle w:val="1wsquestionaleader"/>
        <w:spacing w:line="240" w:lineRule="auto"/>
        <w:ind w:left="360" w:firstLine="0"/>
        <w:rPr>
          <w:lang w:val="en-AU"/>
        </w:rPr>
      </w:pPr>
      <w:r w:rsidRPr="00DB6C79">
        <w:rPr>
          <w:lang w:val="en-AU"/>
        </w:rPr>
        <w:tab/>
      </w:r>
    </w:p>
    <w:p w14:paraId="0334410A" w14:textId="77777777" w:rsidR="00923418" w:rsidRPr="00DB6C79" w:rsidRDefault="00923418" w:rsidP="00923418">
      <w:pPr>
        <w:pStyle w:val="1wsquestionaleader"/>
        <w:spacing w:line="240" w:lineRule="auto"/>
        <w:ind w:left="360" w:firstLine="0"/>
        <w:rPr>
          <w:lang w:val="en-AU"/>
        </w:rPr>
      </w:pPr>
      <w:r w:rsidRPr="00DB6C79">
        <w:rPr>
          <w:lang w:val="en-AU"/>
        </w:rPr>
        <w:tab/>
      </w:r>
    </w:p>
    <w:p w14:paraId="06AFCC37" w14:textId="77777777" w:rsidR="00923418" w:rsidRPr="00DB6C79" w:rsidRDefault="00923418" w:rsidP="00923418">
      <w:pPr>
        <w:pStyle w:val="1wsquestionaleader"/>
        <w:spacing w:line="240" w:lineRule="auto"/>
        <w:ind w:left="360" w:firstLine="0"/>
        <w:rPr>
          <w:lang w:val="en-AU"/>
        </w:rPr>
      </w:pPr>
      <w:r w:rsidRPr="00DB6C79">
        <w:rPr>
          <w:lang w:val="en-AU"/>
        </w:rPr>
        <w:tab/>
      </w:r>
    </w:p>
    <w:p w14:paraId="213A1A93" w14:textId="77777777" w:rsidR="00923418" w:rsidRPr="00DB6C79" w:rsidRDefault="00923418" w:rsidP="00923418">
      <w:pPr>
        <w:pStyle w:val="1wsquestions"/>
        <w:rPr>
          <w:lang w:val="en-AU"/>
        </w:rPr>
      </w:pPr>
      <w:r w:rsidRPr="00DB6C79">
        <w:rPr>
          <w:b/>
          <w:lang w:val="en-AU"/>
        </w:rPr>
        <w:t>2.</w:t>
      </w:r>
      <w:r w:rsidRPr="00DB6C79">
        <w:rPr>
          <w:b/>
          <w:lang w:val="en-AU"/>
        </w:rPr>
        <w:tab/>
      </w:r>
      <w:r w:rsidRPr="00DB6C79">
        <w:rPr>
          <w:lang w:val="en-AU"/>
        </w:rPr>
        <w:t xml:space="preserve">Use the formula </w:t>
      </w:r>
      <w:r w:rsidRPr="00DB6C79">
        <w:rPr>
          <w:i/>
          <w:lang w:val="en-AU"/>
        </w:rPr>
        <w:t>F</w:t>
      </w:r>
      <w:r w:rsidRPr="00DB6C79">
        <w:rPr>
          <w:lang w:val="en-AU"/>
        </w:rPr>
        <w:t xml:space="preserve"> </w:t>
      </w:r>
      <w:r w:rsidRPr="00DB6C79">
        <w:rPr>
          <w:rFonts w:ascii="Symbol" w:hAnsi="Symbol"/>
          <w:lang w:val="en-AU"/>
        </w:rPr>
        <w:t></w:t>
      </w:r>
      <w:r w:rsidRPr="00DB6C79">
        <w:rPr>
          <w:lang w:val="en-AU"/>
        </w:rPr>
        <w:t xml:space="preserve"> </w:t>
      </w:r>
      <w:r w:rsidRPr="00DB6C79">
        <w:rPr>
          <w:i/>
          <w:lang w:val="en-AU"/>
        </w:rPr>
        <w:t>ma</w:t>
      </w:r>
      <w:r w:rsidRPr="00DB6C79">
        <w:rPr>
          <w:lang w:val="en-AU"/>
        </w:rPr>
        <w:t xml:space="preserve"> to complete the following table</w:t>
      </w:r>
    </w:p>
    <w:tbl>
      <w:tblPr>
        <w:tblW w:w="0" w:type="auto"/>
        <w:tblInd w:w="490" w:type="dxa"/>
        <w:tblCellMar>
          <w:right w:w="0" w:type="dxa"/>
        </w:tblCellMar>
        <w:tblLook w:val="04A0" w:firstRow="1" w:lastRow="0" w:firstColumn="1" w:lastColumn="0" w:noHBand="0" w:noVBand="1"/>
      </w:tblPr>
      <w:tblGrid>
        <w:gridCol w:w="3007"/>
        <w:gridCol w:w="3007"/>
        <w:gridCol w:w="3007"/>
      </w:tblGrid>
      <w:tr w:rsidR="009B79E2" w:rsidRPr="00DB6C79" w14:paraId="37189952" w14:textId="77777777" w:rsidTr="009B79E2">
        <w:trPr>
          <w:trHeight w:val="399"/>
        </w:trPr>
        <w:tc>
          <w:tcPr>
            <w:tcW w:w="3007" w:type="dxa"/>
            <w:tcBorders>
              <w:top w:val="single" w:sz="4" w:space="0" w:color="auto"/>
              <w:left w:val="single" w:sz="4" w:space="0" w:color="auto"/>
              <w:bottom w:val="single" w:sz="4" w:space="0" w:color="auto"/>
              <w:right w:val="single" w:sz="4" w:space="0" w:color="FFFFFF"/>
            </w:tcBorders>
            <w:shd w:val="clear" w:color="auto" w:fill="000000"/>
            <w:vAlign w:val="center"/>
          </w:tcPr>
          <w:p w14:paraId="4D1A3389" w14:textId="77777777" w:rsidR="00923418" w:rsidRPr="00DB6C79" w:rsidRDefault="00923418" w:rsidP="00907C9B">
            <w:pPr>
              <w:pStyle w:val="TABLEHEADWHITECENTRE"/>
              <w:rPr>
                <w:lang w:val="en-AU"/>
              </w:rPr>
            </w:pPr>
            <w:r w:rsidRPr="00DB6C79">
              <w:rPr>
                <w:lang w:val="en-AU"/>
              </w:rPr>
              <w:t>Force (</w:t>
            </w:r>
            <w:r w:rsidRPr="00DB6C79">
              <w:rPr>
                <w:i/>
                <w:lang w:val="en-AU"/>
              </w:rPr>
              <w:t>F</w:t>
            </w:r>
            <w:r w:rsidRPr="00DB6C79">
              <w:rPr>
                <w:lang w:val="en-AU"/>
              </w:rPr>
              <w:t>) (newtons)</w:t>
            </w:r>
          </w:p>
        </w:tc>
        <w:tc>
          <w:tcPr>
            <w:tcW w:w="3007" w:type="dxa"/>
            <w:tcBorders>
              <w:top w:val="single" w:sz="4" w:space="0" w:color="auto"/>
              <w:left w:val="single" w:sz="4" w:space="0" w:color="FFFFFF"/>
              <w:bottom w:val="single" w:sz="4" w:space="0" w:color="auto"/>
              <w:right w:val="single" w:sz="4" w:space="0" w:color="FFFFFF"/>
            </w:tcBorders>
            <w:shd w:val="clear" w:color="auto" w:fill="000000"/>
            <w:vAlign w:val="center"/>
          </w:tcPr>
          <w:p w14:paraId="0137FDEE" w14:textId="77777777" w:rsidR="00923418" w:rsidRPr="00DB6C79" w:rsidRDefault="00923418" w:rsidP="00907C9B">
            <w:pPr>
              <w:pStyle w:val="TABLEHEADWHITECENTRE"/>
              <w:rPr>
                <w:lang w:val="en-AU"/>
              </w:rPr>
            </w:pPr>
            <w:r w:rsidRPr="00DB6C79">
              <w:rPr>
                <w:lang w:val="en-AU"/>
              </w:rPr>
              <w:t>Mass (</w:t>
            </w:r>
            <w:r w:rsidRPr="00DB6C79">
              <w:rPr>
                <w:i/>
                <w:lang w:val="en-AU"/>
              </w:rPr>
              <w:t>m</w:t>
            </w:r>
            <w:r w:rsidRPr="00DB6C79">
              <w:rPr>
                <w:lang w:val="en-AU"/>
              </w:rPr>
              <w:t>)</w:t>
            </w:r>
          </w:p>
        </w:tc>
        <w:tc>
          <w:tcPr>
            <w:tcW w:w="3007" w:type="dxa"/>
            <w:tcBorders>
              <w:top w:val="single" w:sz="4" w:space="0" w:color="auto"/>
              <w:left w:val="single" w:sz="4" w:space="0" w:color="FFFFFF"/>
              <w:bottom w:val="single" w:sz="4" w:space="0" w:color="auto"/>
              <w:right w:val="single" w:sz="4" w:space="0" w:color="auto"/>
            </w:tcBorders>
            <w:shd w:val="clear" w:color="auto" w:fill="000000"/>
            <w:vAlign w:val="center"/>
          </w:tcPr>
          <w:p w14:paraId="5C154583" w14:textId="77777777" w:rsidR="00923418" w:rsidRPr="00DB6C79" w:rsidRDefault="00923418" w:rsidP="00907C9B">
            <w:pPr>
              <w:pStyle w:val="TABLEHEADWHITECENTRE"/>
              <w:rPr>
                <w:lang w:val="en-AU"/>
              </w:rPr>
            </w:pPr>
            <w:r w:rsidRPr="00DB6C79">
              <w:rPr>
                <w:lang w:val="en-AU"/>
              </w:rPr>
              <w:t>Acceleration (</w:t>
            </w:r>
            <w:r w:rsidRPr="00DB6C79">
              <w:rPr>
                <w:i/>
                <w:lang w:val="en-AU"/>
              </w:rPr>
              <w:t>a</w:t>
            </w:r>
            <w:r w:rsidRPr="00DB6C79">
              <w:rPr>
                <w:lang w:val="en-AU"/>
              </w:rPr>
              <w:t>)</w:t>
            </w:r>
          </w:p>
        </w:tc>
      </w:tr>
      <w:tr w:rsidR="009B79E2" w:rsidRPr="00DB6C79" w14:paraId="7D4BD8FD" w14:textId="77777777" w:rsidTr="009B79E2">
        <w:trPr>
          <w:trHeight w:val="402"/>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45BE9EDA" w14:textId="77777777" w:rsidR="00923418" w:rsidRPr="00DB6C79" w:rsidRDefault="00923418" w:rsidP="009B79E2">
            <w:pPr>
              <w:pStyle w:val="TABLETEXTLEFT"/>
              <w:tabs>
                <w:tab w:val="right" w:pos="1454"/>
              </w:tabs>
              <w:jc w:val="center"/>
              <w:rPr>
                <w:lang w:val="en-AU"/>
              </w:rPr>
            </w:pPr>
            <w:r w:rsidRPr="00DB6C79">
              <w:rPr>
                <w:lang w:val="en-AU"/>
              </w:rPr>
              <w:t>100</w:t>
            </w:r>
          </w:p>
        </w:tc>
        <w:tc>
          <w:tcPr>
            <w:tcW w:w="3007" w:type="dxa"/>
            <w:tcBorders>
              <w:top w:val="single" w:sz="4" w:space="0" w:color="auto"/>
              <w:left w:val="single" w:sz="4" w:space="0" w:color="auto"/>
              <w:bottom w:val="single" w:sz="4" w:space="0" w:color="auto"/>
              <w:right w:val="single" w:sz="4" w:space="0" w:color="auto"/>
            </w:tcBorders>
            <w:vAlign w:val="center"/>
          </w:tcPr>
          <w:p w14:paraId="3CE0F6A6" w14:textId="77777777" w:rsidR="00923418" w:rsidRPr="00DB6C79" w:rsidRDefault="00923418" w:rsidP="009B79E2">
            <w:pPr>
              <w:pStyle w:val="TABLETEXTLEFT"/>
              <w:jc w:val="center"/>
              <w:rPr>
                <w:lang w:val="en-AU"/>
              </w:rPr>
            </w:pPr>
            <w:r w:rsidRPr="00DB6C79">
              <w:rPr>
                <w:lang w:val="en-AU"/>
              </w:rPr>
              <w:t>40 kg</w:t>
            </w: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1D6315E6" w14:textId="77777777" w:rsidR="00923418" w:rsidRPr="00DB6C79" w:rsidRDefault="00923418" w:rsidP="009B79E2">
            <w:pPr>
              <w:pStyle w:val="TABLETEXTLEFT"/>
              <w:jc w:val="center"/>
              <w:rPr>
                <w:lang w:val="en-AU"/>
              </w:rPr>
            </w:pPr>
          </w:p>
        </w:tc>
      </w:tr>
      <w:tr w:rsidR="009B79E2" w:rsidRPr="00DB6C79" w14:paraId="18450DF5" w14:textId="77777777" w:rsidTr="009B79E2">
        <w:trPr>
          <w:trHeight w:val="399"/>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61D06A34" w14:textId="77777777" w:rsidR="00923418" w:rsidRPr="00DB6C79" w:rsidRDefault="00923418" w:rsidP="009B79E2">
            <w:pPr>
              <w:pStyle w:val="TABLETEXTLEFT"/>
              <w:tabs>
                <w:tab w:val="right" w:pos="1454"/>
              </w:tabs>
              <w:jc w:val="center"/>
              <w:rPr>
                <w:lang w:val="en-AU"/>
              </w:rPr>
            </w:pPr>
            <w:r w:rsidRPr="00DB6C79">
              <w:rPr>
                <w:lang w:val="en-AU"/>
              </w:rPr>
              <w:t>2</w:t>
            </w:r>
          </w:p>
        </w:tc>
        <w:tc>
          <w:tcPr>
            <w:tcW w:w="3007" w:type="dxa"/>
            <w:tcBorders>
              <w:top w:val="single" w:sz="4" w:space="0" w:color="auto"/>
              <w:left w:val="single" w:sz="4" w:space="0" w:color="auto"/>
              <w:bottom w:val="single" w:sz="4" w:space="0" w:color="auto"/>
              <w:right w:val="single" w:sz="4" w:space="0" w:color="auto"/>
            </w:tcBorders>
            <w:vAlign w:val="center"/>
          </w:tcPr>
          <w:p w14:paraId="13873651" w14:textId="77777777" w:rsidR="00923418" w:rsidRPr="00DB6C79" w:rsidRDefault="00923418" w:rsidP="009B79E2">
            <w:pPr>
              <w:pStyle w:val="TABLETEXTLEFT"/>
              <w:jc w:val="center"/>
              <w:rPr>
                <w:lang w:val="en-AU"/>
              </w:rPr>
            </w:pPr>
            <w:r w:rsidRPr="00DB6C79">
              <w:rPr>
                <w:lang w:val="en-AU"/>
              </w:rPr>
              <w:t>200 g</w:t>
            </w: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453B8AB5" w14:textId="77777777" w:rsidR="00923418" w:rsidRPr="00DB6C79" w:rsidRDefault="00923418" w:rsidP="009B79E2">
            <w:pPr>
              <w:pStyle w:val="TABLETEXTLEFT"/>
              <w:jc w:val="center"/>
              <w:rPr>
                <w:lang w:val="en-AU"/>
              </w:rPr>
            </w:pPr>
          </w:p>
        </w:tc>
      </w:tr>
      <w:tr w:rsidR="009B79E2" w:rsidRPr="00DB6C79" w14:paraId="0780E0A3" w14:textId="77777777" w:rsidTr="009B79E2">
        <w:trPr>
          <w:trHeight w:val="402"/>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2C353F6E" w14:textId="77777777" w:rsidR="00923418" w:rsidRPr="00DB6C79" w:rsidRDefault="00923418" w:rsidP="009B79E2">
            <w:pPr>
              <w:pStyle w:val="TABLETEXTLEFT"/>
              <w:tabs>
                <w:tab w:val="right" w:pos="1454"/>
              </w:tabs>
              <w:jc w:val="center"/>
              <w:rPr>
                <w:lang w:val="en-AU"/>
              </w:rPr>
            </w:pPr>
            <w:r w:rsidRPr="00DB6C79">
              <w:rPr>
                <w:lang w:val="en-AU"/>
              </w:rPr>
              <w:t>70</w:t>
            </w:r>
          </w:p>
        </w:tc>
        <w:tc>
          <w:tcPr>
            <w:tcW w:w="3007" w:type="dxa"/>
            <w:tcBorders>
              <w:top w:val="single" w:sz="4" w:space="0" w:color="auto"/>
              <w:left w:val="single" w:sz="4" w:space="0" w:color="auto"/>
              <w:bottom w:val="single" w:sz="4" w:space="0" w:color="auto"/>
              <w:right w:val="single" w:sz="4" w:space="0" w:color="auto"/>
            </w:tcBorders>
            <w:vAlign w:val="center"/>
          </w:tcPr>
          <w:p w14:paraId="11CF271F" w14:textId="77777777" w:rsidR="00923418" w:rsidRPr="00DB6C79" w:rsidRDefault="00923418" w:rsidP="009B79E2">
            <w:pPr>
              <w:pStyle w:val="TABLETEXTLEFT"/>
              <w:jc w:val="center"/>
              <w:rPr>
                <w:lang w:val="en-AU"/>
              </w:rPr>
            </w:pP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531C80AA" w14:textId="77777777" w:rsidR="00923418" w:rsidRPr="00DB6C79" w:rsidRDefault="00923418" w:rsidP="009B79E2">
            <w:pPr>
              <w:pStyle w:val="TABLETEXTLEFT"/>
              <w:jc w:val="center"/>
              <w:rPr>
                <w:lang w:val="en-AU"/>
              </w:rPr>
            </w:pPr>
            <w:r w:rsidRPr="00DB6C79">
              <w:rPr>
                <w:lang w:val="en-AU"/>
              </w:rPr>
              <w:t>3.5 m/s</w:t>
            </w:r>
            <w:r w:rsidRPr="00DB6C79">
              <w:rPr>
                <w:vertAlign w:val="superscript"/>
                <w:lang w:val="en-AU"/>
              </w:rPr>
              <w:t>2</w:t>
            </w:r>
          </w:p>
        </w:tc>
      </w:tr>
      <w:tr w:rsidR="009B79E2" w:rsidRPr="00DB6C79" w14:paraId="2E98DFAF" w14:textId="77777777" w:rsidTr="009B79E2">
        <w:trPr>
          <w:trHeight w:val="402"/>
        </w:trPr>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76368FC0" w14:textId="77777777" w:rsidR="00923418" w:rsidRPr="00DB6C79" w:rsidRDefault="00923418" w:rsidP="009B79E2">
            <w:pPr>
              <w:pStyle w:val="TABLETEXTLEFT"/>
              <w:tabs>
                <w:tab w:val="right" w:pos="1454"/>
              </w:tabs>
              <w:jc w:val="center"/>
              <w:rPr>
                <w:lang w:val="en-AU"/>
              </w:rPr>
            </w:pPr>
            <w:r w:rsidRPr="00DB6C79">
              <w:rPr>
                <w:lang w:val="en-AU"/>
              </w:rPr>
              <w:t>100</w:t>
            </w:r>
          </w:p>
        </w:tc>
        <w:tc>
          <w:tcPr>
            <w:tcW w:w="3007" w:type="dxa"/>
            <w:tcBorders>
              <w:top w:val="single" w:sz="4" w:space="0" w:color="auto"/>
              <w:left w:val="single" w:sz="4" w:space="0" w:color="auto"/>
              <w:bottom w:val="single" w:sz="4" w:space="0" w:color="auto"/>
              <w:right w:val="single" w:sz="4" w:space="0" w:color="auto"/>
            </w:tcBorders>
            <w:vAlign w:val="center"/>
          </w:tcPr>
          <w:p w14:paraId="26359DFB" w14:textId="77777777" w:rsidR="00923418" w:rsidRPr="00DB6C79" w:rsidRDefault="00923418" w:rsidP="009B79E2">
            <w:pPr>
              <w:pStyle w:val="TABLETEXTLEFT"/>
              <w:jc w:val="center"/>
              <w:rPr>
                <w:lang w:val="en-AU"/>
              </w:rPr>
            </w:pPr>
          </w:p>
        </w:tc>
        <w:tc>
          <w:tcPr>
            <w:tcW w:w="3007" w:type="dxa"/>
            <w:tcBorders>
              <w:top w:val="single" w:sz="4" w:space="0" w:color="auto"/>
              <w:left w:val="single" w:sz="4" w:space="0" w:color="auto"/>
              <w:bottom w:val="single" w:sz="4" w:space="0" w:color="auto"/>
              <w:right w:val="single" w:sz="4" w:space="0" w:color="auto"/>
            </w:tcBorders>
            <w:shd w:val="clear" w:color="auto" w:fill="auto"/>
            <w:vAlign w:val="center"/>
          </w:tcPr>
          <w:p w14:paraId="71FA68F1" w14:textId="77777777" w:rsidR="00923418" w:rsidRPr="00DB6C79" w:rsidRDefault="00923418" w:rsidP="009B79E2">
            <w:pPr>
              <w:pStyle w:val="TABLETEXTLEFT"/>
              <w:jc w:val="center"/>
              <w:rPr>
                <w:lang w:val="en-AU"/>
              </w:rPr>
            </w:pPr>
            <w:r w:rsidRPr="00DB6C79">
              <w:rPr>
                <w:lang w:val="en-AU"/>
              </w:rPr>
              <w:t>10 cm/s</w:t>
            </w:r>
            <w:r w:rsidRPr="00DB6C79">
              <w:rPr>
                <w:vertAlign w:val="superscript"/>
                <w:lang w:val="en-AU"/>
              </w:rPr>
              <w:t>2</w:t>
            </w:r>
          </w:p>
        </w:tc>
      </w:tr>
    </w:tbl>
    <w:p w14:paraId="39CA1969" w14:textId="77777777" w:rsidR="00923418" w:rsidRPr="00DB6C79" w:rsidRDefault="00923418" w:rsidP="00923418">
      <w:pPr>
        <w:pStyle w:val="1wsquestions"/>
        <w:spacing w:before="120" w:after="120"/>
        <w:ind w:left="357" w:hanging="357"/>
        <w:rPr>
          <w:lang w:val="en-AU"/>
        </w:rPr>
      </w:pPr>
      <w:r w:rsidRPr="00DB6C79">
        <w:rPr>
          <w:b/>
          <w:lang w:val="en-AU"/>
        </w:rPr>
        <w:t>3.</w:t>
      </w:r>
      <w:r w:rsidRPr="00DB6C79">
        <w:rPr>
          <w:b/>
          <w:lang w:val="en-AU"/>
        </w:rPr>
        <w:tab/>
      </w:r>
      <w:r w:rsidRPr="00DB6C79">
        <w:rPr>
          <w:lang w:val="en-AU"/>
        </w:rPr>
        <w:t>Consider the forces acting on a body of mass 40 kg resting on a frictionless surface.</w:t>
      </w:r>
    </w:p>
    <w:tbl>
      <w:tblPr>
        <w:tblStyle w:val="TableGrid"/>
        <w:tblW w:w="495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8"/>
        <w:gridCol w:w="5842"/>
        <w:gridCol w:w="3670"/>
      </w:tblGrid>
      <w:tr w:rsidR="00923418" w:rsidRPr="00DB6C79" w14:paraId="386A3501" w14:textId="77777777" w:rsidTr="00907C9B">
        <w:tc>
          <w:tcPr>
            <w:tcW w:w="122" w:type="pct"/>
            <w:shd w:val="clear" w:color="auto" w:fill="auto"/>
          </w:tcPr>
          <w:p w14:paraId="193DAD02" w14:textId="77777777" w:rsidR="00923418" w:rsidRPr="00DB6C79" w:rsidRDefault="00923418" w:rsidP="00907C9B">
            <w:pPr>
              <w:pStyle w:val="1wsquestiona"/>
              <w:rPr>
                <w:lang w:val="en-AU"/>
              </w:rPr>
            </w:pPr>
          </w:p>
        </w:tc>
        <w:tc>
          <w:tcPr>
            <w:tcW w:w="2996" w:type="pct"/>
            <w:shd w:val="clear" w:color="auto" w:fill="auto"/>
            <w:tcMar>
              <w:left w:w="0" w:type="dxa"/>
              <w:right w:w="120" w:type="dxa"/>
            </w:tcMar>
            <w:vAlign w:val="center"/>
          </w:tcPr>
          <w:p w14:paraId="6E22F3B9" w14:textId="77777777" w:rsidR="00923418" w:rsidRPr="00DB6C79" w:rsidRDefault="00923418" w:rsidP="00907C9B">
            <w:pPr>
              <w:jc w:val="center"/>
            </w:pPr>
            <w:r w:rsidRPr="00DB6C79">
              <w:rPr>
                <w:noProof/>
                <w:lang w:val="en-US"/>
              </w:rPr>
              <w:drawing>
                <wp:inline distT="0" distB="0" distL="0" distR="0" wp14:anchorId="6A8ED6CB" wp14:editId="04D30C95">
                  <wp:extent cx="3569970" cy="577850"/>
                  <wp:effectExtent l="0" t="0" r="0" b="0"/>
                  <wp:docPr id="138" name="Picture 138"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0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569970" cy="577850"/>
                          </a:xfrm>
                          <a:prstGeom prst="rect">
                            <a:avLst/>
                          </a:prstGeom>
                          <a:noFill/>
                          <a:ln>
                            <a:noFill/>
                          </a:ln>
                        </pic:spPr>
                      </pic:pic>
                    </a:graphicData>
                  </a:graphic>
                </wp:inline>
              </w:drawing>
            </w:r>
          </w:p>
        </w:tc>
        <w:tc>
          <w:tcPr>
            <w:tcW w:w="1882" w:type="pct"/>
          </w:tcPr>
          <w:p w14:paraId="4DED03C8" w14:textId="77777777" w:rsidR="00923418" w:rsidRPr="00DB6C79" w:rsidRDefault="00923418" w:rsidP="00907C9B">
            <w:pPr>
              <w:pStyle w:val="1wsquestionaleader"/>
              <w:spacing w:before="180"/>
              <w:ind w:left="440"/>
              <w:rPr>
                <w:lang w:val="en-AU"/>
              </w:rPr>
            </w:pPr>
            <w:r w:rsidRPr="00DB6C79">
              <w:rPr>
                <w:lang w:val="en-AU"/>
              </w:rPr>
              <w:t>(a)</w:t>
            </w:r>
            <w:r w:rsidRPr="00DB6C79">
              <w:rPr>
                <w:b/>
                <w:lang w:val="en-AU"/>
              </w:rPr>
              <w:tab/>
            </w:r>
            <w:r w:rsidRPr="00DB6C79">
              <w:rPr>
                <w:lang w:val="en-AU"/>
              </w:rPr>
              <w:t xml:space="preserve">Calculate the net force acting </w:t>
            </w:r>
            <w:r w:rsidRPr="00DB6C79">
              <w:rPr>
                <w:lang w:val="en-AU"/>
              </w:rPr>
              <w:br/>
              <w:t>on the body.</w:t>
            </w:r>
          </w:p>
          <w:p w14:paraId="18B6E800" w14:textId="77777777" w:rsidR="00923418" w:rsidRPr="00DB6C79" w:rsidRDefault="00923418" w:rsidP="00907C9B">
            <w:pPr>
              <w:pStyle w:val="1wsquestionaleader"/>
              <w:ind w:left="440"/>
              <w:rPr>
                <w:lang w:val="en-AU"/>
              </w:rPr>
            </w:pPr>
            <w:r w:rsidRPr="00DB6C79">
              <w:rPr>
                <w:lang w:val="en-AU"/>
              </w:rPr>
              <w:tab/>
            </w:r>
            <w:r w:rsidRPr="00DB6C79">
              <w:rPr>
                <w:lang w:val="en-AU"/>
              </w:rPr>
              <w:tab/>
            </w:r>
          </w:p>
          <w:p w14:paraId="3BEF0165" w14:textId="77777777" w:rsidR="00923418" w:rsidRPr="00DB6C79" w:rsidRDefault="00923418" w:rsidP="00907C9B">
            <w:pPr>
              <w:pStyle w:val="1wsquestionaleader"/>
              <w:ind w:left="440"/>
              <w:rPr>
                <w:lang w:val="en-AU"/>
              </w:rPr>
            </w:pPr>
            <w:r w:rsidRPr="00DB6C79">
              <w:rPr>
                <w:lang w:val="en-AU"/>
              </w:rPr>
              <w:tab/>
            </w:r>
            <w:r w:rsidRPr="00DB6C79">
              <w:rPr>
                <w:lang w:val="en-AU"/>
              </w:rPr>
              <w:tab/>
            </w:r>
          </w:p>
          <w:p w14:paraId="5B155EC6" w14:textId="77777777" w:rsidR="00923418" w:rsidRPr="00DB6C79" w:rsidRDefault="00923418" w:rsidP="00907C9B">
            <w:pPr>
              <w:pStyle w:val="1wsquestionaleader"/>
              <w:ind w:left="440"/>
              <w:rPr>
                <w:lang w:val="en-AU"/>
              </w:rPr>
            </w:pPr>
            <w:r w:rsidRPr="00DB6C79">
              <w:rPr>
                <w:lang w:val="en-AU"/>
              </w:rPr>
              <w:tab/>
            </w:r>
            <w:r w:rsidRPr="00DB6C79">
              <w:rPr>
                <w:lang w:val="en-AU"/>
              </w:rPr>
              <w:tab/>
            </w:r>
          </w:p>
          <w:p w14:paraId="5DE1BF06" w14:textId="77777777" w:rsidR="00923418" w:rsidRPr="00DB6C79" w:rsidRDefault="00923418" w:rsidP="00907C9B">
            <w:pPr>
              <w:pStyle w:val="1wsquestionaleader"/>
              <w:ind w:left="440"/>
              <w:rPr>
                <w:lang w:val="en-AU"/>
              </w:rPr>
            </w:pPr>
            <w:r w:rsidRPr="00DB6C79">
              <w:rPr>
                <w:lang w:val="en-AU"/>
              </w:rPr>
              <w:tab/>
            </w:r>
            <w:r w:rsidRPr="00DB6C79">
              <w:rPr>
                <w:lang w:val="en-AU"/>
              </w:rPr>
              <w:tab/>
            </w:r>
          </w:p>
        </w:tc>
      </w:tr>
    </w:tbl>
    <w:p w14:paraId="5D802973" w14:textId="77777777" w:rsidR="00923418" w:rsidRPr="00DB6C79" w:rsidRDefault="00923418" w:rsidP="00923418">
      <w:pPr>
        <w:pStyle w:val="1wsquestionaleader"/>
        <w:rPr>
          <w:lang w:val="en-AU"/>
        </w:rPr>
      </w:pPr>
      <w:r w:rsidRPr="00DB6C79">
        <w:rPr>
          <w:lang w:val="en-AU"/>
        </w:rPr>
        <w:t>(b)</w:t>
      </w:r>
      <w:r w:rsidRPr="00DB6C79">
        <w:rPr>
          <w:b/>
          <w:lang w:val="en-AU"/>
        </w:rPr>
        <w:tab/>
      </w:r>
      <w:r w:rsidRPr="00DB6C79">
        <w:rPr>
          <w:lang w:val="en-AU"/>
        </w:rPr>
        <w:t>Calculate the acceleration of the body.</w:t>
      </w:r>
    </w:p>
    <w:p w14:paraId="18C30290" w14:textId="77777777" w:rsidR="00923418" w:rsidRPr="00DB6C79" w:rsidRDefault="00923418" w:rsidP="00923418">
      <w:pPr>
        <w:pStyle w:val="1wsquestionaleader"/>
        <w:rPr>
          <w:lang w:val="en-AU"/>
        </w:rPr>
      </w:pPr>
      <w:r w:rsidRPr="00DB6C79">
        <w:rPr>
          <w:lang w:val="en-AU"/>
        </w:rPr>
        <w:tab/>
      </w:r>
      <w:r w:rsidRPr="00DB6C79">
        <w:rPr>
          <w:lang w:val="en-AU"/>
        </w:rPr>
        <w:tab/>
      </w:r>
    </w:p>
    <w:p w14:paraId="0C46035D" w14:textId="77777777" w:rsidR="00923418" w:rsidRPr="00DB6C79" w:rsidRDefault="00923418" w:rsidP="00923418">
      <w:pPr>
        <w:pStyle w:val="1wsquestionaleader"/>
        <w:rPr>
          <w:lang w:val="en-AU"/>
        </w:rPr>
      </w:pPr>
      <w:r w:rsidRPr="00DB6C79">
        <w:rPr>
          <w:lang w:val="en-AU"/>
        </w:rPr>
        <w:tab/>
      </w:r>
      <w:r w:rsidRPr="00DB6C79">
        <w:rPr>
          <w:lang w:val="en-AU"/>
        </w:rPr>
        <w:tab/>
      </w:r>
    </w:p>
    <w:p w14:paraId="74FBD156" w14:textId="77777777" w:rsidR="00923418" w:rsidRPr="00DB6C79" w:rsidRDefault="00923418" w:rsidP="00923418">
      <w:pPr>
        <w:pStyle w:val="1wsquestionaleader"/>
        <w:rPr>
          <w:lang w:val="en-AU"/>
        </w:rPr>
      </w:pPr>
      <w:r w:rsidRPr="00DB6C79">
        <w:rPr>
          <w:lang w:val="en-AU"/>
        </w:rPr>
        <w:tab/>
      </w:r>
      <w:r w:rsidRPr="00DB6C79">
        <w:rPr>
          <w:lang w:val="en-AU"/>
        </w:rPr>
        <w:tab/>
      </w:r>
    </w:p>
    <w:p w14:paraId="7B9AC62D" w14:textId="77777777" w:rsidR="00923418" w:rsidRPr="00DB6C79" w:rsidRDefault="00923418" w:rsidP="00923418">
      <w:pPr>
        <w:pStyle w:val="1wsquestionaleader"/>
        <w:rPr>
          <w:lang w:val="en-AU"/>
        </w:rPr>
      </w:pPr>
      <w:r w:rsidRPr="00DB6C79">
        <w:rPr>
          <w:lang w:val="en-AU"/>
        </w:rPr>
        <w:tab/>
      </w:r>
      <w:r w:rsidRPr="00DB6C79">
        <w:rPr>
          <w:lang w:val="en-AU"/>
        </w:rPr>
        <w:tab/>
      </w:r>
    </w:p>
    <w:p w14:paraId="7BB1A8F3" w14:textId="77777777" w:rsidR="00923418" w:rsidRPr="00DB6C79" w:rsidRDefault="00923418" w:rsidP="00923418">
      <w:pPr>
        <w:pStyle w:val="1wsquestions"/>
        <w:spacing w:before="120" w:after="120"/>
        <w:ind w:left="357" w:hanging="357"/>
        <w:rPr>
          <w:lang w:val="en-AU"/>
        </w:rPr>
      </w:pPr>
      <w:r w:rsidRPr="00DB6C79">
        <w:rPr>
          <w:b/>
          <w:lang w:val="en-AU"/>
        </w:rPr>
        <w:t>4.</w:t>
      </w:r>
      <w:r w:rsidRPr="00DB6C79">
        <w:rPr>
          <w:b/>
          <w:lang w:val="en-AU"/>
        </w:rPr>
        <w:tab/>
      </w:r>
      <w:r w:rsidRPr="00DB6C79">
        <w:rPr>
          <w:lang w:val="en-AU"/>
        </w:rPr>
        <w:t>The photo shows a drag car coming to a stop at the end of a race.</w:t>
      </w:r>
    </w:p>
    <w:p w14:paraId="69AB752D" w14:textId="77777777" w:rsidR="00923418" w:rsidRPr="00DB6C79" w:rsidRDefault="00923418" w:rsidP="00923418">
      <w:pPr>
        <w:pStyle w:val="1wsquestions"/>
        <w:spacing w:before="120" w:after="120"/>
        <w:ind w:left="357" w:hanging="357"/>
        <w:rPr>
          <w:lang w:val="en-AU"/>
        </w:rPr>
      </w:pPr>
      <w:r w:rsidRPr="00DB6C79">
        <w:rPr>
          <w:noProof/>
          <w:lang w:val="en-US"/>
        </w:rPr>
        <mc:AlternateContent>
          <mc:Choice Requires="wps">
            <w:drawing>
              <wp:anchor distT="0" distB="0" distL="114300" distR="114300" simplePos="0" relativeHeight="251761664" behindDoc="0" locked="0" layoutInCell="1" allowOverlap="1" wp14:anchorId="2F9653A5" wp14:editId="3513BE87">
                <wp:simplePos x="0" y="0"/>
                <wp:positionH relativeFrom="column">
                  <wp:posOffset>3340735</wp:posOffset>
                </wp:positionH>
                <wp:positionV relativeFrom="paragraph">
                  <wp:posOffset>978230</wp:posOffset>
                </wp:positionV>
                <wp:extent cx="1821180" cy="217170"/>
                <wp:effectExtent l="0" t="0" r="762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14:paraId="589DAC8A" w14:textId="77777777" w:rsidR="001E2D62" w:rsidRPr="00DE19EE" w:rsidRDefault="001E2D62" w:rsidP="00923418">
                            <w:pPr>
                              <w:rPr>
                                <w:rFonts w:ascii="Arial" w:hAnsi="Arial" w:cs="Arial"/>
                                <w:sz w:val="16"/>
                                <w:szCs w:val="18"/>
                              </w:rPr>
                            </w:pPr>
                            <w:r w:rsidRPr="00DE19EE">
                              <w:rPr>
                                <w:rFonts w:ascii="Arial" w:hAnsi="Arial" w:cs="Arial"/>
                                <w:sz w:val="16"/>
                                <w:szCs w:val="18"/>
                              </w:rPr>
                              <w:t xml:space="preserve">Photo: </w:t>
                            </w:r>
                            <w:r w:rsidRPr="00475F81">
                              <w:rPr>
                                <w:rFonts w:ascii="Arial" w:hAnsi="Arial" w:cs="Arial"/>
                                <w:sz w:val="16"/>
                                <w:szCs w:val="18"/>
                              </w:rPr>
                              <w:t>Claudia Schnepf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85" type="#_x0000_t202" style="position:absolute;left:0;text-align:left;margin-left:263.05pt;margin-top:77.05pt;width:143.4pt;height:17.1pt;z-index:2517616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" stroked="f">
                <v:textbox style="mso-fit-shape-to-text:t">
                  <w:txbxContent>
                    <w:p w14:paraId="589DAC8A" w14:textId="77777777" w:rsidR="001E2D62" w:rsidRPr="00DE19EE" w:rsidRDefault="001E2D62" w:rsidP="00923418">
                      <w:pPr>
                        <w:rPr>
                          <w:rFonts w:ascii="Arial" w:hAnsi="Arial" w:cs="Arial"/>
                          <w:sz w:val="16"/>
                          <w:szCs w:val="18"/>
                        </w:rPr>
                      </w:pPr>
                      <w:r w:rsidRPr="00DE19EE">
                        <w:rPr>
                          <w:rFonts w:ascii="Arial" w:hAnsi="Arial" w:cs="Arial"/>
                          <w:sz w:val="16"/>
                          <w:szCs w:val="18"/>
                        </w:rPr>
                        <w:t xml:space="preserve">Photo: </w:t>
                      </w:r>
                      <w:r w:rsidRPr="00475F81">
                        <w:rPr>
                          <w:rFonts w:ascii="Arial" w:hAnsi="Arial" w:cs="Arial"/>
                          <w:sz w:val="16"/>
                          <w:szCs w:val="18"/>
                        </w:rPr>
                        <w:t>Claudia Schnepf / 123RF</w:t>
                      </w:r>
                    </w:p>
                  </w:txbxContent>
                </v:textbox>
              </v:shape>
            </w:pict>
          </mc:Fallback>
        </mc:AlternateContent>
      </w:r>
      <w:r w:rsidRPr="00DB6C79">
        <w:rPr>
          <w:noProof/>
          <w:lang w:val="en-US"/>
        </w:rPr>
        <w:drawing>
          <wp:anchor distT="0" distB="0" distL="114300" distR="114300" simplePos="0" relativeHeight="251760640" behindDoc="0" locked="0" layoutInCell="1" allowOverlap="1" wp14:anchorId="518115DC" wp14:editId="60308A70">
            <wp:simplePos x="0" y="0"/>
            <wp:positionH relativeFrom="column">
              <wp:posOffset>220980</wp:posOffset>
            </wp:positionH>
            <wp:positionV relativeFrom="paragraph">
              <wp:posOffset>10160</wp:posOffset>
            </wp:positionV>
            <wp:extent cx="3114675" cy="1124585"/>
            <wp:effectExtent l="0" t="0" r="9525" b="0"/>
            <wp:wrapTopAndBottom/>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8.6.1small.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114675" cy="1124585"/>
                    </a:xfrm>
                    <a:prstGeom prst="rect">
                      <a:avLst/>
                    </a:prstGeom>
                  </pic:spPr>
                </pic:pic>
              </a:graphicData>
            </a:graphic>
            <wp14:sizeRelH relativeFrom="page">
              <wp14:pctWidth>0</wp14:pctWidth>
            </wp14:sizeRelH>
            <wp14:sizeRelV relativeFrom="page">
              <wp14:pctHeight>0</wp14:pctHeight>
            </wp14:sizeRelV>
          </wp:anchor>
        </w:drawing>
      </w:r>
    </w:p>
    <w:p w14:paraId="71BB25C6" w14:textId="77777777" w:rsidR="00923418" w:rsidRPr="00DB6C79" w:rsidRDefault="00923418" w:rsidP="00923418">
      <w:pPr>
        <w:pStyle w:val="1wsquestionaleader"/>
        <w:spacing w:before="180"/>
        <w:rPr>
          <w:lang w:val="en-AU"/>
        </w:rPr>
      </w:pPr>
      <w:r w:rsidRPr="00DB6C79">
        <w:rPr>
          <w:lang w:val="en-AU"/>
        </w:rPr>
        <w:t>(a)</w:t>
      </w:r>
      <w:r w:rsidRPr="00DB6C79">
        <w:rPr>
          <w:b/>
          <w:lang w:val="en-AU"/>
        </w:rPr>
        <w:tab/>
      </w:r>
      <w:r w:rsidRPr="00DB6C79">
        <w:rPr>
          <w:lang w:val="en-AU"/>
        </w:rPr>
        <w:t>To come to a complete stop, the drag car negatively accelerates. Identify another term for ‘negative acceleration’. ...................................................................</w:t>
      </w:r>
    </w:p>
    <w:p w14:paraId="33A50262" w14:textId="77777777" w:rsidR="00923418" w:rsidRPr="00DB6C79" w:rsidRDefault="00923418" w:rsidP="00923418">
      <w:pPr>
        <w:pStyle w:val="1wsquestionaleader"/>
        <w:rPr>
          <w:lang w:val="en-AU"/>
        </w:rPr>
      </w:pPr>
      <w:r w:rsidRPr="00DB6C79">
        <w:rPr>
          <w:lang w:val="en-AU"/>
        </w:rPr>
        <w:t>(b)</w:t>
      </w:r>
      <w:r w:rsidRPr="00DB6C79">
        <w:rPr>
          <w:lang w:val="en-AU"/>
        </w:rPr>
        <w:tab/>
        <w:t>Identify the force that brings the drag car to a stop. .....................................................................</w:t>
      </w:r>
    </w:p>
    <w:p w14:paraId="5C594157" w14:textId="77777777" w:rsidR="00923418" w:rsidRPr="00DB6C79" w:rsidRDefault="00923418">
      <w:pPr>
        <w:rPr>
          <w:rFonts w:ascii="Arial" w:hAnsi="Arial"/>
        </w:rPr>
      </w:pPr>
      <w:r w:rsidRPr="00DB6C79">
        <w:rPr>
          <w:rFonts w:ascii="Arial" w:hAnsi="Arial"/>
        </w:rPr>
        <w:br w:type="page"/>
      </w:r>
    </w:p>
    <w:p w14:paraId="672C9B57" w14:textId="77777777" w:rsidR="00923418" w:rsidRPr="00DB6C79" w:rsidRDefault="00923418" w:rsidP="00923418">
      <w:pPr>
        <w:pStyle w:val="Chaptertitle"/>
        <w:rPr>
          <w:lang w:val="en-AU"/>
        </w:rPr>
      </w:pPr>
      <w:r w:rsidRPr="00DB6C79">
        <w:rPr>
          <w:lang w:val="en-AU"/>
        </w:rPr>
        <w:t>CHAPTER 8: Forces, energy and motion</w:t>
      </w:r>
    </w:p>
    <w:p w14:paraId="355058A9" w14:textId="77777777" w:rsidR="00923418" w:rsidRPr="00DB6C79" w:rsidRDefault="00923418" w:rsidP="00923418">
      <w:pPr>
        <w:pStyle w:val="worksheetchapterline"/>
        <w:spacing w:before="60"/>
        <w:rPr>
          <w:spacing w:val="0"/>
          <w:lang w:val="en-AU"/>
        </w:rPr>
      </w:pPr>
      <w:r w:rsidRPr="00DB6C79">
        <w:rPr>
          <w:noProof/>
          <w:spacing w:val="0"/>
          <w:lang w:val="en-US"/>
        </w:rPr>
        <mc:AlternateContent>
          <mc:Choice Requires="wps">
            <w:drawing>
              <wp:anchor distT="0" distB="0" distL="114300" distR="114300" simplePos="0" relativeHeight="251765760" behindDoc="0" locked="0" layoutInCell="1" allowOverlap="1" wp14:anchorId="413BCBA5" wp14:editId="2E00546E">
                <wp:simplePos x="0" y="0"/>
                <wp:positionH relativeFrom="column">
                  <wp:posOffset>0</wp:posOffset>
                </wp:positionH>
                <wp:positionV relativeFrom="paragraph">
                  <wp:posOffset>20955</wp:posOffset>
                </wp:positionV>
                <wp:extent cx="6096000" cy="0"/>
                <wp:effectExtent l="9525" t="11430" r="9525" b="7620"/>
                <wp:wrapNone/>
                <wp:docPr id="140"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7"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WY17xQCAAAsBAAADgAAAGRycy9lMm9Eb2MueG1srFPBjtowEL1X6j9YvkMSGrI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A1mNe8UAgAA&#10;LAQAAA4AAAAAAAAAAAAAAAAALAIAAGRycy9lMm9Eb2MueG1sUEsBAi0AFAAGAAgAAAAhAJG7rQHY&#10;AAAABAEAAA8AAAAAAAAAAAAAAAAAbAQAAGRycy9kb3ducmV2LnhtbFBLBQYAAAAABAAEAPMAAABx&#10;BQAAAAA=&#10;"/>
            </w:pict>
          </mc:Fallback>
        </mc:AlternateContent>
      </w:r>
      <w:r w:rsidRPr="00DB6C79">
        <w:rPr>
          <w:noProof/>
          <w:spacing w:val="0"/>
          <w:lang w:val="en-US"/>
        </w:rPr>
        <mc:AlternateContent>
          <mc:Choice Requires="wps">
            <w:drawing>
              <wp:anchor distT="0" distB="0" distL="114300" distR="114300" simplePos="0" relativeHeight="251764736" behindDoc="0" locked="0" layoutInCell="1" allowOverlap="1" wp14:anchorId="5DB3D17B" wp14:editId="56784D80">
                <wp:simplePos x="0" y="0"/>
                <wp:positionH relativeFrom="column">
                  <wp:posOffset>4648200</wp:posOffset>
                </wp:positionH>
                <wp:positionV relativeFrom="paragraph">
                  <wp:posOffset>20955</wp:posOffset>
                </wp:positionV>
                <wp:extent cx="1447800" cy="304800"/>
                <wp:effectExtent l="9525" t="11430" r="9525" b="7620"/>
                <wp:wrapNone/>
                <wp:docPr id="141" name="AutoShap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376B37F" w14:textId="77777777" w:rsidR="001E2D62" w:rsidRDefault="001E2D62" w:rsidP="00923418">
                            <w:pPr>
                              <w:pStyle w:val="worksheeticontext"/>
                            </w:pPr>
                            <w:r>
                              <w:t>Worksheet 8.7</w:t>
                            </w:r>
                          </w:p>
                          <w:p w14:paraId="3BD0DE90" w14:textId="77777777" w:rsidR="001E2D62" w:rsidRDefault="001E2D62"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46" o:spid="_x0000_s1086" style="position:absolute;margin-left:366pt;margin-top:1.65pt;width:114pt;height:2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" fillcolor="black">
                <v:textbox>
                  <w:txbxContent>
                    <w:p w14:paraId="4376B37F" w14:textId="77777777" w:rsidR="001E2D62" w:rsidRDefault="001E2D62" w:rsidP="00923418">
                      <w:pPr>
                        <w:pStyle w:val="worksheeticontext"/>
                      </w:pPr>
                      <w:r>
                        <w:t>Worksheet 8.7</w:t>
                      </w:r>
                    </w:p>
                    <w:p w14:paraId="3BD0DE90" w14:textId="77777777" w:rsidR="001E2D62" w:rsidRDefault="001E2D62" w:rsidP="00923418"/>
                  </w:txbxContent>
                </v:textbox>
              </v:roundrect>
            </w:pict>
          </mc:Fallback>
        </mc:AlternateContent>
      </w:r>
      <w:r w:rsidRPr="00DB6C79">
        <w:rPr>
          <w:noProof/>
          <w:spacing w:val="0"/>
          <w:lang w:val="en-US"/>
        </w:rPr>
        <mc:AlternateContent>
          <mc:Choice Requires="wps">
            <w:drawing>
              <wp:anchor distT="0" distB="0" distL="114300" distR="114300" simplePos="0" relativeHeight="251763712" behindDoc="0" locked="0" layoutInCell="1" allowOverlap="1" wp14:anchorId="6041FDF7" wp14:editId="5EB8DE18">
                <wp:simplePos x="0" y="0"/>
                <wp:positionH relativeFrom="column">
                  <wp:posOffset>5029200</wp:posOffset>
                </wp:positionH>
                <wp:positionV relativeFrom="paragraph">
                  <wp:posOffset>20955</wp:posOffset>
                </wp:positionV>
                <wp:extent cx="1066800" cy="304800"/>
                <wp:effectExtent l="9525" t="11430" r="9525" b="7620"/>
                <wp:wrapNone/>
                <wp:docPr id="142"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5D268C5C" w14:textId="77777777" w:rsidR="001E2D62" w:rsidRDefault="001E2D62" w:rsidP="0092341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45" o:spid="_x0000_s1087" style="position:absolute;margin-left:396pt;margin-top:1.65pt;width:84pt;height:2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" fillcolor="black">
                <v:textbox>
                  <w:txbxContent>
                    <w:p w14:paraId="5D268C5C" w14:textId="77777777" w:rsidR="001E2D62" w:rsidRDefault="001E2D62" w:rsidP="00923418"/>
                  </w:txbxContent>
                </v:textbox>
              </v:rect>
            </w:pict>
          </mc:Fallback>
        </mc:AlternateContent>
      </w:r>
    </w:p>
    <w:p w14:paraId="66660F21" w14:textId="77777777" w:rsidR="00923418" w:rsidRPr="00DB6C79" w:rsidRDefault="00923418" w:rsidP="00923418">
      <w:pPr>
        <w:pStyle w:val="0Aheadingfirst"/>
        <w:spacing w:before="460"/>
        <w:ind w:left="1440" w:hanging="1440"/>
      </w:pPr>
      <w:r w:rsidRPr="00DB6C79">
        <w:t>Newton’s Third Law</w:t>
      </w:r>
    </w:p>
    <w:p w14:paraId="745F469E" w14:textId="77777777" w:rsidR="00923418" w:rsidRPr="00DB6C79" w:rsidRDefault="00923418" w:rsidP="00923418">
      <w:pPr>
        <w:pStyle w:val="StyleStyleWorksheetdateBefore13ptAfter12pt"/>
        <w:tabs>
          <w:tab w:val="clear" w:pos="5260"/>
          <w:tab w:val="clear" w:pos="7900"/>
          <w:tab w:val="left" w:leader="dot" w:pos="6468"/>
        </w:tabs>
        <w:rPr>
          <w:lang w:val="en-AU"/>
        </w:rPr>
      </w:pPr>
      <w:r w:rsidRPr="00DB6C79">
        <w:rPr>
          <w:lang w:val="en-AU"/>
        </w:rPr>
        <w:t>Student: </w:t>
      </w:r>
      <w:r w:rsidRPr="00DB6C79">
        <w:rPr>
          <w:lang w:val="en-AU"/>
        </w:rPr>
        <w:tab/>
      </w:r>
      <w:r w:rsidRPr="00DB6C79">
        <w:rPr>
          <w:rFonts w:hint="eastAsia"/>
          <w:lang w:val="en-AU"/>
        </w:rPr>
        <w:t> </w:t>
      </w:r>
      <w:r w:rsidRPr="00DB6C79">
        <w:rPr>
          <w:lang w:val="en-AU"/>
        </w:rPr>
        <w:t>Class: </w:t>
      </w:r>
      <w:r w:rsidRPr="00DB6C79">
        <w:rPr>
          <w:lang w:val="en-AU"/>
        </w:rPr>
        <w:tab/>
      </w:r>
    </w:p>
    <w:p w14:paraId="06250F3E" w14:textId="77777777" w:rsidR="00923418" w:rsidRPr="00DB6C79" w:rsidRDefault="00923418" w:rsidP="00923418">
      <w:pPr>
        <w:pStyle w:val="1wsquestions"/>
        <w:spacing w:after="40"/>
        <w:rPr>
          <w:b/>
          <w:lang w:val="en-AU"/>
        </w:rPr>
      </w:pPr>
      <w:r w:rsidRPr="00DB6C79">
        <w:rPr>
          <w:b/>
          <w:lang w:val="en-AU"/>
        </w:rPr>
        <w:t>1.</w:t>
      </w:r>
      <w:r w:rsidRPr="00DB6C79">
        <w:rPr>
          <w:b/>
          <w:lang w:val="en-AU"/>
        </w:rPr>
        <w:tab/>
      </w:r>
      <w:r w:rsidRPr="00DB6C79">
        <w:rPr>
          <w:lang w:val="en-AU"/>
        </w:rPr>
        <w:t>State Newton’s Third Law of Motion.</w:t>
      </w:r>
    </w:p>
    <w:p w14:paraId="56C66A1B"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14E16A93"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26C237EF" w14:textId="77777777" w:rsidR="00923418" w:rsidRPr="00DB6C79" w:rsidRDefault="00923418" w:rsidP="00923418">
      <w:pPr>
        <w:pStyle w:val="1wsquestionaleader"/>
        <w:spacing w:after="40" w:line="240" w:lineRule="auto"/>
        <w:ind w:left="357" w:firstLine="0"/>
        <w:rPr>
          <w:lang w:val="en-AU"/>
        </w:rPr>
      </w:pPr>
      <w:r w:rsidRPr="00DB6C79">
        <w:rPr>
          <w:lang w:val="en-AU"/>
        </w:rPr>
        <w:tab/>
      </w:r>
    </w:p>
    <w:p w14:paraId="03E89DF3" w14:textId="77777777" w:rsidR="00923418" w:rsidRPr="00DB6C79" w:rsidRDefault="00923418" w:rsidP="00923418">
      <w:pPr>
        <w:pStyle w:val="1wsquestions"/>
        <w:spacing w:before="60"/>
        <w:ind w:left="357" w:hanging="357"/>
        <w:rPr>
          <w:lang w:val="en-AU"/>
        </w:rPr>
      </w:pPr>
      <w:r w:rsidRPr="00DB6C79">
        <w:rPr>
          <w:b/>
          <w:lang w:val="en-AU"/>
        </w:rPr>
        <w:t>2.</w:t>
      </w:r>
      <w:r w:rsidRPr="00DB6C79">
        <w:rPr>
          <w:b/>
          <w:lang w:val="en-AU"/>
        </w:rPr>
        <w:tab/>
      </w:r>
      <w:r w:rsidRPr="00DB6C79">
        <w:rPr>
          <w:lang w:val="en-AU"/>
        </w:rPr>
        <w:t>The following diagram shows a balloon rocket built by students to investigate motion. The balloon is mounted on a horizontal string using a length of drinking straw and masking tape.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76"/>
        <w:gridCol w:w="3660"/>
        <w:gridCol w:w="5712"/>
      </w:tblGrid>
      <w:tr w:rsidR="00923418" w:rsidRPr="00DB6C79" w14:paraId="0EBAAD7D" w14:textId="77777777" w:rsidTr="00907C9B">
        <w:tc>
          <w:tcPr>
            <w:tcW w:w="276" w:type="dxa"/>
            <w:shd w:val="clear" w:color="auto" w:fill="auto"/>
          </w:tcPr>
          <w:p w14:paraId="0E0029C1" w14:textId="77777777" w:rsidR="00923418" w:rsidRPr="00DB6C79" w:rsidRDefault="00923418" w:rsidP="00907C9B">
            <w:pPr>
              <w:pStyle w:val="1wsquestiona"/>
              <w:rPr>
                <w:lang w:val="en-AU"/>
              </w:rPr>
            </w:pPr>
          </w:p>
        </w:tc>
        <w:tc>
          <w:tcPr>
            <w:tcW w:w="3660" w:type="dxa"/>
            <w:shd w:val="clear" w:color="auto" w:fill="auto"/>
          </w:tcPr>
          <w:p w14:paraId="374E869D" w14:textId="77777777" w:rsidR="00923418" w:rsidRPr="00DB6C79" w:rsidRDefault="00923418" w:rsidP="00907C9B">
            <w:r w:rsidRPr="00DB6C79">
              <w:rPr>
                <w:noProof/>
                <w:lang w:val="en-US"/>
              </w:rPr>
              <w:drawing>
                <wp:inline distT="0" distB="0" distL="0" distR="0" wp14:anchorId="752D381A" wp14:editId="62CE212C">
                  <wp:extent cx="1989455" cy="2019300"/>
                  <wp:effectExtent l="0" t="0" r="0" b="0"/>
                  <wp:docPr id="147" name="Picture 14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09"/>
                          <pic:cNvPicPr>
                            <a:picLocks noChangeAspect="1" noChangeArrowheads="1"/>
                          </pic:cNvPicPr>
                        </pic:nvPicPr>
                        <pic:blipFill>
                          <a:blip r:embed="rId75" cstate="print">
                            <a:extLst>
                              <a:ext uri="{28A0092B-C50C-407E-A947-70E740481C1C}">
                                <a14:useLocalDpi xmlns:a14="http://schemas.microsoft.com/office/drawing/2010/main" val="0"/>
                              </a:ext>
                            </a:extLst>
                          </a:blip>
                          <a:srcRect l="8859" t="23726" r="4430" b="7765"/>
                          <a:stretch>
                            <a:fillRect/>
                          </a:stretch>
                        </pic:blipFill>
                        <pic:spPr bwMode="auto">
                          <a:xfrm>
                            <a:off x="0" y="0"/>
                            <a:ext cx="1989455" cy="2019300"/>
                          </a:xfrm>
                          <a:prstGeom prst="rect">
                            <a:avLst/>
                          </a:prstGeom>
                          <a:noFill/>
                          <a:ln>
                            <a:noFill/>
                          </a:ln>
                        </pic:spPr>
                      </pic:pic>
                    </a:graphicData>
                  </a:graphic>
                </wp:inline>
              </w:drawing>
            </w:r>
          </w:p>
        </w:tc>
        <w:tc>
          <w:tcPr>
            <w:tcW w:w="5712" w:type="dxa"/>
          </w:tcPr>
          <w:p w14:paraId="5A8F0309" w14:textId="77777777" w:rsidR="00923418" w:rsidRPr="00DB6C79" w:rsidRDefault="00923418" w:rsidP="00907C9B">
            <w:pPr>
              <w:pStyle w:val="1wsquestionsindent"/>
              <w:spacing w:line="270" w:lineRule="exact"/>
              <w:ind w:leftChars="60" w:left="144"/>
              <w:rPr>
                <w:spacing w:val="-2"/>
                <w:lang w:val="en-AU"/>
              </w:rPr>
            </w:pPr>
            <w:r w:rsidRPr="00DB6C79">
              <w:rPr>
                <w:spacing w:val="-2"/>
                <w:lang w:val="en-AU"/>
              </w:rPr>
              <w:t>The inflated balloon is then released.</w:t>
            </w:r>
          </w:p>
          <w:p w14:paraId="3B744D7B" w14:textId="77777777" w:rsidR="00923418" w:rsidRPr="00DB6C79" w:rsidRDefault="00923418" w:rsidP="00923418">
            <w:pPr>
              <w:pStyle w:val="1wsquestionaleader"/>
              <w:ind w:leftChars="60" w:left="584"/>
              <w:rPr>
                <w:lang w:val="en-AU"/>
              </w:rPr>
            </w:pPr>
            <w:r w:rsidRPr="00DB6C79">
              <w:rPr>
                <w:lang w:val="en-AU"/>
              </w:rPr>
              <w:t>(a)</w:t>
            </w:r>
            <w:r w:rsidRPr="00DB6C79">
              <w:rPr>
                <w:b/>
                <w:lang w:val="en-AU"/>
              </w:rPr>
              <w:tab/>
            </w:r>
            <w:r w:rsidRPr="00DB6C79">
              <w:rPr>
                <w:lang w:val="en-AU"/>
              </w:rPr>
              <w:t>Where along the string will the balloon be moving at the greatest speed?</w:t>
            </w:r>
          </w:p>
          <w:p w14:paraId="77CD4005"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181E05F1"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52D6A76C"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0FE1AEE8" w14:textId="77777777" w:rsidR="00923418" w:rsidRPr="00DB6C79" w:rsidRDefault="00923418" w:rsidP="00923418">
            <w:pPr>
              <w:pStyle w:val="1wsquestionaleader"/>
              <w:ind w:leftChars="60" w:left="584"/>
              <w:rPr>
                <w:lang w:val="en-AU"/>
              </w:rPr>
            </w:pPr>
            <w:r w:rsidRPr="00DB6C79">
              <w:rPr>
                <w:lang w:val="en-AU"/>
              </w:rPr>
              <w:t>(b)</w:t>
            </w:r>
            <w:r w:rsidRPr="00DB6C79">
              <w:rPr>
                <w:b/>
                <w:lang w:val="en-AU"/>
              </w:rPr>
              <w:tab/>
            </w:r>
            <w:r w:rsidRPr="00DB6C79">
              <w:rPr>
                <w:lang w:val="en-AU"/>
              </w:rPr>
              <w:t>Use Newton’s Third Law to explain why the balloon is propelled forward along the string.</w:t>
            </w:r>
          </w:p>
          <w:p w14:paraId="5FFFB77F"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14:paraId="702F6C55"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14:paraId="665BF9FA"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14:paraId="7191EAD2"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r w:rsidRPr="00DB6C79">
              <w:rPr>
                <w:lang w:val="en-AU"/>
              </w:rPr>
              <w:tab/>
            </w:r>
          </w:p>
          <w:p w14:paraId="05EA75ED" w14:textId="77777777" w:rsidR="00923418" w:rsidRPr="00DB6C79" w:rsidRDefault="00923418" w:rsidP="00907C9B">
            <w:pPr>
              <w:pStyle w:val="1wsquestionaleader"/>
              <w:tabs>
                <w:tab w:val="clear" w:pos="9540"/>
                <w:tab w:val="right" w:leader="dot" w:pos="5556"/>
              </w:tabs>
              <w:spacing w:after="0" w:line="240" w:lineRule="auto"/>
              <w:ind w:leftChars="60" w:left="144" w:firstLine="442"/>
              <w:rPr>
                <w:lang w:val="en-AU"/>
              </w:rPr>
            </w:pPr>
            <w:r w:rsidRPr="00DB6C79">
              <w:rPr>
                <w:lang w:val="en-AU"/>
              </w:rPr>
              <w:tab/>
            </w:r>
            <w:r w:rsidRPr="00DB6C79">
              <w:rPr>
                <w:lang w:val="en-AU"/>
              </w:rPr>
              <w:tab/>
            </w:r>
          </w:p>
        </w:tc>
      </w:tr>
    </w:tbl>
    <w:p w14:paraId="2A9E4437" w14:textId="77777777" w:rsidR="00923418" w:rsidRPr="00DB6C79" w:rsidRDefault="00923418" w:rsidP="00923418">
      <w:pPr>
        <w:pStyle w:val="1wsquestions"/>
        <w:spacing w:before="60" w:after="0"/>
        <w:ind w:left="357" w:hanging="357"/>
        <w:rPr>
          <w:lang w:val="en-AU"/>
        </w:rPr>
      </w:pPr>
      <w:r w:rsidRPr="00DB6C79">
        <w:rPr>
          <w:b/>
          <w:lang w:val="en-AU"/>
        </w:rPr>
        <w:t>3.</w:t>
      </w:r>
      <w:r w:rsidRPr="00DB6C79">
        <w:rPr>
          <w:b/>
          <w:lang w:val="en-AU"/>
        </w:rPr>
        <w:tab/>
      </w:r>
      <w:r w:rsidRPr="00DB6C79">
        <w:rPr>
          <w:lang w:val="en-AU"/>
        </w:rPr>
        <w:t>The photograph below shows a person pushing against a wall.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6"/>
        <w:gridCol w:w="3700"/>
        <w:gridCol w:w="5700"/>
      </w:tblGrid>
      <w:tr w:rsidR="00923418" w:rsidRPr="00DB6C79" w14:paraId="5983D24D" w14:textId="77777777" w:rsidTr="00907C9B">
        <w:tc>
          <w:tcPr>
            <w:tcW w:w="236" w:type="dxa"/>
            <w:shd w:val="clear" w:color="auto" w:fill="auto"/>
          </w:tcPr>
          <w:p w14:paraId="14ABC77A" w14:textId="77777777" w:rsidR="00923418" w:rsidRPr="00DB6C79" w:rsidRDefault="00923418" w:rsidP="00907C9B">
            <w:pPr>
              <w:pStyle w:val="1wsquestiona"/>
              <w:rPr>
                <w:lang w:val="en-AU"/>
              </w:rPr>
            </w:pPr>
            <w:r w:rsidRPr="00DB6C79">
              <w:rPr>
                <w:noProof/>
                <w:lang w:val="en-US"/>
              </w:rPr>
              <mc:AlternateContent>
                <mc:Choice Requires="wps">
                  <w:drawing>
                    <wp:anchor distT="0" distB="0" distL="114300" distR="114300" simplePos="0" relativeHeight="251766784" behindDoc="1" locked="0" layoutInCell="1" allowOverlap="1" wp14:anchorId="18DB8C33" wp14:editId="399E33A1">
                      <wp:simplePos x="0" y="0"/>
                      <wp:positionH relativeFrom="column">
                        <wp:posOffset>-190170</wp:posOffset>
                      </wp:positionH>
                      <wp:positionV relativeFrom="paragraph">
                        <wp:posOffset>2023745</wp:posOffset>
                      </wp:positionV>
                      <wp:extent cx="1264920" cy="334010"/>
                      <wp:effectExtent l="0" t="0" r="0" b="8890"/>
                      <wp:wrapNone/>
                      <wp:docPr id="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334010"/>
                              </a:xfrm>
                              <a:prstGeom prst="rect">
                                <a:avLst/>
                              </a:prstGeom>
                              <a:solidFill>
                                <a:srgbClr val="FFFFFF"/>
                              </a:solidFill>
                              <a:ln w="9525">
                                <a:noFill/>
                                <a:miter lim="800000"/>
                                <a:headEnd/>
                                <a:tailEnd/>
                              </a:ln>
                            </wps:spPr>
                            <wps:txbx>
                              <w:txbxContent>
                                <w:p w14:paraId="768A2882" w14:textId="77777777" w:rsidR="001E2D62" w:rsidRPr="00DE19EE" w:rsidRDefault="001E2D62" w:rsidP="00923418">
                                  <w:pPr>
                                    <w:rPr>
                                      <w:rFonts w:ascii="Arial" w:hAnsi="Arial" w:cs="Arial"/>
                                      <w:sz w:val="16"/>
                                      <w:szCs w:val="18"/>
                                    </w:rPr>
                                  </w:pPr>
                                  <w:r w:rsidRPr="00DE19EE">
                                    <w:rPr>
                                      <w:rFonts w:ascii="Arial" w:hAnsi="Arial" w:cs="Arial"/>
                                      <w:sz w:val="16"/>
                                      <w:szCs w:val="18"/>
                                    </w:rPr>
                                    <w:t xml:space="preserve">Photo: </w:t>
                                  </w:r>
                                  <w:r w:rsidRPr="00C475D7">
                                    <w:rPr>
                                      <w:rFonts w:ascii="Arial" w:hAnsi="Arial" w:cs="Arial"/>
                                      <w:sz w:val="16"/>
                                      <w:szCs w:val="18"/>
                                    </w:rPr>
                                    <w:t>Wavebreak Media Ltd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88" type="#_x0000_t202" style="position:absolute;left:0;text-align:left;margin-left:-14.9pt;margin-top:159.35pt;width:99.6pt;height:26.3pt;z-index:-2515496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" stroked="f">
                      <v:textbox style="mso-fit-shape-to-text:t">
                        <w:txbxContent>
                          <w:p w14:paraId="768A2882" w14:textId="77777777" w:rsidR="001E2D62" w:rsidRPr="00DE19EE" w:rsidRDefault="001E2D62" w:rsidP="00923418">
                            <w:pPr>
                              <w:rPr>
                                <w:rFonts w:ascii="Arial" w:hAnsi="Arial" w:cs="Arial"/>
                                <w:sz w:val="16"/>
                                <w:szCs w:val="18"/>
                              </w:rPr>
                            </w:pPr>
                            <w:r w:rsidRPr="00DE19EE">
                              <w:rPr>
                                <w:rFonts w:ascii="Arial" w:hAnsi="Arial" w:cs="Arial"/>
                                <w:sz w:val="16"/>
                                <w:szCs w:val="18"/>
                              </w:rPr>
                              <w:t xml:space="preserve">Photo: </w:t>
                            </w:r>
                            <w:r w:rsidRPr="00C475D7">
                              <w:rPr>
                                <w:rFonts w:ascii="Arial" w:hAnsi="Arial" w:cs="Arial"/>
                                <w:sz w:val="16"/>
                                <w:szCs w:val="18"/>
                              </w:rPr>
                              <w:t>Wavebreak Media Ltd / 123RF</w:t>
                            </w:r>
                          </w:p>
                        </w:txbxContent>
                      </v:textbox>
                    </v:shape>
                  </w:pict>
                </mc:Fallback>
              </mc:AlternateContent>
            </w:r>
          </w:p>
        </w:tc>
        <w:tc>
          <w:tcPr>
            <w:tcW w:w="3700" w:type="dxa"/>
            <w:shd w:val="clear" w:color="auto" w:fill="auto"/>
          </w:tcPr>
          <w:p w14:paraId="1D105077" w14:textId="77777777" w:rsidR="00923418" w:rsidRPr="00DB6C79" w:rsidRDefault="00923418" w:rsidP="00907C9B">
            <w:pPr>
              <w:jc w:val="right"/>
            </w:pPr>
            <w:r w:rsidRPr="00DB6C79">
              <w:rPr>
                <w:noProof/>
                <w:lang w:val="en-US"/>
              </w:rPr>
              <w:drawing>
                <wp:inline distT="0" distB="0" distL="0" distR="0" wp14:anchorId="052F7CB0" wp14:editId="09CF0D36">
                  <wp:extent cx="1566000" cy="23472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8.7.1small.jp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566000" cy="2347200"/>
                          </a:xfrm>
                          <a:prstGeom prst="rect">
                            <a:avLst/>
                          </a:prstGeom>
                        </pic:spPr>
                      </pic:pic>
                    </a:graphicData>
                  </a:graphic>
                </wp:inline>
              </w:drawing>
            </w:r>
          </w:p>
        </w:tc>
        <w:tc>
          <w:tcPr>
            <w:tcW w:w="5700" w:type="dxa"/>
          </w:tcPr>
          <w:p w14:paraId="15EBA11A" w14:textId="77777777" w:rsidR="00923418" w:rsidRPr="00DB6C79" w:rsidRDefault="00923418" w:rsidP="00907C9B">
            <w:pPr>
              <w:pStyle w:val="1wsquestionsindent"/>
              <w:spacing w:line="270" w:lineRule="exact"/>
              <w:ind w:leftChars="60" w:left="144"/>
              <w:rPr>
                <w:spacing w:val="-2"/>
                <w:lang w:val="en-AU"/>
              </w:rPr>
            </w:pPr>
            <w:r w:rsidRPr="00DB6C79">
              <w:rPr>
                <w:spacing w:val="-2"/>
                <w:lang w:val="en-AU"/>
              </w:rPr>
              <w:t>The man is not moving even though he is pushing forward against the wall.</w:t>
            </w:r>
          </w:p>
          <w:p w14:paraId="0B901AF2" w14:textId="77777777" w:rsidR="00923418" w:rsidRPr="00DB6C79" w:rsidRDefault="00923418" w:rsidP="00907C9B">
            <w:pPr>
              <w:pStyle w:val="1wsquestionaleader"/>
              <w:spacing w:line="270" w:lineRule="exact"/>
              <w:ind w:leftChars="60" w:left="586" w:hanging="442"/>
              <w:rPr>
                <w:lang w:val="en-AU"/>
              </w:rPr>
            </w:pPr>
            <w:r w:rsidRPr="00DB6C79">
              <w:rPr>
                <w:lang w:val="en-AU"/>
              </w:rPr>
              <w:t>(a)</w:t>
            </w:r>
            <w:r w:rsidRPr="00DB6C79">
              <w:rPr>
                <w:b/>
                <w:lang w:val="en-AU"/>
              </w:rPr>
              <w:tab/>
            </w:r>
            <w:r w:rsidRPr="00DB6C79">
              <w:rPr>
                <w:lang w:val="en-AU"/>
              </w:rPr>
              <w:t>What is the net force acting on the man?</w:t>
            </w:r>
          </w:p>
          <w:p w14:paraId="326667BE" w14:textId="77777777" w:rsidR="00923418" w:rsidRPr="00DB6C79" w:rsidRDefault="00923418" w:rsidP="00907C9B">
            <w:pPr>
              <w:pStyle w:val="1wsquestionaleader"/>
              <w:tabs>
                <w:tab w:val="clear" w:pos="9540"/>
                <w:tab w:val="right" w:leader="dot" w:pos="5556"/>
              </w:tabs>
              <w:spacing w:after="40" w:line="240" w:lineRule="auto"/>
              <w:ind w:leftChars="60" w:left="144" w:firstLine="454"/>
              <w:rPr>
                <w:lang w:val="en-AU"/>
              </w:rPr>
            </w:pPr>
            <w:r w:rsidRPr="00DB6C79">
              <w:rPr>
                <w:lang w:val="en-AU"/>
              </w:rPr>
              <w:tab/>
            </w:r>
          </w:p>
          <w:p w14:paraId="1DA6B5D9" w14:textId="77777777" w:rsidR="00923418" w:rsidRPr="00DB6C79" w:rsidRDefault="00923418" w:rsidP="00907C9B">
            <w:pPr>
              <w:pStyle w:val="1wsquestionaleader"/>
              <w:spacing w:line="270" w:lineRule="exact"/>
              <w:ind w:leftChars="60" w:left="586" w:hanging="442"/>
              <w:rPr>
                <w:lang w:val="en-AU"/>
              </w:rPr>
            </w:pPr>
            <w:r w:rsidRPr="00DB6C79">
              <w:rPr>
                <w:lang w:val="en-AU"/>
              </w:rPr>
              <w:t>(b)</w:t>
            </w:r>
            <w:r w:rsidRPr="00DB6C79">
              <w:rPr>
                <w:b/>
                <w:lang w:val="en-AU"/>
              </w:rPr>
              <w:tab/>
            </w:r>
            <w:r w:rsidRPr="00DB6C79">
              <w:rPr>
                <w:lang w:val="en-AU"/>
              </w:rPr>
              <w:t>If the man pushes with a force of 200 N on the wall, what is the force that the wall exerts back on him?</w:t>
            </w:r>
          </w:p>
          <w:p w14:paraId="1F9B06CC"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19608618" w14:textId="77777777" w:rsidR="00923418" w:rsidRPr="00DB6C79" w:rsidRDefault="00923418" w:rsidP="00907C9B">
            <w:pPr>
              <w:pStyle w:val="1wsquestionaleader"/>
              <w:tabs>
                <w:tab w:val="clear" w:pos="9540"/>
                <w:tab w:val="right" w:leader="dot" w:pos="5556"/>
              </w:tabs>
              <w:spacing w:after="40" w:line="240" w:lineRule="auto"/>
              <w:ind w:leftChars="60" w:left="144" w:firstLine="431"/>
              <w:rPr>
                <w:lang w:val="en-AU"/>
              </w:rPr>
            </w:pPr>
            <w:r w:rsidRPr="00DB6C79">
              <w:rPr>
                <w:lang w:val="en-AU"/>
              </w:rPr>
              <w:tab/>
            </w:r>
          </w:p>
          <w:p w14:paraId="27051339" w14:textId="77777777" w:rsidR="00923418" w:rsidRPr="00DB6C79" w:rsidRDefault="00923418" w:rsidP="00907C9B">
            <w:pPr>
              <w:pStyle w:val="1wsquestionaleader"/>
              <w:spacing w:line="270" w:lineRule="exact"/>
              <w:ind w:leftChars="60" w:left="586" w:hanging="442"/>
              <w:rPr>
                <w:lang w:val="en-AU"/>
              </w:rPr>
            </w:pPr>
            <w:r w:rsidRPr="00DB6C79">
              <w:rPr>
                <w:lang w:val="en-AU"/>
              </w:rPr>
              <w:t>(c)</w:t>
            </w:r>
            <w:r w:rsidRPr="00DB6C79">
              <w:rPr>
                <w:b/>
                <w:lang w:val="en-AU"/>
              </w:rPr>
              <w:tab/>
            </w:r>
            <w:r w:rsidRPr="00DB6C79">
              <w:rPr>
                <w:lang w:val="en-AU"/>
              </w:rPr>
              <w:t>The man is pushing back on the floor with his feet with a force 200 N. With what force does the floor push back on the man?</w:t>
            </w:r>
          </w:p>
          <w:p w14:paraId="08BF36A5" w14:textId="77777777" w:rsidR="00923418" w:rsidRPr="00DB6C79" w:rsidRDefault="00923418" w:rsidP="00907C9B">
            <w:pPr>
              <w:pStyle w:val="1wsquestionaleader"/>
              <w:tabs>
                <w:tab w:val="clear" w:pos="9540"/>
                <w:tab w:val="right" w:leader="dot" w:pos="5556"/>
              </w:tabs>
              <w:spacing w:after="40" w:line="240" w:lineRule="auto"/>
              <w:ind w:leftChars="60" w:left="144" w:firstLine="442"/>
              <w:rPr>
                <w:lang w:val="en-AU"/>
              </w:rPr>
            </w:pPr>
            <w:r w:rsidRPr="00DB6C79">
              <w:rPr>
                <w:lang w:val="en-AU"/>
              </w:rPr>
              <w:tab/>
            </w:r>
          </w:p>
          <w:p w14:paraId="2AA00F9D" w14:textId="77777777" w:rsidR="00923418" w:rsidRPr="00DB6C79" w:rsidRDefault="00923418" w:rsidP="00907C9B">
            <w:pPr>
              <w:pStyle w:val="1wsquestionaleader"/>
              <w:tabs>
                <w:tab w:val="clear" w:pos="9540"/>
                <w:tab w:val="right" w:leader="dot" w:pos="5556"/>
              </w:tabs>
              <w:spacing w:after="0" w:line="240" w:lineRule="auto"/>
              <w:ind w:leftChars="60" w:left="144" w:firstLine="442"/>
              <w:rPr>
                <w:lang w:val="en-AU"/>
              </w:rPr>
            </w:pPr>
            <w:r w:rsidRPr="00DB6C79">
              <w:rPr>
                <w:lang w:val="en-AU"/>
              </w:rPr>
              <w:tab/>
            </w:r>
          </w:p>
        </w:tc>
      </w:tr>
    </w:tbl>
    <w:p w14:paraId="3127ACC4" w14:textId="77777777" w:rsidR="00923418" w:rsidRPr="00DB6C79" w:rsidRDefault="00923418" w:rsidP="00923418">
      <w:pPr>
        <w:pStyle w:val="1wsquestionaleader"/>
        <w:spacing w:after="40" w:line="270" w:lineRule="exact"/>
        <w:ind w:left="799" w:hanging="442"/>
        <w:rPr>
          <w:lang w:val="en-AU"/>
        </w:rPr>
      </w:pPr>
      <w:r w:rsidRPr="00DB6C79">
        <w:rPr>
          <w:lang w:val="en-AU"/>
        </w:rPr>
        <w:t>(d)</w:t>
      </w:r>
      <w:r w:rsidRPr="00DB6C79">
        <w:rPr>
          <w:b/>
          <w:lang w:val="en-AU"/>
        </w:rPr>
        <w:tab/>
      </w:r>
      <w:r w:rsidRPr="00DB6C79">
        <w:rPr>
          <w:lang w:val="en-AU"/>
        </w:rPr>
        <w:t>Explain what would happen if he tried to do this on a very slippery floor.</w:t>
      </w:r>
    </w:p>
    <w:p w14:paraId="5A1B980B"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6FA4CAB7"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2001BDD4"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7DDC1E7E"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008AB59F"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64665353" w14:textId="77777777" w:rsidR="00923418" w:rsidRPr="00DB6C79" w:rsidRDefault="00923418" w:rsidP="00923418">
      <w:pPr>
        <w:pStyle w:val="1wsquestionaleader"/>
        <w:spacing w:after="20" w:line="240" w:lineRule="auto"/>
        <w:ind w:left="357" w:firstLine="454"/>
        <w:rPr>
          <w:lang w:val="en-AU"/>
        </w:rPr>
      </w:pPr>
      <w:r w:rsidRPr="00DB6C79">
        <w:rPr>
          <w:lang w:val="en-AU"/>
        </w:rPr>
        <w:tab/>
      </w:r>
    </w:p>
    <w:p w14:paraId="44978AB1" w14:textId="77777777" w:rsidR="00CB0A98" w:rsidRDefault="00CB0A98">
      <w:pPr>
        <w:rPr>
          <w:rFonts w:ascii="Arial" w:hAnsi="Arial"/>
        </w:rPr>
      </w:pPr>
      <w:r>
        <w:rPr>
          <w:rFonts w:ascii="Arial" w:hAnsi="Arial"/>
        </w:rPr>
        <w:br w:type="page"/>
      </w:r>
    </w:p>
    <w:p w14:paraId="04B0910E" w14:textId="77777777" w:rsidR="00CB0A98" w:rsidRPr="005123A8" w:rsidRDefault="00CB0A98" w:rsidP="00CB0A98">
      <w:pPr>
        <w:pStyle w:val="Chaptertitle"/>
      </w:pPr>
      <w:r w:rsidRPr="005123A8">
        <w:t xml:space="preserve">CHAPTER </w:t>
      </w:r>
      <w:r>
        <w:t>8: Forces, energy and motion</w:t>
      </w:r>
    </w:p>
    <w:p w14:paraId="04B97705" w14:textId="77777777" w:rsidR="00CB0A98" w:rsidRPr="00F41612"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770880" behindDoc="0" locked="0" layoutInCell="1" allowOverlap="1" wp14:anchorId="673A769B" wp14:editId="48E4F5AB">
                <wp:simplePos x="0" y="0"/>
                <wp:positionH relativeFrom="column">
                  <wp:posOffset>0</wp:posOffset>
                </wp:positionH>
                <wp:positionV relativeFrom="paragraph">
                  <wp:posOffset>20955</wp:posOffset>
                </wp:positionV>
                <wp:extent cx="6096000" cy="0"/>
                <wp:effectExtent l="9525" t="11430" r="9525" b="7620"/>
                <wp:wrapNone/>
                <wp:docPr id="30"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8"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"/>
            </w:pict>
          </mc:Fallback>
        </mc:AlternateContent>
      </w:r>
      <w:r>
        <w:rPr>
          <w:noProof/>
          <w:spacing w:val="0"/>
          <w:lang w:val="en-US"/>
        </w:rPr>
        <mc:AlternateContent>
          <mc:Choice Requires="wps">
            <w:drawing>
              <wp:anchor distT="0" distB="0" distL="114300" distR="114300" simplePos="0" relativeHeight="251769856" behindDoc="0" locked="0" layoutInCell="1" allowOverlap="1" wp14:anchorId="12B18767" wp14:editId="3FA42B92">
                <wp:simplePos x="0" y="0"/>
                <wp:positionH relativeFrom="column">
                  <wp:posOffset>4648200</wp:posOffset>
                </wp:positionH>
                <wp:positionV relativeFrom="paragraph">
                  <wp:posOffset>20955</wp:posOffset>
                </wp:positionV>
                <wp:extent cx="1447800" cy="304800"/>
                <wp:effectExtent l="9525" t="11430" r="9525" b="7620"/>
                <wp:wrapNone/>
                <wp:docPr id="34"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E229344" w14:textId="77777777" w:rsidR="00CB0A98" w:rsidRDefault="00CB0A98" w:rsidP="00CB0A98">
                            <w:pPr>
                              <w:pStyle w:val="worksheeticontext"/>
                            </w:pPr>
                            <w:r>
                              <w:t>Worksheet 8.8</w:t>
                            </w:r>
                          </w:p>
                          <w:p w14:paraId="7F786B78"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7" o:spid="_x0000_s1089" style="position:absolute;margin-left:366pt;margin-top:1.65pt;width:114pt;height:24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" fillcolor="black">
                <v:textbox>
                  <w:txbxContent>
                    <w:p w14:paraId="2E229344" w14:textId="77777777" w:rsidR="00CB0A98" w:rsidRDefault="00CB0A98" w:rsidP="00CB0A98">
                      <w:pPr>
                        <w:pStyle w:val="worksheeticontext"/>
                      </w:pPr>
                      <w:r>
                        <w:t>Worksheet 8.8</w:t>
                      </w:r>
                    </w:p>
                    <w:p w14:paraId="7F786B78" w14:textId="77777777" w:rsidR="00CB0A98" w:rsidRDefault="00CB0A98" w:rsidP="00CB0A98"/>
                  </w:txbxContent>
                </v:textbox>
              </v:roundrect>
            </w:pict>
          </mc:Fallback>
        </mc:AlternateContent>
      </w:r>
      <w:r>
        <w:rPr>
          <w:noProof/>
          <w:spacing w:val="0"/>
          <w:lang w:val="en-US"/>
        </w:rPr>
        <mc:AlternateContent>
          <mc:Choice Requires="wps">
            <w:drawing>
              <wp:anchor distT="0" distB="0" distL="114300" distR="114300" simplePos="0" relativeHeight="251768832" behindDoc="0" locked="0" layoutInCell="1" allowOverlap="1" wp14:anchorId="18285FE0" wp14:editId="5FF2D410">
                <wp:simplePos x="0" y="0"/>
                <wp:positionH relativeFrom="column">
                  <wp:posOffset>5029200</wp:posOffset>
                </wp:positionH>
                <wp:positionV relativeFrom="paragraph">
                  <wp:posOffset>20955</wp:posOffset>
                </wp:positionV>
                <wp:extent cx="1066800" cy="304800"/>
                <wp:effectExtent l="9525" t="11430" r="9525" b="7620"/>
                <wp:wrapNone/>
                <wp:docPr id="38" name="Rectangl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60A6D0F1"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6" o:spid="_x0000_s1090" style="position:absolute;margin-left:396pt;margin-top:1.65pt;width:84pt;height:2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" fillcolor="black">
                <v:textbox>
                  <w:txbxContent>
                    <w:p w14:paraId="60A6D0F1" w14:textId="77777777" w:rsidR="00CB0A98" w:rsidRDefault="00CB0A98" w:rsidP="00CB0A98"/>
                  </w:txbxContent>
                </v:textbox>
              </v:rect>
            </w:pict>
          </mc:Fallback>
        </mc:AlternateContent>
      </w:r>
    </w:p>
    <w:p w14:paraId="5A179F61" w14:textId="77777777" w:rsidR="00CB0A98" w:rsidRPr="00204C75" w:rsidRDefault="00CB0A98" w:rsidP="00CB0A98">
      <w:pPr>
        <w:pStyle w:val="0Aheadingfirst"/>
        <w:rPr>
          <w:spacing w:val="-4"/>
        </w:rPr>
      </w:pPr>
      <w:r>
        <w:rPr>
          <w:spacing w:val="-4"/>
        </w:rPr>
        <w:t>Forces, energy and</w:t>
      </w:r>
      <w:r>
        <w:rPr>
          <w:spacing w:val="-4"/>
        </w:rPr>
        <w:br/>
        <w:t xml:space="preserve">motion: </w:t>
      </w:r>
      <w:r w:rsidRPr="00204C75">
        <w:rPr>
          <w:spacing w:val="-4"/>
        </w:rPr>
        <w:t>Summary</w:t>
      </w:r>
    </w:p>
    <w:p w14:paraId="574A3EA7" w14:textId="77777777" w:rsidR="00CB0A98" w:rsidRDefault="00CB0A98" w:rsidP="00CB0A98">
      <w:pPr>
        <w:pStyle w:val="StyleStyleWorksheetdateBefore13ptAfter12pt"/>
        <w:tabs>
          <w:tab w:val="clear" w:pos="5260"/>
          <w:tab w:val="clear" w:pos="7900"/>
          <w:tab w:val="left" w:leader="dot" w:pos="6468"/>
        </w:tabs>
      </w:pPr>
      <w:r>
        <w:t>Student:</w:t>
      </w:r>
      <w:r w:rsidRPr="00332213">
        <w:t> </w:t>
      </w:r>
      <w:r>
        <w:tab/>
      </w:r>
      <w:r w:rsidRPr="00332213">
        <w:rPr>
          <w:rFonts w:hint="eastAsia"/>
        </w:rPr>
        <w:t> </w:t>
      </w:r>
      <w:r>
        <w:t>Class:</w:t>
      </w:r>
      <w:r w:rsidRPr="00332213">
        <w:t> </w:t>
      </w:r>
      <w:r>
        <w:tab/>
      </w:r>
    </w:p>
    <w:p w14:paraId="56527484" w14:textId="77777777" w:rsidR="00CB0A98" w:rsidRPr="001D2FE1" w:rsidRDefault="00CB0A98" w:rsidP="00CB0A98">
      <w:pPr>
        <w:pStyle w:val="1wsmainbodyfullout"/>
      </w:pPr>
      <w:r w:rsidRPr="006A7C9E">
        <w:t>Complete the statements below to compile a summary of this unit. The missing words can be found in the word list below.</w:t>
      </w:r>
    </w:p>
    <w:p w14:paraId="344CE2B7" w14:textId="77777777" w:rsidR="00CB0A98" w:rsidRDefault="00CB0A98" w:rsidP="00CB0A98">
      <w:pPr>
        <w:pStyle w:val="1wsquestionsdoubledigit"/>
        <w:spacing w:before="120"/>
        <w:ind w:left="482" w:hanging="482"/>
      </w:pPr>
      <w:r>
        <w:rPr>
          <w:b/>
        </w:rPr>
        <w:t>  </w:t>
      </w:r>
      <w:r w:rsidRPr="00C65F06">
        <w:rPr>
          <w:b/>
        </w:rPr>
        <w:t>1.</w:t>
      </w:r>
      <w:r w:rsidRPr="00C65F06">
        <w:rPr>
          <w:b/>
        </w:rPr>
        <w:tab/>
      </w:r>
      <w:r w:rsidRPr="006A7C9E">
        <w:t xml:space="preserve">Speed is a measure of the </w:t>
      </w:r>
      <w:r>
        <w:t>……………</w:t>
      </w:r>
      <w:r w:rsidRPr="006A7C9E">
        <w:t xml:space="preserve"> at which an object moves over a distance.</w:t>
      </w:r>
    </w:p>
    <w:p w14:paraId="04A25C81" w14:textId="77777777" w:rsidR="00CB0A98" w:rsidRDefault="00CB0A98" w:rsidP="00CB0A98">
      <w:pPr>
        <w:pStyle w:val="1wsquestionsdoubledigit"/>
      </w:pPr>
      <w:r>
        <w:rPr>
          <w:b/>
        </w:rPr>
        <w:t>  2</w:t>
      </w:r>
      <w:r w:rsidRPr="00C65F06">
        <w:rPr>
          <w:b/>
        </w:rPr>
        <w:t>.</w:t>
      </w:r>
      <w:r>
        <w:rPr>
          <w:b/>
        </w:rPr>
        <w:tab/>
      </w:r>
      <w:r>
        <w:t xml:space="preserve">…………… </w:t>
      </w:r>
      <w:r w:rsidRPr="006A7C9E">
        <w:t>speed can be calculated by dividing the distance travelled by the time taken.</w:t>
      </w:r>
    </w:p>
    <w:p w14:paraId="63C3620E" w14:textId="77777777" w:rsidR="00CB0A98" w:rsidRDefault="00CB0A98" w:rsidP="00CB0A98">
      <w:pPr>
        <w:pStyle w:val="1wsquestionsdoubledigit"/>
      </w:pPr>
      <w:r>
        <w:rPr>
          <w:b/>
        </w:rPr>
        <w:t>  3</w:t>
      </w:r>
      <w:r w:rsidRPr="00C65F06">
        <w:rPr>
          <w:b/>
        </w:rPr>
        <w:t>.</w:t>
      </w:r>
      <w:r>
        <w:rPr>
          <w:b/>
        </w:rPr>
        <w:tab/>
      </w:r>
      <w:r>
        <w:t xml:space="preserve">…………… </w:t>
      </w:r>
      <w:r w:rsidRPr="006A7C9E">
        <w:t xml:space="preserve">is a measure of the rate of change in position. In order to describe the velocity fully, the </w:t>
      </w:r>
      <w:r>
        <w:t>……………</w:t>
      </w:r>
      <w:r w:rsidRPr="006A7C9E">
        <w:t xml:space="preserve"> of the change in position must be stated.</w:t>
      </w:r>
    </w:p>
    <w:p w14:paraId="59959ED5" w14:textId="77777777" w:rsidR="00CB0A98" w:rsidRDefault="00CB0A98" w:rsidP="00CB0A98">
      <w:pPr>
        <w:pStyle w:val="1wsquestionsdoubledigit"/>
      </w:pPr>
      <w:r>
        <w:rPr>
          <w:b/>
        </w:rPr>
        <w:t>  4</w:t>
      </w:r>
      <w:r w:rsidRPr="00C65F06">
        <w:rPr>
          <w:b/>
        </w:rPr>
        <w:t>.</w:t>
      </w:r>
      <w:r>
        <w:rPr>
          <w:b/>
        </w:rPr>
        <w:tab/>
      </w:r>
      <w:r w:rsidRPr="006A7C9E">
        <w:t xml:space="preserve">The </w:t>
      </w:r>
      <w:r>
        <w:t>……………</w:t>
      </w:r>
      <w:r w:rsidRPr="006A7C9E">
        <w:t xml:space="preserve"> speed of an object is its speed at a particular instant of time.</w:t>
      </w:r>
    </w:p>
    <w:p w14:paraId="5BFB32DC" w14:textId="77777777" w:rsidR="00CB0A98" w:rsidRDefault="00CB0A98" w:rsidP="00CB0A98">
      <w:pPr>
        <w:pStyle w:val="1wsquestionsdoubledigit"/>
      </w:pPr>
      <w:r>
        <w:rPr>
          <w:b/>
        </w:rPr>
        <w:t>  5</w:t>
      </w:r>
      <w:r w:rsidRPr="00C65F06">
        <w:rPr>
          <w:b/>
        </w:rPr>
        <w:t>.</w:t>
      </w:r>
      <w:r>
        <w:rPr>
          <w:b/>
        </w:rPr>
        <w:tab/>
      </w:r>
      <w:r w:rsidRPr="006A7C9E">
        <w:t xml:space="preserve">The </w:t>
      </w:r>
      <w:r>
        <w:t>……………</w:t>
      </w:r>
      <w:r w:rsidRPr="006A7C9E">
        <w:t xml:space="preserve"> of an object moving in a straight line is a measure of the rate at which it changes speed.</w:t>
      </w:r>
    </w:p>
    <w:p w14:paraId="4EDB07D3" w14:textId="77777777" w:rsidR="00CB0A98" w:rsidRDefault="00CB0A98" w:rsidP="00CB0A98">
      <w:pPr>
        <w:pStyle w:val="1wsquestionsdoubledigit"/>
      </w:pPr>
      <w:r>
        <w:rPr>
          <w:b/>
        </w:rPr>
        <w:t>  6</w:t>
      </w:r>
      <w:r w:rsidRPr="00C65F06">
        <w:rPr>
          <w:b/>
        </w:rPr>
        <w:t>.</w:t>
      </w:r>
      <w:r>
        <w:rPr>
          <w:b/>
        </w:rPr>
        <w:tab/>
      </w:r>
      <w:r w:rsidRPr="006A7C9E">
        <w:t xml:space="preserve">The average acceleration of an object can be calculated by </w:t>
      </w:r>
      <w:r>
        <w:t>……………</w:t>
      </w:r>
      <w:r w:rsidRPr="006A7C9E">
        <w:t xml:space="preserve"> the change in its speed by the time taken for the change.</w:t>
      </w:r>
    </w:p>
    <w:p w14:paraId="43C804B1" w14:textId="77777777" w:rsidR="00CB0A98" w:rsidRDefault="00CB0A98" w:rsidP="00CB0A98">
      <w:pPr>
        <w:pStyle w:val="1wsquestionsdoubledigit"/>
      </w:pPr>
      <w:r>
        <w:rPr>
          <w:b/>
        </w:rPr>
        <w:t>  7</w:t>
      </w:r>
      <w:r w:rsidRPr="00C65F06">
        <w:rPr>
          <w:b/>
        </w:rPr>
        <w:t>.</w:t>
      </w:r>
      <w:r>
        <w:rPr>
          <w:b/>
        </w:rPr>
        <w:tab/>
      </w:r>
      <w:r w:rsidRPr="006A7C9E">
        <w:t xml:space="preserve">The force of gravitational attraction to a large object </w:t>
      </w:r>
      <w:r>
        <w:t>such as</w:t>
      </w:r>
      <w:r w:rsidRPr="006A7C9E">
        <w:t xml:space="preserve"> a planet is called </w:t>
      </w:r>
      <w:r>
        <w:t xml:space="preserve">…………… </w:t>
      </w:r>
      <w:r w:rsidRPr="006A7C9E">
        <w:rPr>
          <w:rFonts w:eastAsia="Arial Unicode MS" w:hint="eastAsia"/>
        </w:rPr>
        <w:t> </w:t>
      </w:r>
      <w:r w:rsidRPr="006A7C9E">
        <w:t>.</w:t>
      </w:r>
    </w:p>
    <w:p w14:paraId="6B68C860" w14:textId="77777777" w:rsidR="00CB0A98" w:rsidRDefault="00CB0A98" w:rsidP="00CB0A98">
      <w:pPr>
        <w:pStyle w:val="1wsquestionsdoubledigit"/>
      </w:pPr>
      <w:r>
        <w:rPr>
          <w:b/>
        </w:rPr>
        <w:t>  8</w:t>
      </w:r>
      <w:r w:rsidRPr="00C65F06">
        <w:rPr>
          <w:b/>
        </w:rPr>
        <w:t>.</w:t>
      </w:r>
      <w:r>
        <w:rPr>
          <w:b/>
        </w:rPr>
        <w:tab/>
      </w:r>
      <w:r w:rsidRPr="006A7C9E">
        <w:t xml:space="preserve">An object will remain at rest, or will not change its speed or direction, unless it is acted upon by an outside, </w:t>
      </w:r>
      <w:r>
        <w:t>……………</w:t>
      </w:r>
      <w:r w:rsidRPr="006A7C9E">
        <w:t xml:space="preserve"> force.</w:t>
      </w:r>
    </w:p>
    <w:p w14:paraId="2DDBEF0E" w14:textId="77777777" w:rsidR="00CB0A98" w:rsidRDefault="00CB0A98" w:rsidP="00CB0A98">
      <w:pPr>
        <w:pStyle w:val="1wsquestionsdoubledigit"/>
      </w:pPr>
      <w:r>
        <w:rPr>
          <w:b/>
        </w:rPr>
        <w:t>  9</w:t>
      </w:r>
      <w:r w:rsidRPr="00C65F06">
        <w:rPr>
          <w:b/>
        </w:rPr>
        <w:t>.</w:t>
      </w:r>
      <w:r>
        <w:rPr>
          <w:b/>
        </w:rPr>
        <w:tab/>
      </w:r>
      <w:r w:rsidRPr="006A7C9E">
        <w:t xml:space="preserve">The acceleration of an object depends on the mass of the object and the </w:t>
      </w:r>
      <w:r>
        <w:t>……………</w:t>
      </w:r>
      <w:r w:rsidRPr="006A7C9E">
        <w:t xml:space="preserve"> force acting on it.</w:t>
      </w:r>
    </w:p>
    <w:p w14:paraId="696EC061" w14:textId="77777777" w:rsidR="00CB0A98" w:rsidRDefault="00CB0A98" w:rsidP="00CB0A98">
      <w:pPr>
        <w:pStyle w:val="1wsquestionsdoubledigit"/>
      </w:pPr>
      <w:r w:rsidRPr="00C65F06">
        <w:rPr>
          <w:b/>
        </w:rPr>
        <w:t>1</w:t>
      </w:r>
      <w:r>
        <w:rPr>
          <w:b/>
        </w:rPr>
        <w:t>0</w:t>
      </w:r>
      <w:r w:rsidRPr="00C65F06">
        <w:rPr>
          <w:b/>
        </w:rPr>
        <w:t>.</w:t>
      </w:r>
      <w:r>
        <w:rPr>
          <w:b/>
        </w:rPr>
        <w:tab/>
      </w:r>
      <w:r w:rsidRPr="006A7C9E">
        <w:t xml:space="preserve">When an object applies a force to a second object, the second object applies an </w:t>
      </w:r>
      <w:r>
        <w:t>……………</w:t>
      </w:r>
      <w:r w:rsidRPr="006A7C9E">
        <w:t xml:space="preserve"> and </w:t>
      </w:r>
      <w:r>
        <w:t>……………</w:t>
      </w:r>
      <w:r w:rsidRPr="006A7C9E">
        <w:t xml:space="preserve"> force to the first object.</w:t>
      </w:r>
    </w:p>
    <w:p w14:paraId="58D73057" w14:textId="77777777" w:rsidR="00CB0A98" w:rsidRDefault="00CB0A98" w:rsidP="00CB0A98">
      <w:pPr>
        <w:pStyle w:val="1wsquestionsdoubledigit"/>
      </w:pPr>
      <w:r w:rsidRPr="00C65F06">
        <w:rPr>
          <w:b/>
        </w:rPr>
        <w:t>1</w:t>
      </w:r>
      <w:r>
        <w:rPr>
          <w:b/>
        </w:rPr>
        <w:t>1</w:t>
      </w:r>
      <w:r w:rsidRPr="00C65F06">
        <w:rPr>
          <w:b/>
        </w:rPr>
        <w:t>.</w:t>
      </w:r>
      <w:r>
        <w:rPr>
          <w:b/>
        </w:rPr>
        <w:tab/>
      </w:r>
      <w:r>
        <w:t xml:space="preserve">…………… </w:t>
      </w:r>
      <w:r w:rsidRPr="006A7C9E">
        <w:t>is done whenever a force is applied to an object and the object moves in the direction of the force.</w:t>
      </w:r>
    </w:p>
    <w:p w14:paraId="5266510C" w14:textId="77777777" w:rsidR="00CB0A98" w:rsidRPr="0068236A" w:rsidRDefault="00CB0A98" w:rsidP="00CB0A98">
      <w:pPr>
        <w:pStyle w:val="1wsquestionsdoubledigit"/>
      </w:pPr>
      <w:r w:rsidRPr="00C65F06">
        <w:rPr>
          <w:b/>
        </w:rPr>
        <w:t>1</w:t>
      </w:r>
      <w:r>
        <w:rPr>
          <w:b/>
        </w:rPr>
        <w:t>2</w:t>
      </w:r>
      <w:r w:rsidRPr="00C65F06">
        <w:rPr>
          <w:b/>
        </w:rPr>
        <w:t>.</w:t>
      </w:r>
      <w:r>
        <w:rPr>
          <w:b/>
        </w:rPr>
        <w:tab/>
      </w:r>
      <w:r>
        <w:t xml:space="preserve">…………… </w:t>
      </w:r>
      <w:r w:rsidRPr="006A7C9E">
        <w:t>can be transferred to an object by doing work on it. Doing work on an object can also convert the energy an object possesses from one form into another.</w:t>
      </w:r>
    </w:p>
    <w:p w14:paraId="3A40123A" w14:textId="77777777" w:rsidR="00CB0A98" w:rsidRDefault="00CB0A98" w:rsidP="00CB0A98">
      <w:pPr>
        <w:pStyle w:val="1wsquestionsdoubledigit"/>
      </w:pPr>
      <w:r w:rsidRPr="0023300C">
        <w:rPr>
          <w:b/>
        </w:rPr>
        <w:t>13.</w:t>
      </w:r>
      <w:r>
        <w:tab/>
      </w:r>
      <w:r w:rsidRPr="006A7C9E">
        <w:t xml:space="preserve">All stored energy is called </w:t>
      </w:r>
      <w:r>
        <w:t>……………</w:t>
      </w:r>
      <w:r w:rsidRPr="006A7C9E">
        <w:t xml:space="preserve"> energy. </w:t>
      </w:r>
      <w:r>
        <w:t>……………</w:t>
      </w:r>
      <w:r w:rsidRPr="006A7C9E">
        <w:t xml:space="preserve"> potential energy and </w:t>
      </w:r>
      <w:r>
        <w:t>……………</w:t>
      </w:r>
      <w:r w:rsidRPr="006A7C9E">
        <w:t xml:space="preserve"> potential energy are examples of stored energy.</w:t>
      </w:r>
    </w:p>
    <w:p w14:paraId="4707FEE1" w14:textId="77777777" w:rsidR="00CB0A98" w:rsidRDefault="00CB0A98" w:rsidP="00CB0A98">
      <w:pPr>
        <w:pStyle w:val="1wsquestionsdoubledigit"/>
      </w:pPr>
      <w:r>
        <w:rPr>
          <w:b/>
        </w:rPr>
        <w:t>14</w:t>
      </w:r>
      <w:r w:rsidRPr="0023300C">
        <w:rPr>
          <w:b/>
        </w:rPr>
        <w:t>.</w:t>
      </w:r>
      <w:r>
        <w:tab/>
      </w:r>
      <w:r w:rsidRPr="006A7C9E">
        <w:t xml:space="preserve">The Law of Conservation of Energy states that energy is never created or </w:t>
      </w:r>
      <w:r w:rsidRPr="006A7C9E">
        <w:rPr>
          <w:rFonts w:eastAsia="Arial Unicode MS" w:hint="eastAsia"/>
        </w:rPr>
        <w:t> </w:t>
      </w:r>
      <w:r>
        <w:t xml:space="preserve">…………… </w:t>
      </w:r>
      <w:r w:rsidRPr="006A7C9E">
        <w:t>.</w:t>
      </w:r>
    </w:p>
    <w:p w14:paraId="18C9E657" w14:textId="77777777" w:rsidR="00CB0A98" w:rsidRDefault="00CB0A98" w:rsidP="00CB0A98">
      <w:pPr>
        <w:pStyle w:val="1wsquestionsdoubledigit"/>
      </w:pPr>
    </w:p>
    <w:tbl>
      <w:tblPr>
        <w:tblStyle w:val="TableGrid"/>
        <w:tblW w:w="0" w:type="auto"/>
        <w:tblInd w:w="513"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995"/>
        <w:gridCol w:w="2541"/>
        <w:gridCol w:w="2520"/>
        <w:gridCol w:w="2528"/>
      </w:tblGrid>
      <w:tr w:rsidR="00CB0A98" w14:paraId="5BD2B596" w14:textId="77777777" w:rsidTr="009F0934">
        <w:tc>
          <w:tcPr>
            <w:tcW w:w="1995" w:type="dxa"/>
            <w:tcMar>
              <w:top w:w="40" w:type="dxa"/>
              <w:left w:w="499" w:type="dxa"/>
              <w:bottom w:w="40" w:type="dxa"/>
              <w:right w:w="0" w:type="dxa"/>
            </w:tcMar>
          </w:tcPr>
          <w:p w14:paraId="149660F7" w14:textId="77777777" w:rsidR="00CB0A98" w:rsidRDefault="00CB0A98" w:rsidP="009F0934">
            <w:pPr>
              <w:pStyle w:val="1wsmainbodyfullout"/>
            </w:pPr>
            <w:r w:rsidRPr="006A7C9E">
              <w:t>average</w:t>
            </w:r>
          </w:p>
        </w:tc>
        <w:tc>
          <w:tcPr>
            <w:tcW w:w="2541" w:type="dxa"/>
            <w:tcMar>
              <w:top w:w="40" w:type="dxa"/>
              <w:left w:w="499" w:type="dxa"/>
              <w:bottom w:w="40" w:type="dxa"/>
              <w:right w:w="0" w:type="dxa"/>
            </w:tcMar>
          </w:tcPr>
          <w:p w14:paraId="68129089" w14:textId="77777777" w:rsidR="00CB0A98" w:rsidRDefault="00CB0A98" w:rsidP="009F0934">
            <w:pPr>
              <w:pStyle w:val="1wsmainbodyfullout"/>
            </w:pPr>
            <w:r w:rsidRPr="006A7C9E">
              <w:t>destroyed</w:t>
            </w:r>
          </w:p>
        </w:tc>
        <w:tc>
          <w:tcPr>
            <w:tcW w:w="2520" w:type="dxa"/>
            <w:tcMar>
              <w:top w:w="40" w:type="dxa"/>
              <w:left w:w="499" w:type="dxa"/>
              <w:bottom w:w="40" w:type="dxa"/>
              <w:right w:w="0" w:type="dxa"/>
            </w:tcMar>
          </w:tcPr>
          <w:p w14:paraId="2B3FC970" w14:textId="77777777" w:rsidR="00CB0A98" w:rsidRDefault="00CB0A98" w:rsidP="009F0934">
            <w:pPr>
              <w:pStyle w:val="1wsmainbodyfullout"/>
            </w:pPr>
            <w:r w:rsidRPr="006A7C9E">
              <w:t>potential</w:t>
            </w:r>
          </w:p>
        </w:tc>
        <w:tc>
          <w:tcPr>
            <w:tcW w:w="2528" w:type="dxa"/>
            <w:tcMar>
              <w:top w:w="40" w:type="dxa"/>
              <w:left w:w="499" w:type="dxa"/>
              <w:bottom w:w="40" w:type="dxa"/>
              <w:right w:w="0" w:type="dxa"/>
            </w:tcMar>
          </w:tcPr>
          <w:p w14:paraId="491F9638" w14:textId="77777777" w:rsidR="00CB0A98" w:rsidRDefault="00CB0A98" w:rsidP="009F0934">
            <w:pPr>
              <w:pStyle w:val="1wsmainbodyfullout"/>
            </w:pPr>
            <w:r w:rsidRPr="006A7C9E">
              <w:t>weight</w:t>
            </w:r>
          </w:p>
        </w:tc>
      </w:tr>
      <w:tr w:rsidR="00CB0A98" w14:paraId="1571B0D4" w14:textId="77777777" w:rsidTr="009F0934">
        <w:tc>
          <w:tcPr>
            <w:tcW w:w="1995" w:type="dxa"/>
            <w:tcMar>
              <w:top w:w="40" w:type="dxa"/>
              <w:left w:w="499" w:type="dxa"/>
              <w:bottom w:w="40" w:type="dxa"/>
              <w:right w:w="0" w:type="dxa"/>
            </w:tcMar>
          </w:tcPr>
          <w:p w14:paraId="3D8D3421" w14:textId="77777777" w:rsidR="00CB0A98" w:rsidRDefault="00CB0A98" w:rsidP="009F0934">
            <w:pPr>
              <w:pStyle w:val="1wsmainbodyfullout"/>
            </w:pPr>
            <w:r w:rsidRPr="006A7C9E">
              <w:t>energy</w:t>
            </w:r>
          </w:p>
        </w:tc>
        <w:tc>
          <w:tcPr>
            <w:tcW w:w="2541" w:type="dxa"/>
            <w:tcMar>
              <w:top w:w="40" w:type="dxa"/>
              <w:left w:w="499" w:type="dxa"/>
              <w:bottom w:w="40" w:type="dxa"/>
              <w:right w:w="0" w:type="dxa"/>
            </w:tcMar>
          </w:tcPr>
          <w:p w14:paraId="6D159A65" w14:textId="77777777" w:rsidR="00CB0A98" w:rsidRDefault="00CB0A98" w:rsidP="009F0934">
            <w:pPr>
              <w:pStyle w:val="1wsmainbodyfullout"/>
            </w:pPr>
            <w:r w:rsidRPr="006A7C9E">
              <w:t>equal</w:t>
            </w:r>
          </w:p>
        </w:tc>
        <w:tc>
          <w:tcPr>
            <w:tcW w:w="2520" w:type="dxa"/>
            <w:tcMar>
              <w:top w:w="40" w:type="dxa"/>
              <w:left w:w="499" w:type="dxa"/>
              <w:bottom w:w="40" w:type="dxa"/>
              <w:right w:w="0" w:type="dxa"/>
            </w:tcMar>
          </w:tcPr>
          <w:p w14:paraId="70D10EAC" w14:textId="77777777" w:rsidR="00CB0A98" w:rsidRDefault="00CB0A98" w:rsidP="009F0934">
            <w:pPr>
              <w:pStyle w:val="1wsmainbodyfullout"/>
            </w:pPr>
            <w:r w:rsidRPr="006A7C9E">
              <w:t>total</w:t>
            </w:r>
          </w:p>
        </w:tc>
        <w:tc>
          <w:tcPr>
            <w:tcW w:w="2528" w:type="dxa"/>
            <w:tcMar>
              <w:top w:w="40" w:type="dxa"/>
              <w:left w:w="499" w:type="dxa"/>
              <w:bottom w:w="40" w:type="dxa"/>
              <w:right w:w="0" w:type="dxa"/>
            </w:tcMar>
          </w:tcPr>
          <w:p w14:paraId="1F2CD19A" w14:textId="77777777" w:rsidR="00CB0A98" w:rsidRDefault="00CB0A98" w:rsidP="009F0934">
            <w:pPr>
              <w:pStyle w:val="1wsmainbodyfullout"/>
            </w:pPr>
            <w:r w:rsidRPr="006A7C9E">
              <w:t>opposite</w:t>
            </w:r>
          </w:p>
        </w:tc>
      </w:tr>
      <w:tr w:rsidR="00CB0A98" w14:paraId="325AC17B" w14:textId="77777777" w:rsidTr="009F0934">
        <w:tc>
          <w:tcPr>
            <w:tcW w:w="1995" w:type="dxa"/>
            <w:tcMar>
              <w:top w:w="40" w:type="dxa"/>
              <w:left w:w="499" w:type="dxa"/>
              <w:bottom w:w="40" w:type="dxa"/>
              <w:right w:w="0" w:type="dxa"/>
            </w:tcMar>
          </w:tcPr>
          <w:p w14:paraId="45996B1D" w14:textId="77777777" w:rsidR="00CB0A98" w:rsidRDefault="00CB0A98" w:rsidP="009F0934">
            <w:pPr>
              <w:pStyle w:val="1wsmainbodyfullout"/>
            </w:pPr>
            <w:r w:rsidRPr="006A7C9E">
              <w:t>direction</w:t>
            </w:r>
          </w:p>
        </w:tc>
        <w:tc>
          <w:tcPr>
            <w:tcW w:w="2541" w:type="dxa"/>
            <w:tcMar>
              <w:top w:w="40" w:type="dxa"/>
              <w:left w:w="499" w:type="dxa"/>
              <w:bottom w:w="40" w:type="dxa"/>
              <w:right w:w="0" w:type="dxa"/>
            </w:tcMar>
          </w:tcPr>
          <w:p w14:paraId="29AF16EC" w14:textId="77777777" w:rsidR="00CB0A98" w:rsidRDefault="00CB0A98" w:rsidP="009F0934">
            <w:pPr>
              <w:pStyle w:val="1wsmainbodyfullout"/>
            </w:pPr>
            <w:r w:rsidRPr="006A7C9E">
              <w:t>dividing</w:t>
            </w:r>
          </w:p>
        </w:tc>
        <w:tc>
          <w:tcPr>
            <w:tcW w:w="2520" w:type="dxa"/>
            <w:tcMar>
              <w:top w:w="40" w:type="dxa"/>
              <w:left w:w="499" w:type="dxa"/>
              <w:bottom w:w="40" w:type="dxa"/>
              <w:right w:w="0" w:type="dxa"/>
            </w:tcMar>
          </w:tcPr>
          <w:p w14:paraId="3D0F17FA" w14:textId="77777777" w:rsidR="00CB0A98" w:rsidRDefault="00CB0A98" w:rsidP="009F0934">
            <w:pPr>
              <w:pStyle w:val="1wsmainbodyfullout"/>
            </w:pPr>
            <w:r w:rsidRPr="006A7C9E">
              <w:t>work</w:t>
            </w:r>
          </w:p>
        </w:tc>
        <w:tc>
          <w:tcPr>
            <w:tcW w:w="2528" w:type="dxa"/>
            <w:tcMar>
              <w:top w:w="40" w:type="dxa"/>
              <w:left w:w="499" w:type="dxa"/>
              <w:bottom w:w="40" w:type="dxa"/>
              <w:right w:w="0" w:type="dxa"/>
            </w:tcMar>
          </w:tcPr>
          <w:p w14:paraId="0717AD29" w14:textId="77777777" w:rsidR="00CB0A98" w:rsidRDefault="00CB0A98" w:rsidP="009F0934">
            <w:pPr>
              <w:pStyle w:val="1wsmainbodyfullout"/>
            </w:pPr>
            <w:r w:rsidRPr="006A7C9E">
              <w:t>gravitational</w:t>
            </w:r>
          </w:p>
        </w:tc>
      </w:tr>
      <w:tr w:rsidR="00CB0A98" w14:paraId="11081ED8" w14:textId="77777777" w:rsidTr="009F0934">
        <w:tc>
          <w:tcPr>
            <w:tcW w:w="1995" w:type="dxa"/>
            <w:tcMar>
              <w:top w:w="40" w:type="dxa"/>
              <w:left w:w="499" w:type="dxa"/>
              <w:bottom w:w="40" w:type="dxa"/>
              <w:right w:w="0" w:type="dxa"/>
            </w:tcMar>
          </w:tcPr>
          <w:p w14:paraId="5EBD5F60" w14:textId="77777777" w:rsidR="00CB0A98" w:rsidRDefault="00CB0A98" w:rsidP="009F0934">
            <w:pPr>
              <w:pStyle w:val="1wsmainbodyfullout"/>
            </w:pPr>
            <w:r w:rsidRPr="006A7C9E">
              <w:t>unbalanced</w:t>
            </w:r>
          </w:p>
        </w:tc>
        <w:tc>
          <w:tcPr>
            <w:tcW w:w="2541" w:type="dxa"/>
            <w:tcMar>
              <w:top w:w="40" w:type="dxa"/>
              <w:left w:w="499" w:type="dxa"/>
              <w:bottom w:w="40" w:type="dxa"/>
              <w:right w:w="0" w:type="dxa"/>
            </w:tcMar>
          </w:tcPr>
          <w:p w14:paraId="2200E1F5" w14:textId="77777777" w:rsidR="00CB0A98" w:rsidRDefault="00CB0A98" w:rsidP="009F0934">
            <w:pPr>
              <w:pStyle w:val="1wsmainbodyfullout"/>
            </w:pPr>
            <w:r w:rsidRPr="006A7C9E">
              <w:t>instantaneous</w:t>
            </w:r>
          </w:p>
        </w:tc>
        <w:tc>
          <w:tcPr>
            <w:tcW w:w="2520" w:type="dxa"/>
            <w:tcMar>
              <w:top w:w="40" w:type="dxa"/>
              <w:left w:w="499" w:type="dxa"/>
              <w:bottom w:w="40" w:type="dxa"/>
              <w:right w:w="0" w:type="dxa"/>
            </w:tcMar>
          </w:tcPr>
          <w:p w14:paraId="16E9460E" w14:textId="77777777" w:rsidR="00CB0A98" w:rsidRDefault="00CB0A98" w:rsidP="009F0934">
            <w:pPr>
              <w:pStyle w:val="1wsmainbodyfullout"/>
            </w:pPr>
            <w:r w:rsidRPr="006A7C9E">
              <w:t>acceleration</w:t>
            </w:r>
          </w:p>
        </w:tc>
        <w:tc>
          <w:tcPr>
            <w:tcW w:w="2528" w:type="dxa"/>
            <w:tcMar>
              <w:top w:w="40" w:type="dxa"/>
              <w:left w:w="499" w:type="dxa"/>
              <w:bottom w:w="40" w:type="dxa"/>
              <w:right w:w="0" w:type="dxa"/>
            </w:tcMar>
          </w:tcPr>
          <w:p w14:paraId="0E313698" w14:textId="77777777" w:rsidR="00CB0A98" w:rsidRDefault="00CB0A98" w:rsidP="009F0934">
            <w:pPr>
              <w:pStyle w:val="1wsmainbodyfullout"/>
            </w:pPr>
          </w:p>
        </w:tc>
      </w:tr>
      <w:tr w:rsidR="00CB0A98" w14:paraId="2E016204" w14:textId="77777777" w:rsidTr="009F0934">
        <w:tc>
          <w:tcPr>
            <w:tcW w:w="1995" w:type="dxa"/>
            <w:tcMar>
              <w:top w:w="40" w:type="dxa"/>
              <w:left w:w="499" w:type="dxa"/>
              <w:bottom w:w="40" w:type="dxa"/>
              <w:right w:w="0" w:type="dxa"/>
            </w:tcMar>
          </w:tcPr>
          <w:p w14:paraId="7F93EBBA" w14:textId="77777777" w:rsidR="00CB0A98" w:rsidRDefault="00CB0A98" w:rsidP="009F0934">
            <w:pPr>
              <w:pStyle w:val="1wsmainbodyfullout"/>
            </w:pPr>
            <w:r w:rsidRPr="006A7C9E">
              <w:t>elastic</w:t>
            </w:r>
          </w:p>
        </w:tc>
        <w:tc>
          <w:tcPr>
            <w:tcW w:w="2541" w:type="dxa"/>
            <w:tcMar>
              <w:top w:w="40" w:type="dxa"/>
              <w:left w:w="499" w:type="dxa"/>
              <w:bottom w:w="40" w:type="dxa"/>
              <w:right w:w="0" w:type="dxa"/>
            </w:tcMar>
          </w:tcPr>
          <w:p w14:paraId="68C745AA" w14:textId="77777777" w:rsidR="00CB0A98" w:rsidRDefault="00CB0A98" w:rsidP="009F0934">
            <w:pPr>
              <w:pStyle w:val="1wsmainbodyfullout"/>
            </w:pPr>
            <w:r w:rsidRPr="006A7C9E">
              <w:t>velocity</w:t>
            </w:r>
          </w:p>
        </w:tc>
        <w:tc>
          <w:tcPr>
            <w:tcW w:w="2520" w:type="dxa"/>
            <w:tcMar>
              <w:top w:w="40" w:type="dxa"/>
              <w:left w:w="499" w:type="dxa"/>
              <w:bottom w:w="40" w:type="dxa"/>
              <w:right w:w="0" w:type="dxa"/>
            </w:tcMar>
          </w:tcPr>
          <w:p w14:paraId="3FC877C7" w14:textId="77777777" w:rsidR="00CB0A98" w:rsidRDefault="00CB0A98" w:rsidP="009F0934">
            <w:pPr>
              <w:pStyle w:val="1wsmainbodyfullout"/>
            </w:pPr>
            <w:r w:rsidRPr="006A7C9E">
              <w:t>rate</w:t>
            </w:r>
          </w:p>
        </w:tc>
        <w:tc>
          <w:tcPr>
            <w:tcW w:w="2528" w:type="dxa"/>
            <w:tcMar>
              <w:top w:w="40" w:type="dxa"/>
              <w:left w:w="499" w:type="dxa"/>
              <w:bottom w:w="40" w:type="dxa"/>
              <w:right w:w="0" w:type="dxa"/>
            </w:tcMar>
          </w:tcPr>
          <w:p w14:paraId="08A7F226" w14:textId="77777777" w:rsidR="00CB0A98" w:rsidRDefault="00CB0A98" w:rsidP="009F0934">
            <w:pPr>
              <w:pStyle w:val="1wsmainbodyfullout"/>
            </w:pPr>
          </w:p>
        </w:tc>
      </w:tr>
    </w:tbl>
    <w:p w14:paraId="0619EE80" w14:textId="77777777" w:rsidR="00CB0A98" w:rsidRPr="008A6884" w:rsidRDefault="00CB0A98" w:rsidP="00CB0A98">
      <w:pPr>
        <w:pStyle w:val="1wsquestionsdoubledigit"/>
      </w:pPr>
    </w:p>
    <w:p w14:paraId="2BDF5D13" w14:textId="77777777" w:rsidR="004F2AFF" w:rsidRDefault="004F2AFF">
      <w:pPr>
        <w:rPr>
          <w:rFonts w:ascii="Arial" w:hAnsi="Arial"/>
        </w:rPr>
      </w:pPr>
      <w:r>
        <w:rPr>
          <w:rFonts w:ascii="Arial" w:hAnsi="Arial"/>
        </w:rPr>
        <w:br w:type="page"/>
      </w:r>
    </w:p>
    <w:p w14:paraId="33025AB3" w14:textId="77777777" w:rsidR="00552028" w:rsidRPr="00652982" w:rsidRDefault="001E2D62" w:rsidP="001E2D62">
      <w:pPr>
        <w:jc w:val="center"/>
        <w:rPr>
          <w:rFonts w:ascii="Arial" w:hAnsi="Arial"/>
          <w:color w:val="3366FF"/>
          <w:sz w:val="44"/>
          <w:szCs w:val="44"/>
        </w:rPr>
      </w:pPr>
      <w:r w:rsidRPr="00652982">
        <w:rPr>
          <w:rFonts w:ascii="Arial" w:hAnsi="Arial"/>
          <w:b/>
          <w:color w:val="3366FF"/>
          <w:sz w:val="44"/>
          <w:szCs w:val="44"/>
        </w:rPr>
        <w:t>Answers</w:t>
      </w:r>
    </w:p>
    <w:p w14:paraId="7C5E52BA" w14:textId="77777777" w:rsidR="001E2D62" w:rsidRDefault="001E2D62" w:rsidP="0044013D">
      <w:pPr>
        <w:rPr>
          <w:rFonts w:ascii="Arial" w:hAnsi="Arial"/>
        </w:rPr>
      </w:pPr>
    </w:p>
    <w:p w14:paraId="49989145" w14:textId="77777777" w:rsidR="00CB0A98" w:rsidRPr="005123A8" w:rsidRDefault="00CB0A98" w:rsidP="00CB0A98">
      <w:pPr>
        <w:pStyle w:val="Chaptertitle"/>
      </w:pPr>
      <w:r w:rsidRPr="005123A8">
        <w:t xml:space="preserve">CHAPTER </w:t>
      </w:r>
      <w:r>
        <w:t>8: Forces, energy and motion</w:t>
      </w:r>
    </w:p>
    <w:p w14:paraId="7D09ECE3" w14:textId="77777777" w:rsidR="00CB0A98" w:rsidRPr="00CB0A98"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776000" behindDoc="0" locked="0" layoutInCell="1" allowOverlap="1" wp14:anchorId="01BE52CB" wp14:editId="7D7AD536">
                <wp:simplePos x="0" y="0"/>
                <wp:positionH relativeFrom="column">
                  <wp:posOffset>0</wp:posOffset>
                </wp:positionH>
                <wp:positionV relativeFrom="paragraph">
                  <wp:posOffset>20955</wp:posOffset>
                </wp:positionV>
                <wp:extent cx="5867400" cy="0"/>
                <wp:effectExtent l="9525" t="11430" r="9525" b="7620"/>
                <wp:wrapNone/>
                <wp:docPr id="43" name="Line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7"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Cum5sBFQIA&#10;ACsEAAAOAAAAAAAAAAAAAAAAACwCAABkcnMvZTJvRG9jLnhtbFBLAQItABQABgAIAAAAIQCgJDtm&#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773952" behindDoc="0" locked="0" layoutInCell="1" allowOverlap="1" wp14:anchorId="6C5283E9" wp14:editId="349B65D3">
                <wp:simplePos x="0" y="0"/>
                <wp:positionH relativeFrom="column">
                  <wp:posOffset>4800600</wp:posOffset>
                </wp:positionH>
                <wp:positionV relativeFrom="paragraph">
                  <wp:posOffset>20955</wp:posOffset>
                </wp:positionV>
                <wp:extent cx="1066800" cy="304800"/>
                <wp:effectExtent l="9525" t="11430" r="9525" b="7620"/>
                <wp:wrapNone/>
                <wp:docPr id="47" name="Rectangle 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7B9A332D"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91" style="position:absolute;margin-left:378pt;margin-top:1.65pt;width:84pt;height:24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" fillcolor="black">
                <v:textbox>
                  <w:txbxContent>
                    <w:p w14:paraId="7B9A332D"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774976" behindDoc="0" locked="0" layoutInCell="1" allowOverlap="1" wp14:anchorId="489E23F2" wp14:editId="75D5E203">
                <wp:simplePos x="0" y="0"/>
                <wp:positionH relativeFrom="column">
                  <wp:posOffset>4419600</wp:posOffset>
                </wp:positionH>
                <wp:positionV relativeFrom="paragraph">
                  <wp:posOffset>20955</wp:posOffset>
                </wp:positionV>
                <wp:extent cx="1447800" cy="304800"/>
                <wp:effectExtent l="9525" t="11430" r="9525" b="7620"/>
                <wp:wrapNone/>
                <wp:docPr id="48"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5120F99F" w14:textId="77777777" w:rsidR="00CB0A98" w:rsidRDefault="00CB0A98" w:rsidP="00CB0A98">
                            <w:pPr>
                              <w:pStyle w:val="worksheeticontext"/>
                            </w:pPr>
                            <w:r>
                              <w:t>Worksheet 8.1</w:t>
                            </w:r>
                          </w:p>
                          <w:p w14:paraId="791538B4"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92" style="position:absolute;margin-left:348pt;margin-top:1.65pt;width:114pt;height:24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" fillcolor="black">
                <v:textbox>
                  <w:txbxContent>
                    <w:p w14:paraId="5120F99F" w14:textId="77777777" w:rsidR="00CB0A98" w:rsidRDefault="00CB0A98" w:rsidP="00CB0A98">
                      <w:pPr>
                        <w:pStyle w:val="worksheeticontext"/>
                      </w:pPr>
                      <w:r>
                        <w:t>Worksheet 8.1</w:t>
                      </w:r>
                    </w:p>
                    <w:p w14:paraId="791538B4" w14:textId="77777777" w:rsidR="00CB0A98" w:rsidRDefault="00CB0A98" w:rsidP="00CB0A98"/>
                  </w:txbxContent>
                </v:textbox>
              </v:roundrect>
            </w:pict>
          </mc:Fallback>
        </mc:AlternateContent>
      </w:r>
      <w:r w:rsidRPr="00CB0A98">
        <w:rPr>
          <w:sz w:val="28"/>
          <w:szCs w:val="28"/>
        </w:rPr>
        <w:t>Speed and velocity</w:t>
      </w:r>
    </w:p>
    <w:p w14:paraId="00D1C518"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0A82CA51" w14:textId="77777777" w:rsidR="00CB0A98" w:rsidRPr="00C366C4" w:rsidRDefault="00CB0A98" w:rsidP="00CB0A98">
      <w:pPr>
        <w:pStyle w:val="Heading1"/>
        <w:spacing w:before="200"/>
      </w:pPr>
      <w:r w:rsidRPr="00C366C4">
        <w:t>Calculating average speed</w:t>
      </w:r>
    </w:p>
    <w:p w14:paraId="5698396D" w14:textId="77777777" w:rsidR="00CB0A98" w:rsidRDefault="00CB0A98" w:rsidP="00CB0A98">
      <w:pPr>
        <w:pStyle w:val="1wsmainbodyfullout"/>
        <w:spacing w:before="60" w:after="120" w:line="240" w:lineRule="atLeast"/>
        <w:ind w:left="357" w:hanging="357"/>
      </w:pPr>
      <w:r w:rsidRPr="00C366C4">
        <w:rPr>
          <w:b/>
        </w:rPr>
        <w:t>1.</w:t>
      </w:r>
      <w:r>
        <w:tab/>
        <w:t>The average speed (</w:t>
      </w:r>
      <w:r w:rsidRPr="00A001F5">
        <w:rPr>
          <w:i/>
        </w:rPr>
        <w:t>v</w:t>
      </w:r>
      <w:r>
        <w:t>) for a journey is calculated using the formula:</w:t>
      </w:r>
    </w:p>
    <w:tbl>
      <w:tblPr>
        <w:tblStyle w:val="TableGrid"/>
        <w:tblW w:w="0" w:type="auto"/>
        <w:tblInd w:w="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10"/>
        <w:gridCol w:w="252"/>
      </w:tblGrid>
      <w:tr w:rsidR="00CB0A98" w:rsidRPr="006A3B75" w14:paraId="644FEFAE" w14:textId="77777777" w:rsidTr="009F0934">
        <w:trPr>
          <w:trHeight w:val="170"/>
        </w:trPr>
        <w:tc>
          <w:tcPr>
            <w:tcW w:w="410" w:type="dxa"/>
            <w:vMerge w:val="restart"/>
          </w:tcPr>
          <w:p w14:paraId="28DFF230" w14:textId="77777777" w:rsidR="00CB0A98" w:rsidRPr="004E410A" w:rsidRDefault="00CB0A98" w:rsidP="009F0934">
            <w:pPr>
              <w:pStyle w:val="1wsquestiona"/>
              <w:spacing w:before="120" w:after="0"/>
              <w:ind w:left="0" w:firstLine="0"/>
              <w:rPr>
                <w:i/>
                <w:spacing w:val="-2"/>
              </w:rPr>
            </w:pPr>
            <w:r>
              <w:rPr>
                <w:i/>
                <w:spacing w:val="-2"/>
              </w:rPr>
              <w:t>v</w:t>
            </w:r>
            <w:r w:rsidRPr="004E410A">
              <w:rPr>
                <w:spacing w:val="-2"/>
              </w:rPr>
              <w:t xml:space="preserve"> </w:t>
            </w:r>
            <w:r w:rsidRPr="004E410A">
              <w:rPr>
                <w:rFonts w:ascii="Symbol" w:hAnsi="Symbol"/>
                <w:spacing w:val="-2"/>
              </w:rPr>
              <w:t></w:t>
            </w:r>
            <w:r w:rsidRPr="004E410A">
              <w:rPr>
                <w:spacing w:val="-2"/>
              </w:rPr>
              <w:t xml:space="preserve"> </w:t>
            </w:r>
          </w:p>
        </w:tc>
        <w:tc>
          <w:tcPr>
            <w:tcW w:w="252" w:type="dxa"/>
            <w:tcBorders>
              <w:bottom w:val="single" w:sz="4" w:space="0" w:color="auto"/>
            </w:tcBorders>
          </w:tcPr>
          <w:p w14:paraId="325AE6AB" w14:textId="77777777" w:rsidR="00CB0A98" w:rsidRPr="003A1F4F" w:rsidRDefault="00CB0A98" w:rsidP="009F0934">
            <w:pPr>
              <w:pStyle w:val="1wsquestiona"/>
              <w:spacing w:after="0"/>
              <w:ind w:left="0" w:firstLine="0"/>
              <w:jc w:val="center"/>
              <w:rPr>
                <w:i/>
                <w:spacing w:val="-2"/>
              </w:rPr>
            </w:pPr>
            <w:r>
              <w:rPr>
                <w:i/>
                <w:spacing w:val="-2"/>
              </w:rPr>
              <w:t>d</w:t>
            </w:r>
          </w:p>
        </w:tc>
      </w:tr>
      <w:tr w:rsidR="00CB0A98" w:rsidRPr="006A3B75" w14:paraId="3D2211B6" w14:textId="77777777" w:rsidTr="009F0934">
        <w:trPr>
          <w:trHeight w:val="170"/>
        </w:trPr>
        <w:tc>
          <w:tcPr>
            <w:tcW w:w="410" w:type="dxa"/>
            <w:vMerge/>
          </w:tcPr>
          <w:p w14:paraId="69AAE3F0" w14:textId="77777777" w:rsidR="00CB0A98" w:rsidRPr="004E410A" w:rsidRDefault="00CB0A98" w:rsidP="009F0934">
            <w:pPr>
              <w:pStyle w:val="1wsquestiona"/>
              <w:spacing w:after="0"/>
              <w:ind w:left="0" w:firstLine="0"/>
              <w:rPr>
                <w:i/>
                <w:spacing w:val="-2"/>
              </w:rPr>
            </w:pPr>
          </w:p>
        </w:tc>
        <w:tc>
          <w:tcPr>
            <w:tcW w:w="252" w:type="dxa"/>
            <w:tcBorders>
              <w:top w:val="single" w:sz="4" w:space="0" w:color="auto"/>
            </w:tcBorders>
          </w:tcPr>
          <w:p w14:paraId="5BF76672" w14:textId="77777777" w:rsidR="00CB0A98" w:rsidRPr="004E410A" w:rsidRDefault="00CB0A98" w:rsidP="009F0934">
            <w:pPr>
              <w:pStyle w:val="1wsquestiona"/>
              <w:spacing w:after="0"/>
              <w:ind w:left="0" w:firstLine="0"/>
              <w:jc w:val="center"/>
              <w:rPr>
                <w:i/>
                <w:spacing w:val="-2"/>
              </w:rPr>
            </w:pPr>
            <w:r>
              <w:rPr>
                <w:i/>
                <w:spacing w:val="-2"/>
              </w:rPr>
              <w:t>t</w:t>
            </w:r>
          </w:p>
        </w:tc>
      </w:tr>
    </w:tbl>
    <w:p w14:paraId="5F0E34FA" w14:textId="77777777" w:rsidR="00CB0A98" w:rsidRDefault="00CB0A98" w:rsidP="00CB0A98">
      <w:pPr>
        <w:pStyle w:val="1wsquestionsindent"/>
      </w:pPr>
      <w:r>
        <w:t xml:space="preserve">where </w:t>
      </w:r>
      <w:r w:rsidRPr="00A001F5">
        <w:rPr>
          <w:i/>
        </w:rPr>
        <w:t>d</w:t>
      </w:r>
      <w:r>
        <w:t xml:space="preserve"> </w:t>
      </w:r>
      <w:r w:rsidRPr="004E410A">
        <w:rPr>
          <w:rFonts w:ascii="Symbol" w:hAnsi="Symbol"/>
          <w:spacing w:val="-2"/>
        </w:rPr>
        <w:t></w:t>
      </w:r>
      <w:r>
        <w:t xml:space="preserve"> distance travelled and </w:t>
      </w:r>
      <w:r w:rsidRPr="00A001F5">
        <w:rPr>
          <w:i/>
        </w:rPr>
        <w:t>t</w:t>
      </w:r>
      <w:r>
        <w:t xml:space="preserve"> </w:t>
      </w:r>
      <w:r w:rsidRPr="004E410A">
        <w:rPr>
          <w:rFonts w:ascii="Symbol" w:hAnsi="Symbol"/>
          <w:spacing w:val="-2"/>
        </w:rPr>
        <w:t></w:t>
      </w:r>
      <w:r>
        <w:t xml:space="preserve"> time taken.</w:t>
      </w:r>
    </w:p>
    <w:p w14:paraId="3F134E0F" w14:textId="77777777" w:rsidR="00CB0A98" w:rsidRPr="004A7C2B" w:rsidRDefault="00CB0A98" w:rsidP="00CB0A98">
      <w:pPr>
        <w:pStyle w:val="1wsquestionsindent"/>
        <w:spacing w:after="120"/>
        <w:rPr>
          <w:lang w:eastAsia="en-AU"/>
        </w:rPr>
      </w:pPr>
      <w:r>
        <w:t>Complete the following table. Make sure you include the appropriate units for each quantity.</w:t>
      </w:r>
    </w:p>
    <w:tbl>
      <w:tblPr>
        <w:tblW w:w="8894"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6"/>
        <w:gridCol w:w="3057"/>
        <w:gridCol w:w="2781"/>
      </w:tblGrid>
      <w:tr w:rsidR="00CB0A98" w:rsidRPr="00286DBB" w14:paraId="61CF7DC2" w14:textId="77777777" w:rsidTr="009F0934">
        <w:trPr>
          <w:trHeight w:val="434"/>
        </w:trPr>
        <w:tc>
          <w:tcPr>
            <w:tcW w:w="3056" w:type="dxa"/>
            <w:tcBorders>
              <w:bottom w:val="single" w:sz="4" w:space="0" w:color="000000"/>
              <w:right w:val="single" w:sz="4" w:space="0" w:color="FFFFFF"/>
            </w:tcBorders>
            <w:shd w:val="clear" w:color="auto" w:fill="000000"/>
            <w:vAlign w:val="center"/>
          </w:tcPr>
          <w:p w14:paraId="62A67D39" w14:textId="77777777" w:rsidR="00CB0A98" w:rsidRPr="00614DD8" w:rsidRDefault="00CB0A98" w:rsidP="009F0934">
            <w:pPr>
              <w:pStyle w:val="TABLEHEADWHITECENTRE"/>
            </w:pPr>
            <w:r w:rsidRPr="00614DD8">
              <w:t>Distance travelled</w:t>
            </w:r>
          </w:p>
        </w:tc>
        <w:tc>
          <w:tcPr>
            <w:tcW w:w="3057" w:type="dxa"/>
            <w:tcBorders>
              <w:left w:val="single" w:sz="4" w:space="0" w:color="FFFFFF"/>
              <w:right w:val="single" w:sz="4" w:space="0" w:color="FFFFFF"/>
            </w:tcBorders>
            <w:shd w:val="clear" w:color="auto" w:fill="000000"/>
            <w:vAlign w:val="center"/>
          </w:tcPr>
          <w:p w14:paraId="281EE380" w14:textId="77777777" w:rsidR="00CB0A98" w:rsidRPr="00614DD8" w:rsidRDefault="00CB0A98" w:rsidP="009F0934">
            <w:pPr>
              <w:pStyle w:val="TABLEHEADWHITECENTRE"/>
            </w:pPr>
            <w:r w:rsidRPr="00614DD8">
              <w:t>Time taken</w:t>
            </w:r>
          </w:p>
        </w:tc>
        <w:tc>
          <w:tcPr>
            <w:tcW w:w="2781" w:type="dxa"/>
            <w:tcBorders>
              <w:left w:val="single" w:sz="4" w:space="0" w:color="FFFFFF"/>
            </w:tcBorders>
            <w:shd w:val="clear" w:color="auto" w:fill="000000"/>
            <w:vAlign w:val="center"/>
          </w:tcPr>
          <w:p w14:paraId="440A7FA4" w14:textId="77777777" w:rsidR="00CB0A98" w:rsidRPr="00614DD8" w:rsidRDefault="00CB0A98" w:rsidP="009F0934">
            <w:pPr>
              <w:pStyle w:val="TABLEHEADWHITECENTRE"/>
            </w:pPr>
            <w:r w:rsidRPr="00614DD8">
              <w:t>Average speed</w:t>
            </w:r>
          </w:p>
        </w:tc>
      </w:tr>
      <w:tr w:rsidR="00CB0A98" w:rsidRPr="00286DBB" w14:paraId="5652C83F" w14:textId="77777777" w:rsidTr="009F0934">
        <w:trPr>
          <w:trHeight w:val="435"/>
        </w:trPr>
        <w:tc>
          <w:tcPr>
            <w:tcW w:w="3056" w:type="dxa"/>
            <w:tcBorders>
              <w:top w:val="single" w:sz="4" w:space="0" w:color="000000"/>
            </w:tcBorders>
            <w:tcMar>
              <w:left w:w="700" w:type="dxa"/>
            </w:tcMar>
            <w:vAlign w:val="center"/>
          </w:tcPr>
          <w:p w14:paraId="70186ABE" w14:textId="77777777" w:rsidR="00CB0A98" w:rsidRPr="00286DBB" w:rsidRDefault="00CB0A98" w:rsidP="009F0934">
            <w:pPr>
              <w:pStyle w:val="TABLETEXTLEFT"/>
              <w:tabs>
                <w:tab w:val="decimal" w:pos="855"/>
              </w:tabs>
            </w:pPr>
            <w:r w:rsidRPr="00286DBB">
              <w:t>100</w:t>
            </w:r>
            <w:r>
              <w:t xml:space="preserve"> m</w:t>
            </w:r>
          </w:p>
        </w:tc>
        <w:tc>
          <w:tcPr>
            <w:tcW w:w="3057" w:type="dxa"/>
            <w:tcBorders>
              <w:top w:val="single" w:sz="4" w:space="0" w:color="FFFFFF"/>
            </w:tcBorders>
            <w:tcMar>
              <w:left w:w="700" w:type="dxa"/>
            </w:tcMar>
            <w:vAlign w:val="center"/>
          </w:tcPr>
          <w:p w14:paraId="73C3F11C" w14:textId="77777777" w:rsidR="00CB0A98" w:rsidRPr="00286DBB" w:rsidRDefault="00CB0A98" w:rsidP="009F0934">
            <w:pPr>
              <w:pStyle w:val="TABLETEXTLEFT"/>
              <w:tabs>
                <w:tab w:val="decimal" w:pos="855"/>
              </w:tabs>
            </w:pPr>
            <w:r>
              <w:t>20 s</w:t>
            </w:r>
          </w:p>
        </w:tc>
        <w:tc>
          <w:tcPr>
            <w:tcW w:w="2781" w:type="dxa"/>
            <w:vAlign w:val="center"/>
          </w:tcPr>
          <w:p w14:paraId="3F05A334" w14:textId="77777777" w:rsidR="00CB0A98" w:rsidRPr="00652982" w:rsidRDefault="00CB0A98" w:rsidP="009F0934">
            <w:pPr>
              <w:pStyle w:val="TABLETEXTLEFT"/>
              <w:tabs>
                <w:tab w:val="decimal" w:pos="855"/>
              </w:tabs>
              <w:jc w:val="center"/>
              <w:rPr>
                <w:color w:val="FF0000"/>
              </w:rPr>
            </w:pPr>
            <w:r w:rsidRPr="00652982">
              <w:rPr>
                <w:color w:val="FF0000"/>
              </w:rPr>
              <w:object w:dxaOrig="440" w:dyaOrig="560" w14:anchorId="294C8AE5">
                <v:shape id="_x0000_i1043" type="#_x0000_t75" style="width:22pt;height:28pt" o:ole="">
                  <v:imagedata r:id="rId77" o:title=""/>
                </v:shape>
                <o:OLEObject Type="Embed" ProgID="Equation.DSMT4" ShapeID="_x0000_i1043" DrawAspect="Content" ObjectID="_1417260646" r:id="rId78"/>
              </w:object>
            </w:r>
            <w:r w:rsidRPr="00652982">
              <w:rPr>
                <w:color w:val="FF0000"/>
              </w:rPr>
              <w:t xml:space="preserve"> </w:t>
            </w:r>
            <w:r w:rsidRPr="00652982">
              <w:rPr>
                <w:rFonts w:ascii="Symbol" w:hAnsi="Symbol"/>
                <w:color w:val="FF0000"/>
                <w:sz w:val="21"/>
                <w:szCs w:val="21"/>
              </w:rPr>
              <w:t></w:t>
            </w:r>
            <w:r w:rsidRPr="00652982">
              <w:rPr>
                <w:color w:val="FF0000"/>
                <w:sz w:val="21"/>
                <w:szCs w:val="21"/>
              </w:rPr>
              <w:t xml:space="preserve"> 5 m/s</w:t>
            </w:r>
          </w:p>
        </w:tc>
      </w:tr>
      <w:tr w:rsidR="00CB0A98" w:rsidRPr="00286DBB" w14:paraId="11E7336E" w14:textId="77777777" w:rsidTr="009F0934">
        <w:trPr>
          <w:trHeight w:val="435"/>
        </w:trPr>
        <w:tc>
          <w:tcPr>
            <w:tcW w:w="3056" w:type="dxa"/>
            <w:tcMar>
              <w:left w:w="700" w:type="dxa"/>
            </w:tcMar>
            <w:vAlign w:val="center"/>
          </w:tcPr>
          <w:p w14:paraId="40D9083B" w14:textId="77777777" w:rsidR="00CB0A98" w:rsidRPr="00614DD8" w:rsidRDefault="00CB0A98" w:rsidP="009F0934">
            <w:pPr>
              <w:pStyle w:val="TABLETEXTLEFT"/>
              <w:tabs>
                <w:tab w:val="decimal" w:pos="855"/>
              </w:tabs>
            </w:pPr>
            <w:r w:rsidRPr="00614DD8">
              <w:t>3 km</w:t>
            </w:r>
          </w:p>
        </w:tc>
        <w:tc>
          <w:tcPr>
            <w:tcW w:w="3057" w:type="dxa"/>
            <w:tcMar>
              <w:left w:w="700" w:type="dxa"/>
            </w:tcMar>
            <w:vAlign w:val="center"/>
          </w:tcPr>
          <w:p w14:paraId="611D9620" w14:textId="77777777" w:rsidR="00CB0A98" w:rsidRPr="00652982" w:rsidRDefault="00CB0A98" w:rsidP="009F0934">
            <w:pPr>
              <w:pStyle w:val="TABLETEXTLEFT"/>
              <w:tabs>
                <w:tab w:val="decimal" w:pos="855"/>
              </w:tabs>
              <w:jc w:val="center"/>
              <w:rPr>
                <w:color w:val="FF0000"/>
                <w:sz w:val="21"/>
                <w:szCs w:val="21"/>
              </w:rPr>
            </w:pPr>
            <w:r w:rsidRPr="00652982">
              <w:rPr>
                <w:color w:val="FF0000"/>
                <w:sz w:val="21"/>
                <w:szCs w:val="21"/>
              </w:rPr>
              <w:object w:dxaOrig="340" w:dyaOrig="560" w14:anchorId="78794C21">
                <v:shape id="_x0000_i1123" type="#_x0000_t75" style="width:17pt;height:28pt" o:ole="">
                  <v:imagedata r:id="rId79" o:title=""/>
                </v:shape>
                <o:OLEObject Type="Embed" ProgID="Equation.DSMT4" ShapeID="_x0000_i1123" DrawAspect="Content" ObjectID="_1417260647" r:id="rId80"/>
              </w:object>
            </w:r>
            <w:r w:rsidRPr="00652982">
              <w:rPr>
                <w:color w:val="FF0000"/>
                <w:sz w:val="21"/>
                <w:szCs w:val="21"/>
              </w:rPr>
              <w:t xml:space="preserve"> </w:t>
            </w:r>
            <w:r w:rsidRPr="00652982">
              <w:rPr>
                <w:rFonts w:ascii="Symbol" w:hAnsi="Symbol"/>
                <w:color w:val="FF0000"/>
                <w:sz w:val="21"/>
                <w:szCs w:val="21"/>
              </w:rPr>
              <w:t></w:t>
            </w:r>
            <w:r w:rsidRPr="00652982">
              <w:rPr>
                <w:color w:val="FF0000"/>
                <w:sz w:val="21"/>
                <w:szCs w:val="21"/>
              </w:rPr>
              <w:t xml:space="preserve"> 0.05 h</w:t>
            </w:r>
          </w:p>
        </w:tc>
        <w:tc>
          <w:tcPr>
            <w:tcW w:w="2781" w:type="dxa"/>
            <w:tcMar>
              <w:left w:w="600" w:type="dxa"/>
            </w:tcMar>
            <w:vAlign w:val="center"/>
          </w:tcPr>
          <w:p w14:paraId="47152988" w14:textId="77777777" w:rsidR="00CB0A98" w:rsidRPr="00614DD8" w:rsidRDefault="00CB0A98" w:rsidP="009F0934">
            <w:pPr>
              <w:pStyle w:val="TABLETEXTLEFT"/>
              <w:tabs>
                <w:tab w:val="decimal" w:pos="855"/>
              </w:tabs>
            </w:pPr>
            <w:r>
              <w:t>60 km/h</w:t>
            </w:r>
          </w:p>
        </w:tc>
      </w:tr>
      <w:tr w:rsidR="00CB0A98" w:rsidRPr="00286DBB" w14:paraId="6C393976" w14:textId="77777777" w:rsidTr="009F0934">
        <w:trPr>
          <w:trHeight w:val="435"/>
        </w:trPr>
        <w:tc>
          <w:tcPr>
            <w:tcW w:w="3056" w:type="dxa"/>
            <w:tcMar>
              <w:left w:w="700" w:type="dxa"/>
            </w:tcMar>
            <w:vAlign w:val="center"/>
          </w:tcPr>
          <w:p w14:paraId="6DACC173" w14:textId="77777777" w:rsidR="00CB0A98" w:rsidRPr="00652982" w:rsidRDefault="00CB0A98" w:rsidP="009F0934">
            <w:pPr>
              <w:pStyle w:val="TABLETEXTLEFT"/>
              <w:jc w:val="center"/>
              <w:rPr>
                <w:color w:val="FF0000"/>
                <w:sz w:val="21"/>
                <w:szCs w:val="21"/>
              </w:rPr>
            </w:pPr>
            <w:r w:rsidRPr="00652982">
              <w:rPr>
                <w:color w:val="FF0000"/>
                <w:sz w:val="21"/>
                <w:szCs w:val="21"/>
              </w:rPr>
              <w:t xml:space="preserve">20 </w:t>
            </w:r>
            <w:r w:rsidRPr="00652982">
              <w:rPr>
                <w:rFonts w:ascii="Symbol" w:hAnsi="Symbol"/>
                <w:color w:val="FF0000"/>
                <w:sz w:val="21"/>
                <w:szCs w:val="21"/>
              </w:rPr>
              <w:sym w:font="Symbol" w:char="F0B4"/>
            </w:r>
            <w:r w:rsidRPr="00652982">
              <w:rPr>
                <w:rFonts w:cs="Arial"/>
                <w:color w:val="FF0000"/>
                <w:sz w:val="21"/>
                <w:szCs w:val="21"/>
              </w:rPr>
              <w:t xml:space="preserve"> </w:t>
            </w:r>
            <w:r w:rsidRPr="00652982">
              <w:rPr>
                <w:color w:val="FF0000"/>
                <w:sz w:val="21"/>
                <w:szCs w:val="21"/>
              </w:rPr>
              <w:t>15</w:t>
            </w:r>
            <w:r w:rsidRPr="00652982">
              <w:rPr>
                <w:b/>
                <w:color w:val="FF0000"/>
                <w:sz w:val="21"/>
                <w:szCs w:val="21"/>
              </w:rPr>
              <w:t xml:space="preserve"> </w:t>
            </w:r>
            <w:r w:rsidRPr="00652982">
              <w:rPr>
                <w:rFonts w:ascii="Symbol" w:hAnsi="Symbol"/>
                <w:color w:val="FF0000"/>
                <w:sz w:val="21"/>
                <w:szCs w:val="21"/>
              </w:rPr>
              <w:t></w:t>
            </w:r>
            <w:r w:rsidRPr="00652982">
              <w:rPr>
                <w:color w:val="FF0000"/>
                <w:sz w:val="21"/>
                <w:szCs w:val="21"/>
              </w:rPr>
              <w:t xml:space="preserve"> 300 m</w:t>
            </w:r>
          </w:p>
        </w:tc>
        <w:tc>
          <w:tcPr>
            <w:tcW w:w="3057" w:type="dxa"/>
            <w:tcMar>
              <w:left w:w="700" w:type="dxa"/>
            </w:tcMar>
            <w:vAlign w:val="center"/>
          </w:tcPr>
          <w:p w14:paraId="1786455A" w14:textId="77777777" w:rsidR="00CB0A98" w:rsidRPr="00614DD8" w:rsidRDefault="00CB0A98" w:rsidP="009F0934">
            <w:pPr>
              <w:pStyle w:val="TABLETEXTLEFT"/>
              <w:tabs>
                <w:tab w:val="decimal" w:pos="855"/>
              </w:tabs>
            </w:pPr>
            <w:r w:rsidRPr="00614DD8">
              <w:t>15 s</w:t>
            </w:r>
          </w:p>
        </w:tc>
        <w:tc>
          <w:tcPr>
            <w:tcW w:w="2781" w:type="dxa"/>
            <w:tcMar>
              <w:left w:w="600" w:type="dxa"/>
            </w:tcMar>
            <w:vAlign w:val="center"/>
          </w:tcPr>
          <w:p w14:paraId="151F48D1" w14:textId="77777777" w:rsidR="00CB0A98" w:rsidRPr="00614DD8" w:rsidRDefault="00CB0A98" w:rsidP="009F0934">
            <w:pPr>
              <w:pStyle w:val="TABLETEXTLEFT"/>
              <w:tabs>
                <w:tab w:val="decimal" w:pos="855"/>
              </w:tabs>
            </w:pPr>
            <w:r w:rsidRPr="00614DD8">
              <w:t>20 m/s</w:t>
            </w:r>
          </w:p>
        </w:tc>
      </w:tr>
      <w:tr w:rsidR="00CB0A98" w:rsidRPr="00286DBB" w14:paraId="1E14AD17" w14:textId="77777777" w:rsidTr="009F0934">
        <w:trPr>
          <w:trHeight w:val="434"/>
        </w:trPr>
        <w:tc>
          <w:tcPr>
            <w:tcW w:w="3056" w:type="dxa"/>
            <w:tcMar>
              <w:left w:w="700" w:type="dxa"/>
            </w:tcMar>
            <w:vAlign w:val="center"/>
          </w:tcPr>
          <w:p w14:paraId="6A5E6544" w14:textId="77777777" w:rsidR="00CB0A98" w:rsidRPr="00614DD8" w:rsidRDefault="00CB0A98" w:rsidP="009F0934">
            <w:pPr>
              <w:pStyle w:val="TABLETEXTLEFT"/>
              <w:tabs>
                <w:tab w:val="decimal" w:pos="855"/>
              </w:tabs>
            </w:pPr>
            <w:r w:rsidRPr="00614DD8">
              <w:t>2 km</w:t>
            </w:r>
          </w:p>
        </w:tc>
        <w:tc>
          <w:tcPr>
            <w:tcW w:w="3057" w:type="dxa"/>
            <w:tcMar>
              <w:left w:w="700" w:type="dxa"/>
            </w:tcMar>
            <w:vAlign w:val="center"/>
          </w:tcPr>
          <w:p w14:paraId="425FD638" w14:textId="77777777" w:rsidR="00CB0A98" w:rsidRPr="00652982" w:rsidRDefault="00CB0A98" w:rsidP="009F0934">
            <w:pPr>
              <w:pStyle w:val="TABLETEXTLEFT"/>
              <w:tabs>
                <w:tab w:val="decimal" w:pos="855"/>
              </w:tabs>
              <w:jc w:val="center"/>
              <w:rPr>
                <w:rFonts w:cs="Arial"/>
                <w:color w:val="FF0000"/>
                <w:sz w:val="21"/>
                <w:szCs w:val="21"/>
              </w:rPr>
            </w:pPr>
            <w:r w:rsidRPr="00652982">
              <w:rPr>
                <w:rFonts w:cs="Arial"/>
                <w:color w:val="FF0000"/>
                <w:sz w:val="21"/>
                <w:szCs w:val="21"/>
              </w:rPr>
              <w:object w:dxaOrig="580" w:dyaOrig="560" w14:anchorId="606A7F21">
                <v:shape id="_x0000_i1045" type="#_x0000_t75" style="width:29pt;height:28pt" o:ole="">
                  <v:imagedata r:id="rId81" o:title=""/>
                </v:shape>
                <o:OLEObject Type="Embed" ProgID="Equation.DSMT4" ShapeID="_x0000_i1045" DrawAspect="Content" ObjectID="_1417260648" r:id="rId82"/>
              </w:object>
            </w:r>
            <w:r w:rsidRPr="00652982">
              <w:rPr>
                <w:rFonts w:cs="Arial"/>
                <w:color w:val="FF0000"/>
                <w:sz w:val="21"/>
                <w:szCs w:val="21"/>
              </w:rPr>
              <w:t xml:space="preserve"> </w:t>
            </w:r>
            <w:r w:rsidRPr="00652982">
              <w:rPr>
                <w:rFonts w:ascii="Symbol" w:hAnsi="Symbol"/>
                <w:color w:val="FF0000"/>
                <w:sz w:val="21"/>
                <w:szCs w:val="21"/>
              </w:rPr>
              <w:t></w:t>
            </w:r>
            <w:r w:rsidRPr="00652982">
              <w:rPr>
                <w:rFonts w:cs="Arial"/>
                <w:color w:val="FF0000"/>
                <w:sz w:val="21"/>
                <w:szCs w:val="21"/>
              </w:rPr>
              <w:t xml:space="preserve"> 80 s</w:t>
            </w:r>
          </w:p>
        </w:tc>
        <w:tc>
          <w:tcPr>
            <w:tcW w:w="2781" w:type="dxa"/>
            <w:tcMar>
              <w:left w:w="600" w:type="dxa"/>
            </w:tcMar>
            <w:vAlign w:val="center"/>
          </w:tcPr>
          <w:p w14:paraId="71A9E720" w14:textId="77777777" w:rsidR="00CB0A98" w:rsidRPr="00614DD8" w:rsidRDefault="00CB0A98" w:rsidP="009F0934">
            <w:pPr>
              <w:pStyle w:val="TABLETEXTLEFT"/>
              <w:tabs>
                <w:tab w:val="decimal" w:pos="855"/>
              </w:tabs>
            </w:pPr>
            <w:r w:rsidRPr="00614DD8">
              <w:t>25 m/s</w:t>
            </w:r>
          </w:p>
        </w:tc>
      </w:tr>
    </w:tbl>
    <w:p w14:paraId="1A410594" w14:textId="77777777" w:rsidR="00CB0A98" w:rsidRPr="00C366C4" w:rsidRDefault="00CB0A98" w:rsidP="00CB0A98">
      <w:pPr>
        <w:pStyle w:val="Heading1"/>
        <w:spacing w:before="200"/>
      </w:pPr>
      <w:r w:rsidRPr="00C366C4">
        <w:t>Average speed and average velocity</w:t>
      </w:r>
    </w:p>
    <w:p w14:paraId="4B7FB769" w14:textId="77777777" w:rsidR="00CB0A98" w:rsidRDefault="00CB0A98" w:rsidP="00CB0A98">
      <w:pPr>
        <w:pStyle w:val="1wsmainbodyfullout"/>
        <w:spacing w:after="60" w:line="240" w:lineRule="atLeast"/>
        <w:ind w:left="360" w:hanging="360"/>
      </w:pPr>
      <w:r w:rsidRPr="00C366C4">
        <w:rPr>
          <w:b/>
        </w:rPr>
        <w:t>2.</w:t>
      </w:r>
      <w:r>
        <w:tab/>
      </w:r>
      <w:r w:rsidRPr="009950D8">
        <w:t>Two vehicles (X and Y) travel from A to C along different paths as shown in the diagram (not drawn to scale). X travels along the path ABC and vehicle Y travels along AC. The triangle ABC is a right</w:t>
      </w:r>
      <w:r>
        <w:t>-</w:t>
      </w:r>
      <w:r w:rsidRPr="009950D8">
        <w:t>an</w:t>
      </w:r>
      <w:r>
        <w:t>gled triangle. A is north of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2040"/>
        <w:gridCol w:w="2976"/>
        <w:gridCol w:w="1272"/>
      </w:tblGrid>
      <w:tr w:rsidR="00CB0A98" w14:paraId="4DBA5CBA" w14:textId="77777777" w:rsidTr="009F0934">
        <w:tc>
          <w:tcPr>
            <w:tcW w:w="468" w:type="dxa"/>
            <w:shd w:val="clear" w:color="auto" w:fill="auto"/>
          </w:tcPr>
          <w:p w14:paraId="7DAC1D45" w14:textId="77777777" w:rsidR="00CB0A98" w:rsidRDefault="00CB0A98" w:rsidP="009F0934"/>
        </w:tc>
        <w:tc>
          <w:tcPr>
            <w:tcW w:w="2040" w:type="dxa"/>
          </w:tcPr>
          <w:p w14:paraId="4EEBD002" w14:textId="77777777" w:rsidR="00CB0A98" w:rsidRDefault="00CB0A98" w:rsidP="009F0934">
            <w:r>
              <w:rPr>
                <w:noProof/>
              </w:rPr>
              <mc:AlternateContent>
                <mc:Choice Requires="wps">
                  <w:drawing>
                    <wp:anchor distT="0" distB="0" distL="114300" distR="114300" simplePos="0" relativeHeight="251772928" behindDoc="0" locked="0" layoutInCell="1" allowOverlap="1" wp14:anchorId="709BF99D" wp14:editId="2AC3FA11">
                      <wp:simplePos x="0" y="0"/>
                      <wp:positionH relativeFrom="column">
                        <wp:posOffset>83820</wp:posOffset>
                      </wp:positionH>
                      <wp:positionV relativeFrom="paragraph">
                        <wp:posOffset>313055</wp:posOffset>
                      </wp:positionV>
                      <wp:extent cx="802640" cy="443865"/>
                      <wp:effectExtent l="7620" t="8255" r="8890" b="12065"/>
                      <wp:wrapNone/>
                      <wp:docPr id="49" name="Text 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443865"/>
                              </a:xfrm>
                              <a:prstGeom prst="rect">
                                <a:avLst/>
                              </a:prstGeom>
                              <a:solidFill>
                                <a:srgbClr val="FFFFFF"/>
                              </a:solidFill>
                              <a:ln w="9525">
                                <a:solidFill>
                                  <a:srgbClr val="000000"/>
                                </a:solidFill>
                                <a:miter lim="800000"/>
                                <a:headEnd/>
                                <a:tailEnd/>
                              </a:ln>
                            </wps:spPr>
                            <wps:txbx>
                              <w:txbxContent>
                                <w:p w14:paraId="68026F9B" w14:textId="77777777" w:rsidR="00CB0A98" w:rsidRDefault="00CB0A98" w:rsidP="00CB0A98">
                                  <w:r w:rsidRPr="005B41AF">
                                    <w:rPr>
                                      <w:position w:val="-22"/>
                                    </w:rPr>
                                    <w:object w:dxaOrig="960" w:dyaOrig="540" w14:anchorId="481B6A51">
                                      <v:shape id="_x0000_i1054" type="#_x0000_t75" style="width:48pt;height:27pt" o:ole="">
                                        <v:imagedata r:id="rId83" o:title=""/>
                                      </v:shape>
                                      <o:OLEObject Type="Embed" ProgID="Equation.DSMT4" ShapeID="_x0000_i1054" DrawAspect="Content" ObjectID="_1417260672" r:id="rId84"/>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_x0000_s1093" type="#_x0000_t202" style="position:absolute;margin-left:6.6pt;margin-top:24.65pt;width:63.2pt;height:34.95pt;z-index:2517729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">
                      <v:textbox style="mso-fit-shape-to-text:t">
                        <w:txbxContent>
                          <w:p w14:paraId="68026F9B" w14:textId="77777777" w:rsidR="00CB0A98" w:rsidRDefault="00CB0A98" w:rsidP="00CB0A98">
                            <w:r w:rsidRPr="005B41AF">
                              <w:rPr>
                                <w:position w:val="-22"/>
                              </w:rPr>
                              <w:object w:dxaOrig="960" w:dyaOrig="540" w14:anchorId="481B6A51">
                                <v:shape id="_x0000_i1054" type="#_x0000_t75" style="width:48pt;height:27pt" o:ole="">
                                  <v:imagedata r:id="rId85" o:title=""/>
                                </v:shape>
                                <o:OLEObject Type="Embed" ProgID="Equation.DSMT4" ShapeID="_x0000_i1054" DrawAspect="Content" ObjectID="_1417260672" r:id="rId86"/>
                              </w:object>
                            </w:r>
                          </w:p>
                        </w:txbxContent>
                      </v:textbox>
                    </v:shape>
                  </w:pict>
                </mc:Fallback>
              </mc:AlternateContent>
            </w:r>
          </w:p>
        </w:tc>
        <w:tc>
          <w:tcPr>
            <w:tcW w:w="2976" w:type="dxa"/>
            <w:shd w:val="clear" w:color="auto" w:fill="auto"/>
            <w:vAlign w:val="center"/>
          </w:tcPr>
          <w:p w14:paraId="4797C4F4" w14:textId="77777777" w:rsidR="00CB0A98" w:rsidRDefault="00CB0A98" w:rsidP="009F0934">
            <w:r>
              <w:rPr>
                <w:noProof/>
              </w:rPr>
              <w:drawing>
                <wp:inline distT="0" distB="0" distL="0" distR="0" wp14:anchorId="3B5D25BC" wp14:editId="7F7D62AD">
                  <wp:extent cx="1625600" cy="1270000"/>
                  <wp:effectExtent l="0" t="0" r="0" b="6350"/>
                  <wp:docPr id="50" name="Picture 5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25600" cy="1270000"/>
                          </a:xfrm>
                          <a:prstGeom prst="rect">
                            <a:avLst/>
                          </a:prstGeom>
                          <a:noFill/>
                          <a:ln>
                            <a:noFill/>
                          </a:ln>
                        </pic:spPr>
                      </pic:pic>
                    </a:graphicData>
                  </a:graphic>
                </wp:inline>
              </w:drawing>
            </w:r>
          </w:p>
        </w:tc>
        <w:tc>
          <w:tcPr>
            <w:tcW w:w="1272" w:type="dxa"/>
          </w:tcPr>
          <w:p w14:paraId="246B9185" w14:textId="77777777" w:rsidR="00CB0A98" w:rsidRDefault="00CB0A98" w:rsidP="009F0934">
            <w:r>
              <w:rPr>
                <w:noProof/>
              </w:rPr>
              <w:drawing>
                <wp:inline distT="0" distB="0" distL="0" distR="0" wp14:anchorId="083F8EB2" wp14:editId="09520248">
                  <wp:extent cx="514350" cy="647700"/>
                  <wp:effectExtent l="0" t="0" r="0" b="0"/>
                  <wp:docPr id="51" name="Picture 5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4350" cy="647700"/>
                          </a:xfrm>
                          <a:prstGeom prst="rect">
                            <a:avLst/>
                          </a:prstGeom>
                          <a:noFill/>
                          <a:ln>
                            <a:noFill/>
                          </a:ln>
                        </pic:spPr>
                      </pic:pic>
                    </a:graphicData>
                  </a:graphic>
                </wp:inline>
              </w:drawing>
            </w:r>
          </w:p>
        </w:tc>
      </w:tr>
    </w:tbl>
    <w:p w14:paraId="01843B5E" w14:textId="77777777" w:rsidR="00CB0A98" w:rsidRDefault="00CB0A98" w:rsidP="00CB0A98">
      <w:pPr>
        <w:pStyle w:val="1wsquestionsindent"/>
        <w:spacing w:before="120" w:after="0"/>
      </w:pPr>
      <w:r>
        <w:t>Both vehicles take 70 s for the trip.</w:t>
      </w:r>
    </w:p>
    <w:p w14:paraId="48E638EC" w14:textId="77777777" w:rsidR="00CB0A98" w:rsidRDefault="00CB0A98" w:rsidP="00CB0A98">
      <w:pPr>
        <w:pStyle w:val="1wsquestionsindent"/>
        <w:spacing w:after="120"/>
      </w:pPr>
      <w:r>
        <w:t>Perform the necessary calculations to complete the table.</w:t>
      </w: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3"/>
        <w:gridCol w:w="2282"/>
        <w:gridCol w:w="2236"/>
        <w:gridCol w:w="2282"/>
      </w:tblGrid>
      <w:tr w:rsidR="00CB0A98" w:rsidRPr="00286DBB" w14:paraId="2308DBC8" w14:textId="77777777" w:rsidTr="009F0934">
        <w:trPr>
          <w:trHeight w:val="434"/>
        </w:trPr>
        <w:tc>
          <w:tcPr>
            <w:tcW w:w="0" w:type="auto"/>
            <w:tcBorders>
              <w:bottom w:val="single" w:sz="4" w:space="0" w:color="000000"/>
              <w:right w:val="single" w:sz="4" w:space="0" w:color="FFFFFF"/>
            </w:tcBorders>
            <w:shd w:val="clear" w:color="auto" w:fill="000000"/>
            <w:vAlign w:val="center"/>
          </w:tcPr>
          <w:p w14:paraId="4322A348" w14:textId="77777777" w:rsidR="00CB0A98" w:rsidRPr="00FF53EB" w:rsidRDefault="00CB0A98" w:rsidP="009F0934">
            <w:pPr>
              <w:pStyle w:val="TABLEHEADWHITECENTRE"/>
            </w:pPr>
            <w:r w:rsidRPr="00FF53EB">
              <w:t>Average speed of X</w:t>
            </w:r>
          </w:p>
        </w:tc>
        <w:tc>
          <w:tcPr>
            <w:tcW w:w="0" w:type="auto"/>
            <w:tcBorders>
              <w:left w:val="single" w:sz="4" w:space="0" w:color="FFFFFF"/>
              <w:right w:val="single" w:sz="4" w:space="0" w:color="FFFFFF"/>
            </w:tcBorders>
            <w:shd w:val="clear" w:color="auto" w:fill="000000"/>
            <w:vAlign w:val="center"/>
          </w:tcPr>
          <w:p w14:paraId="22DED587" w14:textId="77777777" w:rsidR="00CB0A98" w:rsidRPr="00FF53EB" w:rsidRDefault="00CB0A98" w:rsidP="009F0934">
            <w:pPr>
              <w:pStyle w:val="TABLEHEADWHITECENTRE"/>
            </w:pPr>
            <w:r w:rsidRPr="00FF53EB">
              <w:t>Average velocity of X</w:t>
            </w:r>
          </w:p>
        </w:tc>
        <w:tc>
          <w:tcPr>
            <w:tcW w:w="0" w:type="auto"/>
            <w:tcBorders>
              <w:left w:val="single" w:sz="4" w:space="0" w:color="FFFFFF"/>
              <w:right w:val="single" w:sz="4" w:space="0" w:color="FFFFFF"/>
            </w:tcBorders>
            <w:shd w:val="clear" w:color="auto" w:fill="000000"/>
            <w:vAlign w:val="center"/>
          </w:tcPr>
          <w:p w14:paraId="59B263C0" w14:textId="77777777" w:rsidR="00CB0A98" w:rsidRPr="00FF53EB" w:rsidRDefault="00CB0A98" w:rsidP="009F0934">
            <w:pPr>
              <w:pStyle w:val="TABLEHEADWHITECENTRE"/>
            </w:pPr>
            <w:r w:rsidRPr="00FF53EB">
              <w:t>Average speed of Y</w:t>
            </w:r>
          </w:p>
        </w:tc>
        <w:tc>
          <w:tcPr>
            <w:tcW w:w="0" w:type="auto"/>
            <w:tcBorders>
              <w:left w:val="single" w:sz="4" w:space="0" w:color="FFFFFF"/>
            </w:tcBorders>
            <w:shd w:val="clear" w:color="auto" w:fill="000000"/>
            <w:vAlign w:val="center"/>
          </w:tcPr>
          <w:p w14:paraId="2BA99012" w14:textId="77777777" w:rsidR="00CB0A98" w:rsidRPr="00FF53EB" w:rsidRDefault="00CB0A98" w:rsidP="009F0934">
            <w:pPr>
              <w:pStyle w:val="TABLEHEADWHITECENTRE"/>
            </w:pPr>
            <w:r w:rsidRPr="00FF53EB">
              <w:t>Average velocity of Y</w:t>
            </w:r>
          </w:p>
        </w:tc>
      </w:tr>
      <w:tr w:rsidR="00CB0A98" w:rsidRPr="00286DBB" w14:paraId="66337E3B" w14:textId="77777777" w:rsidTr="009F0934">
        <w:trPr>
          <w:trHeight w:val="2390"/>
        </w:trPr>
        <w:tc>
          <w:tcPr>
            <w:tcW w:w="0" w:type="auto"/>
            <w:tcBorders>
              <w:top w:val="single" w:sz="4" w:space="0" w:color="000000"/>
            </w:tcBorders>
          </w:tcPr>
          <w:p w14:paraId="25E447F2" w14:textId="77777777" w:rsidR="00CB0A98" w:rsidRPr="00652982" w:rsidRDefault="00CB0A98" w:rsidP="009F0934">
            <w:pPr>
              <w:pStyle w:val="TABLETEXTLEFT"/>
              <w:tabs>
                <w:tab w:val="left" w:pos="182"/>
              </w:tabs>
              <w:rPr>
                <w:rFonts w:cs="Arial"/>
                <w:color w:val="FF0000"/>
                <w:sz w:val="21"/>
                <w:szCs w:val="21"/>
              </w:rPr>
            </w:pPr>
            <w:r w:rsidRPr="00652982">
              <w:rPr>
                <w:rFonts w:cs="Arial"/>
                <w:i/>
                <w:color w:val="FF0000"/>
                <w:sz w:val="21"/>
                <w:szCs w:val="21"/>
              </w:rPr>
              <w:t>d</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800 </w:t>
            </w:r>
            <w:r w:rsidRPr="00652982">
              <w:rPr>
                <w:rFonts w:ascii="Symbol" w:hAnsi="Symbol" w:cs="Arial"/>
                <w:color w:val="FF0000"/>
                <w:sz w:val="21"/>
                <w:szCs w:val="21"/>
              </w:rPr>
              <w:t></w:t>
            </w:r>
            <w:r w:rsidRPr="00652982">
              <w:rPr>
                <w:rFonts w:cs="Arial"/>
                <w:color w:val="FF0000"/>
                <w:sz w:val="21"/>
                <w:szCs w:val="21"/>
              </w:rPr>
              <w:t xml:space="preserve"> 600 </w:t>
            </w:r>
            <w:r w:rsidRPr="00652982">
              <w:rPr>
                <w:rFonts w:cs="Arial"/>
                <w:color w:val="FF0000"/>
                <w:sz w:val="21"/>
                <w:szCs w:val="21"/>
              </w:rPr>
              <w:br/>
            </w: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1400 m</w:t>
            </w:r>
          </w:p>
          <w:p w14:paraId="41A8E2E9" w14:textId="77777777" w:rsidR="00CB0A98" w:rsidRPr="00652982" w:rsidRDefault="00CB0A98" w:rsidP="009F0934">
            <w:pPr>
              <w:pStyle w:val="TABLETEXTLEFT"/>
              <w:tabs>
                <w:tab w:val="left" w:pos="62"/>
              </w:tabs>
              <w:rPr>
                <w:rFonts w:cs="Arial"/>
                <w:color w:val="FF0000"/>
                <w:sz w:val="21"/>
                <w:szCs w:val="21"/>
              </w:rPr>
            </w:pPr>
            <w:r w:rsidRPr="00652982">
              <w:rPr>
                <w:rFonts w:cs="Arial"/>
                <w:color w:val="FF0000"/>
                <w:sz w:val="21"/>
                <w:szCs w:val="21"/>
              </w:rPr>
              <w:tab/>
            </w:r>
            <w:r w:rsidRPr="00652982">
              <w:rPr>
                <w:rFonts w:cs="Arial"/>
                <w:i/>
                <w:color w:val="FF0000"/>
                <w:sz w:val="21"/>
                <w:szCs w:val="21"/>
              </w:rPr>
              <w:t>t</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70 s</w:t>
            </w:r>
          </w:p>
          <w:p w14:paraId="0715CFE0" w14:textId="77777777" w:rsidR="00CB0A98" w:rsidRPr="00652982" w:rsidRDefault="00CB0A98" w:rsidP="009F0934">
            <w:pPr>
              <w:pStyle w:val="TABLETEXTLEFT"/>
              <w:tabs>
                <w:tab w:val="decimal" w:pos="855"/>
              </w:tabs>
              <w:rPr>
                <w:rFonts w:cs="Arial"/>
                <w:color w:val="FF0000"/>
                <w:sz w:val="21"/>
                <w:szCs w:val="21"/>
              </w:rPr>
            </w:pPr>
          </w:p>
          <w:p w14:paraId="6AD485EF" w14:textId="77777777" w:rsidR="00CB0A98" w:rsidRPr="00652982" w:rsidRDefault="00CB0A98" w:rsidP="009F0934">
            <w:pPr>
              <w:pStyle w:val="TABLETEXTLEFT"/>
              <w:tabs>
                <w:tab w:val="left" w:pos="14"/>
                <w:tab w:val="decimal" w:pos="855"/>
              </w:tabs>
              <w:rPr>
                <w:rFonts w:cs="Arial"/>
                <w:color w:val="FF0000"/>
                <w:sz w:val="21"/>
                <w:szCs w:val="21"/>
              </w:rPr>
            </w:pPr>
            <w:r w:rsidRPr="00652982">
              <w:rPr>
                <w:rFonts w:cs="Arial"/>
                <w:i/>
                <w:color w:val="FF0000"/>
                <w:sz w:val="21"/>
                <w:szCs w:val="21"/>
              </w:rPr>
              <w:tab/>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240" w:dyaOrig="560" w14:anchorId="2A2E3FCD">
                <v:shape id="_x0000_i1046" type="#_x0000_t75" style="width:12pt;height:28pt" o:ole="">
                  <v:imagedata r:id="rId87" o:title=""/>
                </v:shape>
                <o:OLEObject Type="Embed" ProgID="Equation.DSMT4" ShapeID="_x0000_i1046" DrawAspect="Content" ObjectID="_1417260649" r:id="rId88"/>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560" w:dyaOrig="560" w14:anchorId="4B52656D">
                <v:shape id="_x0000_i1047" type="#_x0000_t75" style="width:28pt;height:28pt" o:ole="">
                  <v:imagedata r:id="rId89" o:title=""/>
                </v:shape>
                <o:OLEObject Type="Embed" ProgID="Equation.DSMT4" ShapeID="_x0000_i1047" DrawAspect="Content" ObjectID="_1417260650" r:id="rId90"/>
              </w:object>
            </w:r>
          </w:p>
          <w:p w14:paraId="76231F8D" w14:textId="77777777" w:rsidR="00CB0A98" w:rsidRPr="00652982" w:rsidRDefault="00CB0A98" w:rsidP="009F0934">
            <w:pPr>
              <w:pStyle w:val="TABLETEXTLEFT"/>
              <w:tabs>
                <w:tab w:val="left" w:pos="182"/>
              </w:tabs>
              <w:rPr>
                <w:color w:val="FF0000"/>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20 m/s</w:t>
            </w:r>
          </w:p>
        </w:tc>
        <w:tc>
          <w:tcPr>
            <w:tcW w:w="0" w:type="auto"/>
            <w:tcBorders>
              <w:top w:val="single" w:sz="4" w:space="0" w:color="FFFFFF"/>
            </w:tcBorders>
          </w:tcPr>
          <w:p w14:paraId="3C7E5CA2" w14:textId="77777777" w:rsidR="00CB0A98" w:rsidRPr="00652982" w:rsidRDefault="00CB0A98" w:rsidP="009F0934">
            <w:pPr>
              <w:pStyle w:val="TABLETEXTLEFT"/>
              <w:rPr>
                <w:rFonts w:cs="Arial"/>
                <w:color w:val="FF0000"/>
                <w:sz w:val="21"/>
                <w:szCs w:val="21"/>
              </w:rPr>
            </w:pPr>
            <w:r w:rsidRPr="00652982">
              <w:rPr>
                <w:rFonts w:cs="Arial"/>
                <w:i/>
                <w:color w:val="FF0000"/>
                <w:sz w:val="21"/>
                <w:szCs w:val="21"/>
              </w:rPr>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1359" w:dyaOrig="560" w14:anchorId="3309EB27">
                <v:shape id="_x0000_i1048" type="#_x0000_t75" style="width:68pt;height:28pt" o:ole="">
                  <v:imagedata r:id="rId91" o:title=""/>
                </v:shape>
                <o:OLEObject Type="Embed" ProgID="Equation.DSMT4" ShapeID="_x0000_i1048" DrawAspect="Content" ObjectID="_1417260651" r:id="rId92"/>
              </w:object>
            </w:r>
          </w:p>
          <w:p w14:paraId="56B488CB" w14:textId="77777777" w:rsidR="00CB0A98" w:rsidRPr="00652982" w:rsidRDefault="00CB0A98" w:rsidP="009F0934">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560" w:dyaOrig="560" w14:anchorId="1E8F07DE">
                <v:shape id="_x0000_i1049" type="#_x0000_t75" style="width:28pt;height:28pt" o:ole="">
                  <v:imagedata r:id="rId93" o:title=""/>
                </v:shape>
                <o:OLEObject Type="Embed" ProgID="Equation.DSMT4" ShapeID="_x0000_i1049" DrawAspect="Content" ObjectID="_1417260652" r:id="rId94"/>
              </w:object>
            </w:r>
          </w:p>
          <w:p w14:paraId="66F0BAB2" w14:textId="77777777" w:rsidR="00CB0A98" w:rsidRPr="00652982" w:rsidRDefault="00CB0A98" w:rsidP="009F0934">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14.3 m/s</w:t>
            </w:r>
          </w:p>
          <w:p w14:paraId="3C372E88" w14:textId="77777777" w:rsidR="00CB0A98" w:rsidRPr="00652982" w:rsidRDefault="00CB0A98" w:rsidP="009F0934">
            <w:pPr>
              <w:pStyle w:val="TABLETEXTLEFT"/>
              <w:rPr>
                <w:rFonts w:cs="Arial"/>
                <w:color w:val="FF0000"/>
                <w:sz w:val="21"/>
                <w:szCs w:val="21"/>
              </w:rPr>
            </w:pPr>
            <w:r w:rsidRPr="00652982">
              <w:rPr>
                <w:rFonts w:cs="Arial"/>
                <w:color w:val="FF0000"/>
                <w:sz w:val="21"/>
                <w:szCs w:val="21"/>
              </w:rPr>
              <w:t xml:space="preserve">Direction </w:t>
            </w:r>
            <w:r w:rsidRPr="00652982">
              <w:rPr>
                <w:rFonts w:ascii="Symbol" w:hAnsi="Symbol" w:cs="Arial"/>
                <w:color w:val="FF0000"/>
                <w:sz w:val="21"/>
                <w:szCs w:val="21"/>
              </w:rPr>
              <w:t></w:t>
            </w:r>
            <w:r w:rsidRPr="00652982">
              <w:rPr>
                <w:rFonts w:cs="Arial"/>
                <w:color w:val="FF0000"/>
                <w:sz w:val="21"/>
                <w:szCs w:val="21"/>
              </w:rPr>
              <w:t xml:space="preserve"> 37 </w:t>
            </w:r>
            <w:r w:rsidRPr="00652982">
              <w:rPr>
                <w:rFonts w:cs="Arial"/>
                <w:color w:val="FF0000"/>
                <w:sz w:val="21"/>
                <w:szCs w:val="21"/>
              </w:rPr>
              <w:sym w:font="Symbol" w:char="F0B0"/>
            </w:r>
            <w:r w:rsidRPr="00652982">
              <w:rPr>
                <w:rFonts w:cs="Arial"/>
                <w:color w:val="FF0000"/>
                <w:sz w:val="21"/>
                <w:szCs w:val="21"/>
              </w:rPr>
              <w:t>S of E</w:t>
            </w:r>
          </w:p>
          <w:p w14:paraId="2C00F884" w14:textId="77777777" w:rsidR="00CB0A98" w:rsidRPr="00652982" w:rsidRDefault="00CB0A98" w:rsidP="009F0934">
            <w:pPr>
              <w:pStyle w:val="TABLETEXTLEFT"/>
              <w:rPr>
                <w:rFonts w:cs="Arial"/>
                <w:color w:val="FF0000"/>
                <w:sz w:val="21"/>
                <w:szCs w:val="21"/>
              </w:rPr>
            </w:pPr>
            <w:r w:rsidRPr="00652982">
              <w:rPr>
                <w:rFonts w:cs="Arial"/>
                <w:color w:val="FF0000"/>
                <w:sz w:val="21"/>
                <w:szCs w:val="21"/>
              </w:rPr>
              <w:t xml:space="preserve">(draw a scale diagram </w:t>
            </w:r>
            <w:r w:rsidRPr="00652982">
              <w:rPr>
                <w:rFonts w:cs="Arial"/>
                <w:color w:val="FF0000"/>
                <w:sz w:val="21"/>
                <w:szCs w:val="21"/>
              </w:rPr>
              <w:br/>
              <w:t xml:space="preserve">and measure the </w:t>
            </w:r>
            <w:r w:rsidRPr="00652982">
              <w:rPr>
                <w:rFonts w:cs="Arial"/>
                <w:color w:val="FF0000"/>
                <w:sz w:val="21"/>
                <w:szCs w:val="21"/>
              </w:rPr>
              <w:br/>
              <w:t>angle)</w:t>
            </w:r>
          </w:p>
        </w:tc>
        <w:tc>
          <w:tcPr>
            <w:tcW w:w="0" w:type="auto"/>
          </w:tcPr>
          <w:p w14:paraId="3C4AA304" w14:textId="77777777" w:rsidR="00CB0A98" w:rsidRPr="00652982" w:rsidRDefault="00CB0A98" w:rsidP="009F0934">
            <w:pPr>
              <w:pStyle w:val="TABLETEXTLEFT"/>
              <w:rPr>
                <w:rFonts w:cs="Arial"/>
                <w:color w:val="FF0000"/>
                <w:sz w:val="21"/>
                <w:szCs w:val="21"/>
              </w:rPr>
            </w:pPr>
            <w:r w:rsidRPr="00652982">
              <w:rPr>
                <w:rFonts w:cs="Arial"/>
                <w:i/>
                <w:color w:val="FF0000"/>
                <w:sz w:val="21"/>
                <w:szCs w:val="21"/>
              </w:rPr>
              <w:t>d</w:t>
            </w:r>
            <w:r w:rsidRPr="00652982">
              <w:rPr>
                <w:rFonts w:cs="Arial"/>
                <w:color w:val="FF0000"/>
                <w:sz w:val="21"/>
                <w:szCs w:val="21"/>
              </w:rPr>
              <w:t xml:space="preserve">(AC) </w:t>
            </w:r>
            <w:r w:rsidRPr="00652982">
              <w:rPr>
                <w:rFonts w:ascii="Symbol" w:hAnsi="Symbol" w:cs="Arial"/>
                <w:color w:val="FF0000"/>
                <w:sz w:val="21"/>
                <w:szCs w:val="21"/>
              </w:rPr>
              <w:t></w:t>
            </w:r>
            <w:r w:rsidRPr="00652982">
              <w:rPr>
                <w:rFonts w:cs="Arial"/>
                <w:color w:val="FF0000"/>
                <w:sz w:val="21"/>
                <w:szCs w:val="21"/>
              </w:rPr>
              <w:t xml:space="preserve"> 1000 m (this</w:t>
            </w:r>
            <w:r w:rsidRPr="00652982">
              <w:rPr>
                <w:rFonts w:cs="Arial"/>
                <w:color w:val="FF0000"/>
                <w:sz w:val="21"/>
                <w:szCs w:val="21"/>
              </w:rPr>
              <w:br/>
              <w:t>is a 3:4:5 right-angled</w:t>
            </w:r>
            <w:r w:rsidRPr="00652982">
              <w:rPr>
                <w:rFonts w:cs="Arial"/>
                <w:color w:val="FF0000"/>
                <w:sz w:val="21"/>
                <w:szCs w:val="21"/>
              </w:rPr>
              <w:br/>
              <w:t>triangle)</w:t>
            </w:r>
          </w:p>
          <w:p w14:paraId="165C99BC" w14:textId="77777777" w:rsidR="00CB0A98" w:rsidRPr="00652982" w:rsidRDefault="00CB0A98" w:rsidP="009F0934">
            <w:pPr>
              <w:pStyle w:val="TABLETEXTLEFT"/>
              <w:rPr>
                <w:rFonts w:cs="Arial"/>
                <w:color w:val="FF0000"/>
                <w:sz w:val="21"/>
                <w:szCs w:val="21"/>
              </w:rPr>
            </w:pPr>
            <w:r w:rsidRPr="00652982">
              <w:rPr>
                <w:rFonts w:cs="Arial"/>
                <w:color w:val="FF0000"/>
                <w:sz w:val="21"/>
                <w:szCs w:val="21"/>
              </w:rPr>
              <w:t> </w:t>
            </w:r>
            <w:r w:rsidRPr="00652982">
              <w:rPr>
                <w:rFonts w:cs="Arial"/>
                <w:i/>
                <w:color w:val="FF0000"/>
                <w:sz w:val="21"/>
                <w:szCs w:val="21"/>
              </w:rPr>
              <w:t>t</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70 s</w:t>
            </w:r>
          </w:p>
          <w:p w14:paraId="79828D7F" w14:textId="77777777" w:rsidR="00CB0A98" w:rsidRPr="00652982" w:rsidRDefault="00CB0A98" w:rsidP="009F0934">
            <w:pPr>
              <w:pStyle w:val="TABLETEXTLEFT"/>
              <w:rPr>
                <w:rFonts w:cs="Arial"/>
                <w:color w:val="FF0000"/>
                <w:sz w:val="21"/>
                <w:szCs w:val="21"/>
              </w:rPr>
            </w:pPr>
          </w:p>
          <w:p w14:paraId="207B36ED" w14:textId="77777777" w:rsidR="00CB0A98" w:rsidRPr="00652982" w:rsidRDefault="00CB0A98" w:rsidP="009F0934">
            <w:pPr>
              <w:pStyle w:val="TABLETEXTLEFT"/>
              <w:tabs>
                <w:tab w:val="left" w:pos="183"/>
              </w:tabs>
              <w:rPr>
                <w:rFonts w:cs="Arial"/>
                <w:color w:val="FF0000"/>
                <w:sz w:val="21"/>
                <w:szCs w:val="21"/>
              </w:rPr>
            </w:pPr>
            <w:r w:rsidRPr="00652982">
              <w:rPr>
                <w:rFonts w:cs="Arial"/>
                <w:i/>
                <w:color w:val="FF0000"/>
                <w:sz w:val="21"/>
                <w:szCs w:val="21"/>
              </w:rPr>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240" w:dyaOrig="560" w14:anchorId="702D9B2C">
                <v:shape id="_x0000_i1050" type="#_x0000_t75" style="width:12pt;height:28pt" o:ole="">
                  <v:imagedata r:id="rId95" o:title=""/>
                </v:shape>
                <o:OLEObject Type="Embed" ProgID="Equation.DSMT4" ShapeID="_x0000_i1050" DrawAspect="Content" ObjectID="_1417260653" r:id="rId96"/>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560" w:dyaOrig="560" w14:anchorId="20A6EAC9">
                <v:shape id="_x0000_i1051" type="#_x0000_t75" style="width:28pt;height:28pt" o:ole="">
                  <v:imagedata r:id="rId97" o:title=""/>
                </v:shape>
                <o:OLEObject Type="Embed" ProgID="Equation.DSMT4" ShapeID="_x0000_i1051" DrawAspect="Content" ObjectID="_1417260654" r:id="rId98"/>
              </w:object>
            </w:r>
          </w:p>
          <w:p w14:paraId="31F6EA41" w14:textId="77777777" w:rsidR="00CB0A98" w:rsidRPr="00652982" w:rsidRDefault="00CB0A98" w:rsidP="009F0934">
            <w:pPr>
              <w:pStyle w:val="TABLETEXTLEFT"/>
              <w:tabs>
                <w:tab w:val="left" w:pos="183"/>
              </w:tabs>
              <w:rPr>
                <w:color w:val="FF0000"/>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14.3 m/s</w:t>
            </w:r>
          </w:p>
        </w:tc>
        <w:tc>
          <w:tcPr>
            <w:tcW w:w="0" w:type="auto"/>
          </w:tcPr>
          <w:p w14:paraId="68859661" w14:textId="77777777" w:rsidR="00CB0A98" w:rsidRPr="00652982" w:rsidRDefault="00CB0A98" w:rsidP="009F0934">
            <w:pPr>
              <w:pStyle w:val="TABLETEXTLEFT"/>
              <w:rPr>
                <w:rFonts w:cs="Arial"/>
                <w:color w:val="FF0000"/>
                <w:sz w:val="21"/>
                <w:szCs w:val="21"/>
              </w:rPr>
            </w:pPr>
            <w:r w:rsidRPr="00652982">
              <w:rPr>
                <w:rFonts w:cs="Arial"/>
                <w:i/>
                <w:color w:val="FF0000"/>
                <w:sz w:val="21"/>
                <w:szCs w:val="21"/>
              </w:rPr>
              <w:t>v</w: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1359" w:dyaOrig="560" w14:anchorId="3E89E7FA">
                <v:shape id="_x0000_i1052" type="#_x0000_t75" style="width:68pt;height:28pt" o:ole="">
                  <v:imagedata r:id="rId99" o:title=""/>
                </v:shape>
                <o:OLEObject Type="Embed" ProgID="Equation.DSMT4" ShapeID="_x0000_i1052" DrawAspect="Content" ObjectID="_1417260655" r:id="rId100"/>
              </w:object>
            </w:r>
          </w:p>
          <w:p w14:paraId="67E6EE1D" w14:textId="77777777" w:rsidR="00CB0A98" w:rsidRPr="00652982" w:rsidRDefault="00CB0A98" w:rsidP="009F0934">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w:t>
            </w:r>
            <w:r w:rsidRPr="00652982">
              <w:rPr>
                <w:rFonts w:cs="Arial"/>
                <w:color w:val="FF0000"/>
                <w:sz w:val="21"/>
                <w:szCs w:val="21"/>
              </w:rPr>
              <w:object w:dxaOrig="560" w:dyaOrig="560" w14:anchorId="4B953C2F">
                <v:shape id="_x0000_i1053" type="#_x0000_t75" style="width:28pt;height:28pt" o:ole="">
                  <v:imagedata r:id="rId101" o:title=""/>
                </v:shape>
                <o:OLEObject Type="Embed" ProgID="Equation.DSMT4" ShapeID="_x0000_i1053" DrawAspect="Content" ObjectID="_1417260656" r:id="rId102"/>
              </w:object>
            </w:r>
          </w:p>
          <w:p w14:paraId="2149B770" w14:textId="77777777" w:rsidR="00CB0A98" w:rsidRPr="00652982" w:rsidRDefault="00CB0A98" w:rsidP="009F0934">
            <w:pPr>
              <w:pStyle w:val="TABLETEXTLEFT"/>
              <w:tabs>
                <w:tab w:val="left" w:pos="183"/>
              </w:tabs>
              <w:rPr>
                <w:rFonts w:cs="Arial"/>
                <w:color w:val="FF0000"/>
                <w:sz w:val="21"/>
                <w:szCs w:val="21"/>
              </w:rPr>
            </w:pPr>
            <w:r w:rsidRPr="00652982">
              <w:rPr>
                <w:rFonts w:cs="Arial"/>
                <w:color w:val="FF0000"/>
                <w:sz w:val="21"/>
                <w:szCs w:val="21"/>
              </w:rPr>
              <w:tab/>
            </w:r>
            <w:r w:rsidRPr="00652982">
              <w:rPr>
                <w:rFonts w:ascii="Symbol" w:hAnsi="Symbol" w:cs="Arial"/>
                <w:color w:val="FF0000"/>
                <w:sz w:val="21"/>
                <w:szCs w:val="21"/>
              </w:rPr>
              <w:t></w:t>
            </w:r>
            <w:r w:rsidRPr="00652982">
              <w:rPr>
                <w:rFonts w:cs="Arial"/>
                <w:color w:val="FF0000"/>
                <w:sz w:val="21"/>
                <w:szCs w:val="21"/>
              </w:rPr>
              <w:t xml:space="preserve"> 14.3 m/s</w:t>
            </w:r>
          </w:p>
          <w:p w14:paraId="240F028E" w14:textId="77777777" w:rsidR="00CB0A98" w:rsidRPr="00652982" w:rsidRDefault="00CB0A98" w:rsidP="009F0934">
            <w:pPr>
              <w:pStyle w:val="TABLETEXTLEFT"/>
              <w:rPr>
                <w:rFonts w:cs="Arial"/>
                <w:color w:val="FF0000"/>
                <w:sz w:val="21"/>
                <w:szCs w:val="21"/>
              </w:rPr>
            </w:pPr>
            <w:r w:rsidRPr="00652982">
              <w:rPr>
                <w:rFonts w:cs="Arial"/>
                <w:color w:val="FF0000"/>
                <w:sz w:val="21"/>
                <w:szCs w:val="21"/>
              </w:rPr>
              <w:t xml:space="preserve">Direction </w:t>
            </w:r>
            <w:r w:rsidRPr="00652982">
              <w:rPr>
                <w:rFonts w:ascii="Symbol" w:hAnsi="Symbol" w:cs="Arial"/>
                <w:color w:val="FF0000"/>
                <w:sz w:val="21"/>
                <w:szCs w:val="21"/>
              </w:rPr>
              <w:t></w:t>
            </w:r>
            <w:r w:rsidRPr="00652982">
              <w:rPr>
                <w:rFonts w:cs="Arial"/>
                <w:color w:val="FF0000"/>
                <w:sz w:val="21"/>
                <w:szCs w:val="21"/>
              </w:rPr>
              <w:t xml:space="preserve"> 37 </w:t>
            </w:r>
            <w:r w:rsidRPr="00652982">
              <w:rPr>
                <w:rFonts w:cs="Arial"/>
                <w:color w:val="FF0000"/>
                <w:sz w:val="21"/>
                <w:szCs w:val="21"/>
              </w:rPr>
              <w:sym w:font="Symbol" w:char="F0B0"/>
            </w:r>
            <w:r w:rsidRPr="00652982">
              <w:rPr>
                <w:rFonts w:cs="Arial"/>
                <w:color w:val="FF0000"/>
                <w:sz w:val="21"/>
                <w:szCs w:val="21"/>
              </w:rPr>
              <w:t>S of E</w:t>
            </w:r>
          </w:p>
          <w:p w14:paraId="6EE1C445" w14:textId="77777777" w:rsidR="00CB0A98" w:rsidRPr="00652982" w:rsidRDefault="00CB0A98" w:rsidP="009F0934">
            <w:pPr>
              <w:pStyle w:val="TABLETEXTLEFT"/>
              <w:rPr>
                <w:color w:val="FF0000"/>
              </w:rPr>
            </w:pPr>
            <w:r w:rsidRPr="00652982">
              <w:rPr>
                <w:rFonts w:cs="Arial"/>
                <w:color w:val="FF0000"/>
                <w:sz w:val="21"/>
                <w:szCs w:val="21"/>
              </w:rPr>
              <w:t xml:space="preserve">(draw a scale diagram </w:t>
            </w:r>
            <w:r w:rsidRPr="00652982">
              <w:rPr>
                <w:rFonts w:cs="Arial"/>
                <w:color w:val="FF0000"/>
                <w:sz w:val="21"/>
                <w:szCs w:val="21"/>
              </w:rPr>
              <w:br/>
              <w:t xml:space="preserve">and measure the </w:t>
            </w:r>
            <w:r w:rsidRPr="00652982">
              <w:rPr>
                <w:rFonts w:cs="Arial"/>
                <w:color w:val="FF0000"/>
                <w:sz w:val="21"/>
                <w:szCs w:val="21"/>
              </w:rPr>
              <w:br/>
              <w:t>angle)</w:t>
            </w:r>
          </w:p>
        </w:tc>
      </w:tr>
    </w:tbl>
    <w:p w14:paraId="607E7E50" w14:textId="77777777" w:rsidR="00CB0A98" w:rsidRPr="008A6884" w:rsidRDefault="00CB0A98" w:rsidP="00CB0A98">
      <w:pPr>
        <w:pStyle w:val="Chaptertitle"/>
      </w:pPr>
    </w:p>
    <w:p w14:paraId="6FC0BDF1" w14:textId="77777777" w:rsidR="00CB0A98" w:rsidRDefault="00CB0A98">
      <w:pPr>
        <w:rPr>
          <w:rFonts w:ascii="Arial" w:hAnsi="Arial"/>
        </w:rPr>
      </w:pPr>
      <w:r>
        <w:rPr>
          <w:rFonts w:ascii="Arial" w:hAnsi="Arial"/>
        </w:rPr>
        <w:br w:type="page"/>
      </w:r>
    </w:p>
    <w:p w14:paraId="5043C28E" w14:textId="77777777" w:rsidR="00CB0A98" w:rsidRPr="005123A8" w:rsidRDefault="00CB0A98" w:rsidP="00CB0A98">
      <w:pPr>
        <w:pStyle w:val="Chaptertitle"/>
      </w:pPr>
      <w:r w:rsidRPr="005123A8">
        <w:t xml:space="preserve">CHAPTER </w:t>
      </w:r>
      <w:r>
        <w:t>8: Forces, energy and motion</w:t>
      </w:r>
    </w:p>
    <w:p w14:paraId="528BB31A" w14:textId="77777777" w:rsidR="00CB0A98" w:rsidRPr="00CB0A98"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780096" behindDoc="0" locked="0" layoutInCell="1" allowOverlap="1" wp14:anchorId="3732B329" wp14:editId="2F100ECD">
                <wp:simplePos x="0" y="0"/>
                <wp:positionH relativeFrom="column">
                  <wp:posOffset>0</wp:posOffset>
                </wp:positionH>
                <wp:positionV relativeFrom="paragraph">
                  <wp:posOffset>20955</wp:posOffset>
                </wp:positionV>
                <wp:extent cx="5867400" cy="0"/>
                <wp:effectExtent l="9525" t="11430" r="9525" b="7620"/>
                <wp:wrapNone/>
                <wp:docPr id="52" name="Line 6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BjaDZjFQIA&#10;ACsEAAAOAAAAAAAAAAAAAAAAACwCAABkcnMvZTJvRG9jLnhtbFBLAQItABQABgAIAAAAIQCgJDtm&#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778048" behindDoc="0" locked="0" layoutInCell="1" allowOverlap="1" wp14:anchorId="16149F53" wp14:editId="3030E641">
                <wp:simplePos x="0" y="0"/>
                <wp:positionH relativeFrom="column">
                  <wp:posOffset>4800600</wp:posOffset>
                </wp:positionH>
                <wp:positionV relativeFrom="paragraph">
                  <wp:posOffset>20955</wp:posOffset>
                </wp:positionV>
                <wp:extent cx="1066800" cy="304800"/>
                <wp:effectExtent l="9525" t="11430" r="9525" b="7620"/>
                <wp:wrapNone/>
                <wp:docPr id="53" name="Rectangl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1D601C2C"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094" style="position:absolute;margin-left:378pt;margin-top:1.65pt;width:84pt;height:2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" fillcolor="black">
                <v:textbox>
                  <w:txbxContent>
                    <w:p w14:paraId="1D601C2C"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779072" behindDoc="0" locked="0" layoutInCell="1" allowOverlap="1" wp14:anchorId="5EFE20CE" wp14:editId="563D6CD4">
                <wp:simplePos x="0" y="0"/>
                <wp:positionH relativeFrom="column">
                  <wp:posOffset>4419600</wp:posOffset>
                </wp:positionH>
                <wp:positionV relativeFrom="paragraph">
                  <wp:posOffset>20955</wp:posOffset>
                </wp:positionV>
                <wp:extent cx="1447800" cy="304800"/>
                <wp:effectExtent l="9525" t="11430" r="9525" b="7620"/>
                <wp:wrapNone/>
                <wp:docPr id="54" name="AutoShape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388CCE38" w14:textId="77777777" w:rsidR="00CB0A98" w:rsidRDefault="00CB0A98" w:rsidP="00CB0A98">
                            <w:pPr>
                              <w:pStyle w:val="worksheeticontext"/>
                            </w:pPr>
                            <w:r>
                              <w:t>Worksheet 8.2</w:t>
                            </w:r>
                          </w:p>
                          <w:p w14:paraId="0CD01144"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095" style="position:absolute;margin-left:348pt;margin-top:1.65pt;width:114pt;height:24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" fillcolor="black">
                <v:textbox>
                  <w:txbxContent>
                    <w:p w14:paraId="388CCE38" w14:textId="77777777" w:rsidR="00CB0A98" w:rsidRDefault="00CB0A98" w:rsidP="00CB0A98">
                      <w:pPr>
                        <w:pStyle w:val="worksheeticontext"/>
                      </w:pPr>
                      <w:r>
                        <w:t>Worksheet 8.2</w:t>
                      </w:r>
                    </w:p>
                    <w:p w14:paraId="0CD01144" w14:textId="77777777" w:rsidR="00CB0A98" w:rsidRDefault="00CB0A98" w:rsidP="00CB0A98"/>
                  </w:txbxContent>
                </v:textbox>
              </v:roundrect>
            </w:pict>
          </mc:Fallback>
        </mc:AlternateContent>
      </w:r>
      <w:r w:rsidRPr="00CB0A98">
        <w:rPr>
          <w:sz w:val="28"/>
          <w:szCs w:val="28"/>
        </w:rPr>
        <w:t>Ticker tapes</w:t>
      </w:r>
    </w:p>
    <w:p w14:paraId="5462CD67"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6D6EC3E7" w14:textId="77777777" w:rsidR="00CB0A98" w:rsidRPr="00C366C4" w:rsidRDefault="00CB0A98" w:rsidP="00CB0A98">
      <w:pPr>
        <w:pStyle w:val="Heading1"/>
        <w:spacing w:before="200"/>
      </w:pPr>
      <w:r w:rsidRPr="00C366C4">
        <w:t>Describing motion</w:t>
      </w:r>
    </w:p>
    <w:p w14:paraId="4D5E6CCE" w14:textId="77777777" w:rsidR="00CB0A98" w:rsidRDefault="00CB0A98" w:rsidP="00CB0A98">
      <w:pPr>
        <w:pStyle w:val="1wsmainbodyfullout"/>
        <w:spacing w:after="60" w:line="240" w:lineRule="atLeast"/>
        <w:ind w:left="360" w:hanging="360"/>
      </w:pPr>
      <w:r w:rsidRPr="00C366C4">
        <w:rPr>
          <w:b/>
        </w:rPr>
        <w:t>1.</w:t>
      </w:r>
      <w:r>
        <w:tab/>
        <w:t>For each ticker tape shown, describe the motion of the body to which the tape was attached.</w:t>
      </w:r>
      <w:r>
        <w:br/>
        <w:t>The left-hand dot is at time zero.</w:t>
      </w:r>
    </w:p>
    <w:p w14:paraId="3A80E64A" w14:textId="77777777" w:rsidR="00CB0A98" w:rsidRDefault="00CB0A98" w:rsidP="00CB0A98">
      <w:pPr>
        <w:pStyle w:val="1wsquestiona"/>
      </w:pPr>
      <w:r>
        <w:t>(a)</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CB0A98" w14:paraId="07340420" w14:textId="77777777" w:rsidTr="009F0934">
        <w:tc>
          <w:tcPr>
            <w:tcW w:w="468" w:type="dxa"/>
            <w:shd w:val="clear" w:color="auto" w:fill="auto"/>
          </w:tcPr>
          <w:p w14:paraId="7E0F7B59" w14:textId="77777777" w:rsidR="00CB0A98" w:rsidRDefault="00CB0A98" w:rsidP="009F0934"/>
        </w:tc>
        <w:tc>
          <w:tcPr>
            <w:tcW w:w="3240" w:type="dxa"/>
            <w:shd w:val="clear" w:color="auto" w:fill="auto"/>
          </w:tcPr>
          <w:p w14:paraId="32FBF6B3" w14:textId="77777777" w:rsidR="00CB0A98" w:rsidRDefault="00CB0A98" w:rsidP="009F0934">
            <w:r>
              <w:rPr>
                <w:noProof/>
              </w:rPr>
              <w:drawing>
                <wp:inline distT="0" distB="0" distL="0" distR="0" wp14:anchorId="0D84F3BC" wp14:editId="40872A4B">
                  <wp:extent cx="5691505" cy="673100"/>
                  <wp:effectExtent l="0" t="0" r="4445" b="0"/>
                  <wp:docPr id="59" name="Picture 5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718F03F5" w14:textId="77777777" w:rsidR="00CB0A98" w:rsidRDefault="00CB0A98" w:rsidP="00CB0A98">
      <w:pPr>
        <w:pStyle w:val="1wsquestionaleader"/>
        <w:tabs>
          <w:tab w:val="clear" w:pos="9540"/>
          <w:tab w:val="right" w:leader="dot" w:pos="9264"/>
        </w:tabs>
        <w:spacing w:before="180"/>
      </w:pPr>
      <w:r>
        <w:rPr>
          <w:noProof/>
          <w:lang w:val="en-US"/>
        </w:rPr>
        <mc:AlternateContent>
          <mc:Choice Requires="wps">
            <w:drawing>
              <wp:anchor distT="0" distB="0" distL="114300" distR="114300" simplePos="0" relativeHeight="251781120" behindDoc="0" locked="0" layoutInCell="1" allowOverlap="1" wp14:anchorId="1C6E6587" wp14:editId="52399D32">
                <wp:simplePos x="0" y="0"/>
                <wp:positionH relativeFrom="column">
                  <wp:posOffset>512445</wp:posOffset>
                </wp:positionH>
                <wp:positionV relativeFrom="paragraph">
                  <wp:posOffset>39065</wp:posOffset>
                </wp:positionV>
                <wp:extent cx="5344795" cy="236855"/>
                <wp:effectExtent l="0" t="0" r="8255" b="0"/>
                <wp:wrapNone/>
                <wp:docPr id="55"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479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1F70B"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speed of the body is increasing with time. It is accelerating.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4" o:spid="_x0000_s1096" type="#_x0000_t202" style="position:absolute;left:0;text-align:left;margin-left:40.35pt;margin-top:3.1pt;width:420.85pt;height:18.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" filled="f" stroked="f">
                <v:textbox inset="1pt,1pt,1pt,1pt">
                  <w:txbxContent>
                    <w:p w14:paraId="3171F70B"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speed of the body is increasing with time. It is accelerating.</w:t>
                      </w:r>
                    </w:p>
                  </w:txbxContent>
                </v:textbox>
              </v:shape>
            </w:pict>
          </mc:Fallback>
        </mc:AlternateContent>
      </w:r>
      <w:r>
        <w:tab/>
      </w:r>
      <w:r>
        <w:tab/>
      </w:r>
    </w:p>
    <w:p w14:paraId="1697C106" w14:textId="77777777" w:rsidR="00CB0A98" w:rsidRDefault="00CB0A98" w:rsidP="00CB0A98">
      <w:pPr>
        <w:pStyle w:val="1wsquestiona"/>
      </w:pPr>
      <w:r>
        <w:t>(b)</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CB0A98" w14:paraId="7BBBF0D6" w14:textId="77777777" w:rsidTr="009F0934">
        <w:tc>
          <w:tcPr>
            <w:tcW w:w="468" w:type="dxa"/>
            <w:shd w:val="clear" w:color="auto" w:fill="auto"/>
          </w:tcPr>
          <w:p w14:paraId="56D4AFC3" w14:textId="77777777" w:rsidR="00CB0A98" w:rsidRDefault="00CB0A98" w:rsidP="009F0934"/>
        </w:tc>
        <w:tc>
          <w:tcPr>
            <w:tcW w:w="3240" w:type="dxa"/>
            <w:shd w:val="clear" w:color="auto" w:fill="auto"/>
          </w:tcPr>
          <w:p w14:paraId="3867A89A" w14:textId="77777777" w:rsidR="00CB0A98" w:rsidRDefault="00CB0A98" w:rsidP="009F0934">
            <w:r>
              <w:rPr>
                <w:noProof/>
              </w:rPr>
              <w:drawing>
                <wp:inline distT="0" distB="0" distL="0" distR="0" wp14:anchorId="07506700" wp14:editId="328C2AB1">
                  <wp:extent cx="5691505" cy="673100"/>
                  <wp:effectExtent l="0" t="0" r="4445" b="0"/>
                  <wp:docPr id="60" name="Picture 6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74133A39" w14:textId="77777777" w:rsidR="00CB0A98" w:rsidRDefault="00CB0A98" w:rsidP="00CB0A98">
      <w:pPr>
        <w:pStyle w:val="1wsquestionaleader"/>
        <w:tabs>
          <w:tab w:val="clear" w:pos="9540"/>
          <w:tab w:val="right" w:leader="dot" w:pos="9264"/>
        </w:tabs>
        <w:spacing w:before="160"/>
      </w:pPr>
      <w:r>
        <w:rPr>
          <w:noProof/>
          <w:lang w:val="en-US"/>
        </w:rPr>
        <mc:AlternateContent>
          <mc:Choice Requires="wps">
            <w:drawing>
              <wp:anchor distT="0" distB="0" distL="114300" distR="114300" simplePos="0" relativeHeight="251782144" behindDoc="0" locked="0" layoutInCell="1" allowOverlap="1" wp14:anchorId="464E8AE9" wp14:editId="4E33F8D7">
                <wp:simplePos x="0" y="0"/>
                <wp:positionH relativeFrom="column">
                  <wp:posOffset>504190</wp:posOffset>
                </wp:positionH>
                <wp:positionV relativeFrom="paragraph">
                  <wp:posOffset>25730</wp:posOffset>
                </wp:positionV>
                <wp:extent cx="5373370" cy="471805"/>
                <wp:effectExtent l="0" t="0" r="0" b="4445"/>
                <wp:wrapNone/>
                <wp:docPr id="56"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3370" cy="47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2E2AD"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Initially, the body accelerates (its speed is increasing) and then rapidly decelerates (its speed is decreasing).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5" o:spid="_x0000_s1097" type="#_x0000_t202" style="position:absolute;left:0;text-align:left;margin-left:39.7pt;margin-top:2.05pt;width:423.1pt;height:37.1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" filled="f" stroked="f">
                <v:textbox inset="1pt,1pt,1pt,1pt">
                  <w:txbxContent>
                    <w:p w14:paraId="5132E2AD"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Initially, the body accelerates (its speed is increasing) and then rapidly decelerates (its speed is decreasing).</w:t>
                      </w:r>
                    </w:p>
                  </w:txbxContent>
                </v:textbox>
              </v:shape>
            </w:pict>
          </mc:Fallback>
        </mc:AlternateContent>
      </w:r>
      <w:r>
        <w:tab/>
      </w:r>
      <w:r>
        <w:tab/>
      </w:r>
    </w:p>
    <w:p w14:paraId="20AD9FE9" w14:textId="77777777" w:rsidR="00CB0A98" w:rsidRDefault="00CB0A98" w:rsidP="00CB0A98">
      <w:pPr>
        <w:pStyle w:val="1wsquestionaleader"/>
        <w:tabs>
          <w:tab w:val="clear" w:pos="9540"/>
          <w:tab w:val="right" w:leader="dot" w:pos="9252"/>
        </w:tabs>
        <w:spacing w:after="0"/>
      </w:pPr>
      <w:r>
        <w:tab/>
      </w:r>
      <w:r>
        <w:tab/>
      </w:r>
    </w:p>
    <w:p w14:paraId="3FDC6338" w14:textId="77777777" w:rsidR="00CB0A98" w:rsidRPr="00C366C4" w:rsidRDefault="00CB0A98" w:rsidP="00CB0A98">
      <w:pPr>
        <w:pStyle w:val="Heading1"/>
        <w:spacing w:before="120"/>
      </w:pPr>
      <w:r w:rsidRPr="00C366C4">
        <w:t>Measuring speed</w:t>
      </w:r>
    </w:p>
    <w:p w14:paraId="04D73051" w14:textId="77777777" w:rsidR="00CB0A98" w:rsidRDefault="00CB0A98" w:rsidP="00CB0A98">
      <w:pPr>
        <w:pStyle w:val="1wsmainbodyfullout"/>
        <w:spacing w:after="60" w:line="240" w:lineRule="atLeast"/>
        <w:ind w:left="360" w:hanging="360"/>
      </w:pPr>
      <w:r w:rsidRPr="00C366C4">
        <w:rPr>
          <w:b/>
        </w:rPr>
        <w:t>2.</w:t>
      </w:r>
      <w:r>
        <w:tab/>
      </w:r>
      <w:r w:rsidRPr="002873B2">
        <w:t>The time between each of the dots on the following ticker tape is 0.02 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8"/>
        <w:gridCol w:w="9186"/>
      </w:tblGrid>
      <w:tr w:rsidR="00CB0A98" w14:paraId="434AA057" w14:textId="77777777" w:rsidTr="009F0934">
        <w:tc>
          <w:tcPr>
            <w:tcW w:w="468" w:type="dxa"/>
            <w:shd w:val="clear" w:color="auto" w:fill="auto"/>
          </w:tcPr>
          <w:p w14:paraId="4E654627" w14:textId="77777777" w:rsidR="00CB0A98" w:rsidRDefault="00CB0A98" w:rsidP="009F0934"/>
        </w:tc>
        <w:tc>
          <w:tcPr>
            <w:tcW w:w="9178" w:type="dxa"/>
            <w:shd w:val="clear" w:color="auto" w:fill="auto"/>
          </w:tcPr>
          <w:p w14:paraId="1E411EE3" w14:textId="77777777" w:rsidR="00CB0A98" w:rsidRDefault="00CB0A98" w:rsidP="009F0934">
            <w:r>
              <w:rPr>
                <w:noProof/>
              </w:rPr>
              <w:drawing>
                <wp:inline distT="0" distB="0" distL="0" distR="0" wp14:anchorId="3ADE3509" wp14:editId="79A56771">
                  <wp:extent cx="5691505" cy="673100"/>
                  <wp:effectExtent l="0" t="0" r="4445" b="0"/>
                  <wp:docPr id="66" name="Picture 66"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91505" cy="673100"/>
                          </a:xfrm>
                          <a:prstGeom prst="rect">
                            <a:avLst/>
                          </a:prstGeom>
                          <a:noFill/>
                          <a:ln>
                            <a:noFill/>
                          </a:ln>
                        </pic:spPr>
                      </pic:pic>
                    </a:graphicData>
                  </a:graphic>
                </wp:inline>
              </w:drawing>
            </w:r>
          </w:p>
        </w:tc>
      </w:tr>
    </w:tbl>
    <w:p w14:paraId="20F5F416" w14:textId="77777777" w:rsidR="00CB0A98" w:rsidRDefault="00CB0A98" w:rsidP="00CB0A98">
      <w:pPr>
        <w:pStyle w:val="1wsquestiona"/>
        <w:spacing w:before="120"/>
      </w:pPr>
      <w:r>
        <w:rPr>
          <w:noProof/>
          <w:lang w:val="en-US"/>
        </w:rPr>
        <mc:AlternateContent>
          <mc:Choice Requires="wps">
            <w:drawing>
              <wp:anchor distT="0" distB="0" distL="114300" distR="114300" simplePos="0" relativeHeight="251783168" behindDoc="0" locked="0" layoutInCell="1" allowOverlap="1" wp14:anchorId="597E5DB3" wp14:editId="5FDD7B69">
                <wp:simplePos x="0" y="0"/>
                <wp:positionH relativeFrom="column">
                  <wp:posOffset>508635</wp:posOffset>
                </wp:positionH>
                <wp:positionV relativeFrom="paragraph">
                  <wp:posOffset>431165</wp:posOffset>
                </wp:positionV>
                <wp:extent cx="5370195" cy="501015"/>
                <wp:effectExtent l="3810" t="2540" r="0" b="1270"/>
                <wp:wrapNone/>
                <wp:docPr id="57"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0195" cy="50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CEAD0"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This is a sample calculation; student answers may vary depending on the magnification of the image.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6" o:spid="_x0000_s1098" type="#_x0000_t202" style="position:absolute;left:0;text-align:left;margin-left:40.05pt;margin-top:33.95pt;width:422.85pt;height:39.4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" filled="f" stroked="f">
                <v:textbox inset="1pt,1pt,1pt,1pt">
                  <w:txbxContent>
                    <w:p w14:paraId="2CCCEAD0"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This is a sample calculation; student answers may vary depending on the magnification of the image.</w:t>
                      </w:r>
                    </w:p>
                  </w:txbxContent>
                </v:textbox>
              </v:shape>
            </w:pict>
          </mc:Fallback>
        </mc:AlternateContent>
      </w:r>
      <w:r>
        <w:t>(a)</w:t>
      </w:r>
      <w:r>
        <w:tab/>
      </w:r>
      <w:r w:rsidRPr="002873B2">
        <w:t>Calculate the average speed of the object to which the tape was attached for each time interval. Express your answers in mm/s.</w:t>
      </w:r>
    </w:p>
    <w:p w14:paraId="16A1B89A" w14:textId="77777777" w:rsidR="00CB0A98" w:rsidRDefault="00CB0A98" w:rsidP="00CB0A98">
      <w:pPr>
        <w:pStyle w:val="1wsquestionaleader"/>
        <w:tabs>
          <w:tab w:val="clear" w:pos="9540"/>
          <w:tab w:val="right" w:leader="dot" w:pos="9264"/>
        </w:tabs>
        <w:spacing w:before="120" w:after="0"/>
      </w:pPr>
      <w:r>
        <w:tab/>
      </w:r>
      <w:r>
        <w:tab/>
      </w:r>
    </w:p>
    <w:p w14:paraId="55339FCB" w14:textId="77777777" w:rsidR="00CB0A98" w:rsidRPr="002873B2" w:rsidRDefault="00CB0A98" w:rsidP="00CB0A98">
      <w:pPr>
        <w:pStyle w:val="1wsquestionaleader"/>
        <w:tabs>
          <w:tab w:val="clear" w:pos="9540"/>
          <w:tab w:val="right" w:leader="dot" w:pos="9264"/>
        </w:tabs>
        <w:spacing w:before="60" w:after="120"/>
      </w:pPr>
      <w:r>
        <w:tab/>
      </w:r>
      <w:r>
        <w:tab/>
      </w:r>
    </w:p>
    <w:tbl>
      <w:tblPr>
        <w:tblW w:w="8448"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2"/>
        <w:gridCol w:w="3112"/>
        <w:gridCol w:w="2624"/>
      </w:tblGrid>
      <w:tr w:rsidR="00CB0A98" w:rsidRPr="00286DBB" w14:paraId="59421EB7" w14:textId="77777777" w:rsidTr="009F0934">
        <w:trPr>
          <w:trHeight w:val="434"/>
        </w:trPr>
        <w:tc>
          <w:tcPr>
            <w:tcW w:w="2712" w:type="dxa"/>
            <w:tcBorders>
              <w:bottom w:val="single" w:sz="4" w:space="0" w:color="000000"/>
              <w:right w:val="single" w:sz="4" w:space="0" w:color="FFFFFF"/>
            </w:tcBorders>
            <w:shd w:val="clear" w:color="auto" w:fill="000000"/>
            <w:vAlign w:val="center"/>
          </w:tcPr>
          <w:p w14:paraId="38862343" w14:textId="77777777" w:rsidR="00CB0A98" w:rsidRPr="002873B2" w:rsidRDefault="00CB0A98" w:rsidP="009F0934">
            <w:pPr>
              <w:pStyle w:val="TABLEHEADWHITECENTRE"/>
            </w:pPr>
            <w:r w:rsidRPr="002873B2">
              <w:t>Interval</w:t>
            </w:r>
          </w:p>
        </w:tc>
        <w:tc>
          <w:tcPr>
            <w:tcW w:w="3112" w:type="dxa"/>
            <w:tcBorders>
              <w:left w:val="single" w:sz="4" w:space="0" w:color="FFFFFF"/>
              <w:right w:val="single" w:sz="4" w:space="0" w:color="FFFFFF"/>
            </w:tcBorders>
            <w:shd w:val="clear" w:color="auto" w:fill="000000"/>
            <w:vAlign w:val="center"/>
          </w:tcPr>
          <w:p w14:paraId="0D038621" w14:textId="77777777" w:rsidR="00CB0A98" w:rsidRPr="002873B2" w:rsidRDefault="00CB0A98" w:rsidP="009F0934">
            <w:pPr>
              <w:pStyle w:val="TABLEHEADWHITECENTRE"/>
            </w:pPr>
            <w:r w:rsidRPr="002873B2">
              <w:t>Distance between dots (mm)</w:t>
            </w:r>
          </w:p>
        </w:tc>
        <w:tc>
          <w:tcPr>
            <w:tcW w:w="2624" w:type="dxa"/>
            <w:tcBorders>
              <w:left w:val="single" w:sz="4" w:space="0" w:color="FFFFFF"/>
            </w:tcBorders>
            <w:shd w:val="clear" w:color="auto" w:fill="000000"/>
            <w:vAlign w:val="center"/>
          </w:tcPr>
          <w:p w14:paraId="5B3D49B9" w14:textId="77777777" w:rsidR="00CB0A98" w:rsidRPr="002873B2" w:rsidRDefault="00CB0A98" w:rsidP="009F0934">
            <w:pPr>
              <w:pStyle w:val="TABLEHEADWHITECENTRE"/>
            </w:pPr>
            <w:r w:rsidRPr="002873B2">
              <w:t>Average speed (mm/s)</w:t>
            </w:r>
          </w:p>
        </w:tc>
      </w:tr>
      <w:tr w:rsidR="00CB0A98" w:rsidRPr="00286DBB" w14:paraId="0C61A457" w14:textId="77777777" w:rsidTr="009F0934">
        <w:trPr>
          <w:trHeight w:val="338"/>
        </w:trPr>
        <w:tc>
          <w:tcPr>
            <w:tcW w:w="2712" w:type="dxa"/>
            <w:tcBorders>
              <w:top w:val="single" w:sz="4" w:space="0" w:color="000000"/>
            </w:tcBorders>
            <w:noWrap/>
            <w:tcMar>
              <w:top w:w="28" w:type="dxa"/>
              <w:left w:w="85" w:type="dxa"/>
              <w:bottom w:w="28" w:type="dxa"/>
              <w:right w:w="85" w:type="dxa"/>
            </w:tcMar>
            <w:vAlign w:val="center"/>
          </w:tcPr>
          <w:p w14:paraId="58A12A85" w14:textId="77777777" w:rsidR="00CB0A98" w:rsidRPr="00286DBB" w:rsidRDefault="00CB0A98" w:rsidP="009F0934">
            <w:pPr>
              <w:pStyle w:val="TABLETEXTCENTRE"/>
            </w:pPr>
            <w:r>
              <w:t>AB</w:t>
            </w:r>
          </w:p>
        </w:tc>
        <w:tc>
          <w:tcPr>
            <w:tcW w:w="3112" w:type="dxa"/>
            <w:tcBorders>
              <w:top w:val="single" w:sz="4" w:space="0" w:color="FFFFFF"/>
            </w:tcBorders>
            <w:tcMar>
              <w:top w:w="28" w:type="dxa"/>
              <w:left w:w="85" w:type="dxa"/>
              <w:bottom w:w="28" w:type="dxa"/>
              <w:right w:w="85" w:type="dxa"/>
            </w:tcMar>
            <w:vAlign w:val="center"/>
          </w:tcPr>
          <w:p w14:paraId="39E91A91" w14:textId="77777777" w:rsidR="00CB0A98" w:rsidRPr="000B7CA3" w:rsidRDefault="00CB0A98" w:rsidP="009F0934">
            <w:pPr>
              <w:pStyle w:val="TABLETEXTLEFT"/>
              <w:tabs>
                <w:tab w:val="decimal" w:pos="1451"/>
              </w:tabs>
              <w:rPr>
                <w:sz w:val="21"/>
                <w:szCs w:val="21"/>
              </w:rPr>
            </w:pPr>
            <w:r w:rsidRPr="000B7CA3">
              <w:rPr>
                <w:sz w:val="21"/>
                <w:szCs w:val="21"/>
              </w:rPr>
              <w:t>38</w:t>
            </w:r>
          </w:p>
        </w:tc>
        <w:tc>
          <w:tcPr>
            <w:tcW w:w="2624" w:type="dxa"/>
            <w:tcMar>
              <w:top w:w="28" w:type="dxa"/>
              <w:left w:w="85" w:type="dxa"/>
              <w:bottom w:w="28" w:type="dxa"/>
              <w:right w:w="85" w:type="dxa"/>
            </w:tcMar>
            <w:vAlign w:val="center"/>
          </w:tcPr>
          <w:p w14:paraId="3EACF5E2" w14:textId="77777777" w:rsidR="00CB0A98" w:rsidRPr="00652982" w:rsidRDefault="00CB0A98" w:rsidP="009F0934">
            <w:pPr>
              <w:pStyle w:val="TABLETEXTLEFT"/>
              <w:ind w:left="400"/>
              <w:rPr>
                <w:rFonts w:cs="Arial"/>
                <w:color w:val="FF0000"/>
                <w:sz w:val="21"/>
                <w:szCs w:val="21"/>
              </w:rPr>
            </w:pPr>
            <w:r w:rsidRPr="00652982">
              <w:rPr>
                <w:rFonts w:cs="Arial"/>
                <w:color w:val="FF0000"/>
                <w:sz w:val="21"/>
                <w:szCs w:val="21"/>
              </w:rPr>
              <w:object w:dxaOrig="380" w:dyaOrig="400" w14:anchorId="4ED44DC0">
                <v:shape id="_x0000_i1070" type="#_x0000_t75" style="width:19pt;height:20pt" o:ole="">
                  <v:imagedata r:id="rId103" o:title=""/>
                </v:shape>
                <o:OLEObject Type="Embed" ProgID="Equation.DSMT4" ShapeID="_x0000_i1070" DrawAspect="Content" ObjectID="_1417260657" r:id="rId104"/>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1900 mm/s</w:t>
            </w:r>
          </w:p>
        </w:tc>
      </w:tr>
      <w:tr w:rsidR="00CB0A98" w:rsidRPr="00286DBB" w14:paraId="1D5DE80E" w14:textId="77777777" w:rsidTr="009F0934">
        <w:trPr>
          <w:trHeight w:val="338"/>
        </w:trPr>
        <w:tc>
          <w:tcPr>
            <w:tcW w:w="2712" w:type="dxa"/>
            <w:noWrap/>
            <w:tcMar>
              <w:top w:w="28" w:type="dxa"/>
              <w:left w:w="85" w:type="dxa"/>
              <w:bottom w:w="28" w:type="dxa"/>
              <w:right w:w="85" w:type="dxa"/>
            </w:tcMar>
            <w:vAlign w:val="center"/>
          </w:tcPr>
          <w:p w14:paraId="18EA4ACA" w14:textId="77777777" w:rsidR="00CB0A98" w:rsidRPr="00286DBB" w:rsidRDefault="00CB0A98" w:rsidP="009F0934">
            <w:pPr>
              <w:pStyle w:val="TABLETEXTCENTRE"/>
            </w:pPr>
            <w:r>
              <w:t>BC</w:t>
            </w:r>
          </w:p>
        </w:tc>
        <w:tc>
          <w:tcPr>
            <w:tcW w:w="3112" w:type="dxa"/>
            <w:tcMar>
              <w:top w:w="28" w:type="dxa"/>
              <w:left w:w="85" w:type="dxa"/>
              <w:bottom w:w="28" w:type="dxa"/>
              <w:right w:w="85" w:type="dxa"/>
            </w:tcMar>
            <w:vAlign w:val="center"/>
          </w:tcPr>
          <w:p w14:paraId="6F43EF29" w14:textId="77777777" w:rsidR="00CB0A98" w:rsidRPr="000B7CA3" w:rsidRDefault="00CB0A98" w:rsidP="009F0934">
            <w:pPr>
              <w:pStyle w:val="TABLETEXTLEFT"/>
              <w:tabs>
                <w:tab w:val="decimal" w:pos="1451"/>
              </w:tabs>
              <w:rPr>
                <w:sz w:val="21"/>
                <w:szCs w:val="21"/>
              </w:rPr>
            </w:pPr>
            <w:r w:rsidRPr="000B7CA3">
              <w:rPr>
                <w:sz w:val="21"/>
                <w:szCs w:val="21"/>
              </w:rPr>
              <w:t>30</w:t>
            </w:r>
          </w:p>
        </w:tc>
        <w:tc>
          <w:tcPr>
            <w:tcW w:w="2624" w:type="dxa"/>
            <w:tcMar>
              <w:top w:w="28" w:type="dxa"/>
              <w:left w:w="85" w:type="dxa"/>
              <w:bottom w:w="28" w:type="dxa"/>
              <w:right w:w="85" w:type="dxa"/>
            </w:tcMar>
            <w:vAlign w:val="center"/>
          </w:tcPr>
          <w:p w14:paraId="1C3AF88D" w14:textId="77777777" w:rsidR="00CB0A98" w:rsidRPr="00652982" w:rsidRDefault="00CB0A98" w:rsidP="009F0934">
            <w:pPr>
              <w:pStyle w:val="TABLETEXTLEFT"/>
              <w:ind w:left="400"/>
              <w:rPr>
                <w:rFonts w:cs="Arial"/>
                <w:color w:val="FF0000"/>
                <w:sz w:val="21"/>
                <w:szCs w:val="21"/>
              </w:rPr>
            </w:pPr>
            <w:r w:rsidRPr="00652982">
              <w:rPr>
                <w:rFonts w:cs="Arial"/>
                <w:color w:val="FF0000"/>
                <w:sz w:val="21"/>
                <w:szCs w:val="21"/>
              </w:rPr>
              <w:object w:dxaOrig="380" w:dyaOrig="400" w14:anchorId="41B79A16">
                <v:shape id="_x0000_i1071" type="#_x0000_t75" style="width:19pt;height:20pt" o:ole="">
                  <v:imagedata r:id="rId105" o:title=""/>
                </v:shape>
                <o:OLEObject Type="Embed" ProgID="Equation.DSMT4" ShapeID="_x0000_i1071" DrawAspect="Content" ObjectID="_1417260658" r:id="rId106"/>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1500 mm/s</w:t>
            </w:r>
          </w:p>
        </w:tc>
      </w:tr>
      <w:tr w:rsidR="00CB0A98" w:rsidRPr="00286DBB" w14:paraId="012A68F6" w14:textId="77777777" w:rsidTr="009F0934">
        <w:trPr>
          <w:trHeight w:val="338"/>
        </w:trPr>
        <w:tc>
          <w:tcPr>
            <w:tcW w:w="2712" w:type="dxa"/>
            <w:noWrap/>
            <w:tcMar>
              <w:top w:w="28" w:type="dxa"/>
              <w:left w:w="85" w:type="dxa"/>
              <w:bottom w:w="28" w:type="dxa"/>
              <w:right w:w="85" w:type="dxa"/>
            </w:tcMar>
            <w:vAlign w:val="center"/>
          </w:tcPr>
          <w:p w14:paraId="369C28B8" w14:textId="77777777" w:rsidR="00CB0A98" w:rsidRPr="00286DBB" w:rsidRDefault="00CB0A98" w:rsidP="009F0934">
            <w:pPr>
              <w:pStyle w:val="TABLETEXTCENTRE"/>
            </w:pPr>
            <w:r>
              <w:t>CD</w:t>
            </w:r>
          </w:p>
        </w:tc>
        <w:tc>
          <w:tcPr>
            <w:tcW w:w="3112" w:type="dxa"/>
            <w:tcMar>
              <w:top w:w="28" w:type="dxa"/>
              <w:left w:w="85" w:type="dxa"/>
              <w:bottom w:w="28" w:type="dxa"/>
              <w:right w:w="85" w:type="dxa"/>
            </w:tcMar>
            <w:vAlign w:val="center"/>
          </w:tcPr>
          <w:p w14:paraId="1FD2E733" w14:textId="77777777" w:rsidR="00CB0A98" w:rsidRPr="000B7CA3" w:rsidRDefault="00CB0A98" w:rsidP="009F0934">
            <w:pPr>
              <w:pStyle w:val="TABLETEXTLEFT"/>
              <w:tabs>
                <w:tab w:val="decimal" w:pos="1451"/>
              </w:tabs>
              <w:rPr>
                <w:sz w:val="21"/>
                <w:szCs w:val="21"/>
              </w:rPr>
            </w:pPr>
            <w:r w:rsidRPr="000B7CA3">
              <w:rPr>
                <w:sz w:val="21"/>
                <w:szCs w:val="21"/>
              </w:rPr>
              <w:t>25</w:t>
            </w:r>
          </w:p>
        </w:tc>
        <w:tc>
          <w:tcPr>
            <w:tcW w:w="2624" w:type="dxa"/>
            <w:tcMar>
              <w:top w:w="28" w:type="dxa"/>
              <w:left w:w="85" w:type="dxa"/>
              <w:bottom w:w="28" w:type="dxa"/>
              <w:right w:w="85" w:type="dxa"/>
            </w:tcMar>
            <w:vAlign w:val="center"/>
          </w:tcPr>
          <w:p w14:paraId="78FC4686" w14:textId="77777777" w:rsidR="00CB0A98" w:rsidRPr="00652982" w:rsidRDefault="00CB0A98" w:rsidP="009F0934">
            <w:pPr>
              <w:pStyle w:val="TABLETEXTLEFT"/>
              <w:ind w:left="400"/>
              <w:rPr>
                <w:rFonts w:cs="Arial"/>
                <w:color w:val="FF0000"/>
                <w:sz w:val="21"/>
                <w:szCs w:val="21"/>
              </w:rPr>
            </w:pPr>
            <w:r w:rsidRPr="00652982">
              <w:rPr>
                <w:rFonts w:cs="Arial"/>
                <w:color w:val="FF0000"/>
                <w:sz w:val="21"/>
                <w:szCs w:val="21"/>
              </w:rPr>
              <w:object w:dxaOrig="380" w:dyaOrig="400" w14:anchorId="3B9F27F1">
                <v:shape id="_x0000_i1072" type="#_x0000_t75" style="width:19pt;height:20pt" o:ole="">
                  <v:imagedata r:id="rId107" o:title=""/>
                </v:shape>
                <o:OLEObject Type="Embed" ProgID="Equation.DSMT4" ShapeID="_x0000_i1072" DrawAspect="Content" ObjectID="_1417260659" r:id="rId108"/>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1250 mm/s</w:t>
            </w:r>
          </w:p>
        </w:tc>
      </w:tr>
      <w:tr w:rsidR="00CB0A98" w:rsidRPr="00286DBB" w14:paraId="3B931DF3" w14:textId="77777777" w:rsidTr="009F0934">
        <w:trPr>
          <w:trHeight w:val="338"/>
        </w:trPr>
        <w:tc>
          <w:tcPr>
            <w:tcW w:w="2712" w:type="dxa"/>
            <w:noWrap/>
            <w:tcMar>
              <w:top w:w="28" w:type="dxa"/>
              <w:left w:w="85" w:type="dxa"/>
              <w:bottom w:w="28" w:type="dxa"/>
              <w:right w:w="85" w:type="dxa"/>
            </w:tcMar>
            <w:vAlign w:val="center"/>
          </w:tcPr>
          <w:p w14:paraId="53095698" w14:textId="77777777" w:rsidR="00CB0A98" w:rsidRPr="00286DBB" w:rsidRDefault="00CB0A98" w:rsidP="009F0934">
            <w:pPr>
              <w:pStyle w:val="TABLETEXTCENTRE"/>
            </w:pPr>
            <w:r>
              <w:t>DE</w:t>
            </w:r>
          </w:p>
        </w:tc>
        <w:tc>
          <w:tcPr>
            <w:tcW w:w="3112" w:type="dxa"/>
            <w:tcMar>
              <w:top w:w="28" w:type="dxa"/>
              <w:left w:w="85" w:type="dxa"/>
              <w:bottom w:w="28" w:type="dxa"/>
              <w:right w:w="85" w:type="dxa"/>
            </w:tcMar>
            <w:vAlign w:val="center"/>
          </w:tcPr>
          <w:p w14:paraId="284BEC06" w14:textId="77777777" w:rsidR="00CB0A98" w:rsidRPr="000B7CA3" w:rsidRDefault="00CB0A98" w:rsidP="009F0934">
            <w:pPr>
              <w:pStyle w:val="TABLETEXTLEFT"/>
              <w:tabs>
                <w:tab w:val="decimal" w:pos="1451"/>
              </w:tabs>
              <w:rPr>
                <w:sz w:val="21"/>
                <w:szCs w:val="21"/>
              </w:rPr>
            </w:pPr>
            <w:r w:rsidRPr="000B7CA3">
              <w:rPr>
                <w:sz w:val="21"/>
                <w:szCs w:val="21"/>
              </w:rPr>
              <w:t>20</w:t>
            </w:r>
          </w:p>
        </w:tc>
        <w:tc>
          <w:tcPr>
            <w:tcW w:w="2624" w:type="dxa"/>
            <w:tcMar>
              <w:top w:w="28" w:type="dxa"/>
              <w:left w:w="85" w:type="dxa"/>
              <w:bottom w:w="28" w:type="dxa"/>
              <w:right w:w="85" w:type="dxa"/>
            </w:tcMar>
            <w:vAlign w:val="center"/>
          </w:tcPr>
          <w:p w14:paraId="03AA6937" w14:textId="77777777" w:rsidR="00CB0A98" w:rsidRPr="00652982" w:rsidRDefault="00CB0A98" w:rsidP="009F0934">
            <w:pPr>
              <w:pStyle w:val="TABLETEXTLEFT"/>
              <w:ind w:left="400"/>
              <w:rPr>
                <w:rFonts w:cs="Arial"/>
                <w:color w:val="FF0000"/>
                <w:sz w:val="21"/>
                <w:szCs w:val="21"/>
              </w:rPr>
            </w:pPr>
            <w:r w:rsidRPr="00652982">
              <w:rPr>
                <w:rFonts w:cs="Arial"/>
                <w:color w:val="FF0000"/>
                <w:sz w:val="21"/>
                <w:szCs w:val="21"/>
              </w:rPr>
              <w:object w:dxaOrig="380" w:dyaOrig="400" w14:anchorId="63CC1C3E">
                <v:shape id="_x0000_i1073" type="#_x0000_t75" style="width:19pt;height:20pt" o:ole="">
                  <v:imagedata r:id="rId109" o:title=""/>
                </v:shape>
                <o:OLEObject Type="Embed" ProgID="Equation.DSMT4" ShapeID="_x0000_i1073" DrawAspect="Content" ObjectID="_1417260660" r:id="rId110"/>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1000 mm/s</w:t>
            </w:r>
          </w:p>
        </w:tc>
      </w:tr>
      <w:tr w:rsidR="00CB0A98" w:rsidRPr="00286DBB" w14:paraId="0966D81F" w14:textId="77777777" w:rsidTr="009F0934">
        <w:trPr>
          <w:trHeight w:val="338"/>
        </w:trPr>
        <w:tc>
          <w:tcPr>
            <w:tcW w:w="2712" w:type="dxa"/>
            <w:noWrap/>
            <w:tcMar>
              <w:top w:w="28" w:type="dxa"/>
              <w:left w:w="85" w:type="dxa"/>
              <w:bottom w:w="28" w:type="dxa"/>
              <w:right w:w="85" w:type="dxa"/>
            </w:tcMar>
            <w:vAlign w:val="center"/>
          </w:tcPr>
          <w:p w14:paraId="15F0CB3F" w14:textId="77777777" w:rsidR="00CB0A98" w:rsidRPr="00286DBB" w:rsidRDefault="00CB0A98" w:rsidP="009F0934">
            <w:pPr>
              <w:pStyle w:val="TABLETEXTCENTRE"/>
            </w:pPr>
            <w:r>
              <w:t>EF</w:t>
            </w:r>
          </w:p>
        </w:tc>
        <w:tc>
          <w:tcPr>
            <w:tcW w:w="3112" w:type="dxa"/>
            <w:tcMar>
              <w:top w:w="28" w:type="dxa"/>
              <w:left w:w="85" w:type="dxa"/>
              <w:bottom w:w="28" w:type="dxa"/>
              <w:right w:w="85" w:type="dxa"/>
            </w:tcMar>
            <w:vAlign w:val="center"/>
          </w:tcPr>
          <w:p w14:paraId="51B1ECCD" w14:textId="77777777" w:rsidR="00CB0A98" w:rsidRPr="000B7CA3" w:rsidRDefault="00CB0A98" w:rsidP="009F0934">
            <w:pPr>
              <w:pStyle w:val="TABLETEXTLEFT"/>
              <w:tabs>
                <w:tab w:val="decimal" w:pos="1451"/>
              </w:tabs>
              <w:rPr>
                <w:sz w:val="21"/>
                <w:szCs w:val="21"/>
              </w:rPr>
            </w:pPr>
            <w:r w:rsidRPr="000B7CA3">
              <w:rPr>
                <w:sz w:val="21"/>
                <w:szCs w:val="21"/>
              </w:rPr>
              <w:t>14</w:t>
            </w:r>
          </w:p>
        </w:tc>
        <w:tc>
          <w:tcPr>
            <w:tcW w:w="2624" w:type="dxa"/>
            <w:tcMar>
              <w:top w:w="28" w:type="dxa"/>
              <w:left w:w="85" w:type="dxa"/>
              <w:bottom w:w="28" w:type="dxa"/>
              <w:right w:w="85" w:type="dxa"/>
            </w:tcMar>
            <w:vAlign w:val="center"/>
          </w:tcPr>
          <w:p w14:paraId="31D6682A" w14:textId="77777777" w:rsidR="00CB0A98" w:rsidRPr="00652982" w:rsidRDefault="00CB0A98" w:rsidP="009F0934">
            <w:pPr>
              <w:pStyle w:val="TABLETEXTLEFT"/>
              <w:ind w:left="400"/>
              <w:rPr>
                <w:rFonts w:cs="Arial"/>
                <w:color w:val="FF0000"/>
                <w:sz w:val="21"/>
                <w:szCs w:val="21"/>
              </w:rPr>
            </w:pPr>
            <w:r w:rsidRPr="00652982">
              <w:rPr>
                <w:rFonts w:cs="Arial"/>
                <w:color w:val="FF0000"/>
                <w:sz w:val="21"/>
                <w:szCs w:val="21"/>
              </w:rPr>
              <w:object w:dxaOrig="380" w:dyaOrig="400" w14:anchorId="2864729B">
                <v:shape id="_x0000_i1074" type="#_x0000_t75" style="width:19pt;height:20pt" o:ole="">
                  <v:imagedata r:id="rId111" o:title=""/>
                </v:shape>
                <o:OLEObject Type="Embed" ProgID="Equation.DSMT4" ShapeID="_x0000_i1074" DrawAspect="Content" ObjectID="_1417260661" r:id="rId112"/>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700 mm/s</w:t>
            </w:r>
          </w:p>
        </w:tc>
      </w:tr>
      <w:tr w:rsidR="00CB0A98" w:rsidRPr="00286DBB" w14:paraId="7E755FC9" w14:textId="77777777" w:rsidTr="009F0934">
        <w:trPr>
          <w:trHeight w:val="339"/>
        </w:trPr>
        <w:tc>
          <w:tcPr>
            <w:tcW w:w="2712" w:type="dxa"/>
            <w:noWrap/>
            <w:tcMar>
              <w:top w:w="28" w:type="dxa"/>
              <w:left w:w="85" w:type="dxa"/>
              <w:bottom w:w="28" w:type="dxa"/>
              <w:right w:w="85" w:type="dxa"/>
            </w:tcMar>
            <w:vAlign w:val="center"/>
          </w:tcPr>
          <w:p w14:paraId="497DCDF7" w14:textId="77777777" w:rsidR="00CB0A98" w:rsidRPr="00286DBB" w:rsidRDefault="00CB0A98" w:rsidP="009F0934">
            <w:pPr>
              <w:pStyle w:val="TABLETEXTCENTRE"/>
            </w:pPr>
            <w:r>
              <w:t>FG</w:t>
            </w:r>
          </w:p>
        </w:tc>
        <w:tc>
          <w:tcPr>
            <w:tcW w:w="3112" w:type="dxa"/>
            <w:tcMar>
              <w:top w:w="28" w:type="dxa"/>
              <w:left w:w="85" w:type="dxa"/>
              <w:bottom w:w="28" w:type="dxa"/>
              <w:right w:w="85" w:type="dxa"/>
            </w:tcMar>
            <w:vAlign w:val="center"/>
          </w:tcPr>
          <w:p w14:paraId="7A53591D" w14:textId="77777777" w:rsidR="00CB0A98" w:rsidRPr="000B7CA3" w:rsidRDefault="00CB0A98" w:rsidP="009F0934">
            <w:pPr>
              <w:pStyle w:val="TABLETEXTLEFT"/>
              <w:tabs>
                <w:tab w:val="decimal" w:pos="1451"/>
              </w:tabs>
              <w:rPr>
                <w:sz w:val="21"/>
                <w:szCs w:val="21"/>
              </w:rPr>
            </w:pPr>
            <w:r w:rsidRPr="000B7CA3">
              <w:rPr>
                <w:sz w:val="21"/>
                <w:szCs w:val="21"/>
              </w:rPr>
              <w:t>7</w:t>
            </w:r>
          </w:p>
        </w:tc>
        <w:tc>
          <w:tcPr>
            <w:tcW w:w="2624" w:type="dxa"/>
            <w:tcMar>
              <w:top w:w="28" w:type="dxa"/>
              <w:left w:w="85" w:type="dxa"/>
              <w:bottom w:w="28" w:type="dxa"/>
              <w:right w:w="85" w:type="dxa"/>
            </w:tcMar>
            <w:vAlign w:val="center"/>
          </w:tcPr>
          <w:p w14:paraId="6A8EAC50" w14:textId="77777777" w:rsidR="00CB0A98" w:rsidRPr="00652982" w:rsidRDefault="00CB0A98" w:rsidP="009F0934">
            <w:pPr>
              <w:pStyle w:val="TABLETEXTLEFT"/>
              <w:ind w:left="400"/>
              <w:rPr>
                <w:rFonts w:cs="Arial"/>
                <w:color w:val="FF0000"/>
                <w:sz w:val="21"/>
                <w:szCs w:val="21"/>
              </w:rPr>
            </w:pPr>
            <w:r w:rsidRPr="00652982">
              <w:rPr>
                <w:rFonts w:cs="Arial"/>
                <w:color w:val="FF0000"/>
                <w:sz w:val="21"/>
                <w:szCs w:val="21"/>
              </w:rPr>
              <w:object w:dxaOrig="380" w:dyaOrig="400" w14:anchorId="308D765B">
                <v:shape id="_x0000_i1075" type="#_x0000_t75" style="width:19pt;height:20pt" o:ole="">
                  <v:imagedata r:id="rId113" o:title=""/>
                </v:shape>
                <o:OLEObject Type="Embed" ProgID="Equation.DSMT4" ShapeID="_x0000_i1075" DrawAspect="Content" ObjectID="_1417260662" r:id="rId114"/>
              </w:object>
            </w:r>
            <w:r w:rsidRPr="00652982">
              <w:rPr>
                <w:rFonts w:cs="Arial"/>
                <w:color w:val="FF0000"/>
                <w:sz w:val="21"/>
                <w:szCs w:val="21"/>
              </w:rPr>
              <w:t xml:space="preserve"> </w:t>
            </w:r>
            <w:r w:rsidRPr="00652982">
              <w:rPr>
                <w:rFonts w:ascii="Symbol" w:hAnsi="Symbol" w:cs="Arial"/>
                <w:color w:val="FF0000"/>
                <w:sz w:val="21"/>
                <w:szCs w:val="21"/>
              </w:rPr>
              <w:t></w:t>
            </w:r>
            <w:r w:rsidRPr="00652982">
              <w:rPr>
                <w:rFonts w:cs="Arial"/>
                <w:color w:val="FF0000"/>
                <w:sz w:val="21"/>
                <w:szCs w:val="21"/>
              </w:rPr>
              <w:t xml:space="preserve"> 350 mm/s</w:t>
            </w:r>
          </w:p>
        </w:tc>
      </w:tr>
    </w:tbl>
    <w:p w14:paraId="77E8A358" w14:textId="77777777" w:rsidR="00CB0A98" w:rsidRPr="00F01AB9" w:rsidRDefault="00CB0A98" w:rsidP="00CB0A98">
      <w:pPr>
        <w:pStyle w:val="1wsquestionaleader"/>
        <w:spacing w:before="60"/>
      </w:pPr>
      <w:r>
        <w:rPr>
          <w:noProof/>
          <w:lang w:val="en-US"/>
        </w:rPr>
        <mc:AlternateContent>
          <mc:Choice Requires="wps">
            <w:drawing>
              <wp:anchor distT="0" distB="0" distL="114300" distR="114300" simplePos="0" relativeHeight="251784192" behindDoc="0" locked="0" layoutInCell="1" allowOverlap="1" wp14:anchorId="3E0256ED" wp14:editId="7ACDA214">
                <wp:simplePos x="0" y="0"/>
                <wp:positionH relativeFrom="column">
                  <wp:posOffset>506095</wp:posOffset>
                </wp:positionH>
                <wp:positionV relativeFrom="paragraph">
                  <wp:posOffset>191465</wp:posOffset>
                </wp:positionV>
                <wp:extent cx="5461000" cy="224155"/>
                <wp:effectExtent l="0" t="0" r="6350" b="4445"/>
                <wp:wrapNone/>
                <wp:docPr id="58"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F1BDF"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average speed of the object is decreasing with time. The object is decelerating.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7" o:spid="_x0000_s1099" type="#_x0000_t202" style="position:absolute;left:0;text-align:left;margin-left:39.85pt;margin-top:15.1pt;width:430pt;height:17.6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" filled="f" stroked="f">
                <v:textbox inset="1pt,1pt,1pt,1pt">
                  <w:txbxContent>
                    <w:p w14:paraId="0D1F1BDF"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average speed of the object is decreasing with time. The object is decelerating.</w:t>
                      </w:r>
                    </w:p>
                  </w:txbxContent>
                </v:textbox>
              </v:shape>
            </w:pict>
          </mc:Fallback>
        </mc:AlternateContent>
      </w:r>
      <w:r w:rsidRPr="007010C1">
        <w:t>(b)</w:t>
      </w:r>
      <w:r w:rsidRPr="000E2403">
        <w:rPr>
          <w:b/>
        </w:rPr>
        <w:tab/>
      </w:r>
      <w:r w:rsidRPr="00F01AB9">
        <w:t>Describe the motion of the object to which this tape was attached.</w:t>
      </w:r>
    </w:p>
    <w:p w14:paraId="32CF5497" w14:textId="77777777" w:rsidR="00CB0A98" w:rsidRDefault="00CB0A98" w:rsidP="00CB0A98">
      <w:pPr>
        <w:pStyle w:val="1wsquestionaleader"/>
        <w:tabs>
          <w:tab w:val="clear" w:pos="9540"/>
          <w:tab w:val="right" w:leader="dot" w:pos="9252"/>
        </w:tabs>
      </w:pPr>
      <w:r>
        <w:tab/>
      </w:r>
      <w:r>
        <w:tab/>
      </w:r>
    </w:p>
    <w:p w14:paraId="56ECF4CE" w14:textId="77777777" w:rsidR="00CB0A98" w:rsidRDefault="00CB0A98" w:rsidP="00CB0A98">
      <w:pPr>
        <w:pStyle w:val="1wsquestionaleader"/>
        <w:tabs>
          <w:tab w:val="clear" w:pos="9540"/>
          <w:tab w:val="right" w:leader="dot" w:pos="9252"/>
        </w:tabs>
      </w:pPr>
      <w:r>
        <w:tab/>
      </w:r>
      <w:r>
        <w:tab/>
      </w:r>
    </w:p>
    <w:p w14:paraId="5B785568" w14:textId="77777777" w:rsidR="00CB0A98" w:rsidRDefault="00CB0A98">
      <w:pPr>
        <w:rPr>
          <w:rFonts w:ascii="Arial" w:hAnsi="Arial"/>
        </w:rPr>
      </w:pPr>
      <w:r>
        <w:rPr>
          <w:rFonts w:ascii="Arial" w:hAnsi="Arial"/>
        </w:rPr>
        <w:br w:type="page"/>
      </w:r>
    </w:p>
    <w:p w14:paraId="32715711" w14:textId="77777777" w:rsidR="00CB0A98" w:rsidRPr="005123A8" w:rsidRDefault="00CB0A98" w:rsidP="00CB0A98">
      <w:pPr>
        <w:pStyle w:val="Chaptertitle"/>
      </w:pPr>
      <w:r w:rsidRPr="005123A8">
        <w:t xml:space="preserve">CHAPTER </w:t>
      </w:r>
      <w:r>
        <w:t>8: Forces, energy and motion</w:t>
      </w:r>
    </w:p>
    <w:p w14:paraId="4125EA50" w14:textId="77777777" w:rsidR="00CB0A98" w:rsidRPr="00F41612"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788288" behindDoc="0" locked="0" layoutInCell="1" allowOverlap="1" wp14:anchorId="3DCFCD41" wp14:editId="68021758">
                <wp:simplePos x="0" y="0"/>
                <wp:positionH relativeFrom="column">
                  <wp:posOffset>0</wp:posOffset>
                </wp:positionH>
                <wp:positionV relativeFrom="paragraph">
                  <wp:posOffset>20955</wp:posOffset>
                </wp:positionV>
                <wp:extent cx="5867400" cy="0"/>
                <wp:effectExtent l="9525" t="11430" r="9525" b="7620"/>
                <wp:wrapNone/>
                <wp:docPr id="67" name="Line 6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3"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AtIQ1+FQIA&#10;ACsEAAAOAAAAAAAAAAAAAAAAACwCAABkcnMvZTJvRG9jLnhtbFBLAQItABQABgAIAAAAIQCgJDtm&#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786240" behindDoc="0" locked="0" layoutInCell="1" allowOverlap="1" wp14:anchorId="334677EA" wp14:editId="317329E5">
                <wp:simplePos x="0" y="0"/>
                <wp:positionH relativeFrom="column">
                  <wp:posOffset>4800600</wp:posOffset>
                </wp:positionH>
                <wp:positionV relativeFrom="paragraph">
                  <wp:posOffset>20955</wp:posOffset>
                </wp:positionV>
                <wp:extent cx="1066800" cy="304800"/>
                <wp:effectExtent l="9525" t="11430" r="9525" b="7620"/>
                <wp:wrapNone/>
                <wp:docPr id="68" name="Rectangle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3D399FE0"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0" style="position:absolute;margin-left:378pt;margin-top:1.65pt;width:84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" fillcolor="black">
                <v:textbox>
                  <w:txbxContent>
                    <w:p w14:paraId="3D399FE0"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787264" behindDoc="0" locked="0" layoutInCell="1" allowOverlap="1" wp14:anchorId="2A1B0086" wp14:editId="68EFCF59">
                <wp:simplePos x="0" y="0"/>
                <wp:positionH relativeFrom="column">
                  <wp:posOffset>4419600</wp:posOffset>
                </wp:positionH>
                <wp:positionV relativeFrom="paragraph">
                  <wp:posOffset>20955</wp:posOffset>
                </wp:positionV>
                <wp:extent cx="1447800" cy="304800"/>
                <wp:effectExtent l="9525" t="11430" r="9525" b="7620"/>
                <wp:wrapNone/>
                <wp:docPr id="69" name="AutoShape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1B835085" w14:textId="77777777" w:rsidR="00CB0A98" w:rsidRDefault="00CB0A98" w:rsidP="00CB0A98">
                            <w:pPr>
                              <w:pStyle w:val="worksheeticontext"/>
                            </w:pPr>
                            <w:r>
                              <w:t>Worksheet 8.3</w:t>
                            </w:r>
                          </w:p>
                          <w:p w14:paraId="17B4B23F"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01" style="position:absolute;margin-left:348pt;margin-top:1.65pt;width:114pt;height:24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" fillcolor="black">
                <v:textbox>
                  <w:txbxContent>
                    <w:p w14:paraId="1B835085" w14:textId="77777777" w:rsidR="00CB0A98" w:rsidRDefault="00CB0A98" w:rsidP="00CB0A98">
                      <w:pPr>
                        <w:pStyle w:val="worksheeticontext"/>
                      </w:pPr>
                      <w:r>
                        <w:t>Worksheet 8.3</w:t>
                      </w:r>
                    </w:p>
                    <w:p w14:paraId="17B4B23F" w14:textId="77777777" w:rsidR="00CB0A98" w:rsidRDefault="00CB0A98" w:rsidP="00CB0A98"/>
                  </w:txbxContent>
                </v:textbox>
              </v:roundrect>
            </w:pict>
          </mc:Fallback>
        </mc:AlternateContent>
      </w:r>
    </w:p>
    <w:p w14:paraId="669ACF4F" w14:textId="77777777" w:rsidR="00CB0A98" w:rsidRPr="00573C5C" w:rsidRDefault="00CB0A98" w:rsidP="00CB0A98">
      <w:pPr>
        <w:pStyle w:val="0Aheadingfirst"/>
        <w:ind w:left="1440" w:hanging="1440"/>
      </w:pPr>
      <w:r w:rsidRPr="00573C5C">
        <w:t>Acceleration</w:t>
      </w:r>
    </w:p>
    <w:p w14:paraId="5C0FF824"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6BAF733D" w14:textId="77777777" w:rsidR="00CB0A98" w:rsidRDefault="00CB0A98" w:rsidP="00CB0A98">
      <w:pPr>
        <w:pStyle w:val="1wsquestionsindent"/>
        <w:spacing w:after="20"/>
        <w:ind w:left="357"/>
      </w:pPr>
      <w:r w:rsidRPr="00573C5C">
        <w:t>The velocities of two objects were recorded over ten</w:t>
      </w:r>
      <w:r>
        <w:t>-</w:t>
      </w:r>
      <w:r w:rsidRPr="00573C5C">
        <w:t>second time periods, as shown in the examples below.</w:t>
      </w:r>
    </w:p>
    <w:p w14:paraId="44E4D628" w14:textId="77777777" w:rsidR="00CB0A98" w:rsidRPr="008571F3" w:rsidRDefault="00CB0A98" w:rsidP="00CB0A98">
      <w:pPr>
        <w:pStyle w:val="Heading1"/>
        <w:spacing w:before="200"/>
      </w:pPr>
      <w:r w:rsidRPr="008571F3">
        <w:t>Example: Gaining and losing speed</w:t>
      </w:r>
    </w:p>
    <w:tbl>
      <w:tblPr>
        <w:tblStyle w:val="TableGrid"/>
        <w:tblW w:w="8872" w:type="dxa"/>
        <w:tblInd w:w="397" w:type="dxa"/>
        <w:tblCellMar>
          <w:left w:w="0" w:type="dxa"/>
          <w:right w:w="0" w:type="dxa"/>
        </w:tblCellMar>
        <w:tblLook w:val="01E0" w:firstRow="1" w:lastRow="1" w:firstColumn="1" w:lastColumn="1" w:noHBand="0" w:noVBand="0"/>
      </w:tblPr>
      <w:tblGrid>
        <w:gridCol w:w="1053"/>
        <w:gridCol w:w="710"/>
        <w:gridCol w:w="711"/>
        <w:gridCol w:w="711"/>
        <w:gridCol w:w="711"/>
        <w:gridCol w:w="711"/>
        <w:gridCol w:w="710"/>
        <w:gridCol w:w="711"/>
        <w:gridCol w:w="711"/>
        <w:gridCol w:w="711"/>
        <w:gridCol w:w="711"/>
        <w:gridCol w:w="711"/>
      </w:tblGrid>
      <w:tr w:rsidR="00CB0A98" w14:paraId="79894E4A" w14:textId="77777777" w:rsidTr="009F0934">
        <w:trPr>
          <w:trHeight w:val="434"/>
        </w:trPr>
        <w:tc>
          <w:tcPr>
            <w:tcW w:w="1053" w:type="dxa"/>
            <w:tcBorders>
              <w:top w:val="single" w:sz="4" w:space="0" w:color="auto"/>
              <w:bottom w:val="single" w:sz="4" w:space="0" w:color="FFFFFF"/>
            </w:tcBorders>
            <w:shd w:val="clear" w:color="auto" w:fill="000000"/>
            <w:tcMar>
              <w:left w:w="0" w:type="dxa"/>
              <w:right w:w="0" w:type="dxa"/>
            </w:tcMar>
            <w:vAlign w:val="center"/>
          </w:tcPr>
          <w:p w14:paraId="19F8A50F" w14:textId="77777777" w:rsidR="00CB0A98" w:rsidRPr="005E2EF3" w:rsidRDefault="00CB0A98" w:rsidP="009F0934">
            <w:pPr>
              <w:pStyle w:val="TABLEHEADWHITECENTRE"/>
              <w:jc w:val="left"/>
            </w:pPr>
            <w:r w:rsidRPr="005E2EF3">
              <w:t>Time (s)</w:t>
            </w:r>
          </w:p>
        </w:tc>
        <w:tc>
          <w:tcPr>
            <w:tcW w:w="710" w:type="dxa"/>
            <w:tcBorders>
              <w:top w:val="single" w:sz="4" w:space="0" w:color="auto"/>
            </w:tcBorders>
            <w:tcMar>
              <w:left w:w="0" w:type="dxa"/>
              <w:right w:w="0" w:type="dxa"/>
            </w:tcMar>
            <w:vAlign w:val="center"/>
          </w:tcPr>
          <w:p w14:paraId="72E0F2D5" w14:textId="77777777" w:rsidR="00CB0A98" w:rsidRPr="00FC3928" w:rsidRDefault="00CB0A98" w:rsidP="009F0934">
            <w:pPr>
              <w:pStyle w:val="TABLETEXTCENTRE"/>
            </w:pPr>
            <w:r>
              <w:t>0</w:t>
            </w:r>
          </w:p>
        </w:tc>
        <w:tc>
          <w:tcPr>
            <w:tcW w:w="711" w:type="dxa"/>
            <w:tcBorders>
              <w:top w:val="single" w:sz="4" w:space="0" w:color="auto"/>
            </w:tcBorders>
            <w:tcMar>
              <w:left w:w="0" w:type="dxa"/>
              <w:right w:w="0" w:type="dxa"/>
            </w:tcMar>
            <w:vAlign w:val="center"/>
          </w:tcPr>
          <w:p w14:paraId="3AD0D309" w14:textId="77777777" w:rsidR="00CB0A98" w:rsidRDefault="00CB0A98" w:rsidP="009F0934">
            <w:pPr>
              <w:pStyle w:val="TABLETEXTCENTRE"/>
            </w:pPr>
            <w:r>
              <w:t>1</w:t>
            </w:r>
          </w:p>
        </w:tc>
        <w:tc>
          <w:tcPr>
            <w:tcW w:w="711" w:type="dxa"/>
            <w:tcBorders>
              <w:top w:val="single" w:sz="4" w:space="0" w:color="auto"/>
            </w:tcBorders>
            <w:tcMar>
              <w:left w:w="0" w:type="dxa"/>
              <w:right w:w="0" w:type="dxa"/>
            </w:tcMar>
            <w:vAlign w:val="center"/>
          </w:tcPr>
          <w:p w14:paraId="783CCB45" w14:textId="77777777" w:rsidR="00CB0A98" w:rsidRDefault="00CB0A98" w:rsidP="009F0934">
            <w:pPr>
              <w:pStyle w:val="TABLETEXTCENTRE"/>
            </w:pPr>
            <w:r>
              <w:t>2</w:t>
            </w:r>
          </w:p>
        </w:tc>
        <w:tc>
          <w:tcPr>
            <w:tcW w:w="711" w:type="dxa"/>
            <w:tcBorders>
              <w:top w:val="single" w:sz="4" w:space="0" w:color="auto"/>
            </w:tcBorders>
            <w:tcMar>
              <w:left w:w="0" w:type="dxa"/>
              <w:right w:w="0" w:type="dxa"/>
            </w:tcMar>
            <w:vAlign w:val="center"/>
          </w:tcPr>
          <w:p w14:paraId="4F4F0F73" w14:textId="77777777" w:rsidR="00CB0A98" w:rsidRDefault="00CB0A98" w:rsidP="009F0934">
            <w:pPr>
              <w:pStyle w:val="TABLETEXTCENTRE"/>
            </w:pPr>
            <w:r>
              <w:t>3</w:t>
            </w:r>
          </w:p>
        </w:tc>
        <w:tc>
          <w:tcPr>
            <w:tcW w:w="711" w:type="dxa"/>
            <w:tcBorders>
              <w:top w:val="single" w:sz="4" w:space="0" w:color="auto"/>
            </w:tcBorders>
            <w:tcMar>
              <w:left w:w="0" w:type="dxa"/>
              <w:right w:w="0" w:type="dxa"/>
            </w:tcMar>
            <w:vAlign w:val="center"/>
          </w:tcPr>
          <w:p w14:paraId="27109282" w14:textId="77777777" w:rsidR="00CB0A98" w:rsidRDefault="00CB0A98" w:rsidP="009F0934">
            <w:pPr>
              <w:pStyle w:val="TABLETEXTCENTRE"/>
            </w:pPr>
            <w:r>
              <w:t>4</w:t>
            </w:r>
          </w:p>
        </w:tc>
        <w:tc>
          <w:tcPr>
            <w:tcW w:w="710" w:type="dxa"/>
            <w:tcBorders>
              <w:top w:val="single" w:sz="4" w:space="0" w:color="auto"/>
            </w:tcBorders>
            <w:tcMar>
              <w:left w:w="0" w:type="dxa"/>
              <w:right w:w="0" w:type="dxa"/>
            </w:tcMar>
            <w:vAlign w:val="center"/>
          </w:tcPr>
          <w:p w14:paraId="41D15600" w14:textId="77777777" w:rsidR="00CB0A98" w:rsidRDefault="00CB0A98" w:rsidP="009F0934">
            <w:pPr>
              <w:pStyle w:val="TABLETEXTCENTRE"/>
            </w:pPr>
            <w:r>
              <w:t>5</w:t>
            </w:r>
          </w:p>
        </w:tc>
        <w:tc>
          <w:tcPr>
            <w:tcW w:w="711" w:type="dxa"/>
            <w:tcBorders>
              <w:top w:val="single" w:sz="4" w:space="0" w:color="auto"/>
            </w:tcBorders>
            <w:tcMar>
              <w:left w:w="0" w:type="dxa"/>
              <w:right w:w="0" w:type="dxa"/>
            </w:tcMar>
            <w:vAlign w:val="center"/>
          </w:tcPr>
          <w:p w14:paraId="16DD1080" w14:textId="77777777" w:rsidR="00CB0A98" w:rsidRDefault="00CB0A98" w:rsidP="009F0934">
            <w:pPr>
              <w:pStyle w:val="TABLETEXTCENTRE"/>
            </w:pPr>
            <w:r>
              <w:t>6</w:t>
            </w:r>
          </w:p>
        </w:tc>
        <w:tc>
          <w:tcPr>
            <w:tcW w:w="711" w:type="dxa"/>
            <w:tcBorders>
              <w:top w:val="single" w:sz="4" w:space="0" w:color="auto"/>
            </w:tcBorders>
            <w:tcMar>
              <w:left w:w="0" w:type="dxa"/>
              <w:right w:w="0" w:type="dxa"/>
            </w:tcMar>
            <w:vAlign w:val="center"/>
          </w:tcPr>
          <w:p w14:paraId="39CEB174" w14:textId="77777777" w:rsidR="00CB0A98" w:rsidRPr="00FC3928" w:rsidRDefault="00CB0A98" w:rsidP="009F0934">
            <w:pPr>
              <w:pStyle w:val="TABLETEXTCENTRE"/>
            </w:pPr>
            <w:r>
              <w:t>7</w:t>
            </w:r>
          </w:p>
        </w:tc>
        <w:tc>
          <w:tcPr>
            <w:tcW w:w="711" w:type="dxa"/>
            <w:tcBorders>
              <w:top w:val="single" w:sz="4" w:space="0" w:color="auto"/>
            </w:tcBorders>
            <w:tcMar>
              <w:left w:w="0" w:type="dxa"/>
              <w:right w:w="0" w:type="dxa"/>
            </w:tcMar>
            <w:vAlign w:val="center"/>
          </w:tcPr>
          <w:p w14:paraId="497A7666" w14:textId="77777777" w:rsidR="00CB0A98" w:rsidRPr="00FC3928" w:rsidRDefault="00CB0A98" w:rsidP="009F0934">
            <w:pPr>
              <w:pStyle w:val="TABLETEXTCENTRE"/>
            </w:pPr>
            <w:r>
              <w:t>8</w:t>
            </w:r>
          </w:p>
        </w:tc>
        <w:tc>
          <w:tcPr>
            <w:tcW w:w="711" w:type="dxa"/>
            <w:tcBorders>
              <w:top w:val="single" w:sz="4" w:space="0" w:color="auto"/>
            </w:tcBorders>
            <w:tcMar>
              <w:left w:w="0" w:type="dxa"/>
              <w:right w:w="0" w:type="dxa"/>
            </w:tcMar>
            <w:vAlign w:val="center"/>
          </w:tcPr>
          <w:p w14:paraId="7A1CF6ED" w14:textId="77777777" w:rsidR="00CB0A98" w:rsidRPr="00FC3928" w:rsidRDefault="00CB0A98" w:rsidP="009F0934">
            <w:pPr>
              <w:pStyle w:val="TABLETEXTCENTRE"/>
            </w:pPr>
            <w:r>
              <w:t>9</w:t>
            </w:r>
          </w:p>
        </w:tc>
        <w:tc>
          <w:tcPr>
            <w:tcW w:w="711" w:type="dxa"/>
            <w:tcBorders>
              <w:top w:val="single" w:sz="4" w:space="0" w:color="auto"/>
            </w:tcBorders>
            <w:tcMar>
              <w:left w:w="0" w:type="dxa"/>
              <w:right w:w="0" w:type="dxa"/>
            </w:tcMar>
            <w:vAlign w:val="center"/>
          </w:tcPr>
          <w:p w14:paraId="4439D410" w14:textId="77777777" w:rsidR="00CB0A98" w:rsidRPr="00FC3928" w:rsidRDefault="00CB0A98" w:rsidP="009F0934">
            <w:pPr>
              <w:pStyle w:val="TABLETEXTCENTRE"/>
            </w:pPr>
            <w:r>
              <w:t>10</w:t>
            </w:r>
          </w:p>
        </w:tc>
      </w:tr>
      <w:tr w:rsidR="00CB0A98" w14:paraId="751928C5" w14:textId="77777777" w:rsidTr="009F0934">
        <w:trPr>
          <w:trHeight w:val="435"/>
        </w:trPr>
        <w:tc>
          <w:tcPr>
            <w:tcW w:w="1053" w:type="dxa"/>
            <w:tcBorders>
              <w:top w:val="single" w:sz="4" w:space="0" w:color="FFFFFF"/>
            </w:tcBorders>
            <w:shd w:val="clear" w:color="auto" w:fill="000000"/>
            <w:tcMar>
              <w:left w:w="0" w:type="dxa"/>
              <w:right w:w="0" w:type="dxa"/>
            </w:tcMar>
            <w:vAlign w:val="center"/>
          </w:tcPr>
          <w:p w14:paraId="238D5CFA" w14:textId="77777777" w:rsidR="00CB0A98" w:rsidRDefault="00CB0A98" w:rsidP="009F0934">
            <w:pPr>
              <w:pStyle w:val="TABLEHEADWHITECENTRE"/>
              <w:jc w:val="left"/>
            </w:pPr>
            <w:r>
              <w:t>Velocity</w:t>
            </w:r>
          </w:p>
          <w:p w14:paraId="0134B279" w14:textId="77777777" w:rsidR="00CB0A98" w:rsidRPr="005E2EF3" w:rsidRDefault="00CB0A98" w:rsidP="009F0934">
            <w:pPr>
              <w:pStyle w:val="TABLEHEADWHITECENTRE"/>
              <w:jc w:val="left"/>
            </w:pPr>
            <w:r>
              <w:t>(m/s)</w:t>
            </w:r>
          </w:p>
        </w:tc>
        <w:tc>
          <w:tcPr>
            <w:tcW w:w="710" w:type="dxa"/>
            <w:tcMar>
              <w:left w:w="0" w:type="dxa"/>
              <w:right w:w="0" w:type="dxa"/>
            </w:tcMar>
            <w:vAlign w:val="center"/>
          </w:tcPr>
          <w:p w14:paraId="5DAF82A7" w14:textId="77777777" w:rsidR="00CB0A98" w:rsidRPr="00FC3928" w:rsidRDefault="00CB0A98" w:rsidP="009F0934">
            <w:pPr>
              <w:pStyle w:val="TABLETEXTCENTRE"/>
            </w:pPr>
            <w:r>
              <w:t>0</w:t>
            </w:r>
          </w:p>
        </w:tc>
        <w:tc>
          <w:tcPr>
            <w:tcW w:w="711" w:type="dxa"/>
            <w:tcMar>
              <w:left w:w="0" w:type="dxa"/>
              <w:right w:w="0" w:type="dxa"/>
            </w:tcMar>
            <w:vAlign w:val="center"/>
          </w:tcPr>
          <w:p w14:paraId="31343170" w14:textId="77777777" w:rsidR="00CB0A98" w:rsidRDefault="00CB0A98" w:rsidP="009F0934">
            <w:pPr>
              <w:pStyle w:val="TABLETEXTCENTRE"/>
            </w:pPr>
            <w:r>
              <w:t>2</w:t>
            </w:r>
          </w:p>
        </w:tc>
        <w:tc>
          <w:tcPr>
            <w:tcW w:w="711" w:type="dxa"/>
            <w:tcMar>
              <w:left w:w="0" w:type="dxa"/>
              <w:right w:w="0" w:type="dxa"/>
            </w:tcMar>
            <w:vAlign w:val="center"/>
          </w:tcPr>
          <w:p w14:paraId="3A5962CA" w14:textId="77777777" w:rsidR="00CB0A98" w:rsidRDefault="00CB0A98" w:rsidP="009F0934">
            <w:pPr>
              <w:pStyle w:val="TABLETEXTCENTRE"/>
            </w:pPr>
            <w:r>
              <w:t>4</w:t>
            </w:r>
          </w:p>
        </w:tc>
        <w:tc>
          <w:tcPr>
            <w:tcW w:w="711" w:type="dxa"/>
            <w:tcMar>
              <w:left w:w="0" w:type="dxa"/>
              <w:right w:w="0" w:type="dxa"/>
            </w:tcMar>
            <w:vAlign w:val="center"/>
          </w:tcPr>
          <w:p w14:paraId="122FB5B4" w14:textId="77777777" w:rsidR="00CB0A98" w:rsidRDefault="00CB0A98" w:rsidP="009F0934">
            <w:pPr>
              <w:pStyle w:val="TABLETEXTCENTRE"/>
            </w:pPr>
            <w:r>
              <w:t>6</w:t>
            </w:r>
          </w:p>
        </w:tc>
        <w:tc>
          <w:tcPr>
            <w:tcW w:w="711" w:type="dxa"/>
            <w:tcMar>
              <w:left w:w="0" w:type="dxa"/>
              <w:right w:w="0" w:type="dxa"/>
            </w:tcMar>
            <w:vAlign w:val="center"/>
          </w:tcPr>
          <w:p w14:paraId="4B5A7775" w14:textId="77777777" w:rsidR="00CB0A98" w:rsidRDefault="00CB0A98" w:rsidP="009F0934">
            <w:pPr>
              <w:pStyle w:val="TABLETEXTCENTRE"/>
            </w:pPr>
            <w:r>
              <w:t>8</w:t>
            </w:r>
          </w:p>
        </w:tc>
        <w:tc>
          <w:tcPr>
            <w:tcW w:w="710" w:type="dxa"/>
            <w:tcMar>
              <w:left w:w="0" w:type="dxa"/>
              <w:right w:w="0" w:type="dxa"/>
            </w:tcMar>
            <w:vAlign w:val="center"/>
          </w:tcPr>
          <w:p w14:paraId="68A59EC4" w14:textId="77777777" w:rsidR="00CB0A98" w:rsidRDefault="00CB0A98" w:rsidP="009F0934">
            <w:pPr>
              <w:pStyle w:val="TABLETEXTCENTRE"/>
            </w:pPr>
            <w:r>
              <w:t>10</w:t>
            </w:r>
          </w:p>
        </w:tc>
        <w:tc>
          <w:tcPr>
            <w:tcW w:w="711" w:type="dxa"/>
            <w:tcMar>
              <w:left w:w="0" w:type="dxa"/>
              <w:right w:w="0" w:type="dxa"/>
            </w:tcMar>
            <w:vAlign w:val="center"/>
          </w:tcPr>
          <w:p w14:paraId="34C8A82F" w14:textId="77777777" w:rsidR="00CB0A98" w:rsidRDefault="00CB0A98" w:rsidP="009F0934">
            <w:pPr>
              <w:pStyle w:val="TABLETEXTCENTRE"/>
            </w:pPr>
            <w:r>
              <w:t>12</w:t>
            </w:r>
          </w:p>
        </w:tc>
        <w:tc>
          <w:tcPr>
            <w:tcW w:w="711" w:type="dxa"/>
            <w:tcMar>
              <w:left w:w="0" w:type="dxa"/>
              <w:right w:w="0" w:type="dxa"/>
            </w:tcMar>
            <w:vAlign w:val="center"/>
          </w:tcPr>
          <w:p w14:paraId="10E8EAE5" w14:textId="77777777" w:rsidR="00CB0A98" w:rsidRDefault="00CB0A98" w:rsidP="009F0934">
            <w:pPr>
              <w:pStyle w:val="TABLETEXTCENTRE"/>
            </w:pPr>
            <w:r>
              <w:t>11</w:t>
            </w:r>
          </w:p>
        </w:tc>
        <w:tc>
          <w:tcPr>
            <w:tcW w:w="711" w:type="dxa"/>
            <w:tcMar>
              <w:left w:w="0" w:type="dxa"/>
              <w:right w:w="0" w:type="dxa"/>
            </w:tcMar>
            <w:vAlign w:val="center"/>
          </w:tcPr>
          <w:p w14:paraId="5288022C" w14:textId="77777777" w:rsidR="00CB0A98" w:rsidRDefault="00CB0A98" w:rsidP="009F0934">
            <w:pPr>
              <w:pStyle w:val="TABLETEXTCENTRE"/>
            </w:pPr>
            <w:r>
              <w:t>10</w:t>
            </w:r>
          </w:p>
        </w:tc>
        <w:tc>
          <w:tcPr>
            <w:tcW w:w="711" w:type="dxa"/>
            <w:tcMar>
              <w:left w:w="0" w:type="dxa"/>
              <w:right w:w="0" w:type="dxa"/>
            </w:tcMar>
            <w:vAlign w:val="center"/>
          </w:tcPr>
          <w:p w14:paraId="46C8278D" w14:textId="77777777" w:rsidR="00CB0A98" w:rsidRDefault="00CB0A98" w:rsidP="009F0934">
            <w:pPr>
              <w:pStyle w:val="TABLETEXTCENTRE"/>
            </w:pPr>
            <w:r>
              <w:t>9</w:t>
            </w:r>
          </w:p>
        </w:tc>
        <w:tc>
          <w:tcPr>
            <w:tcW w:w="711" w:type="dxa"/>
            <w:tcMar>
              <w:left w:w="0" w:type="dxa"/>
              <w:right w:w="0" w:type="dxa"/>
            </w:tcMar>
            <w:vAlign w:val="center"/>
          </w:tcPr>
          <w:p w14:paraId="07A236B3" w14:textId="77777777" w:rsidR="00CB0A98" w:rsidRDefault="00CB0A98" w:rsidP="009F0934">
            <w:pPr>
              <w:pStyle w:val="TABLETEXTCENTRE"/>
            </w:pPr>
            <w:r>
              <w:t>8</w:t>
            </w:r>
          </w:p>
        </w:tc>
      </w:tr>
    </w:tbl>
    <w:p w14:paraId="613E1329" w14:textId="77777777"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rsidRPr="001A4005">
        <w:rPr>
          <w:b/>
        </w:rPr>
        <w:t>1.</w:t>
      </w:r>
      <w:r>
        <w:tab/>
      </w:r>
      <w:r w:rsidRPr="007010C1">
        <w:t>(</w:t>
      </w:r>
      <w:r>
        <w:t>a</w:t>
      </w:r>
      <w:r w:rsidRPr="007010C1">
        <w:t>)</w:t>
      </w:r>
      <w:r w:rsidRPr="00400E80">
        <w:rPr>
          <w:b/>
        </w:rPr>
        <w:tab/>
      </w:r>
      <w:r w:rsidRPr="00A555D3">
        <w:rPr>
          <w:spacing w:val="-2"/>
        </w:rPr>
        <w:t>Use a spreadsheet application such as Excel to plot a line graph of this data.</w:t>
      </w:r>
    </w:p>
    <w:p w14:paraId="25720701" w14:textId="77777777"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rPr>
          <w:spacing w:val="-2"/>
        </w:rPr>
        <w:tab/>
      </w:r>
      <w:r w:rsidRPr="00A555D3">
        <w:rPr>
          <w:spacing w:val="-2"/>
        </w:rPr>
        <w:t>(b)</w:t>
      </w:r>
      <w:r>
        <w:rPr>
          <w:spacing w:val="-2"/>
        </w:rPr>
        <w:tab/>
      </w:r>
      <w:r w:rsidRPr="008571F3">
        <w:t>Format</w:t>
      </w:r>
      <w:r w:rsidRPr="00A555D3">
        <w:rPr>
          <w:spacing w:val="-2"/>
        </w:rPr>
        <w:t xml:space="preserve"> your graph. Ensure that the graph has a title and that each axis has a title and appropriate units. </w:t>
      </w:r>
      <w:r>
        <w:rPr>
          <w:spacing w:val="-2"/>
        </w:rPr>
        <w:t>Use the graph to answer the following questions</w:t>
      </w:r>
      <w:r w:rsidRPr="00A555D3">
        <w:rPr>
          <w:spacing w:val="-2"/>
        </w:rPr>
        <w:t>.</w:t>
      </w:r>
    </w:p>
    <w:p w14:paraId="2283758D" w14:textId="77777777" w:rsidR="00CB0A98" w:rsidRDefault="00CB0A98" w:rsidP="00CB0A98">
      <w:pPr>
        <w:pStyle w:val="1wsmainbodyfullout"/>
        <w:tabs>
          <w:tab w:val="left" w:pos="714"/>
        </w:tabs>
        <w:spacing w:line="240" w:lineRule="auto"/>
      </w:pPr>
      <w:r>
        <w:tab/>
      </w:r>
      <w:r w:rsidRPr="00652982">
        <w:rPr>
          <w:noProof/>
          <w:color w:val="FF0000"/>
          <w:lang w:val="en-US"/>
        </w:rPr>
        <w:drawing>
          <wp:inline distT="0" distB="0" distL="0" distR="0" wp14:anchorId="52F26BC9" wp14:editId="391DF1C9">
            <wp:extent cx="3625850" cy="1873250"/>
            <wp:effectExtent l="0" t="0" r="0" b="0"/>
            <wp:docPr id="85" name="Picture 85" descr="W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 8"/>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625850" cy="1873250"/>
                    </a:xfrm>
                    <a:prstGeom prst="rect">
                      <a:avLst/>
                    </a:prstGeom>
                    <a:noFill/>
                    <a:ln>
                      <a:noFill/>
                    </a:ln>
                  </pic:spPr>
                </pic:pic>
              </a:graphicData>
            </a:graphic>
          </wp:inline>
        </w:drawing>
      </w:r>
    </w:p>
    <w:p w14:paraId="284160F0" w14:textId="77777777"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tab/>
      </w:r>
      <w:r>
        <w:tab/>
      </w:r>
    </w:p>
    <w:p w14:paraId="6F30B24C" w14:textId="77777777" w:rsidR="00CB0A98" w:rsidRDefault="00CB0A98" w:rsidP="00CB0A98">
      <w:pPr>
        <w:pStyle w:val="1wsmainbodyfullout"/>
        <w:tabs>
          <w:tab w:val="left" w:pos="374"/>
          <w:tab w:val="left" w:pos="714"/>
        </w:tabs>
        <w:spacing w:before="60" w:after="60" w:line="240" w:lineRule="atLeast"/>
        <w:ind w:left="714" w:right="-120" w:hanging="714"/>
        <w:rPr>
          <w:spacing w:val="-2"/>
        </w:rPr>
      </w:pPr>
      <w:r>
        <w:rPr>
          <w:noProof/>
          <w:lang w:val="en-US"/>
        </w:rPr>
        <mc:AlternateContent>
          <mc:Choice Requires="wps">
            <w:drawing>
              <wp:anchor distT="0" distB="0" distL="114300" distR="114300" simplePos="0" relativeHeight="251789312" behindDoc="0" locked="0" layoutInCell="1" allowOverlap="1" wp14:anchorId="4CD177D9" wp14:editId="1AEF92C8">
                <wp:simplePos x="0" y="0"/>
                <wp:positionH relativeFrom="column">
                  <wp:posOffset>458470</wp:posOffset>
                </wp:positionH>
                <wp:positionV relativeFrom="paragraph">
                  <wp:posOffset>113665</wp:posOffset>
                </wp:positionV>
                <wp:extent cx="5461000" cy="466725"/>
                <wp:effectExtent l="0" t="0" r="6350" b="9525"/>
                <wp:wrapNone/>
                <wp:docPr id="7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27F9C"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object accelerates uniformly for the first six seconds and then decelerates uniformly for the next four seconds.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02" type="#_x0000_t202" style="position:absolute;left:0;text-align:left;margin-left:36.1pt;margin-top:8.95pt;width:430pt;height:36.7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" filled="f" stroked="f">
                <v:textbox inset="1pt,1pt,1pt,1pt">
                  <w:txbxContent>
                    <w:p w14:paraId="0D127F9C"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object accelerates uniformly for the first six seconds and then decelerates uniformly for the next four seconds.</w:t>
                      </w:r>
                    </w:p>
                  </w:txbxContent>
                </v:textbox>
              </v:shape>
            </w:pict>
          </mc:Fallback>
        </mc:AlternateContent>
      </w:r>
      <w:r>
        <w:rPr>
          <w:spacing w:val="-2"/>
        </w:rPr>
        <w:tab/>
      </w:r>
      <w:r w:rsidRPr="00A555D3">
        <w:rPr>
          <w:spacing w:val="-2"/>
        </w:rPr>
        <w:t>(c)</w:t>
      </w:r>
      <w:r>
        <w:rPr>
          <w:spacing w:val="-2"/>
        </w:rPr>
        <w:tab/>
      </w:r>
      <w:r w:rsidRPr="008571F3">
        <w:t>Explain</w:t>
      </w:r>
      <w:r w:rsidRPr="00A555D3">
        <w:rPr>
          <w:spacing w:val="-2"/>
        </w:rPr>
        <w:t xml:space="preserve"> the shape of the graph.</w:t>
      </w:r>
    </w:p>
    <w:p w14:paraId="3A350904" w14:textId="77777777" w:rsidR="00CB0A98" w:rsidRDefault="00CB0A98" w:rsidP="00CB0A98">
      <w:pPr>
        <w:pStyle w:val="1wsmainbodyfullout"/>
        <w:tabs>
          <w:tab w:val="left" w:pos="374"/>
          <w:tab w:val="left" w:pos="714"/>
          <w:tab w:val="left" w:leader="dot" w:pos="9240"/>
        </w:tabs>
        <w:spacing w:before="60" w:after="60" w:line="240" w:lineRule="atLeast"/>
        <w:ind w:left="714" w:right="-120" w:hanging="714"/>
      </w:pPr>
      <w:r>
        <w:tab/>
      </w:r>
      <w:r>
        <w:tab/>
      </w:r>
      <w:r>
        <w:tab/>
      </w:r>
    </w:p>
    <w:p w14:paraId="1FA7BE97" w14:textId="77777777" w:rsidR="00CB0A98" w:rsidRDefault="00CB0A98" w:rsidP="00CB0A98">
      <w:pPr>
        <w:pStyle w:val="1wsmainbodyfullout"/>
        <w:tabs>
          <w:tab w:val="left" w:pos="374"/>
          <w:tab w:val="left" w:pos="714"/>
          <w:tab w:val="left" w:leader="dot" w:pos="9240"/>
        </w:tabs>
        <w:spacing w:before="60" w:after="60" w:line="240" w:lineRule="atLeast"/>
        <w:ind w:left="714" w:right="-120" w:hanging="714"/>
      </w:pPr>
      <w:r>
        <w:tab/>
      </w:r>
      <w:r>
        <w:tab/>
      </w:r>
      <w:r>
        <w:tab/>
      </w:r>
    </w:p>
    <w:p w14:paraId="01475C0F" w14:textId="2FED9D81" w:rsidR="00CB0A98" w:rsidRPr="00A555D3" w:rsidRDefault="00CB0A98" w:rsidP="00CB0A98">
      <w:pPr>
        <w:pStyle w:val="1wsmainbodyfullout"/>
        <w:tabs>
          <w:tab w:val="left" w:pos="374"/>
          <w:tab w:val="left" w:pos="714"/>
        </w:tabs>
        <w:spacing w:before="60" w:after="60" w:line="240" w:lineRule="atLeast"/>
        <w:ind w:left="714" w:right="-120" w:hanging="714"/>
        <w:rPr>
          <w:spacing w:val="-2"/>
        </w:rPr>
      </w:pPr>
      <w:r>
        <w:rPr>
          <w:noProof/>
          <w:lang w:val="en-US"/>
        </w:rPr>
        <mc:AlternateContent>
          <mc:Choice Requires="wps">
            <w:drawing>
              <wp:anchor distT="0" distB="0" distL="114300" distR="114300" simplePos="0" relativeHeight="251790336" behindDoc="0" locked="0" layoutInCell="1" allowOverlap="1" wp14:anchorId="73DEB90D" wp14:editId="426E22FB">
                <wp:simplePos x="0" y="0"/>
                <wp:positionH relativeFrom="column">
                  <wp:posOffset>459740</wp:posOffset>
                </wp:positionH>
                <wp:positionV relativeFrom="paragraph">
                  <wp:posOffset>279400</wp:posOffset>
                </wp:positionV>
                <wp:extent cx="5532755" cy="254000"/>
                <wp:effectExtent l="0" t="0" r="0" b="0"/>
                <wp:wrapNone/>
                <wp:docPr id="71"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275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72EA4"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 xml:space="preserve">At </w:t>
                            </w:r>
                            <w:r w:rsidRPr="00652982">
                              <w:rPr>
                                <w:rFonts w:ascii="Arial" w:hAnsi="Arial" w:cs="Arial"/>
                                <w:i/>
                                <w:color w:val="FF0000"/>
                                <w:sz w:val="21"/>
                                <w:szCs w:val="21"/>
                              </w:rPr>
                              <w:t>t</w: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18 seconds its velocity will be zero as its velocity is decreasing by 1 m/s every second.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03" type="#_x0000_t202" style="position:absolute;left:0;text-align:left;margin-left:36.2pt;margin-top:22pt;width:435.65pt;height:20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" filled="f" stroked="f">
                <v:textbox inset="1pt,1pt,1pt,1pt">
                  <w:txbxContent>
                    <w:p w14:paraId="7D072EA4"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 xml:space="preserve">At </w:t>
                      </w:r>
                      <w:r w:rsidRPr="00652982">
                        <w:rPr>
                          <w:rFonts w:ascii="Arial" w:hAnsi="Arial" w:cs="Arial"/>
                          <w:i/>
                          <w:color w:val="FF0000"/>
                          <w:sz w:val="21"/>
                          <w:szCs w:val="21"/>
                        </w:rPr>
                        <w:t>t</w: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18 seconds its velocity will be zero as its velocity is decreasing by 1 m/s every second.</w:t>
                      </w:r>
                    </w:p>
                  </w:txbxContent>
                </v:textbox>
              </v:shape>
            </w:pict>
          </mc:Fallback>
        </mc:AlternateContent>
      </w:r>
      <w:r>
        <w:rPr>
          <w:spacing w:val="-2"/>
        </w:rPr>
        <w:tab/>
        <w:t>(d)</w:t>
      </w:r>
      <w:r>
        <w:rPr>
          <w:spacing w:val="-2"/>
        </w:rPr>
        <w:tab/>
      </w:r>
      <w:r w:rsidRPr="00A555D3">
        <w:rPr>
          <w:spacing w:val="-2"/>
        </w:rPr>
        <w:t xml:space="preserve">At the </w:t>
      </w:r>
      <w:r w:rsidR="00BE3736">
        <w:rPr>
          <w:spacing w:val="-2"/>
        </w:rPr>
        <w:t>six</w:t>
      </w:r>
      <w:r w:rsidR="00BE3736" w:rsidRPr="00A555D3">
        <w:rPr>
          <w:spacing w:val="-2"/>
        </w:rPr>
        <w:t>-second</w:t>
      </w:r>
      <w:r w:rsidRPr="00A555D3">
        <w:rPr>
          <w:spacing w:val="-2"/>
        </w:rPr>
        <w:t xml:space="preserve"> mark the object’s speed begins to decrease. If the object’s speed continues to decline at the same rate after </w:t>
      </w:r>
      <w:r>
        <w:rPr>
          <w:spacing w:val="-2"/>
        </w:rPr>
        <w:t>ten</w:t>
      </w:r>
      <w:r w:rsidRPr="00A555D3">
        <w:rPr>
          <w:spacing w:val="-2"/>
        </w:rPr>
        <w:t xml:space="preserve"> seconds, at what time will its velocity be zero?</w:t>
      </w:r>
    </w:p>
    <w:p w14:paraId="29A35D94" w14:textId="77777777" w:rsidR="00CB0A98" w:rsidRDefault="00CB0A98" w:rsidP="00CB0A98">
      <w:pPr>
        <w:pStyle w:val="1wsmainbodyfullout"/>
        <w:tabs>
          <w:tab w:val="left" w:pos="374"/>
          <w:tab w:val="left" w:pos="714"/>
          <w:tab w:val="left" w:leader="dot" w:pos="9264"/>
        </w:tabs>
        <w:spacing w:before="60" w:after="60" w:line="240" w:lineRule="atLeast"/>
        <w:ind w:left="714" w:right="-120" w:hanging="714"/>
      </w:pPr>
      <w:r>
        <w:tab/>
      </w:r>
      <w:r>
        <w:tab/>
      </w:r>
      <w:r>
        <w:tab/>
      </w:r>
    </w:p>
    <w:p w14:paraId="7B49BE18" w14:textId="77777777" w:rsidR="00CB0A98" w:rsidRDefault="00CB0A98" w:rsidP="00CB0A98">
      <w:pPr>
        <w:pStyle w:val="1wsmainbodyfullout"/>
        <w:tabs>
          <w:tab w:val="left" w:pos="374"/>
          <w:tab w:val="left" w:pos="714"/>
          <w:tab w:val="left" w:leader="dot" w:pos="9264"/>
        </w:tabs>
        <w:spacing w:before="60" w:after="60" w:line="240" w:lineRule="atLeast"/>
        <w:ind w:left="714" w:right="-120" w:hanging="714"/>
      </w:pPr>
      <w:r>
        <w:tab/>
      </w:r>
      <w:r>
        <w:tab/>
      </w:r>
      <w:r>
        <w:tab/>
      </w:r>
    </w:p>
    <w:p w14:paraId="570EA76D" w14:textId="77777777" w:rsidR="00CB0A98" w:rsidRPr="008571F3" w:rsidRDefault="00CB0A98" w:rsidP="00CB0A98">
      <w:pPr>
        <w:pStyle w:val="Heading1"/>
        <w:spacing w:before="120"/>
      </w:pPr>
      <w:r w:rsidRPr="008571F3">
        <w:t>Example: Falling down</w:t>
      </w:r>
    </w:p>
    <w:tbl>
      <w:tblPr>
        <w:tblStyle w:val="TableGrid"/>
        <w:tblW w:w="0" w:type="auto"/>
        <w:tblInd w:w="490" w:type="dxa"/>
        <w:tblLook w:val="01E0" w:firstRow="1" w:lastRow="1" w:firstColumn="1" w:lastColumn="1" w:noHBand="0" w:noVBand="0"/>
      </w:tblPr>
      <w:tblGrid>
        <w:gridCol w:w="984"/>
        <w:gridCol w:w="718"/>
        <w:gridCol w:w="718"/>
        <w:gridCol w:w="718"/>
        <w:gridCol w:w="718"/>
        <w:gridCol w:w="718"/>
        <w:gridCol w:w="718"/>
        <w:gridCol w:w="718"/>
        <w:gridCol w:w="718"/>
        <w:gridCol w:w="718"/>
        <w:gridCol w:w="718"/>
        <w:gridCol w:w="719"/>
      </w:tblGrid>
      <w:tr w:rsidR="00CB0A98" w14:paraId="083AC3C2" w14:textId="77777777" w:rsidTr="009F0934">
        <w:trPr>
          <w:trHeight w:val="434"/>
        </w:trPr>
        <w:tc>
          <w:tcPr>
            <w:tcW w:w="0" w:type="auto"/>
            <w:tcBorders>
              <w:top w:val="single" w:sz="4" w:space="0" w:color="auto"/>
              <w:bottom w:val="single" w:sz="4" w:space="0" w:color="FFFFFF"/>
            </w:tcBorders>
            <w:shd w:val="clear" w:color="auto" w:fill="000000"/>
            <w:vAlign w:val="center"/>
          </w:tcPr>
          <w:p w14:paraId="6839D6D7" w14:textId="77777777" w:rsidR="00CB0A98" w:rsidRPr="005E2EF3" w:rsidRDefault="00CB0A98" w:rsidP="009F0934">
            <w:pPr>
              <w:pStyle w:val="TABLEHEADWHITECENTRE"/>
              <w:jc w:val="left"/>
            </w:pPr>
            <w:r w:rsidRPr="005E2EF3">
              <w:t>Time (s)</w:t>
            </w:r>
          </w:p>
        </w:tc>
        <w:tc>
          <w:tcPr>
            <w:tcW w:w="718" w:type="dxa"/>
            <w:tcBorders>
              <w:top w:val="single" w:sz="4" w:space="0" w:color="auto"/>
            </w:tcBorders>
            <w:vAlign w:val="center"/>
          </w:tcPr>
          <w:p w14:paraId="0DF3D292" w14:textId="77777777" w:rsidR="00CB0A98" w:rsidRPr="00FC3928" w:rsidRDefault="00CB0A98" w:rsidP="009F0934">
            <w:pPr>
              <w:pStyle w:val="TABLETEXTCENTRE"/>
            </w:pPr>
            <w:r>
              <w:t>0</w:t>
            </w:r>
          </w:p>
        </w:tc>
        <w:tc>
          <w:tcPr>
            <w:tcW w:w="718" w:type="dxa"/>
            <w:tcBorders>
              <w:top w:val="single" w:sz="4" w:space="0" w:color="auto"/>
            </w:tcBorders>
            <w:vAlign w:val="center"/>
          </w:tcPr>
          <w:p w14:paraId="5DE1E40F" w14:textId="77777777" w:rsidR="00CB0A98" w:rsidRDefault="00CB0A98" w:rsidP="009F0934">
            <w:pPr>
              <w:pStyle w:val="TABLETEXTCENTRE"/>
            </w:pPr>
            <w:r>
              <w:t>1</w:t>
            </w:r>
          </w:p>
        </w:tc>
        <w:tc>
          <w:tcPr>
            <w:tcW w:w="718" w:type="dxa"/>
            <w:tcBorders>
              <w:top w:val="single" w:sz="4" w:space="0" w:color="auto"/>
            </w:tcBorders>
            <w:vAlign w:val="center"/>
          </w:tcPr>
          <w:p w14:paraId="3DF6F60E" w14:textId="77777777" w:rsidR="00CB0A98" w:rsidRDefault="00CB0A98" w:rsidP="009F0934">
            <w:pPr>
              <w:pStyle w:val="TABLETEXTCENTRE"/>
            </w:pPr>
            <w:r>
              <w:t>2</w:t>
            </w:r>
          </w:p>
        </w:tc>
        <w:tc>
          <w:tcPr>
            <w:tcW w:w="718" w:type="dxa"/>
            <w:tcBorders>
              <w:top w:val="single" w:sz="4" w:space="0" w:color="auto"/>
            </w:tcBorders>
            <w:vAlign w:val="center"/>
          </w:tcPr>
          <w:p w14:paraId="464A526C" w14:textId="77777777" w:rsidR="00CB0A98" w:rsidRDefault="00CB0A98" w:rsidP="009F0934">
            <w:pPr>
              <w:pStyle w:val="TABLETEXTCENTRE"/>
            </w:pPr>
            <w:r>
              <w:t>3</w:t>
            </w:r>
          </w:p>
        </w:tc>
        <w:tc>
          <w:tcPr>
            <w:tcW w:w="718" w:type="dxa"/>
            <w:tcBorders>
              <w:top w:val="single" w:sz="4" w:space="0" w:color="auto"/>
            </w:tcBorders>
            <w:vAlign w:val="center"/>
          </w:tcPr>
          <w:p w14:paraId="2C48E32F" w14:textId="77777777" w:rsidR="00CB0A98" w:rsidRDefault="00CB0A98" w:rsidP="009F0934">
            <w:pPr>
              <w:pStyle w:val="TABLETEXTCENTRE"/>
            </w:pPr>
            <w:r>
              <w:t>4</w:t>
            </w:r>
          </w:p>
        </w:tc>
        <w:tc>
          <w:tcPr>
            <w:tcW w:w="718" w:type="dxa"/>
            <w:tcBorders>
              <w:top w:val="single" w:sz="4" w:space="0" w:color="auto"/>
            </w:tcBorders>
            <w:vAlign w:val="center"/>
          </w:tcPr>
          <w:p w14:paraId="034055C6" w14:textId="77777777" w:rsidR="00CB0A98" w:rsidRDefault="00CB0A98" w:rsidP="009F0934">
            <w:pPr>
              <w:pStyle w:val="TABLETEXTCENTRE"/>
            </w:pPr>
            <w:r>
              <w:t>5</w:t>
            </w:r>
          </w:p>
        </w:tc>
        <w:tc>
          <w:tcPr>
            <w:tcW w:w="718" w:type="dxa"/>
            <w:tcBorders>
              <w:top w:val="single" w:sz="4" w:space="0" w:color="auto"/>
            </w:tcBorders>
            <w:vAlign w:val="center"/>
          </w:tcPr>
          <w:p w14:paraId="56273C49" w14:textId="77777777" w:rsidR="00CB0A98" w:rsidRDefault="00CB0A98" w:rsidP="009F0934">
            <w:pPr>
              <w:pStyle w:val="TABLETEXTCENTRE"/>
            </w:pPr>
            <w:r>
              <w:t>6</w:t>
            </w:r>
          </w:p>
        </w:tc>
        <w:tc>
          <w:tcPr>
            <w:tcW w:w="718" w:type="dxa"/>
            <w:tcBorders>
              <w:top w:val="single" w:sz="4" w:space="0" w:color="auto"/>
            </w:tcBorders>
            <w:vAlign w:val="center"/>
          </w:tcPr>
          <w:p w14:paraId="3A408E92" w14:textId="77777777" w:rsidR="00CB0A98" w:rsidRPr="00FC3928" w:rsidRDefault="00CB0A98" w:rsidP="009F0934">
            <w:pPr>
              <w:pStyle w:val="TABLETEXTCENTRE"/>
            </w:pPr>
            <w:r>
              <w:t>7</w:t>
            </w:r>
          </w:p>
        </w:tc>
        <w:tc>
          <w:tcPr>
            <w:tcW w:w="718" w:type="dxa"/>
            <w:tcBorders>
              <w:top w:val="single" w:sz="4" w:space="0" w:color="auto"/>
            </w:tcBorders>
            <w:vAlign w:val="center"/>
          </w:tcPr>
          <w:p w14:paraId="59AA3D8C" w14:textId="77777777" w:rsidR="00CB0A98" w:rsidRPr="00FC3928" w:rsidRDefault="00CB0A98" w:rsidP="009F0934">
            <w:pPr>
              <w:pStyle w:val="TABLETEXTCENTRE"/>
            </w:pPr>
            <w:r>
              <w:t>8</w:t>
            </w:r>
          </w:p>
        </w:tc>
        <w:tc>
          <w:tcPr>
            <w:tcW w:w="718" w:type="dxa"/>
            <w:tcBorders>
              <w:top w:val="single" w:sz="4" w:space="0" w:color="auto"/>
            </w:tcBorders>
            <w:vAlign w:val="center"/>
          </w:tcPr>
          <w:p w14:paraId="7307FAC6" w14:textId="77777777" w:rsidR="00CB0A98" w:rsidRPr="00FC3928" w:rsidRDefault="00CB0A98" w:rsidP="009F0934">
            <w:pPr>
              <w:pStyle w:val="TABLETEXTCENTRE"/>
            </w:pPr>
            <w:r>
              <w:t>9</w:t>
            </w:r>
          </w:p>
        </w:tc>
        <w:tc>
          <w:tcPr>
            <w:tcW w:w="719" w:type="dxa"/>
            <w:tcBorders>
              <w:top w:val="single" w:sz="4" w:space="0" w:color="auto"/>
            </w:tcBorders>
            <w:vAlign w:val="center"/>
          </w:tcPr>
          <w:p w14:paraId="142C72BF" w14:textId="77777777" w:rsidR="00CB0A98" w:rsidRPr="00FC3928" w:rsidRDefault="00CB0A98" w:rsidP="009F0934">
            <w:pPr>
              <w:pStyle w:val="TABLETEXTCENTRE"/>
            </w:pPr>
            <w:r>
              <w:t>10</w:t>
            </w:r>
          </w:p>
        </w:tc>
      </w:tr>
      <w:tr w:rsidR="00CB0A98" w14:paraId="12FD8607" w14:textId="77777777" w:rsidTr="009F0934">
        <w:trPr>
          <w:trHeight w:val="435"/>
        </w:trPr>
        <w:tc>
          <w:tcPr>
            <w:tcW w:w="0" w:type="auto"/>
            <w:tcBorders>
              <w:top w:val="single" w:sz="4" w:space="0" w:color="FFFFFF"/>
            </w:tcBorders>
            <w:shd w:val="clear" w:color="auto" w:fill="000000"/>
            <w:vAlign w:val="center"/>
          </w:tcPr>
          <w:p w14:paraId="5174B00F" w14:textId="77777777" w:rsidR="00CB0A98" w:rsidRDefault="00CB0A98" w:rsidP="009F0934">
            <w:pPr>
              <w:pStyle w:val="TABLEHEADWHITECENTRE"/>
              <w:jc w:val="left"/>
            </w:pPr>
            <w:r>
              <w:t>Velocity</w:t>
            </w:r>
          </w:p>
          <w:p w14:paraId="04930D57" w14:textId="77777777" w:rsidR="00CB0A98" w:rsidRPr="005E2EF3" w:rsidRDefault="00CB0A98" w:rsidP="009F0934">
            <w:pPr>
              <w:pStyle w:val="TABLEHEADWHITECENTRE"/>
              <w:jc w:val="left"/>
            </w:pPr>
            <w:r>
              <w:t>(m/s)</w:t>
            </w:r>
          </w:p>
        </w:tc>
        <w:tc>
          <w:tcPr>
            <w:tcW w:w="718" w:type="dxa"/>
            <w:vAlign w:val="center"/>
          </w:tcPr>
          <w:p w14:paraId="18736693" w14:textId="77777777" w:rsidR="00CB0A98" w:rsidRPr="00FC3928" w:rsidRDefault="00CB0A98" w:rsidP="009F0934">
            <w:pPr>
              <w:pStyle w:val="TABLETEXTCENTRE"/>
            </w:pPr>
            <w:r>
              <w:t>0</w:t>
            </w:r>
          </w:p>
        </w:tc>
        <w:tc>
          <w:tcPr>
            <w:tcW w:w="718" w:type="dxa"/>
            <w:vAlign w:val="center"/>
          </w:tcPr>
          <w:p w14:paraId="1E32D013" w14:textId="77777777" w:rsidR="00CB0A98" w:rsidRDefault="00CB0A98" w:rsidP="009F0934">
            <w:pPr>
              <w:pStyle w:val="TABLETEXTCENTRE"/>
            </w:pPr>
            <w:r>
              <w:t>9.8</w:t>
            </w:r>
          </w:p>
        </w:tc>
        <w:tc>
          <w:tcPr>
            <w:tcW w:w="718" w:type="dxa"/>
            <w:vAlign w:val="center"/>
          </w:tcPr>
          <w:p w14:paraId="1E6524FF" w14:textId="77777777" w:rsidR="00CB0A98" w:rsidRDefault="00CB0A98" w:rsidP="009F0934">
            <w:pPr>
              <w:pStyle w:val="TABLETEXTCENTRE"/>
            </w:pPr>
            <w:r>
              <w:t>19.6</w:t>
            </w:r>
          </w:p>
        </w:tc>
        <w:tc>
          <w:tcPr>
            <w:tcW w:w="718" w:type="dxa"/>
            <w:vAlign w:val="center"/>
          </w:tcPr>
          <w:p w14:paraId="2949180A" w14:textId="77777777" w:rsidR="00CB0A98" w:rsidRDefault="00CB0A98" w:rsidP="009F0934">
            <w:pPr>
              <w:pStyle w:val="TABLETEXTCENTRE"/>
            </w:pPr>
            <w:r>
              <w:t>29.4</w:t>
            </w:r>
          </w:p>
        </w:tc>
        <w:tc>
          <w:tcPr>
            <w:tcW w:w="718" w:type="dxa"/>
            <w:vAlign w:val="center"/>
          </w:tcPr>
          <w:p w14:paraId="742C0375" w14:textId="77777777" w:rsidR="00CB0A98" w:rsidRDefault="00CB0A98" w:rsidP="009F0934">
            <w:pPr>
              <w:pStyle w:val="TABLETEXTCENTRE"/>
            </w:pPr>
            <w:r>
              <w:t>39.2</w:t>
            </w:r>
          </w:p>
        </w:tc>
        <w:tc>
          <w:tcPr>
            <w:tcW w:w="718" w:type="dxa"/>
            <w:vAlign w:val="center"/>
          </w:tcPr>
          <w:p w14:paraId="578D98D0" w14:textId="77777777" w:rsidR="00CB0A98" w:rsidRPr="0074618D" w:rsidRDefault="00CB0A98" w:rsidP="009F0934">
            <w:pPr>
              <w:pStyle w:val="TABLETEXTCENTRE"/>
              <w:rPr>
                <w:sz w:val="21"/>
                <w:szCs w:val="21"/>
              </w:rPr>
            </w:pPr>
            <w:r w:rsidRPr="0074618D">
              <w:rPr>
                <w:sz w:val="21"/>
                <w:szCs w:val="21"/>
              </w:rPr>
              <w:t>49.0</w:t>
            </w:r>
          </w:p>
        </w:tc>
        <w:tc>
          <w:tcPr>
            <w:tcW w:w="718" w:type="dxa"/>
            <w:vAlign w:val="center"/>
          </w:tcPr>
          <w:p w14:paraId="6E2C4065" w14:textId="77777777" w:rsidR="00CB0A98" w:rsidRDefault="00CB0A98" w:rsidP="009F0934">
            <w:pPr>
              <w:pStyle w:val="TABLETEXTCENTRE"/>
            </w:pPr>
            <w:r>
              <w:t>58.8</w:t>
            </w:r>
          </w:p>
        </w:tc>
        <w:tc>
          <w:tcPr>
            <w:tcW w:w="718" w:type="dxa"/>
            <w:vAlign w:val="center"/>
          </w:tcPr>
          <w:p w14:paraId="32AF64EB" w14:textId="77777777" w:rsidR="00CB0A98" w:rsidRPr="0074618D" w:rsidRDefault="00CB0A98" w:rsidP="009F0934">
            <w:pPr>
              <w:pStyle w:val="TABLETEXTCENTRE"/>
              <w:rPr>
                <w:sz w:val="21"/>
                <w:szCs w:val="21"/>
              </w:rPr>
            </w:pPr>
            <w:r w:rsidRPr="0074618D">
              <w:rPr>
                <w:sz w:val="21"/>
                <w:szCs w:val="21"/>
              </w:rPr>
              <w:t>68.6</w:t>
            </w:r>
          </w:p>
        </w:tc>
        <w:tc>
          <w:tcPr>
            <w:tcW w:w="718" w:type="dxa"/>
            <w:vAlign w:val="center"/>
          </w:tcPr>
          <w:p w14:paraId="0DBF5986" w14:textId="77777777" w:rsidR="00CB0A98" w:rsidRDefault="00CB0A98" w:rsidP="009F0934">
            <w:pPr>
              <w:pStyle w:val="TABLETEXTCENTRE"/>
            </w:pPr>
            <w:r>
              <w:t>78.4</w:t>
            </w:r>
          </w:p>
        </w:tc>
        <w:tc>
          <w:tcPr>
            <w:tcW w:w="718" w:type="dxa"/>
            <w:vAlign w:val="center"/>
          </w:tcPr>
          <w:p w14:paraId="00DA2E78" w14:textId="77777777" w:rsidR="00CB0A98" w:rsidRPr="0074618D" w:rsidRDefault="00CB0A98" w:rsidP="009F0934">
            <w:pPr>
              <w:pStyle w:val="TABLETEXTCENTRE"/>
              <w:rPr>
                <w:sz w:val="21"/>
                <w:szCs w:val="21"/>
              </w:rPr>
            </w:pPr>
            <w:r w:rsidRPr="0074618D">
              <w:rPr>
                <w:sz w:val="21"/>
                <w:szCs w:val="21"/>
              </w:rPr>
              <w:t>88.2</w:t>
            </w:r>
          </w:p>
        </w:tc>
        <w:tc>
          <w:tcPr>
            <w:tcW w:w="719" w:type="dxa"/>
            <w:vAlign w:val="center"/>
          </w:tcPr>
          <w:p w14:paraId="4D355B54" w14:textId="77777777" w:rsidR="00CB0A98" w:rsidRDefault="00CB0A98" w:rsidP="009F0934">
            <w:pPr>
              <w:pStyle w:val="TABLETEXTCENTRE"/>
            </w:pPr>
            <w:r>
              <w:t>98.0</w:t>
            </w:r>
          </w:p>
        </w:tc>
      </w:tr>
    </w:tbl>
    <w:p w14:paraId="230B77B0" w14:textId="77777777" w:rsidR="00CB0A98" w:rsidRPr="00585B22" w:rsidRDefault="00CB0A98" w:rsidP="00CB0A98">
      <w:pPr>
        <w:pStyle w:val="1wsmainbodyfullout"/>
        <w:tabs>
          <w:tab w:val="left" w:pos="374"/>
          <w:tab w:val="left" w:pos="714"/>
        </w:tabs>
        <w:spacing w:before="60" w:after="60" w:line="240" w:lineRule="atLeast"/>
        <w:ind w:left="714" w:right="-120" w:hanging="714"/>
        <w:rPr>
          <w:spacing w:val="-2"/>
        </w:rPr>
      </w:pPr>
      <w:r w:rsidRPr="001A4005">
        <w:rPr>
          <w:b/>
        </w:rPr>
        <w:t>2.</w:t>
      </w:r>
      <w:r>
        <w:tab/>
      </w:r>
      <w:r w:rsidRPr="007010C1">
        <w:t>(</w:t>
      </w:r>
      <w:r>
        <w:t>a</w:t>
      </w:r>
      <w:r w:rsidRPr="007010C1">
        <w:t>)</w:t>
      </w:r>
      <w:r w:rsidRPr="00400E80">
        <w:rPr>
          <w:b/>
        </w:rPr>
        <w:tab/>
      </w:r>
      <w:r w:rsidRPr="00585B22">
        <w:rPr>
          <w:spacing w:val="-2"/>
        </w:rPr>
        <w:t>Examine the data table and determine the pattern in the data. Use this pattern to complete the table.</w:t>
      </w:r>
    </w:p>
    <w:p w14:paraId="09FB56CF" w14:textId="77777777" w:rsidR="00CB0A98" w:rsidRPr="00585B22" w:rsidRDefault="00CB0A98" w:rsidP="00CB0A98">
      <w:pPr>
        <w:pStyle w:val="1wsmainbodyfullout"/>
        <w:tabs>
          <w:tab w:val="left" w:pos="374"/>
          <w:tab w:val="left" w:pos="714"/>
        </w:tabs>
        <w:spacing w:before="60" w:after="60" w:line="240" w:lineRule="atLeast"/>
        <w:ind w:left="714" w:right="-120" w:hanging="714"/>
        <w:rPr>
          <w:spacing w:val="-2"/>
        </w:rPr>
      </w:pPr>
      <w:r>
        <w:rPr>
          <w:spacing w:val="-2"/>
        </w:rPr>
        <w:tab/>
      </w:r>
      <w:r w:rsidRPr="00585B22">
        <w:rPr>
          <w:spacing w:val="-2"/>
        </w:rPr>
        <w:t>(b)</w:t>
      </w:r>
      <w:r>
        <w:rPr>
          <w:spacing w:val="-2"/>
        </w:rPr>
        <w:tab/>
      </w:r>
      <w:r w:rsidRPr="00585B22">
        <w:rPr>
          <w:spacing w:val="-2"/>
        </w:rPr>
        <w:t>Use a spreadsheet application such as Excel to plot a line graph of this data.</w:t>
      </w:r>
    </w:p>
    <w:p w14:paraId="0A3DFBB3" w14:textId="77777777" w:rsidR="00CB0A98" w:rsidRPr="00585B22" w:rsidRDefault="00CB0A98" w:rsidP="00CB0A98">
      <w:pPr>
        <w:pStyle w:val="1wsmainbodyfullout"/>
        <w:tabs>
          <w:tab w:val="left" w:pos="374"/>
          <w:tab w:val="left" w:pos="714"/>
        </w:tabs>
        <w:spacing w:before="60" w:after="60" w:line="240" w:lineRule="atLeast"/>
        <w:ind w:left="714" w:right="-120" w:hanging="714"/>
        <w:rPr>
          <w:spacing w:val="-2"/>
        </w:rPr>
      </w:pPr>
      <w:r>
        <w:rPr>
          <w:spacing w:val="-2"/>
        </w:rPr>
        <w:tab/>
      </w:r>
      <w:r w:rsidRPr="00585B22">
        <w:rPr>
          <w:spacing w:val="-2"/>
        </w:rPr>
        <w:t>(c)</w:t>
      </w:r>
      <w:r>
        <w:rPr>
          <w:spacing w:val="-2"/>
        </w:rPr>
        <w:tab/>
      </w:r>
      <w:r w:rsidRPr="00585B22">
        <w:rPr>
          <w:spacing w:val="-2"/>
        </w:rPr>
        <w:t xml:space="preserve">Format your graph. Ensure that the graph has a title and that each axis has a title and appropriate units. </w:t>
      </w:r>
      <w:r w:rsidRPr="0027482A">
        <w:t>Use the graph to answer the following questions.</w:t>
      </w:r>
    </w:p>
    <w:p w14:paraId="06EDB3DC" w14:textId="77777777" w:rsidR="00CB0A98" w:rsidRPr="005123A8" w:rsidRDefault="00CB0A98" w:rsidP="00CB0A98">
      <w:pPr>
        <w:pStyle w:val="Chaptertitle"/>
      </w:pPr>
      <w:r>
        <w:br w:type="page"/>
      </w:r>
      <w:r w:rsidRPr="005123A8">
        <w:t xml:space="preserve">CHAPTER </w:t>
      </w:r>
      <w:r>
        <w:t>8: Forces, energy and motion</w:t>
      </w:r>
    </w:p>
    <w:p w14:paraId="6819AA61" w14:textId="77777777" w:rsidR="00CB0A98" w:rsidRPr="00F41612"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793408" behindDoc="0" locked="0" layoutInCell="1" allowOverlap="1" wp14:anchorId="1640C962" wp14:editId="4E7A720B">
                <wp:simplePos x="0" y="0"/>
                <wp:positionH relativeFrom="column">
                  <wp:posOffset>0</wp:posOffset>
                </wp:positionH>
                <wp:positionV relativeFrom="paragraph">
                  <wp:posOffset>20955</wp:posOffset>
                </wp:positionV>
                <wp:extent cx="5867400" cy="0"/>
                <wp:effectExtent l="9525" t="11430" r="9525" b="7620"/>
                <wp:wrapNone/>
                <wp:docPr id="72" name="Line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8"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fv3rRQCAAArBAAADgAAAGRycy9lMm9Eb2MueG1srFPBjtowEL1X6j9YvkMSGrI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"/>
            </w:pict>
          </mc:Fallback>
        </mc:AlternateContent>
      </w:r>
      <w:r>
        <w:rPr>
          <w:noProof/>
          <w:spacing w:val="0"/>
          <w:lang w:val="en-US"/>
        </w:rPr>
        <mc:AlternateContent>
          <mc:Choice Requires="wps">
            <w:drawing>
              <wp:anchor distT="0" distB="0" distL="114300" distR="114300" simplePos="0" relativeHeight="251791360" behindDoc="0" locked="0" layoutInCell="1" allowOverlap="1" wp14:anchorId="4A75E7BD" wp14:editId="28480C09">
                <wp:simplePos x="0" y="0"/>
                <wp:positionH relativeFrom="column">
                  <wp:posOffset>4800600</wp:posOffset>
                </wp:positionH>
                <wp:positionV relativeFrom="paragraph">
                  <wp:posOffset>20955</wp:posOffset>
                </wp:positionV>
                <wp:extent cx="1066800" cy="304800"/>
                <wp:effectExtent l="9525" t="11430" r="9525" b="7620"/>
                <wp:wrapNone/>
                <wp:docPr id="77" name="Rectangle 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51E0D5FF"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6" o:spid="_x0000_s1104" style="position:absolute;margin-left:378pt;margin-top:1.65pt;width:84pt;height:2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" fillcolor="black">
                <v:textbox>
                  <w:txbxContent>
                    <w:p w14:paraId="51E0D5FF"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792384" behindDoc="0" locked="0" layoutInCell="1" allowOverlap="1" wp14:anchorId="6F028EF5" wp14:editId="5033371A">
                <wp:simplePos x="0" y="0"/>
                <wp:positionH relativeFrom="column">
                  <wp:posOffset>4419600</wp:posOffset>
                </wp:positionH>
                <wp:positionV relativeFrom="paragraph">
                  <wp:posOffset>20955</wp:posOffset>
                </wp:positionV>
                <wp:extent cx="1447800" cy="304800"/>
                <wp:effectExtent l="9525" t="11430" r="9525" b="7620"/>
                <wp:wrapNone/>
                <wp:docPr id="78" name="AutoShape 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3723FE1" w14:textId="77777777" w:rsidR="00CB0A98" w:rsidRPr="00483F2E" w:rsidRDefault="00CB0A98"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3</w:t>
                            </w:r>
                          </w:p>
                          <w:p w14:paraId="110977A7"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67" o:spid="_x0000_s1105" style="position:absolute;margin-left:348pt;margin-top:1.65pt;width:114pt;height:2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" fillcolor="black">
                <v:textbox>
                  <w:txbxContent>
                    <w:p w14:paraId="43723FE1" w14:textId="77777777" w:rsidR="00CB0A98" w:rsidRPr="00483F2E" w:rsidRDefault="00CB0A98"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3</w:t>
                      </w:r>
                    </w:p>
                    <w:p w14:paraId="110977A7" w14:textId="77777777" w:rsidR="00CB0A98" w:rsidRDefault="00CB0A98" w:rsidP="00CB0A98"/>
                  </w:txbxContent>
                </v:textbox>
              </v:roundrect>
            </w:pict>
          </mc:Fallback>
        </mc:AlternateContent>
      </w:r>
    </w:p>
    <w:p w14:paraId="3BAA3291" w14:textId="77777777" w:rsidR="00CB0A98" w:rsidRDefault="00CB0A98" w:rsidP="00CB0A98">
      <w:pPr>
        <w:pStyle w:val="1wsquestionaleader"/>
        <w:ind w:left="360" w:hanging="360"/>
      </w:pPr>
      <w:r>
        <w:rPr>
          <w:noProof/>
          <w:lang w:val="en-US"/>
        </w:rPr>
        <mc:AlternateContent>
          <mc:Choice Requires="wps">
            <w:drawing>
              <wp:anchor distT="0" distB="0" distL="114300" distR="114300" simplePos="0" relativeHeight="251794432" behindDoc="0" locked="0" layoutInCell="1" allowOverlap="0" wp14:anchorId="57D5C213" wp14:editId="3E8346BE">
                <wp:simplePos x="0" y="0"/>
                <wp:positionH relativeFrom="column">
                  <wp:posOffset>5432425</wp:posOffset>
                </wp:positionH>
                <wp:positionV relativeFrom="paragraph">
                  <wp:posOffset>186055</wp:posOffset>
                </wp:positionV>
                <wp:extent cx="526415" cy="141605"/>
                <wp:effectExtent l="3175" t="0" r="3810" b="0"/>
                <wp:wrapNone/>
                <wp:docPr id="82"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54E98" w14:textId="77777777" w:rsidR="00CB0A98" w:rsidRPr="007F6FB0" w:rsidRDefault="00CB0A98" w:rsidP="00CB0A98">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9" o:spid="_x0000_s1106" type="#_x0000_t202" style="position:absolute;left:0;text-align:left;margin-left:427.75pt;margin-top:14.65pt;width:41.45pt;height:11.1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" o:allowoverlap="f" filled="f" stroked="f">
                <v:textbox inset="0,0,0,0">
                  <w:txbxContent>
                    <w:p w14:paraId="39054E98" w14:textId="77777777" w:rsidR="00CB0A98" w:rsidRPr="007F6FB0" w:rsidRDefault="00CB0A98" w:rsidP="00CB0A98">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14:paraId="0B62AAAA" w14:textId="77777777" w:rsidR="00CB0A98" w:rsidRDefault="00CB0A98" w:rsidP="00CB0A98">
      <w:pPr>
        <w:pStyle w:val="1wsquestions"/>
      </w:pPr>
    </w:p>
    <w:p w14:paraId="6339E1E5" w14:textId="77777777" w:rsidR="00CB0A98" w:rsidRDefault="00CB0A98" w:rsidP="00CB0A98">
      <w:pPr>
        <w:pStyle w:val="1wsmainbodyfullout"/>
        <w:tabs>
          <w:tab w:val="left" w:pos="714"/>
        </w:tabs>
        <w:spacing w:line="240" w:lineRule="auto"/>
      </w:pPr>
      <w:r>
        <w:tab/>
      </w:r>
      <w:r>
        <w:rPr>
          <w:noProof/>
          <w:lang w:val="en-US"/>
        </w:rPr>
        <w:drawing>
          <wp:inline distT="0" distB="0" distL="0" distR="0" wp14:anchorId="4D3DB9D2" wp14:editId="540E7C1D">
            <wp:extent cx="3676650" cy="1676400"/>
            <wp:effectExtent l="0" t="0" r="0" b="0"/>
            <wp:docPr id="86" name="Picture 86" descr="W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S 8"/>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676650" cy="1676400"/>
                    </a:xfrm>
                    <a:prstGeom prst="rect">
                      <a:avLst/>
                    </a:prstGeom>
                    <a:noFill/>
                    <a:ln>
                      <a:noFill/>
                    </a:ln>
                  </pic:spPr>
                </pic:pic>
              </a:graphicData>
            </a:graphic>
          </wp:inline>
        </w:drawing>
      </w:r>
    </w:p>
    <w:p w14:paraId="3E9BF97D" w14:textId="77777777" w:rsidR="00CB0A98" w:rsidRPr="0027482A" w:rsidRDefault="00CB0A98" w:rsidP="00CB0A98">
      <w:pPr>
        <w:pStyle w:val="1wsmainbodyfullout"/>
        <w:tabs>
          <w:tab w:val="left" w:pos="374"/>
          <w:tab w:val="left" w:pos="714"/>
        </w:tabs>
        <w:spacing w:before="120" w:after="60" w:line="240" w:lineRule="atLeast"/>
        <w:ind w:left="714" w:right="-120" w:hanging="714"/>
      </w:pPr>
      <w:r>
        <w:tab/>
      </w:r>
      <w:r>
        <w:tab/>
      </w:r>
    </w:p>
    <w:p w14:paraId="00BF0E73" w14:textId="77777777" w:rsidR="00CB0A98" w:rsidRPr="0027482A" w:rsidRDefault="00CB0A98" w:rsidP="00CB0A98">
      <w:pPr>
        <w:pStyle w:val="1wsmainbodyfullout"/>
        <w:tabs>
          <w:tab w:val="left" w:pos="374"/>
          <w:tab w:val="left" w:pos="714"/>
        </w:tabs>
        <w:spacing w:before="60" w:after="60" w:line="240" w:lineRule="atLeast"/>
        <w:ind w:left="714" w:right="-120" w:hanging="714"/>
        <w:rPr>
          <w:spacing w:val="-2"/>
        </w:rPr>
      </w:pPr>
      <w:r>
        <w:rPr>
          <w:noProof/>
          <w:lang w:val="en-US"/>
        </w:rPr>
        <mc:AlternateContent>
          <mc:Choice Requires="wps">
            <w:drawing>
              <wp:anchor distT="0" distB="0" distL="114300" distR="114300" simplePos="0" relativeHeight="251795456" behindDoc="0" locked="0" layoutInCell="1" allowOverlap="1" wp14:anchorId="4ABC41AC" wp14:editId="333034DC">
                <wp:simplePos x="0" y="0"/>
                <wp:positionH relativeFrom="column">
                  <wp:posOffset>474980</wp:posOffset>
                </wp:positionH>
                <wp:positionV relativeFrom="paragraph">
                  <wp:posOffset>122555</wp:posOffset>
                </wp:positionV>
                <wp:extent cx="5334000" cy="750570"/>
                <wp:effectExtent l="0" t="0" r="0" b="0"/>
                <wp:wrapNone/>
                <wp:docPr id="83"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750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3685A8"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graph is linear with a constant slope. Thus, the falling object’s velocity is increasing at a uniform rate as would be expected for a body falling in a gravity field (as long as friction is absent or negligible).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0" o:spid="_x0000_s1107" type="#_x0000_t202" style="position:absolute;left:0;text-align:left;margin-left:37.4pt;margin-top:9.65pt;width:420pt;height:59.1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" filled="f" stroked="f">
                <v:textbox inset="1pt,1pt,1pt,1pt">
                  <w:txbxContent>
                    <w:p w14:paraId="233685A8"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The graph is linear with a constant slope. Thus, the falling object’s velocity is increasing at a uniform rate as would be expected for a body falling in a gravity field (as long as friction is absent or negligible).</w:t>
                      </w:r>
                    </w:p>
                  </w:txbxContent>
                </v:textbox>
              </v:shape>
            </w:pict>
          </mc:Fallback>
        </mc:AlternateContent>
      </w:r>
      <w:r>
        <w:rPr>
          <w:spacing w:val="-2"/>
        </w:rPr>
        <w:tab/>
      </w:r>
      <w:r w:rsidRPr="00A555D3">
        <w:rPr>
          <w:spacing w:val="-2"/>
        </w:rPr>
        <w:t>(</w:t>
      </w:r>
      <w:r>
        <w:rPr>
          <w:spacing w:val="-2"/>
        </w:rPr>
        <w:t>d</w:t>
      </w:r>
      <w:r w:rsidRPr="00A555D3">
        <w:rPr>
          <w:spacing w:val="-2"/>
        </w:rPr>
        <w:t>)</w:t>
      </w:r>
      <w:r>
        <w:rPr>
          <w:spacing w:val="-2"/>
        </w:rPr>
        <w:tab/>
      </w:r>
      <w:r w:rsidRPr="0027482A">
        <w:rPr>
          <w:spacing w:val="-2"/>
        </w:rPr>
        <w:t>Explain how this graph shows that falling due to gravity is an example of uniform acceleration.</w:t>
      </w:r>
    </w:p>
    <w:p w14:paraId="3C9A03AE"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7B8C0300"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455C05AB"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765255E6"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4FB63E28"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1D7B6A10" w14:textId="77777777" w:rsidR="00CB0A98" w:rsidRDefault="00CB0A98" w:rsidP="00CB0A98">
      <w:pPr>
        <w:pStyle w:val="1wsmainbodyfullout"/>
        <w:tabs>
          <w:tab w:val="left" w:pos="374"/>
          <w:tab w:val="left" w:pos="714"/>
          <w:tab w:val="left" w:leader="dot" w:pos="9252"/>
        </w:tabs>
        <w:spacing w:after="60" w:line="280" w:lineRule="atLeast"/>
        <w:ind w:left="714" w:right="-120" w:hanging="714"/>
      </w:pPr>
      <w:r>
        <w:tab/>
      </w:r>
      <w:r>
        <w:tab/>
      </w:r>
      <w:r>
        <w:tab/>
      </w:r>
    </w:p>
    <w:p w14:paraId="22A0A003" w14:textId="77777777" w:rsidR="00CB0A98" w:rsidRDefault="00CB0A98" w:rsidP="00CB0A98">
      <w:pPr>
        <w:pStyle w:val="1wsmainbodyfullout"/>
        <w:tabs>
          <w:tab w:val="left" w:pos="374"/>
          <w:tab w:val="left" w:pos="714"/>
        </w:tabs>
        <w:spacing w:before="60" w:after="60" w:line="240" w:lineRule="atLeast"/>
        <w:ind w:left="714" w:right="-120" w:hanging="714"/>
        <w:rPr>
          <w:spacing w:val="-2"/>
        </w:rPr>
      </w:pPr>
      <w:r>
        <w:rPr>
          <w:noProof/>
          <w:lang w:val="en-US"/>
        </w:rPr>
        <mc:AlternateContent>
          <mc:Choice Requires="wps">
            <w:drawing>
              <wp:anchor distT="0" distB="0" distL="114300" distR="114300" simplePos="0" relativeHeight="251796480" behindDoc="0" locked="0" layoutInCell="1" allowOverlap="1" wp14:anchorId="5B689970" wp14:editId="56D33C65">
                <wp:simplePos x="0" y="0"/>
                <wp:positionH relativeFrom="column">
                  <wp:posOffset>471805</wp:posOffset>
                </wp:positionH>
                <wp:positionV relativeFrom="paragraph">
                  <wp:posOffset>346075</wp:posOffset>
                </wp:positionV>
                <wp:extent cx="5461000" cy="341630"/>
                <wp:effectExtent l="0" t="0" r="6350" b="1270"/>
                <wp:wrapNone/>
                <wp:docPr id="84"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E7108" w14:textId="77777777" w:rsidR="00CB0A98" w:rsidRPr="00652982" w:rsidRDefault="00CB0A98" w:rsidP="00CB0A98">
                            <w:pPr>
                              <w:pStyle w:val="1wsmainbodydrop"/>
                              <w:spacing w:before="40" w:line="340" w:lineRule="exact"/>
                              <w:rPr>
                                <w:rFonts w:ascii="Arial" w:hAnsi="Arial" w:cs="Arial"/>
                                <w:color w:val="FF0000"/>
                                <w:sz w:val="21"/>
                                <w:szCs w:val="21"/>
                              </w:rPr>
                            </w:pPr>
                            <w:r w:rsidRPr="00652982">
                              <w:rPr>
                                <w:rFonts w:ascii="Arial" w:hAnsi="Arial" w:cs="Arial"/>
                                <w:color w:val="FF0000"/>
                                <w:sz w:val="21"/>
                                <w:szCs w:val="21"/>
                              </w:rPr>
                              <w:t xml:space="preserve">Slope </w:t>
                            </w:r>
                            <w:r w:rsidRPr="00652982">
                              <w:rPr>
                                <w:rFonts w:ascii="Symbol" w:hAnsi="Symbol" w:cs="Arial"/>
                                <w:color w:val="FF0000"/>
                                <w:sz w:val="21"/>
                                <w:szCs w:val="21"/>
                              </w:rPr>
                              <w:t></w:t>
                            </w:r>
                            <w:r w:rsidRPr="00652982">
                              <w:rPr>
                                <w:rFonts w:ascii="Arial" w:hAnsi="Arial" w:cs="Arial"/>
                                <w:color w:val="FF0000"/>
                                <w:sz w:val="21"/>
                                <w:szCs w:val="21"/>
                              </w:rPr>
                              <w:t xml:space="preserve"> </w:t>
                            </w:r>
                            <w:r w:rsidRPr="00652982">
                              <w:rPr>
                                <w:rFonts w:ascii="Arial" w:hAnsi="Arial" w:cs="Arial"/>
                                <w:color w:val="FF0000"/>
                                <w:position w:val="-22"/>
                                <w:sz w:val="21"/>
                                <w:szCs w:val="21"/>
                              </w:rPr>
                              <w:object w:dxaOrig="440" w:dyaOrig="560" w14:anchorId="5ECA7FDD">
                                <v:shape id="_x0000_i1082" type="#_x0000_t75" style="width:22pt;height:28pt" o:ole="">
                                  <v:imagedata r:id="rId117" o:title=""/>
                                </v:shape>
                                <o:OLEObject Type="Embed" ProgID="Equation.DSMT4" ShapeID="_x0000_i1082" DrawAspect="Content" ObjectID="_1417260673" r:id="rId118"/>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w:t>
                            </w:r>
                            <w:r w:rsidRPr="00652982">
                              <w:rPr>
                                <w:rFonts w:ascii="Arial" w:hAnsi="Arial" w:cs="Arial"/>
                                <w:color w:val="FF0000"/>
                                <w:position w:val="-22"/>
                                <w:sz w:val="21"/>
                                <w:szCs w:val="21"/>
                              </w:rPr>
                              <w:object w:dxaOrig="340" w:dyaOrig="560" w14:anchorId="19982458">
                                <v:shape id="_x0000_i1083" type="#_x0000_t75" style="width:17pt;height:28pt" o:ole="">
                                  <v:imagedata r:id="rId119" o:title=""/>
                                </v:shape>
                                <o:OLEObject Type="Embed" ProgID="Equation.DSMT4" ShapeID="_x0000_i1083" DrawAspect="Content" ObjectID="_1417260674" r:id="rId120"/>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9.8 m/s</w:t>
                            </w:r>
                            <w:r w:rsidRPr="00652982">
                              <w:rPr>
                                <w:rFonts w:ascii="Arial" w:hAnsi="Arial" w:cs="Arial"/>
                                <w:color w:val="FF0000"/>
                                <w:sz w:val="21"/>
                                <w:szCs w:val="21"/>
                                <w:vertAlign w:val="super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2" o:spid="_x0000_s1108" type="#_x0000_t202" style="position:absolute;left:0;text-align:left;margin-left:37.15pt;margin-top:27.25pt;width:430pt;height:26.9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" filled="f" stroked="f">
                <v:textbox inset="1pt,1pt,1pt,1pt">
                  <w:txbxContent>
                    <w:p w14:paraId="3BAE7108" w14:textId="77777777" w:rsidR="00CB0A98" w:rsidRPr="00652982" w:rsidRDefault="00CB0A98" w:rsidP="00CB0A98">
                      <w:pPr>
                        <w:pStyle w:val="1wsmainbodydrop"/>
                        <w:spacing w:before="40" w:line="340" w:lineRule="exact"/>
                        <w:rPr>
                          <w:rFonts w:ascii="Arial" w:hAnsi="Arial" w:cs="Arial"/>
                          <w:color w:val="FF0000"/>
                          <w:sz w:val="21"/>
                          <w:szCs w:val="21"/>
                        </w:rPr>
                      </w:pPr>
                      <w:r w:rsidRPr="00652982">
                        <w:rPr>
                          <w:rFonts w:ascii="Arial" w:hAnsi="Arial" w:cs="Arial"/>
                          <w:color w:val="FF0000"/>
                          <w:sz w:val="21"/>
                          <w:szCs w:val="21"/>
                        </w:rPr>
                        <w:t xml:space="preserve">Slope </w:t>
                      </w:r>
                      <w:r w:rsidRPr="00652982">
                        <w:rPr>
                          <w:rFonts w:ascii="Symbol" w:hAnsi="Symbol" w:cs="Arial"/>
                          <w:color w:val="FF0000"/>
                          <w:sz w:val="21"/>
                          <w:szCs w:val="21"/>
                        </w:rPr>
                        <w:t></w:t>
                      </w:r>
                      <w:r w:rsidRPr="00652982">
                        <w:rPr>
                          <w:rFonts w:ascii="Arial" w:hAnsi="Arial" w:cs="Arial"/>
                          <w:color w:val="FF0000"/>
                          <w:sz w:val="21"/>
                          <w:szCs w:val="21"/>
                        </w:rPr>
                        <w:t xml:space="preserve"> </w:t>
                      </w:r>
                      <w:r w:rsidRPr="00652982">
                        <w:rPr>
                          <w:rFonts w:ascii="Arial" w:hAnsi="Arial" w:cs="Arial"/>
                          <w:color w:val="FF0000"/>
                          <w:position w:val="-22"/>
                          <w:sz w:val="21"/>
                          <w:szCs w:val="21"/>
                        </w:rPr>
                        <w:object w:dxaOrig="440" w:dyaOrig="560" w14:anchorId="5ECA7FDD">
                          <v:shape id="_x0000_i1082" type="#_x0000_t75" style="width:22pt;height:28pt" o:ole="">
                            <v:imagedata r:id="rId121" o:title=""/>
                          </v:shape>
                          <o:OLEObject Type="Embed" ProgID="Equation.DSMT4" ShapeID="_x0000_i1082" DrawAspect="Content" ObjectID="_1417260673" r:id="rId122"/>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w:t>
                      </w:r>
                      <w:r w:rsidRPr="00652982">
                        <w:rPr>
                          <w:rFonts w:ascii="Arial" w:hAnsi="Arial" w:cs="Arial"/>
                          <w:color w:val="FF0000"/>
                          <w:position w:val="-22"/>
                          <w:sz w:val="21"/>
                          <w:szCs w:val="21"/>
                        </w:rPr>
                        <w:object w:dxaOrig="340" w:dyaOrig="560" w14:anchorId="19982458">
                          <v:shape id="_x0000_i1083" type="#_x0000_t75" style="width:17pt;height:28pt" o:ole="">
                            <v:imagedata r:id="rId123" o:title=""/>
                          </v:shape>
                          <o:OLEObject Type="Embed" ProgID="Equation.DSMT4" ShapeID="_x0000_i1083" DrawAspect="Content" ObjectID="_1417260674" r:id="rId124"/>
                        </w:object>
                      </w:r>
                      <w:r w:rsidRPr="00652982">
                        <w:rPr>
                          <w:rFonts w:ascii="Arial" w:hAnsi="Arial" w:cs="Arial"/>
                          <w:color w:val="FF0000"/>
                          <w:sz w:val="21"/>
                          <w:szCs w:val="21"/>
                        </w:rPr>
                        <w:t xml:space="preserve"> </w:t>
                      </w:r>
                      <w:r w:rsidRPr="00652982">
                        <w:rPr>
                          <w:rFonts w:ascii="Symbol" w:hAnsi="Symbol" w:cs="Arial"/>
                          <w:color w:val="FF0000"/>
                          <w:sz w:val="21"/>
                          <w:szCs w:val="21"/>
                        </w:rPr>
                        <w:t></w:t>
                      </w:r>
                      <w:r w:rsidRPr="00652982">
                        <w:rPr>
                          <w:rFonts w:ascii="Arial" w:hAnsi="Arial" w:cs="Arial"/>
                          <w:color w:val="FF0000"/>
                          <w:sz w:val="21"/>
                          <w:szCs w:val="21"/>
                        </w:rPr>
                        <w:t xml:space="preserve"> 9.8 m/s</w:t>
                      </w:r>
                      <w:r w:rsidRPr="00652982">
                        <w:rPr>
                          <w:rFonts w:ascii="Arial" w:hAnsi="Arial" w:cs="Arial"/>
                          <w:color w:val="FF0000"/>
                          <w:sz w:val="21"/>
                          <w:szCs w:val="21"/>
                          <w:vertAlign w:val="superscript"/>
                        </w:rPr>
                        <w:t>2</w:t>
                      </w:r>
                    </w:p>
                  </w:txbxContent>
                </v:textbox>
              </v:shape>
            </w:pict>
          </mc:Fallback>
        </mc:AlternateContent>
      </w:r>
      <w:r>
        <w:rPr>
          <w:spacing w:val="-2"/>
        </w:rPr>
        <w:tab/>
        <w:t>(e)</w:t>
      </w:r>
      <w:r>
        <w:rPr>
          <w:spacing w:val="-2"/>
        </w:rPr>
        <w:tab/>
      </w:r>
      <w:r w:rsidRPr="0027482A">
        <w:rPr>
          <w:spacing w:val="-2"/>
        </w:rPr>
        <w:t>The slope of the graph is equal to the acceleration due to gravity. Determine the slope of the graph in m/s</w:t>
      </w:r>
      <w:r w:rsidRPr="0027482A">
        <w:rPr>
          <w:spacing w:val="-2"/>
          <w:vertAlign w:val="superscript"/>
        </w:rPr>
        <w:t>2</w:t>
      </w:r>
      <w:r w:rsidRPr="0027482A">
        <w:rPr>
          <w:spacing w:val="-2"/>
        </w:rPr>
        <w:t>.</w:t>
      </w:r>
    </w:p>
    <w:p w14:paraId="07274F69" w14:textId="77777777" w:rsidR="00CB0A98" w:rsidRPr="0027482A" w:rsidRDefault="00CB0A98" w:rsidP="00CB0A98">
      <w:pPr>
        <w:pStyle w:val="1wsmainbodyfullout"/>
        <w:tabs>
          <w:tab w:val="left" w:pos="374"/>
          <w:tab w:val="left" w:pos="714"/>
        </w:tabs>
        <w:spacing w:before="60" w:after="60" w:line="240" w:lineRule="atLeast"/>
        <w:ind w:left="714" w:right="-120" w:hanging="714"/>
        <w:rPr>
          <w:spacing w:val="-2"/>
        </w:rPr>
      </w:pPr>
    </w:p>
    <w:p w14:paraId="0A1E2B17" w14:textId="77777777" w:rsidR="00CB0A98" w:rsidRDefault="00CB0A98" w:rsidP="00CB0A98">
      <w:pPr>
        <w:pStyle w:val="1wsmainbodyfullout"/>
        <w:tabs>
          <w:tab w:val="left" w:pos="374"/>
          <w:tab w:val="left" w:pos="714"/>
          <w:tab w:val="left" w:leader="dot" w:pos="9252"/>
        </w:tabs>
        <w:spacing w:before="60" w:after="60" w:line="240" w:lineRule="atLeast"/>
        <w:ind w:left="714" w:right="-120" w:hanging="714"/>
      </w:pPr>
      <w:r>
        <w:tab/>
      </w:r>
      <w:r>
        <w:tab/>
      </w:r>
      <w:r>
        <w:tab/>
      </w:r>
    </w:p>
    <w:p w14:paraId="4267D0D2" w14:textId="77777777" w:rsidR="00CB0A98" w:rsidRDefault="00CB0A98" w:rsidP="00CB0A98">
      <w:pPr>
        <w:pStyle w:val="1wsmainbodyfullout"/>
        <w:tabs>
          <w:tab w:val="left" w:pos="374"/>
          <w:tab w:val="left" w:pos="714"/>
          <w:tab w:val="left" w:leader="dot" w:pos="9252"/>
        </w:tabs>
        <w:spacing w:before="60" w:after="60" w:line="240" w:lineRule="atLeast"/>
        <w:ind w:left="714" w:right="-120" w:hanging="714"/>
      </w:pPr>
      <w:r>
        <w:tab/>
      </w:r>
      <w:r>
        <w:tab/>
      </w:r>
      <w:r>
        <w:tab/>
      </w:r>
    </w:p>
    <w:p w14:paraId="23C2DC5C" w14:textId="77777777" w:rsidR="00CB0A98" w:rsidRDefault="00CB0A98">
      <w:pPr>
        <w:rPr>
          <w:rFonts w:ascii="Arial" w:hAnsi="Arial"/>
        </w:rPr>
      </w:pPr>
      <w:r>
        <w:rPr>
          <w:rFonts w:ascii="Arial" w:hAnsi="Arial"/>
        </w:rPr>
        <w:br w:type="page"/>
      </w:r>
    </w:p>
    <w:p w14:paraId="058C879F" w14:textId="77777777" w:rsidR="00CB0A98" w:rsidRPr="005123A8" w:rsidRDefault="00CB0A98" w:rsidP="00CB0A98">
      <w:pPr>
        <w:pStyle w:val="Chaptertitle"/>
      </w:pPr>
      <w:r w:rsidRPr="005123A8">
        <w:t xml:space="preserve">CHAPTER </w:t>
      </w:r>
      <w:r>
        <w:t>8: Forces, energy and motion</w:t>
      </w:r>
    </w:p>
    <w:p w14:paraId="7B3B9C33" w14:textId="77777777" w:rsidR="00CB0A98" w:rsidRPr="00F41612"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800576" behindDoc="0" locked="0" layoutInCell="1" allowOverlap="1" wp14:anchorId="00C0DF50" wp14:editId="0243B3C4">
                <wp:simplePos x="0" y="0"/>
                <wp:positionH relativeFrom="column">
                  <wp:posOffset>0</wp:posOffset>
                </wp:positionH>
                <wp:positionV relativeFrom="paragraph">
                  <wp:posOffset>20955</wp:posOffset>
                </wp:positionV>
                <wp:extent cx="5867400" cy="0"/>
                <wp:effectExtent l="9525" t="11430" r="9525" b="7620"/>
                <wp:wrapNone/>
                <wp:docPr id="87" name="Line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1"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"/>
            </w:pict>
          </mc:Fallback>
        </mc:AlternateContent>
      </w:r>
      <w:r>
        <w:rPr>
          <w:noProof/>
          <w:spacing w:val="0"/>
          <w:lang w:val="en-US"/>
        </w:rPr>
        <mc:AlternateContent>
          <mc:Choice Requires="wps">
            <w:drawing>
              <wp:anchor distT="0" distB="0" distL="114300" distR="114300" simplePos="0" relativeHeight="251798528" behindDoc="0" locked="0" layoutInCell="1" allowOverlap="1" wp14:anchorId="7A54266A" wp14:editId="0952AF66">
                <wp:simplePos x="0" y="0"/>
                <wp:positionH relativeFrom="column">
                  <wp:posOffset>4800600</wp:posOffset>
                </wp:positionH>
                <wp:positionV relativeFrom="paragraph">
                  <wp:posOffset>20955</wp:posOffset>
                </wp:positionV>
                <wp:extent cx="1066800" cy="304800"/>
                <wp:effectExtent l="9525" t="11430" r="9525" b="7620"/>
                <wp:wrapNone/>
                <wp:docPr id="88" name="Rectangle 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79B482F4"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09" style="position:absolute;margin-left:378pt;margin-top:1.65pt;width:84pt;height:24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" fillcolor="black">
                <v:textbox>
                  <w:txbxContent>
                    <w:p w14:paraId="79B482F4"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799552" behindDoc="0" locked="0" layoutInCell="1" allowOverlap="1" wp14:anchorId="441FA329" wp14:editId="0CC34433">
                <wp:simplePos x="0" y="0"/>
                <wp:positionH relativeFrom="column">
                  <wp:posOffset>4419600</wp:posOffset>
                </wp:positionH>
                <wp:positionV relativeFrom="paragraph">
                  <wp:posOffset>20955</wp:posOffset>
                </wp:positionV>
                <wp:extent cx="1447800" cy="304800"/>
                <wp:effectExtent l="9525" t="11430" r="9525" b="7620"/>
                <wp:wrapNone/>
                <wp:docPr id="89" name="AutoShap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4DE7946" w14:textId="77777777" w:rsidR="00CB0A98" w:rsidRDefault="00CB0A98" w:rsidP="00CB0A98">
                            <w:pPr>
                              <w:pStyle w:val="worksheeticontext"/>
                            </w:pPr>
                            <w:r>
                              <w:t>Worksheet 8.4</w:t>
                            </w:r>
                          </w:p>
                          <w:p w14:paraId="05DF3D5D"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10" style="position:absolute;margin-left:348pt;margin-top:1.65pt;width:114pt;height:24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" fillcolor="black">
                <v:textbox>
                  <w:txbxContent>
                    <w:p w14:paraId="24DE7946" w14:textId="77777777" w:rsidR="00CB0A98" w:rsidRDefault="00CB0A98" w:rsidP="00CB0A98">
                      <w:pPr>
                        <w:pStyle w:val="worksheeticontext"/>
                      </w:pPr>
                      <w:r>
                        <w:t>Worksheet 8.4</w:t>
                      </w:r>
                    </w:p>
                    <w:p w14:paraId="05DF3D5D" w14:textId="77777777" w:rsidR="00CB0A98" w:rsidRDefault="00CB0A98" w:rsidP="00CB0A98"/>
                  </w:txbxContent>
                </v:textbox>
              </v:roundrect>
            </w:pict>
          </mc:Fallback>
        </mc:AlternateContent>
      </w:r>
    </w:p>
    <w:p w14:paraId="38E44EA2" w14:textId="77777777" w:rsidR="00CB0A98" w:rsidRPr="008919A3" w:rsidRDefault="00CB0A98" w:rsidP="00CB0A98">
      <w:pPr>
        <w:pStyle w:val="0Aheadingfirst"/>
        <w:ind w:left="1440" w:hanging="1440"/>
      </w:pPr>
      <w:r w:rsidRPr="008919A3">
        <w:t>Inertia and motion</w:t>
      </w:r>
    </w:p>
    <w:p w14:paraId="29A96B4E"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638649A1" w14:textId="77777777" w:rsidR="00CB0A98" w:rsidRDefault="00CB0A98" w:rsidP="00CB0A98">
      <w:pPr>
        <w:pStyle w:val="1wsquestions"/>
      </w:pPr>
      <w:r>
        <w:rPr>
          <w:noProof/>
          <w:lang w:val="en-US"/>
        </w:rPr>
        <mc:AlternateContent>
          <mc:Choice Requires="wps">
            <w:drawing>
              <wp:anchor distT="0" distB="0" distL="114300" distR="114300" simplePos="0" relativeHeight="251801600" behindDoc="0" locked="0" layoutInCell="1" allowOverlap="1" wp14:anchorId="3A1C0602" wp14:editId="601F5E61">
                <wp:simplePos x="0" y="0"/>
                <wp:positionH relativeFrom="column">
                  <wp:posOffset>248920</wp:posOffset>
                </wp:positionH>
                <wp:positionV relativeFrom="paragraph">
                  <wp:posOffset>114935</wp:posOffset>
                </wp:positionV>
                <wp:extent cx="5654675" cy="456565"/>
                <wp:effectExtent l="0" t="0" r="0" b="635"/>
                <wp:wrapNone/>
                <wp:docPr id="9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675" cy="456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350FCF"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A body at rest will remain at rest and a body in motion will not change its speed or direction unless acted upon by an unbalanced force.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11" type="#_x0000_t202" style="position:absolute;left:0;text-align:left;margin-left:19.6pt;margin-top:9.05pt;width:445.25pt;height:35.9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" filled="f" stroked="f">
                <v:textbox inset="1pt,1pt,1pt,1pt">
                  <w:txbxContent>
                    <w:p w14:paraId="55350FCF" w14:textId="77777777" w:rsidR="00CB0A98" w:rsidRPr="00652982" w:rsidRDefault="00CB0A98" w:rsidP="00CB0A98">
                      <w:pPr>
                        <w:pStyle w:val="1wsmainbodydrop"/>
                        <w:spacing w:line="340" w:lineRule="exact"/>
                        <w:rPr>
                          <w:rFonts w:ascii="Arial" w:hAnsi="Arial" w:cs="Arial"/>
                          <w:color w:val="FF0000"/>
                          <w:sz w:val="21"/>
                          <w:szCs w:val="21"/>
                        </w:rPr>
                      </w:pPr>
                      <w:r w:rsidRPr="00652982">
                        <w:rPr>
                          <w:rFonts w:ascii="Arial" w:hAnsi="Arial" w:cs="Arial"/>
                          <w:color w:val="FF0000"/>
                          <w:sz w:val="21"/>
                          <w:szCs w:val="21"/>
                        </w:rPr>
                        <w:t>A body at rest will remain at rest and a body in motion will not change its speed or direction unless acted upon by an unbalanced force.</w:t>
                      </w:r>
                    </w:p>
                  </w:txbxContent>
                </v:textbox>
              </v:shape>
            </w:pict>
          </mc:Fallback>
        </mc:AlternateContent>
      </w:r>
      <w:r w:rsidRPr="00021F3C">
        <w:rPr>
          <w:b/>
        </w:rPr>
        <w:t>1.</w:t>
      </w:r>
      <w:r w:rsidRPr="00021F3C">
        <w:rPr>
          <w:b/>
        </w:rPr>
        <w:tab/>
      </w:r>
      <w:r w:rsidRPr="00135B6A">
        <w:t>State Newton’s First Law of Motion.</w:t>
      </w:r>
    </w:p>
    <w:p w14:paraId="31C38B78" w14:textId="77777777" w:rsidR="00CB0A98" w:rsidRDefault="00CB0A98" w:rsidP="00CB0A98">
      <w:pPr>
        <w:pStyle w:val="1wsquestionaleader"/>
        <w:tabs>
          <w:tab w:val="clear" w:pos="9540"/>
          <w:tab w:val="right" w:leader="dot" w:pos="9264"/>
        </w:tabs>
        <w:spacing w:line="240" w:lineRule="auto"/>
        <w:ind w:left="360" w:firstLine="0"/>
      </w:pPr>
      <w:r>
        <w:tab/>
      </w:r>
    </w:p>
    <w:p w14:paraId="35CA363D" w14:textId="77777777" w:rsidR="00CB0A98" w:rsidRDefault="00CB0A98" w:rsidP="00CB0A98">
      <w:pPr>
        <w:pStyle w:val="1wsquestionaleader"/>
        <w:tabs>
          <w:tab w:val="clear" w:pos="9540"/>
          <w:tab w:val="right" w:leader="dot" w:pos="9264"/>
        </w:tabs>
        <w:spacing w:line="240" w:lineRule="auto"/>
        <w:ind w:left="360" w:firstLine="0"/>
      </w:pPr>
      <w:r>
        <w:tab/>
      </w:r>
    </w:p>
    <w:p w14:paraId="298F8C1E" w14:textId="77777777" w:rsidR="00CB0A98" w:rsidRDefault="00CB0A98" w:rsidP="00CB0A98">
      <w:pPr>
        <w:pStyle w:val="1wsquestionaleader"/>
        <w:tabs>
          <w:tab w:val="clear" w:pos="9540"/>
          <w:tab w:val="right" w:leader="dot" w:pos="9264"/>
        </w:tabs>
        <w:spacing w:line="240" w:lineRule="auto"/>
        <w:ind w:left="360" w:firstLine="0"/>
      </w:pPr>
      <w:r>
        <w:tab/>
      </w:r>
    </w:p>
    <w:p w14:paraId="02FF1918" w14:textId="77777777" w:rsidR="00CB0A98" w:rsidRDefault="00CB0A98" w:rsidP="00CB0A98">
      <w:pPr>
        <w:pStyle w:val="1wsquestions"/>
        <w:spacing w:line="270" w:lineRule="exact"/>
        <w:ind w:left="357" w:hanging="357"/>
      </w:pPr>
      <w:r w:rsidRPr="00F64223">
        <w:rPr>
          <w:b/>
        </w:rPr>
        <w:t>2.</w:t>
      </w:r>
      <w:r w:rsidRPr="00F64223">
        <w:rPr>
          <w:b/>
        </w:rPr>
        <w:tab/>
      </w:r>
      <w:r w:rsidRPr="00135B6A">
        <w:t xml:space="preserve">Consider the following examples of forces acting on a body. In each case find the net (unbalanced) force and describe the resulting motion of the object. Assume </w:t>
      </w:r>
      <w:r>
        <w:t>n</w:t>
      </w:r>
      <w:r w:rsidRPr="00135B6A">
        <w:t>orth is up the page.</w:t>
      </w:r>
    </w:p>
    <w:p w14:paraId="0F72580E" w14:textId="77777777" w:rsidR="00CB0A98" w:rsidRPr="00135B6A" w:rsidRDefault="00CB0A98" w:rsidP="00CB0A98">
      <w:pPr>
        <w:pStyle w:val="1wsquestions"/>
      </w:pPr>
      <w:r>
        <w:rPr>
          <w:noProof/>
          <w:lang w:val="en-US"/>
        </w:rPr>
        <mc:AlternateContent>
          <mc:Choice Requires="wps">
            <w:drawing>
              <wp:anchor distT="0" distB="0" distL="114300" distR="114300" simplePos="0" relativeHeight="251802624" behindDoc="0" locked="0" layoutInCell="1" allowOverlap="1" wp14:anchorId="2E749F68" wp14:editId="4B142F66">
                <wp:simplePos x="0" y="0"/>
                <wp:positionH relativeFrom="column">
                  <wp:posOffset>3498850</wp:posOffset>
                </wp:positionH>
                <wp:positionV relativeFrom="paragraph">
                  <wp:posOffset>168910</wp:posOffset>
                </wp:positionV>
                <wp:extent cx="2447290" cy="691515"/>
                <wp:effectExtent l="0" t="0" r="0" b="0"/>
                <wp:wrapNone/>
                <wp:docPr id="91"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290" cy="691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9EB9A" w14:textId="77777777" w:rsidR="00CB0A98" w:rsidRPr="00652982" w:rsidRDefault="00CB0A98" w:rsidP="00CB0A98">
                            <w:pPr>
                              <w:pStyle w:val="1wsmainbodydrop"/>
                              <w:rPr>
                                <w:rFonts w:ascii="Arial" w:hAnsi="Arial" w:cs="Arial"/>
                                <w:color w:val="FF0000"/>
                                <w:sz w:val="21"/>
                                <w:szCs w:val="21"/>
                              </w:rPr>
                            </w:pPr>
                            <w:r w:rsidRPr="00652982">
                              <w:rPr>
                                <w:rFonts w:ascii="Arial" w:hAnsi="Arial" w:cs="Arial"/>
                                <w:color w:val="FF0000"/>
                                <w:sz w:val="21"/>
                                <w:szCs w:val="21"/>
                              </w:rPr>
                              <w:t xml:space="preserve">The body will move to the left as the net force is 20 </w:t>
                            </w:r>
                            <w:r w:rsidRPr="00652982">
                              <w:rPr>
                                <w:rFonts w:ascii="Symbol" w:hAnsi="Symbol" w:cs="Arial"/>
                                <w:color w:val="FF0000"/>
                                <w:sz w:val="21"/>
                                <w:szCs w:val="21"/>
                              </w:rPr>
                              <w:sym w:font="Symbol" w:char="F02D"/>
                            </w:r>
                            <w:r w:rsidRPr="00652982">
                              <w:rPr>
                                <w:rFonts w:ascii="Arial" w:hAnsi="Arial" w:cs="Arial"/>
                                <w:color w:val="FF0000"/>
                                <w:sz w:val="21"/>
                                <w:szCs w:val="21"/>
                              </w:rPr>
                              <w:t xml:space="preserve"> 10 </w:t>
                            </w:r>
                            <w:r w:rsidRPr="00652982">
                              <w:rPr>
                                <w:rFonts w:ascii="Symbol" w:hAnsi="Symbol" w:cs="Arial"/>
                                <w:color w:val="FF0000"/>
                                <w:sz w:val="21"/>
                                <w:szCs w:val="21"/>
                              </w:rPr>
                              <w:t></w:t>
                            </w:r>
                            <w:r w:rsidRPr="00652982">
                              <w:rPr>
                                <w:rFonts w:ascii="Arial" w:hAnsi="Arial" w:cs="Arial"/>
                                <w:color w:val="FF0000"/>
                                <w:sz w:val="21"/>
                                <w:szCs w:val="21"/>
                              </w:rPr>
                              <w:t xml:space="preserve"> 10 N to the left (i.e. west).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12" type="#_x0000_t202" style="position:absolute;left:0;text-align:left;margin-left:275.5pt;margin-top:13.3pt;width:192.7pt;height:54.4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" filled="f" stroked="f">
                <v:textbox inset="1pt,1pt,1pt,1pt">
                  <w:txbxContent>
                    <w:p w14:paraId="3F69EB9A" w14:textId="77777777" w:rsidR="00CB0A98" w:rsidRPr="00652982" w:rsidRDefault="00CB0A98" w:rsidP="00CB0A98">
                      <w:pPr>
                        <w:pStyle w:val="1wsmainbodydrop"/>
                        <w:rPr>
                          <w:rFonts w:ascii="Arial" w:hAnsi="Arial" w:cs="Arial"/>
                          <w:color w:val="FF0000"/>
                          <w:sz w:val="21"/>
                          <w:szCs w:val="21"/>
                        </w:rPr>
                      </w:pPr>
                      <w:r w:rsidRPr="00652982">
                        <w:rPr>
                          <w:rFonts w:ascii="Arial" w:hAnsi="Arial" w:cs="Arial"/>
                          <w:color w:val="FF0000"/>
                          <w:sz w:val="21"/>
                          <w:szCs w:val="21"/>
                        </w:rPr>
                        <w:t xml:space="preserve">The body will move to the left as the net force is 20 </w:t>
                      </w:r>
                      <w:r w:rsidRPr="00652982">
                        <w:rPr>
                          <w:rFonts w:ascii="Symbol" w:hAnsi="Symbol" w:cs="Arial"/>
                          <w:color w:val="FF0000"/>
                          <w:sz w:val="21"/>
                          <w:szCs w:val="21"/>
                        </w:rPr>
                        <w:sym w:font="Symbol" w:char="F02D"/>
                      </w:r>
                      <w:r w:rsidRPr="00652982">
                        <w:rPr>
                          <w:rFonts w:ascii="Arial" w:hAnsi="Arial" w:cs="Arial"/>
                          <w:color w:val="FF0000"/>
                          <w:sz w:val="21"/>
                          <w:szCs w:val="21"/>
                        </w:rPr>
                        <w:t xml:space="preserve"> 10 </w:t>
                      </w:r>
                      <w:r w:rsidRPr="00652982">
                        <w:rPr>
                          <w:rFonts w:ascii="Symbol" w:hAnsi="Symbol" w:cs="Arial"/>
                          <w:color w:val="FF0000"/>
                          <w:sz w:val="21"/>
                          <w:szCs w:val="21"/>
                        </w:rPr>
                        <w:t></w:t>
                      </w:r>
                      <w:r w:rsidRPr="00652982">
                        <w:rPr>
                          <w:rFonts w:ascii="Arial" w:hAnsi="Arial" w:cs="Arial"/>
                          <w:color w:val="FF0000"/>
                          <w:sz w:val="21"/>
                          <w:szCs w:val="21"/>
                        </w:rPr>
                        <w:t xml:space="preserve"> 10 N to the left (i.e. west).</w:t>
                      </w:r>
                    </w:p>
                  </w:txbxContent>
                </v:textbox>
              </v:shape>
            </w:pict>
          </mc:Fallback>
        </mc:AlternateContent>
      </w:r>
      <w:r>
        <w:tab/>
        <w: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84"/>
        <w:gridCol w:w="4008"/>
      </w:tblGrid>
      <w:tr w:rsidR="00CB0A98" w14:paraId="3EEFD991" w14:textId="77777777" w:rsidTr="009F0934">
        <w:tc>
          <w:tcPr>
            <w:tcW w:w="504" w:type="dxa"/>
            <w:shd w:val="clear" w:color="auto" w:fill="auto"/>
          </w:tcPr>
          <w:p w14:paraId="30A8DC9E" w14:textId="77777777" w:rsidR="00CB0A98" w:rsidRDefault="00CB0A98" w:rsidP="009F0934">
            <w:pPr>
              <w:pStyle w:val="1wsquestiona"/>
              <w:spacing w:after="0"/>
            </w:pPr>
          </w:p>
        </w:tc>
        <w:tc>
          <w:tcPr>
            <w:tcW w:w="4884" w:type="dxa"/>
            <w:shd w:val="clear" w:color="auto" w:fill="auto"/>
          </w:tcPr>
          <w:p w14:paraId="59246779" w14:textId="77777777" w:rsidR="00CB0A98" w:rsidRDefault="00CB0A98" w:rsidP="009F0934">
            <w:r>
              <w:rPr>
                <w:noProof/>
              </w:rPr>
              <w:drawing>
                <wp:inline distT="0" distB="0" distL="0" distR="0" wp14:anchorId="606B34FE" wp14:editId="0BDCE56B">
                  <wp:extent cx="2527300" cy="654050"/>
                  <wp:effectExtent l="0" t="0" r="6350" b="0"/>
                  <wp:docPr id="289" name="Picture 289"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27300" cy="654050"/>
                          </a:xfrm>
                          <a:prstGeom prst="rect">
                            <a:avLst/>
                          </a:prstGeom>
                          <a:noFill/>
                          <a:ln>
                            <a:noFill/>
                          </a:ln>
                        </pic:spPr>
                      </pic:pic>
                    </a:graphicData>
                  </a:graphic>
                </wp:inline>
              </w:drawing>
            </w:r>
          </w:p>
        </w:tc>
        <w:tc>
          <w:tcPr>
            <w:tcW w:w="4008" w:type="dxa"/>
          </w:tcPr>
          <w:p w14:paraId="64A27122" w14:textId="77777777" w:rsidR="00CB0A98" w:rsidRDefault="00CB0A98" w:rsidP="009F0934">
            <w:pPr>
              <w:pStyle w:val="1wsquestionaleader"/>
              <w:tabs>
                <w:tab w:val="clear" w:pos="9540"/>
                <w:tab w:val="right" w:leader="dot" w:pos="4260"/>
              </w:tabs>
              <w:spacing w:after="0"/>
              <w:ind w:left="45" w:hanging="45"/>
            </w:pPr>
            <w:r>
              <w:tab/>
            </w:r>
            <w:r>
              <w:tab/>
            </w:r>
          </w:p>
          <w:p w14:paraId="46DB1FEF" w14:textId="77777777" w:rsidR="00CB0A98" w:rsidRDefault="00CB0A98" w:rsidP="009F0934">
            <w:pPr>
              <w:pStyle w:val="1wsquestionaleader"/>
              <w:tabs>
                <w:tab w:val="clear" w:pos="9540"/>
                <w:tab w:val="right" w:leader="dot" w:pos="4260"/>
              </w:tabs>
              <w:spacing w:after="0"/>
              <w:ind w:left="45" w:hanging="45"/>
            </w:pPr>
            <w:r>
              <w:tab/>
            </w:r>
            <w:r>
              <w:tab/>
            </w:r>
          </w:p>
          <w:p w14:paraId="5F64F3F5" w14:textId="77777777" w:rsidR="00CB0A98" w:rsidRDefault="00CB0A98" w:rsidP="009F0934">
            <w:pPr>
              <w:pStyle w:val="1wsquestionaleader"/>
              <w:tabs>
                <w:tab w:val="clear" w:pos="9540"/>
                <w:tab w:val="right" w:leader="dot" w:pos="4260"/>
              </w:tabs>
              <w:spacing w:after="0"/>
              <w:ind w:left="45" w:hanging="45"/>
            </w:pPr>
            <w:r>
              <w:tab/>
            </w:r>
            <w:r>
              <w:tab/>
            </w:r>
          </w:p>
        </w:tc>
      </w:tr>
    </w:tbl>
    <w:p w14:paraId="127A682B" w14:textId="77777777" w:rsidR="00CB0A98" w:rsidRDefault="00CB0A98" w:rsidP="00CB0A98">
      <w:pPr>
        <w:pStyle w:val="1wsquestionaleader"/>
        <w:spacing w:after="40"/>
        <w:ind w:left="799" w:hanging="442"/>
      </w:pPr>
      <w:r>
        <w:rPr>
          <w:noProof/>
          <w:lang w:val="en-US"/>
        </w:rPr>
        <mc:AlternateContent>
          <mc:Choice Requires="wps">
            <w:drawing>
              <wp:anchor distT="0" distB="0" distL="114300" distR="114300" simplePos="0" relativeHeight="251803648" behindDoc="0" locked="0" layoutInCell="1" allowOverlap="1" wp14:anchorId="3459F7FD" wp14:editId="7A8B6EA3">
                <wp:simplePos x="0" y="0"/>
                <wp:positionH relativeFrom="column">
                  <wp:posOffset>3436620</wp:posOffset>
                </wp:positionH>
                <wp:positionV relativeFrom="paragraph">
                  <wp:posOffset>108585</wp:posOffset>
                </wp:positionV>
                <wp:extent cx="2446655" cy="1492250"/>
                <wp:effectExtent l="0" t="0" r="0" b="0"/>
                <wp:wrapNone/>
                <wp:docPr id="93"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655" cy="149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512C40" w14:textId="77777777" w:rsidR="00CB0A98" w:rsidRPr="00652982" w:rsidRDefault="00CB0A98" w:rsidP="00CB0A98">
                            <w:pPr>
                              <w:pStyle w:val="1wsmainbodydrop"/>
                              <w:spacing w:line="330" w:lineRule="exact"/>
                              <w:rPr>
                                <w:rFonts w:ascii="Arial" w:hAnsi="Arial" w:cs="Arial"/>
                                <w:color w:val="FF0000"/>
                                <w:spacing w:val="-2"/>
                                <w:sz w:val="21"/>
                                <w:szCs w:val="21"/>
                              </w:rPr>
                            </w:pPr>
                            <w:r w:rsidRPr="00652982">
                              <w:rPr>
                                <w:rFonts w:ascii="Arial" w:hAnsi="Arial" w:cs="Arial"/>
                                <w:color w:val="FF0000"/>
                                <w:spacing w:val="-2"/>
                                <w:sz w:val="21"/>
                                <w:szCs w:val="21"/>
                              </w:rPr>
                              <w:t>The body will move at 45</w:t>
                            </w:r>
                            <w:r w:rsidRPr="00652982">
                              <w:rPr>
                                <w:rFonts w:ascii="Symbol" w:hAnsi="Symbol" w:cs="Arial"/>
                                <w:color w:val="FF0000"/>
                                <w:spacing w:val="-2"/>
                                <w:sz w:val="21"/>
                                <w:szCs w:val="21"/>
                              </w:rPr>
                              <w:sym w:font="Symbol" w:char="F0B0"/>
                            </w:r>
                            <w:r w:rsidRPr="00652982">
                              <w:rPr>
                                <w:rFonts w:ascii="Arial" w:hAnsi="Arial" w:cs="Arial"/>
                                <w:color w:val="FF0000"/>
                                <w:spacing w:val="-2"/>
                                <w:sz w:val="21"/>
                                <w:szCs w:val="21"/>
                              </w:rPr>
                              <w:t xml:space="preserve"> to the right of north (i.e. north-east). The net horizontal force is 7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2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to the right (east). The net vertical force is 15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10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up the page (north). The net result of these two equal forces is motion towards the north-east.</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id="_x0000_s1113" type="#_x0000_t202" style="position:absolute;left:0;text-align:left;margin-left:270.6pt;margin-top:8.55pt;width:192.65pt;height:11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" filled="f" stroked="f">
                <v:textbox style="mso-fit-shape-to-text:t" inset="1pt,1pt,1pt,1pt">
                  <w:txbxContent>
                    <w:p w14:paraId="1B512C40" w14:textId="77777777" w:rsidR="00CB0A98" w:rsidRPr="00652982" w:rsidRDefault="00CB0A98" w:rsidP="00CB0A98">
                      <w:pPr>
                        <w:pStyle w:val="1wsmainbodydrop"/>
                        <w:spacing w:line="330" w:lineRule="exact"/>
                        <w:rPr>
                          <w:rFonts w:ascii="Arial" w:hAnsi="Arial" w:cs="Arial"/>
                          <w:color w:val="FF0000"/>
                          <w:spacing w:val="-2"/>
                          <w:sz w:val="21"/>
                          <w:szCs w:val="21"/>
                        </w:rPr>
                      </w:pPr>
                      <w:r w:rsidRPr="00652982">
                        <w:rPr>
                          <w:rFonts w:ascii="Arial" w:hAnsi="Arial" w:cs="Arial"/>
                          <w:color w:val="FF0000"/>
                          <w:spacing w:val="-2"/>
                          <w:sz w:val="21"/>
                          <w:szCs w:val="21"/>
                        </w:rPr>
                        <w:t>The body will move at 45</w:t>
                      </w:r>
                      <w:r w:rsidRPr="00652982">
                        <w:rPr>
                          <w:rFonts w:ascii="Symbol" w:hAnsi="Symbol" w:cs="Arial"/>
                          <w:color w:val="FF0000"/>
                          <w:spacing w:val="-2"/>
                          <w:sz w:val="21"/>
                          <w:szCs w:val="21"/>
                        </w:rPr>
                        <w:sym w:font="Symbol" w:char="F0B0"/>
                      </w:r>
                      <w:r w:rsidRPr="00652982">
                        <w:rPr>
                          <w:rFonts w:ascii="Arial" w:hAnsi="Arial" w:cs="Arial"/>
                          <w:color w:val="FF0000"/>
                          <w:spacing w:val="-2"/>
                          <w:sz w:val="21"/>
                          <w:szCs w:val="21"/>
                        </w:rPr>
                        <w:t xml:space="preserve"> to the right of north (i.e. north-east). The net horizontal force is 7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2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to the right (east). The net vertical force is 15 </w:t>
                      </w:r>
                      <w:r w:rsidRPr="00652982">
                        <w:rPr>
                          <w:rFonts w:ascii="Arial" w:hAnsi="Arial" w:cs="Arial"/>
                          <w:color w:val="FF0000"/>
                          <w:spacing w:val="-2"/>
                          <w:sz w:val="21"/>
                          <w:szCs w:val="21"/>
                        </w:rPr>
                        <w:sym w:font="Symbol" w:char="F02D"/>
                      </w:r>
                      <w:r w:rsidRPr="00652982">
                        <w:rPr>
                          <w:rFonts w:ascii="Arial" w:hAnsi="Arial" w:cs="Arial"/>
                          <w:color w:val="FF0000"/>
                          <w:spacing w:val="-2"/>
                          <w:sz w:val="21"/>
                          <w:szCs w:val="21"/>
                        </w:rPr>
                        <w:t xml:space="preserve"> 10 </w:t>
                      </w:r>
                      <w:r w:rsidRPr="00652982">
                        <w:rPr>
                          <w:rFonts w:ascii="Symbol" w:hAnsi="Symbol" w:cs="Arial"/>
                          <w:color w:val="FF0000"/>
                          <w:spacing w:val="-2"/>
                          <w:sz w:val="21"/>
                          <w:szCs w:val="21"/>
                        </w:rPr>
                        <w:t></w:t>
                      </w:r>
                      <w:r w:rsidRPr="00652982">
                        <w:rPr>
                          <w:rFonts w:ascii="Arial" w:hAnsi="Arial" w:cs="Arial"/>
                          <w:color w:val="FF0000"/>
                          <w:spacing w:val="-2"/>
                          <w:sz w:val="21"/>
                          <w:szCs w:val="21"/>
                        </w:rPr>
                        <w:t xml:space="preserve"> 5 N up the page (north). The net result of these two equal forces is motion towards the north-east.</w:t>
                      </w:r>
                    </w:p>
                  </w:txbxContent>
                </v:textbox>
              </v:shape>
            </w:pict>
          </mc:Fallback>
        </mc:AlternateContent>
      </w:r>
      <w:r>
        <w:t>(b)</w:t>
      </w:r>
      <w: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872"/>
        <w:gridCol w:w="3996"/>
      </w:tblGrid>
      <w:tr w:rsidR="00CB0A98" w14:paraId="20F94D85" w14:textId="77777777" w:rsidTr="009F0934">
        <w:tc>
          <w:tcPr>
            <w:tcW w:w="504" w:type="dxa"/>
            <w:shd w:val="clear" w:color="auto" w:fill="auto"/>
          </w:tcPr>
          <w:p w14:paraId="7CFB00F3" w14:textId="77777777" w:rsidR="00CB0A98" w:rsidRDefault="00CB0A98" w:rsidP="009F0934">
            <w:pPr>
              <w:pStyle w:val="1wsquestiona"/>
            </w:pPr>
          </w:p>
        </w:tc>
        <w:tc>
          <w:tcPr>
            <w:tcW w:w="4872" w:type="dxa"/>
            <w:shd w:val="clear" w:color="auto" w:fill="auto"/>
          </w:tcPr>
          <w:p w14:paraId="4460677C" w14:textId="77777777" w:rsidR="00CB0A98" w:rsidRDefault="00CB0A98" w:rsidP="009F0934">
            <w:r>
              <w:rPr>
                <w:noProof/>
              </w:rPr>
              <w:drawing>
                <wp:inline distT="0" distB="0" distL="0" distR="0" wp14:anchorId="5220593A" wp14:editId="3E0BE335">
                  <wp:extent cx="2559050" cy="1536700"/>
                  <wp:effectExtent l="0" t="0" r="0" b="6350"/>
                  <wp:docPr id="290" name="Picture 29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559050" cy="1536700"/>
                          </a:xfrm>
                          <a:prstGeom prst="rect">
                            <a:avLst/>
                          </a:prstGeom>
                          <a:noFill/>
                          <a:ln>
                            <a:noFill/>
                          </a:ln>
                        </pic:spPr>
                      </pic:pic>
                    </a:graphicData>
                  </a:graphic>
                </wp:inline>
              </w:drawing>
            </w:r>
          </w:p>
        </w:tc>
        <w:tc>
          <w:tcPr>
            <w:tcW w:w="3996" w:type="dxa"/>
          </w:tcPr>
          <w:p w14:paraId="416EC79B" w14:textId="77777777" w:rsidR="00CB0A98" w:rsidRDefault="00CB0A98" w:rsidP="009F0934">
            <w:pPr>
              <w:pStyle w:val="1wsquestionaleader"/>
              <w:tabs>
                <w:tab w:val="clear" w:pos="9540"/>
                <w:tab w:val="right" w:leader="dot" w:pos="4260"/>
              </w:tabs>
              <w:spacing w:line="240" w:lineRule="exact"/>
              <w:ind w:left="45" w:hanging="45"/>
            </w:pPr>
            <w:r>
              <w:tab/>
            </w:r>
            <w:r>
              <w:tab/>
            </w:r>
          </w:p>
          <w:p w14:paraId="51EC4AB1" w14:textId="77777777" w:rsidR="00CB0A98" w:rsidRDefault="00CB0A98" w:rsidP="009F0934">
            <w:pPr>
              <w:pStyle w:val="1wsquestionaleader"/>
              <w:tabs>
                <w:tab w:val="clear" w:pos="9540"/>
                <w:tab w:val="right" w:leader="dot" w:pos="4260"/>
              </w:tabs>
              <w:spacing w:line="240" w:lineRule="exact"/>
              <w:ind w:left="45" w:hanging="45"/>
            </w:pPr>
            <w:r>
              <w:tab/>
            </w:r>
            <w:r>
              <w:tab/>
            </w:r>
          </w:p>
          <w:p w14:paraId="70FA49C8" w14:textId="77777777" w:rsidR="00CB0A98" w:rsidRDefault="00CB0A98" w:rsidP="009F0934">
            <w:pPr>
              <w:pStyle w:val="1wsquestionaleader"/>
              <w:tabs>
                <w:tab w:val="clear" w:pos="9540"/>
                <w:tab w:val="right" w:leader="dot" w:pos="4260"/>
              </w:tabs>
              <w:spacing w:before="120" w:line="240" w:lineRule="exact"/>
              <w:ind w:left="45" w:hanging="45"/>
            </w:pPr>
            <w:r>
              <w:tab/>
            </w:r>
            <w:r>
              <w:tab/>
            </w:r>
          </w:p>
          <w:p w14:paraId="4CED638F" w14:textId="77777777" w:rsidR="00CB0A98" w:rsidRDefault="00CB0A98" w:rsidP="009F0934">
            <w:pPr>
              <w:pStyle w:val="1wsquestionaleader"/>
              <w:tabs>
                <w:tab w:val="clear" w:pos="9540"/>
                <w:tab w:val="right" w:leader="dot" w:pos="4260"/>
              </w:tabs>
              <w:spacing w:line="240" w:lineRule="exact"/>
              <w:ind w:left="45" w:hanging="45"/>
            </w:pPr>
            <w:r>
              <w:tab/>
            </w:r>
            <w:r>
              <w:tab/>
            </w:r>
          </w:p>
          <w:p w14:paraId="4A113FFD" w14:textId="77777777" w:rsidR="00CB0A98" w:rsidRDefault="00CB0A98" w:rsidP="009F0934">
            <w:pPr>
              <w:pStyle w:val="1wsquestionaleader"/>
              <w:tabs>
                <w:tab w:val="clear" w:pos="9540"/>
                <w:tab w:val="right" w:leader="dot" w:pos="4260"/>
              </w:tabs>
              <w:spacing w:before="120" w:line="240" w:lineRule="exact"/>
              <w:ind w:left="45" w:hanging="45"/>
            </w:pPr>
            <w:r>
              <w:tab/>
            </w:r>
            <w:r>
              <w:tab/>
            </w:r>
          </w:p>
          <w:p w14:paraId="12D09AFD" w14:textId="77777777" w:rsidR="00CB0A98" w:rsidRDefault="00CB0A98" w:rsidP="009F0934">
            <w:pPr>
              <w:pStyle w:val="1wsquestionaleader"/>
              <w:tabs>
                <w:tab w:val="clear" w:pos="9540"/>
                <w:tab w:val="right" w:leader="dot" w:pos="4260"/>
              </w:tabs>
              <w:spacing w:line="240" w:lineRule="exact"/>
              <w:ind w:left="45" w:hanging="45"/>
            </w:pPr>
            <w:r>
              <w:tab/>
            </w:r>
            <w:r>
              <w:tab/>
            </w:r>
          </w:p>
          <w:p w14:paraId="67D699B9" w14:textId="77777777" w:rsidR="00CB0A98" w:rsidRDefault="00CB0A98" w:rsidP="009F0934">
            <w:pPr>
              <w:pStyle w:val="1wsquestionaleader"/>
              <w:tabs>
                <w:tab w:val="clear" w:pos="9540"/>
                <w:tab w:val="right" w:leader="dot" w:pos="4260"/>
              </w:tabs>
              <w:spacing w:before="120" w:line="240" w:lineRule="exact"/>
              <w:ind w:left="45" w:hanging="45"/>
            </w:pPr>
            <w:r>
              <w:tab/>
            </w:r>
            <w:r>
              <w:tab/>
            </w:r>
          </w:p>
          <w:p w14:paraId="2ED448CB" w14:textId="77777777" w:rsidR="00CB0A98" w:rsidRDefault="00CB0A98" w:rsidP="009F0934">
            <w:pPr>
              <w:pStyle w:val="1wsquestionaleader"/>
              <w:tabs>
                <w:tab w:val="clear" w:pos="9540"/>
                <w:tab w:val="right" w:leader="dot" w:pos="4260"/>
              </w:tabs>
              <w:spacing w:line="270" w:lineRule="exact"/>
              <w:ind w:left="0" w:firstLine="0"/>
            </w:pPr>
            <w:r>
              <w:tab/>
            </w:r>
          </w:p>
        </w:tc>
      </w:tr>
    </w:tbl>
    <w:p w14:paraId="171F9C85" w14:textId="77777777" w:rsidR="00CB0A98" w:rsidRPr="0025319D" w:rsidRDefault="00CB0A98" w:rsidP="00CB0A98">
      <w:pPr>
        <w:pStyle w:val="1wsquestions"/>
        <w:spacing w:line="270" w:lineRule="exact"/>
        <w:ind w:left="357" w:hanging="357"/>
      </w:pPr>
      <w:r>
        <w:rPr>
          <w:noProof/>
          <w:lang w:val="en-US"/>
        </w:rPr>
        <mc:AlternateContent>
          <mc:Choice Requires="wps">
            <w:drawing>
              <wp:anchor distT="0" distB="0" distL="114300" distR="114300" simplePos="0" relativeHeight="251804672" behindDoc="0" locked="0" layoutInCell="1" allowOverlap="1" wp14:anchorId="691839A0" wp14:editId="61679301">
                <wp:simplePos x="0" y="0"/>
                <wp:positionH relativeFrom="column">
                  <wp:posOffset>259080</wp:posOffset>
                </wp:positionH>
                <wp:positionV relativeFrom="paragraph">
                  <wp:posOffset>505460</wp:posOffset>
                </wp:positionV>
                <wp:extent cx="5652770" cy="808990"/>
                <wp:effectExtent l="0" t="0" r="5080" b="0"/>
                <wp:wrapNone/>
                <wp:docPr id="94"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A520C" w14:textId="77777777" w:rsidR="00CB0A98" w:rsidRPr="00652982" w:rsidRDefault="00CB0A98" w:rsidP="00CB0A98">
                            <w:pPr>
                              <w:pStyle w:val="1wsmainbodydrop"/>
                              <w:rPr>
                                <w:rFonts w:ascii="Arial" w:hAnsi="Arial" w:cs="Arial"/>
                                <w:color w:val="FF0000"/>
                                <w:sz w:val="21"/>
                                <w:szCs w:val="21"/>
                              </w:rPr>
                            </w:pPr>
                            <w:r w:rsidRPr="00652982">
                              <w:rPr>
                                <w:rFonts w:ascii="Arial" w:hAnsi="Arial" w:cs="Arial"/>
                                <w:color w:val="FF0000"/>
                                <w:sz w:val="21"/>
                                <w:szCs w:val="21"/>
                              </w:rPr>
                              <w:t>Inertia is a measure of a body’s resistance to a change in motion. The unsecured box is travelling with the same speed as the ute. When the ute suddenly brakes, the inertia of the heavy box will result in it continuing to move forward into the cabin of the ute. This could cause severe injury or death to the driver.</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14" type="#_x0000_t202" style="position:absolute;left:0;text-align:left;margin-left:20.4pt;margin-top:39.8pt;width:445.1pt;height:63.7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" filled="f" stroked="f">
                <v:textbox inset="1pt,1pt,1pt,1pt">
                  <w:txbxContent>
                    <w:p w14:paraId="769A520C" w14:textId="77777777" w:rsidR="00CB0A98" w:rsidRPr="00652982" w:rsidRDefault="00CB0A98" w:rsidP="00CB0A98">
                      <w:pPr>
                        <w:pStyle w:val="1wsmainbodydrop"/>
                        <w:rPr>
                          <w:rFonts w:ascii="Arial" w:hAnsi="Arial" w:cs="Arial"/>
                          <w:color w:val="FF0000"/>
                          <w:sz w:val="21"/>
                          <w:szCs w:val="21"/>
                        </w:rPr>
                      </w:pPr>
                      <w:r w:rsidRPr="00652982">
                        <w:rPr>
                          <w:rFonts w:ascii="Arial" w:hAnsi="Arial" w:cs="Arial"/>
                          <w:color w:val="FF0000"/>
                          <w:sz w:val="21"/>
                          <w:szCs w:val="21"/>
                        </w:rPr>
                        <w:t>Inertia is a measure of a body’s resistance to a change in motion. The unsecured box is travelling with the same speed as the ute. When the ute suddenly brakes, the inertia of the heavy box will result in it continuing to move forward into the cabin of the ute. This could cause severe injury or death to the driver.</w:t>
                      </w:r>
                    </w:p>
                  </w:txbxContent>
                </v:textbox>
              </v:shape>
            </w:pict>
          </mc:Fallback>
        </mc:AlternateContent>
      </w:r>
      <w:r>
        <w:rPr>
          <w:b/>
        </w:rPr>
        <w:t>3</w:t>
      </w:r>
      <w:r w:rsidRPr="00F64223">
        <w:rPr>
          <w:b/>
        </w:rPr>
        <w:t>.</w:t>
      </w:r>
      <w:r w:rsidRPr="00F64223">
        <w:rPr>
          <w:b/>
        </w:rPr>
        <w:tab/>
      </w:r>
      <w:r w:rsidRPr="0025319D">
        <w:t>A 500</w:t>
      </w:r>
      <w:r>
        <w:t>-</w:t>
      </w:r>
      <w:r w:rsidRPr="0025319D">
        <w:t xml:space="preserve">kg box is placed on the tray of a </w:t>
      </w:r>
      <w:r>
        <w:t>u</w:t>
      </w:r>
      <w:r w:rsidRPr="0025319D">
        <w:t>t</w:t>
      </w:r>
      <w:r>
        <w:t>ility truck</w:t>
      </w:r>
      <w:r w:rsidRPr="0025319D">
        <w:t xml:space="preserve"> but it is not secured by ropes. The </w:t>
      </w:r>
      <w:r>
        <w:t>u</w:t>
      </w:r>
      <w:r w:rsidRPr="0025319D">
        <w:t>te drives along a highway, then the driver has to brake suddenly to avoid a wombat on the road. Use the concept of inertia to explain the danger to the driver.</w:t>
      </w:r>
    </w:p>
    <w:p w14:paraId="32C44C72" w14:textId="77777777" w:rsidR="00CB0A98" w:rsidRDefault="00CB0A98" w:rsidP="00CB0A98">
      <w:pPr>
        <w:pStyle w:val="1wsquestionaleader"/>
        <w:tabs>
          <w:tab w:val="clear" w:pos="9540"/>
          <w:tab w:val="right" w:leader="dot" w:pos="9252"/>
        </w:tabs>
        <w:spacing w:after="0"/>
        <w:ind w:left="357" w:firstLine="0"/>
      </w:pPr>
      <w:r>
        <w:tab/>
      </w:r>
    </w:p>
    <w:p w14:paraId="2FB578BF" w14:textId="77777777" w:rsidR="00CB0A98" w:rsidRDefault="00CB0A98" w:rsidP="00CB0A98">
      <w:pPr>
        <w:pStyle w:val="1wsquestionaleader"/>
        <w:tabs>
          <w:tab w:val="clear" w:pos="9540"/>
          <w:tab w:val="right" w:leader="dot" w:pos="9252"/>
        </w:tabs>
        <w:spacing w:after="0"/>
        <w:ind w:left="357" w:firstLine="0"/>
      </w:pPr>
      <w:r>
        <w:tab/>
      </w:r>
    </w:p>
    <w:p w14:paraId="5FE60E3A" w14:textId="77777777" w:rsidR="00CB0A98" w:rsidRDefault="00CB0A98" w:rsidP="00CB0A98">
      <w:pPr>
        <w:pStyle w:val="1wsquestionaleader"/>
        <w:tabs>
          <w:tab w:val="clear" w:pos="9540"/>
          <w:tab w:val="right" w:leader="dot" w:pos="9252"/>
        </w:tabs>
        <w:spacing w:after="0"/>
        <w:ind w:left="357" w:firstLine="0"/>
      </w:pPr>
      <w:r>
        <w:tab/>
      </w:r>
    </w:p>
    <w:p w14:paraId="17BCB4EB" w14:textId="77777777" w:rsidR="00CB0A98" w:rsidRDefault="00CB0A98" w:rsidP="00CB0A98">
      <w:pPr>
        <w:pStyle w:val="1wsquestionaleader"/>
        <w:tabs>
          <w:tab w:val="clear" w:pos="9540"/>
          <w:tab w:val="right" w:leader="dot" w:pos="9252"/>
        </w:tabs>
        <w:spacing w:after="0"/>
        <w:ind w:left="357" w:firstLine="0"/>
      </w:pPr>
      <w:r>
        <w:tab/>
      </w:r>
    </w:p>
    <w:p w14:paraId="3D7559C9" w14:textId="77777777" w:rsidR="00CB0A98" w:rsidRDefault="00CB0A98" w:rsidP="00CB0A98">
      <w:pPr>
        <w:pStyle w:val="1wsquestionaleader"/>
        <w:tabs>
          <w:tab w:val="clear" w:pos="9540"/>
          <w:tab w:val="right" w:leader="dot" w:pos="9252"/>
        </w:tabs>
        <w:spacing w:after="0"/>
        <w:ind w:left="357" w:firstLine="0"/>
      </w:pPr>
      <w:r>
        <w:tab/>
      </w:r>
    </w:p>
    <w:p w14:paraId="5A02599F" w14:textId="77777777" w:rsidR="00CB0A98" w:rsidRPr="00E36D63" w:rsidRDefault="00CB0A98" w:rsidP="00CB0A98">
      <w:pPr>
        <w:pStyle w:val="1wsquestions"/>
        <w:spacing w:before="60"/>
        <w:ind w:left="357" w:hanging="357"/>
      </w:pPr>
      <w:r>
        <w:rPr>
          <w:b/>
        </w:rPr>
        <w:t>4</w:t>
      </w:r>
      <w:r w:rsidRPr="00F64223">
        <w:rPr>
          <w:b/>
        </w:rPr>
        <w:t>.</w:t>
      </w:r>
      <w:r w:rsidRPr="00F64223">
        <w:rPr>
          <w:b/>
        </w:rPr>
        <w:tab/>
      </w:r>
      <w:r w:rsidRPr="00E36D63">
        <w:t>A 1</w:t>
      </w:r>
      <w:r>
        <w:t>-</w:t>
      </w:r>
      <w:r w:rsidRPr="00E36D63">
        <w:t>kg pendulum is mounted on the roof of a vehicle as shown in the diagram.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594"/>
        <w:gridCol w:w="4298"/>
      </w:tblGrid>
      <w:tr w:rsidR="00CB0A98" w14:paraId="009AA40A" w14:textId="77777777" w:rsidTr="009F0934">
        <w:tc>
          <w:tcPr>
            <w:tcW w:w="504" w:type="dxa"/>
            <w:shd w:val="clear" w:color="auto" w:fill="auto"/>
          </w:tcPr>
          <w:p w14:paraId="27350E4B" w14:textId="77777777" w:rsidR="00CB0A98" w:rsidRDefault="00CB0A98" w:rsidP="009F0934">
            <w:pPr>
              <w:pStyle w:val="1wsquestiona"/>
              <w:spacing w:after="0"/>
            </w:pPr>
          </w:p>
        </w:tc>
        <w:tc>
          <w:tcPr>
            <w:tcW w:w="4594" w:type="dxa"/>
            <w:shd w:val="clear" w:color="auto" w:fill="auto"/>
          </w:tcPr>
          <w:p w14:paraId="39720B71" w14:textId="77777777" w:rsidR="00CB0A98" w:rsidRDefault="00CB0A98" w:rsidP="009F0934">
            <w:r>
              <w:rPr>
                <w:noProof/>
              </w:rPr>
              <w:drawing>
                <wp:inline distT="0" distB="0" distL="0" distR="0" wp14:anchorId="5D7F6C12" wp14:editId="7C61DF27">
                  <wp:extent cx="2628900" cy="1676400"/>
                  <wp:effectExtent l="0" t="0" r="0" b="0"/>
                  <wp:docPr id="291" name="Picture 29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628900" cy="1676400"/>
                          </a:xfrm>
                          <a:prstGeom prst="rect">
                            <a:avLst/>
                          </a:prstGeom>
                          <a:noFill/>
                          <a:ln>
                            <a:noFill/>
                          </a:ln>
                        </pic:spPr>
                      </pic:pic>
                    </a:graphicData>
                  </a:graphic>
                </wp:inline>
              </w:drawing>
            </w:r>
          </w:p>
        </w:tc>
        <w:tc>
          <w:tcPr>
            <w:tcW w:w="4298" w:type="dxa"/>
          </w:tcPr>
          <w:p w14:paraId="672DD0BB" w14:textId="77777777" w:rsidR="00CB0A98" w:rsidRPr="00301FB2" w:rsidRDefault="00CB0A98" w:rsidP="009F0934">
            <w:pPr>
              <w:pStyle w:val="1wsquestionsindent"/>
              <w:spacing w:after="0"/>
              <w:ind w:left="0"/>
              <w:rPr>
                <w:spacing w:val="-2"/>
              </w:rPr>
            </w:pPr>
            <w:r w:rsidRPr="00301FB2">
              <w:rPr>
                <w:spacing w:val="-2"/>
              </w:rPr>
              <w:t>Describe the motion of the pendulum in each example</w:t>
            </w:r>
            <w:r>
              <w:rPr>
                <w:spacing w:val="-2"/>
              </w:rPr>
              <w:t>.</w:t>
            </w:r>
          </w:p>
          <w:p w14:paraId="63AD783D" w14:textId="77777777" w:rsidR="00CB0A98" w:rsidRPr="00301FB2" w:rsidRDefault="00CB0A98" w:rsidP="009F0934">
            <w:pPr>
              <w:pStyle w:val="1wsquestionaleader"/>
              <w:spacing w:after="0" w:line="270" w:lineRule="exact"/>
              <w:ind w:left="442" w:hanging="442"/>
            </w:pPr>
            <w:r w:rsidRPr="007010C1">
              <w:t>(a)</w:t>
            </w:r>
            <w:r w:rsidRPr="00BE7335">
              <w:rPr>
                <w:b/>
              </w:rPr>
              <w:tab/>
            </w:r>
            <w:r w:rsidRPr="00301FB2">
              <w:t>The vehicle accelerates from rest.</w:t>
            </w:r>
          </w:p>
          <w:p w14:paraId="10EAA1FE" w14:textId="77777777" w:rsidR="00CB0A98" w:rsidRDefault="00CB0A98" w:rsidP="009F0934">
            <w:pPr>
              <w:pStyle w:val="1wsquestionaleader"/>
              <w:spacing w:before="60" w:after="0"/>
              <w:ind w:left="442" w:hanging="442"/>
            </w:pPr>
            <w:r>
              <w:rPr>
                <w:noProof/>
                <w:spacing w:val="-2"/>
                <w:lang w:val="en-US"/>
              </w:rPr>
              <mc:AlternateContent>
                <mc:Choice Requires="wps">
                  <w:drawing>
                    <wp:anchor distT="0" distB="0" distL="114300" distR="114300" simplePos="0" relativeHeight="251805696" behindDoc="0" locked="0" layoutInCell="1" allowOverlap="1" wp14:anchorId="51BADB98" wp14:editId="08873CF3">
                      <wp:simplePos x="0" y="0"/>
                      <wp:positionH relativeFrom="column">
                        <wp:posOffset>296545</wp:posOffset>
                      </wp:positionH>
                      <wp:positionV relativeFrom="paragraph">
                        <wp:posOffset>13335</wp:posOffset>
                      </wp:positionV>
                      <wp:extent cx="2376805" cy="445770"/>
                      <wp:effectExtent l="0" t="0" r="4445" b="0"/>
                      <wp:wrapNone/>
                      <wp:docPr id="95"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80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CE1FD" w14:textId="77777777" w:rsidR="00CB0A98" w:rsidRPr="00652982" w:rsidRDefault="00CB0A98" w:rsidP="00CB0A98">
                                  <w:pPr>
                                    <w:pStyle w:val="1wsmainbodydrop"/>
                                    <w:spacing w:line="276" w:lineRule="auto"/>
                                    <w:rPr>
                                      <w:rFonts w:ascii="Arial" w:hAnsi="Arial" w:cs="Arial"/>
                                      <w:color w:val="FF0000"/>
                                      <w:sz w:val="21"/>
                                      <w:szCs w:val="21"/>
                                    </w:rPr>
                                  </w:pPr>
                                  <w:r w:rsidRPr="00652982">
                                    <w:rPr>
                                      <w:rFonts w:ascii="Arial" w:hAnsi="Arial" w:cs="Arial"/>
                                      <w:color w:val="FF0000"/>
                                      <w:sz w:val="21"/>
                                      <w:szCs w:val="21"/>
                                    </w:rPr>
                                    <w:t>The bob will hang backwards towards the rear of the vehicle.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8" o:spid="_x0000_s1115" type="#_x0000_t202" style="position:absolute;left:0;text-align:left;margin-left:23.35pt;margin-top:1.05pt;width:187.15pt;height:35.1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" filled="f" stroked="f">
                      <v:textbox inset="1pt,1pt,1pt,1pt">
                        <w:txbxContent>
                          <w:p w14:paraId="5DACE1FD" w14:textId="77777777" w:rsidR="00CB0A98" w:rsidRPr="00652982" w:rsidRDefault="00CB0A98" w:rsidP="00CB0A98">
                            <w:pPr>
                              <w:pStyle w:val="1wsmainbodydrop"/>
                              <w:spacing w:line="276" w:lineRule="auto"/>
                              <w:rPr>
                                <w:rFonts w:ascii="Arial" w:hAnsi="Arial" w:cs="Arial"/>
                                <w:color w:val="FF0000"/>
                                <w:sz w:val="21"/>
                                <w:szCs w:val="21"/>
                              </w:rPr>
                            </w:pPr>
                            <w:r w:rsidRPr="00652982">
                              <w:rPr>
                                <w:rFonts w:ascii="Arial" w:hAnsi="Arial" w:cs="Arial"/>
                                <w:color w:val="FF0000"/>
                                <w:sz w:val="21"/>
                                <w:szCs w:val="21"/>
                              </w:rPr>
                              <w:t>The bob will hang backwards towards the rear of the vehicle.</w:t>
                            </w:r>
                          </w:p>
                        </w:txbxContent>
                      </v:textbox>
                    </v:shape>
                  </w:pict>
                </mc:Fallback>
              </mc:AlternateContent>
            </w:r>
            <w:r>
              <w:tab/>
            </w:r>
            <w:r>
              <w:tab/>
            </w:r>
          </w:p>
          <w:p w14:paraId="14553AFC" w14:textId="77777777" w:rsidR="00CB0A98" w:rsidRPr="00146133" w:rsidRDefault="00CB0A98" w:rsidP="009F0934">
            <w:pPr>
              <w:pStyle w:val="1wsquestionaleader"/>
              <w:spacing w:after="0"/>
              <w:ind w:left="442" w:hanging="442"/>
            </w:pPr>
            <w:r>
              <w:tab/>
            </w:r>
            <w:r>
              <w:tab/>
            </w:r>
          </w:p>
          <w:p w14:paraId="24C48162" w14:textId="77777777" w:rsidR="00CB0A98" w:rsidRPr="00301FB2" w:rsidRDefault="00CB0A98" w:rsidP="009F0934">
            <w:pPr>
              <w:pStyle w:val="1wsquestionaleader"/>
              <w:spacing w:after="0"/>
              <w:ind w:left="440"/>
            </w:pPr>
            <w:r>
              <w:rPr>
                <w:noProof/>
                <w:spacing w:val="-2"/>
                <w:lang w:val="en-US"/>
              </w:rPr>
              <mc:AlternateContent>
                <mc:Choice Requires="wps">
                  <w:drawing>
                    <wp:anchor distT="0" distB="0" distL="114300" distR="114300" simplePos="0" relativeHeight="251806720" behindDoc="0" locked="0" layoutInCell="1" allowOverlap="1" wp14:anchorId="4739EAE0" wp14:editId="13F480D9">
                      <wp:simplePos x="0" y="0"/>
                      <wp:positionH relativeFrom="column">
                        <wp:posOffset>292735</wp:posOffset>
                      </wp:positionH>
                      <wp:positionV relativeFrom="paragraph">
                        <wp:posOffset>348615</wp:posOffset>
                      </wp:positionV>
                      <wp:extent cx="2527300" cy="445770"/>
                      <wp:effectExtent l="0" t="0" r="6350" b="0"/>
                      <wp:wrapNone/>
                      <wp:docPr id="288"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0"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E198D" w14:textId="77777777" w:rsidR="00CB0A98" w:rsidRPr="00652982" w:rsidRDefault="00CB0A98" w:rsidP="00CB0A98">
                                  <w:pPr>
                                    <w:pStyle w:val="1wsmainbodydrop"/>
                                    <w:rPr>
                                      <w:rFonts w:ascii="Arial" w:hAnsi="Arial" w:cs="Arial"/>
                                      <w:color w:val="FF0000"/>
                                      <w:sz w:val="21"/>
                                      <w:szCs w:val="21"/>
                                    </w:rPr>
                                  </w:pPr>
                                  <w:r w:rsidRPr="00652982">
                                    <w:rPr>
                                      <w:rFonts w:ascii="Arial" w:hAnsi="Arial" w:cs="Arial"/>
                                      <w:color w:val="FF0000"/>
                                      <w:sz w:val="21"/>
                                      <w:szCs w:val="21"/>
                                    </w:rPr>
                                    <w:t>The bob will hang forward towards the front of the vehicle.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16" type="#_x0000_t202" style="position:absolute;left:0;text-align:left;margin-left:23.05pt;margin-top:27.45pt;width:199pt;height:35.1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" filled="f" stroked="f">
                      <v:textbox inset="1pt,1pt,1pt,1pt">
                        <w:txbxContent>
                          <w:p w14:paraId="15FE198D" w14:textId="77777777" w:rsidR="00CB0A98" w:rsidRPr="00652982" w:rsidRDefault="00CB0A98" w:rsidP="00CB0A98">
                            <w:pPr>
                              <w:pStyle w:val="1wsmainbodydrop"/>
                              <w:rPr>
                                <w:rFonts w:ascii="Arial" w:hAnsi="Arial" w:cs="Arial"/>
                                <w:color w:val="FF0000"/>
                                <w:sz w:val="21"/>
                                <w:szCs w:val="21"/>
                              </w:rPr>
                            </w:pPr>
                            <w:r w:rsidRPr="00652982">
                              <w:rPr>
                                <w:rFonts w:ascii="Arial" w:hAnsi="Arial" w:cs="Arial"/>
                                <w:color w:val="FF0000"/>
                                <w:sz w:val="21"/>
                                <w:szCs w:val="21"/>
                              </w:rPr>
                              <w:t>The bob will hang forward towards the front of the vehicle.</w:t>
                            </w:r>
                          </w:p>
                        </w:txbxContent>
                      </v:textbox>
                    </v:shape>
                  </w:pict>
                </mc:Fallback>
              </mc:AlternateContent>
            </w:r>
            <w:r w:rsidRPr="007010C1">
              <w:t>(</w:t>
            </w:r>
            <w:r>
              <w:t>b</w:t>
            </w:r>
            <w:r w:rsidRPr="007010C1">
              <w:t>)</w:t>
            </w:r>
            <w:r w:rsidRPr="00BE7335">
              <w:rPr>
                <w:b/>
              </w:rPr>
              <w:tab/>
            </w:r>
            <w:r w:rsidRPr="00301FB2">
              <w:t xml:space="preserve">The vehicle brakes from a speed of </w:t>
            </w:r>
            <w:r>
              <w:br/>
              <w:t>60 km/h</w:t>
            </w:r>
            <w:r w:rsidRPr="00301FB2">
              <w:t>.</w:t>
            </w:r>
          </w:p>
          <w:p w14:paraId="21A44A0C" w14:textId="77777777" w:rsidR="00CB0A98" w:rsidRPr="00146133" w:rsidRDefault="00CB0A98" w:rsidP="009F0934">
            <w:pPr>
              <w:pStyle w:val="1wsquestionaleader"/>
              <w:spacing w:before="60" w:after="0"/>
              <w:ind w:left="442" w:hanging="442"/>
            </w:pPr>
            <w:r>
              <w:tab/>
            </w:r>
            <w:r>
              <w:tab/>
            </w:r>
          </w:p>
          <w:p w14:paraId="36B95FBD" w14:textId="77777777" w:rsidR="00CB0A98" w:rsidRDefault="00CB0A98" w:rsidP="009F0934">
            <w:pPr>
              <w:pStyle w:val="1wsquestionaleader"/>
              <w:spacing w:after="0"/>
              <w:ind w:left="442" w:hanging="442"/>
            </w:pPr>
            <w:r>
              <w:tab/>
            </w:r>
            <w:r>
              <w:tab/>
            </w:r>
          </w:p>
        </w:tc>
      </w:tr>
    </w:tbl>
    <w:p w14:paraId="4793C6F5" w14:textId="77777777" w:rsidR="00CB0A98" w:rsidRPr="008A6884" w:rsidRDefault="00CB0A98" w:rsidP="00CB0A98">
      <w:pPr>
        <w:pStyle w:val="Chaptertitle"/>
      </w:pPr>
    </w:p>
    <w:p w14:paraId="0B448F1B" w14:textId="77777777" w:rsidR="00CB0A98" w:rsidRDefault="00CB0A98">
      <w:pPr>
        <w:rPr>
          <w:rFonts w:ascii="Arial" w:hAnsi="Arial"/>
        </w:rPr>
      </w:pPr>
      <w:r>
        <w:rPr>
          <w:rFonts w:ascii="Arial" w:hAnsi="Arial"/>
        </w:rPr>
        <w:br w:type="page"/>
      </w:r>
    </w:p>
    <w:p w14:paraId="6032C58A" w14:textId="77777777" w:rsidR="00CB0A98" w:rsidRPr="005123A8" w:rsidRDefault="00CB0A98" w:rsidP="00CB0A98">
      <w:pPr>
        <w:pStyle w:val="Chaptertitle"/>
      </w:pPr>
      <w:r w:rsidRPr="005123A8">
        <w:t xml:space="preserve">CHAPTER </w:t>
      </w:r>
      <w:r>
        <w:t>8: Forces, energy and motion</w:t>
      </w:r>
    </w:p>
    <w:p w14:paraId="16D12AF5" w14:textId="77777777" w:rsidR="00CB0A98" w:rsidRPr="00F41612"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811840" behindDoc="0" locked="0" layoutInCell="1" allowOverlap="1" wp14:anchorId="25FFC6C5" wp14:editId="60794769">
                <wp:simplePos x="0" y="0"/>
                <wp:positionH relativeFrom="column">
                  <wp:posOffset>0</wp:posOffset>
                </wp:positionH>
                <wp:positionV relativeFrom="paragraph">
                  <wp:posOffset>20955</wp:posOffset>
                </wp:positionV>
                <wp:extent cx="5867400" cy="0"/>
                <wp:effectExtent l="9525" t="11430" r="9525" b="7620"/>
                <wp:wrapNone/>
                <wp:docPr id="292"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2"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CJRJlGFQIA&#10;ACwEAAAOAAAAAAAAAAAAAAAAACwCAABkcnMvZTJvRG9jLnhtbFBLAQItABQABgAIAAAAIQCgJDtm&#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809792" behindDoc="0" locked="0" layoutInCell="1" allowOverlap="1" wp14:anchorId="27B56ACD" wp14:editId="75CF0446">
                <wp:simplePos x="0" y="0"/>
                <wp:positionH relativeFrom="column">
                  <wp:posOffset>4800600</wp:posOffset>
                </wp:positionH>
                <wp:positionV relativeFrom="paragraph">
                  <wp:posOffset>20955</wp:posOffset>
                </wp:positionV>
                <wp:extent cx="1066800" cy="304800"/>
                <wp:effectExtent l="9525" t="11430" r="9525" b="7620"/>
                <wp:wrapNone/>
                <wp:docPr id="293"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00E01E31"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17" style="position:absolute;margin-left:378pt;margin-top:1.65pt;width:84pt;height:24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" fillcolor="black">
                <v:textbox>
                  <w:txbxContent>
                    <w:p w14:paraId="00E01E31"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810816" behindDoc="0" locked="0" layoutInCell="1" allowOverlap="1" wp14:anchorId="21E3EE6A" wp14:editId="403E0B16">
                <wp:simplePos x="0" y="0"/>
                <wp:positionH relativeFrom="column">
                  <wp:posOffset>4419600</wp:posOffset>
                </wp:positionH>
                <wp:positionV relativeFrom="paragraph">
                  <wp:posOffset>20955</wp:posOffset>
                </wp:positionV>
                <wp:extent cx="1447800" cy="304800"/>
                <wp:effectExtent l="9525" t="11430" r="9525" b="7620"/>
                <wp:wrapNone/>
                <wp:docPr id="294" name="AutoShap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75948624" w14:textId="77777777" w:rsidR="00CB0A98" w:rsidRDefault="00CB0A98" w:rsidP="00CB0A98">
                            <w:pPr>
                              <w:pStyle w:val="worksheeticontext"/>
                            </w:pPr>
                            <w:r>
                              <w:t>Worksheet 8.5</w:t>
                            </w:r>
                          </w:p>
                          <w:p w14:paraId="5DEB0A2D"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18" style="position:absolute;margin-left:348pt;margin-top:1.65pt;width:114pt;height:24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" fillcolor="black">
                <v:textbox>
                  <w:txbxContent>
                    <w:p w14:paraId="75948624" w14:textId="77777777" w:rsidR="00CB0A98" w:rsidRDefault="00CB0A98" w:rsidP="00CB0A98">
                      <w:pPr>
                        <w:pStyle w:val="worksheeticontext"/>
                      </w:pPr>
                      <w:r>
                        <w:t>Worksheet 8.5</w:t>
                      </w:r>
                    </w:p>
                    <w:p w14:paraId="5DEB0A2D" w14:textId="77777777" w:rsidR="00CB0A98" w:rsidRDefault="00CB0A98" w:rsidP="00CB0A98"/>
                  </w:txbxContent>
                </v:textbox>
              </v:roundrect>
            </w:pict>
          </mc:Fallback>
        </mc:AlternateContent>
      </w:r>
    </w:p>
    <w:p w14:paraId="7169BB17" w14:textId="77777777" w:rsidR="00CB0A98" w:rsidRPr="004770FD" w:rsidRDefault="00CB0A98" w:rsidP="00CB0A98">
      <w:pPr>
        <w:pStyle w:val="0Aheadingfirst"/>
        <w:ind w:left="1440" w:hanging="1440"/>
      </w:pPr>
      <w:r w:rsidRPr="004770FD">
        <w:t>Force and gravity</w:t>
      </w:r>
    </w:p>
    <w:p w14:paraId="003B4324"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7C8B7133" w14:textId="77777777" w:rsidR="00CB0A98" w:rsidRPr="004157B5" w:rsidRDefault="00CB0A98" w:rsidP="00CB0A98">
      <w:pPr>
        <w:pStyle w:val="Heading1"/>
      </w:pPr>
      <w:r w:rsidRPr="004157B5">
        <w:t>Weight</w:t>
      </w:r>
    </w:p>
    <w:p w14:paraId="0C82A96B" w14:textId="6C7C5933" w:rsidR="00CB0A98" w:rsidRDefault="00CB0A98" w:rsidP="00CB0A98">
      <w:pPr>
        <w:pStyle w:val="1wsmainbodyfullout"/>
        <w:spacing w:after="60" w:line="230" w:lineRule="atLeast"/>
        <w:ind w:left="360" w:hanging="360"/>
      </w:pPr>
      <w:r w:rsidRPr="004157B5">
        <w:rPr>
          <w:b/>
        </w:rPr>
        <w:t>1.</w:t>
      </w:r>
      <w:r>
        <w:tab/>
        <w:t xml:space="preserve">The weight of an object is the force acting on the object in a gravitational field. The stronger the gravitational field, the greater the weight of a body. Weight is measured in the units of </w:t>
      </w:r>
      <w:r w:rsidR="00BE3736">
        <w:t>N</w:t>
      </w:r>
      <w:r w:rsidR="00BE3736" w:rsidRPr="002F46F6">
        <w:t>ewtons</w:t>
      </w:r>
      <w:r w:rsidRPr="002F46F6">
        <w:t xml:space="preserve"> </w:t>
      </w:r>
      <w:r>
        <w:t>(N)</w:t>
      </w:r>
    </w:p>
    <w:p w14:paraId="0BAA215A" w14:textId="77777777" w:rsidR="00CB0A98" w:rsidRDefault="00CB0A98" w:rsidP="00CB0A98">
      <w:pPr>
        <w:pStyle w:val="1wsquestionsindent"/>
        <w:tabs>
          <w:tab w:val="left" w:pos="780"/>
        </w:tabs>
        <w:spacing w:line="270" w:lineRule="exact"/>
      </w:pPr>
      <w:r>
        <w:tab/>
        <w:t>The weight (</w:t>
      </w:r>
      <w:r w:rsidRPr="009B242C">
        <w:rPr>
          <w:i/>
        </w:rPr>
        <w:t>W</w:t>
      </w:r>
      <w:r>
        <w:t>) of a body of mass (</w:t>
      </w:r>
      <w:r w:rsidRPr="009B242C">
        <w:rPr>
          <w:i/>
        </w:rPr>
        <w:t>m</w:t>
      </w:r>
      <w:r>
        <w:t>) in a gravitational field (</w:t>
      </w:r>
      <w:r w:rsidRPr="009B242C">
        <w:rPr>
          <w:i/>
        </w:rPr>
        <w:t>g</w:t>
      </w:r>
      <w:r>
        <w:t xml:space="preserve"> </w:t>
      </w:r>
      <w:r w:rsidRPr="004E410A">
        <w:rPr>
          <w:rFonts w:ascii="Symbol" w:hAnsi="Symbol"/>
          <w:spacing w:val="-2"/>
        </w:rPr>
        <w:t></w:t>
      </w:r>
      <w:r>
        <w:t xml:space="preserve"> acceleration due to gravity) is given by the formula:</w:t>
      </w:r>
    </w:p>
    <w:p w14:paraId="18CE2502" w14:textId="77777777" w:rsidR="00CB0A98" w:rsidRPr="00BD41AF" w:rsidRDefault="00CB0A98" w:rsidP="00CB0A98">
      <w:pPr>
        <w:pStyle w:val="1wsquestionsindent"/>
        <w:jc w:val="center"/>
      </w:pPr>
      <w:r w:rsidRPr="00AC7E64">
        <w:rPr>
          <w:i/>
        </w:rPr>
        <w:t>W</w:t>
      </w:r>
      <w:r>
        <w:t xml:space="preserve"> </w:t>
      </w:r>
      <w:r w:rsidRPr="004E410A">
        <w:rPr>
          <w:rFonts w:ascii="Symbol" w:hAnsi="Symbol"/>
          <w:spacing w:val="-2"/>
        </w:rPr>
        <w:t></w:t>
      </w:r>
      <w:r>
        <w:t xml:space="preserve"> </w:t>
      </w:r>
      <w:r w:rsidRPr="00AC7E64">
        <w:rPr>
          <w:i/>
        </w:rPr>
        <w:t>mg</w:t>
      </w:r>
    </w:p>
    <w:p w14:paraId="376E70C1" w14:textId="77777777" w:rsidR="00CB0A98" w:rsidRDefault="00CB0A98" w:rsidP="00CB0A98">
      <w:pPr>
        <w:pStyle w:val="1wsquestionsindent"/>
        <w:tabs>
          <w:tab w:val="left" w:pos="792"/>
        </w:tabs>
        <w:spacing w:line="270" w:lineRule="exact"/>
        <w:ind w:left="357"/>
      </w:pPr>
      <w:r>
        <w:tab/>
        <w:t>On the Earth’s surface ‘</w:t>
      </w:r>
      <w:r w:rsidRPr="00520DDD">
        <w:rPr>
          <w:i/>
        </w:rPr>
        <w:t>g</w:t>
      </w:r>
      <w:r>
        <w:t>’ typically has a value of 9.8 m/s</w:t>
      </w:r>
      <w:r w:rsidRPr="00520DDD">
        <w:rPr>
          <w:vertAlign w:val="superscript"/>
        </w:rPr>
        <w:t>2</w:t>
      </w:r>
      <w:r>
        <w:t xml:space="preserve"> but this varies with altitude and latitude. On other planets, the value of ‘</w:t>
      </w:r>
      <w:r w:rsidRPr="00520DDD">
        <w:rPr>
          <w:i/>
        </w:rPr>
        <w:t>g</w:t>
      </w:r>
      <w:r>
        <w:t>’ also changes.</w:t>
      </w:r>
    </w:p>
    <w:p w14:paraId="22E86A57" w14:textId="77777777" w:rsidR="00CB0A98" w:rsidRDefault="00CB0A98" w:rsidP="00CB0A98">
      <w:pPr>
        <w:pStyle w:val="1wsquestionsindent"/>
        <w:spacing w:line="270" w:lineRule="exact"/>
        <w:ind w:left="357"/>
      </w:pPr>
      <w:r>
        <w:t>Complete the table using the above formula.</w:t>
      </w:r>
    </w:p>
    <w:tbl>
      <w:tblPr>
        <w:tblW w:w="0" w:type="auto"/>
        <w:tblInd w:w="480" w:type="dxa"/>
        <w:tblCellMar>
          <w:right w:w="0" w:type="dxa"/>
        </w:tblCellMar>
        <w:tblLook w:val="04A0" w:firstRow="1" w:lastRow="0" w:firstColumn="1" w:lastColumn="0" w:noHBand="0" w:noVBand="1"/>
      </w:tblPr>
      <w:tblGrid>
        <w:gridCol w:w="2976"/>
        <w:gridCol w:w="2976"/>
        <w:gridCol w:w="2976"/>
      </w:tblGrid>
      <w:tr w:rsidR="00CB0A98" w:rsidRPr="00BD41AF" w14:paraId="3CAF60B5" w14:textId="77777777" w:rsidTr="009F0934">
        <w:trPr>
          <w:trHeight w:val="276"/>
        </w:trPr>
        <w:tc>
          <w:tcPr>
            <w:tcW w:w="2976" w:type="dxa"/>
            <w:tcBorders>
              <w:top w:val="single" w:sz="4" w:space="0" w:color="auto"/>
              <w:left w:val="single" w:sz="4" w:space="0" w:color="auto"/>
              <w:bottom w:val="single" w:sz="4" w:space="0" w:color="auto"/>
              <w:right w:val="single" w:sz="4" w:space="0" w:color="FFFFFF"/>
            </w:tcBorders>
            <w:shd w:val="clear" w:color="auto" w:fill="000000"/>
            <w:vAlign w:val="center"/>
          </w:tcPr>
          <w:p w14:paraId="4944575C" w14:textId="77777777" w:rsidR="00CB0A98" w:rsidRPr="00AC7E64" w:rsidRDefault="00CB0A98" w:rsidP="009F0934">
            <w:pPr>
              <w:pStyle w:val="TABLEHEADWHITECENTRE"/>
            </w:pPr>
            <w:r w:rsidRPr="00AC7E64">
              <w:t>Mass (kg)</w:t>
            </w:r>
          </w:p>
        </w:tc>
        <w:tc>
          <w:tcPr>
            <w:tcW w:w="2976" w:type="dxa"/>
            <w:tcBorders>
              <w:top w:val="single" w:sz="4" w:space="0" w:color="auto"/>
              <w:left w:val="single" w:sz="4" w:space="0" w:color="FFFFFF"/>
              <w:bottom w:val="single" w:sz="4" w:space="0" w:color="auto"/>
              <w:right w:val="single" w:sz="4" w:space="0" w:color="FFFFFF"/>
            </w:tcBorders>
            <w:shd w:val="clear" w:color="auto" w:fill="000000"/>
            <w:vAlign w:val="center"/>
          </w:tcPr>
          <w:p w14:paraId="5DD83066" w14:textId="77777777" w:rsidR="00CB0A98" w:rsidRPr="00AC7E64" w:rsidRDefault="00CB0A98" w:rsidP="009F0934">
            <w:pPr>
              <w:pStyle w:val="TABLEHEADWHITECENTRE"/>
            </w:pPr>
            <w:r w:rsidRPr="00AC7E64">
              <w:t>Gravity (m/s</w:t>
            </w:r>
            <w:r w:rsidRPr="00837EA2">
              <w:rPr>
                <w:vertAlign w:val="superscript"/>
              </w:rPr>
              <w:t>2</w:t>
            </w:r>
            <w:r w:rsidRPr="00AC7E64">
              <w:t>)</w:t>
            </w:r>
          </w:p>
        </w:tc>
        <w:tc>
          <w:tcPr>
            <w:tcW w:w="2976" w:type="dxa"/>
            <w:tcBorders>
              <w:top w:val="single" w:sz="4" w:space="0" w:color="auto"/>
              <w:left w:val="single" w:sz="4" w:space="0" w:color="FFFFFF"/>
              <w:bottom w:val="single" w:sz="4" w:space="0" w:color="auto"/>
              <w:right w:val="single" w:sz="4" w:space="0" w:color="auto"/>
            </w:tcBorders>
            <w:shd w:val="clear" w:color="auto" w:fill="000000"/>
            <w:vAlign w:val="center"/>
          </w:tcPr>
          <w:p w14:paraId="49C599F0" w14:textId="77777777" w:rsidR="00CB0A98" w:rsidRPr="00AC7E64" w:rsidRDefault="00CB0A98" w:rsidP="009F0934">
            <w:pPr>
              <w:pStyle w:val="TABLEHEADWHITECENTRE"/>
            </w:pPr>
            <w:r w:rsidRPr="00AC7E64">
              <w:t>Weight (N)</w:t>
            </w:r>
          </w:p>
        </w:tc>
      </w:tr>
      <w:tr w:rsidR="00CB0A98" w:rsidRPr="00BD41AF" w14:paraId="5357B037" w14:textId="77777777" w:rsidTr="009F0934">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2F1DD566" w14:textId="77777777" w:rsidR="00CB0A98" w:rsidRPr="00BD41AF" w:rsidRDefault="00CB0A98" w:rsidP="009F0934">
            <w:pPr>
              <w:pStyle w:val="TABLETEXTLEFT"/>
              <w:jc w:val="center"/>
            </w:pPr>
            <w:r>
              <w:t>20</w:t>
            </w:r>
          </w:p>
        </w:tc>
        <w:tc>
          <w:tcPr>
            <w:tcW w:w="2976" w:type="dxa"/>
            <w:tcBorders>
              <w:top w:val="single" w:sz="4" w:space="0" w:color="auto"/>
              <w:left w:val="single" w:sz="4" w:space="0" w:color="auto"/>
              <w:bottom w:val="single" w:sz="4" w:space="0" w:color="auto"/>
              <w:right w:val="single" w:sz="4" w:space="0" w:color="auto"/>
            </w:tcBorders>
          </w:tcPr>
          <w:p w14:paraId="26907522" w14:textId="77777777" w:rsidR="00CB0A98" w:rsidRPr="00BD41AF" w:rsidRDefault="00CB0A98" w:rsidP="009F0934">
            <w:pPr>
              <w:pStyle w:val="TABLETEXTLEFT"/>
              <w:jc w:val="center"/>
            </w:pPr>
            <w:r>
              <w:t>9.8</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EEA7358" w14:textId="77777777" w:rsidR="00CB0A98" w:rsidRPr="003301B6" w:rsidRDefault="00CB0A98" w:rsidP="009F0934">
            <w:pPr>
              <w:pStyle w:val="TABLETEXTLEFT"/>
              <w:jc w:val="center"/>
              <w:rPr>
                <w:color w:val="FF0000"/>
                <w:sz w:val="21"/>
                <w:szCs w:val="21"/>
              </w:rPr>
            </w:pPr>
            <w:r w:rsidRPr="003301B6">
              <w:rPr>
                <w:color w:val="FF0000"/>
                <w:sz w:val="21"/>
                <w:szCs w:val="21"/>
              </w:rPr>
              <w:t xml:space="preserve">20 </w:t>
            </w:r>
            <w:r w:rsidRPr="003301B6">
              <w:rPr>
                <w:rFonts w:ascii="Symbol" w:hAnsi="Symbol"/>
                <w:color w:val="FF0000"/>
                <w:sz w:val="21"/>
                <w:szCs w:val="21"/>
              </w:rPr>
              <w:sym w:font="Symbol" w:char="F0B4"/>
            </w:r>
            <w:r w:rsidRPr="003301B6">
              <w:rPr>
                <w:color w:val="FF0000"/>
                <w:sz w:val="21"/>
                <w:szCs w:val="21"/>
              </w:rPr>
              <w:t xml:space="preserve"> 9.8 </w:t>
            </w:r>
            <w:r w:rsidRPr="003301B6">
              <w:rPr>
                <w:rFonts w:ascii="Symbol" w:hAnsi="Symbol" w:cs="Arial"/>
                <w:color w:val="FF0000"/>
                <w:sz w:val="21"/>
                <w:szCs w:val="21"/>
              </w:rPr>
              <w:t></w:t>
            </w:r>
            <w:r w:rsidRPr="003301B6">
              <w:rPr>
                <w:color w:val="FF0000"/>
                <w:sz w:val="21"/>
                <w:szCs w:val="21"/>
              </w:rPr>
              <w:t xml:space="preserve"> 196</w:t>
            </w:r>
          </w:p>
        </w:tc>
      </w:tr>
      <w:tr w:rsidR="00CB0A98" w:rsidRPr="00BD41AF" w14:paraId="261B1B2F" w14:textId="77777777" w:rsidTr="009F0934">
        <w:trPr>
          <w:trHeight w:val="276"/>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660FFF20" w14:textId="77777777" w:rsidR="00CB0A98" w:rsidRPr="00BD41AF" w:rsidRDefault="00CB0A98" w:rsidP="009F0934">
            <w:pPr>
              <w:pStyle w:val="TABLETEXTLEFT"/>
              <w:jc w:val="center"/>
            </w:pPr>
            <w:r>
              <w:t>30</w:t>
            </w:r>
          </w:p>
        </w:tc>
        <w:tc>
          <w:tcPr>
            <w:tcW w:w="2976" w:type="dxa"/>
            <w:tcBorders>
              <w:top w:val="single" w:sz="4" w:space="0" w:color="auto"/>
              <w:left w:val="single" w:sz="4" w:space="0" w:color="auto"/>
              <w:bottom w:val="single" w:sz="4" w:space="0" w:color="auto"/>
              <w:right w:val="single" w:sz="4" w:space="0" w:color="auto"/>
            </w:tcBorders>
          </w:tcPr>
          <w:p w14:paraId="0EBB63F7" w14:textId="77777777" w:rsidR="00CB0A98" w:rsidRPr="003301B6" w:rsidRDefault="00CB0A98" w:rsidP="009F0934">
            <w:pPr>
              <w:pStyle w:val="TABLETEXTLEFT"/>
              <w:jc w:val="center"/>
              <w:rPr>
                <w:rFonts w:cs="Arial"/>
                <w:color w:val="FF0000"/>
                <w:sz w:val="21"/>
                <w:szCs w:val="21"/>
              </w:rPr>
            </w:pPr>
            <w:r w:rsidRPr="003301B6">
              <w:rPr>
                <w:rFonts w:cs="Arial"/>
                <w:color w:val="FF0000"/>
                <w:sz w:val="21"/>
                <w:szCs w:val="21"/>
              </w:rPr>
              <w:object w:dxaOrig="460" w:dyaOrig="400" w14:anchorId="273C15C6">
                <v:shape id="_x0000_i1092" type="#_x0000_t75" style="width:23pt;height:20pt" o:ole="">
                  <v:imagedata r:id="rId125" o:title=""/>
                </v:shape>
                <o:OLEObject Type="Embed" ProgID="Equation.DSMT4" ShapeID="_x0000_i1092" DrawAspect="Content" ObjectID="_1417260663" r:id="rId126"/>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9.55</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5F6BF71" w14:textId="77777777" w:rsidR="00CB0A98" w:rsidRPr="00BD41AF" w:rsidRDefault="00CB0A98" w:rsidP="009F0934">
            <w:pPr>
              <w:pStyle w:val="TABLETEXTLEFT"/>
              <w:jc w:val="center"/>
            </w:pPr>
            <w:r>
              <w:t>286.5</w:t>
            </w:r>
          </w:p>
        </w:tc>
      </w:tr>
      <w:tr w:rsidR="00CB0A98" w:rsidRPr="00BD41AF" w14:paraId="3396045F" w14:textId="77777777" w:rsidTr="009F0934">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8EE9856" w14:textId="77777777" w:rsidR="00CB0A98" w:rsidRPr="003301B6" w:rsidRDefault="00CB0A98" w:rsidP="009F0934">
            <w:pPr>
              <w:pStyle w:val="TABLETEXTLEFT"/>
              <w:jc w:val="center"/>
              <w:rPr>
                <w:rFonts w:cs="Arial"/>
                <w:color w:val="FF0000"/>
                <w:sz w:val="21"/>
                <w:szCs w:val="21"/>
              </w:rPr>
            </w:pPr>
            <w:r w:rsidRPr="003301B6">
              <w:rPr>
                <w:rFonts w:cs="Arial"/>
                <w:color w:val="FF0000"/>
                <w:sz w:val="21"/>
                <w:szCs w:val="21"/>
              </w:rPr>
              <w:object w:dxaOrig="340" w:dyaOrig="400" w14:anchorId="471C0B0C">
                <v:shape id="_x0000_i1093" type="#_x0000_t75" style="width:17pt;height:20pt" o:ole="">
                  <v:imagedata r:id="rId127" o:title=""/>
                </v:shape>
                <o:OLEObject Type="Embed" ProgID="Equation.DSMT4" ShapeID="_x0000_i1093" DrawAspect="Content" ObjectID="_1417260664" r:id="rId128"/>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40.8</w:t>
            </w:r>
          </w:p>
        </w:tc>
        <w:tc>
          <w:tcPr>
            <w:tcW w:w="2976" w:type="dxa"/>
            <w:tcBorders>
              <w:top w:val="single" w:sz="4" w:space="0" w:color="auto"/>
              <w:left w:val="single" w:sz="4" w:space="0" w:color="auto"/>
              <w:bottom w:val="single" w:sz="4" w:space="0" w:color="auto"/>
              <w:right w:val="single" w:sz="4" w:space="0" w:color="auto"/>
            </w:tcBorders>
          </w:tcPr>
          <w:p w14:paraId="74571945" w14:textId="77777777" w:rsidR="00CB0A98" w:rsidRPr="00BD41AF" w:rsidRDefault="00CB0A98" w:rsidP="009F0934">
            <w:pPr>
              <w:pStyle w:val="TABLETEXTLEFT"/>
              <w:jc w:val="center"/>
            </w:pPr>
            <w:r>
              <w:t>9.8</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4C7159FC" w14:textId="77777777" w:rsidR="00CB0A98" w:rsidRPr="00BD41AF" w:rsidRDefault="00CB0A98" w:rsidP="009F0934">
            <w:pPr>
              <w:pStyle w:val="TABLETEXTLEFT"/>
              <w:jc w:val="center"/>
            </w:pPr>
            <w:r>
              <w:t>400.0</w:t>
            </w:r>
          </w:p>
        </w:tc>
      </w:tr>
    </w:tbl>
    <w:p w14:paraId="1D32729A" w14:textId="77777777" w:rsidR="00CB0A98" w:rsidRPr="004157B5" w:rsidRDefault="00CB0A98" w:rsidP="00CB0A98">
      <w:pPr>
        <w:pStyle w:val="Heading1"/>
        <w:spacing w:before="120"/>
      </w:pPr>
      <w:r w:rsidRPr="004157B5">
        <w:t>Spreadsheets and graphing</w:t>
      </w:r>
    </w:p>
    <w:p w14:paraId="3363395D" w14:textId="77777777" w:rsidR="00CB0A98" w:rsidRDefault="00CB0A98" w:rsidP="00CB0A98">
      <w:pPr>
        <w:pStyle w:val="1wsmainbodyfullout"/>
        <w:spacing w:after="60" w:line="230" w:lineRule="atLeast"/>
        <w:ind w:left="360" w:hanging="360"/>
      </w:pPr>
      <w:r w:rsidRPr="004157B5">
        <w:rPr>
          <w:b/>
        </w:rPr>
        <w:t>2.</w:t>
      </w:r>
      <w:r>
        <w:tab/>
        <w:t>A spreadsheet program such as Excel is a useful computer application for tabulating data and plotting graphs. In this exercise you will practise using a spreadsheet application.</w:t>
      </w:r>
    </w:p>
    <w:p w14:paraId="009C8034" w14:textId="77777777" w:rsidR="00CB0A98" w:rsidRDefault="00CB0A98" w:rsidP="00CB0A98">
      <w:pPr>
        <w:pStyle w:val="1wsquestionsindent"/>
        <w:spacing w:after="40" w:line="270" w:lineRule="exact"/>
      </w:pPr>
      <w:r>
        <w:t xml:space="preserve">The following mass and weight data was collected from the planet </w:t>
      </w:r>
      <w:r w:rsidRPr="00330D32">
        <w:t>Mars</w:t>
      </w:r>
      <w:r>
        <w:t>. The data is presented as you would set it out in the spreadsheet application.</w:t>
      </w:r>
    </w:p>
    <w:p w14:paraId="0EEEEF16" w14:textId="77777777" w:rsidR="00CB0A98" w:rsidRPr="00CC1FFE" w:rsidRDefault="00CB0A98" w:rsidP="00CB0A98">
      <w:pPr>
        <w:pStyle w:val="1wsquestiona"/>
        <w:spacing w:after="40" w:line="250" w:lineRule="exact"/>
        <w:ind w:left="799" w:hanging="442"/>
      </w:pPr>
      <w:r>
        <w:rPr>
          <w:spacing w:val="-2"/>
        </w:rPr>
        <w:t>(a)</w:t>
      </w:r>
      <w:r>
        <w:rPr>
          <w:spacing w:val="-2"/>
        </w:rPr>
        <w:tab/>
      </w:r>
      <w:r w:rsidRPr="00CC1FFE">
        <w:t>Open the spreadsheet application and enter the data as tabulated below.</w:t>
      </w:r>
    </w:p>
    <w:p w14:paraId="7F56C833" w14:textId="77777777" w:rsidR="00CB0A98" w:rsidRPr="00CC1FFE" w:rsidRDefault="00CB0A98" w:rsidP="00CB0A98">
      <w:pPr>
        <w:pStyle w:val="1wsquestiona"/>
        <w:spacing w:after="40" w:line="250" w:lineRule="exact"/>
        <w:ind w:left="799" w:hanging="442"/>
      </w:pPr>
      <w:r w:rsidRPr="00CC1FFE">
        <w:t>(b)</w:t>
      </w:r>
      <w:r w:rsidRPr="00CC1FFE">
        <w:tab/>
        <w:t xml:space="preserve">Select </w:t>
      </w:r>
      <w:r w:rsidRPr="00325101">
        <w:rPr>
          <w:i/>
        </w:rPr>
        <w:t>Insert</w:t>
      </w:r>
      <w:r w:rsidRPr="00CC1FFE">
        <w:t xml:space="preserve"> from the menu bar.</w:t>
      </w:r>
    </w:p>
    <w:p w14:paraId="3F4B547C" w14:textId="77777777" w:rsidR="00CB0A98" w:rsidRPr="00CC1FFE" w:rsidRDefault="00CB0A98" w:rsidP="00CB0A98">
      <w:pPr>
        <w:pStyle w:val="1wsquestiona"/>
        <w:spacing w:after="40" w:line="250" w:lineRule="exact"/>
        <w:ind w:left="799" w:hanging="442"/>
      </w:pPr>
      <w:r w:rsidRPr="00CC1FFE">
        <w:t>(c)</w:t>
      </w:r>
      <w:r w:rsidRPr="00CC1FFE">
        <w:tab/>
        <w:t xml:space="preserve">Select </w:t>
      </w:r>
      <w:r w:rsidRPr="00325101">
        <w:rPr>
          <w:i/>
        </w:rPr>
        <w:t>Scatter</w:t>
      </w:r>
      <w:r w:rsidRPr="00CC1FFE">
        <w:t xml:space="preserve"> as the chart type. Select ‘</w:t>
      </w:r>
      <w:r>
        <w:t>S</w:t>
      </w:r>
      <w:r w:rsidRPr="00CC1FFE">
        <w:t>catter with straight lines and markers’</w:t>
      </w:r>
      <w:r>
        <w:t>.</w:t>
      </w:r>
    </w:p>
    <w:p w14:paraId="47F4F655" w14:textId="77777777" w:rsidR="00CB0A98" w:rsidRPr="00837EA2" w:rsidRDefault="00CB0A98" w:rsidP="00CB0A98">
      <w:pPr>
        <w:pStyle w:val="1wsquestiona"/>
        <w:spacing w:after="40" w:line="250" w:lineRule="exact"/>
        <w:ind w:left="799" w:hanging="442"/>
        <w:rPr>
          <w:spacing w:val="-2"/>
        </w:rPr>
      </w:pPr>
      <w:r w:rsidRPr="00837EA2">
        <w:rPr>
          <w:spacing w:val="-2"/>
        </w:rPr>
        <w:t>(d)</w:t>
      </w:r>
      <w:r>
        <w:rPr>
          <w:spacing w:val="-2"/>
        </w:rPr>
        <w:tab/>
      </w:r>
      <w:r w:rsidRPr="00CC1FFE">
        <w:t xml:space="preserve">The </w:t>
      </w:r>
      <w:r w:rsidRPr="00EF0246">
        <w:rPr>
          <w:i/>
        </w:rPr>
        <w:t>Design</w:t>
      </w:r>
      <w:r w:rsidRPr="00CC1FFE">
        <w:t xml:space="preserve"> and </w:t>
      </w:r>
      <w:r w:rsidRPr="00EF0246">
        <w:rPr>
          <w:i/>
        </w:rPr>
        <w:t>Layout</w:t>
      </w:r>
      <w:r w:rsidRPr="00CC1FFE">
        <w:t xml:space="preserve"> tabs can be used to insert a chart title and then each axis title and unit.</w:t>
      </w:r>
    </w:p>
    <w:p w14:paraId="1B9AFA31" w14:textId="77777777" w:rsidR="00CB0A98" w:rsidRPr="00CC1FFE" w:rsidRDefault="00CB0A98" w:rsidP="00CB0A98">
      <w:pPr>
        <w:pStyle w:val="1wsquestiona"/>
        <w:spacing w:after="40" w:line="250" w:lineRule="exact"/>
        <w:ind w:left="799" w:hanging="442"/>
      </w:pPr>
      <w:r w:rsidRPr="00837EA2">
        <w:rPr>
          <w:spacing w:val="-2"/>
        </w:rPr>
        <w:t>(e)</w:t>
      </w:r>
      <w:r>
        <w:rPr>
          <w:spacing w:val="-2"/>
        </w:rPr>
        <w:tab/>
      </w:r>
      <w:r w:rsidRPr="00CC1FFE">
        <w:t>Select the gridlines you would like to show.</w:t>
      </w:r>
    </w:p>
    <w:tbl>
      <w:tblPr>
        <w:tblW w:w="0" w:type="auto"/>
        <w:tblInd w:w="640" w:type="dxa"/>
        <w:tblCellMar>
          <w:right w:w="0" w:type="dxa"/>
        </w:tblCellMar>
        <w:tblLook w:val="04A0" w:firstRow="1" w:lastRow="0" w:firstColumn="1" w:lastColumn="0" w:noHBand="0" w:noVBand="1"/>
      </w:tblPr>
      <w:tblGrid>
        <w:gridCol w:w="696"/>
        <w:gridCol w:w="2136"/>
        <w:gridCol w:w="2136"/>
      </w:tblGrid>
      <w:tr w:rsidR="00CB0A98" w:rsidRPr="00BD41AF" w14:paraId="19298ADB" w14:textId="77777777" w:rsidTr="009F0934">
        <w:trPr>
          <w:trHeight w:val="276"/>
        </w:trPr>
        <w:tc>
          <w:tcPr>
            <w:tcW w:w="696" w:type="dxa"/>
            <w:tcBorders>
              <w:top w:val="single" w:sz="4" w:space="0" w:color="auto"/>
              <w:left w:val="single" w:sz="4" w:space="0" w:color="auto"/>
              <w:bottom w:val="single" w:sz="4" w:space="0" w:color="FFFFFF"/>
              <w:right w:val="single" w:sz="4" w:space="0" w:color="FFFFFF"/>
            </w:tcBorders>
            <w:shd w:val="clear" w:color="auto" w:fill="000000"/>
            <w:tcMar>
              <w:left w:w="240" w:type="dxa"/>
            </w:tcMar>
            <w:vAlign w:val="center"/>
          </w:tcPr>
          <w:p w14:paraId="237CDF14" w14:textId="77777777" w:rsidR="00CB0A98" w:rsidRPr="00AC7E64" w:rsidRDefault="00CB0A98" w:rsidP="009F0934">
            <w:pPr>
              <w:pStyle w:val="TABLEHEADWHITECENTRE"/>
              <w:jc w:val="left"/>
            </w:pPr>
          </w:p>
        </w:tc>
        <w:tc>
          <w:tcPr>
            <w:tcW w:w="2136" w:type="dxa"/>
            <w:tcBorders>
              <w:top w:val="single" w:sz="4" w:space="0" w:color="auto"/>
              <w:left w:val="single" w:sz="4" w:space="0" w:color="FFFFFF"/>
              <w:bottom w:val="single" w:sz="4" w:space="0" w:color="auto"/>
              <w:right w:val="single" w:sz="4" w:space="0" w:color="FFFFFF"/>
            </w:tcBorders>
            <w:shd w:val="clear" w:color="auto" w:fill="000000"/>
            <w:vAlign w:val="center"/>
          </w:tcPr>
          <w:p w14:paraId="0886BB5D" w14:textId="77777777" w:rsidR="00CB0A98" w:rsidRPr="00205D10" w:rsidRDefault="00CB0A98" w:rsidP="009F0934">
            <w:pPr>
              <w:pStyle w:val="TABLEHEADWHITECENTRE"/>
            </w:pPr>
            <w:r w:rsidRPr="00205D10">
              <w:t>A</w:t>
            </w:r>
          </w:p>
        </w:tc>
        <w:tc>
          <w:tcPr>
            <w:tcW w:w="2136" w:type="dxa"/>
            <w:tcBorders>
              <w:top w:val="single" w:sz="4" w:space="0" w:color="auto"/>
              <w:left w:val="single" w:sz="4" w:space="0" w:color="FFFFFF"/>
              <w:bottom w:val="single" w:sz="4" w:space="0" w:color="auto"/>
              <w:right w:val="single" w:sz="4" w:space="0" w:color="auto"/>
            </w:tcBorders>
            <w:shd w:val="clear" w:color="auto" w:fill="000000"/>
            <w:vAlign w:val="center"/>
          </w:tcPr>
          <w:p w14:paraId="33CEA1FF" w14:textId="77777777" w:rsidR="00CB0A98" w:rsidRPr="00205D10" w:rsidRDefault="00CB0A98" w:rsidP="009F0934">
            <w:pPr>
              <w:pStyle w:val="TABLEHEADWHITECENTRE"/>
            </w:pPr>
            <w:r w:rsidRPr="00205D10">
              <w:t>B</w:t>
            </w:r>
          </w:p>
        </w:tc>
      </w:tr>
      <w:tr w:rsidR="00CB0A98" w:rsidRPr="00BD41AF" w14:paraId="576F7362" w14:textId="77777777" w:rsidTr="009F093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69C0B784" w14:textId="77777777" w:rsidR="00CB0A98" w:rsidRPr="00205D10" w:rsidRDefault="00CB0A98" w:rsidP="009F0934">
            <w:pPr>
              <w:pStyle w:val="TABLEHEADWHITECENTRE"/>
              <w:jc w:val="left"/>
            </w:pPr>
            <w:r w:rsidRPr="00205D10">
              <w:t>1</w:t>
            </w:r>
          </w:p>
        </w:tc>
        <w:tc>
          <w:tcPr>
            <w:tcW w:w="2136" w:type="dxa"/>
            <w:tcBorders>
              <w:top w:val="single" w:sz="4" w:space="0" w:color="auto"/>
              <w:left w:val="single" w:sz="4" w:space="0" w:color="auto"/>
              <w:bottom w:val="single" w:sz="4" w:space="0" w:color="auto"/>
              <w:right w:val="single" w:sz="4" w:space="0" w:color="auto"/>
            </w:tcBorders>
            <w:vAlign w:val="center"/>
          </w:tcPr>
          <w:p w14:paraId="214D397E" w14:textId="77777777" w:rsidR="00CB0A98" w:rsidRPr="008771FE" w:rsidRDefault="00CB0A98" w:rsidP="009F0934">
            <w:pPr>
              <w:pStyle w:val="TABLETEXTLEFT"/>
              <w:jc w:val="center"/>
              <w:rPr>
                <w:b/>
              </w:rPr>
            </w:pPr>
            <w:r w:rsidRPr="008771FE">
              <w:rPr>
                <w:b/>
              </w:rPr>
              <w:t>Mass (kg)</w:t>
            </w:r>
          </w:p>
        </w:tc>
        <w:tc>
          <w:tcPr>
            <w:tcW w:w="2136" w:type="dxa"/>
            <w:tcBorders>
              <w:top w:val="single" w:sz="4" w:space="0" w:color="auto"/>
              <w:left w:val="single" w:sz="4" w:space="0" w:color="auto"/>
              <w:bottom w:val="single" w:sz="4" w:space="0" w:color="auto"/>
              <w:right w:val="single" w:sz="4" w:space="0" w:color="auto"/>
            </w:tcBorders>
            <w:shd w:val="clear" w:color="auto" w:fill="auto"/>
            <w:vAlign w:val="center"/>
          </w:tcPr>
          <w:p w14:paraId="2AA357E3" w14:textId="77777777" w:rsidR="00CB0A98" w:rsidRPr="008771FE" w:rsidRDefault="00CB0A98" w:rsidP="009F0934">
            <w:pPr>
              <w:pStyle w:val="TABLETEXTLEFT"/>
              <w:jc w:val="center"/>
              <w:rPr>
                <w:b/>
              </w:rPr>
            </w:pPr>
            <w:r w:rsidRPr="008771FE">
              <w:rPr>
                <w:b/>
              </w:rPr>
              <w:t>Weight (N)</w:t>
            </w:r>
          </w:p>
        </w:tc>
      </w:tr>
      <w:tr w:rsidR="00CB0A98" w:rsidRPr="00BD41AF" w14:paraId="71424339" w14:textId="77777777" w:rsidTr="009F0934">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69AA6139" w14:textId="77777777" w:rsidR="00CB0A98" w:rsidRPr="00205D10" w:rsidRDefault="00CB0A98" w:rsidP="009F0934">
            <w:pPr>
              <w:pStyle w:val="TABLEHEADWHITECENTRE"/>
              <w:jc w:val="left"/>
            </w:pPr>
            <w:r w:rsidRPr="00205D10">
              <w:t>2</w:t>
            </w:r>
          </w:p>
        </w:tc>
        <w:tc>
          <w:tcPr>
            <w:tcW w:w="2136" w:type="dxa"/>
            <w:tcBorders>
              <w:top w:val="single" w:sz="4" w:space="0" w:color="auto"/>
              <w:left w:val="single" w:sz="4" w:space="0" w:color="auto"/>
              <w:bottom w:val="single" w:sz="4" w:space="0" w:color="auto"/>
              <w:right w:val="single" w:sz="4" w:space="0" w:color="auto"/>
            </w:tcBorders>
            <w:vAlign w:val="center"/>
          </w:tcPr>
          <w:p w14:paraId="4860B3C1" w14:textId="77777777" w:rsidR="00CB0A98" w:rsidRPr="00BD41AF" w:rsidRDefault="00CB0A98" w:rsidP="009F0934">
            <w:pPr>
              <w:pStyle w:val="TABLETEXTLEFT"/>
              <w:jc w:val="center"/>
            </w:pPr>
            <w:r w:rsidRPr="004C6303">
              <w:rPr>
                <w:rFonts w:cs="Arial"/>
                <w:sz w:val="18"/>
                <w:szCs w:val="18"/>
                <w:lang w:val="en-AU"/>
              </w:rPr>
              <w:t>0.0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40DCCA1B" w14:textId="77777777" w:rsidR="00CB0A98" w:rsidRPr="00BD41AF" w:rsidRDefault="00CB0A98" w:rsidP="009F0934">
            <w:pPr>
              <w:pStyle w:val="TABLETEXTLEFT"/>
              <w:jc w:val="right"/>
            </w:pPr>
            <w:r w:rsidRPr="004C6303">
              <w:rPr>
                <w:rFonts w:cs="Arial"/>
                <w:sz w:val="18"/>
                <w:szCs w:val="18"/>
                <w:lang w:val="en-AU"/>
              </w:rPr>
              <w:t>0.0</w:t>
            </w:r>
          </w:p>
        </w:tc>
      </w:tr>
      <w:tr w:rsidR="00CB0A98" w:rsidRPr="00BD41AF" w14:paraId="01395E7F" w14:textId="77777777" w:rsidTr="009F093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619E49C" w14:textId="77777777" w:rsidR="00CB0A98" w:rsidRPr="00205D10" w:rsidRDefault="00CB0A98" w:rsidP="009F0934">
            <w:pPr>
              <w:pStyle w:val="TABLEHEADWHITECENTRE"/>
              <w:jc w:val="left"/>
            </w:pPr>
            <w:r w:rsidRPr="00205D10">
              <w:t>3</w:t>
            </w:r>
          </w:p>
        </w:tc>
        <w:tc>
          <w:tcPr>
            <w:tcW w:w="2136" w:type="dxa"/>
            <w:tcBorders>
              <w:top w:val="single" w:sz="4" w:space="0" w:color="auto"/>
              <w:left w:val="single" w:sz="4" w:space="0" w:color="auto"/>
              <w:bottom w:val="single" w:sz="4" w:space="0" w:color="auto"/>
              <w:right w:val="single" w:sz="4" w:space="0" w:color="auto"/>
            </w:tcBorders>
            <w:vAlign w:val="center"/>
          </w:tcPr>
          <w:p w14:paraId="7A63F4BB" w14:textId="77777777" w:rsidR="00CB0A98" w:rsidRPr="008771FE" w:rsidRDefault="00CB0A98" w:rsidP="009F0934">
            <w:pPr>
              <w:pStyle w:val="TABLETEXTLEFT"/>
              <w:jc w:val="center"/>
            </w:pPr>
            <w:r w:rsidRPr="008771FE">
              <w:t>0.5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67B0B5BF" w14:textId="77777777" w:rsidR="00CB0A98" w:rsidRPr="008771FE" w:rsidRDefault="00CB0A98" w:rsidP="009F0934">
            <w:pPr>
              <w:pStyle w:val="TABLETEXTLEFT"/>
              <w:jc w:val="right"/>
            </w:pPr>
            <w:r w:rsidRPr="008771FE">
              <w:t>1.9</w:t>
            </w:r>
          </w:p>
        </w:tc>
      </w:tr>
      <w:tr w:rsidR="00CB0A98" w:rsidRPr="00BD41AF" w14:paraId="048A98CC" w14:textId="77777777" w:rsidTr="009F0934">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10EAD627" w14:textId="77777777" w:rsidR="00CB0A98" w:rsidRPr="00205D10" w:rsidRDefault="00CB0A98" w:rsidP="009F0934">
            <w:pPr>
              <w:pStyle w:val="TABLEHEADWHITECENTRE"/>
              <w:jc w:val="left"/>
            </w:pPr>
            <w:r w:rsidRPr="00205D10">
              <w:t>4</w:t>
            </w:r>
          </w:p>
        </w:tc>
        <w:tc>
          <w:tcPr>
            <w:tcW w:w="2136" w:type="dxa"/>
            <w:tcBorders>
              <w:top w:val="single" w:sz="4" w:space="0" w:color="auto"/>
              <w:left w:val="single" w:sz="4" w:space="0" w:color="auto"/>
              <w:bottom w:val="single" w:sz="4" w:space="0" w:color="auto"/>
              <w:right w:val="single" w:sz="4" w:space="0" w:color="auto"/>
            </w:tcBorders>
            <w:vAlign w:val="center"/>
          </w:tcPr>
          <w:p w14:paraId="1C26497F" w14:textId="77777777" w:rsidR="00CB0A98" w:rsidRPr="008771FE" w:rsidRDefault="00CB0A98" w:rsidP="009F0934">
            <w:pPr>
              <w:pStyle w:val="TABLETEXTLEFT"/>
              <w:jc w:val="center"/>
            </w:pPr>
            <w:r w:rsidRPr="008771FE">
              <w:t>1.0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03DE5C61" w14:textId="77777777" w:rsidR="00CB0A98" w:rsidRPr="008771FE" w:rsidRDefault="00CB0A98" w:rsidP="009F0934">
            <w:pPr>
              <w:pStyle w:val="TABLETEXTLEFT"/>
              <w:jc w:val="right"/>
            </w:pPr>
            <w:r w:rsidRPr="008771FE">
              <w:t>3.8</w:t>
            </w:r>
          </w:p>
        </w:tc>
      </w:tr>
      <w:tr w:rsidR="00CB0A98" w:rsidRPr="00BD41AF" w14:paraId="39485720" w14:textId="77777777" w:rsidTr="009F093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541471A2" w14:textId="77777777" w:rsidR="00CB0A98" w:rsidRPr="00205D10" w:rsidRDefault="00CB0A98" w:rsidP="009F0934">
            <w:pPr>
              <w:pStyle w:val="TABLEHEADWHITECENTRE"/>
              <w:jc w:val="left"/>
            </w:pPr>
            <w:r w:rsidRPr="00205D10">
              <w:t>5</w:t>
            </w:r>
          </w:p>
        </w:tc>
        <w:tc>
          <w:tcPr>
            <w:tcW w:w="2136" w:type="dxa"/>
            <w:tcBorders>
              <w:top w:val="single" w:sz="4" w:space="0" w:color="auto"/>
              <w:left w:val="single" w:sz="4" w:space="0" w:color="auto"/>
              <w:bottom w:val="single" w:sz="4" w:space="0" w:color="auto"/>
              <w:right w:val="single" w:sz="4" w:space="0" w:color="auto"/>
            </w:tcBorders>
            <w:vAlign w:val="center"/>
          </w:tcPr>
          <w:p w14:paraId="2F5839CB" w14:textId="77777777" w:rsidR="00CB0A98" w:rsidRPr="008771FE" w:rsidRDefault="00CB0A98" w:rsidP="009F0934">
            <w:pPr>
              <w:pStyle w:val="TABLETEXTLEFT"/>
              <w:jc w:val="center"/>
            </w:pPr>
            <w:r w:rsidRPr="008771FE">
              <w:t>1.5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66ADEC1F" w14:textId="77777777" w:rsidR="00CB0A98" w:rsidRPr="008771FE" w:rsidRDefault="00CB0A98" w:rsidP="009F0934">
            <w:pPr>
              <w:pStyle w:val="TABLETEXTLEFT"/>
              <w:jc w:val="right"/>
            </w:pPr>
            <w:r w:rsidRPr="008771FE">
              <w:t>5.7</w:t>
            </w:r>
          </w:p>
        </w:tc>
      </w:tr>
      <w:tr w:rsidR="00CB0A98" w:rsidRPr="00BD41AF" w14:paraId="034EA8EF" w14:textId="77777777" w:rsidTr="009F0934">
        <w:trPr>
          <w:trHeight w:val="277"/>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274335C0" w14:textId="77777777" w:rsidR="00CB0A98" w:rsidRPr="00205D10" w:rsidRDefault="00CB0A98" w:rsidP="009F0934">
            <w:pPr>
              <w:pStyle w:val="TABLEHEADWHITECENTRE"/>
              <w:jc w:val="left"/>
            </w:pPr>
            <w:r w:rsidRPr="00205D10">
              <w:t>6</w:t>
            </w:r>
          </w:p>
        </w:tc>
        <w:tc>
          <w:tcPr>
            <w:tcW w:w="2136" w:type="dxa"/>
            <w:tcBorders>
              <w:top w:val="single" w:sz="4" w:space="0" w:color="auto"/>
              <w:left w:val="single" w:sz="4" w:space="0" w:color="auto"/>
              <w:bottom w:val="single" w:sz="4" w:space="0" w:color="auto"/>
              <w:right w:val="single" w:sz="4" w:space="0" w:color="auto"/>
            </w:tcBorders>
            <w:vAlign w:val="center"/>
          </w:tcPr>
          <w:p w14:paraId="5871D965" w14:textId="77777777" w:rsidR="00CB0A98" w:rsidRPr="008771FE" w:rsidRDefault="00CB0A98" w:rsidP="009F0934">
            <w:pPr>
              <w:pStyle w:val="TABLETEXTLEFT"/>
              <w:jc w:val="center"/>
            </w:pPr>
            <w:r w:rsidRPr="008771FE">
              <w:t>2.0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22ADDEF2" w14:textId="77777777" w:rsidR="00CB0A98" w:rsidRPr="008771FE" w:rsidRDefault="00CB0A98" w:rsidP="009F0934">
            <w:pPr>
              <w:pStyle w:val="TABLETEXTLEFT"/>
              <w:jc w:val="right"/>
            </w:pPr>
            <w:r w:rsidRPr="008771FE">
              <w:t>7.6</w:t>
            </w:r>
          </w:p>
        </w:tc>
      </w:tr>
      <w:tr w:rsidR="00CB0A98" w:rsidRPr="00BD41AF" w14:paraId="338A1076" w14:textId="77777777" w:rsidTr="009F0934">
        <w:trPr>
          <w:trHeight w:val="276"/>
        </w:trPr>
        <w:tc>
          <w:tcPr>
            <w:tcW w:w="696" w:type="dxa"/>
            <w:tcBorders>
              <w:top w:val="single" w:sz="4" w:space="0" w:color="FFFFFF"/>
              <w:left w:val="single" w:sz="4" w:space="0" w:color="auto"/>
              <w:bottom w:val="single" w:sz="4" w:space="0" w:color="FFFFFF"/>
              <w:right w:val="single" w:sz="4" w:space="0" w:color="auto"/>
            </w:tcBorders>
            <w:shd w:val="clear" w:color="auto" w:fill="000000"/>
            <w:tcMar>
              <w:left w:w="240" w:type="dxa"/>
            </w:tcMar>
            <w:vAlign w:val="center"/>
          </w:tcPr>
          <w:p w14:paraId="7BB38315" w14:textId="77777777" w:rsidR="00CB0A98" w:rsidRPr="00205D10" w:rsidRDefault="00CB0A98" w:rsidP="009F0934">
            <w:pPr>
              <w:pStyle w:val="TABLEHEADWHITECENTRE"/>
              <w:jc w:val="left"/>
            </w:pPr>
            <w:r w:rsidRPr="00205D10">
              <w:t>7</w:t>
            </w:r>
          </w:p>
        </w:tc>
        <w:tc>
          <w:tcPr>
            <w:tcW w:w="2136" w:type="dxa"/>
            <w:tcBorders>
              <w:top w:val="single" w:sz="4" w:space="0" w:color="auto"/>
              <w:left w:val="single" w:sz="4" w:space="0" w:color="auto"/>
              <w:bottom w:val="single" w:sz="4" w:space="0" w:color="auto"/>
              <w:right w:val="single" w:sz="4" w:space="0" w:color="auto"/>
            </w:tcBorders>
            <w:vAlign w:val="center"/>
          </w:tcPr>
          <w:p w14:paraId="30B8A78E" w14:textId="77777777" w:rsidR="00CB0A98" w:rsidRPr="008771FE" w:rsidRDefault="00CB0A98" w:rsidP="009F0934">
            <w:pPr>
              <w:pStyle w:val="TABLETEXTLEFT"/>
              <w:jc w:val="center"/>
            </w:pPr>
            <w:r w:rsidRPr="008771FE">
              <w:t>2.5</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3700C4C8" w14:textId="77777777" w:rsidR="00CB0A98" w:rsidRPr="008771FE" w:rsidRDefault="00CB0A98" w:rsidP="009F0934">
            <w:pPr>
              <w:pStyle w:val="TABLETEXTLEFT"/>
              <w:jc w:val="right"/>
            </w:pPr>
            <w:r w:rsidRPr="008771FE">
              <w:t>9.5</w:t>
            </w:r>
          </w:p>
        </w:tc>
      </w:tr>
      <w:tr w:rsidR="00CB0A98" w:rsidRPr="00BD41AF" w14:paraId="25909976" w14:textId="77777777" w:rsidTr="009F0934">
        <w:trPr>
          <w:trHeight w:val="277"/>
        </w:trPr>
        <w:tc>
          <w:tcPr>
            <w:tcW w:w="696" w:type="dxa"/>
            <w:tcBorders>
              <w:top w:val="single" w:sz="4" w:space="0" w:color="FFFFFF"/>
              <w:left w:val="single" w:sz="4" w:space="0" w:color="auto"/>
              <w:bottom w:val="single" w:sz="4" w:space="0" w:color="auto"/>
              <w:right w:val="single" w:sz="4" w:space="0" w:color="auto"/>
            </w:tcBorders>
            <w:shd w:val="clear" w:color="auto" w:fill="000000"/>
            <w:tcMar>
              <w:left w:w="240" w:type="dxa"/>
            </w:tcMar>
            <w:vAlign w:val="center"/>
          </w:tcPr>
          <w:p w14:paraId="52A6569B" w14:textId="77777777" w:rsidR="00CB0A98" w:rsidRPr="00205D10" w:rsidRDefault="00CB0A98" w:rsidP="009F0934">
            <w:pPr>
              <w:pStyle w:val="TABLEHEADWHITECENTRE"/>
              <w:jc w:val="left"/>
            </w:pPr>
            <w:r w:rsidRPr="00205D10">
              <w:t>8</w:t>
            </w:r>
          </w:p>
        </w:tc>
        <w:tc>
          <w:tcPr>
            <w:tcW w:w="2136" w:type="dxa"/>
            <w:tcBorders>
              <w:top w:val="single" w:sz="4" w:space="0" w:color="auto"/>
              <w:left w:val="single" w:sz="4" w:space="0" w:color="auto"/>
              <w:bottom w:val="single" w:sz="4" w:space="0" w:color="auto"/>
              <w:right w:val="single" w:sz="4" w:space="0" w:color="auto"/>
            </w:tcBorders>
            <w:vAlign w:val="center"/>
          </w:tcPr>
          <w:p w14:paraId="52556D0C" w14:textId="77777777" w:rsidR="00CB0A98" w:rsidRPr="008771FE" w:rsidRDefault="00CB0A98" w:rsidP="009F0934">
            <w:pPr>
              <w:pStyle w:val="TABLETEXTLEFT"/>
              <w:jc w:val="center"/>
            </w:pPr>
            <w:r w:rsidRPr="008771FE">
              <w:t>3.0</w:t>
            </w:r>
          </w:p>
        </w:tc>
        <w:tc>
          <w:tcPr>
            <w:tcW w:w="2136" w:type="dxa"/>
            <w:tcBorders>
              <w:top w:val="single" w:sz="4" w:space="0" w:color="auto"/>
              <w:left w:val="single" w:sz="4" w:space="0" w:color="auto"/>
              <w:bottom w:val="single" w:sz="4" w:space="0" w:color="auto"/>
              <w:right w:val="single" w:sz="4" w:space="0" w:color="auto"/>
            </w:tcBorders>
            <w:shd w:val="clear" w:color="auto" w:fill="auto"/>
            <w:tcMar>
              <w:right w:w="900" w:type="dxa"/>
            </w:tcMar>
            <w:vAlign w:val="center"/>
          </w:tcPr>
          <w:p w14:paraId="32453F0D" w14:textId="77777777" w:rsidR="00CB0A98" w:rsidRPr="008771FE" w:rsidRDefault="00CB0A98" w:rsidP="009F0934">
            <w:pPr>
              <w:pStyle w:val="TABLETEXTLEFT"/>
              <w:jc w:val="right"/>
            </w:pPr>
            <w:r w:rsidRPr="008771FE">
              <w:t>11.4</w:t>
            </w:r>
          </w:p>
        </w:tc>
      </w:tr>
    </w:tbl>
    <w:p w14:paraId="375BFF23" w14:textId="77777777" w:rsidR="00CB0A98" w:rsidRDefault="00CB0A98" w:rsidP="00CB0A98">
      <w:pPr>
        <w:pStyle w:val="1wsquestionsindent"/>
        <w:spacing w:line="260" w:lineRule="exact"/>
        <w:rPr>
          <w:spacing w:val="-2"/>
        </w:rPr>
      </w:pPr>
    </w:p>
    <w:p w14:paraId="5F57AF30" w14:textId="77777777" w:rsidR="00CB0A98" w:rsidRPr="005123A8" w:rsidRDefault="00CB0A98" w:rsidP="00CB0A98">
      <w:pPr>
        <w:pStyle w:val="Chaptertitle"/>
      </w:pPr>
      <w:r>
        <w:rPr>
          <w:spacing w:val="-2"/>
        </w:rPr>
        <w:br w:type="page"/>
      </w:r>
      <w:r w:rsidRPr="005123A8">
        <w:t xml:space="preserve">CHAPTER </w:t>
      </w:r>
      <w:r>
        <w:t>8: Forces, energy and motion</w:t>
      </w:r>
    </w:p>
    <w:p w14:paraId="41E8BD99" w14:textId="77777777" w:rsidR="00CB0A98" w:rsidRPr="00F41612"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814912" behindDoc="0" locked="0" layoutInCell="1" allowOverlap="1" wp14:anchorId="19E09517" wp14:editId="57C46301">
                <wp:simplePos x="0" y="0"/>
                <wp:positionH relativeFrom="column">
                  <wp:posOffset>0</wp:posOffset>
                </wp:positionH>
                <wp:positionV relativeFrom="paragraph">
                  <wp:posOffset>20955</wp:posOffset>
                </wp:positionV>
                <wp:extent cx="5867400" cy="0"/>
                <wp:effectExtent l="9525" t="11430" r="9525" b="7620"/>
                <wp:wrapNone/>
                <wp:docPr id="295" name="Line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6"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Bdno2eFQIA&#10;ACwEAAAOAAAAAAAAAAAAAAAAACwCAABkcnMvZTJvRG9jLnhtbFBLAQItABQABgAIAAAAIQCgJDtm&#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812864" behindDoc="0" locked="0" layoutInCell="1" allowOverlap="1" wp14:anchorId="2416FA6D" wp14:editId="2091F201">
                <wp:simplePos x="0" y="0"/>
                <wp:positionH relativeFrom="column">
                  <wp:posOffset>4800600</wp:posOffset>
                </wp:positionH>
                <wp:positionV relativeFrom="paragraph">
                  <wp:posOffset>20955</wp:posOffset>
                </wp:positionV>
                <wp:extent cx="1066800" cy="304800"/>
                <wp:effectExtent l="9525" t="11430" r="9525" b="7620"/>
                <wp:wrapNone/>
                <wp:docPr id="296" name="Rectangle 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14F106A1"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4" o:spid="_x0000_s1119" style="position:absolute;margin-left:378pt;margin-top:1.65pt;width:84pt;height:24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" fillcolor="black">
                <v:textbox>
                  <w:txbxContent>
                    <w:p w14:paraId="14F106A1"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813888" behindDoc="0" locked="0" layoutInCell="1" allowOverlap="1" wp14:anchorId="19FDD201" wp14:editId="396E2856">
                <wp:simplePos x="0" y="0"/>
                <wp:positionH relativeFrom="column">
                  <wp:posOffset>4419600</wp:posOffset>
                </wp:positionH>
                <wp:positionV relativeFrom="paragraph">
                  <wp:posOffset>20955</wp:posOffset>
                </wp:positionV>
                <wp:extent cx="1447800" cy="304800"/>
                <wp:effectExtent l="9525" t="11430" r="9525" b="7620"/>
                <wp:wrapNone/>
                <wp:docPr id="297" name="AutoShape 6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B50F53F" w14:textId="77777777" w:rsidR="00CB0A98" w:rsidRPr="00483F2E" w:rsidRDefault="00CB0A98"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5</w:t>
                            </w:r>
                          </w:p>
                          <w:p w14:paraId="7BDD5936"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65" o:spid="_x0000_s1120" style="position:absolute;margin-left:348pt;margin-top:1.65pt;width:114pt;height:2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" fillcolor="black">
                <v:textbox>
                  <w:txbxContent>
                    <w:p w14:paraId="4B50F53F" w14:textId="77777777" w:rsidR="00CB0A98" w:rsidRPr="00483F2E" w:rsidRDefault="00CB0A98" w:rsidP="00CB0A98">
                      <w:pPr>
                        <w:pStyle w:val="worksheeticontext"/>
                        <w:rPr>
                          <w:sz w:val="18"/>
                          <w:szCs w:val="18"/>
                        </w:rPr>
                      </w:pPr>
                      <w:r w:rsidRPr="00483F2E">
                        <w:rPr>
                          <w:sz w:val="18"/>
                          <w:szCs w:val="18"/>
                        </w:rPr>
                        <w:t xml:space="preserve">Worksheet </w:t>
                      </w:r>
                      <w:r>
                        <w:rPr>
                          <w:sz w:val="18"/>
                          <w:szCs w:val="18"/>
                        </w:rPr>
                        <w:t>8</w:t>
                      </w:r>
                      <w:r w:rsidRPr="00483F2E">
                        <w:rPr>
                          <w:sz w:val="18"/>
                          <w:szCs w:val="18"/>
                        </w:rPr>
                        <w:t>.</w:t>
                      </w:r>
                      <w:r>
                        <w:rPr>
                          <w:sz w:val="18"/>
                          <w:szCs w:val="18"/>
                        </w:rPr>
                        <w:t>5</w:t>
                      </w:r>
                    </w:p>
                    <w:p w14:paraId="7BDD5936" w14:textId="77777777" w:rsidR="00CB0A98" w:rsidRDefault="00CB0A98" w:rsidP="00CB0A98"/>
                  </w:txbxContent>
                </v:textbox>
              </v:roundrect>
            </w:pict>
          </mc:Fallback>
        </mc:AlternateContent>
      </w:r>
    </w:p>
    <w:p w14:paraId="18BE6569" w14:textId="77777777" w:rsidR="00CB0A98" w:rsidRDefault="00CB0A98" w:rsidP="00CB0A98">
      <w:pPr>
        <w:pStyle w:val="1wsquestionaleader"/>
        <w:ind w:left="360" w:hanging="360"/>
      </w:pPr>
      <w:r>
        <w:rPr>
          <w:noProof/>
          <w:lang w:val="en-US"/>
        </w:rPr>
        <mc:AlternateContent>
          <mc:Choice Requires="wps">
            <w:drawing>
              <wp:anchor distT="0" distB="0" distL="114300" distR="114300" simplePos="0" relativeHeight="251815936" behindDoc="0" locked="0" layoutInCell="1" allowOverlap="0" wp14:anchorId="520E3904" wp14:editId="06AE3D20">
                <wp:simplePos x="0" y="0"/>
                <wp:positionH relativeFrom="column">
                  <wp:posOffset>5432425</wp:posOffset>
                </wp:positionH>
                <wp:positionV relativeFrom="paragraph">
                  <wp:posOffset>186055</wp:posOffset>
                </wp:positionV>
                <wp:extent cx="526415" cy="141605"/>
                <wp:effectExtent l="3175" t="0" r="3810" b="0"/>
                <wp:wrapNone/>
                <wp:docPr id="298"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5C862" w14:textId="77777777" w:rsidR="00CB0A98" w:rsidRPr="007F6FB0" w:rsidRDefault="00CB0A98" w:rsidP="00CB0A98">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21" type="#_x0000_t202" style="position:absolute;left:0;text-align:left;margin-left:427.75pt;margin-top:14.65pt;width:41.45pt;height:11.1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" o:allowoverlap="f" filled="f" stroked="f">
                <v:textbox inset="0,0,0,0">
                  <w:txbxContent>
                    <w:p w14:paraId="22C5C862" w14:textId="77777777" w:rsidR="00CB0A98" w:rsidRPr="007F6FB0" w:rsidRDefault="00CB0A98" w:rsidP="00CB0A98">
                      <w:pPr>
                        <w:pStyle w:val="1wsmainbodyfullout"/>
                        <w:spacing w:line="240" w:lineRule="auto"/>
                        <w:jc w:val="center"/>
                        <w:rPr>
                          <w:rFonts w:ascii="Arial" w:hAnsi="Arial"/>
                          <w:i/>
                          <w:sz w:val="14"/>
                        </w:rPr>
                      </w:pPr>
                      <w:r w:rsidRPr="007F6FB0">
                        <w:rPr>
                          <w:rFonts w:ascii="Arial" w:hAnsi="Arial"/>
                          <w:i/>
                          <w:sz w:val="14"/>
                        </w:rPr>
                        <w:t>Page 2</w:t>
                      </w:r>
                    </w:p>
                  </w:txbxContent>
                </v:textbox>
              </v:shape>
            </w:pict>
          </mc:Fallback>
        </mc:AlternateContent>
      </w:r>
    </w:p>
    <w:p w14:paraId="5B4523EA" w14:textId="77777777" w:rsidR="00CB0A98" w:rsidRDefault="00CB0A98" w:rsidP="00CB0A98">
      <w:pPr>
        <w:pStyle w:val="1wsquestions"/>
      </w:pPr>
    </w:p>
    <w:p w14:paraId="067FBFBF" w14:textId="77777777" w:rsidR="00CB0A98" w:rsidRDefault="00CB0A98" w:rsidP="00CB0A98">
      <w:pPr>
        <w:pStyle w:val="1wsquestionsindent"/>
        <w:spacing w:line="260" w:lineRule="exact"/>
        <w:rPr>
          <w:spacing w:val="-2"/>
        </w:rPr>
      </w:pPr>
      <w:r>
        <w:rPr>
          <w:noProof/>
          <w:lang w:val="en-US"/>
        </w:rPr>
        <w:drawing>
          <wp:anchor distT="0" distB="0" distL="114300" distR="114300" simplePos="0" relativeHeight="251816960" behindDoc="0" locked="0" layoutInCell="1" allowOverlap="1" wp14:anchorId="656BB2F7" wp14:editId="6FBD8C5D">
            <wp:simplePos x="0" y="0"/>
            <wp:positionH relativeFrom="column">
              <wp:posOffset>225425</wp:posOffset>
            </wp:positionH>
            <wp:positionV relativeFrom="paragraph">
              <wp:posOffset>196850</wp:posOffset>
            </wp:positionV>
            <wp:extent cx="3599180" cy="2033905"/>
            <wp:effectExtent l="0" t="0" r="1270" b="4445"/>
            <wp:wrapSquare wrapText="bothSides"/>
            <wp:docPr id="669" name="Picture 669" descr="W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WS 8"/>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599180" cy="2033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EBBFE6" w14:textId="77777777" w:rsidR="00CB0A98" w:rsidRDefault="00CB0A98" w:rsidP="00CB0A98">
      <w:pPr>
        <w:pStyle w:val="1wsquestionsindent"/>
        <w:spacing w:line="260" w:lineRule="exact"/>
        <w:rPr>
          <w:spacing w:val="-2"/>
        </w:rPr>
      </w:pPr>
    </w:p>
    <w:p w14:paraId="082DDFA2" w14:textId="77777777" w:rsidR="00CB0A98" w:rsidRDefault="00CB0A98" w:rsidP="00CB0A98">
      <w:pPr>
        <w:pStyle w:val="1wsquestionsindent"/>
        <w:spacing w:line="260" w:lineRule="exact"/>
        <w:rPr>
          <w:spacing w:val="-2"/>
        </w:rPr>
      </w:pPr>
    </w:p>
    <w:p w14:paraId="62E8EDBE" w14:textId="77777777" w:rsidR="00CB0A98" w:rsidRDefault="00CB0A98" w:rsidP="00CB0A98">
      <w:pPr>
        <w:pStyle w:val="1wsquestionsindent"/>
        <w:spacing w:line="260" w:lineRule="exact"/>
        <w:rPr>
          <w:spacing w:val="-2"/>
        </w:rPr>
      </w:pPr>
    </w:p>
    <w:p w14:paraId="1CF56C17" w14:textId="77777777" w:rsidR="00CB0A98" w:rsidRDefault="00CB0A98" w:rsidP="00CB0A98">
      <w:pPr>
        <w:pStyle w:val="1wsquestionsindent"/>
        <w:spacing w:line="260" w:lineRule="exact"/>
        <w:rPr>
          <w:spacing w:val="-2"/>
        </w:rPr>
      </w:pPr>
    </w:p>
    <w:p w14:paraId="0E406E93" w14:textId="77777777" w:rsidR="00CB0A98" w:rsidRDefault="00CB0A98" w:rsidP="00CB0A98">
      <w:pPr>
        <w:pStyle w:val="1wsquestionsindent"/>
        <w:spacing w:line="260" w:lineRule="exact"/>
        <w:rPr>
          <w:spacing w:val="-2"/>
        </w:rPr>
      </w:pPr>
    </w:p>
    <w:p w14:paraId="58DEA410" w14:textId="77777777" w:rsidR="00CB0A98" w:rsidRDefault="00CB0A98" w:rsidP="00CB0A98">
      <w:pPr>
        <w:pStyle w:val="1wsquestionsindent"/>
        <w:spacing w:line="260" w:lineRule="exact"/>
        <w:rPr>
          <w:spacing w:val="-2"/>
        </w:rPr>
      </w:pPr>
    </w:p>
    <w:p w14:paraId="7048EF86" w14:textId="77777777" w:rsidR="00CB0A98" w:rsidRDefault="00CB0A98" w:rsidP="00CB0A98">
      <w:pPr>
        <w:pStyle w:val="1wsquestionsindent"/>
        <w:spacing w:line="260" w:lineRule="exact"/>
        <w:rPr>
          <w:spacing w:val="-2"/>
        </w:rPr>
      </w:pPr>
    </w:p>
    <w:p w14:paraId="3919CF3B" w14:textId="77777777" w:rsidR="00CB0A98" w:rsidRDefault="00CB0A98" w:rsidP="00CB0A98">
      <w:pPr>
        <w:pStyle w:val="1wsquestionsindent"/>
        <w:spacing w:line="260" w:lineRule="exact"/>
        <w:rPr>
          <w:spacing w:val="-2"/>
        </w:rPr>
      </w:pPr>
    </w:p>
    <w:p w14:paraId="2E2FE579" w14:textId="77777777" w:rsidR="00CB0A98" w:rsidRDefault="00CB0A98" w:rsidP="00CB0A98">
      <w:pPr>
        <w:pStyle w:val="1wsquestionsindent"/>
        <w:spacing w:line="260" w:lineRule="exact"/>
        <w:rPr>
          <w:spacing w:val="-2"/>
        </w:rPr>
      </w:pPr>
    </w:p>
    <w:p w14:paraId="7E832107" w14:textId="77777777" w:rsidR="00CB0A98" w:rsidRDefault="00CB0A98" w:rsidP="00CB0A98">
      <w:pPr>
        <w:pStyle w:val="1wsquestionsindent"/>
        <w:spacing w:line="260" w:lineRule="exact"/>
        <w:rPr>
          <w:spacing w:val="-2"/>
        </w:rPr>
      </w:pPr>
    </w:p>
    <w:p w14:paraId="07971417" w14:textId="77777777" w:rsidR="00CB0A98" w:rsidRDefault="00CB0A98" w:rsidP="00CB0A98">
      <w:pPr>
        <w:pStyle w:val="1wsquestionsindent"/>
        <w:spacing w:line="260" w:lineRule="exact"/>
        <w:rPr>
          <w:spacing w:val="-2"/>
        </w:rPr>
      </w:pPr>
    </w:p>
    <w:p w14:paraId="49EA6449" w14:textId="77777777" w:rsidR="00CB0A98" w:rsidRPr="005E0DE4" w:rsidRDefault="00CB0A98" w:rsidP="00CB0A98">
      <w:pPr>
        <w:pStyle w:val="1wsquestionsindent"/>
        <w:spacing w:line="260" w:lineRule="exact"/>
        <w:rPr>
          <w:spacing w:val="-2"/>
        </w:rPr>
      </w:pPr>
      <w:r>
        <w:rPr>
          <w:noProof/>
          <w:spacing w:val="-2"/>
          <w:lang w:val="en-US"/>
        </w:rPr>
        <mc:AlternateContent>
          <mc:Choice Requires="wps">
            <w:drawing>
              <wp:anchor distT="0" distB="0" distL="114300" distR="114300" simplePos="0" relativeHeight="251817984" behindDoc="0" locked="0" layoutInCell="1" allowOverlap="1" wp14:anchorId="55BEB56F" wp14:editId="104341AA">
                <wp:simplePos x="0" y="0"/>
                <wp:positionH relativeFrom="column">
                  <wp:posOffset>4343400</wp:posOffset>
                </wp:positionH>
                <wp:positionV relativeFrom="paragraph">
                  <wp:posOffset>164242</wp:posOffset>
                </wp:positionV>
                <wp:extent cx="457200" cy="179070"/>
                <wp:effectExtent l="0" t="0" r="0" b="0"/>
                <wp:wrapNone/>
                <wp:docPr id="299"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E19A0"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4.9 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22" type="#_x0000_t202" style="position:absolute;left:0;text-align:left;margin-left:342pt;margin-top:12.95pt;width:36pt;height:14.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" filled="f" stroked="f">
                <v:textbox inset="1pt,1pt,1pt,1pt">
                  <w:txbxContent>
                    <w:p w14:paraId="135E19A0"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4.9 N</w:t>
                      </w:r>
                    </w:p>
                  </w:txbxContent>
                </v:textbox>
              </v:shape>
            </w:pict>
          </mc:Fallback>
        </mc:AlternateContent>
      </w:r>
      <w:r w:rsidRPr="005E0DE4">
        <w:rPr>
          <w:spacing w:val="-2"/>
        </w:rPr>
        <w:t xml:space="preserve">Use </w:t>
      </w:r>
      <w:r>
        <w:rPr>
          <w:spacing w:val="-2"/>
        </w:rPr>
        <w:t>your chart</w:t>
      </w:r>
      <w:r w:rsidRPr="005E0DE4">
        <w:rPr>
          <w:spacing w:val="-2"/>
        </w:rPr>
        <w:t xml:space="preserve"> to answer the following questions</w:t>
      </w:r>
      <w:r>
        <w:rPr>
          <w:spacing w:val="-2"/>
        </w:rPr>
        <w:t>.</w:t>
      </w:r>
    </w:p>
    <w:p w14:paraId="40162B9F" w14:textId="77777777" w:rsidR="00CB0A98" w:rsidRPr="006A3B75" w:rsidRDefault="00CB0A98" w:rsidP="00CB0A98">
      <w:pPr>
        <w:pStyle w:val="1wsquestiona"/>
        <w:spacing w:after="40" w:line="250" w:lineRule="exact"/>
        <w:ind w:left="799" w:hanging="442"/>
        <w:rPr>
          <w:spacing w:val="-2"/>
        </w:rPr>
      </w:pPr>
      <w:r>
        <w:rPr>
          <w:noProof/>
          <w:spacing w:val="-2"/>
          <w:lang w:val="en-US"/>
        </w:rPr>
        <mc:AlternateContent>
          <mc:Choice Requires="wps">
            <w:drawing>
              <wp:anchor distT="0" distB="0" distL="114300" distR="114300" simplePos="0" relativeHeight="251819008" behindDoc="0" locked="0" layoutInCell="1" allowOverlap="1" wp14:anchorId="7F3ABE2B" wp14:editId="0B9E664B">
                <wp:simplePos x="0" y="0"/>
                <wp:positionH relativeFrom="column">
                  <wp:posOffset>4370928</wp:posOffset>
                </wp:positionH>
                <wp:positionV relativeFrom="paragraph">
                  <wp:posOffset>133985</wp:posOffset>
                </wp:positionV>
                <wp:extent cx="457200" cy="241300"/>
                <wp:effectExtent l="0" t="0" r="0" b="6350"/>
                <wp:wrapNone/>
                <wp:docPr id="300"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DA827"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2.6 kg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23" type="#_x0000_t202" style="position:absolute;left:0;text-align:left;margin-left:344.15pt;margin-top:10.55pt;width:36pt;height:19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" filled="f" stroked="f">
                <v:textbox inset="1pt,1pt,1pt,1pt">
                  <w:txbxContent>
                    <w:p w14:paraId="3CBDA827"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2.6 kg</w:t>
                      </w:r>
                    </w:p>
                  </w:txbxContent>
                </v:textbox>
              </v:shape>
            </w:pict>
          </mc:Fallback>
        </mc:AlternateContent>
      </w:r>
      <w:r>
        <w:rPr>
          <w:spacing w:val="-2"/>
        </w:rPr>
        <w:t>(f)</w:t>
      </w:r>
      <w:r>
        <w:rPr>
          <w:spacing w:val="-2"/>
        </w:rPr>
        <w:tab/>
      </w:r>
      <w:r w:rsidRPr="006A3B75">
        <w:rPr>
          <w:spacing w:val="-2"/>
        </w:rPr>
        <w:t>Estimate the weight of a 1.3 kg body on the surface of Mars. ...................................</w:t>
      </w:r>
    </w:p>
    <w:p w14:paraId="2D944A34" w14:textId="77777777" w:rsidR="00CB0A98" w:rsidRPr="006A3B75" w:rsidRDefault="00CB0A98" w:rsidP="00CB0A98">
      <w:pPr>
        <w:pStyle w:val="1wsquestiona"/>
        <w:spacing w:after="40" w:line="250" w:lineRule="exact"/>
        <w:ind w:left="799" w:hanging="442"/>
        <w:rPr>
          <w:spacing w:val="-2"/>
        </w:rPr>
      </w:pPr>
      <w:r w:rsidRPr="006A3B75">
        <w:rPr>
          <w:spacing w:val="-2"/>
        </w:rPr>
        <w:t>(g)</w:t>
      </w:r>
      <w:r>
        <w:rPr>
          <w:spacing w:val="-2"/>
        </w:rPr>
        <w:tab/>
      </w:r>
      <w:r w:rsidRPr="006A3B75">
        <w:rPr>
          <w:spacing w:val="-2"/>
        </w:rPr>
        <w:t>Estimate the mass of an object that weighs 10.0 N on Mars. ....................................</w:t>
      </w:r>
    </w:p>
    <w:p w14:paraId="2CEF85C2" w14:textId="77777777" w:rsidR="00CB0A98" w:rsidRDefault="00CB0A98" w:rsidP="00CB0A98">
      <w:pPr>
        <w:pStyle w:val="1wsquestiona"/>
        <w:spacing w:after="40" w:line="250" w:lineRule="exact"/>
        <w:ind w:left="799" w:hanging="442"/>
        <w:rPr>
          <w:spacing w:val="-2"/>
        </w:rPr>
      </w:pPr>
      <w:r>
        <w:rPr>
          <w:noProof/>
          <w:spacing w:val="-2"/>
          <w:lang w:val="en-US"/>
        </w:rPr>
        <mc:AlternateContent>
          <mc:Choice Requires="wps">
            <w:drawing>
              <wp:anchor distT="0" distB="0" distL="114300" distR="114300" simplePos="0" relativeHeight="251808768" behindDoc="0" locked="0" layoutInCell="1" allowOverlap="1" wp14:anchorId="56C709A9" wp14:editId="2CCA7E00">
                <wp:simplePos x="0" y="0"/>
                <wp:positionH relativeFrom="column">
                  <wp:posOffset>1672590</wp:posOffset>
                </wp:positionH>
                <wp:positionV relativeFrom="paragraph">
                  <wp:posOffset>187325</wp:posOffset>
                </wp:positionV>
                <wp:extent cx="2269490" cy="361315"/>
                <wp:effectExtent l="0" t="0" r="1270" b="3810"/>
                <wp:wrapNone/>
                <wp:docPr id="301" name="Rectangle 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9490" cy="361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CB0A98" w:rsidRPr="006A3B75" w14:paraId="6D8C9F17" w14:textId="77777777">
                              <w:trPr>
                                <w:trHeight w:val="170"/>
                              </w:trPr>
                              <w:tc>
                                <w:tcPr>
                                  <w:tcW w:w="3093" w:type="dxa"/>
                                  <w:vMerge w:val="restart"/>
                                </w:tcPr>
                                <w:p w14:paraId="45A7AB3A" w14:textId="77777777" w:rsidR="00CB0A98" w:rsidRPr="004E410A" w:rsidRDefault="00CB0A98" w:rsidP="00DA3126">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14:paraId="4C609E12" w14:textId="77777777" w:rsidR="00CB0A98" w:rsidRPr="003A1F4F" w:rsidRDefault="00CB0A98" w:rsidP="00DA3126">
                                  <w:pPr>
                                    <w:pStyle w:val="1wsquestiona"/>
                                    <w:spacing w:after="0"/>
                                    <w:ind w:left="0" w:firstLine="0"/>
                                    <w:rPr>
                                      <w:i/>
                                      <w:spacing w:val="-2"/>
                                    </w:rPr>
                                  </w:pPr>
                                  <w:r w:rsidRPr="003A1F4F">
                                    <w:rPr>
                                      <w:i/>
                                      <w:spacing w:val="-2"/>
                                    </w:rPr>
                                    <w:t>W</w:t>
                                  </w:r>
                                </w:p>
                              </w:tc>
                              <w:tc>
                                <w:tcPr>
                                  <w:tcW w:w="204" w:type="dxa"/>
                                  <w:vMerge w:val="restart"/>
                                </w:tcPr>
                                <w:p w14:paraId="319CF5C0" w14:textId="77777777" w:rsidR="00CB0A98" w:rsidRPr="00A95149" w:rsidRDefault="00CB0A98" w:rsidP="00DA3126">
                                  <w:pPr>
                                    <w:pStyle w:val="1wsquestiona"/>
                                    <w:spacing w:before="120" w:after="0"/>
                                    <w:ind w:left="0" w:firstLine="0"/>
                                    <w:rPr>
                                      <w:spacing w:val="-2"/>
                                    </w:rPr>
                                  </w:pPr>
                                  <w:r>
                                    <w:rPr>
                                      <w:spacing w:val="-2"/>
                                    </w:rPr>
                                    <w:t>.</w:t>
                                  </w:r>
                                  <w:r w:rsidRPr="00A95149">
                                    <w:rPr>
                                      <w:spacing w:val="-2"/>
                                    </w:rPr>
                                    <w:t>)</w:t>
                                  </w:r>
                                </w:p>
                              </w:tc>
                            </w:tr>
                            <w:tr w:rsidR="00CB0A98" w:rsidRPr="006A3B75" w14:paraId="031C2B61" w14:textId="77777777">
                              <w:trPr>
                                <w:trHeight w:val="170"/>
                              </w:trPr>
                              <w:tc>
                                <w:tcPr>
                                  <w:tcW w:w="3093" w:type="dxa"/>
                                  <w:vMerge/>
                                </w:tcPr>
                                <w:p w14:paraId="46C0151D" w14:textId="77777777" w:rsidR="00CB0A98" w:rsidRPr="004E410A" w:rsidRDefault="00CB0A98" w:rsidP="00DA3126">
                                  <w:pPr>
                                    <w:pStyle w:val="1wsquestiona"/>
                                    <w:spacing w:after="0"/>
                                    <w:ind w:left="0" w:firstLine="0"/>
                                    <w:rPr>
                                      <w:i/>
                                      <w:spacing w:val="-2"/>
                                    </w:rPr>
                                  </w:pPr>
                                </w:p>
                              </w:tc>
                              <w:tc>
                                <w:tcPr>
                                  <w:tcW w:w="259" w:type="dxa"/>
                                  <w:tcBorders>
                                    <w:top w:val="single" w:sz="4" w:space="0" w:color="auto"/>
                                  </w:tcBorders>
                                </w:tcPr>
                                <w:p w14:paraId="51F6D8C5" w14:textId="77777777" w:rsidR="00CB0A98" w:rsidRPr="004E410A" w:rsidRDefault="00CB0A98" w:rsidP="00DA3126">
                                  <w:pPr>
                                    <w:pStyle w:val="1wsquestiona"/>
                                    <w:spacing w:after="0"/>
                                    <w:ind w:left="0" w:firstLine="0"/>
                                    <w:rPr>
                                      <w:i/>
                                      <w:spacing w:val="-2"/>
                                    </w:rPr>
                                  </w:pPr>
                                  <w:r>
                                    <w:rPr>
                                      <w:i/>
                                      <w:spacing w:val="-2"/>
                                    </w:rPr>
                                    <w:t>m</w:t>
                                  </w:r>
                                </w:p>
                              </w:tc>
                              <w:tc>
                                <w:tcPr>
                                  <w:tcW w:w="204" w:type="dxa"/>
                                  <w:vMerge/>
                                </w:tcPr>
                                <w:p w14:paraId="05E6D23D" w14:textId="77777777" w:rsidR="00CB0A98" w:rsidRPr="004E410A" w:rsidRDefault="00CB0A98" w:rsidP="00DA3126">
                                  <w:pPr>
                                    <w:pStyle w:val="1wsquestiona"/>
                                    <w:spacing w:after="0"/>
                                    <w:ind w:left="0" w:firstLine="0"/>
                                    <w:rPr>
                                      <w:i/>
                                      <w:spacing w:val="-2"/>
                                    </w:rPr>
                                  </w:pPr>
                                </w:p>
                              </w:tc>
                            </w:tr>
                          </w:tbl>
                          <w:p w14:paraId="6AB8EB12" w14:textId="77777777" w:rsidR="00CB0A98" w:rsidRPr="007E0F92" w:rsidRDefault="00CB0A98" w:rsidP="00CB0A98">
                            <w:pPr>
                              <w:rPr>
                                <w:sz w:val="2"/>
                                <w:szCs w:val="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24" style="position:absolute;left:0;text-align:left;margin-left:131.7pt;margin-top:14.75pt;width:178.7pt;height:28.4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093"/>
                        <w:gridCol w:w="259"/>
                        <w:gridCol w:w="204"/>
                      </w:tblGrid>
                      <w:tr w:rsidR="00CB0A98" w:rsidRPr="006A3B75" w14:paraId="6D8C9F17" w14:textId="77777777">
                        <w:trPr>
                          <w:trHeight w:val="170"/>
                        </w:trPr>
                        <w:tc>
                          <w:tcPr>
                            <w:tcW w:w="3093" w:type="dxa"/>
                            <w:vMerge w:val="restart"/>
                          </w:tcPr>
                          <w:p w14:paraId="45A7AB3A" w14:textId="77777777" w:rsidR="00CB0A98" w:rsidRPr="004E410A" w:rsidRDefault="00CB0A98" w:rsidP="00DA3126">
                            <w:pPr>
                              <w:pStyle w:val="1wsquestiona"/>
                              <w:spacing w:before="120" w:after="0"/>
                              <w:ind w:left="0" w:firstLine="0"/>
                              <w:rPr>
                                <w:i/>
                                <w:spacing w:val="-2"/>
                              </w:rPr>
                            </w:pPr>
                            <w:r w:rsidRPr="004E410A">
                              <w:rPr>
                                <w:i/>
                                <w:spacing w:val="-2"/>
                              </w:rPr>
                              <w:t>W</w:t>
                            </w:r>
                            <w:r w:rsidRPr="004E410A">
                              <w:rPr>
                                <w:spacing w:val="-2"/>
                              </w:rPr>
                              <w:t xml:space="preserve"> </w:t>
                            </w:r>
                            <w:r w:rsidRPr="004E410A">
                              <w:rPr>
                                <w:rFonts w:ascii="Symbol" w:hAnsi="Symbol"/>
                                <w:spacing w:val="-2"/>
                              </w:rPr>
                              <w:t></w:t>
                            </w:r>
                            <w:r w:rsidRPr="004E410A">
                              <w:rPr>
                                <w:spacing w:val="-2"/>
                              </w:rPr>
                              <w:t xml:space="preserve"> </w:t>
                            </w:r>
                            <w:r w:rsidRPr="004E410A">
                              <w:rPr>
                                <w:i/>
                                <w:spacing w:val="-2"/>
                              </w:rPr>
                              <w:t>mg</w:t>
                            </w:r>
                            <w:r w:rsidRPr="004E410A">
                              <w:rPr>
                                <w:spacing w:val="-2"/>
                              </w:rPr>
                              <w:t xml:space="preserve"> can be rearranged as</w:t>
                            </w:r>
                            <w:r>
                              <w:rPr>
                                <w:spacing w:val="-2"/>
                              </w:rPr>
                              <w:t xml:space="preserve"> </w:t>
                            </w:r>
                            <w:r w:rsidRPr="004E410A">
                              <w:rPr>
                                <w:i/>
                                <w:spacing w:val="-2"/>
                              </w:rPr>
                              <w:t>g</w:t>
                            </w:r>
                            <w:r>
                              <w:rPr>
                                <w:spacing w:val="-2"/>
                              </w:rPr>
                              <w:t xml:space="preserve"> </w:t>
                            </w:r>
                            <w:r w:rsidRPr="004E410A">
                              <w:rPr>
                                <w:rFonts w:ascii="Symbol" w:hAnsi="Symbol"/>
                                <w:spacing w:val="-2"/>
                              </w:rPr>
                              <w:t></w:t>
                            </w:r>
                            <w:r>
                              <w:rPr>
                                <w:spacing w:val="-2"/>
                              </w:rPr>
                              <w:t xml:space="preserve"> </w:t>
                            </w:r>
                          </w:p>
                        </w:tc>
                        <w:tc>
                          <w:tcPr>
                            <w:tcW w:w="259" w:type="dxa"/>
                            <w:tcBorders>
                              <w:bottom w:val="single" w:sz="4" w:space="0" w:color="auto"/>
                            </w:tcBorders>
                          </w:tcPr>
                          <w:p w14:paraId="4C609E12" w14:textId="77777777" w:rsidR="00CB0A98" w:rsidRPr="003A1F4F" w:rsidRDefault="00CB0A98" w:rsidP="00DA3126">
                            <w:pPr>
                              <w:pStyle w:val="1wsquestiona"/>
                              <w:spacing w:after="0"/>
                              <w:ind w:left="0" w:firstLine="0"/>
                              <w:rPr>
                                <w:i/>
                                <w:spacing w:val="-2"/>
                              </w:rPr>
                            </w:pPr>
                            <w:r w:rsidRPr="003A1F4F">
                              <w:rPr>
                                <w:i/>
                                <w:spacing w:val="-2"/>
                              </w:rPr>
                              <w:t>W</w:t>
                            </w:r>
                          </w:p>
                        </w:tc>
                        <w:tc>
                          <w:tcPr>
                            <w:tcW w:w="204" w:type="dxa"/>
                            <w:vMerge w:val="restart"/>
                          </w:tcPr>
                          <w:p w14:paraId="319CF5C0" w14:textId="77777777" w:rsidR="00CB0A98" w:rsidRPr="00A95149" w:rsidRDefault="00CB0A98" w:rsidP="00DA3126">
                            <w:pPr>
                              <w:pStyle w:val="1wsquestiona"/>
                              <w:spacing w:before="120" w:after="0"/>
                              <w:ind w:left="0" w:firstLine="0"/>
                              <w:rPr>
                                <w:spacing w:val="-2"/>
                              </w:rPr>
                            </w:pPr>
                            <w:r>
                              <w:rPr>
                                <w:spacing w:val="-2"/>
                              </w:rPr>
                              <w:t>.</w:t>
                            </w:r>
                            <w:r w:rsidRPr="00A95149">
                              <w:rPr>
                                <w:spacing w:val="-2"/>
                              </w:rPr>
                              <w:t>)</w:t>
                            </w:r>
                          </w:p>
                        </w:tc>
                      </w:tr>
                      <w:tr w:rsidR="00CB0A98" w:rsidRPr="006A3B75" w14:paraId="031C2B61" w14:textId="77777777">
                        <w:trPr>
                          <w:trHeight w:val="170"/>
                        </w:trPr>
                        <w:tc>
                          <w:tcPr>
                            <w:tcW w:w="3093" w:type="dxa"/>
                            <w:vMerge/>
                          </w:tcPr>
                          <w:p w14:paraId="46C0151D" w14:textId="77777777" w:rsidR="00CB0A98" w:rsidRPr="004E410A" w:rsidRDefault="00CB0A98" w:rsidP="00DA3126">
                            <w:pPr>
                              <w:pStyle w:val="1wsquestiona"/>
                              <w:spacing w:after="0"/>
                              <w:ind w:left="0" w:firstLine="0"/>
                              <w:rPr>
                                <w:i/>
                                <w:spacing w:val="-2"/>
                              </w:rPr>
                            </w:pPr>
                          </w:p>
                        </w:tc>
                        <w:tc>
                          <w:tcPr>
                            <w:tcW w:w="259" w:type="dxa"/>
                            <w:tcBorders>
                              <w:top w:val="single" w:sz="4" w:space="0" w:color="auto"/>
                            </w:tcBorders>
                          </w:tcPr>
                          <w:p w14:paraId="51F6D8C5" w14:textId="77777777" w:rsidR="00CB0A98" w:rsidRPr="004E410A" w:rsidRDefault="00CB0A98" w:rsidP="00DA3126">
                            <w:pPr>
                              <w:pStyle w:val="1wsquestiona"/>
                              <w:spacing w:after="0"/>
                              <w:ind w:left="0" w:firstLine="0"/>
                              <w:rPr>
                                <w:i/>
                                <w:spacing w:val="-2"/>
                              </w:rPr>
                            </w:pPr>
                            <w:r>
                              <w:rPr>
                                <w:i/>
                                <w:spacing w:val="-2"/>
                              </w:rPr>
                              <w:t>m</w:t>
                            </w:r>
                          </w:p>
                        </w:tc>
                        <w:tc>
                          <w:tcPr>
                            <w:tcW w:w="204" w:type="dxa"/>
                            <w:vMerge/>
                          </w:tcPr>
                          <w:p w14:paraId="05E6D23D" w14:textId="77777777" w:rsidR="00CB0A98" w:rsidRPr="004E410A" w:rsidRDefault="00CB0A98" w:rsidP="00DA3126">
                            <w:pPr>
                              <w:pStyle w:val="1wsquestiona"/>
                              <w:spacing w:after="0"/>
                              <w:ind w:left="0" w:firstLine="0"/>
                              <w:rPr>
                                <w:i/>
                                <w:spacing w:val="-2"/>
                              </w:rPr>
                            </w:pPr>
                          </w:p>
                        </w:tc>
                      </w:tr>
                    </w:tbl>
                    <w:p w14:paraId="6AB8EB12" w14:textId="77777777" w:rsidR="00CB0A98" w:rsidRPr="007E0F92" w:rsidRDefault="00CB0A98" w:rsidP="00CB0A98">
                      <w:pPr>
                        <w:rPr>
                          <w:sz w:val="2"/>
                          <w:szCs w:val="2"/>
                        </w:rPr>
                      </w:pPr>
                    </w:p>
                  </w:txbxContent>
                </v:textbox>
              </v:rect>
            </w:pict>
          </mc:Fallback>
        </mc:AlternateContent>
      </w:r>
      <w:r w:rsidRPr="006A3B75">
        <w:rPr>
          <w:spacing w:val="-2"/>
        </w:rPr>
        <w:t>(h)</w:t>
      </w:r>
      <w:r>
        <w:rPr>
          <w:spacing w:val="-2"/>
        </w:rPr>
        <w:tab/>
      </w:r>
      <w:r w:rsidRPr="006A3B75">
        <w:rPr>
          <w:spacing w:val="-2"/>
        </w:rPr>
        <w:t xml:space="preserve">Suggest what information the slope of the graph may provide. </w:t>
      </w:r>
    </w:p>
    <w:p w14:paraId="7BEB2749" w14:textId="77777777" w:rsidR="00CB0A98" w:rsidRDefault="00CB0A98" w:rsidP="00CB0A98">
      <w:pPr>
        <w:pStyle w:val="1wsquestiona"/>
        <w:spacing w:before="120" w:after="40"/>
        <w:ind w:left="799" w:hanging="442"/>
        <w:rPr>
          <w:spacing w:val="-2"/>
        </w:rPr>
      </w:pPr>
      <w:r>
        <w:rPr>
          <w:spacing w:val="-2"/>
        </w:rPr>
        <w:tab/>
      </w:r>
      <w:r>
        <w:rPr>
          <w:spacing w:val="-2"/>
        </w:rPr>
        <w:tab/>
      </w:r>
      <w:r w:rsidRPr="006A3B75">
        <w:rPr>
          <w:spacing w:val="-2"/>
        </w:rPr>
        <w:t>(</w:t>
      </w:r>
      <w:r w:rsidRPr="00712B4D">
        <w:rPr>
          <w:i/>
          <w:spacing w:val="-2"/>
        </w:rPr>
        <w:t>Clue</w:t>
      </w:r>
      <w:r w:rsidRPr="00F02C74">
        <w:rPr>
          <w:i/>
          <w:spacing w:val="-2"/>
        </w:rPr>
        <w:t>:</w:t>
      </w:r>
      <w:r w:rsidRPr="006A3B75">
        <w:rPr>
          <w:spacing w:val="-2"/>
        </w:rPr>
        <w:t xml:space="preserve"> The formula </w:t>
      </w:r>
    </w:p>
    <w:p w14:paraId="074F0420" w14:textId="77777777" w:rsidR="00CB0A98" w:rsidRDefault="00CB0A98" w:rsidP="00CB0A98">
      <w:pPr>
        <w:pStyle w:val="1wsquestionaleader"/>
        <w:tabs>
          <w:tab w:val="clear" w:pos="9540"/>
          <w:tab w:val="right" w:leader="dot" w:pos="9264"/>
        </w:tabs>
        <w:spacing w:before="200" w:after="40" w:line="270" w:lineRule="exact"/>
        <w:ind w:left="799" w:hanging="442"/>
      </w:pPr>
      <w:r>
        <w:rPr>
          <w:noProof/>
          <w:lang w:val="en-US"/>
        </w:rPr>
        <mc:AlternateContent>
          <mc:Choice Requires="wps">
            <w:drawing>
              <wp:anchor distT="0" distB="0" distL="114300" distR="114300" simplePos="0" relativeHeight="251820032" behindDoc="0" locked="0" layoutInCell="1" allowOverlap="1" wp14:anchorId="6F508529" wp14:editId="7F117AD0">
                <wp:simplePos x="0" y="0"/>
                <wp:positionH relativeFrom="column">
                  <wp:posOffset>510540</wp:posOffset>
                </wp:positionH>
                <wp:positionV relativeFrom="paragraph">
                  <wp:posOffset>59913</wp:posOffset>
                </wp:positionV>
                <wp:extent cx="4244975" cy="187325"/>
                <wp:effectExtent l="0" t="0" r="3175" b="3175"/>
                <wp:wrapNone/>
                <wp:docPr id="302"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975" cy="18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B0D25"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The slope provides the acceleration due to gravity on the planet.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3" o:spid="_x0000_s1125" type="#_x0000_t202" style="position:absolute;left:0;text-align:left;margin-left:40.2pt;margin-top:4.7pt;width:334.25pt;height:14.7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" filled="f" stroked="f">
                <v:textbox inset="1pt,1pt,1pt,1pt">
                  <w:txbxContent>
                    <w:p w14:paraId="6A1B0D25"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The slope provides the acceleration due to gravity on the planet.</w:t>
                      </w:r>
                    </w:p>
                  </w:txbxContent>
                </v:textbox>
              </v:shape>
            </w:pict>
          </mc:Fallback>
        </mc:AlternateContent>
      </w:r>
      <w:r>
        <w:tab/>
      </w:r>
      <w:r>
        <w:tab/>
      </w:r>
    </w:p>
    <w:p w14:paraId="7D5DE29D" w14:textId="77777777" w:rsidR="00CB0A98" w:rsidRDefault="00CB0A98" w:rsidP="00CB0A98">
      <w:pPr>
        <w:pStyle w:val="1wsquestionaleader"/>
        <w:tabs>
          <w:tab w:val="clear" w:pos="9540"/>
          <w:tab w:val="right" w:leader="dot" w:pos="9264"/>
        </w:tabs>
        <w:spacing w:after="40" w:line="270" w:lineRule="exact"/>
        <w:ind w:left="799" w:hanging="442"/>
      </w:pPr>
      <w:r>
        <w:tab/>
      </w:r>
      <w:r>
        <w:tab/>
      </w:r>
    </w:p>
    <w:p w14:paraId="15CB9A92" w14:textId="77777777" w:rsidR="00CB0A98" w:rsidRDefault="00CB0A98">
      <w:pPr>
        <w:rPr>
          <w:rFonts w:ascii="Arial" w:hAnsi="Arial"/>
        </w:rPr>
      </w:pPr>
      <w:r>
        <w:rPr>
          <w:rFonts w:ascii="Arial" w:hAnsi="Arial"/>
        </w:rPr>
        <w:br w:type="page"/>
      </w:r>
    </w:p>
    <w:p w14:paraId="3EF59E7E" w14:textId="77777777" w:rsidR="00CB0A98" w:rsidRPr="005123A8" w:rsidRDefault="00CB0A98" w:rsidP="00CB0A98">
      <w:pPr>
        <w:pStyle w:val="Chaptertitle"/>
      </w:pPr>
      <w:r w:rsidRPr="005123A8">
        <w:t xml:space="preserve">CHAPTER </w:t>
      </w:r>
      <w:r>
        <w:t>8: Forces, energy and motion</w:t>
      </w:r>
    </w:p>
    <w:p w14:paraId="6FCE1E3D" w14:textId="77777777" w:rsidR="00CB0A98" w:rsidRPr="00F41612"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824128" behindDoc="0" locked="0" layoutInCell="1" allowOverlap="1" wp14:anchorId="5CA186C1" wp14:editId="3BBB8A6E">
                <wp:simplePos x="0" y="0"/>
                <wp:positionH relativeFrom="column">
                  <wp:posOffset>0</wp:posOffset>
                </wp:positionH>
                <wp:positionV relativeFrom="paragraph">
                  <wp:posOffset>20955</wp:posOffset>
                </wp:positionV>
                <wp:extent cx="5867400" cy="0"/>
                <wp:effectExtent l="9525" t="11430" r="9525" b="7620"/>
                <wp:wrapNone/>
                <wp:docPr id="303" name="Line 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4"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Blo7WgFQIA&#10;ACwEAAAOAAAAAAAAAAAAAAAAACwCAABkcnMvZTJvRG9jLnhtbFBLAQItABQABgAIAAAAIQCgJDtm&#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822080" behindDoc="0" locked="0" layoutInCell="1" allowOverlap="1" wp14:anchorId="24BA8284" wp14:editId="222DD2A7">
                <wp:simplePos x="0" y="0"/>
                <wp:positionH relativeFrom="column">
                  <wp:posOffset>4800600</wp:posOffset>
                </wp:positionH>
                <wp:positionV relativeFrom="paragraph">
                  <wp:posOffset>20955</wp:posOffset>
                </wp:positionV>
                <wp:extent cx="1066800" cy="304800"/>
                <wp:effectExtent l="9525" t="11430" r="9525" b="7620"/>
                <wp:wrapNone/>
                <wp:docPr id="304" name="Rectangl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2943C32E"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26" style="position:absolute;margin-left:378pt;margin-top:1.65pt;width:84pt;height:24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" fillcolor="black">
                <v:textbox>
                  <w:txbxContent>
                    <w:p w14:paraId="2943C32E"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823104" behindDoc="0" locked="0" layoutInCell="1" allowOverlap="1" wp14:anchorId="52F71C32" wp14:editId="6D018799">
                <wp:simplePos x="0" y="0"/>
                <wp:positionH relativeFrom="column">
                  <wp:posOffset>4419600</wp:posOffset>
                </wp:positionH>
                <wp:positionV relativeFrom="paragraph">
                  <wp:posOffset>20955</wp:posOffset>
                </wp:positionV>
                <wp:extent cx="1447800" cy="304800"/>
                <wp:effectExtent l="9525" t="11430" r="9525" b="7620"/>
                <wp:wrapNone/>
                <wp:docPr id="305" name="AutoShap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46F85310" w14:textId="77777777" w:rsidR="00CB0A98" w:rsidRDefault="00CB0A98" w:rsidP="00CB0A98">
                            <w:pPr>
                              <w:pStyle w:val="worksheeticontext"/>
                            </w:pPr>
                            <w:r>
                              <w:t>Worksheet 8.6</w:t>
                            </w:r>
                          </w:p>
                          <w:p w14:paraId="3F9761EE"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27" style="position:absolute;margin-left:348pt;margin-top:1.65pt;width:114pt;height:24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" fillcolor="black">
                <v:textbox>
                  <w:txbxContent>
                    <w:p w14:paraId="46F85310" w14:textId="77777777" w:rsidR="00CB0A98" w:rsidRDefault="00CB0A98" w:rsidP="00CB0A98">
                      <w:pPr>
                        <w:pStyle w:val="worksheeticontext"/>
                      </w:pPr>
                      <w:r>
                        <w:t>Worksheet 8.6</w:t>
                      </w:r>
                    </w:p>
                    <w:p w14:paraId="3F9761EE" w14:textId="77777777" w:rsidR="00CB0A98" w:rsidRDefault="00CB0A98" w:rsidP="00CB0A98"/>
                  </w:txbxContent>
                </v:textbox>
              </v:roundrect>
            </w:pict>
          </mc:Fallback>
        </mc:AlternateContent>
      </w:r>
    </w:p>
    <w:p w14:paraId="516AFB87" w14:textId="77777777" w:rsidR="00CB0A98" w:rsidRPr="00EA04F3" w:rsidRDefault="00CB0A98" w:rsidP="00CB0A98">
      <w:pPr>
        <w:pStyle w:val="0Aheadingfirst"/>
        <w:ind w:left="1440" w:hanging="1440"/>
      </w:pPr>
      <w:r>
        <w:rPr>
          <w:noProof/>
          <w:lang w:val="en-US"/>
        </w:rPr>
        <mc:AlternateContent>
          <mc:Choice Requires="wps">
            <w:drawing>
              <wp:anchor distT="0" distB="0" distL="114300" distR="114300" simplePos="0" relativeHeight="251825152" behindDoc="0" locked="0" layoutInCell="1" allowOverlap="1" wp14:anchorId="6EBBE5D3" wp14:editId="396CC990">
                <wp:simplePos x="0" y="0"/>
                <wp:positionH relativeFrom="column">
                  <wp:posOffset>4433570</wp:posOffset>
                </wp:positionH>
                <wp:positionV relativeFrom="paragraph">
                  <wp:posOffset>156845</wp:posOffset>
                </wp:positionV>
                <wp:extent cx="1536700" cy="113665"/>
                <wp:effectExtent l="4445" t="4445" r="1905" b="0"/>
                <wp:wrapNone/>
                <wp:docPr id="306" name="Text 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261E2" w14:textId="77777777" w:rsidR="00CB0A98" w:rsidRPr="00A67631" w:rsidRDefault="00CB0A98"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316–17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2" o:spid="_x0000_s1128" type="#_x0000_t202" style="position:absolute;left:0;text-align:left;margin-left:349.1pt;margin-top:12.35pt;width:121pt;height:8.9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" filled="f" stroked="f">
                <v:textbox inset="0,0,0,0">
                  <w:txbxContent>
                    <w:p w14:paraId="40C261E2" w14:textId="77777777" w:rsidR="00CB0A98" w:rsidRPr="00A67631" w:rsidRDefault="00CB0A98"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316–17</w:t>
                      </w:r>
                    </w:p>
                  </w:txbxContent>
                </v:textbox>
              </v:shape>
            </w:pict>
          </mc:Fallback>
        </mc:AlternateContent>
      </w:r>
      <w:r w:rsidRPr="00EA04F3">
        <w:t>Newton’s Second Law</w:t>
      </w:r>
    </w:p>
    <w:p w14:paraId="10403D24"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0B76526B" w14:textId="77777777" w:rsidR="00CB0A98" w:rsidRPr="00972898" w:rsidRDefault="00CB0A98" w:rsidP="00CB0A98">
      <w:pPr>
        <w:pStyle w:val="1wsquestions"/>
        <w:rPr>
          <w:b/>
        </w:rPr>
      </w:pPr>
      <w:r>
        <w:rPr>
          <w:noProof/>
          <w:lang w:val="en-US"/>
        </w:rPr>
        <mc:AlternateContent>
          <mc:Choice Requires="wps">
            <w:drawing>
              <wp:anchor distT="0" distB="0" distL="114300" distR="114300" simplePos="0" relativeHeight="251826176" behindDoc="0" locked="0" layoutInCell="1" allowOverlap="1" wp14:anchorId="1D7D612C" wp14:editId="6E058FE0">
                <wp:simplePos x="0" y="0"/>
                <wp:positionH relativeFrom="column">
                  <wp:posOffset>248508</wp:posOffset>
                </wp:positionH>
                <wp:positionV relativeFrom="paragraph">
                  <wp:posOffset>160655</wp:posOffset>
                </wp:positionV>
                <wp:extent cx="5588000" cy="459105"/>
                <wp:effectExtent l="0" t="0" r="0" b="0"/>
                <wp:wrapNone/>
                <wp:docPr id="308"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45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74DCB" w14:textId="77777777" w:rsidR="00CB0A98" w:rsidRPr="00FF06BD" w:rsidRDefault="00CB0A98" w:rsidP="00CB0A98">
                            <w:pPr>
                              <w:pStyle w:val="1wsmainbodydrop"/>
                              <w:rPr>
                                <w:rFonts w:ascii="Arial" w:hAnsi="Arial" w:cs="Arial"/>
                                <w:sz w:val="21"/>
                                <w:szCs w:val="21"/>
                              </w:rPr>
                            </w:pPr>
                            <w:r w:rsidRPr="00FF06BD">
                              <w:rPr>
                                <w:rFonts w:ascii="Arial" w:hAnsi="Arial" w:cs="Arial"/>
                                <w:sz w:val="21"/>
                                <w:szCs w:val="21"/>
                              </w:rPr>
                              <w:t>The acceleration of a body is directly proportional to the net force and inversely proportional to its mass.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29" type="#_x0000_t202" style="position:absolute;left:0;text-align:left;margin-left:19.55pt;margin-top:12.65pt;width:440pt;height:36.1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" filled="f" stroked="f">
                <v:textbox inset="1pt,1pt,1pt,1pt">
                  <w:txbxContent>
                    <w:p w14:paraId="24074DCB" w14:textId="77777777" w:rsidR="00CB0A98" w:rsidRPr="00FF06BD" w:rsidRDefault="00CB0A98" w:rsidP="00CB0A98">
                      <w:pPr>
                        <w:pStyle w:val="1wsmainbodydrop"/>
                        <w:rPr>
                          <w:rFonts w:ascii="Arial" w:hAnsi="Arial" w:cs="Arial"/>
                          <w:sz w:val="21"/>
                          <w:szCs w:val="21"/>
                        </w:rPr>
                      </w:pPr>
                      <w:r w:rsidRPr="00FF06BD">
                        <w:rPr>
                          <w:rFonts w:ascii="Arial" w:hAnsi="Arial" w:cs="Arial"/>
                          <w:sz w:val="21"/>
                          <w:szCs w:val="21"/>
                        </w:rPr>
                        <w:t>The acceleration of a body is directly proportional to the net force and inversely proportional to its mass.</w:t>
                      </w:r>
                    </w:p>
                  </w:txbxContent>
                </v:textbox>
              </v:shape>
            </w:pict>
          </mc:Fallback>
        </mc:AlternateContent>
      </w:r>
      <w:r w:rsidRPr="00AF67DD">
        <w:rPr>
          <w:b/>
        </w:rPr>
        <w:t>1.</w:t>
      </w:r>
      <w:r w:rsidRPr="00AF67DD">
        <w:rPr>
          <w:b/>
        </w:rPr>
        <w:tab/>
      </w:r>
      <w:r w:rsidRPr="00A940A6">
        <w:t xml:space="preserve">State Newton’s Second Law of </w:t>
      </w:r>
      <w:r>
        <w:t>M</w:t>
      </w:r>
      <w:r w:rsidRPr="00A940A6">
        <w:t>otion.</w:t>
      </w:r>
    </w:p>
    <w:p w14:paraId="55447929" w14:textId="77777777" w:rsidR="00CB0A98" w:rsidRDefault="00CB0A98" w:rsidP="00CB0A98">
      <w:pPr>
        <w:pStyle w:val="1wsquestionaleader"/>
        <w:tabs>
          <w:tab w:val="clear" w:pos="9540"/>
          <w:tab w:val="right" w:leader="dot" w:pos="9264"/>
        </w:tabs>
        <w:spacing w:after="0"/>
        <w:ind w:left="360" w:firstLine="0"/>
      </w:pPr>
      <w:r>
        <w:tab/>
      </w:r>
    </w:p>
    <w:p w14:paraId="3EE8ECC4" w14:textId="77777777" w:rsidR="00CB0A98" w:rsidRDefault="00CB0A98" w:rsidP="00CB0A98">
      <w:pPr>
        <w:pStyle w:val="1wsquestionaleader"/>
        <w:tabs>
          <w:tab w:val="clear" w:pos="9540"/>
          <w:tab w:val="right" w:leader="dot" w:pos="9264"/>
        </w:tabs>
        <w:spacing w:after="0"/>
        <w:ind w:left="360" w:firstLine="0"/>
      </w:pPr>
      <w:r>
        <w:tab/>
      </w:r>
    </w:p>
    <w:p w14:paraId="08CFF100" w14:textId="77777777" w:rsidR="00CB0A98" w:rsidRDefault="00CB0A98" w:rsidP="00CB0A98">
      <w:pPr>
        <w:pStyle w:val="1wsquestionaleader"/>
        <w:tabs>
          <w:tab w:val="clear" w:pos="9540"/>
          <w:tab w:val="right" w:leader="dot" w:pos="9264"/>
        </w:tabs>
        <w:spacing w:after="0"/>
        <w:ind w:left="360" w:firstLine="0"/>
      </w:pPr>
      <w:r>
        <w:tab/>
      </w:r>
    </w:p>
    <w:p w14:paraId="2C5D3FA7" w14:textId="77777777" w:rsidR="00CB0A98" w:rsidRPr="004C0792" w:rsidRDefault="00CB0A98" w:rsidP="00CB0A98">
      <w:pPr>
        <w:pStyle w:val="1wsquestions"/>
      </w:pPr>
      <w:r w:rsidRPr="0051557B">
        <w:rPr>
          <w:b/>
        </w:rPr>
        <w:t>2.</w:t>
      </w:r>
      <w:r w:rsidRPr="0051557B">
        <w:rPr>
          <w:b/>
        </w:rPr>
        <w:tab/>
      </w:r>
      <w:r w:rsidRPr="004C0792">
        <w:t xml:space="preserve">Use the formula: </w:t>
      </w:r>
      <w:r w:rsidRPr="004C0792">
        <w:rPr>
          <w:i/>
        </w:rPr>
        <w:t>F</w:t>
      </w:r>
      <w:r w:rsidRPr="004C0792">
        <w:t xml:space="preserve"> </w:t>
      </w:r>
      <w:r w:rsidRPr="004C0792">
        <w:rPr>
          <w:rFonts w:ascii="Symbol" w:hAnsi="Symbol"/>
        </w:rPr>
        <w:t></w:t>
      </w:r>
      <w:r w:rsidRPr="004C0792">
        <w:t xml:space="preserve"> </w:t>
      </w:r>
      <w:r w:rsidRPr="004C0792">
        <w:rPr>
          <w:i/>
        </w:rPr>
        <w:t>ma</w:t>
      </w:r>
      <w:r w:rsidRPr="004C0792">
        <w:t xml:space="preserve"> to complete the following table</w:t>
      </w:r>
    </w:p>
    <w:tbl>
      <w:tblPr>
        <w:tblW w:w="0" w:type="auto"/>
        <w:tblInd w:w="490" w:type="dxa"/>
        <w:tblCellMar>
          <w:right w:w="0" w:type="dxa"/>
        </w:tblCellMar>
        <w:tblLook w:val="04A0" w:firstRow="1" w:lastRow="0" w:firstColumn="1" w:lastColumn="0" w:noHBand="0" w:noVBand="1"/>
      </w:tblPr>
      <w:tblGrid>
        <w:gridCol w:w="2976"/>
        <w:gridCol w:w="2976"/>
        <w:gridCol w:w="2976"/>
      </w:tblGrid>
      <w:tr w:rsidR="00CB0A98" w:rsidRPr="00BD41AF" w14:paraId="50BDC73D" w14:textId="77777777" w:rsidTr="009F0934">
        <w:trPr>
          <w:trHeight w:val="276"/>
        </w:trPr>
        <w:tc>
          <w:tcPr>
            <w:tcW w:w="2976" w:type="dxa"/>
            <w:tcBorders>
              <w:top w:val="single" w:sz="4" w:space="0" w:color="auto"/>
              <w:left w:val="single" w:sz="4" w:space="0" w:color="auto"/>
              <w:bottom w:val="single" w:sz="4" w:space="0" w:color="auto"/>
              <w:right w:val="single" w:sz="4" w:space="0" w:color="FFFFFF"/>
            </w:tcBorders>
            <w:shd w:val="clear" w:color="auto" w:fill="000000"/>
            <w:vAlign w:val="center"/>
          </w:tcPr>
          <w:p w14:paraId="105FBB6B" w14:textId="77777777" w:rsidR="00CB0A98" w:rsidRPr="00816478" w:rsidRDefault="00CB0A98" w:rsidP="009F0934">
            <w:pPr>
              <w:pStyle w:val="TABLEHEADWHITECENTRE"/>
            </w:pPr>
            <w:r w:rsidRPr="00816478">
              <w:t>Force (</w:t>
            </w:r>
            <w:r w:rsidRPr="00816478">
              <w:rPr>
                <w:i/>
              </w:rPr>
              <w:t>F</w:t>
            </w:r>
            <w:r w:rsidRPr="00816478">
              <w:t>) (newtons)</w:t>
            </w:r>
          </w:p>
        </w:tc>
        <w:tc>
          <w:tcPr>
            <w:tcW w:w="2976" w:type="dxa"/>
            <w:tcBorders>
              <w:top w:val="single" w:sz="4" w:space="0" w:color="auto"/>
              <w:left w:val="single" w:sz="4" w:space="0" w:color="FFFFFF"/>
              <w:bottom w:val="single" w:sz="4" w:space="0" w:color="auto"/>
              <w:right w:val="single" w:sz="4" w:space="0" w:color="FFFFFF"/>
            </w:tcBorders>
            <w:shd w:val="clear" w:color="auto" w:fill="000000"/>
            <w:vAlign w:val="center"/>
          </w:tcPr>
          <w:p w14:paraId="43A5B1DE" w14:textId="77777777" w:rsidR="00CB0A98" w:rsidRPr="00816478" w:rsidRDefault="00CB0A98" w:rsidP="009F0934">
            <w:pPr>
              <w:pStyle w:val="TABLEHEADWHITECENTRE"/>
            </w:pPr>
            <w:r w:rsidRPr="00816478">
              <w:t>Mass (</w:t>
            </w:r>
            <w:r w:rsidRPr="00816478">
              <w:rPr>
                <w:i/>
              </w:rPr>
              <w:t>m</w:t>
            </w:r>
            <w:r w:rsidRPr="00816478">
              <w:t>)</w:t>
            </w:r>
          </w:p>
        </w:tc>
        <w:tc>
          <w:tcPr>
            <w:tcW w:w="2976" w:type="dxa"/>
            <w:tcBorders>
              <w:top w:val="single" w:sz="4" w:space="0" w:color="auto"/>
              <w:left w:val="single" w:sz="4" w:space="0" w:color="FFFFFF"/>
              <w:bottom w:val="single" w:sz="4" w:space="0" w:color="auto"/>
              <w:right w:val="single" w:sz="4" w:space="0" w:color="auto"/>
            </w:tcBorders>
            <w:shd w:val="clear" w:color="auto" w:fill="000000"/>
            <w:vAlign w:val="center"/>
          </w:tcPr>
          <w:p w14:paraId="46A55BC1" w14:textId="77777777" w:rsidR="00CB0A98" w:rsidRPr="00816478" w:rsidRDefault="00CB0A98" w:rsidP="009F0934">
            <w:pPr>
              <w:pStyle w:val="TABLEHEADWHITECENTRE"/>
            </w:pPr>
            <w:r w:rsidRPr="00816478">
              <w:t>Acceleration (</w:t>
            </w:r>
            <w:r w:rsidRPr="00816478">
              <w:rPr>
                <w:i/>
              </w:rPr>
              <w:t>a</w:t>
            </w:r>
            <w:r w:rsidRPr="00816478">
              <w:t>)</w:t>
            </w:r>
          </w:p>
        </w:tc>
      </w:tr>
      <w:tr w:rsidR="00CB0A98" w:rsidRPr="00BD41AF" w14:paraId="27836160" w14:textId="77777777" w:rsidTr="009F0934">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1B915DFB" w14:textId="77777777" w:rsidR="00CB0A98" w:rsidRPr="00BD41AF" w:rsidRDefault="00CB0A98" w:rsidP="009F0934">
            <w:pPr>
              <w:pStyle w:val="TABLETEXTLEFT"/>
              <w:tabs>
                <w:tab w:val="right" w:pos="1454"/>
              </w:tabs>
            </w:pPr>
            <w:r>
              <w:tab/>
              <w:t>100</w:t>
            </w:r>
          </w:p>
        </w:tc>
        <w:tc>
          <w:tcPr>
            <w:tcW w:w="2976" w:type="dxa"/>
            <w:tcBorders>
              <w:top w:val="single" w:sz="4" w:space="0" w:color="auto"/>
              <w:left w:val="single" w:sz="4" w:space="0" w:color="auto"/>
              <w:bottom w:val="single" w:sz="4" w:space="0" w:color="auto"/>
              <w:right w:val="single" w:sz="4" w:space="0" w:color="auto"/>
            </w:tcBorders>
            <w:vAlign w:val="center"/>
          </w:tcPr>
          <w:p w14:paraId="32CF3276" w14:textId="77777777" w:rsidR="00CB0A98" w:rsidRPr="00BD41AF" w:rsidRDefault="00CB0A98" w:rsidP="009F0934">
            <w:pPr>
              <w:pStyle w:val="TABLETEXTLEFT"/>
              <w:jc w:val="center"/>
            </w:pPr>
            <w:r>
              <w:t>40 kg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51CFAF42" w14:textId="77777777" w:rsidR="00CB0A98" w:rsidRPr="003301B6" w:rsidRDefault="00CB0A98" w:rsidP="009F0934">
            <w:pPr>
              <w:pStyle w:val="TABLETEXTLEFT"/>
              <w:tabs>
                <w:tab w:val="left" w:pos="780"/>
              </w:tabs>
              <w:jc w:val="center"/>
              <w:rPr>
                <w:rFonts w:cs="Arial"/>
                <w:color w:val="FF0000"/>
                <w:sz w:val="21"/>
                <w:szCs w:val="21"/>
              </w:rPr>
            </w:pPr>
            <w:r w:rsidRPr="003301B6">
              <w:rPr>
                <w:rFonts w:cs="Arial"/>
                <w:color w:val="FF0000"/>
                <w:sz w:val="21"/>
                <w:szCs w:val="21"/>
              </w:rPr>
              <w:object w:dxaOrig="440" w:dyaOrig="560" w14:anchorId="666D7BBC">
                <v:shape id="_x0000_i1096" type="#_x0000_t75" style="width:22pt;height:28pt" o:ole="">
                  <v:imagedata r:id="rId130" o:title=""/>
                </v:shape>
                <o:OLEObject Type="Embed" ProgID="Equation.DSMT4" ShapeID="_x0000_i1096" DrawAspect="Content" ObjectID="_1417260665" r:id="rId131"/>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2.5 m/s</w:t>
            </w:r>
            <w:r w:rsidRPr="003301B6">
              <w:rPr>
                <w:rFonts w:cs="Arial"/>
                <w:color w:val="FF0000"/>
                <w:sz w:val="21"/>
                <w:szCs w:val="21"/>
                <w:vertAlign w:val="superscript"/>
              </w:rPr>
              <w:t>2</w:t>
            </w:r>
          </w:p>
        </w:tc>
      </w:tr>
      <w:tr w:rsidR="00CB0A98" w:rsidRPr="00BD41AF" w14:paraId="0B8D0C9F" w14:textId="77777777" w:rsidTr="009F0934">
        <w:trPr>
          <w:trHeight w:val="276"/>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63B7703" w14:textId="77777777" w:rsidR="00CB0A98" w:rsidRPr="00BD41AF" w:rsidRDefault="00CB0A98" w:rsidP="009F0934">
            <w:pPr>
              <w:pStyle w:val="TABLETEXTLEFT"/>
              <w:tabs>
                <w:tab w:val="right" w:pos="1454"/>
              </w:tabs>
            </w:pPr>
            <w:r>
              <w:tab/>
              <w:t>2</w:t>
            </w:r>
          </w:p>
        </w:tc>
        <w:tc>
          <w:tcPr>
            <w:tcW w:w="2976" w:type="dxa"/>
            <w:tcBorders>
              <w:top w:val="single" w:sz="4" w:space="0" w:color="auto"/>
              <w:left w:val="single" w:sz="4" w:space="0" w:color="auto"/>
              <w:bottom w:val="single" w:sz="4" w:space="0" w:color="auto"/>
              <w:right w:val="single" w:sz="4" w:space="0" w:color="auto"/>
            </w:tcBorders>
            <w:vAlign w:val="center"/>
          </w:tcPr>
          <w:p w14:paraId="6251B7CE" w14:textId="77777777" w:rsidR="00CB0A98" w:rsidRPr="00BD41AF" w:rsidRDefault="00CB0A98" w:rsidP="009F0934">
            <w:pPr>
              <w:pStyle w:val="TABLETEXTLEFT"/>
              <w:jc w:val="center"/>
            </w:pPr>
            <w:r>
              <w:t>200 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740554A4" w14:textId="77777777" w:rsidR="00CB0A98" w:rsidRPr="003301B6" w:rsidRDefault="00CB0A98" w:rsidP="009F0934">
            <w:pPr>
              <w:pStyle w:val="TABLETEXTLEFT"/>
              <w:jc w:val="center"/>
              <w:rPr>
                <w:rFonts w:cs="Arial"/>
                <w:color w:val="FF0000"/>
                <w:sz w:val="21"/>
                <w:szCs w:val="21"/>
              </w:rPr>
            </w:pPr>
            <w:r w:rsidRPr="003301B6">
              <w:rPr>
                <w:rFonts w:cs="Arial"/>
                <w:color w:val="FF0000"/>
                <w:sz w:val="21"/>
                <w:szCs w:val="21"/>
              </w:rPr>
              <w:object w:dxaOrig="520" w:dyaOrig="560" w14:anchorId="1130C2C7">
                <v:shape id="_x0000_i1097" type="#_x0000_t75" style="width:26pt;height:28pt" o:ole="">
                  <v:imagedata r:id="rId132" o:title=""/>
                </v:shape>
                <o:OLEObject Type="Embed" ProgID="Equation.DSMT4" ShapeID="_x0000_i1097" DrawAspect="Content" ObjectID="_1417260666" r:id="rId133"/>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10 m/s</w:t>
            </w:r>
            <w:r w:rsidRPr="003301B6">
              <w:rPr>
                <w:rFonts w:cs="Arial"/>
                <w:color w:val="FF0000"/>
                <w:sz w:val="21"/>
                <w:szCs w:val="21"/>
                <w:vertAlign w:val="superscript"/>
              </w:rPr>
              <w:t>2</w:t>
            </w:r>
          </w:p>
        </w:tc>
      </w:tr>
      <w:tr w:rsidR="00CB0A98" w:rsidRPr="00BD41AF" w14:paraId="1B117768" w14:textId="77777777" w:rsidTr="009F0934">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D29D8BF" w14:textId="77777777" w:rsidR="00CB0A98" w:rsidRPr="00BD41AF" w:rsidRDefault="00CB0A98" w:rsidP="009F0934">
            <w:pPr>
              <w:pStyle w:val="TABLETEXTLEFT"/>
              <w:tabs>
                <w:tab w:val="right" w:pos="1454"/>
              </w:tabs>
            </w:pPr>
            <w:r>
              <w:tab/>
              <w:t>70</w:t>
            </w:r>
          </w:p>
        </w:tc>
        <w:tc>
          <w:tcPr>
            <w:tcW w:w="2976" w:type="dxa"/>
            <w:tcBorders>
              <w:top w:val="single" w:sz="4" w:space="0" w:color="auto"/>
              <w:left w:val="single" w:sz="4" w:space="0" w:color="auto"/>
              <w:bottom w:val="single" w:sz="4" w:space="0" w:color="auto"/>
              <w:right w:val="single" w:sz="4" w:space="0" w:color="auto"/>
            </w:tcBorders>
            <w:vAlign w:val="center"/>
          </w:tcPr>
          <w:p w14:paraId="096CFEF1" w14:textId="77777777" w:rsidR="00CB0A98" w:rsidRPr="003301B6" w:rsidRDefault="00CB0A98" w:rsidP="009F0934">
            <w:pPr>
              <w:pStyle w:val="TABLETEXTLEFT"/>
              <w:tabs>
                <w:tab w:val="left" w:pos="750"/>
              </w:tabs>
              <w:jc w:val="center"/>
              <w:rPr>
                <w:rFonts w:cs="Arial"/>
                <w:color w:val="FF0000"/>
                <w:sz w:val="21"/>
                <w:szCs w:val="21"/>
              </w:rPr>
            </w:pPr>
            <w:r w:rsidRPr="003301B6">
              <w:rPr>
                <w:rFonts w:cs="Arial"/>
                <w:color w:val="FF0000"/>
                <w:sz w:val="21"/>
                <w:szCs w:val="21"/>
              </w:rPr>
              <w:object w:dxaOrig="400" w:dyaOrig="560" w14:anchorId="16ACF9DA">
                <v:shape id="_x0000_i1098" type="#_x0000_t75" style="width:20pt;height:28pt" o:ole="">
                  <v:imagedata r:id="rId134" o:title=""/>
                </v:shape>
                <o:OLEObject Type="Embed" ProgID="Equation.DSMT4" ShapeID="_x0000_i1098" DrawAspect="Content" ObjectID="_1417260667" r:id="rId135"/>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20 kg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57D1814" w14:textId="77777777" w:rsidR="00CB0A98" w:rsidRPr="00BD41AF" w:rsidRDefault="00CB0A98" w:rsidP="009F0934">
            <w:pPr>
              <w:pStyle w:val="TABLETEXTLEFT"/>
              <w:jc w:val="center"/>
            </w:pPr>
            <w:r>
              <w:t>3.5 m/s</w:t>
            </w:r>
            <w:r w:rsidRPr="00EF60F5">
              <w:rPr>
                <w:vertAlign w:val="superscript"/>
              </w:rPr>
              <w:t>2</w:t>
            </w:r>
          </w:p>
        </w:tc>
      </w:tr>
      <w:tr w:rsidR="00CB0A98" w:rsidRPr="00BD41AF" w14:paraId="226D132D" w14:textId="77777777" w:rsidTr="009F0934">
        <w:trPr>
          <w:trHeight w:val="277"/>
        </w:trPr>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81E96D8" w14:textId="77777777" w:rsidR="00CB0A98" w:rsidRDefault="00CB0A98" w:rsidP="009F0934">
            <w:pPr>
              <w:pStyle w:val="TABLETEXTLEFT"/>
              <w:tabs>
                <w:tab w:val="right" w:pos="1454"/>
              </w:tabs>
            </w:pPr>
            <w:r>
              <w:tab/>
              <w:t>100</w:t>
            </w:r>
          </w:p>
        </w:tc>
        <w:tc>
          <w:tcPr>
            <w:tcW w:w="2976" w:type="dxa"/>
            <w:tcBorders>
              <w:top w:val="single" w:sz="4" w:space="0" w:color="auto"/>
              <w:left w:val="single" w:sz="4" w:space="0" w:color="auto"/>
              <w:bottom w:val="single" w:sz="4" w:space="0" w:color="auto"/>
              <w:right w:val="single" w:sz="4" w:space="0" w:color="auto"/>
            </w:tcBorders>
            <w:vAlign w:val="center"/>
          </w:tcPr>
          <w:p w14:paraId="188D8994" w14:textId="77777777" w:rsidR="00CB0A98" w:rsidRPr="003301B6" w:rsidRDefault="00CB0A98" w:rsidP="009F0934">
            <w:pPr>
              <w:pStyle w:val="TABLETEXTLEFT"/>
              <w:tabs>
                <w:tab w:val="left" w:pos="680"/>
                <w:tab w:val="center" w:pos="1425"/>
              </w:tabs>
              <w:jc w:val="center"/>
              <w:rPr>
                <w:rFonts w:cs="Arial"/>
                <w:color w:val="FF0000"/>
                <w:sz w:val="21"/>
                <w:szCs w:val="21"/>
              </w:rPr>
            </w:pPr>
            <w:r w:rsidRPr="003301B6">
              <w:rPr>
                <w:rFonts w:cs="Arial"/>
                <w:color w:val="FF0000"/>
                <w:sz w:val="21"/>
                <w:szCs w:val="21"/>
              </w:rPr>
              <w:object w:dxaOrig="520" w:dyaOrig="560" w14:anchorId="04F9E475">
                <v:shape id="_x0000_i1099" type="#_x0000_t75" style="width:26pt;height:28pt" o:ole="">
                  <v:imagedata r:id="rId136" o:title=""/>
                </v:shape>
                <o:OLEObject Type="Embed" ProgID="Equation.DSMT4" ShapeID="_x0000_i1099" DrawAspect="Content" ObjectID="_1417260668" r:id="rId137"/>
              </w:object>
            </w:r>
            <w:r w:rsidRPr="003301B6">
              <w:rPr>
                <w:rFonts w:cs="Arial"/>
                <w:color w:val="FF0000"/>
                <w:sz w:val="21"/>
                <w:szCs w:val="21"/>
              </w:rPr>
              <w:t xml:space="preserve"> </w:t>
            </w:r>
            <w:r w:rsidRPr="003301B6">
              <w:rPr>
                <w:rFonts w:ascii="Symbol" w:hAnsi="Symbol" w:cs="Arial"/>
                <w:color w:val="FF0000"/>
                <w:sz w:val="21"/>
                <w:szCs w:val="21"/>
              </w:rPr>
              <w:t></w:t>
            </w:r>
            <w:r w:rsidRPr="003301B6">
              <w:rPr>
                <w:rFonts w:cs="Arial"/>
                <w:color w:val="FF0000"/>
                <w:sz w:val="21"/>
                <w:szCs w:val="21"/>
              </w:rPr>
              <w:t xml:space="preserve"> 1000 kg</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08E3B395" w14:textId="77777777" w:rsidR="00CB0A98" w:rsidRDefault="00CB0A98" w:rsidP="009F0934">
            <w:pPr>
              <w:pStyle w:val="TABLETEXTLEFT"/>
              <w:jc w:val="center"/>
            </w:pPr>
            <w:r>
              <w:t>10 cm/s</w:t>
            </w:r>
            <w:r w:rsidRPr="00EF60F5">
              <w:rPr>
                <w:vertAlign w:val="superscript"/>
              </w:rPr>
              <w:t>2</w:t>
            </w:r>
          </w:p>
        </w:tc>
      </w:tr>
    </w:tbl>
    <w:p w14:paraId="4D857A17" w14:textId="77777777" w:rsidR="00CB0A98" w:rsidRPr="009C488C" w:rsidRDefault="00CB0A98" w:rsidP="00CB0A98">
      <w:pPr>
        <w:pStyle w:val="1wsquestions"/>
        <w:spacing w:before="120" w:after="120"/>
        <w:ind w:left="357" w:hanging="357"/>
      </w:pPr>
      <w:r>
        <w:rPr>
          <w:b/>
        </w:rPr>
        <w:t>3</w:t>
      </w:r>
      <w:r w:rsidRPr="0051557B">
        <w:rPr>
          <w:b/>
        </w:rPr>
        <w:t>.</w:t>
      </w:r>
      <w:r w:rsidRPr="0051557B">
        <w:rPr>
          <w:b/>
        </w:rPr>
        <w:tab/>
      </w:r>
      <w:r w:rsidRPr="009C488C">
        <w:t>Consider the forces acting on a body of mass 40 kg resting on a frictionless surface.</w:t>
      </w:r>
    </w:p>
    <w:tbl>
      <w:tblPr>
        <w:tblStyle w:val="TableGrid"/>
        <w:tblW w:w="495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8"/>
        <w:gridCol w:w="5842"/>
        <w:gridCol w:w="3670"/>
      </w:tblGrid>
      <w:tr w:rsidR="00CB0A98" w14:paraId="6153375C" w14:textId="77777777" w:rsidTr="009F0934">
        <w:tc>
          <w:tcPr>
            <w:tcW w:w="122" w:type="pct"/>
            <w:shd w:val="clear" w:color="auto" w:fill="auto"/>
          </w:tcPr>
          <w:p w14:paraId="14A9AEE8" w14:textId="77777777" w:rsidR="00CB0A98" w:rsidRDefault="00CB0A98" w:rsidP="009F0934">
            <w:pPr>
              <w:pStyle w:val="1wsquestiona"/>
            </w:pPr>
          </w:p>
        </w:tc>
        <w:tc>
          <w:tcPr>
            <w:tcW w:w="2996" w:type="pct"/>
            <w:shd w:val="clear" w:color="auto" w:fill="auto"/>
            <w:tcMar>
              <w:left w:w="0" w:type="dxa"/>
              <w:right w:w="120" w:type="dxa"/>
            </w:tcMar>
            <w:vAlign w:val="center"/>
          </w:tcPr>
          <w:p w14:paraId="4CA7B8FF" w14:textId="77777777" w:rsidR="00CB0A98" w:rsidRDefault="00CB0A98" w:rsidP="009F0934">
            <w:pPr>
              <w:jc w:val="center"/>
            </w:pPr>
            <w:r>
              <w:rPr>
                <w:noProof/>
              </w:rPr>
              <w:drawing>
                <wp:inline distT="0" distB="0" distL="0" distR="0" wp14:anchorId="01BE2231" wp14:editId="7632626D">
                  <wp:extent cx="3449782" cy="562278"/>
                  <wp:effectExtent l="0" t="0" r="0" b="9525"/>
                  <wp:docPr id="315" name="Picture 315"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449942" cy="562304"/>
                          </a:xfrm>
                          <a:prstGeom prst="rect">
                            <a:avLst/>
                          </a:prstGeom>
                          <a:noFill/>
                          <a:ln>
                            <a:noFill/>
                          </a:ln>
                        </pic:spPr>
                      </pic:pic>
                    </a:graphicData>
                  </a:graphic>
                </wp:inline>
              </w:drawing>
            </w:r>
          </w:p>
        </w:tc>
        <w:tc>
          <w:tcPr>
            <w:tcW w:w="1882" w:type="pct"/>
          </w:tcPr>
          <w:p w14:paraId="5970E9C0" w14:textId="77777777" w:rsidR="00CB0A98" w:rsidRPr="005C766B" w:rsidRDefault="00CB0A98" w:rsidP="009F0934">
            <w:pPr>
              <w:pStyle w:val="1wsquestionaleader"/>
              <w:spacing w:before="180"/>
              <w:ind w:left="440"/>
            </w:pPr>
            <w:r>
              <w:rPr>
                <w:noProof/>
                <w:lang w:val="en-US"/>
              </w:rPr>
              <mc:AlternateContent>
                <mc:Choice Requires="wps">
                  <w:drawing>
                    <wp:anchor distT="0" distB="0" distL="114300" distR="114300" simplePos="0" relativeHeight="251827200" behindDoc="0" locked="0" layoutInCell="1" allowOverlap="1" wp14:anchorId="05F6EB63" wp14:editId="6CB0DBDA">
                      <wp:simplePos x="0" y="0"/>
                      <wp:positionH relativeFrom="column">
                        <wp:posOffset>285115</wp:posOffset>
                      </wp:positionH>
                      <wp:positionV relativeFrom="paragraph">
                        <wp:posOffset>464185</wp:posOffset>
                      </wp:positionV>
                      <wp:extent cx="1234440" cy="218440"/>
                      <wp:effectExtent l="0" t="0" r="4445" b="3175"/>
                      <wp:wrapNone/>
                      <wp:docPr id="309"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B74D4"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i/>
                                      <w:color w:val="FF0000"/>
                                      <w:sz w:val="21"/>
                                      <w:szCs w:val="21"/>
                                    </w:rPr>
                                    <w:t>F</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35 </w:t>
                                  </w:r>
                                  <w:r w:rsidRPr="003301B6">
                                    <w:rPr>
                                      <w:rFonts w:ascii="Arial" w:hAnsi="Arial" w:cs="Arial"/>
                                      <w:color w:val="FF0000"/>
                                      <w:sz w:val="21"/>
                                      <w:szCs w:val="21"/>
                                    </w:rPr>
                                    <w:sym w:font="Symbol" w:char="F02D"/>
                                  </w:r>
                                  <w:r w:rsidRPr="003301B6">
                                    <w:rPr>
                                      <w:rFonts w:ascii="Arial" w:hAnsi="Arial" w:cs="Arial"/>
                                      <w:color w:val="FF0000"/>
                                      <w:sz w:val="21"/>
                                      <w:szCs w:val="21"/>
                                    </w:rPr>
                                    <w:t xml:space="preserve"> 15 </w:t>
                                  </w:r>
                                  <w:r w:rsidRPr="003301B6">
                                    <w:rPr>
                                      <w:rFonts w:ascii="Symbol" w:hAnsi="Symbol" w:cs="Arial"/>
                                      <w:color w:val="FF0000"/>
                                      <w:sz w:val="21"/>
                                      <w:szCs w:val="21"/>
                                    </w:rPr>
                                    <w:t></w:t>
                                  </w:r>
                                  <w:r w:rsidRPr="003301B6">
                                    <w:rPr>
                                      <w:rFonts w:ascii="Arial" w:hAnsi="Arial" w:cs="Arial"/>
                                      <w:color w:val="FF0000"/>
                                      <w:sz w:val="21"/>
                                      <w:szCs w:val="21"/>
                                    </w:rPr>
                                    <w:t xml:space="preserve"> 20 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0" type="#_x0000_t202" style="position:absolute;left:0;text-align:left;margin-left:22.45pt;margin-top:36.55pt;width:97.2pt;height:17.2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" filled="f" stroked="f">
                      <v:textbox inset="1pt,1pt,1pt,1pt">
                        <w:txbxContent>
                          <w:p w14:paraId="03AB74D4"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i/>
                                <w:color w:val="FF0000"/>
                                <w:sz w:val="21"/>
                                <w:szCs w:val="21"/>
                              </w:rPr>
                              <w:t>F</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35 </w:t>
                            </w:r>
                            <w:r w:rsidRPr="003301B6">
                              <w:rPr>
                                <w:rFonts w:ascii="Arial" w:hAnsi="Arial" w:cs="Arial"/>
                                <w:color w:val="FF0000"/>
                                <w:sz w:val="21"/>
                                <w:szCs w:val="21"/>
                              </w:rPr>
                              <w:sym w:font="Symbol" w:char="F02D"/>
                            </w:r>
                            <w:r w:rsidRPr="003301B6">
                              <w:rPr>
                                <w:rFonts w:ascii="Arial" w:hAnsi="Arial" w:cs="Arial"/>
                                <w:color w:val="FF0000"/>
                                <w:sz w:val="21"/>
                                <w:szCs w:val="21"/>
                              </w:rPr>
                              <w:t xml:space="preserve"> 15 </w:t>
                            </w:r>
                            <w:r w:rsidRPr="003301B6">
                              <w:rPr>
                                <w:rFonts w:ascii="Symbol" w:hAnsi="Symbol" w:cs="Arial"/>
                                <w:color w:val="FF0000"/>
                                <w:sz w:val="21"/>
                                <w:szCs w:val="21"/>
                              </w:rPr>
                              <w:t></w:t>
                            </w:r>
                            <w:r w:rsidRPr="003301B6">
                              <w:rPr>
                                <w:rFonts w:ascii="Arial" w:hAnsi="Arial" w:cs="Arial"/>
                                <w:color w:val="FF0000"/>
                                <w:sz w:val="21"/>
                                <w:szCs w:val="21"/>
                              </w:rPr>
                              <w:t xml:space="preserve"> 20 N</w:t>
                            </w:r>
                          </w:p>
                        </w:txbxContent>
                      </v:textbox>
                    </v:shape>
                  </w:pict>
                </mc:Fallback>
              </mc:AlternateContent>
            </w:r>
            <w:r w:rsidRPr="007010C1">
              <w:t>(a)</w:t>
            </w:r>
            <w:r w:rsidRPr="00BE7335">
              <w:rPr>
                <w:b/>
              </w:rPr>
              <w:tab/>
            </w:r>
            <w:r w:rsidRPr="005C766B">
              <w:t xml:space="preserve">Calculate the net force acting </w:t>
            </w:r>
            <w:r>
              <w:br/>
            </w:r>
            <w:r w:rsidRPr="005C766B">
              <w:t>on the body.</w:t>
            </w:r>
          </w:p>
          <w:p w14:paraId="5BC43FCB" w14:textId="77777777" w:rsidR="00CB0A98" w:rsidRDefault="00CB0A98" w:rsidP="009F0934">
            <w:pPr>
              <w:pStyle w:val="1wsquestionaleader"/>
              <w:ind w:left="440"/>
            </w:pPr>
            <w:r>
              <w:tab/>
            </w:r>
            <w:r>
              <w:tab/>
            </w:r>
          </w:p>
          <w:p w14:paraId="12D02ECF" w14:textId="77777777" w:rsidR="00CB0A98" w:rsidRDefault="00CB0A98" w:rsidP="009F0934">
            <w:pPr>
              <w:pStyle w:val="1wsquestionaleader"/>
              <w:ind w:left="440"/>
            </w:pPr>
            <w:r>
              <w:tab/>
            </w:r>
            <w:r>
              <w:tab/>
            </w:r>
          </w:p>
          <w:p w14:paraId="57A0696E" w14:textId="77777777" w:rsidR="00CB0A98" w:rsidRDefault="00CB0A98" w:rsidP="009F0934">
            <w:pPr>
              <w:pStyle w:val="1wsquestionaleader"/>
              <w:ind w:left="440"/>
            </w:pPr>
            <w:r>
              <w:tab/>
            </w:r>
            <w:r>
              <w:tab/>
            </w:r>
          </w:p>
          <w:p w14:paraId="3FF97D93" w14:textId="77777777" w:rsidR="00CB0A98" w:rsidRDefault="00CB0A98" w:rsidP="009F0934">
            <w:pPr>
              <w:pStyle w:val="1wsquestionaleader"/>
              <w:ind w:left="440"/>
            </w:pPr>
            <w:r>
              <w:tab/>
            </w:r>
            <w:r>
              <w:tab/>
            </w:r>
          </w:p>
        </w:tc>
      </w:tr>
    </w:tbl>
    <w:p w14:paraId="507F9EC9" w14:textId="77777777" w:rsidR="00CB0A98" w:rsidRPr="00D75060" w:rsidRDefault="00CB0A98" w:rsidP="00CB0A98">
      <w:pPr>
        <w:pStyle w:val="1wsquestionaleader"/>
      </w:pPr>
      <w:r>
        <w:rPr>
          <w:noProof/>
          <w:lang w:val="en-US"/>
        </w:rPr>
        <mc:AlternateContent>
          <mc:Choice Requires="wps">
            <w:drawing>
              <wp:anchor distT="0" distB="0" distL="114300" distR="114300" simplePos="0" relativeHeight="251828224" behindDoc="0" locked="0" layoutInCell="1" allowOverlap="1" wp14:anchorId="57EF1E73" wp14:editId="0B6FFD1E">
                <wp:simplePos x="0" y="0"/>
                <wp:positionH relativeFrom="column">
                  <wp:posOffset>533400</wp:posOffset>
                </wp:positionH>
                <wp:positionV relativeFrom="paragraph">
                  <wp:posOffset>177800</wp:posOffset>
                </wp:positionV>
                <wp:extent cx="1828800" cy="355600"/>
                <wp:effectExtent l="0" t="0" r="0" b="0"/>
                <wp:wrapNone/>
                <wp:docPr id="310"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1AE31" w14:textId="77777777" w:rsidR="00CB0A98" w:rsidRPr="003301B6" w:rsidRDefault="00CB0A98" w:rsidP="00CB0A98">
                            <w:pPr>
                              <w:pStyle w:val="1wsmainbodydrop"/>
                              <w:spacing w:before="80"/>
                              <w:rPr>
                                <w:rFonts w:ascii="Arial" w:hAnsi="Arial" w:cs="Arial"/>
                                <w:color w:val="FF0000"/>
                                <w:sz w:val="21"/>
                                <w:szCs w:val="21"/>
                              </w:rPr>
                            </w:pPr>
                            <w:r w:rsidRPr="003301B6">
                              <w:rPr>
                                <w:rFonts w:ascii="Arial" w:hAnsi="Arial" w:cs="Arial"/>
                                <w:i/>
                                <w:color w:val="FF0000"/>
                                <w:sz w:val="21"/>
                                <w:szCs w:val="21"/>
                              </w:rPr>
                              <w:t>a</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Pr="003301B6">
                              <w:rPr>
                                <w:rFonts w:ascii="Arial" w:hAnsi="Arial" w:cs="Arial"/>
                                <w:color w:val="FF0000"/>
                                <w:position w:val="-22"/>
                                <w:sz w:val="21"/>
                                <w:szCs w:val="21"/>
                              </w:rPr>
                              <w:object w:dxaOrig="279" w:dyaOrig="560" w14:anchorId="7CB6FC63">
                                <v:shape id="_x0000_i1100" type="#_x0000_t75" style="width:14pt;height:28pt" o:ole="">
                                  <v:imagedata r:id="rId138" o:title=""/>
                                </v:shape>
                                <o:OLEObject Type="Embed" ProgID="Equation.DSMT4" ShapeID="_x0000_i1100" DrawAspect="Content" ObjectID="_1417260675" r:id="rId139"/>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Pr="003301B6">
                              <w:rPr>
                                <w:rFonts w:ascii="Arial" w:hAnsi="Arial" w:cs="Arial"/>
                                <w:color w:val="FF0000"/>
                                <w:position w:val="-22"/>
                                <w:sz w:val="21"/>
                                <w:szCs w:val="21"/>
                              </w:rPr>
                              <w:object w:dxaOrig="340" w:dyaOrig="560" w14:anchorId="12FD598E">
                                <v:shape id="_x0000_i1101" type="#_x0000_t75" style="width:17pt;height:28pt" o:ole="">
                                  <v:imagedata r:id="rId140" o:title=""/>
                                </v:shape>
                                <o:OLEObject Type="Embed" ProgID="Equation.DSMT4" ShapeID="_x0000_i1101" DrawAspect="Content" ObjectID="_1417260676" r:id="rId141"/>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0.5 m/s</w:t>
                            </w:r>
                            <w:r w:rsidRPr="003301B6">
                              <w:rPr>
                                <w:rFonts w:ascii="Arial" w:hAnsi="Arial" w:cs="Arial"/>
                                <w:color w:val="FF0000"/>
                                <w:sz w:val="21"/>
                                <w:szCs w:val="21"/>
                                <w:vertAlign w:val="superscript"/>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1" type="#_x0000_t202" style="position:absolute;left:0;text-align:left;margin-left:42pt;margin-top:14pt;width:2in;height:28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" filled="f" stroked="f">
                <v:textbox inset="1pt,1pt,1pt,1pt">
                  <w:txbxContent>
                    <w:p w14:paraId="1511AE31" w14:textId="77777777" w:rsidR="00CB0A98" w:rsidRPr="003301B6" w:rsidRDefault="00CB0A98" w:rsidP="00CB0A98">
                      <w:pPr>
                        <w:pStyle w:val="1wsmainbodydrop"/>
                        <w:spacing w:before="80"/>
                        <w:rPr>
                          <w:rFonts w:ascii="Arial" w:hAnsi="Arial" w:cs="Arial"/>
                          <w:color w:val="FF0000"/>
                          <w:sz w:val="21"/>
                          <w:szCs w:val="21"/>
                        </w:rPr>
                      </w:pPr>
                      <w:r w:rsidRPr="003301B6">
                        <w:rPr>
                          <w:rFonts w:ascii="Arial" w:hAnsi="Arial" w:cs="Arial"/>
                          <w:i/>
                          <w:color w:val="FF0000"/>
                          <w:sz w:val="21"/>
                          <w:szCs w:val="21"/>
                        </w:rPr>
                        <w:t>a</w: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Pr="003301B6">
                        <w:rPr>
                          <w:rFonts w:ascii="Arial" w:hAnsi="Arial" w:cs="Arial"/>
                          <w:color w:val="FF0000"/>
                          <w:position w:val="-22"/>
                          <w:sz w:val="21"/>
                          <w:szCs w:val="21"/>
                        </w:rPr>
                        <w:object w:dxaOrig="279" w:dyaOrig="560" w14:anchorId="7CB6FC63">
                          <v:shape id="_x0000_i1100" type="#_x0000_t75" style="width:14pt;height:28pt" o:ole="">
                            <v:imagedata r:id="rId142" o:title=""/>
                          </v:shape>
                          <o:OLEObject Type="Embed" ProgID="Equation.DSMT4" ShapeID="_x0000_i1100" DrawAspect="Content" ObjectID="_1417260675" r:id="rId143"/>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w:t>
                      </w:r>
                      <w:r w:rsidRPr="003301B6">
                        <w:rPr>
                          <w:rFonts w:ascii="Arial" w:hAnsi="Arial" w:cs="Arial"/>
                          <w:color w:val="FF0000"/>
                          <w:position w:val="-22"/>
                          <w:sz w:val="21"/>
                          <w:szCs w:val="21"/>
                        </w:rPr>
                        <w:object w:dxaOrig="340" w:dyaOrig="560" w14:anchorId="12FD598E">
                          <v:shape id="_x0000_i1101" type="#_x0000_t75" style="width:17pt;height:28pt" o:ole="">
                            <v:imagedata r:id="rId144" o:title=""/>
                          </v:shape>
                          <o:OLEObject Type="Embed" ProgID="Equation.DSMT4" ShapeID="_x0000_i1101" DrawAspect="Content" ObjectID="_1417260676" r:id="rId145"/>
                        </w:object>
                      </w:r>
                      <w:r w:rsidRPr="003301B6">
                        <w:rPr>
                          <w:rFonts w:ascii="Arial" w:hAnsi="Arial" w:cs="Arial"/>
                          <w:color w:val="FF0000"/>
                          <w:sz w:val="21"/>
                          <w:szCs w:val="21"/>
                        </w:rPr>
                        <w:t xml:space="preserve"> </w:t>
                      </w:r>
                      <w:r w:rsidRPr="003301B6">
                        <w:rPr>
                          <w:rFonts w:ascii="Symbol" w:hAnsi="Symbol" w:cs="Arial"/>
                          <w:color w:val="FF0000"/>
                          <w:sz w:val="21"/>
                          <w:szCs w:val="21"/>
                        </w:rPr>
                        <w:t></w:t>
                      </w:r>
                      <w:r w:rsidRPr="003301B6">
                        <w:rPr>
                          <w:rFonts w:ascii="Arial" w:hAnsi="Arial" w:cs="Arial"/>
                          <w:color w:val="FF0000"/>
                          <w:sz w:val="21"/>
                          <w:szCs w:val="21"/>
                        </w:rPr>
                        <w:t xml:space="preserve"> 0.5 m/s</w:t>
                      </w:r>
                      <w:r w:rsidRPr="003301B6">
                        <w:rPr>
                          <w:rFonts w:ascii="Arial" w:hAnsi="Arial" w:cs="Arial"/>
                          <w:color w:val="FF0000"/>
                          <w:sz w:val="21"/>
                          <w:szCs w:val="21"/>
                          <w:vertAlign w:val="superscript"/>
                        </w:rPr>
                        <w:t>2</w:t>
                      </w:r>
                    </w:p>
                  </w:txbxContent>
                </v:textbox>
              </v:shape>
            </w:pict>
          </mc:Fallback>
        </mc:AlternateContent>
      </w:r>
      <w:r w:rsidRPr="007010C1">
        <w:t>(</w:t>
      </w:r>
      <w:r>
        <w:t>b</w:t>
      </w:r>
      <w:r w:rsidRPr="007010C1">
        <w:t>)</w:t>
      </w:r>
      <w:r w:rsidRPr="00BE7335">
        <w:rPr>
          <w:b/>
        </w:rPr>
        <w:tab/>
      </w:r>
      <w:r w:rsidRPr="00D75060">
        <w:t>Calculate the acceleration of the body.</w:t>
      </w:r>
    </w:p>
    <w:p w14:paraId="4AFB611B" w14:textId="77777777" w:rsidR="00CB0A98" w:rsidRPr="00146133" w:rsidRDefault="00CB0A98" w:rsidP="00CB0A98">
      <w:pPr>
        <w:pStyle w:val="1wsquestionaleader"/>
        <w:tabs>
          <w:tab w:val="clear" w:pos="9540"/>
          <w:tab w:val="right" w:leader="dot" w:pos="9264"/>
        </w:tabs>
        <w:spacing w:before="300"/>
      </w:pPr>
      <w:r>
        <w:tab/>
      </w:r>
      <w:r>
        <w:tab/>
      </w:r>
    </w:p>
    <w:p w14:paraId="28C92BB7" w14:textId="77777777" w:rsidR="00CB0A98" w:rsidRPr="00546DF9" w:rsidRDefault="00CB0A98" w:rsidP="00CB0A98">
      <w:pPr>
        <w:pStyle w:val="1wsquestions"/>
        <w:spacing w:before="120" w:after="120"/>
        <w:ind w:left="357" w:hanging="357"/>
      </w:pPr>
      <w:r>
        <w:rPr>
          <w:b/>
        </w:rPr>
        <w:t>4</w:t>
      </w:r>
      <w:r w:rsidRPr="0051557B">
        <w:rPr>
          <w:b/>
        </w:rPr>
        <w:t>.</w:t>
      </w:r>
      <w:r w:rsidRPr="0051557B">
        <w:rPr>
          <w:b/>
        </w:rPr>
        <w:tab/>
      </w:r>
      <w:r w:rsidRPr="00546DF9">
        <w:t>The photo shows a drag car coming to a stop at the end of a race.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4"/>
        <w:gridCol w:w="4594"/>
      </w:tblGrid>
      <w:tr w:rsidR="00CB0A98" w14:paraId="2B108161" w14:textId="77777777" w:rsidTr="009F0934">
        <w:tc>
          <w:tcPr>
            <w:tcW w:w="504" w:type="dxa"/>
            <w:shd w:val="clear" w:color="auto" w:fill="auto"/>
          </w:tcPr>
          <w:p w14:paraId="489EDC54" w14:textId="77777777" w:rsidR="00CB0A98" w:rsidRDefault="00CB0A98" w:rsidP="009F0934">
            <w:pPr>
              <w:pStyle w:val="1wsquestiona"/>
            </w:pPr>
            <w:r>
              <w:rPr>
                <w:noProof/>
                <w:lang w:val="en-US"/>
              </w:rPr>
              <mc:AlternateContent>
                <mc:Choice Requires="wps">
                  <w:drawing>
                    <wp:anchor distT="0" distB="0" distL="114300" distR="114300" simplePos="0" relativeHeight="251831296" behindDoc="0" locked="0" layoutInCell="1" allowOverlap="1" wp14:anchorId="624E2B7B" wp14:editId="6BE707BD">
                      <wp:simplePos x="0" y="0"/>
                      <wp:positionH relativeFrom="column">
                        <wp:posOffset>4369435</wp:posOffset>
                      </wp:positionH>
                      <wp:positionV relativeFrom="paragraph">
                        <wp:posOffset>7871460</wp:posOffset>
                      </wp:positionV>
                      <wp:extent cx="1821180" cy="217170"/>
                      <wp:effectExtent l="0" t="0" r="7620" b="0"/>
                      <wp:wrapNone/>
                      <wp:docPr id="311"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14:paraId="56B202F2" w14:textId="77777777" w:rsidR="00CB0A98" w:rsidRDefault="00CB0A98" w:rsidP="00CB0A98">
                                  <w:pPr>
                                    <w:rPr>
                                      <w:rFonts w:ascii="Arial" w:hAnsi="Arial" w:cs="Arial"/>
                                      <w:sz w:val="16"/>
                                      <w:szCs w:val="18"/>
                                    </w:rPr>
                                  </w:pPr>
                                  <w:r>
                                    <w:rPr>
                                      <w:rFonts w:ascii="Arial" w:hAnsi="Arial" w:cs="Arial"/>
                                      <w:sz w:val="16"/>
                                      <w:szCs w:val="18"/>
                                    </w:rPr>
                                    <w:t>Photo: Claudia Schnepf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311" o:spid="_x0000_s1132" type="#_x0000_t202" style="position:absolute;left:0;text-align:left;margin-left:344.05pt;margin-top:619.8pt;width:143.4pt;height:17.1pt;z-index:25183129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" stroked="f">
                      <v:textbox style="mso-fit-shape-to-text:t">
                        <w:txbxContent>
                          <w:p w14:paraId="56B202F2" w14:textId="77777777" w:rsidR="00CB0A98" w:rsidRDefault="00CB0A98" w:rsidP="00CB0A98">
                            <w:pPr>
                              <w:rPr>
                                <w:rFonts w:ascii="Arial" w:hAnsi="Arial" w:cs="Arial"/>
                                <w:sz w:val="16"/>
                                <w:szCs w:val="18"/>
                              </w:rPr>
                            </w:pPr>
                            <w:r>
                              <w:rPr>
                                <w:rFonts w:ascii="Arial" w:hAnsi="Arial" w:cs="Arial"/>
                                <w:sz w:val="16"/>
                                <w:szCs w:val="18"/>
                              </w:rPr>
                              <w:t>Photo: Claudia Schnepf / 123RF</w:t>
                            </w:r>
                          </w:p>
                        </w:txbxContent>
                      </v:textbox>
                    </v:shape>
                  </w:pict>
                </mc:Fallback>
              </mc:AlternateContent>
            </w:r>
          </w:p>
        </w:tc>
        <w:tc>
          <w:tcPr>
            <w:tcW w:w="4594" w:type="dxa"/>
            <w:shd w:val="clear" w:color="auto" w:fill="auto"/>
          </w:tcPr>
          <w:p w14:paraId="11775BFC" w14:textId="77777777" w:rsidR="00CB0A98" w:rsidRDefault="00CB0A98" w:rsidP="009F0934">
            <w:r>
              <w:rPr>
                <w:noProof/>
              </w:rPr>
              <mc:AlternateContent>
                <mc:Choice Requires="wps">
                  <w:drawing>
                    <wp:anchor distT="0" distB="0" distL="114300" distR="114300" simplePos="0" relativeHeight="251832320" behindDoc="0" locked="0" layoutInCell="1" allowOverlap="1" wp14:anchorId="1920D9BE" wp14:editId="1C4E2013">
                      <wp:simplePos x="0" y="0"/>
                      <wp:positionH relativeFrom="column">
                        <wp:posOffset>2971800</wp:posOffset>
                      </wp:positionH>
                      <wp:positionV relativeFrom="paragraph">
                        <wp:posOffset>870173</wp:posOffset>
                      </wp:positionV>
                      <wp:extent cx="1821180" cy="217170"/>
                      <wp:effectExtent l="0" t="0" r="7620" b="0"/>
                      <wp:wrapNone/>
                      <wp:docPr id="31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180" cy="217170"/>
                              </a:xfrm>
                              <a:prstGeom prst="rect">
                                <a:avLst/>
                              </a:prstGeom>
                              <a:solidFill>
                                <a:srgbClr val="FFFFFF"/>
                              </a:solidFill>
                              <a:ln w="9525">
                                <a:noFill/>
                                <a:miter lim="800000"/>
                                <a:headEnd/>
                                <a:tailEnd/>
                              </a:ln>
                            </wps:spPr>
                            <wps:txbx>
                              <w:txbxContent>
                                <w:p w14:paraId="421C9252" w14:textId="77777777" w:rsidR="00CB0A98" w:rsidRDefault="00CB0A98" w:rsidP="00CB0A98">
                                  <w:pPr>
                                    <w:rPr>
                                      <w:rFonts w:ascii="Arial" w:hAnsi="Arial" w:cs="Arial"/>
                                      <w:sz w:val="16"/>
                                      <w:szCs w:val="18"/>
                                    </w:rPr>
                                  </w:pPr>
                                  <w:r>
                                    <w:rPr>
                                      <w:rFonts w:ascii="Arial" w:hAnsi="Arial" w:cs="Arial"/>
                                      <w:sz w:val="16"/>
                                      <w:szCs w:val="18"/>
                                    </w:rPr>
                                    <w:t>Photo: Claudia Schnepf / 123RF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312" o:spid="_x0000_s1133" type="#_x0000_t202" style="position:absolute;margin-left:234pt;margin-top:68.5pt;width:143.4pt;height:17.1pt;z-index:2518323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" stroked="f">
                      <v:textbox style="mso-fit-shape-to-text:t">
                        <w:txbxContent>
                          <w:p w14:paraId="421C9252" w14:textId="77777777" w:rsidR="00CB0A98" w:rsidRDefault="00CB0A98" w:rsidP="00CB0A98">
                            <w:pPr>
                              <w:rPr>
                                <w:rFonts w:ascii="Arial" w:hAnsi="Arial" w:cs="Arial"/>
                                <w:sz w:val="16"/>
                                <w:szCs w:val="18"/>
                              </w:rPr>
                            </w:pPr>
                            <w:r>
                              <w:rPr>
                                <w:rFonts w:ascii="Arial" w:hAnsi="Arial" w:cs="Arial"/>
                                <w:sz w:val="16"/>
                                <w:szCs w:val="18"/>
                              </w:rPr>
                              <w:t>Photo: Claudia Schnepf / 123RF</w:t>
                            </w:r>
                          </w:p>
                        </w:txbxContent>
                      </v:textbox>
                    </v:shape>
                  </w:pict>
                </mc:Fallback>
              </mc:AlternateContent>
            </w:r>
            <w:r>
              <w:rPr>
                <w:noProof/>
              </w:rPr>
              <w:drawing>
                <wp:inline distT="0" distB="0" distL="0" distR="0" wp14:anchorId="7C312867" wp14:editId="04E7FDC5">
                  <wp:extent cx="3114675" cy="1124585"/>
                  <wp:effectExtent l="0" t="0" r="9525" b="0"/>
                  <wp:docPr id="316" name="Picture 31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114675" cy="1124585"/>
                          </a:xfrm>
                          <a:prstGeom prst="rect">
                            <a:avLst/>
                          </a:prstGeom>
                        </pic:spPr>
                      </pic:pic>
                    </a:graphicData>
                  </a:graphic>
                </wp:inline>
              </w:drawing>
            </w:r>
          </w:p>
        </w:tc>
      </w:tr>
    </w:tbl>
    <w:p w14:paraId="33402DDF" w14:textId="26C5A328" w:rsidR="00CB0A98" w:rsidRDefault="003301B6" w:rsidP="00CB0A98">
      <w:pPr>
        <w:pStyle w:val="1wsquestionaleader"/>
        <w:spacing w:before="180"/>
      </w:pPr>
      <w:r>
        <w:rPr>
          <w:noProof/>
          <w:lang w:val="en-US"/>
        </w:rPr>
        <mc:AlternateContent>
          <mc:Choice Requires="wps">
            <w:drawing>
              <wp:anchor distT="0" distB="0" distL="114300" distR="114300" simplePos="0" relativeHeight="251829248" behindDoc="0" locked="0" layoutInCell="1" allowOverlap="1" wp14:anchorId="52FF15E7" wp14:editId="2A5DEC91">
                <wp:simplePos x="0" y="0"/>
                <wp:positionH relativeFrom="column">
                  <wp:posOffset>2230755</wp:posOffset>
                </wp:positionH>
                <wp:positionV relativeFrom="paragraph">
                  <wp:posOffset>245110</wp:posOffset>
                </wp:positionV>
                <wp:extent cx="889000" cy="202565"/>
                <wp:effectExtent l="0" t="0" r="0" b="635"/>
                <wp:wrapNone/>
                <wp:docPr id="313"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DE483"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Deceleration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4" type="#_x0000_t202" style="position:absolute;left:0;text-align:left;margin-left:175.65pt;margin-top:19.3pt;width:70pt;height:15.9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" filled="f" stroked="f">
                <v:textbox inset="1pt,1pt,1pt,1pt">
                  <w:txbxContent>
                    <w:p w14:paraId="1A7DE483"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Deceleration</w:t>
                      </w:r>
                    </w:p>
                  </w:txbxContent>
                </v:textbox>
              </v:shape>
            </w:pict>
          </mc:Fallback>
        </mc:AlternateContent>
      </w:r>
      <w:r w:rsidRPr="003301B6">
        <w:rPr>
          <w:noProof/>
          <w:color w:val="FF0000"/>
          <w:lang w:val="en-US"/>
        </w:rPr>
        <mc:AlternateContent>
          <mc:Choice Requires="wps">
            <w:drawing>
              <wp:anchor distT="0" distB="0" distL="114300" distR="114300" simplePos="0" relativeHeight="251830272" behindDoc="0" locked="0" layoutInCell="1" allowOverlap="1" wp14:anchorId="30EE6439" wp14:editId="071100EA">
                <wp:simplePos x="0" y="0"/>
                <wp:positionH relativeFrom="column">
                  <wp:posOffset>3989070</wp:posOffset>
                </wp:positionH>
                <wp:positionV relativeFrom="paragraph">
                  <wp:posOffset>447675</wp:posOffset>
                </wp:positionV>
                <wp:extent cx="889000" cy="202565"/>
                <wp:effectExtent l="0" t="0" r="0" b="635"/>
                <wp:wrapNone/>
                <wp:docPr id="314"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78001"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Friction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5" type="#_x0000_t202" style="position:absolute;left:0;text-align:left;margin-left:314.1pt;margin-top:35.25pt;width:70pt;height:15.9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" filled="f" stroked="f">
                <v:textbox inset="1pt,1pt,1pt,1pt">
                  <w:txbxContent>
                    <w:p w14:paraId="1CD78001"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Friction</w:t>
                      </w:r>
                    </w:p>
                  </w:txbxContent>
                </v:textbox>
              </v:shape>
            </w:pict>
          </mc:Fallback>
        </mc:AlternateContent>
      </w:r>
      <w:r w:rsidR="00CB0A98" w:rsidRPr="007010C1">
        <w:t>(a)</w:t>
      </w:r>
      <w:r w:rsidR="00CB0A98" w:rsidRPr="00BE7335">
        <w:rPr>
          <w:b/>
        </w:rPr>
        <w:tab/>
      </w:r>
      <w:r w:rsidR="00CB0A98">
        <w:t>To come to a complete stop, the drag car negatively accelerates. Identify another term for ‘negative acceleration’. ...................................................................</w:t>
      </w:r>
    </w:p>
    <w:p w14:paraId="402C905D" w14:textId="6EFEFB4D" w:rsidR="00CB0A98" w:rsidRPr="00D75060" w:rsidRDefault="00CB0A98" w:rsidP="00CB0A98">
      <w:pPr>
        <w:pStyle w:val="1wsquestionaleader"/>
      </w:pPr>
      <w:r>
        <w:t>(b)</w:t>
      </w:r>
      <w:r>
        <w:tab/>
        <w:t>Identify the force that brings the drag car to a stop. .....................................................................</w:t>
      </w:r>
    </w:p>
    <w:p w14:paraId="08AB1D26" w14:textId="77777777" w:rsidR="00CB0A98" w:rsidRDefault="00CB0A98">
      <w:pPr>
        <w:rPr>
          <w:rFonts w:ascii="Arial" w:hAnsi="Arial"/>
        </w:rPr>
      </w:pPr>
      <w:r>
        <w:rPr>
          <w:rFonts w:ascii="Arial" w:hAnsi="Arial"/>
        </w:rPr>
        <w:br w:type="page"/>
      </w:r>
    </w:p>
    <w:p w14:paraId="2789FAB8" w14:textId="77777777" w:rsidR="00CB0A98" w:rsidRPr="005123A8" w:rsidRDefault="00CB0A98" w:rsidP="00CB0A98">
      <w:pPr>
        <w:pStyle w:val="Chaptertitle"/>
      </w:pPr>
      <w:r w:rsidRPr="005123A8">
        <w:t xml:space="preserve">CHAPTER </w:t>
      </w:r>
      <w:r>
        <w:t>8: Forces, energy and motion</w:t>
      </w:r>
    </w:p>
    <w:p w14:paraId="73643C5B" w14:textId="77777777" w:rsidR="00CB0A98" w:rsidRPr="00F41612"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836416" behindDoc="0" locked="0" layoutInCell="1" allowOverlap="1" wp14:anchorId="26693CE7" wp14:editId="2E523659">
                <wp:simplePos x="0" y="0"/>
                <wp:positionH relativeFrom="column">
                  <wp:posOffset>0</wp:posOffset>
                </wp:positionH>
                <wp:positionV relativeFrom="paragraph">
                  <wp:posOffset>20955</wp:posOffset>
                </wp:positionV>
                <wp:extent cx="5867400" cy="0"/>
                <wp:effectExtent l="9525" t="11430" r="9525" b="7620"/>
                <wp:wrapNone/>
                <wp:docPr id="317" name="Lin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47"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CAPekXFQIA&#10;ACwEAAAOAAAAAAAAAAAAAAAAACwCAABkcnMvZTJvRG9jLnhtbFBLAQItABQABgAIAAAAIQCgJDtm&#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834368" behindDoc="0" locked="0" layoutInCell="1" allowOverlap="1" wp14:anchorId="22FBB24D" wp14:editId="2CF3EFC4">
                <wp:simplePos x="0" y="0"/>
                <wp:positionH relativeFrom="column">
                  <wp:posOffset>4800600</wp:posOffset>
                </wp:positionH>
                <wp:positionV relativeFrom="paragraph">
                  <wp:posOffset>20955</wp:posOffset>
                </wp:positionV>
                <wp:extent cx="1066800" cy="304800"/>
                <wp:effectExtent l="9525" t="11430" r="9525" b="7620"/>
                <wp:wrapNone/>
                <wp:docPr id="318" name="Rectangle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19593565"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36" style="position:absolute;margin-left:378pt;margin-top:1.65pt;width:84pt;height:24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" fillcolor="black">
                <v:textbox>
                  <w:txbxContent>
                    <w:p w14:paraId="19593565"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835392" behindDoc="0" locked="0" layoutInCell="1" allowOverlap="1" wp14:anchorId="25420A19" wp14:editId="718A1707">
                <wp:simplePos x="0" y="0"/>
                <wp:positionH relativeFrom="column">
                  <wp:posOffset>4419600</wp:posOffset>
                </wp:positionH>
                <wp:positionV relativeFrom="paragraph">
                  <wp:posOffset>20955</wp:posOffset>
                </wp:positionV>
                <wp:extent cx="1447800" cy="304800"/>
                <wp:effectExtent l="9525" t="11430" r="9525" b="7620"/>
                <wp:wrapNone/>
                <wp:docPr id="319" name="AutoShape 6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67A635AF" w14:textId="77777777" w:rsidR="00CB0A98" w:rsidRDefault="00CB0A98" w:rsidP="00CB0A98">
                            <w:pPr>
                              <w:pStyle w:val="worksheeticontext"/>
                            </w:pPr>
                            <w:r>
                              <w:t>Worksheet 8.7</w:t>
                            </w:r>
                          </w:p>
                          <w:p w14:paraId="6E665E4D"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37" style="position:absolute;margin-left:348pt;margin-top:1.65pt;width:114pt;height:2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" fillcolor="black">
                <v:textbox>
                  <w:txbxContent>
                    <w:p w14:paraId="67A635AF" w14:textId="77777777" w:rsidR="00CB0A98" w:rsidRDefault="00CB0A98" w:rsidP="00CB0A98">
                      <w:pPr>
                        <w:pStyle w:val="worksheeticontext"/>
                      </w:pPr>
                      <w:r>
                        <w:t>Worksheet 8.7</w:t>
                      </w:r>
                    </w:p>
                    <w:p w14:paraId="6E665E4D" w14:textId="77777777" w:rsidR="00CB0A98" w:rsidRDefault="00CB0A98" w:rsidP="00CB0A98"/>
                  </w:txbxContent>
                </v:textbox>
              </v:roundrect>
            </w:pict>
          </mc:Fallback>
        </mc:AlternateContent>
      </w:r>
    </w:p>
    <w:p w14:paraId="676C7541" w14:textId="77777777" w:rsidR="00CB0A98" w:rsidRPr="00EA04F3" w:rsidRDefault="00CB0A98" w:rsidP="00CB0A98">
      <w:pPr>
        <w:pStyle w:val="0Aheadingfirst"/>
        <w:spacing w:before="460"/>
        <w:ind w:left="1440" w:hanging="1440"/>
      </w:pPr>
      <w:r>
        <w:rPr>
          <w:noProof/>
          <w:lang w:val="en-US"/>
        </w:rPr>
        <mc:AlternateContent>
          <mc:Choice Requires="wps">
            <w:drawing>
              <wp:anchor distT="0" distB="0" distL="114300" distR="114300" simplePos="0" relativeHeight="251837440" behindDoc="0" locked="0" layoutInCell="1" allowOverlap="1" wp14:anchorId="59A25F5A" wp14:editId="4530EA9E">
                <wp:simplePos x="0" y="0"/>
                <wp:positionH relativeFrom="column">
                  <wp:posOffset>4435475</wp:posOffset>
                </wp:positionH>
                <wp:positionV relativeFrom="paragraph">
                  <wp:posOffset>156845</wp:posOffset>
                </wp:positionV>
                <wp:extent cx="1536700" cy="113665"/>
                <wp:effectExtent l="0" t="4445" r="0" b="0"/>
                <wp:wrapNone/>
                <wp:docPr id="96" name="Text 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3AFD1" w14:textId="77777777" w:rsidR="00CB0A98" w:rsidRPr="00A67631" w:rsidRDefault="00CB0A98"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318–19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3" o:spid="_x0000_s1138" type="#_x0000_t202" style="position:absolute;left:0;text-align:left;margin-left:349.25pt;margin-top:12.35pt;width:121pt;height:8.9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" filled="f" stroked="f">
                <v:textbox inset="0,0,0,0">
                  <w:txbxContent>
                    <w:p w14:paraId="79E3AFD1" w14:textId="77777777" w:rsidR="00CB0A98" w:rsidRPr="00A67631" w:rsidRDefault="00CB0A98" w:rsidP="00CB0A98">
                      <w:pPr>
                        <w:pStyle w:val="worksheetreversetitle"/>
                        <w:rPr>
                          <w:color w:val="000000"/>
                        </w:rPr>
                      </w:pPr>
                      <w:r w:rsidRPr="00A67631">
                        <w:rPr>
                          <w:color w:val="000000"/>
                        </w:rPr>
                        <w:t xml:space="preserve">Science Quest </w:t>
                      </w:r>
                      <w:r>
                        <w:rPr>
                          <w:color w:val="000000"/>
                        </w:rPr>
                        <w:t>10</w:t>
                      </w:r>
                      <w:r w:rsidRPr="00A67631">
                        <w:rPr>
                          <w:color w:val="000000"/>
                        </w:rPr>
                        <w:t xml:space="preserve">: </w:t>
                      </w:r>
                      <w:r w:rsidRPr="00A67631">
                        <w:rPr>
                          <w:i w:val="0"/>
                          <w:color w:val="000000"/>
                        </w:rPr>
                        <w:t xml:space="preserve">pages </w:t>
                      </w:r>
                      <w:r>
                        <w:rPr>
                          <w:i w:val="0"/>
                          <w:color w:val="000000"/>
                        </w:rPr>
                        <w:t>318–19</w:t>
                      </w:r>
                    </w:p>
                  </w:txbxContent>
                </v:textbox>
              </v:shape>
            </w:pict>
          </mc:Fallback>
        </mc:AlternateContent>
      </w:r>
      <w:r w:rsidRPr="00EA04F3">
        <w:t xml:space="preserve">Newton’s </w:t>
      </w:r>
      <w:r>
        <w:t>Third</w:t>
      </w:r>
      <w:r w:rsidRPr="00EA04F3">
        <w:t xml:space="preserve"> Law</w:t>
      </w:r>
    </w:p>
    <w:p w14:paraId="46DB24BE"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601D569A" w14:textId="77777777" w:rsidR="00CB0A98" w:rsidRPr="00972898" w:rsidRDefault="00CB0A98" w:rsidP="00CB0A98">
      <w:pPr>
        <w:pStyle w:val="1wsquestions"/>
        <w:spacing w:after="40"/>
        <w:rPr>
          <w:b/>
        </w:rPr>
      </w:pPr>
      <w:r>
        <w:rPr>
          <w:noProof/>
          <w:lang w:val="en-US"/>
        </w:rPr>
        <mc:AlternateContent>
          <mc:Choice Requires="wps">
            <w:drawing>
              <wp:anchor distT="0" distB="0" distL="114300" distR="114300" simplePos="0" relativeHeight="251838464" behindDoc="0" locked="0" layoutInCell="1" allowOverlap="1" wp14:anchorId="00A590F6" wp14:editId="6AB6CD82">
                <wp:simplePos x="0" y="0"/>
                <wp:positionH relativeFrom="column">
                  <wp:posOffset>244046</wp:posOffset>
                </wp:positionH>
                <wp:positionV relativeFrom="paragraph">
                  <wp:posOffset>144780</wp:posOffset>
                </wp:positionV>
                <wp:extent cx="5842000" cy="215900"/>
                <wp:effectExtent l="0" t="0" r="6350" b="0"/>
                <wp:wrapNone/>
                <wp:docPr id="97"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91BFE0"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All forces occur in pairs; the forces are equal in magnitude but opposite in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39" type="#_x0000_t202" style="position:absolute;left:0;text-align:left;margin-left:19.2pt;margin-top:11.4pt;width:460pt;height:17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" filled="f" stroked="f">
                <v:textbox inset="1pt,1pt,1pt,1pt">
                  <w:txbxContent>
                    <w:p w14:paraId="6791BFE0"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All forces occur in pairs; the forces are equal in magnitude but opposite in direction.</w:t>
                      </w:r>
                    </w:p>
                  </w:txbxContent>
                </v:textbox>
              </v:shape>
            </w:pict>
          </mc:Fallback>
        </mc:AlternateContent>
      </w:r>
      <w:r w:rsidRPr="00AF67DD">
        <w:rPr>
          <w:b/>
        </w:rPr>
        <w:t>1.</w:t>
      </w:r>
      <w:r w:rsidRPr="00AF67DD">
        <w:rPr>
          <w:b/>
        </w:rPr>
        <w:tab/>
      </w:r>
      <w:r w:rsidRPr="00A940A6">
        <w:t xml:space="preserve">State Newton’s </w:t>
      </w:r>
      <w:r>
        <w:t>Third</w:t>
      </w:r>
      <w:r w:rsidRPr="00A940A6">
        <w:t xml:space="preserve"> Law of </w:t>
      </w:r>
      <w:r>
        <w:t>M</w:t>
      </w:r>
      <w:r w:rsidRPr="00A940A6">
        <w:t>otion.</w:t>
      </w:r>
    </w:p>
    <w:p w14:paraId="60903A05" w14:textId="77777777" w:rsidR="00CB0A98" w:rsidRDefault="00CB0A98" w:rsidP="00CB0A98">
      <w:pPr>
        <w:pStyle w:val="1wsquestionaleader"/>
        <w:tabs>
          <w:tab w:val="clear" w:pos="9540"/>
          <w:tab w:val="right" w:leader="dot" w:pos="9240"/>
        </w:tabs>
        <w:spacing w:after="40" w:line="240" w:lineRule="auto"/>
        <w:ind w:left="357" w:firstLine="0"/>
      </w:pPr>
      <w:r>
        <w:tab/>
      </w:r>
    </w:p>
    <w:p w14:paraId="180EB71F" w14:textId="77777777" w:rsidR="00CB0A98" w:rsidRDefault="00CB0A98" w:rsidP="00CB0A98">
      <w:pPr>
        <w:pStyle w:val="1wsquestionaleader"/>
        <w:tabs>
          <w:tab w:val="clear" w:pos="9540"/>
          <w:tab w:val="right" w:leader="dot" w:pos="9240"/>
        </w:tabs>
        <w:spacing w:after="40" w:line="240" w:lineRule="auto"/>
        <w:ind w:left="357" w:firstLine="0"/>
      </w:pPr>
      <w:r>
        <w:tab/>
      </w:r>
    </w:p>
    <w:p w14:paraId="0793E9EC" w14:textId="77777777" w:rsidR="00CB0A98" w:rsidRDefault="00CB0A98" w:rsidP="00CB0A98">
      <w:pPr>
        <w:pStyle w:val="1wsquestionaleader"/>
        <w:tabs>
          <w:tab w:val="clear" w:pos="9540"/>
          <w:tab w:val="right" w:leader="dot" w:pos="9240"/>
        </w:tabs>
        <w:spacing w:after="40" w:line="240" w:lineRule="auto"/>
        <w:ind w:left="357" w:firstLine="0"/>
      </w:pPr>
      <w:r>
        <w:tab/>
      </w:r>
    </w:p>
    <w:p w14:paraId="5081A50D" w14:textId="77777777" w:rsidR="00CB0A98" w:rsidRDefault="00CB0A98" w:rsidP="00CB0A98">
      <w:pPr>
        <w:pStyle w:val="1wsquestions"/>
        <w:spacing w:before="60"/>
        <w:ind w:left="357" w:hanging="357"/>
      </w:pPr>
      <w:r w:rsidRPr="0051557B">
        <w:rPr>
          <w:b/>
        </w:rPr>
        <w:t>2.</w:t>
      </w:r>
      <w:r w:rsidRPr="0051557B">
        <w:rPr>
          <w:b/>
        </w:rPr>
        <w:tab/>
      </w:r>
      <w:r w:rsidRPr="005B225A">
        <w:t xml:space="preserve">The following diagram shows a balloon rocket </w:t>
      </w:r>
      <w:r>
        <w:t>built by students</w:t>
      </w:r>
      <w:r w:rsidRPr="005B225A">
        <w:t xml:space="preserve"> to investigate motion. The balloon is mounted on a horizontal string using a length of drinking straw and masking tape.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76"/>
        <w:gridCol w:w="3660"/>
        <w:gridCol w:w="5424"/>
      </w:tblGrid>
      <w:tr w:rsidR="00CB0A98" w14:paraId="3D5A1E2E" w14:textId="77777777" w:rsidTr="009F0934">
        <w:tc>
          <w:tcPr>
            <w:tcW w:w="276" w:type="dxa"/>
            <w:shd w:val="clear" w:color="auto" w:fill="auto"/>
          </w:tcPr>
          <w:p w14:paraId="18A5C4E8" w14:textId="77777777" w:rsidR="00CB0A98" w:rsidRDefault="00CB0A98" w:rsidP="009F0934">
            <w:pPr>
              <w:pStyle w:val="1wsquestiona"/>
            </w:pPr>
          </w:p>
        </w:tc>
        <w:tc>
          <w:tcPr>
            <w:tcW w:w="3660" w:type="dxa"/>
            <w:shd w:val="clear" w:color="auto" w:fill="auto"/>
          </w:tcPr>
          <w:p w14:paraId="2A7FC250" w14:textId="77777777" w:rsidR="00CB0A98" w:rsidRDefault="00CB0A98" w:rsidP="009F0934">
            <w:r>
              <w:rPr>
                <w:noProof/>
              </w:rPr>
              <w:drawing>
                <wp:inline distT="0" distB="0" distL="0" distR="0" wp14:anchorId="01F6F183" wp14:editId="799BE223">
                  <wp:extent cx="1992630" cy="2019300"/>
                  <wp:effectExtent l="0" t="0" r="7620" b="0"/>
                  <wp:docPr id="153" name="Picture 15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75" cstate="print">
                            <a:extLst>
                              <a:ext uri="{28A0092B-C50C-407E-A947-70E740481C1C}">
                                <a14:useLocalDpi xmlns:a14="http://schemas.microsoft.com/office/drawing/2010/main" val="0"/>
                              </a:ext>
                            </a:extLst>
                          </a:blip>
                          <a:srcRect l="8859" t="23726" r="4430" b="7765"/>
                          <a:stretch>
                            <a:fillRect/>
                          </a:stretch>
                        </pic:blipFill>
                        <pic:spPr bwMode="auto">
                          <a:xfrm>
                            <a:off x="0" y="0"/>
                            <a:ext cx="1992630" cy="2019300"/>
                          </a:xfrm>
                          <a:prstGeom prst="rect">
                            <a:avLst/>
                          </a:prstGeom>
                          <a:noFill/>
                          <a:ln>
                            <a:noFill/>
                          </a:ln>
                        </pic:spPr>
                      </pic:pic>
                    </a:graphicData>
                  </a:graphic>
                </wp:inline>
              </w:drawing>
            </w:r>
          </w:p>
        </w:tc>
        <w:tc>
          <w:tcPr>
            <w:tcW w:w="5424" w:type="dxa"/>
          </w:tcPr>
          <w:p w14:paraId="024E3C3A" w14:textId="77777777" w:rsidR="00CB0A98" w:rsidRPr="005B225A" w:rsidRDefault="00CB0A98" w:rsidP="009F0934">
            <w:pPr>
              <w:pStyle w:val="1wsquestionsindent"/>
              <w:spacing w:line="270" w:lineRule="exact"/>
              <w:ind w:leftChars="60" w:left="144"/>
              <w:rPr>
                <w:spacing w:val="-2"/>
              </w:rPr>
            </w:pPr>
            <w:r w:rsidRPr="005B225A">
              <w:rPr>
                <w:spacing w:val="-2"/>
              </w:rPr>
              <w:t>The inflated balloon is then released.</w:t>
            </w:r>
          </w:p>
          <w:p w14:paraId="0E692349" w14:textId="77777777" w:rsidR="00CB0A98" w:rsidRPr="000D2D82" w:rsidRDefault="00CB0A98" w:rsidP="00CB0A98">
            <w:pPr>
              <w:pStyle w:val="1wsquestionaleader"/>
              <w:ind w:leftChars="60" w:left="584"/>
            </w:pPr>
            <w:r>
              <w:rPr>
                <w:noProof/>
                <w:spacing w:val="-2"/>
                <w:lang w:val="en-US"/>
              </w:rPr>
              <mc:AlternateContent>
                <mc:Choice Requires="wps">
                  <w:drawing>
                    <wp:anchor distT="0" distB="0" distL="114300" distR="114300" simplePos="0" relativeHeight="251839488" behindDoc="0" locked="0" layoutInCell="1" allowOverlap="1" wp14:anchorId="6C3F57B8" wp14:editId="55151A1D">
                      <wp:simplePos x="0" y="0"/>
                      <wp:positionH relativeFrom="column">
                        <wp:posOffset>381000</wp:posOffset>
                      </wp:positionH>
                      <wp:positionV relativeFrom="paragraph">
                        <wp:posOffset>345646</wp:posOffset>
                      </wp:positionV>
                      <wp:extent cx="3108325" cy="736600"/>
                      <wp:effectExtent l="0" t="0" r="0" b="6350"/>
                      <wp:wrapNone/>
                      <wp:docPr id="98"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325" cy="736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AFD81"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The greatest speed will occur when the balloon is initially released. This is when the force of the gas escaping is at its greatest and the reaction force acting on the balloon is at its greatest.</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id="_x0000_s1140" type="#_x0000_t202" style="position:absolute;left:0;text-align:left;margin-left:30pt;margin-top:27.2pt;width:244.75pt;height:5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" filled="f" stroked="f">
                      <v:textbox style="mso-fit-shape-to-text:t" inset="1pt,1pt,1pt,1pt">
                        <w:txbxContent>
                          <w:p w14:paraId="4BFAFD81"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The greatest speed will occur when the balloon is initially released. This is when the force of the gas escaping is at its greatest and the reaction force acting on the balloon is at its greatest.</w:t>
                            </w:r>
                          </w:p>
                        </w:txbxContent>
                      </v:textbox>
                    </v:shape>
                  </w:pict>
                </mc:Fallback>
              </mc:AlternateContent>
            </w:r>
            <w:r w:rsidRPr="007010C1">
              <w:t>(a)</w:t>
            </w:r>
            <w:r w:rsidRPr="00BE7335">
              <w:rPr>
                <w:b/>
              </w:rPr>
              <w:tab/>
            </w:r>
            <w:r w:rsidRPr="000D2D82">
              <w:t>Where along the string will the balloon be moving at the greatest speed?</w:t>
            </w:r>
          </w:p>
          <w:p w14:paraId="727B736C" w14:textId="77777777" w:rsidR="00CB0A98" w:rsidRDefault="00CB0A98" w:rsidP="009F0934">
            <w:pPr>
              <w:pStyle w:val="1wsquestionaleader"/>
              <w:tabs>
                <w:tab w:val="clear" w:pos="9540"/>
                <w:tab w:val="right" w:leader="dot" w:pos="5556"/>
              </w:tabs>
              <w:spacing w:after="0"/>
              <w:ind w:leftChars="60" w:left="144" w:firstLine="431"/>
            </w:pPr>
            <w:r>
              <w:tab/>
            </w:r>
          </w:p>
          <w:p w14:paraId="0507E728" w14:textId="77777777" w:rsidR="00CB0A98" w:rsidRDefault="00CB0A98" w:rsidP="009F0934">
            <w:pPr>
              <w:pStyle w:val="1wsquestionaleader"/>
              <w:tabs>
                <w:tab w:val="clear" w:pos="9540"/>
                <w:tab w:val="right" w:leader="dot" w:pos="5556"/>
              </w:tabs>
              <w:spacing w:after="0"/>
              <w:ind w:leftChars="60" w:left="144" w:firstLine="431"/>
            </w:pPr>
            <w:r>
              <w:tab/>
            </w:r>
          </w:p>
          <w:p w14:paraId="1B3B92D2" w14:textId="77777777" w:rsidR="00CB0A98" w:rsidRDefault="00CB0A98" w:rsidP="009F0934">
            <w:pPr>
              <w:pStyle w:val="1wsquestionaleader"/>
              <w:tabs>
                <w:tab w:val="clear" w:pos="9540"/>
                <w:tab w:val="right" w:leader="dot" w:pos="5556"/>
              </w:tabs>
              <w:spacing w:after="0"/>
              <w:ind w:leftChars="60" w:left="144" w:firstLine="431"/>
            </w:pPr>
            <w:r>
              <w:tab/>
            </w:r>
          </w:p>
          <w:p w14:paraId="577C38FC" w14:textId="77777777" w:rsidR="00CB0A98" w:rsidRPr="00146133" w:rsidRDefault="00CB0A98" w:rsidP="009F0934">
            <w:pPr>
              <w:pStyle w:val="1wsquestionaleader"/>
              <w:tabs>
                <w:tab w:val="clear" w:pos="9540"/>
                <w:tab w:val="right" w:leader="dot" w:pos="5556"/>
              </w:tabs>
              <w:spacing w:after="0"/>
              <w:ind w:leftChars="60" w:left="144" w:firstLine="431"/>
            </w:pPr>
            <w:r>
              <w:tab/>
            </w:r>
          </w:p>
          <w:p w14:paraId="53A30C50" w14:textId="77777777" w:rsidR="00CB0A98" w:rsidRPr="000D2D82" w:rsidRDefault="00CB0A98" w:rsidP="00CB0A98">
            <w:pPr>
              <w:pStyle w:val="1wsquestionaleader"/>
              <w:ind w:leftChars="60" w:left="584"/>
            </w:pPr>
            <w:r>
              <w:rPr>
                <w:noProof/>
                <w:spacing w:val="-2"/>
                <w:lang w:val="en-US"/>
              </w:rPr>
              <mc:AlternateContent>
                <mc:Choice Requires="wps">
                  <w:drawing>
                    <wp:anchor distT="0" distB="0" distL="114300" distR="114300" simplePos="0" relativeHeight="251840512" behindDoc="0" locked="0" layoutInCell="1" allowOverlap="1" wp14:anchorId="2597B682" wp14:editId="48416940">
                      <wp:simplePos x="0" y="0"/>
                      <wp:positionH relativeFrom="column">
                        <wp:posOffset>405130</wp:posOffset>
                      </wp:positionH>
                      <wp:positionV relativeFrom="paragraph">
                        <wp:posOffset>351996</wp:posOffset>
                      </wp:positionV>
                      <wp:extent cx="2986405" cy="914400"/>
                      <wp:effectExtent l="0" t="0" r="4445" b="0"/>
                      <wp:wrapNone/>
                      <wp:docPr id="99"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640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AF772"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 xml:space="preserve">The contracting rubber balloon pushes the air out of the open end of the balloon. The force of gases escaping from the balloon leads to a reaction force in which the gases push back on the balloon, which pushes it forward. </w:t>
                                  </w:r>
                                </w:p>
                              </w:txbxContent>
                            </wps:txbx>
                            <wps:bodyPr rot="0" vert="horz" wrap="square" lIns="12700" tIns="12700" rIns="12700" bIns="12700" anchor="t" anchorCtr="0" upright="1">
                              <a:spAutoFit/>
                            </wps:bodyPr>
                          </wps:wsp>
                        </a:graphicData>
                      </a:graphic>
                      <wp14:sizeRelH relativeFrom="page">
                        <wp14:pctWidth>0</wp14:pctWidth>
                      </wp14:sizeRelH>
                      <wp14:sizeRelV relativeFrom="page">
                        <wp14:pctHeight>0</wp14:pctHeight>
                      </wp14:sizeRelV>
                    </wp:anchor>
                  </w:drawing>
                </mc:Choice>
                <mc:Fallback>
                  <w:pict>
                    <v:shape id="_x0000_s1141" type="#_x0000_t202" style="position:absolute;left:0;text-align:left;margin-left:31.9pt;margin-top:27.7pt;width:235.15pt;height:1in;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" filled="f" stroked="f">
                      <v:textbox style="mso-fit-shape-to-text:t" inset="1pt,1pt,1pt,1pt">
                        <w:txbxContent>
                          <w:p w14:paraId="75CAF772"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 xml:space="preserve">The contracting rubber balloon pushes the air out of the open end of the balloon. The force of gases escaping from the balloon leads to a reaction force in which the gases push back on the balloon, which pushes it forward. </w:t>
                            </w:r>
                          </w:p>
                        </w:txbxContent>
                      </v:textbox>
                    </v:shape>
                  </w:pict>
                </mc:Fallback>
              </mc:AlternateContent>
            </w:r>
            <w:r w:rsidRPr="007010C1">
              <w:t>(</w:t>
            </w:r>
            <w:r>
              <w:t>b</w:t>
            </w:r>
            <w:r w:rsidRPr="007010C1">
              <w:t>)</w:t>
            </w:r>
            <w:r w:rsidRPr="00BE7335">
              <w:rPr>
                <w:b/>
              </w:rPr>
              <w:tab/>
            </w:r>
            <w:r w:rsidRPr="000D2D82">
              <w:t>Use Newton’s Third Law to explain why the balloon is propelled forward along the string.</w:t>
            </w:r>
          </w:p>
          <w:p w14:paraId="311C4110" w14:textId="77777777" w:rsidR="00CB0A98" w:rsidRPr="00146133" w:rsidRDefault="00CB0A98" w:rsidP="009F0934">
            <w:pPr>
              <w:pStyle w:val="1wsquestionaleader"/>
              <w:tabs>
                <w:tab w:val="clear" w:pos="9540"/>
                <w:tab w:val="right" w:leader="dot" w:pos="5556"/>
              </w:tabs>
              <w:spacing w:after="0"/>
              <w:ind w:leftChars="60" w:left="144" w:firstLine="431"/>
            </w:pPr>
            <w:r>
              <w:tab/>
            </w:r>
            <w:r>
              <w:tab/>
            </w:r>
          </w:p>
          <w:p w14:paraId="23F8E126" w14:textId="77777777" w:rsidR="00CB0A98" w:rsidRDefault="00CB0A98" w:rsidP="009F0934">
            <w:pPr>
              <w:pStyle w:val="1wsquestionaleader"/>
              <w:tabs>
                <w:tab w:val="clear" w:pos="9540"/>
                <w:tab w:val="right" w:leader="dot" w:pos="5556"/>
              </w:tabs>
              <w:spacing w:after="0"/>
              <w:ind w:leftChars="60" w:left="144" w:firstLine="431"/>
            </w:pPr>
            <w:r>
              <w:tab/>
            </w:r>
            <w:r>
              <w:tab/>
            </w:r>
          </w:p>
          <w:p w14:paraId="1DE23C95" w14:textId="77777777" w:rsidR="00CB0A98" w:rsidRPr="00146133" w:rsidRDefault="00CB0A98" w:rsidP="009F0934">
            <w:pPr>
              <w:pStyle w:val="1wsquestionaleader"/>
              <w:tabs>
                <w:tab w:val="clear" w:pos="9540"/>
                <w:tab w:val="right" w:leader="dot" w:pos="5556"/>
              </w:tabs>
              <w:spacing w:after="0"/>
              <w:ind w:leftChars="60" w:left="144" w:firstLine="431"/>
            </w:pPr>
            <w:r>
              <w:tab/>
            </w:r>
            <w:r>
              <w:tab/>
            </w:r>
          </w:p>
          <w:p w14:paraId="0B3AE870" w14:textId="77777777" w:rsidR="00CB0A98" w:rsidRPr="00146133" w:rsidRDefault="00CB0A98" w:rsidP="009F0934">
            <w:pPr>
              <w:pStyle w:val="1wsquestionaleader"/>
              <w:tabs>
                <w:tab w:val="clear" w:pos="9540"/>
                <w:tab w:val="right" w:leader="dot" w:pos="5556"/>
              </w:tabs>
              <w:spacing w:after="0"/>
              <w:ind w:leftChars="60" w:left="144" w:firstLine="431"/>
            </w:pPr>
            <w:r>
              <w:tab/>
            </w:r>
            <w:r>
              <w:tab/>
            </w:r>
          </w:p>
          <w:p w14:paraId="6DF3CF06" w14:textId="77777777" w:rsidR="00CB0A98" w:rsidRDefault="00CB0A98" w:rsidP="009F0934">
            <w:pPr>
              <w:pStyle w:val="1wsquestionaleader"/>
              <w:tabs>
                <w:tab w:val="clear" w:pos="9540"/>
                <w:tab w:val="right" w:leader="dot" w:pos="5556"/>
              </w:tabs>
              <w:spacing w:after="0"/>
              <w:ind w:leftChars="60" w:left="144" w:firstLine="431"/>
            </w:pPr>
            <w:r>
              <w:tab/>
            </w:r>
            <w:r>
              <w:tab/>
            </w:r>
          </w:p>
        </w:tc>
      </w:tr>
    </w:tbl>
    <w:p w14:paraId="45448E12" w14:textId="77777777" w:rsidR="00CB0A98" w:rsidRDefault="00CB0A98" w:rsidP="00CB0A98">
      <w:pPr>
        <w:pStyle w:val="1wsquestions"/>
        <w:spacing w:before="60" w:after="0"/>
        <w:ind w:left="357" w:hanging="357"/>
      </w:pPr>
      <w:r>
        <w:rPr>
          <w:b/>
        </w:rPr>
        <w:t>3</w:t>
      </w:r>
      <w:r w:rsidRPr="0051557B">
        <w:rPr>
          <w:b/>
        </w:rPr>
        <w:t>.</w:t>
      </w:r>
      <w:r w:rsidRPr="0051557B">
        <w:rPr>
          <w:b/>
        </w:rPr>
        <w:tab/>
      </w:r>
      <w:r>
        <w:t>The photograph below shows a person pushing against a wall.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36"/>
        <w:gridCol w:w="3700"/>
        <w:gridCol w:w="5424"/>
      </w:tblGrid>
      <w:tr w:rsidR="00CB0A98" w14:paraId="02C2DBA6" w14:textId="77777777" w:rsidTr="009F0934">
        <w:tc>
          <w:tcPr>
            <w:tcW w:w="236" w:type="dxa"/>
            <w:shd w:val="clear" w:color="auto" w:fill="auto"/>
          </w:tcPr>
          <w:p w14:paraId="720B2DB1" w14:textId="77777777" w:rsidR="00CB0A98" w:rsidRDefault="00CB0A98" w:rsidP="009F0934">
            <w:pPr>
              <w:pStyle w:val="1wsquestiona"/>
            </w:pPr>
          </w:p>
        </w:tc>
        <w:tc>
          <w:tcPr>
            <w:tcW w:w="3700" w:type="dxa"/>
            <w:shd w:val="clear" w:color="auto" w:fill="auto"/>
          </w:tcPr>
          <w:p w14:paraId="31E4C162" w14:textId="77777777" w:rsidR="00CB0A98" w:rsidRDefault="00CB0A98" w:rsidP="009F0934">
            <w:r>
              <w:rPr>
                <w:noProof/>
              </w:rPr>
              <mc:AlternateContent>
                <mc:Choice Requires="wps">
                  <w:drawing>
                    <wp:anchor distT="0" distB="0" distL="114300" distR="114300" simplePos="0" relativeHeight="251844608" behindDoc="0" locked="0" layoutInCell="1" allowOverlap="1" wp14:anchorId="106F95CB" wp14:editId="23D2428C">
                      <wp:simplePos x="0" y="0"/>
                      <wp:positionH relativeFrom="column">
                        <wp:posOffset>1697840</wp:posOffset>
                      </wp:positionH>
                      <wp:positionV relativeFrom="paragraph">
                        <wp:posOffset>458433</wp:posOffset>
                      </wp:positionV>
                      <wp:extent cx="347980" cy="1881847"/>
                      <wp:effectExtent l="0" t="0" r="0" b="4445"/>
                      <wp:wrapNone/>
                      <wp:docPr id="120"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980" cy="18818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C98FA" w14:textId="77777777" w:rsidR="00CB0A98" w:rsidRPr="00635580" w:rsidRDefault="00CB0A98" w:rsidP="00CB0A98">
                                  <w:pPr>
                                    <w:pStyle w:val="Answer"/>
                                    <w:spacing w:line="200" w:lineRule="exact"/>
                                    <w:ind w:left="0" w:firstLine="0"/>
                                    <w:rPr>
                                      <w:rFonts w:ascii="Arial" w:hAnsi="Arial" w:cs="Arial"/>
                                      <w:sz w:val="14"/>
                                      <w:szCs w:val="14"/>
                                    </w:rPr>
                                  </w:pPr>
                                  <w:r>
                                    <w:rPr>
                                      <w:rFonts w:ascii="Arial" w:hAnsi="Arial" w:cs="Arial"/>
                                      <w:sz w:val="16"/>
                                      <w:szCs w:val="18"/>
                                    </w:rPr>
                                    <w:t>Photo: Wavebreak Media Ltd / 123RF</w:t>
                                  </w:r>
                                </w:p>
                              </w:txbxContent>
                            </wps:txbx>
                            <wps:bodyPr rot="0" vert="vert270"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 id="_x0000_s1142" type="#_x0000_t202" style="position:absolute;margin-left:133.7pt;margin-top:36.1pt;width:27.4pt;height:148.2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" filled="f" stroked="f">
                      <v:textbox style="layout-flow:vertical;mso-layout-flow-alt:bottom-to-top;mso-fit-shape-to-text:t">
                        <w:txbxContent>
                          <w:p w14:paraId="090C98FA" w14:textId="77777777" w:rsidR="00CB0A98" w:rsidRPr="00635580" w:rsidRDefault="00CB0A98" w:rsidP="00CB0A98">
                            <w:pPr>
                              <w:pStyle w:val="Answer"/>
                              <w:spacing w:line="200" w:lineRule="exact"/>
                              <w:ind w:left="0" w:firstLine="0"/>
                              <w:rPr>
                                <w:rFonts w:ascii="Arial" w:hAnsi="Arial" w:cs="Arial"/>
                                <w:sz w:val="14"/>
                                <w:szCs w:val="14"/>
                              </w:rPr>
                            </w:pPr>
                            <w:r>
                              <w:rPr>
                                <w:rFonts w:ascii="Arial" w:hAnsi="Arial" w:cs="Arial"/>
                                <w:sz w:val="16"/>
                                <w:szCs w:val="18"/>
                              </w:rPr>
                              <w:t>Photo: Wavebreak Media Ltd / 123RF</w:t>
                            </w:r>
                          </w:p>
                        </w:txbxContent>
                      </v:textbox>
                    </v:shape>
                  </w:pict>
                </mc:Fallback>
              </mc:AlternateContent>
            </w:r>
            <w:r>
              <w:rPr>
                <w:noProof/>
              </w:rPr>
              <w:drawing>
                <wp:inline distT="0" distB="0" distL="0" distR="0" wp14:anchorId="544FB85E" wp14:editId="1160E13E">
                  <wp:extent cx="1565910" cy="234696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565910" cy="2346960"/>
                          </a:xfrm>
                          <a:prstGeom prst="rect">
                            <a:avLst/>
                          </a:prstGeom>
                        </pic:spPr>
                      </pic:pic>
                    </a:graphicData>
                  </a:graphic>
                </wp:inline>
              </w:drawing>
            </w:r>
          </w:p>
        </w:tc>
        <w:tc>
          <w:tcPr>
            <w:tcW w:w="5424" w:type="dxa"/>
          </w:tcPr>
          <w:p w14:paraId="2FDB9D9A" w14:textId="77777777" w:rsidR="00CB0A98" w:rsidRPr="00C33717" w:rsidRDefault="00CB0A98" w:rsidP="009F0934">
            <w:pPr>
              <w:pStyle w:val="1wsquestionsindent"/>
              <w:spacing w:line="270" w:lineRule="exact"/>
              <w:ind w:leftChars="60" w:left="144"/>
              <w:rPr>
                <w:spacing w:val="-2"/>
              </w:rPr>
            </w:pPr>
            <w:r w:rsidRPr="00C33717">
              <w:rPr>
                <w:spacing w:val="-2"/>
              </w:rPr>
              <w:t xml:space="preserve">The </w:t>
            </w:r>
            <w:r>
              <w:rPr>
                <w:spacing w:val="-2"/>
              </w:rPr>
              <w:t>man</w:t>
            </w:r>
            <w:r w:rsidRPr="00C33717">
              <w:rPr>
                <w:spacing w:val="-2"/>
              </w:rPr>
              <w:t xml:space="preserve"> is not moving even though he is pushing forward against the wall.</w:t>
            </w:r>
          </w:p>
          <w:p w14:paraId="1739DDFC" w14:textId="77777777" w:rsidR="00CB0A98" w:rsidRPr="0024780D" w:rsidRDefault="00CB0A98" w:rsidP="009F0934">
            <w:pPr>
              <w:pStyle w:val="1wsquestionaleader"/>
              <w:spacing w:line="270" w:lineRule="exact"/>
              <w:ind w:leftChars="60" w:left="586" w:hanging="442"/>
            </w:pPr>
            <w:r>
              <w:rPr>
                <w:noProof/>
                <w:spacing w:val="-2"/>
                <w:lang w:val="en-US"/>
              </w:rPr>
              <mc:AlternateContent>
                <mc:Choice Requires="wps">
                  <w:drawing>
                    <wp:anchor distT="0" distB="0" distL="114300" distR="114300" simplePos="0" relativeHeight="251841536" behindDoc="0" locked="0" layoutInCell="1" allowOverlap="1" wp14:anchorId="4CADBB00" wp14:editId="3FEBC0AC">
                      <wp:simplePos x="0" y="0"/>
                      <wp:positionH relativeFrom="column">
                        <wp:posOffset>404066</wp:posOffset>
                      </wp:positionH>
                      <wp:positionV relativeFrom="paragraph">
                        <wp:posOffset>135890</wp:posOffset>
                      </wp:positionV>
                      <wp:extent cx="1744980" cy="270510"/>
                      <wp:effectExtent l="0" t="0" r="7620" b="0"/>
                      <wp:wrapNone/>
                      <wp:docPr id="149"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498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4592B"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Zero (he is not moving)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43" type="#_x0000_t202" style="position:absolute;left:0;text-align:left;margin-left:31.8pt;margin-top:10.7pt;width:137.4pt;height:21.3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" filled="f" stroked="f">
                      <v:textbox inset="1pt,1pt,1pt,1pt">
                        <w:txbxContent>
                          <w:p w14:paraId="3F94592B"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Zero (he is not moving)</w:t>
                            </w:r>
                          </w:p>
                        </w:txbxContent>
                      </v:textbox>
                    </v:shape>
                  </w:pict>
                </mc:Fallback>
              </mc:AlternateContent>
            </w:r>
            <w:r w:rsidRPr="007010C1">
              <w:t>(a)</w:t>
            </w:r>
            <w:r w:rsidRPr="00BE7335">
              <w:rPr>
                <w:b/>
              </w:rPr>
              <w:tab/>
            </w:r>
            <w:r w:rsidRPr="0024780D">
              <w:t xml:space="preserve">What is the net force acting on the </w:t>
            </w:r>
            <w:r>
              <w:t>man</w:t>
            </w:r>
            <w:r w:rsidRPr="0024780D">
              <w:t>?</w:t>
            </w:r>
          </w:p>
          <w:p w14:paraId="2205D980" w14:textId="77777777" w:rsidR="00CB0A98" w:rsidRDefault="00CB0A98" w:rsidP="009F0934">
            <w:pPr>
              <w:pStyle w:val="1wsquestionaleader"/>
              <w:tabs>
                <w:tab w:val="clear" w:pos="9540"/>
                <w:tab w:val="right" w:leader="dot" w:pos="5556"/>
              </w:tabs>
              <w:spacing w:after="40" w:line="240" w:lineRule="auto"/>
              <w:ind w:leftChars="60" w:left="144" w:firstLine="454"/>
            </w:pPr>
            <w:r>
              <w:tab/>
            </w:r>
          </w:p>
          <w:p w14:paraId="5575CBE1" w14:textId="77777777" w:rsidR="00CB0A98" w:rsidRPr="0024780D" w:rsidRDefault="00CB0A98" w:rsidP="009F0934">
            <w:pPr>
              <w:pStyle w:val="1wsquestionaleader"/>
              <w:spacing w:line="270" w:lineRule="exact"/>
              <w:ind w:leftChars="60" w:left="586" w:hanging="442"/>
            </w:pPr>
            <w:r>
              <w:rPr>
                <w:noProof/>
                <w:spacing w:val="-2"/>
                <w:lang w:val="en-US"/>
              </w:rPr>
              <mc:AlternateContent>
                <mc:Choice Requires="wps">
                  <w:drawing>
                    <wp:anchor distT="0" distB="0" distL="114300" distR="114300" simplePos="0" relativeHeight="251842560" behindDoc="0" locked="0" layoutInCell="1" allowOverlap="1" wp14:anchorId="524B5FDF" wp14:editId="30A9E29A">
                      <wp:simplePos x="0" y="0"/>
                      <wp:positionH relativeFrom="column">
                        <wp:posOffset>421640</wp:posOffset>
                      </wp:positionH>
                      <wp:positionV relativeFrom="paragraph">
                        <wp:posOffset>480266</wp:posOffset>
                      </wp:positionV>
                      <wp:extent cx="2438400" cy="270510"/>
                      <wp:effectExtent l="0" t="0" r="0" b="0"/>
                      <wp:wrapNone/>
                      <wp:docPr id="150"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119C2"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44" type="#_x0000_t202" style="position:absolute;left:0;text-align:left;margin-left:33.2pt;margin-top:37.8pt;width:192pt;height:21.3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" filled="f" stroked="f">
                      <v:textbox inset="1pt,1pt,1pt,1pt">
                        <w:txbxContent>
                          <w:p w14:paraId="244119C2"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v:textbox>
                    </v:shape>
                  </w:pict>
                </mc:Fallback>
              </mc:AlternateContent>
            </w:r>
            <w:r w:rsidRPr="007010C1">
              <w:t>(</w:t>
            </w:r>
            <w:r>
              <w:t>b</w:t>
            </w:r>
            <w:r w:rsidRPr="007010C1">
              <w:t>)</w:t>
            </w:r>
            <w:r w:rsidRPr="00BE7335">
              <w:rPr>
                <w:b/>
              </w:rPr>
              <w:tab/>
            </w:r>
            <w:r w:rsidRPr="0024780D">
              <w:t xml:space="preserve">If the </w:t>
            </w:r>
            <w:r>
              <w:t>man</w:t>
            </w:r>
            <w:r w:rsidRPr="0024780D">
              <w:t xml:space="preserve"> pushes with a force of 200 N on the wall, what is the force that the wall exerts back on h</w:t>
            </w:r>
            <w:r>
              <w:t>im</w:t>
            </w:r>
            <w:r w:rsidRPr="0024780D">
              <w:t>?</w:t>
            </w:r>
          </w:p>
          <w:p w14:paraId="231B626A" w14:textId="77777777" w:rsidR="00CB0A98" w:rsidRDefault="00CB0A98" w:rsidP="009F0934">
            <w:pPr>
              <w:pStyle w:val="1wsquestionaleader"/>
              <w:tabs>
                <w:tab w:val="clear" w:pos="9540"/>
                <w:tab w:val="right" w:leader="dot" w:pos="5556"/>
              </w:tabs>
              <w:spacing w:after="40" w:line="240" w:lineRule="auto"/>
              <w:ind w:leftChars="60" w:left="144" w:firstLine="431"/>
            </w:pPr>
            <w:r>
              <w:tab/>
            </w:r>
          </w:p>
          <w:p w14:paraId="6C9B30A8" w14:textId="77777777" w:rsidR="00CB0A98" w:rsidRDefault="00CB0A98" w:rsidP="009F0934">
            <w:pPr>
              <w:pStyle w:val="1wsquestionaleader"/>
              <w:tabs>
                <w:tab w:val="clear" w:pos="9540"/>
                <w:tab w:val="right" w:leader="dot" w:pos="5556"/>
              </w:tabs>
              <w:spacing w:after="40" w:line="240" w:lineRule="auto"/>
              <w:ind w:leftChars="60" w:left="144" w:firstLine="431"/>
            </w:pPr>
            <w:r>
              <w:tab/>
            </w:r>
          </w:p>
          <w:p w14:paraId="18A6870F" w14:textId="77777777" w:rsidR="00CB0A98" w:rsidRPr="0024780D" w:rsidRDefault="00CB0A98" w:rsidP="009F0934">
            <w:pPr>
              <w:pStyle w:val="1wsquestionaleader"/>
              <w:spacing w:line="270" w:lineRule="exact"/>
              <w:ind w:leftChars="60" w:left="586" w:hanging="442"/>
            </w:pPr>
            <w:r>
              <w:rPr>
                <w:noProof/>
                <w:spacing w:val="-2"/>
                <w:lang w:val="en-US"/>
              </w:rPr>
              <mc:AlternateContent>
                <mc:Choice Requires="wps">
                  <w:drawing>
                    <wp:anchor distT="0" distB="0" distL="114300" distR="114300" simplePos="0" relativeHeight="251843584" behindDoc="0" locked="0" layoutInCell="1" allowOverlap="1" wp14:anchorId="0066F9B4" wp14:editId="09861402">
                      <wp:simplePos x="0" y="0"/>
                      <wp:positionH relativeFrom="column">
                        <wp:posOffset>415290</wp:posOffset>
                      </wp:positionH>
                      <wp:positionV relativeFrom="paragraph">
                        <wp:posOffset>488521</wp:posOffset>
                      </wp:positionV>
                      <wp:extent cx="2438400" cy="270510"/>
                      <wp:effectExtent l="0" t="0" r="0" b="0"/>
                      <wp:wrapNone/>
                      <wp:docPr id="151"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E765D"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45" type="#_x0000_t202" style="position:absolute;left:0;text-align:left;margin-left:32.7pt;margin-top:38.45pt;width:192pt;height:21.3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" filled="f" stroked="f">
                      <v:textbox inset="1pt,1pt,1pt,1pt">
                        <w:txbxContent>
                          <w:p w14:paraId="5F8E765D" w14:textId="77777777" w:rsidR="00CB0A98" w:rsidRPr="003301B6" w:rsidRDefault="00CB0A98" w:rsidP="00CB0A98">
                            <w:pPr>
                              <w:pStyle w:val="1wsmainbodydrop"/>
                              <w:rPr>
                                <w:rFonts w:ascii="Arial" w:hAnsi="Arial" w:cs="Arial"/>
                                <w:color w:val="FF0000"/>
                                <w:sz w:val="21"/>
                                <w:szCs w:val="21"/>
                              </w:rPr>
                            </w:pPr>
                            <w:r w:rsidRPr="003301B6">
                              <w:rPr>
                                <w:rFonts w:ascii="Arial" w:hAnsi="Arial" w:cs="Arial"/>
                                <w:color w:val="FF0000"/>
                                <w:sz w:val="21"/>
                                <w:szCs w:val="21"/>
                              </w:rPr>
                              <w:t>200 N (but in the opposite direction)</w:t>
                            </w:r>
                          </w:p>
                        </w:txbxContent>
                      </v:textbox>
                    </v:shape>
                  </w:pict>
                </mc:Fallback>
              </mc:AlternateContent>
            </w:r>
            <w:r w:rsidRPr="007010C1">
              <w:t>(</w:t>
            </w:r>
            <w:r>
              <w:t>c</w:t>
            </w:r>
            <w:r w:rsidRPr="007010C1">
              <w:t>)</w:t>
            </w:r>
            <w:r w:rsidRPr="00BE7335">
              <w:rPr>
                <w:b/>
              </w:rPr>
              <w:tab/>
            </w:r>
            <w:r w:rsidRPr="0024780D">
              <w:t xml:space="preserve">The </w:t>
            </w:r>
            <w:r>
              <w:t>man</w:t>
            </w:r>
            <w:r w:rsidRPr="0024780D">
              <w:t xml:space="preserve"> is pushing back on the floor with h</w:t>
            </w:r>
            <w:r>
              <w:t>is</w:t>
            </w:r>
            <w:r w:rsidRPr="0024780D">
              <w:t xml:space="preserve"> feet with a force 200 N. With what force does the floor push back on the </w:t>
            </w:r>
            <w:r>
              <w:t>man</w:t>
            </w:r>
            <w:r w:rsidRPr="0024780D">
              <w:t>?</w:t>
            </w:r>
          </w:p>
          <w:p w14:paraId="4797FED3" w14:textId="77777777" w:rsidR="00CB0A98" w:rsidRDefault="00CB0A98" w:rsidP="009F0934">
            <w:pPr>
              <w:pStyle w:val="1wsquestionaleader"/>
              <w:tabs>
                <w:tab w:val="clear" w:pos="9540"/>
                <w:tab w:val="right" w:leader="dot" w:pos="5556"/>
              </w:tabs>
              <w:spacing w:after="40" w:line="240" w:lineRule="auto"/>
              <w:ind w:leftChars="60" w:left="144" w:firstLine="442"/>
            </w:pPr>
            <w:r>
              <w:tab/>
            </w:r>
          </w:p>
          <w:p w14:paraId="2D17BD38" w14:textId="77777777" w:rsidR="00CB0A98" w:rsidRDefault="00CB0A98" w:rsidP="009F0934">
            <w:pPr>
              <w:pStyle w:val="1wsquestionaleader"/>
              <w:tabs>
                <w:tab w:val="clear" w:pos="9540"/>
                <w:tab w:val="right" w:leader="dot" w:pos="5556"/>
              </w:tabs>
              <w:spacing w:after="0" w:line="240" w:lineRule="auto"/>
              <w:ind w:leftChars="60" w:left="144" w:firstLine="442"/>
            </w:pPr>
            <w:r>
              <w:tab/>
            </w:r>
          </w:p>
        </w:tc>
      </w:tr>
    </w:tbl>
    <w:p w14:paraId="08711BAA" w14:textId="77777777" w:rsidR="00CB0A98" w:rsidRPr="0024780D" w:rsidRDefault="00CB0A98" w:rsidP="00CB0A98">
      <w:pPr>
        <w:pStyle w:val="1wsquestionaleader"/>
        <w:spacing w:after="40" w:line="270" w:lineRule="exact"/>
        <w:ind w:left="799" w:hanging="442"/>
      </w:pPr>
      <w:r>
        <w:rPr>
          <w:noProof/>
          <w:lang w:val="en-US"/>
        </w:rPr>
        <mc:AlternateContent>
          <mc:Choice Requires="wps">
            <w:drawing>
              <wp:anchor distT="0" distB="0" distL="114300" distR="114300" simplePos="0" relativeHeight="251845632" behindDoc="0" locked="0" layoutInCell="1" allowOverlap="1" wp14:anchorId="77BA4B3E" wp14:editId="40E592C8">
                <wp:simplePos x="0" y="0"/>
                <wp:positionH relativeFrom="column">
                  <wp:posOffset>525780</wp:posOffset>
                </wp:positionH>
                <wp:positionV relativeFrom="paragraph">
                  <wp:posOffset>136954</wp:posOffset>
                </wp:positionV>
                <wp:extent cx="5354320" cy="715645"/>
                <wp:effectExtent l="0" t="0" r="0" b="8255"/>
                <wp:wrapNone/>
                <wp:docPr id="152"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320" cy="715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2135D" w14:textId="77777777" w:rsidR="00CB0A98" w:rsidRPr="003301B6" w:rsidRDefault="00CB0A98" w:rsidP="00CB0A98">
                            <w:pPr>
                              <w:pStyle w:val="1wsmainbodydrop"/>
                              <w:spacing w:line="300" w:lineRule="exact"/>
                              <w:rPr>
                                <w:rFonts w:ascii="Arial" w:hAnsi="Arial" w:cs="Arial"/>
                                <w:color w:val="FF0000"/>
                                <w:sz w:val="21"/>
                                <w:szCs w:val="21"/>
                              </w:rPr>
                            </w:pPr>
                            <w:r w:rsidRPr="003301B6">
                              <w:rPr>
                                <w:rFonts w:ascii="Arial" w:hAnsi="Arial" w:cs="Arial"/>
                                <w:color w:val="FF0000"/>
                                <w:sz w:val="21"/>
                                <w:szCs w:val="21"/>
                              </w:rPr>
                              <w:t>As he pushes back against the slippery floor the lack of friction causes his foot to slide as the reaction force of the floor back on the shoe is too low. The low value of this force and the force of the wall pushing back on the man will cause him to fall down.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1" o:spid="_x0000_s1146" type="#_x0000_t202" style="position:absolute;left:0;text-align:left;margin-left:41.4pt;margin-top:10.8pt;width:421.6pt;height:56.3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" filled="f" stroked="f">
                <v:textbox inset="1pt,1pt,1pt,1pt">
                  <w:txbxContent>
                    <w:p w14:paraId="2EC2135D" w14:textId="77777777" w:rsidR="00CB0A98" w:rsidRPr="003301B6" w:rsidRDefault="00CB0A98" w:rsidP="00CB0A98">
                      <w:pPr>
                        <w:pStyle w:val="1wsmainbodydrop"/>
                        <w:spacing w:line="300" w:lineRule="exact"/>
                        <w:rPr>
                          <w:rFonts w:ascii="Arial" w:hAnsi="Arial" w:cs="Arial"/>
                          <w:color w:val="FF0000"/>
                          <w:sz w:val="21"/>
                          <w:szCs w:val="21"/>
                        </w:rPr>
                      </w:pPr>
                      <w:r w:rsidRPr="003301B6">
                        <w:rPr>
                          <w:rFonts w:ascii="Arial" w:hAnsi="Arial" w:cs="Arial"/>
                          <w:color w:val="FF0000"/>
                          <w:sz w:val="21"/>
                          <w:szCs w:val="21"/>
                        </w:rPr>
                        <w:t>As he pushes back against the slippery floor the lack of friction causes his foot to slide as the reaction force of the floor back on the shoe is too low. The low value of this force and the force of the wall pushing back on the man will cause him to fall down.</w:t>
                      </w:r>
                    </w:p>
                  </w:txbxContent>
                </v:textbox>
              </v:shape>
            </w:pict>
          </mc:Fallback>
        </mc:AlternateContent>
      </w:r>
      <w:r w:rsidRPr="007010C1">
        <w:t>(</w:t>
      </w:r>
      <w:r>
        <w:t>d</w:t>
      </w:r>
      <w:r w:rsidRPr="007010C1">
        <w:t>)</w:t>
      </w:r>
      <w:r w:rsidRPr="00BE7335">
        <w:rPr>
          <w:b/>
        </w:rPr>
        <w:tab/>
      </w:r>
      <w:r w:rsidRPr="0024780D">
        <w:t>Explain what would happen if he tried to do this on a very slippery floor</w:t>
      </w:r>
      <w:r>
        <w:t>.</w:t>
      </w:r>
    </w:p>
    <w:p w14:paraId="763F109D" w14:textId="77777777" w:rsidR="00CB0A98" w:rsidRDefault="00CB0A98" w:rsidP="00CB0A98">
      <w:pPr>
        <w:pStyle w:val="1wsquestionaleader"/>
        <w:tabs>
          <w:tab w:val="clear" w:pos="9540"/>
          <w:tab w:val="right" w:leader="dot" w:pos="9240"/>
        </w:tabs>
        <w:spacing w:after="0"/>
        <w:ind w:left="357" w:firstLine="454"/>
      </w:pPr>
      <w:r>
        <w:tab/>
      </w:r>
    </w:p>
    <w:p w14:paraId="6C6D4F49" w14:textId="77777777" w:rsidR="00CB0A98" w:rsidRDefault="00CB0A98" w:rsidP="00CB0A98">
      <w:pPr>
        <w:pStyle w:val="1wsquestionaleader"/>
        <w:tabs>
          <w:tab w:val="clear" w:pos="9540"/>
          <w:tab w:val="right" w:leader="dot" w:pos="9240"/>
        </w:tabs>
        <w:spacing w:after="0"/>
        <w:ind w:left="357" w:firstLine="454"/>
      </w:pPr>
      <w:r>
        <w:tab/>
      </w:r>
    </w:p>
    <w:p w14:paraId="3887829B" w14:textId="77777777" w:rsidR="00CB0A98" w:rsidRDefault="00CB0A98" w:rsidP="00CB0A98">
      <w:pPr>
        <w:pStyle w:val="1wsquestionaleader"/>
        <w:tabs>
          <w:tab w:val="clear" w:pos="9540"/>
          <w:tab w:val="right" w:leader="dot" w:pos="9240"/>
        </w:tabs>
        <w:spacing w:after="0"/>
        <w:ind w:left="357" w:firstLine="454"/>
      </w:pPr>
      <w:r>
        <w:tab/>
      </w:r>
    </w:p>
    <w:p w14:paraId="41AA3B1E" w14:textId="77777777" w:rsidR="00CB0A98" w:rsidRDefault="00CB0A98" w:rsidP="00CB0A98">
      <w:pPr>
        <w:pStyle w:val="1wsquestionaleader"/>
        <w:tabs>
          <w:tab w:val="clear" w:pos="9540"/>
          <w:tab w:val="right" w:leader="dot" w:pos="9240"/>
        </w:tabs>
        <w:spacing w:after="0"/>
        <w:ind w:left="357" w:firstLine="454"/>
      </w:pPr>
      <w:r>
        <w:tab/>
      </w:r>
    </w:p>
    <w:p w14:paraId="3AAABA53" w14:textId="77777777" w:rsidR="00CB0A98" w:rsidRDefault="00CB0A98" w:rsidP="00CB0A98">
      <w:pPr>
        <w:pStyle w:val="1wsquestionaleader"/>
        <w:tabs>
          <w:tab w:val="clear" w:pos="9540"/>
          <w:tab w:val="right" w:leader="dot" w:pos="9240"/>
        </w:tabs>
        <w:spacing w:after="0"/>
        <w:ind w:left="357" w:firstLine="454"/>
      </w:pPr>
      <w:r>
        <w:tab/>
      </w:r>
    </w:p>
    <w:p w14:paraId="42BAE67B" w14:textId="77777777" w:rsidR="00CB0A98" w:rsidRPr="005123A8" w:rsidRDefault="00CB0A98" w:rsidP="00CB0A98">
      <w:pPr>
        <w:pStyle w:val="Chaptertitle"/>
      </w:pPr>
      <w:r w:rsidRPr="005123A8">
        <w:t xml:space="preserve">CHAPTER </w:t>
      </w:r>
      <w:r>
        <w:t>8: Forces, energy and motion</w:t>
      </w:r>
    </w:p>
    <w:p w14:paraId="1728DED8" w14:textId="77777777" w:rsidR="00CB0A98" w:rsidRPr="00F41612" w:rsidRDefault="00CB0A98" w:rsidP="00CB0A98">
      <w:pPr>
        <w:pStyle w:val="worksheetchapterline"/>
        <w:spacing w:before="60"/>
        <w:rPr>
          <w:spacing w:val="0"/>
        </w:rPr>
      </w:pPr>
      <w:r>
        <w:rPr>
          <w:noProof/>
          <w:spacing w:val="0"/>
          <w:lang w:val="en-US"/>
        </w:rPr>
        <mc:AlternateContent>
          <mc:Choice Requires="wps">
            <w:drawing>
              <wp:anchor distT="0" distB="0" distL="114300" distR="114300" simplePos="0" relativeHeight="251849728" behindDoc="0" locked="0" layoutInCell="1" allowOverlap="1" wp14:anchorId="423CEABB" wp14:editId="3605ED3D">
                <wp:simplePos x="0" y="0"/>
                <wp:positionH relativeFrom="column">
                  <wp:posOffset>0</wp:posOffset>
                </wp:positionH>
                <wp:positionV relativeFrom="paragraph">
                  <wp:posOffset>20955</wp:posOffset>
                </wp:positionV>
                <wp:extent cx="5867400" cy="0"/>
                <wp:effectExtent l="9525" t="11430" r="9525" b="7620"/>
                <wp:wrapNone/>
                <wp:docPr id="155" name="Line 6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8"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"/>
            </w:pict>
          </mc:Fallback>
        </mc:AlternateContent>
      </w:r>
      <w:r>
        <w:rPr>
          <w:noProof/>
          <w:spacing w:val="0"/>
          <w:lang w:val="en-US"/>
        </w:rPr>
        <mc:AlternateContent>
          <mc:Choice Requires="wps">
            <w:drawing>
              <wp:anchor distT="0" distB="0" distL="114300" distR="114300" simplePos="0" relativeHeight="251847680" behindDoc="0" locked="0" layoutInCell="1" allowOverlap="1" wp14:anchorId="1C6B06D1" wp14:editId="50F1489B">
                <wp:simplePos x="0" y="0"/>
                <wp:positionH relativeFrom="column">
                  <wp:posOffset>4800600</wp:posOffset>
                </wp:positionH>
                <wp:positionV relativeFrom="paragraph">
                  <wp:posOffset>20955</wp:posOffset>
                </wp:positionV>
                <wp:extent cx="1066800" cy="304800"/>
                <wp:effectExtent l="9525" t="11430" r="9525" b="7620"/>
                <wp:wrapNone/>
                <wp:docPr id="156" name="Rectangle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168E5949"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_x0000_s1147" style="position:absolute;margin-left:378pt;margin-top:1.65pt;width:84pt;height:24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" fillcolor="black">
                <v:textbox>
                  <w:txbxContent>
                    <w:p w14:paraId="168E5949" w14:textId="77777777" w:rsidR="00CB0A98" w:rsidRDefault="00CB0A98" w:rsidP="00CB0A98"/>
                  </w:txbxContent>
                </v:textbox>
              </v:rect>
            </w:pict>
          </mc:Fallback>
        </mc:AlternateContent>
      </w:r>
      <w:r>
        <w:rPr>
          <w:noProof/>
          <w:spacing w:val="0"/>
          <w:lang w:val="en-US"/>
        </w:rPr>
        <mc:AlternateContent>
          <mc:Choice Requires="wps">
            <w:drawing>
              <wp:anchor distT="0" distB="0" distL="114300" distR="114300" simplePos="0" relativeHeight="251848704" behindDoc="0" locked="0" layoutInCell="1" allowOverlap="1" wp14:anchorId="537B437D" wp14:editId="3AD902CE">
                <wp:simplePos x="0" y="0"/>
                <wp:positionH relativeFrom="column">
                  <wp:posOffset>4419600</wp:posOffset>
                </wp:positionH>
                <wp:positionV relativeFrom="paragraph">
                  <wp:posOffset>20955</wp:posOffset>
                </wp:positionV>
                <wp:extent cx="1447800" cy="304800"/>
                <wp:effectExtent l="9525" t="11430" r="9525" b="7620"/>
                <wp:wrapNone/>
                <wp:docPr id="157"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2C37407F" w14:textId="77777777" w:rsidR="00CB0A98" w:rsidRDefault="00CB0A98" w:rsidP="00CB0A98">
                            <w:pPr>
                              <w:pStyle w:val="worksheeticontext"/>
                            </w:pPr>
                            <w:r>
                              <w:t>Worksheet 8.8</w:t>
                            </w:r>
                          </w:p>
                          <w:p w14:paraId="5EB21131" w14:textId="77777777" w:rsidR="00CB0A98" w:rsidRDefault="00CB0A98" w:rsidP="00CB0A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_x0000_s1148" style="position:absolute;margin-left:348pt;margin-top:1.65pt;width:114pt;height:24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" fillcolor="black">
                <v:textbox>
                  <w:txbxContent>
                    <w:p w14:paraId="2C37407F" w14:textId="77777777" w:rsidR="00CB0A98" w:rsidRDefault="00CB0A98" w:rsidP="00CB0A98">
                      <w:pPr>
                        <w:pStyle w:val="worksheeticontext"/>
                      </w:pPr>
                      <w:r>
                        <w:t>Worksheet 8.8</w:t>
                      </w:r>
                    </w:p>
                    <w:p w14:paraId="5EB21131" w14:textId="77777777" w:rsidR="00CB0A98" w:rsidRDefault="00CB0A98" w:rsidP="00CB0A98"/>
                  </w:txbxContent>
                </v:textbox>
              </v:roundrect>
            </w:pict>
          </mc:Fallback>
        </mc:AlternateContent>
      </w:r>
    </w:p>
    <w:p w14:paraId="15F9B600" w14:textId="77777777" w:rsidR="00CB0A98" w:rsidRPr="00204C75" w:rsidRDefault="00CB0A98" w:rsidP="00CB0A98">
      <w:pPr>
        <w:pStyle w:val="0Aheadingfirst"/>
        <w:rPr>
          <w:spacing w:val="-4"/>
        </w:rPr>
      </w:pPr>
      <w:r>
        <w:rPr>
          <w:spacing w:val="-4"/>
        </w:rPr>
        <w:t>Forces, energy and</w:t>
      </w:r>
      <w:r>
        <w:rPr>
          <w:spacing w:val="-4"/>
        </w:rPr>
        <w:br/>
        <w:t xml:space="preserve">motion: </w:t>
      </w:r>
      <w:r w:rsidRPr="00204C75">
        <w:rPr>
          <w:spacing w:val="-4"/>
        </w:rPr>
        <w:t>Summary</w:t>
      </w:r>
    </w:p>
    <w:p w14:paraId="27C7D3F3" w14:textId="77777777" w:rsidR="00CB0A98" w:rsidRPr="00883376" w:rsidRDefault="00CB0A98" w:rsidP="00CB0A98">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381AE2BA" w14:textId="77777777" w:rsidR="00CB0A98" w:rsidRPr="001D2FE1" w:rsidRDefault="00CB0A98" w:rsidP="00CB0A98">
      <w:pPr>
        <w:pStyle w:val="1wsmainbodyfullout"/>
      </w:pPr>
      <w:r>
        <w:rPr>
          <w:b/>
          <w:noProof/>
          <w:lang w:val="en-US"/>
        </w:rPr>
        <mc:AlternateContent>
          <mc:Choice Requires="wps">
            <w:drawing>
              <wp:anchor distT="0" distB="0" distL="114300" distR="114300" simplePos="0" relativeHeight="251850752" behindDoc="0" locked="0" layoutInCell="1" allowOverlap="1" wp14:anchorId="324D5DFF" wp14:editId="5D1BCC36">
                <wp:simplePos x="0" y="0"/>
                <wp:positionH relativeFrom="column">
                  <wp:posOffset>1993900</wp:posOffset>
                </wp:positionH>
                <wp:positionV relativeFrom="paragraph">
                  <wp:posOffset>351790</wp:posOffset>
                </wp:positionV>
                <wp:extent cx="635000" cy="269875"/>
                <wp:effectExtent l="3175" t="0" r="0" b="0"/>
                <wp:wrapNone/>
                <wp:docPr id="158"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70B024A7"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rate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49" type="#_x0000_t202" style="position:absolute;margin-left:157pt;margin-top:27.7pt;width:50pt;height:21.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" filled="f" stroked="f" strokeweight="1.7pt">
                <v:stroke dashstyle="1 1" endcap="round"/>
                <v:textbox inset="1pt,1pt,1pt,1pt">
                  <w:txbxContent>
                    <w:p w14:paraId="70B024A7"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rate</w:t>
                      </w:r>
                    </w:p>
                  </w:txbxContent>
                </v:textbox>
              </v:shape>
            </w:pict>
          </mc:Fallback>
        </mc:AlternateContent>
      </w:r>
      <w:r w:rsidRPr="006A7C9E">
        <w:t>Complete the statements below to compile a summary of this unit. The missing words can be found in the word list below.</w:t>
      </w:r>
    </w:p>
    <w:p w14:paraId="7A78BE0D" w14:textId="77777777" w:rsidR="00CB0A98" w:rsidRDefault="00CB0A98" w:rsidP="00CB0A98">
      <w:pPr>
        <w:pStyle w:val="1wsquestionsdoubledigit"/>
        <w:spacing w:before="120"/>
        <w:ind w:left="482" w:hanging="482"/>
      </w:pPr>
      <w:r>
        <w:rPr>
          <w:b/>
          <w:noProof/>
          <w:lang w:val="en-US"/>
        </w:rPr>
        <mc:AlternateContent>
          <mc:Choice Requires="wps">
            <w:drawing>
              <wp:anchor distT="0" distB="0" distL="114300" distR="114300" simplePos="0" relativeHeight="251851776" behindDoc="0" locked="0" layoutInCell="1" allowOverlap="1" wp14:anchorId="0E7625E3" wp14:editId="65982903">
                <wp:simplePos x="0" y="0"/>
                <wp:positionH relativeFrom="column">
                  <wp:posOffset>398145</wp:posOffset>
                </wp:positionH>
                <wp:positionV relativeFrom="paragraph">
                  <wp:posOffset>203674</wp:posOffset>
                </wp:positionV>
                <wp:extent cx="635000" cy="269875"/>
                <wp:effectExtent l="0" t="0" r="0" b="0"/>
                <wp:wrapNone/>
                <wp:docPr id="159"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7AF40F16" w14:textId="77777777" w:rsidR="00CB0A98" w:rsidRPr="00F40652" w:rsidRDefault="00CB0A98" w:rsidP="00CB0A98">
                            <w:pPr>
                              <w:pStyle w:val="1wsmainbodydrop"/>
                              <w:spacing w:line="340" w:lineRule="exact"/>
                              <w:rPr>
                                <w:rFonts w:ascii="Arial" w:hAnsi="Arial" w:cs="Arial"/>
                                <w:sz w:val="21"/>
                                <w:szCs w:val="21"/>
                              </w:rPr>
                            </w:pPr>
                            <w:r w:rsidRPr="003301B6">
                              <w:rPr>
                                <w:rFonts w:ascii="Arial" w:hAnsi="Arial" w:cs="Arial"/>
                                <w:color w:val="FF0000"/>
                                <w:sz w:val="21"/>
                                <w:szCs w:val="21"/>
                              </w:rPr>
                              <w:t>Average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0" type="#_x0000_t202" style="position:absolute;left:0;text-align:left;margin-left:31.35pt;margin-top:16.05pt;width:50pt;height:21.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" filled="f" stroked="f" strokeweight="1.7pt">
                <v:stroke dashstyle="1 1" endcap="round"/>
                <v:textbox inset="1pt,1pt,1pt,1pt">
                  <w:txbxContent>
                    <w:p w14:paraId="7AF40F16" w14:textId="77777777" w:rsidR="00CB0A98" w:rsidRPr="00F40652" w:rsidRDefault="00CB0A98" w:rsidP="00CB0A98">
                      <w:pPr>
                        <w:pStyle w:val="1wsmainbodydrop"/>
                        <w:spacing w:line="340" w:lineRule="exact"/>
                        <w:rPr>
                          <w:rFonts w:ascii="Arial" w:hAnsi="Arial" w:cs="Arial"/>
                          <w:sz w:val="21"/>
                          <w:szCs w:val="21"/>
                        </w:rPr>
                      </w:pPr>
                      <w:r w:rsidRPr="003301B6">
                        <w:rPr>
                          <w:rFonts w:ascii="Arial" w:hAnsi="Arial" w:cs="Arial"/>
                          <w:color w:val="FF0000"/>
                          <w:sz w:val="21"/>
                          <w:szCs w:val="21"/>
                        </w:rPr>
                        <w:t>Average</w:t>
                      </w:r>
                    </w:p>
                  </w:txbxContent>
                </v:textbox>
              </v:shape>
            </w:pict>
          </mc:Fallback>
        </mc:AlternateContent>
      </w:r>
      <w:r>
        <w:rPr>
          <w:b/>
        </w:rPr>
        <w:t>  </w:t>
      </w:r>
      <w:r w:rsidRPr="00C65F06">
        <w:rPr>
          <w:b/>
        </w:rPr>
        <w:t>1.</w:t>
      </w:r>
      <w:r w:rsidRPr="00C65F06">
        <w:rPr>
          <w:b/>
        </w:rPr>
        <w:tab/>
      </w:r>
      <w:r w:rsidRPr="006A7C9E">
        <w:t xml:space="preserve">Speed is a measure of the </w:t>
      </w:r>
      <w:r>
        <w:t>……………</w:t>
      </w:r>
      <w:r w:rsidRPr="006A7C9E">
        <w:t xml:space="preserve"> at which an object moves over a distance.</w:t>
      </w:r>
    </w:p>
    <w:p w14:paraId="051FF9AE" w14:textId="77777777" w:rsidR="00CB0A98" w:rsidRDefault="00CB0A98" w:rsidP="00CB0A98">
      <w:pPr>
        <w:pStyle w:val="1wsquestionsdoubledigit"/>
      </w:pPr>
      <w:r>
        <w:rPr>
          <w:b/>
          <w:noProof/>
          <w:lang w:val="en-US"/>
        </w:rPr>
        <mc:AlternateContent>
          <mc:Choice Requires="wps">
            <w:drawing>
              <wp:anchor distT="0" distB="0" distL="114300" distR="114300" simplePos="0" relativeHeight="251852800" behindDoc="0" locked="0" layoutInCell="1" allowOverlap="1" wp14:anchorId="196A5719" wp14:editId="1F9C08FD">
                <wp:simplePos x="0" y="0"/>
                <wp:positionH relativeFrom="column">
                  <wp:posOffset>372745</wp:posOffset>
                </wp:positionH>
                <wp:positionV relativeFrom="paragraph">
                  <wp:posOffset>120015</wp:posOffset>
                </wp:positionV>
                <wp:extent cx="635000" cy="269875"/>
                <wp:effectExtent l="1270" t="0" r="1905" b="635"/>
                <wp:wrapNone/>
                <wp:docPr id="640"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45201128"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Velocity</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1" type="#_x0000_t202" style="position:absolute;left:0;text-align:left;margin-left:29.35pt;margin-top:9.45pt;width:50pt;height:21.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" filled="f" stroked="f" strokeweight="1.7pt">
                <v:stroke dashstyle="1 1" endcap="round"/>
                <v:textbox inset="1pt,1pt,1pt,1pt">
                  <w:txbxContent>
                    <w:p w14:paraId="45201128"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Velocity</w:t>
                      </w:r>
                    </w:p>
                  </w:txbxContent>
                </v:textbox>
              </v:shape>
            </w:pict>
          </mc:Fallback>
        </mc:AlternateContent>
      </w:r>
      <w:r>
        <w:rPr>
          <w:b/>
        </w:rPr>
        <w:t>  2</w:t>
      </w:r>
      <w:r w:rsidRPr="00C65F06">
        <w:rPr>
          <w:b/>
        </w:rPr>
        <w:t>.</w:t>
      </w:r>
      <w:r>
        <w:rPr>
          <w:b/>
        </w:rPr>
        <w:tab/>
      </w:r>
      <w:r>
        <w:t xml:space="preserve">…………… </w:t>
      </w:r>
      <w:r w:rsidRPr="006A7C9E">
        <w:t>speed can be calculated by dividing the distance travelled by the time taken.</w:t>
      </w:r>
    </w:p>
    <w:p w14:paraId="36BA2C8D" w14:textId="428EC9E5" w:rsidR="00CB0A98" w:rsidRDefault="003301B6" w:rsidP="00CB0A98">
      <w:pPr>
        <w:pStyle w:val="1wsquestionsdoubledigit"/>
      </w:pPr>
      <w:r w:rsidRPr="003301B6">
        <w:rPr>
          <w:b/>
          <w:noProof/>
          <w:color w:val="FF0000"/>
          <w:lang w:val="en-US"/>
        </w:rPr>
        <mc:AlternateContent>
          <mc:Choice Requires="wps">
            <w:drawing>
              <wp:anchor distT="0" distB="0" distL="114300" distR="114300" simplePos="0" relativeHeight="251853824" behindDoc="0" locked="0" layoutInCell="1" allowOverlap="1" wp14:anchorId="767F1B05" wp14:editId="348D76D8">
                <wp:simplePos x="0" y="0"/>
                <wp:positionH relativeFrom="column">
                  <wp:posOffset>614680</wp:posOffset>
                </wp:positionH>
                <wp:positionV relativeFrom="paragraph">
                  <wp:posOffset>82550</wp:posOffset>
                </wp:positionV>
                <wp:extent cx="635000" cy="269875"/>
                <wp:effectExtent l="0" t="0" r="0" b="9525"/>
                <wp:wrapNone/>
                <wp:docPr id="642"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28EC2406"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direction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2" type="#_x0000_t202" style="position:absolute;left:0;text-align:left;margin-left:48.4pt;margin-top:6.5pt;width:50pt;height:21.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" filled="f" stroked="f" strokeweight="1.7pt">
                <v:stroke dashstyle="1 1" endcap="round"/>
                <v:textbox inset="1pt,1pt,1pt,1pt">
                  <w:txbxContent>
                    <w:p w14:paraId="28EC2406"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direction</w:t>
                      </w:r>
                    </w:p>
                  </w:txbxContent>
                </v:textbox>
              </v:shape>
            </w:pict>
          </mc:Fallback>
        </mc:AlternateContent>
      </w:r>
      <w:r w:rsidR="00CB0A98">
        <w:rPr>
          <w:b/>
          <w:noProof/>
          <w:lang w:val="en-US"/>
        </w:rPr>
        <mc:AlternateContent>
          <mc:Choice Requires="wps">
            <w:drawing>
              <wp:anchor distT="0" distB="0" distL="114300" distR="114300" simplePos="0" relativeHeight="251854848" behindDoc="0" locked="0" layoutInCell="1" allowOverlap="1" wp14:anchorId="4011A083" wp14:editId="7AE43725">
                <wp:simplePos x="0" y="0"/>
                <wp:positionH relativeFrom="column">
                  <wp:posOffset>734695</wp:posOffset>
                </wp:positionH>
                <wp:positionV relativeFrom="paragraph">
                  <wp:posOffset>313690</wp:posOffset>
                </wp:positionV>
                <wp:extent cx="923290" cy="269875"/>
                <wp:effectExtent l="1270" t="0" r="0" b="0"/>
                <wp:wrapNone/>
                <wp:docPr id="641"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5C67FA15"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instantaneous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3" type="#_x0000_t202" style="position:absolute;left:0;text-align:left;margin-left:57.85pt;margin-top:24.7pt;width:72.7pt;height:21.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E47Hwo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" filled="f" stroked="f" strokeweight="1.7pt">
                <v:stroke dashstyle="1 1" endcap="round"/>
                <v:textbox inset="1pt,1pt,1pt,1pt">
                  <w:txbxContent>
                    <w:p w14:paraId="5C67FA15"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instantaneous</w:t>
                      </w:r>
                    </w:p>
                  </w:txbxContent>
                </v:textbox>
              </v:shape>
            </w:pict>
          </mc:Fallback>
        </mc:AlternateContent>
      </w:r>
      <w:r w:rsidR="00CB0A98">
        <w:rPr>
          <w:b/>
        </w:rPr>
        <w:t>  3</w:t>
      </w:r>
      <w:r w:rsidR="00CB0A98" w:rsidRPr="00C65F06">
        <w:rPr>
          <w:b/>
        </w:rPr>
        <w:t>.</w:t>
      </w:r>
      <w:r w:rsidR="00CB0A98">
        <w:rPr>
          <w:b/>
        </w:rPr>
        <w:tab/>
      </w:r>
      <w:r w:rsidR="00CB0A98">
        <w:t xml:space="preserve">…………… </w:t>
      </w:r>
      <w:r w:rsidR="00CB0A98" w:rsidRPr="006A7C9E">
        <w:t xml:space="preserve">is a measure of the rate of change in position. In order to describe the velocity fully, the </w:t>
      </w:r>
      <w:r w:rsidR="00CB0A98">
        <w:t>……………</w:t>
      </w:r>
      <w:r w:rsidR="00CB0A98" w:rsidRPr="006A7C9E">
        <w:t xml:space="preserve"> of the change in position must be stated.</w:t>
      </w:r>
    </w:p>
    <w:p w14:paraId="1F4BFABC" w14:textId="77777777" w:rsidR="00CB0A98" w:rsidRDefault="00CB0A98" w:rsidP="00CB0A98">
      <w:pPr>
        <w:pStyle w:val="1wsquestionsdoubledigit"/>
      </w:pPr>
      <w:r>
        <w:rPr>
          <w:b/>
          <w:noProof/>
          <w:lang w:val="en-US"/>
        </w:rPr>
        <mc:AlternateContent>
          <mc:Choice Requires="wps">
            <w:drawing>
              <wp:anchor distT="0" distB="0" distL="114300" distR="114300" simplePos="0" relativeHeight="251855872" behindDoc="0" locked="0" layoutInCell="1" allowOverlap="1" wp14:anchorId="00A0750C" wp14:editId="26B70B8D">
                <wp:simplePos x="0" y="0"/>
                <wp:positionH relativeFrom="column">
                  <wp:posOffset>648335</wp:posOffset>
                </wp:positionH>
                <wp:positionV relativeFrom="paragraph">
                  <wp:posOffset>142240</wp:posOffset>
                </wp:positionV>
                <wp:extent cx="923290" cy="269875"/>
                <wp:effectExtent l="635" t="0" r="0" b="0"/>
                <wp:wrapNone/>
                <wp:docPr id="643"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4AB9F5D2"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acceleration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4" type="#_x0000_t202" style="position:absolute;left:0;text-align:left;margin-left:51.05pt;margin-top:11.2pt;width:72.7pt;height:21.2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0GuAQo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" filled="f" stroked="f" strokeweight="1.7pt">
                <v:stroke dashstyle="1 1" endcap="round"/>
                <v:textbox inset="1pt,1pt,1pt,1pt">
                  <w:txbxContent>
                    <w:p w14:paraId="4AB9F5D2"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acceleration</w:t>
                      </w:r>
                    </w:p>
                  </w:txbxContent>
                </v:textbox>
              </v:shape>
            </w:pict>
          </mc:Fallback>
        </mc:AlternateContent>
      </w:r>
      <w:r>
        <w:rPr>
          <w:b/>
        </w:rPr>
        <w:t>  4</w:t>
      </w:r>
      <w:r w:rsidRPr="00C65F06">
        <w:rPr>
          <w:b/>
        </w:rPr>
        <w:t>.</w:t>
      </w:r>
      <w:r>
        <w:rPr>
          <w:b/>
        </w:rPr>
        <w:tab/>
      </w:r>
      <w:r w:rsidRPr="006A7C9E">
        <w:t xml:space="preserve">The </w:t>
      </w:r>
      <w:r>
        <w:t>………………………</w:t>
      </w:r>
      <w:r w:rsidRPr="006A7C9E">
        <w:t xml:space="preserve"> speed of an object is its speed at a particular instant of time.</w:t>
      </w:r>
    </w:p>
    <w:p w14:paraId="40DECC26" w14:textId="77777777" w:rsidR="00CB0A98" w:rsidRDefault="00CB0A98" w:rsidP="00CB0A98">
      <w:pPr>
        <w:pStyle w:val="1wsquestionsdoubledigit"/>
      </w:pPr>
      <w:r>
        <w:rPr>
          <w:b/>
          <w:noProof/>
          <w:lang w:val="en-US"/>
        </w:rPr>
        <mc:AlternateContent>
          <mc:Choice Requires="wps">
            <w:drawing>
              <wp:anchor distT="0" distB="0" distL="114300" distR="114300" simplePos="0" relativeHeight="251856896" behindDoc="0" locked="0" layoutInCell="1" allowOverlap="1" wp14:anchorId="5742F0EC" wp14:editId="3E2164C4">
                <wp:simplePos x="0" y="0"/>
                <wp:positionH relativeFrom="column">
                  <wp:posOffset>3879215</wp:posOffset>
                </wp:positionH>
                <wp:positionV relativeFrom="paragraph">
                  <wp:posOffset>315434</wp:posOffset>
                </wp:positionV>
                <wp:extent cx="923290" cy="269875"/>
                <wp:effectExtent l="0" t="0" r="0" b="0"/>
                <wp:wrapNone/>
                <wp:docPr id="644"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4E53F501"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dividing</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5" type="#_x0000_t202" style="position:absolute;left:0;text-align:left;margin-left:305.45pt;margin-top:24.85pt;width:72.7pt;height:21.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RbYwAs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" filled="f" stroked="f" strokeweight="1.7pt">
                <v:stroke dashstyle="1 1" endcap="round"/>
                <v:textbox inset="1pt,1pt,1pt,1pt">
                  <w:txbxContent>
                    <w:p w14:paraId="4E53F501"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dividing</w:t>
                      </w:r>
                    </w:p>
                  </w:txbxContent>
                </v:textbox>
              </v:shape>
            </w:pict>
          </mc:Fallback>
        </mc:AlternateContent>
      </w:r>
      <w:r>
        <w:rPr>
          <w:b/>
        </w:rPr>
        <w:t>  5</w:t>
      </w:r>
      <w:r w:rsidRPr="00C65F06">
        <w:rPr>
          <w:b/>
        </w:rPr>
        <w:t>.</w:t>
      </w:r>
      <w:r>
        <w:rPr>
          <w:b/>
        </w:rPr>
        <w:tab/>
      </w:r>
      <w:r w:rsidRPr="006A7C9E">
        <w:t xml:space="preserve">The </w:t>
      </w:r>
      <w:r>
        <w:t>…………………</w:t>
      </w:r>
      <w:r w:rsidRPr="006A7C9E">
        <w:t xml:space="preserve"> of an object moving in a straight line is a measure of the rate at which it changes speed.</w:t>
      </w:r>
    </w:p>
    <w:p w14:paraId="3E4A9D14" w14:textId="77777777" w:rsidR="00CB0A98" w:rsidRDefault="00CB0A98" w:rsidP="00CB0A98">
      <w:pPr>
        <w:pStyle w:val="1wsquestionsdoubledigit"/>
      </w:pPr>
      <w:r>
        <w:rPr>
          <w:b/>
          <w:noProof/>
          <w:lang w:val="en-US"/>
        </w:rPr>
        <mc:AlternateContent>
          <mc:Choice Requires="wps">
            <w:drawing>
              <wp:anchor distT="0" distB="0" distL="114300" distR="114300" simplePos="0" relativeHeight="251857920" behindDoc="0" locked="0" layoutInCell="1" allowOverlap="1" wp14:anchorId="222378E3" wp14:editId="45E17375">
                <wp:simplePos x="0" y="0"/>
                <wp:positionH relativeFrom="column">
                  <wp:posOffset>4791710</wp:posOffset>
                </wp:positionH>
                <wp:positionV relativeFrom="paragraph">
                  <wp:posOffset>299720</wp:posOffset>
                </wp:positionV>
                <wp:extent cx="923290" cy="269875"/>
                <wp:effectExtent l="635" t="4445" r="0" b="1905"/>
                <wp:wrapNone/>
                <wp:docPr id="645"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26F29306"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weight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6" type="#_x0000_t202" style="position:absolute;left:0;text-align:left;margin-left:377.3pt;margin-top:23.6pt;width:72.7pt;height:21.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" filled="f" stroked="f" strokeweight="1.7pt">
                <v:stroke dashstyle="1 1" endcap="round"/>
                <v:textbox inset="1pt,1pt,1pt,1pt">
                  <w:txbxContent>
                    <w:p w14:paraId="26F29306"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weight</w:t>
                      </w:r>
                    </w:p>
                  </w:txbxContent>
                </v:textbox>
              </v:shape>
            </w:pict>
          </mc:Fallback>
        </mc:AlternateContent>
      </w:r>
      <w:r>
        <w:rPr>
          <w:b/>
        </w:rPr>
        <w:t>  6</w:t>
      </w:r>
      <w:r w:rsidRPr="00C65F06">
        <w:rPr>
          <w:b/>
        </w:rPr>
        <w:t>.</w:t>
      </w:r>
      <w:r>
        <w:rPr>
          <w:b/>
        </w:rPr>
        <w:tab/>
      </w:r>
      <w:r w:rsidRPr="006A7C9E">
        <w:t xml:space="preserve">The average acceleration of an object can be calculated by </w:t>
      </w:r>
      <w:r>
        <w:t>……………</w:t>
      </w:r>
      <w:r w:rsidRPr="006A7C9E">
        <w:t xml:space="preserve"> the change in its speed by the time taken for the change.</w:t>
      </w:r>
    </w:p>
    <w:p w14:paraId="4F78E8D9" w14:textId="77777777" w:rsidR="00CB0A98" w:rsidRDefault="00CB0A98" w:rsidP="00CB0A98">
      <w:pPr>
        <w:pStyle w:val="1wsquestionsdoubledigit"/>
      </w:pPr>
      <w:r>
        <w:rPr>
          <w:b/>
        </w:rPr>
        <w:t>  7</w:t>
      </w:r>
      <w:r w:rsidRPr="00C65F06">
        <w:rPr>
          <w:b/>
        </w:rPr>
        <w:t>.</w:t>
      </w:r>
      <w:r>
        <w:rPr>
          <w:b/>
        </w:rPr>
        <w:tab/>
      </w:r>
      <w:r w:rsidRPr="006A7C9E">
        <w:t xml:space="preserve">The force of gravitational attraction to a large object like a planet is called </w:t>
      </w:r>
      <w:r>
        <w:t xml:space="preserve">…………… </w:t>
      </w:r>
      <w:r w:rsidRPr="006A7C9E">
        <w:rPr>
          <w:rFonts w:eastAsia="Arial Unicode MS" w:hint="eastAsia"/>
        </w:rPr>
        <w:t> </w:t>
      </w:r>
      <w:r w:rsidRPr="006A7C9E">
        <w:t>.</w:t>
      </w:r>
    </w:p>
    <w:p w14:paraId="6C89ABD7" w14:textId="77777777" w:rsidR="00CB0A98" w:rsidRDefault="00CB0A98" w:rsidP="00CB0A98">
      <w:pPr>
        <w:pStyle w:val="1wsquestionsdoubledigit"/>
      </w:pPr>
      <w:r>
        <w:rPr>
          <w:b/>
          <w:noProof/>
          <w:lang w:val="en-US"/>
        </w:rPr>
        <mc:AlternateContent>
          <mc:Choice Requires="wps">
            <w:drawing>
              <wp:anchor distT="0" distB="0" distL="114300" distR="114300" simplePos="0" relativeHeight="251858944" behindDoc="0" locked="0" layoutInCell="1" allowOverlap="1" wp14:anchorId="751724EB" wp14:editId="5A376937">
                <wp:simplePos x="0" y="0"/>
                <wp:positionH relativeFrom="column">
                  <wp:posOffset>934720</wp:posOffset>
                </wp:positionH>
                <wp:positionV relativeFrom="paragraph">
                  <wp:posOffset>80010</wp:posOffset>
                </wp:positionV>
                <wp:extent cx="923290" cy="269875"/>
                <wp:effectExtent l="0" t="0" r="0" b="9525"/>
                <wp:wrapNone/>
                <wp:docPr id="646"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51663E0A"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unbalanced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7" type="#_x0000_t202" style="position:absolute;left:0;text-align:left;margin-left:73.6pt;margin-top:6.3pt;width:72.7pt;height:21.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5xrvQo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" filled="f" stroked="f" strokeweight="1.7pt">
                <v:stroke dashstyle="1 1" endcap="round"/>
                <v:textbox inset="1pt,1pt,1pt,1pt">
                  <w:txbxContent>
                    <w:p w14:paraId="51663E0A"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unbalanced</w:t>
                      </w:r>
                    </w:p>
                  </w:txbxContent>
                </v:textbox>
              </v:shape>
            </w:pict>
          </mc:Fallback>
        </mc:AlternateContent>
      </w:r>
      <w:r>
        <w:rPr>
          <w:b/>
          <w:noProof/>
          <w:lang w:val="en-US"/>
        </w:rPr>
        <mc:AlternateContent>
          <mc:Choice Requires="wps">
            <w:drawing>
              <wp:anchor distT="0" distB="0" distL="114300" distR="114300" simplePos="0" relativeHeight="251859968" behindDoc="0" locked="0" layoutInCell="1" allowOverlap="1" wp14:anchorId="04F7937F" wp14:editId="28E22E3A">
                <wp:simplePos x="0" y="0"/>
                <wp:positionH relativeFrom="column">
                  <wp:posOffset>4751705</wp:posOffset>
                </wp:positionH>
                <wp:positionV relativeFrom="paragraph">
                  <wp:posOffset>314325</wp:posOffset>
                </wp:positionV>
                <wp:extent cx="391795" cy="269875"/>
                <wp:effectExtent l="0" t="0" r="0" b="0"/>
                <wp:wrapNone/>
                <wp:docPr id="647"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795"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39302444"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total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158" type="#_x0000_t202" style="position:absolute;left:0;text-align:left;margin-left:374.15pt;margin-top:24.75pt;width:30.85pt;height:21.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" filled="f" stroked="f" strokeweight="1.7pt">
                <v:stroke dashstyle="1 1" endcap="round"/>
                <v:textbox inset="1pt,1pt,1pt,1pt">
                  <w:txbxContent>
                    <w:p w14:paraId="39302444"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total</w:t>
                      </w:r>
                    </w:p>
                  </w:txbxContent>
                </v:textbox>
              </v:shape>
            </w:pict>
          </mc:Fallback>
        </mc:AlternateContent>
      </w:r>
      <w:r>
        <w:rPr>
          <w:b/>
        </w:rPr>
        <w:t>  8</w:t>
      </w:r>
      <w:r w:rsidRPr="00C65F06">
        <w:rPr>
          <w:b/>
        </w:rPr>
        <w:t>.</w:t>
      </w:r>
      <w:r>
        <w:rPr>
          <w:b/>
        </w:rPr>
        <w:tab/>
      </w:r>
      <w:r w:rsidRPr="006A7C9E">
        <w:t xml:space="preserve">An object will remain at rest, or will not change its speed or direction, unless it is acted upon by an outside, </w:t>
      </w:r>
      <w:r>
        <w:t>…………………</w:t>
      </w:r>
      <w:r w:rsidRPr="006A7C9E">
        <w:t xml:space="preserve"> force.</w:t>
      </w:r>
    </w:p>
    <w:p w14:paraId="78923D3B" w14:textId="77777777" w:rsidR="00CB0A98" w:rsidRDefault="00CB0A98" w:rsidP="00CB0A98">
      <w:pPr>
        <w:pStyle w:val="1wsquestionsdoubledigit"/>
      </w:pPr>
      <w:r>
        <w:rPr>
          <w:b/>
          <w:noProof/>
          <w:lang w:val="en-US"/>
        </w:rPr>
        <mc:AlternateContent>
          <mc:Choice Requires="wps">
            <w:drawing>
              <wp:anchor distT="0" distB="0" distL="114300" distR="114300" simplePos="0" relativeHeight="251860992" behindDoc="0" locked="0" layoutInCell="1" allowOverlap="1" wp14:anchorId="08143EAA" wp14:editId="0BB4C033">
                <wp:simplePos x="0" y="0"/>
                <wp:positionH relativeFrom="column">
                  <wp:posOffset>5069205</wp:posOffset>
                </wp:positionH>
                <wp:positionV relativeFrom="paragraph">
                  <wp:posOffset>317974</wp:posOffset>
                </wp:positionV>
                <wp:extent cx="923290" cy="269875"/>
                <wp:effectExtent l="0" t="0" r="0" b="0"/>
                <wp:wrapNone/>
                <wp:docPr id="648" name="Text 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29D59DC2"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equal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4" o:spid="_x0000_s1159" type="#_x0000_t202" style="position:absolute;left:0;text-align:left;margin-left:399.15pt;margin-top:25.05pt;width:72.7pt;height:21.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qPaawo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" filled="f" stroked="f" strokeweight="1.7pt">
                <v:stroke dashstyle="1 1" endcap="round"/>
                <v:textbox inset="1pt,1pt,1pt,1pt">
                  <w:txbxContent>
                    <w:p w14:paraId="29D59DC2"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equal</w:t>
                      </w:r>
                    </w:p>
                  </w:txbxContent>
                </v:textbox>
              </v:shape>
            </w:pict>
          </mc:Fallback>
        </mc:AlternateContent>
      </w:r>
      <w:r>
        <w:rPr>
          <w:b/>
        </w:rPr>
        <w:t>  9</w:t>
      </w:r>
      <w:r w:rsidRPr="00C65F06">
        <w:rPr>
          <w:b/>
        </w:rPr>
        <w:t>.</w:t>
      </w:r>
      <w:r>
        <w:rPr>
          <w:b/>
        </w:rPr>
        <w:tab/>
      </w:r>
      <w:r w:rsidRPr="006A7C9E">
        <w:t xml:space="preserve">The acceleration of an object depends on the mass of the object and the </w:t>
      </w:r>
      <w:r>
        <w:t>……………</w:t>
      </w:r>
      <w:r w:rsidRPr="006A7C9E">
        <w:t xml:space="preserve"> force acting on it.</w:t>
      </w:r>
    </w:p>
    <w:p w14:paraId="1D43F074" w14:textId="77777777" w:rsidR="00CB0A98" w:rsidRDefault="00CB0A98" w:rsidP="00CB0A98">
      <w:pPr>
        <w:pStyle w:val="1wsquestionsdoubledigit"/>
      </w:pPr>
      <w:r>
        <w:rPr>
          <w:b/>
          <w:noProof/>
          <w:lang w:val="en-US"/>
        </w:rPr>
        <mc:AlternateContent>
          <mc:Choice Requires="wps">
            <w:drawing>
              <wp:anchor distT="0" distB="0" distL="114300" distR="114300" simplePos="0" relativeHeight="251862016" behindDoc="0" locked="0" layoutInCell="1" allowOverlap="1" wp14:anchorId="303E2019" wp14:editId="1C2F8D14">
                <wp:simplePos x="0" y="0"/>
                <wp:positionH relativeFrom="column">
                  <wp:posOffset>398145</wp:posOffset>
                </wp:positionH>
                <wp:positionV relativeFrom="paragraph">
                  <wp:posOffset>89535</wp:posOffset>
                </wp:positionV>
                <wp:extent cx="923290" cy="269875"/>
                <wp:effectExtent l="0" t="0" r="0" b="9525"/>
                <wp:wrapNone/>
                <wp:docPr id="649" name="Text 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60ACD0BD"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opposite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5" o:spid="_x0000_s1160" type="#_x0000_t202" style="position:absolute;left:0;text-align:left;margin-left:31.35pt;margin-top:7.05pt;width:72.7pt;height:21.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" filled="f" stroked="f" strokeweight="1.7pt">
                <v:stroke dashstyle="1 1" endcap="round"/>
                <v:textbox inset="1pt,1pt,1pt,1pt">
                  <w:txbxContent>
                    <w:p w14:paraId="60ACD0BD"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opposite</w:t>
                      </w:r>
                    </w:p>
                  </w:txbxContent>
                </v:textbox>
              </v:shape>
            </w:pict>
          </mc:Fallback>
        </mc:AlternateContent>
      </w:r>
      <w:r>
        <w:rPr>
          <w:b/>
          <w:noProof/>
          <w:lang w:val="en-US"/>
        </w:rPr>
        <mc:AlternateContent>
          <mc:Choice Requires="wps">
            <w:drawing>
              <wp:anchor distT="0" distB="0" distL="114300" distR="114300" simplePos="0" relativeHeight="251863040" behindDoc="0" locked="0" layoutInCell="1" allowOverlap="1" wp14:anchorId="01C1CEDB" wp14:editId="03295186">
                <wp:simplePos x="0" y="0"/>
                <wp:positionH relativeFrom="column">
                  <wp:posOffset>461645</wp:posOffset>
                </wp:positionH>
                <wp:positionV relativeFrom="paragraph">
                  <wp:posOffset>316230</wp:posOffset>
                </wp:positionV>
                <wp:extent cx="923290" cy="269875"/>
                <wp:effectExtent l="4445" t="1905" r="0" b="4445"/>
                <wp:wrapNone/>
                <wp:docPr id="650" name="Text 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4388DB6A"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Work</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6" o:spid="_x0000_s1161" type="#_x0000_t202" style="position:absolute;left:0;text-align:left;margin-left:36.35pt;margin-top:24.9pt;width:72.7pt;height:21.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BVgHQk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" filled="f" stroked="f" strokeweight="1.7pt">
                <v:stroke dashstyle="1 1" endcap="round"/>
                <v:textbox inset="1pt,1pt,1pt,1pt">
                  <w:txbxContent>
                    <w:p w14:paraId="4388DB6A"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Work</w:t>
                      </w:r>
                    </w:p>
                  </w:txbxContent>
                </v:textbox>
              </v:shape>
            </w:pict>
          </mc:Fallback>
        </mc:AlternateContent>
      </w:r>
      <w:r w:rsidRPr="00C65F06">
        <w:rPr>
          <w:b/>
        </w:rPr>
        <w:t>1</w:t>
      </w:r>
      <w:r>
        <w:rPr>
          <w:b/>
        </w:rPr>
        <w:t>0</w:t>
      </w:r>
      <w:r w:rsidRPr="00C65F06">
        <w:rPr>
          <w:b/>
        </w:rPr>
        <w:t>.</w:t>
      </w:r>
      <w:r>
        <w:rPr>
          <w:b/>
        </w:rPr>
        <w:tab/>
      </w:r>
      <w:r w:rsidRPr="006A7C9E">
        <w:t xml:space="preserve">When an object applies a force to a second object, the second object applies an </w:t>
      </w:r>
      <w:r>
        <w:t>……………</w:t>
      </w:r>
      <w:r w:rsidRPr="006A7C9E">
        <w:t xml:space="preserve"> and </w:t>
      </w:r>
      <w:r>
        <w:t>……………</w:t>
      </w:r>
      <w:r w:rsidRPr="006A7C9E">
        <w:t xml:space="preserve"> force to the first object.</w:t>
      </w:r>
    </w:p>
    <w:p w14:paraId="526C5AE5" w14:textId="77777777" w:rsidR="00CB0A98" w:rsidRDefault="00CB0A98" w:rsidP="00CB0A98">
      <w:pPr>
        <w:pStyle w:val="1wsquestionsdoubledigit"/>
      </w:pPr>
      <w:r>
        <w:rPr>
          <w:b/>
          <w:noProof/>
          <w:lang w:val="en-US"/>
        </w:rPr>
        <mc:AlternateContent>
          <mc:Choice Requires="wps">
            <w:drawing>
              <wp:anchor distT="0" distB="0" distL="114300" distR="114300" simplePos="0" relativeHeight="251864064" behindDoc="0" locked="0" layoutInCell="1" allowOverlap="1" wp14:anchorId="63292A5E" wp14:editId="3D4B3AD3">
                <wp:simplePos x="0" y="0"/>
                <wp:positionH relativeFrom="column">
                  <wp:posOffset>457200</wp:posOffset>
                </wp:positionH>
                <wp:positionV relativeFrom="paragraph">
                  <wp:posOffset>309719</wp:posOffset>
                </wp:positionV>
                <wp:extent cx="923290" cy="269875"/>
                <wp:effectExtent l="0" t="0" r="0" b="0"/>
                <wp:wrapNone/>
                <wp:docPr id="651" name="Text 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2F58B2B3"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Energy</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7" o:spid="_x0000_s1162" type="#_x0000_t202" style="position:absolute;left:0;text-align:left;margin-left:36pt;margin-top:24.4pt;width:72.7pt;height:21.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EsiIQo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" filled="f" stroked="f" strokeweight="1.7pt">
                <v:stroke dashstyle="1 1" endcap="round"/>
                <v:textbox inset="1pt,1pt,1pt,1pt">
                  <w:txbxContent>
                    <w:p w14:paraId="2F58B2B3"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Energy</w:t>
                      </w:r>
                    </w:p>
                  </w:txbxContent>
                </v:textbox>
              </v:shape>
            </w:pict>
          </mc:Fallback>
        </mc:AlternateContent>
      </w:r>
      <w:r w:rsidRPr="00C65F06">
        <w:rPr>
          <w:b/>
        </w:rPr>
        <w:t>1</w:t>
      </w:r>
      <w:r>
        <w:rPr>
          <w:b/>
        </w:rPr>
        <w:t>1</w:t>
      </w:r>
      <w:r w:rsidRPr="00C65F06">
        <w:rPr>
          <w:b/>
        </w:rPr>
        <w:t>.</w:t>
      </w:r>
      <w:r>
        <w:rPr>
          <w:b/>
        </w:rPr>
        <w:tab/>
      </w:r>
      <w:r>
        <w:t xml:space="preserve">…………… </w:t>
      </w:r>
      <w:r w:rsidRPr="006A7C9E">
        <w:t>is done whenever a force is applied to an object and the object moves in the direction of the force.</w:t>
      </w:r>
    </w:p>
    <w:p w14:paraId="21E7EB58" w14:textId="77777777" w:rsidR="00CB0A98" w:rsidRPr="0068236A" w:rsidRDefault="00CB0A98" w:rsidP="00CB0A98">
      <w:pPr>
        <w:pStyle w:val="1wsquestionsdoubledigit"/>
      </w:pPr>
      <w:r>
        <w:rPr>
          <w:b/>
          <w:noProof/>
          <w:lang w:val="en-US"/>
        </w:rPr>
        <mc:AlternateContent>
          <mc:Choice Requires="wps">
            <w:drawing>
              <wp:anchor distT="0" distB="0" distL="114300" distR="114300" simplePos="0" relativeHeight="251865088" behindDoc="0" locked="0" layoutInCell="1" allowOverlap="1" wp14:anchorId="0A1C8B52" wp14:editId="04197407">
                <wp:simplePos x="0" y="0"/>
                <wp:positionH relativeFrom="column">
                  <wp:posOffset>1978025</wp:posOffset>
                </wp:positionH>
                <wp:positionV relativeFrom="paragraph">
                  <wp:posOffset>307814</wp:posOffset>
                </wp:positionV>
                <wp:extent cx="923290" cy="269875"/>
                <wp:effectExtent l="0" t="0" r="0" b="0"/>
                <wp:wrapNone/>
                <wp:docPr id="652" name="Text 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52E54C0B"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potential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8" o:spid="_x0000_s1163" type="#_x0000_t202" style="position:absolute;left:0;text-align:left;margin-left:155.75pt;margin-top:24.25pt;width:72.7pt;height:21.2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1XkIwo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" filled="f" stroked="f" strokeweight="1.7pt">
                <v:stroke dashstyle="1 1" endcap="round"/>
                <v:textbox inset="1pt,1pt,1pt,1pt">
                  <w:txbxContent>
                    <w:p w14:paraId="52E54C0B"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potential</w:t>
                      </w:r>
                    </w:p>
                  </w:txbxContent>
                </v:textbox>
              </v:shape>
            </w:pict>
          </mc:Fallback>
        </mc:AlternateContent>
      </w:r>
      <w:r>
        <w:rPr>
          <w:b/>
          <w:noProof/>
          <w:lang w:val="en-US"/>
        </w:rPr>
        <mc:AlternateContent>
          <mc:Choice Requires="wps">
            <w:drawing>
              <wp:anchor distT="0" distB="0" distL="114300" distR="114300" simplePos="0" relativeHeight="251866112" behindDoc="0" locked="0" layoutInCell="1" allowOverlap="1" wp14:anchorId="5F84DC99" wp14:editId="070FD24C">
                <wp:simplePos x="0" y="0"/>
                <wp:positionH relativeFrom="column">
                  <wp:posOffset>3176905</wp:posOffset>
                </wp:positionH>
                <wp:positionV relativeFrom="paragraph">
                  <wp:posOffset>314960</wp:posOffset>
                </wp:positionV>
                <wp:extent cx="923290" cy="269875"/>
                <wp:effectExtent l="0" t="635" r="0" b="0"/>
                <wp:wrapNone/>
                <wp:docPr id="653" name="Text 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2A1C2AA8"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Gravitational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9" o:spid="_x0000_s1164" type="#_x0000_t202" style="position:absolute;left:0;text-align:left;margin-left:250.15pt;margin-top:24.8pt;width:72.7pt;height:21.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T2RGgo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" filled="f" stroked="f" strokeweight="1.7pt">
                <v:stroke dashstyle="1 1" endcap="round"/>
                <v:textbox inset="1pt,1pt,1pt,1pt">
                  <w:txbxContent>
                    <w:p w14:paraId="2A1C2AA8"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Gravitational</w:t>
                      </w:r>
                    </w:p>
                  </w:txbxContent>
                </v:textbox>
              </v:shape>
            </w:pict>
          </mc:Fallback>
        </mc:AlternateContent>
      </w:r>
      <w:r w:rsidRPr="00C65F06">
        <w:rPr>
          <w:b/>
        </w:rPr>
        <w:t>1</w:t>
      </w:r>
      <w:r>
        <w:rPr>
          <w:b/>
        </w:rPr>
        <w:t>2</w:t>
      </w:r>
      <w:r w:rsidRPr="00C65F06">
        <w:rPr>
          <w:b/>
        </w:rPr>
        <w:t>.</w:t>
      </w:r>
      <w:r>
        <w:rPr>
          <w:b/>
        </w:rPr>
        <w:tab/>
      </w:r>
      <w:r>
        <w:t xml:space="preserve">…………… </w:t>
      </w:r>
      <w:r w:rsidRPr="006A7C9E">
        <w:t>can be transferred to an object by doing work on it. Doing work on an object can also convert the energy an object possesses from one form into another.</w:t>
      </w:r>
    </w:p>
    <w:p w14:paraId="593C54E0" w14:textId="77777777" w:rsidR="00CB0A98" w:rsidRDefault="00CB0A98" w:rsidP="00CB0A98">
      <w:pPr>
        <w:pStyle w:val="1wsquestionsdoubledigit"/>
      </w:pPr>
      <w:r>
        <w:rPr>
          <w:b/>
          <w:noProof/>
          <w:lang w:val="en-US"/>
        </w:rPr>
        <mc:AlternateContent>
          <mc:Choice Requires="wps">
            <w:drawing>
              <wp:anchor distT="0" distB="0" distL="114300" distR="114300" simplePos="0" relativeHeight="251868160" behindDoc="0" locked="0" layoutInCell="1" allowOverlap="1" wp14:anchorId="050352A1" wp14:editId="6B85939F">
                <wp:simplePos x="0" y="0"/>
                <wp:positionH relativeFrom="column">
                  <wp:posOffset>4664710</wp:posOffset>
                </wp:positionH>
                <wp:positionV relativeFrom="paragraph">
                  <wp:posOffset>305274</wp:posOffset>
                </wp:positionV>
                <wp:extent cx="923290" cy="269875"/>
                <wp:effectExtent l="0" t="0" r="0" b="0"/>
                <wp:wrapNone/>
                <wp:docPr id="654" name="Text 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4B60C2F2"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destroyed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81" o:spid="_x0000_s1165" type="#_x0000_t202" style="position:absolute;left:0;text-align:left;margin-left:367.3pt;margin-top:24.05pt;width:72.7pt;height:21.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" filled="f" stroked="f" strokeweight="1.7pt">
                <v:stroke dashstyle="1 1" endcap="round"/>
                <v:textbox inset="1pt,1pt,1pt,1pt">
                  <w:txbxContent>
                    <w:p w14:paraId="4B60C2F2"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destroyed</w:t>
                      </w:r>
                    </w:p>
                  </w:txbxContent>
                </v:textbox>
              </v:shape>
            </w:pict>
          </mc:Fallback>
        </mc:AlternateContent>
      </w:r>
      <w:r>
        <w:rPr>
          <w:b/>
          <w:noProof/>
          <w:lang w:val="en-US"/>
        </w:rPr>
        <mc:AlternateContent>
          <mc:Choice Requires="wps">
            <w:drawing>
              <wp:anchor distT="0" distB="0" distL="114300" distR="114300" simplePos="0" relativeHeight="251867136" behindDoc="0" locked="0" layoutInCell="1" allowOverlap="1" wp14:anchorId="7E7D303F" wp14:editId="23B0D9E6">
                <wp:simplePos x="0" y="0"/>
                <wp:positionH relativeFrom="column">
                  <wp:posOffset>466725</wp:posOffset>
                </wp:positionH>
                <wp:positionV relativeFrom="paragraph">
                  <wp:posOffset>94615</wp:posOffset>
                </wp:positionV>
                <wp:extent cx="923290" cy="269875"/>
                <wp:effectExtent l="0" t="0" r="635" b="0"/>
                <wp:wrapNone/>
                <wp:docPr id="655" name="Text 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698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1590" cap="rnd" algn="ctr">
                              <a:solidFill>
                                <a:srgbClr val="000000"/>
                              </a:solidFill>
                              <a:prstDash val="sysDot"/>
                              <a:miter lim="800000"/>
                              <a:headEnd/>
                              <a:tailEnd/>
                            </a14:hiddenLine>
                          </a:ext>
                          <a:ext uri="{AF507438-7753-43e0-B8FC-AC1667EBCBE1}">
                            <a14:hiddenEffects xmlns:a14="http://schemas.microsoft.com/office/drawing/2010/main">
                              <a:effectLst/>
                            </a14:hiddenEffects>
                          </a:ext>
                        </a:extLst>
                      </wps:spPr>
                      <wps:txbx>
                        <w:txbxContent>
                          <w:p w14:paraId="23399083"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elastic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80" o:spid="_x0000_s1166" type="#_x0000_t202" style="position:absolute;left:0;text-align:left;margin-left:36.75pt;margin-top:7.45pt;width:72.7pt;height:21.2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" filled="f" stroked="f" strokeweight="1.7pt">
                <v:stroke dashstyle="1 1" endcap="round"/>
                <v:textbox inset="1pt,1pt,1pt,1pt">
                  <w:txbxContent>
                    <w:p w14:paraId="23399083" w14:textId="77777777" w:rsidR="00CB0A98" w:rsidRPr="003301B6" w:rsidRDefault="00CB0A98" w:rsidP="00CB0A98">
                      <w:pPr>
                        <w:pStyle w:val="1wsmainbodydrop"/>
                        <w:spacing w:line="340" w:lineRule="exact"/>
                        <w:rPr>
                          <w:rFonts w:ascii="Arial" w:hAnsi="Arial" w:cs="Arial"/>
                          <w:color w:val="FF0000"/>
                          <w:sz w:val="21"/>
                          <w:szCs w:val="21"/>
                        </w:rPr>
                      </w:pPr>
                      <w:r w:rsidRPr="003301B6">
                        <w:rPr>
                          <w:rFonts w:ascii="Arial" w:hAnsi="Arial" w:cs="Arial"/>
                          <w:color w:val="FF0000"/>
                          <w:sz w:val="21"/>
                          <w:szCs w:val="21"/>
                        </w:rPr>
                        <w:t>elastic</w:t>
                      </w:r>
                    </w:p>
                  </w:txbxContent>
                </v:textbox>
              </v:shape>
            </w:pict>
          </mc:Fallback>
        </mc:AlternateContent>
      </w:r>
      <w:r w:rsidRPr="0023300C">
        <w:rPr>
          <w:b/>
        </w:rPr>
        <w:t>13.</w:t>
      </w:r>
      <w:r>
        <w:tab/>
      </w:r>
      <w:r w:rsidRPr="006A7C9E">
        <w:t xml:space="preserve">All stored energy is called </w:t>
      </w:r>
      <w:r>
        <w:t>……………</w:t>
      </w:r>
      <w:r w:rsidRPr="006A7C9E">
        <w:t xml:space="preserve"> energy. </w:t>
      </w:r>
      <w:r>
        <w:t>…………………</w:t>
      </w:r>
      <w:r w:rsidRPr="006A7C9E">
        <w:t xml:space="preserve"> potential energy and </w:t>
      </w:r>
      <w:r>
        <w:t>……………</w:t>
      </w:r>
      <w:r w:rsidRPr="006A7C9E">
        <w:t xml:space="preserve"> potential energy are examples of stored energy.</w:t>
      </w:r>
    </w:p>
    <w:p w14:paraId="7A910145" w14:textId="77777777" w:rsidR="00CB0A98" w:rsidRDefault="00CB0A98" w:rsidP="00CB0A98">
      <w:pPr>
        <w:pStyle w:val="1wsquestionsdoubledigit"/>
      </w:pPr>
      <w:r>
        <w:rPr>
          <w:b/>
        </w:rPr>
        <w:t>14</w:t>
      </w:r>
      <w:r w:rsidRPr="0023300C">
        <w:rPr>
          <w:b/>
        </w:rPr>
        <w:t>.</w:t>
      </w:r>
      <w:r>
        <w:tab/>
      </w:r>
      <w:r w:rsidRPr="006A7C9E">
        <w:t xml:space="preserve">The Law of Conservation of Energy states that energy is never created or </w:t>
      </w:r>
      <w:r w:rsidRPr="006A7C9E">
        <w:rPr>
          <w:rFonts w:eastAsia="Arial Unicode MS" w:hint="eastAsia"/>
        </w:rPr>
        <w:t> </w:t>
      </w:r>
      <w:r>
        <w:t xml:space="preserve">…………… </w:t>
      </w:r>
      <w:r w:rsidRPr="006A7C9E">
        <w:t>.</w:t>
      </w:r>
    </w:p>
    <w:p w14:paraId="27EAA37D" w14:textId="77777777" w:rsidR="00CB0A98" w:rsidRDefault="00CB0A98" w:rsidP="00CB0A98">
      <w:pPr>
        <w:pStyle w:val="1wsquestionsdoubledigit"/>
      </w:pPr>
    </w:p>
    <w:tbl>
      <w:tblPr>
        <w:tblStyle w:val="TableGrid"/>
        <w:tblW w:w="0" w:type="auto"/>
        <w:tblInd w:w="513"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995"/>
        <w:gridCol w:w="2541"/>
        <w:gridCol w:w="2520"/>
        <w:gridCol w:w="2528"/>
      </w:tblGrid>
      <w:tr w:rsidR="00CB0A98" w14:paraId="43A0A4FE" w14:textId="77777777" w:rsidTr="009F0934">
        <w:tc>
          <w:tcPr>
            <w:tcW w:w="1995" w:type="dxa"/>
            <w:tcMar>
              <w:top w:w="40" w:type="dxa"/>
              <w:left w:w="499" w:type="dxa"/>
              <w:bottom w:w="40" w:type="dxa"/>
              <w:right w:w="0" w:type="dxa"/>
            </w:tcMar>
          </w:tcPr>
          <w:p w14:paraId="6F8EA9C8" w14:textId="77777777" w:rsidR="00CB0A98" w:rsidRDefault="00CB0A98" w:rsidP="009F0934">
            <w:pPr>
              <w:pStyle w:val="1wsmainbodyfullout"/>
            </w:pPr>
            <w:r w:rsidRPr="006A7C9E">
              <w:t>average</w:t>
            </w:r>
          </w:p>
        </w:tc>
        <w:tc>
          <w:tcPr>
            <w:tcW w:w="2541" w:type="dxa"/>
            <w:tcMar>
              <w:top w:w="40" w:type="dxa"/>
              <w:left w:w="499" w:type="dxa"/>
              <w:bottom w:w="40" w:type="dxa"/>
              <w:right w:w="0" w:type="dxa"/>
            </w:tcMar>
          </w:tcPr>
          <w:p w14:paraId="4F144069" w14:textId="77777777" w:rsidR="00CB0A98" w:rsidRDefault="00CB0A98" w:rsidP="009F0934">
            <w:pPr>
              <w:pStyle w:val="1wsmainbodyfullout"/>
            </w:pPr>
            <w:r w:rsidRPr="006A7C9E">
              <w:t>destroyed</w:t>
            </w:r>
          </w:p>
        </w:tc>
        <w:tc>
          <w:tcPr>
            <w:tcW w:w="2520" w:type="dxa"/>
            <w:tcMar>
              <w:top w:w="40" w:type="dxa"/>
              <w:left w:w="499" w:type="dxa"/>
              <w:bottom w:w="40" w:type="dxa"/>
              <w:right w:w="0" w:type="dxa"/>
            </w:tcMar>
          </w:tcPr>
          <w:p w14:paraId="56F7E591" w14:textId="77777777" w:rsidR="00CB0A98" w:rsidRDefault="00CB0A98" w:rsidP="009F0934">
            <w:pPr>
              <w:pStyle w:val="1wsmainbodyfullout"/>
            </w:pPr>
            <w:r w:rsidRPr="006A7C9E">
              <w:t>potential</w:t>
            </w:r>
          </w:p>
        </w:tc>
        <w:tc>
          <w:tcPr>
            <w:tcW w:w="2528" w:type="dxa"/>
            <w:tcMar>
              <w:top w:w="40" w:type="dxa"/>
              <w:left w:w="499" w:type="dxa"/>
              <w:bottom w:w="40" w:type="dxa"/>
              <w:right w:w="0" w:type="dxa"/>
            </w:tcMar>
          </w:tcPr>
          <w:p w14:paraId="7F2EDB51" w14:textId="77777777" w:rsidR="00CB0A98" w:rsidRDefault="00CB0A98" w:rsidP="009F0934">
            <w:pPr>
              <w:pStyle w:val="1wsmainbodyfullout"/>
            </w:pPr>
            <w:r w:rsidRPr="006A7C9E">
              <w:t>weight</w:t>
            </w:r>
          </w:p>
        </w:tc>
      </w:tr>
      <w:tr w:rsidR="00CB0A98" w14:paraId="54AAD674" w14:textId="77777777" w:rsidTr="009F0934">
        <w:tc>
          <w:tcPr>
            <w:tcW w:w="1995" w:type="dxa"/>
            <w:tcMar>
              <w:top w:w="40" w:type="dxa"/>
              <w:left w:w="499" w:type="dxa"/>
              <w:bottom w:w="40" w:type="dxa"/>
              <w:right w:w="0" w:type="dxa"/>
            </w:tcMar>
          </w:tcPr>
          <w:p w14:paraId="04E673C7" w14:textId="77777777" w:rsidR="00CB0A98" w:rsidRDefault="00CB0A98" w:rsidP="009F0934">
            <w:pPr>
              <w:pStyle w:val="1wsmainbodyfullout"/>
            </w:pPr>
            <w:r w:rsidRPr="006A7C9E">
              <w:t>energy</w:t>
            </w:r>
          </w:p>
        </w:tc>
        <w:tc>
          <w:tcPr>
            <w:tcW w:w="2541" w:type="dxa"/>
            <w:tcMar>
              <w:top w:w="40" w:type="dxa"/>
              <w:left w:w="499" w:type="dxa"/>
              <w:bottom w:w="40" w:type="dxa"/>
              <w:right w:w="0" w:type="dxa"/>
            </w:tcMar>
          </w:tcPr>
          <w:p w14:paraId="17F4420F" w14:textId="77777777" w:rsidR="00CB0A98" w:rsidRDefault="00CB0A98" w:rsidP="009F0934">
            <w:pPr>
              <w:pStyle w:val="1wsmainbodyfullout"/>
            </w:pPr>
            <w:r w:rsidRPr="006A7C9E">
              <w:t>equal</w:t>
            </w:r>
          </w:p>
        </w:tc>
        <w:tc>
          <w:tcPr>
            <w:tcW w:w="2520" w:type="dxa"/>
            <w:tcMar>
              <w:top w:w="40" w:type="dxa"/>
              <w:left w:w="499" w:type="dxa"/>
              <w:bottom w:w="40" w:type="dxa"/>
              <w:right w:w="0" w:type="dxa"/>
            </w:tcMar>
          </w:tcPr>
          <w:p w14:paraId="1096E5BC" w14:textId="77777777" w:rsidR="00CB0A98" w:rsidRDefault="00CB0A98" w:rsidP="009F0934">
            <w:pPr>
              <w:pStyle w:val="1wsmainbodyfullout"/>
            </w:pPr>
            <w:r w:rsidRPr="006A7C9E">
              <w:t>total</w:t>
            </w:r>
          </w:p>
        </w:tc>
        <w:tc>
          <w:tcPr>
            <w:tcW w:w="2528" w:type="dxa"/>
            <w:tcMar>
              <w:top w:w="40" w:type="dxa"/>
              <w:left w:w="499" w:type="dxa"/>
              <w:bottom w:w="40" w:type="dxa"/>
              <w:right w:w="0" w:type="dxa"/>
            </w:tcMar>
          </w:tcPr>
          <w:p w14:paraId="07F81E30" w14:textId="77777777" w:rsidR="00CB0A98" w:rsidRDefault="00CB0A98" w:rsidP="009F0934">
            <w:pPr>
              <w:pStyle w:val="1wsmainbodyfullout"/>
            </w:pPr>
            <w:r w:rsidRPr="006A7C9E">
              <w:t>opposite</w:t>
            </w:r>
          </w:p>
        </w:tc>
      </w:tr>
      <w:tr w:rsidR="00CB0A98" w14:paraId="0F0DE73C" w14:textId="77777777" w:rsidTr="009F0934">
        <w:tc>
          <w:tcPr>
            <w:tcW w:w="1995" w:type="dxa"/>
            <w:tcMar>
              <w:top w:w="40" w:type="dxa"/>
              <w:left w:w="499" w:type="dxa"/>
              <w:bottom w:w="40" w:type="dxa"/>
              <w:right w:w="0" w:type="dxa"/>
            </w:tcMar>
          </w:tcPr>
          <w:p w14:paraId="38F1F0C4" w14:textId="77777777" w:rsidR="00CB0A98" w:rsidRDefault="00CB0A98" w:rsidP="009F0934">
            <w:pPr>
              <w:pStyle w:val="1wsmainbodyfullout"/>
            </w:pPr>
            <w:r w:rsidRPr="006A7C9E">
              <w:t>direction</w:t>
            </w:r>
          </w:p>
        </w:tc>
        <w:tc>
          <w:tcPr>
            <w:tcW w:w="2541" w:type="dxa"/>
            <w:tcMar>
              <w:top w:w="40" w:type="dxa"/>
              <w:left w:w="499" w:type="dxa"/>
              <w:bottom w:w="40" w:type="dxa"/>
              <w:right w:w="0" w:type="dxa"/>
            </w:tcMar>
          </w:tcPr>
          <w:p w14:paraId="34AE53C3" w14:textId="77777777" w:rsidR="00CB0A98" w:rsidRDefault="00CB0A98" w:rsidP="009F0934">
            <w:pPr>
              <w:pStyle w:val="1wsmainbodyfullout"/>
            </w:pPr>
            <w:r w:rsidRPr="006A7C9E">
              <w:t>dividing</w:t>
            </w:r>
          </w:p>
        </w:tc>
        <w:tc>
          <w:tcPr>
            <w:tcW w:w="2520" w:type="dxa"/>
            <w:tcMar>
              <w:top w:w="40" w:type="dxa"/>
              <w:left w:w="499" w:type="dxa"/>
              <w:bottom w:w="40" w:type="dxa"/>
              <w:right w:w="0" w:type="dxa"/>
            </w:tcMar>
          </w:tcPr>
          <w:p w14:paraId="1ED04166" w14:textId="77777777" w:rsidR="00CB0A98" w:rsidRDefault="00CB0A98" w:rsidP="009F0934">
            <w:pPr>
              <w:pStyle w:val="1wsmainbodyfullout"/>
            </w:pPr>
            <w:r w:rsidRPr="006A7C9E">
              <w:t>work</w:t>
            </w:r>
          </w:p>
        </w:tc>
        <w:tc>
          <w:tcPr>
            <w:tcW w:w="2528" w:type="dxa"/>
            <w:tcMar>
              <w:top w:w="40" w:type="dxa"/>
              <w:left w:w="499" w:type="dxa"/>
              <w:bottom w:w="40" w:type="dxa"/>
              <w:right w:w="0" w:type="dxa"/>
            </w:tcMar>
          </w:tcPr>
          <w:p w14:paraId="3669AC90" w14:textId="77777777" w:rsidR="00CB0A98" w:rsidRDefault="00CB0A98" w:rsidP="009F0934">
            <w:pPr>
              <w:pStyle w:val="1wsmainbodyfullout"/>
            </w:pPr>
            <w:r w:rsidRPr="006A7C9E">
              <w:t>gravitational</w:t>
            </w:r>
          </w:p>
        </w:tc>
      </w:tr>
      <w:tr w:rsidR="00CB0A98" w14:paraId="0B202DC3" w14:textId="77777777" w:rsidTr="009F0934">
        <w:tc>
          <w:tcPr>
            <w:tcW w:w="1995" w:type="dxa"/>
            <w:tcMar>
              <w:top w:w="40" w:type="dxa"/>
              <w:left w:w="499" w:type="dxa"/>
              <w:bottom w:w="40" w:type="dxa"/>
              <w:right w:w="0" w:type="dxa"/>
            </w:tcMar>
          </w:tcPr>
          <w:p w14:paraId="236C90E3" w14:textId="77777777" w:rsidR="00CB0A98" w:rsidRDefault="00CB0A98" w:rsidP="009F0934">
            <w:pPr>
              <w:pStyle w:val="1wsmainbodyfullout"/>
            </w:pPr>
            <w:r w:rsidRPr="006A7C9E">
              <w:t>unbalanced</w:t>
            </w:r>
          </w:p>
        </w:tc>
        <w:tc>
          <w:tcPr>
            <w:tcW w:w="2541" w:type="dxa"/>
            <w:tcMar>
              <w:top w:w="40" w:type="dxa"/>
              <w:left w:w="499" w:type="dxa"/>
              <w:bottom w:w="40" w:type="dxa"/>
              <w:right w:w="0" w:type="dxa"/>
            </w:tcMar>
          </w:tcPr>
          <w:p w14:paraId="16FF0EC3" w14:textId="77777777" w:rsidR="00CB0A98" w:rsidRDefault="00CB0A98" w:rsidP="009F0934">
            <w:pPr>
              <w:pStyle w:val="1wsmainbodyfullout"/>
            </w:pPr>
            <w:r w:rsidRPr="006A7C9E">
              <w:t>instantaneous</w:t>
            </w:r>
          </w:p>
        </w:tc>
        <w:tc>
          <w:tcPr>
            <w:tcW w:w="2520" w:type="dxa"/>
            <w:tcMar>
              <w:top w:w="40" w:type="dxa"/>
              <w:left w:w="499" w:type="dxa"/>
              <w:bottom w:w="40" w:type="dxa"/>
              <w:right w:w="0" w:type="dxa"/>
            </w:tcMar>
          </w:tcPr>
          <w:p w14:paraId="51E60E74" w14:textId="77777777" w:rsidR="00CB0A98" w:rsidRDefault="00CB0A98" w:rsidP="009F0934">
            <w:pPr>
              <w:pStyle w:val="1wsmainbodyfullout"/>
            </w:pPr>
            <w:r w:rsidRPr="006A7C9E">
              <w:t>acceleration</w:t>
            </w:r>
          </w:p>
        </w:tc>
        <w:tc>
          <w:tcPr>
            <w:tcW w:w="2528" w:type="dxa"/>
            <w:tcMar>
              <w:top w:w="40" w:type="dxa"/>
              <w:left w:w="499" w:type="dxa"/>
              <w:bottom w:w="40" w:type="dxa"/>
              <w:right w:w="0" w:type="dxa"/>
            </w:tcMar>
          </w:tcPr>
          <w:p w14:paraId="01C55A27" w14:textId="77777777" w:rsidR="00CB0A98" w:rsidRDefault="00CB0A98" w:rsidP="009F0934">
            <w:pPr>
              <w:pStyle w:val="1wsmainbodyfullout"/>
            </w:pPr>
          </w:p>
        </w:tc>
      </w:tr>
      <w:tr w:rsidR="00CB0A98" w14:paraId="053DDAE5" w14:textId="77777777" w:rsidTr="009F0934">
        <w:tc>
          <w:tcPr>
            <w:tcW w:w="1995" w:type="dxa"/>
            <w:tcMar>
              <w:top w:w="40" w:type="dxa"/>
              <w:left w:w="499" w:type="dxa"/>
              <w:bottom w:w="40" w:type="dxa"/>
              <w:right w:w="0" w:type="dxa"/>
            </w:tcMar>
          </w:tcPr>
          <w:p w14:paraId="6C885008" w14:textId="77777777" w:rsidR="00CB0A98" w:rsidRDefault="00CB0A98" w:rsidP="009F0934">
            <w:pPr>
              <w:pStyle w:val="1wsmainbodyfullout"/>
            </w:pPr>
            <w:r w:rsidRPr="006A7C9E">
              <w:t>elastic</w:t>
            </w:r>
          </w:p>
        </w:tc>
        <w:tc>
          <w:tcPr>
            <w:tcW w:w="2541" w:type="dxa"/>
            <w:tcMar>
              <w:top w:w="40" w:type="dxa"/>
              <w:left w:w="499" w:type="dxa"/>
              <w:bottom w:w="40" w:type="dxa"/>
              <w:right w:w="0" w:type="dxa"/>
            </w:tcMar>
          </w:tcPr>
          <w:p w14:paraId="44732A99" w14:textId="77777777" w:rsidR="00CB0A98" w:rsidRDefault="00CB0A98" w:rsidP="009F0934">
            <w:pPr>
              <w:pStyle w:val="1wsmainbodyfullout"/>
            </w:pPr>
            <w:r w:rsidRPr="006A7C9E">
              <w:t>velocity</w:t>
            </w:r>
          </w:p>
        </w:tc>
        <w:tc>
          <w:tcPr>
            <w:tcW w:w="2520" w:type="dxa"/>
            <w:tcMar>
              <w:top w:w="40" w:type="dxa"/>
              <w:left w:w="499" w:type="dxa"/>
              <w:bottom w:w="40" w:type="dxa"/>
              <w:right w:w="0" w:type="dxa"/>
            </w:tcMar>
          </w:tcPr>
          <w:p w14:paraId="11360946" w14:textId="77777777" w:rsidR="00CB0A98" w:rsidRDefault="00CB0A98" w:rsidP="009F0934">
            <w:pPr>
              <w:pStyle w:val="1wsmainbodyfullout"/>
            </w:pPr>
            <w:r w:rsidRPr="006A7C9E">
              <w:t>rate</w:t>
            </w:r>
          </w:p>
        </w:tc>
        <w:tc>
          <w:tcPr>
            <w:tcW w:w="2528" w:type="dxa"/>
            <w:tcMar>
              <w:top w:w="40" w:type="dxa"/>
              <w:left w:w="499" w:type="dxa"/>
              <w:bottom w:w="40" w:type="dxa"/>
              <w:right w:w="0" w:type="dxa"/>
            </w:tcMar>
          </w:tcPr>
          <w:p w14:paraId="610E862A" w14:textId="77777777" w:rsidR="00CB0A98" w:rsidRDefault="00CB0A98" w:rsidP="009F0934">
            <w:pPr>
              <w:pStyle w:val="1wsmainbodyfullout"/>
            </w:pPr>
          </w:p>
        </w:tc>
      </w:tr>
    </w:tbl>
    <w:p w14:paraId="31032A4E" w14:textId="77777777" w:rsidR="00CB0A98" w:rsidRPr="008A6884" w:rsidRDefault="00CB0A98" w:rsidP="00CB0A98">
      <w:pPr>
        <w:pStyle w:val="1wsquestionsdoubledigit"/>
      </w:pPr>
      <w:bookmarkStart w:id="8" w:name="_GoBack"/>
      <w:bookmarkEnd w:id="8"/>
    </w:p>
    <w:p w14:paraId="617AC521" w14:textId="77777777" w:rsidR="001E2D62" w:rsidRPr="00DB6C79" w:rsidRDefault="001E2D62" w:rsidP="0044013D">
      <w:pPr>
        <w:rPr>
          <w:rFonts w:ascii="Arial" w:hAnsi="Arial"/>
        </w:rPr>
      </w:pPr>
    </w:p>
    <w:sectPr w:rsidR="001E2D62" w:rsidRPr="00DB6C79" w:rsidSect="00AE5F5F">
      <w:footerReference w:type="even" r:id="rId146"/>
      <w:footerReference w:type="default" r:id="rId147"/>
      <w:pgSz w:w="11900" w:h="16840"/>
      <w:pgMar w:top="851" w:right="1134" w:bottom="851" w:left="1134" w:header="709" w:footer="709" w:gutter="0"/>
      <w:pgNumType w:start="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0255DB86" w14:textId="77777777" w:rsidR="001E2D62" w:rsidRDefault="001E2D62" w:rsidP="00C86668">
      <w:r>
        <w:separator/>
      </w:r>
    </w:p>
  </w:endnote>
  <w:endnote w:type="continuationSeparator" w:id="0">
    <w:p w14:paraId="6FE8F508" w14:textId="77777777" w:rsidR="001E2D62" w:rsidRDefault="001E2D62" w:rsidP="00C8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VAGRoundedLT-Black">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27D845" w14:textId="77777777" w:rsidR="001E2D62" w:rsidRDefault="001E2D62" w:rsidP="00F316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6A09ABF" w14:textId="77777777" w:rsidR="001E2D62" w:rsidRDefault="001E2D62" w:rsidP="00C86668">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C845B1" w14:textId="77777777" w:rsidR="001E2D62" w:rsidRDefault="001E2D62" w:rsidP="00F316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40BC">
      <w:rPr>
        <w:rStyle w:val="PageNumber"/>
        <w:noProof/>
      </w:rPr>
      <w:t>40</w:t>
    </w:r>
    <w:r>
      <w:rPr>
        <w:rStyle w:val="PageNumber"/>
      </w:rPr>
      <w:fldChar w:fldCharType="end"/>
    </w:r>
  </w:p>
  <w:p w14:paraId="432691CF" w14:textId="77777777" w:rsidR="001E2D62" w:rsidRDefault="001E2D62" w:rsidP="00C86668">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52A40D84" w14:textId="77777777" w:rsidR="001E2D62" w:rsidRDefault="001E2D62" w:rsidP="00C86668">
      <w:r>
        <w:separator/>
      </w:r>
    </w:p>
  </w:footnote>
  <w:footnote w:type="continuationSeparator" w:id="0">
    <w:p w14:paraId="0418EF7A" w14:textId="77777777" w:rsidR="001E2D62" w:rsidRDefault="001E2D62" w:rsidP="00C866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en-AU" w:vendorID="2" w:dllVersion="6" w:checkStyle="1"/>
  <w:attachedTemplate r:id="rId1"/>
  <w:defaultTabStop w:val="567"/>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71D"/>
    <w:rsid w:val="00001B51"/>
    <w:rsid w:val="00033F62"/>
    <w:rsid w:val="00043E46"/>
    <w:rsid w:val="00096810"/>
    <w:rsid w:val="000974E2"/>
    <w:rsid w:val="000F5877"/>
    <w:rsid w:val="0010429E"/>
    <w:rsid w:val="001A7A92"/>
    <w:rsid w:val="001E2D62"/>
    <w:rsid w:val="00222BC9"/>
    <w:rsid w:val="00254DEC"/>
    <w:rsid w:val="002F53A5"/>
    <w:rsid w:val="003301B6"/>
    <w:rsid w:val="00380F33"/>
    <w:rsid w:val="003D11C3"/>
    <w:rsid w:val="004340BC"/>
    <w:rsid w:val="0044013D"/>
    <w:rsid w:val="004F2AFF"/>
    <w:rsid w:val="00515DA5"/>
    <w:rsid w:val="00527226"/>
    <w:rsid w:val="00552028"/>
    <w:rsid w:val="005670A3"/>
    <w:rsid w:val="00575EF5"/>
    <w:rsid w:val="005872A5"/>
    <w:rsid w:val="00652982"/>
    <w:rsid w:val="00766780"/>
    <w:rsid w:val="0077478A"/>
    <w:rsid w:val="008A16D0"/>
    <w:rsid w:val="008C22EA"/>
    <w:rsid w:val="008C2908"/>
    <w:rsid w:val="008D7C83"/>
    <w:rsid w:val="00907C9B"/>
    <w:rsid w:val="00923418"/>
    <w:rsid w:val="00967719"/>
    <w:rsid w:val="00992525"/>
    <w:rsid w:val="009B79E2"/>
    <w:rsid w:val="009C5DB2"/>
    <w:rsid w:val="009F161C"/>
    <w:rsid w:val="00A17934"/>
    <w:rsid w:val="00A4771D"/>
    <w:rsid w:val="00AE5F5F"/>
    <w:rsid w:val="00BE3736"/>
    <w:rsid w:val="00BF67FC"/>
    <w:rsid w:val="00C277E2"/>
    <w:rsid w:val="00C4001F"/>
    <w:rsid w:val="00C86668"/>
    <w:rsid w:val="00CB0A98"/>
    <w:rsid w:val="00DA5783"/>
    <w:rsid w:val="00DB6C79"/>
    <w:rsid w:val="00E728B4"/>
    <w:rsid w:val="00EC5D48"/>
    <w:rsid w:val="00F31653"/>
    <w:rsid w:val="00F357A6"/>
    <w:rsid w:val="00F362D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BB3CE3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5670A3"/>
    <w:pPr>
      <w:keepNext/>
      <w:spacing w:before="240" w:after="60"/>
      <w:outlineLvl w:val="0"/>
    </w:pPr>
    <w:rPr>
      <w:rFonts w:ascii="Arial" w:eastAsia="Times New Roman" w:hAnsi="Arial" w:cs="Arial"/>
      <w:b/>
      <w:bCs/>
      <w:kern w:val="32"/>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771D"/>
    <w:rPr>
      <w:rFonts w:ascii="Lucida Grande" w:hAnsi="Lucida Grande"/>
      <w:sz w:val="18"/>
      <w:szCs w:val="18"/>
    </w:rPr>
  </w:style>
  <w:style w:type="character" w:customStyle="1" w:styleId="BalloonTextChar">
    <w:name w:val="Balloon Text Char"/>
    <w:basedOn w:val="DefaultParagraphFont"/>
    <w:link w:val="BalloonText"/>
    <w:uiPriority w:val="99"/>
    <w:semiHidden/>
    <w:rsid w:val="00A4771D"/>
    <w:rPr>
      <w:rFonts w:ascii="Lucida Grande" w:hAnsi="Lucida Grande"/>
      <w:sz w:val="18"/>
      <w:szCs w:val="18"/>
    </w:rPr>
  </w:style>
  <w:style w:type="paragraph" w:styleId="Footer">
    <w:name w:val="footer"/>
    <w:basedOn w:val="Normal"/>
    <w:link w:val="FooterChar"/>
    <w:uiPriority w:val="99"/>
    <w:unhideWhenUsed/>
    <w:rsid w:val="00C86668"/>
    <w:pPr>
      <w:tabs>
        <w:tab w:val="center" w:pos="4320"/>
        <w:tab w:val="right" w:pos="8640"/>
      </w:tabs>
    </w:pPr>
  </w:style>
  <w:style w:type="character" w:customStyle="1" w:styleId="FooterChar">
    <w:name w:val="Footer Char"/>
    <w:basedOn w:val="DefaultParagraphFont"/>
    <w:link w:val="Footer"/>
    <w:uiPriority w:val="99"/>
    <w:rsid w:val="00C86668"/>
    <w:rPr>
      <w:sz w:val="24"/>
      <w:szCs w:val="24"/>
    </w:rPr>
  </w:style>
  <w:style w:type="character" w:styleId="PageNumber">
    <w:name w:val="page number"/>
    <w:basedOn w:val="DefaultParagraphFont"/>
    <w:uiPriority w:val="99"/>
    <w:semiHidden/>
    <w:unhideWhenUsed/>
    <w:rsid w:val="00C86668"/>
  </w:style>
  <w:style w:type="character" w:customStyle="1" w:styleId="Heading1Char">
    <w:name w:val="Heading 1 Char"/>
    <w:basedOn w:val="DefaultParagraphFont"/>
    <w:link w:val="Heading1"/>
    <w:rsid w:val="005670A3"/>
    <w:rPr>
      <w:rFonts w:ascii="Arial" w:eastAsia="Times New Roman" w:hAnsi="Arial" w:cs="Arial"/>
      <w:b/>
      <w:bCs/>
      <w:kern w:val="32"/>
      <w:sz w:val="28"/>
      <w:szCs w:val="32"/>
      <w:lang w:val="en-US"/>
    </w:rPr>
  </w:style>
  <w:style w:type="paragraph" w:customStyle="1" w:styleId="TABLETEXTLEFT">
    <w:name w:val="•TABLE TEXT LEFT"/>
    <w:basedOn w:val="Normal"/>
    <w:rsid w:val="005670A3"/>
    <w:pPr>
      <w:widowControl w:val="0"/>
      <w:suppressAutoHyphens/>
      <w:autoSpaceDE w:val="0"/>
      <w:autoSpaceDN w:val="0"/>
      <w:adjustRightInd w:val="0"/>
      <w:spacing w:line="240" w:lineRule="atLeast"/>
      <w:textAlignment w:val="center"/>
    </w:pPr>
    <w:rPr>
      <w:rFonts w:ascii="Arial" w:eastAsia="Times New Roman" w:hAnsi="Arial" w:cs="StoneSansITC-Medium"/>
      <w:color w:val="000000"/>
      <w:sz w:val="20"/>
      <w:szCs w:val="20"/>
      <w:lang w:val="en-GB"/>
    </w:rPr>
  </w:style>
  <w:style w:type="paragraph" w:customStyle="1" w:styleId="TABLEHEADWHITECENTRE">
    <w:name w:val="•TABLE HEAD WHITE CENTRE"/>
    <w:rsid w:val="005670A3"/>
    <w:pPr>
      <w:jc w:val="center"/>
    </w:pPr>
    <w:rPr>
      <w:rFonts w:ascii="Arial" w:eastAsia="Times New Roman" w:hAnsi="Arial" w:cs="StoneSansITC-Bold"/>
      <w:b/>
      <w:bCs/>
      <w:color w:val="FFFFFF"/>
      <w:lang w:val="en-GB"/>
    </w:rPr>
  </w:style>
  <w:style w:type="paragraph" w:customStyle="1" w:styleId="1wsmainbodyfullout">
    <w:name w:val="1ws main body full out"/>
    <w:link w:val="1wsmainbodyfulloutChar"/>
    <w:rsid w:val="005670A3"/>
    <w:pPr>
      <w:suppressAutoHyphens/>
      <w:spacing w:line="280" w:lineRule="exact"/>
    </w:pPr>
    <w:rPr>
      <w:rFonts w:ascii="Times New Roman" w:eastAsia="Times New Roman" w:hAnsi="Times New Roman" w:cs="RotisSemiSerif"/>
      <w:color w:val="000000"/>
      <w:sz w:val="23"/>
      <w:szCs w:val="23"/>
      <w:lang w:val="en-GB"/>
    </w:rPr>
  </w:style>
  <w:style w:type="paragraph" w:customStyle="1" w:styleId="Chaptertitle">
    <w:name w:val="Chapter title"/>
    <w:rsid w:val="005670A3"/>
    <w:rPr>
      <w:rFonts w:ascii="Arial" w:eastAsia="Times New Roman" w:hAnsi="Arial" w:cs="Arial"/>
      <w:b/>
      <w:sz w:val="18"/>
      <w:szCs w:val="18"/>
      <w:lang w:val="en-US"/>
    </w:rPr>
  </w:style>
  <w:style w:type="paragraph" w:customStyle="1" w:styleId="0Aheadingfirst">
    <w:name w:val="0A heading first"/>
    <w:basedOn w:val="Normal"/>
    <w:link w:val="0AheadingfirstChar"/>
    <w:rsid w:val="005670A3"/>
    <w:pPr>
      <w:tabs>
        <w:tab w:val="left" w:pos="360"/>
      </w:tabs>
      <w:suppressAutoHyphens/>
      <w:spacing w:before="520" w:line="600" w:lineRule="atLeast"/>
      <w:textAlignment w:val="baseline"/>
    </w:pPr>
    <w:rPr>
      <w:rFonts w:ascii="Arial Black" w:eastAsia="Times New Roman" w:hAnsi="Arial Black" w:cs="VAGRoundedLT-Black"/>
      <w:b/>
      <w:color w:val="000000"/>
      <w:spacing w:val="16"/>
      <w:sz w:val="60"/>
      <w:szCs w:val="62"/>
    </w:rPr>
  </w:style>
  <w:style w:type="character" w:customStyle="1" w:styleId="0AheadingfirstChar">
    <w:name w:val="0A heading first Char"/>
    <w:basedOn w:val="DefaultParagraphFont"/>
    <w:link w:val="0Aheadingfirst"/>
    <w:rsid w:val="005670A3"/>
    <w:rPr>
      <w:rFonts w:ascii="Arial Black" w:eastAsia="Times New Roman" w:hAnsi="Arial Black" w:cs="VAGRoundedLT-Black"/>
      <w:b/>
      <w:color w:val="000000"/>
      <w:spacing w:val="16"/>
      <w:sz w:val="60"/>
      <w:szCs w:val="62"/>
    </w:rPr>
  </w:style>
  <w:style w:type="paragraph" w:customStyle="1" w:styleId="StyleStyleWorksheetdateBefore13ptAfter12pt">
    <w:name w:val="Style Style Worksheet date + Before:  13 pt + After:  12 pt"/>
    <w:basedOn w:val="Normal"/>
    <w:rsid w:val="005670A3"/>
    <w:pPr>
      <w:tabs>
        <w:tab w:val="left" w:leader="dot" w:pos="5260"/>
        <w:tab w:val="left" w:leader="dot" w:pos="7900"/>
        <w:tab w:val="left" w:leader="dot" w:pos="9540"/>
      </w:tabs>
      <w:spacing w:before="260" w:after="240"/>
    </w:pPr>
    <w:rPr>
      <w:rFonts w:ascii="Arial" w:eastAsia="Times New Roman" w:hAnsi="Arial"/>
      <w:color w:val="000000"/>
      <w:sz w:val="18"/>
      <w:szCs w:val="20"/>
      <w:lang w:val="en-GB"/>
    </w:rPr>
  </w:style>
  <w:style w:type="paragraph" w:customStyle="1" w:styleId="1wsquestiona">
    <w:name w:val="1ws question (a)"/>
    <w:basedOn w:val="Normal"/>
    <w:link w:val="1wsquestionaChar"/>
    <w:rsid w:val="005670A3"/>
    <w:pPr>
      <w:tabs>
        <w:tab w:val="left" w:pos="500"/>
      </w:tabs>
      <w:suppressAutoHyphens/>
      <w:spacing w:after="60" w:line="280" w:lineRule="exact"/>
      <w:ind w:left="800" w:hanging="440"/>
    </w:pPr>
    <w:rPr>
      <w:rFonts w:ascii="Times New Roman" w:eastAsia="Times New Roman" w:hAnsi="Times New Roman" w:cs="AgfaRotisSemiSerif"/>
      <w:color w:val="000000"/>
      <w:sz w:val="23"/>
      <w:szCs w:val="23"/>
      <w:lang w:val="en-GB"/>
    </w:rPr>
  </w:style>
  <w:style w:type="paragraph" w:customStyle="1" w:styleId="1wsquestionsindent">
    <w:name w:val="1ws questions indent"/>
    <w:basedOn w:val="Normal"/>
    <w:rsid w:val="005670A3"/>
    <w:pPr>
      <w:tabs>
        <w:tab w:val="right" w:leader="dot" w:pos="4580"/>
      </w:tabs>
      <w:suppressAutoHyphens/>
      <w:spacing w:after="60" w:line="280" w:lineRule="exact"/>
      <w:ind w:left="360"/>
    </w:pPr>
    <w:rPr>
      <w:rFonts w:ascii="Times New Roman" w:eastAsia="Times New Roman" w:hAnsi="Times New Roman" w:cs="AgfaRotisSemiSerif"/>
      <w:color w:val="000000"/>
      <w:sz w:val="23"/>
      <w:szCs w:val="23"/>
      <w:lang w:val="en-GB"/>
    </w:rPr>
  </w:style>
  <w:style w:type="table" w:styleId="TableGrid">
    <w:name w:val="Table Grid"/>
    <w:basedOn w:val="TableNormal"/>
    <w:rsid w:val="005670A3"/>
    <w:rPr>
      <w:rFonts w:ascii="Times New Roman" w:eastAsia="Times New Roman" w:hAnsi="Times New Roman"/>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rmal"/>
    <w:semiHidden/>
    <w:rsid w:val="005670A3"/>
    <w:pPr>
      <w:widowControl w:val="0"/>
      <w:autoSpaceDE w:val="0"/>
      <w:autoSpaceDN w:val="0"/>
      <w:adjustRightInd w:val="0"/>
      <w:spacing w:line="288" w:lineRule="auto"/>
      <w:jc w:val="right"/>
      <w:textAlignment w:val="center"/>
    </w:pPr>
    <w:rPr>
      <w:rFonts w:ascii="Arial" w:eastAsia="Times New Roman" w:hAnsi="Arial" w:cs="Arial-BoldMT"/>
      <w:b/>
      <w:bCs/>
      <w:color w:val="FFFFFF"/>
      <w:spacing w:val="5"/>
      <w:lang w:val="en-GB"/>
    </w:rPr>
  </w:style>
  <w:style w:type="paragraph" w:customStyle="1" w:styleId="worksheetchapterline">
    <w:name w:val="worksheet chapter line"/>
    <w:basedOn w:val="Normal"/>
    <w:semiHidden/>
    <w:rsid w:val="005670A3"/>
    <w:pPr>
      <w:widowControl w:val="0"/>
      <w:tabs>
        <w:tab w:val="left" w:pos="300"/>
      </w:tabs>
      <w:suppressAutoHyphens/>
      <w:autoSpaceDE w:val="0"/>
      <w:autoSpaceDN w:val="0"/>
      <w:adjustRightInd w:val="0"/>
      <w:spacing w:line="220" w:lineRule="atLeast"/>
      <w:textAlignment w:val="baseline"/>
    </w:pPr>
    <w:rPr>
      <w:rFonts w:ascii="Arial" w:eastAsia="Times New Roman" w:hAnsi="Arial" w:cs="Arial-BoldMT"/>
      <w:b/>
      <w:bCs/>
      <w:color w:val="000000"/>
      <w:spacing w:val="4"/>
      <w:sz w:val="18"/>
      <w:szCs w:val="18"/>
      <w:lang w:val="en-GB"/>
    </w:rPr>
  </w:style>
  <w:style w:type="character" w:customStyle="1" w:styleId="1wsmainbodyfulloutChar">
    <w:name w:val="1ws main body full out Char"/>
    <w:basedOn w:val="DefaultParagraphFont"/>
    <w:link w:val="1wsmainbodyfullout"/>
    <w:rsid w:val="005670A3"/>
    <w:rPr>
      <w:rFonts w:ascii="Times New Roman" w:eastAsia="Times New Roman" w:hAnsi="Times New Roman" w:cs="RotisSemiSerif"/>
      <w:color w:val="000000"/>
      <w:sz w:val="23"/>
      <w:szCs w:val="23"/>
      <w:lang w:val="en-GB"/>
    </w:rPr>
  </w:style>
  <w:style w:type="character" w:customStyle="1" w:styleId="1wsquestionaChar">
    <w:name w:val="1ws question (a) Char"/>
    <w:basedOn w:val="DefaultParagraphFont"/>
    <w:link w:val="1wsquestiona"/>
    <w:rsid w:val="005670A3"/>
    <w:rPr>
      <w:rFonts w:ascii="Times New Roman" w:eastAsia="Times New Roman" w:hAnsi="Times New Roman" w:cs="AgfaRotisSemiSerif"/>
      <w:color w:val="000000"/>
      <w:sz w:val="23"/>
      <w:szCs w:val="23"/>
      <w:lang w:val="en-GB"/>
    </w:rPr>
  </w:style>
  <w:style w:type="paragraph" w:customStyle="1" w:styleId="TABLETEXTCENTRE">
    <w:name w:val="•TABLE TEXT CENTRE"/>
    <w:basedOn w:val="TABLETEXTLEFT"/>
    <w:rsid w:val="00AE5F5F"/>
    <w:pPr>
      <w:jc w:val="center"/>
    </w:pPr>
  </w:style>
  <w:style w:type="paragraph" w:customStyle="1" w:styleId="1wsquestionaleader">
    <w:name w:val="1ws question (a) leader"/>
    <w:basedOn w:val="1wsquestiona"/>
    <w:link w:val="1wsquestionaleaderChar"/>
    <w:rsid w:val="00AE5F5F"/>
    <w:pPr>
      <w:tabs>
        <w:tab w:val="clear" w:pos="500"/>
        <w:tab w:val="right" w:leader="dot" w:pos="9540"/>
      </w:tabs>
    </w:pPr>
  </w:style>
  <w:style w:type="character" w:customStyle="1" w:styleId="1wsquestionaleaderChar">
    <w:name w:val="1ws question (a) leader Char"/>
    <w:basedOn w:val="1wsquestionaChar"/>
    <w:link w:val="1wsquestionaleader"/>
    <w:rsid w:val="00AE5F5F"/>
    <w:rPr>
      <w:rFonts w:ascii="Times New Roman" w:eastAsia="Times New Roman" w:hAnsi="Times New Roman" w:cs="AgfaRotisSemiSerif"/>
      <w:color w:val="000000"/>
      <w:sz w:val="23"/>
      <w:szCs w:val="23"/>
      <w:lang w:val="en-GB"/>
    </w:rPr>
  </w:style>
  <w:style w:type="paragraph" w:customStyle="1" w:styleId="1wsquestions">
    <w:name w:val="1ws questions"/>
    <w:link w:val="1wsquestionsChar"/>
    <w:rsid w:val="00923418"/>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rPr>
  </w:style>
  <w:style w:type="character" w:customStyle="1" w:styleId="1wsquestionsChar">
    <w:name w:val="1ws questions Char"/>
    <w:basedOn w:val="DefaultParagraphFont"/>
    <w:link w:val="1wsquestions"/>
    <w:rsid w:val="00923418"/>
    <w:rPr>
      <w:rFonts w:ascii="Times New Roman" w:eastAsia="Times New Roman" w:hAnsi="Times New Roman" w:cs="AgfaRotisSemiSerif"/>
      <w:color w:val="000000"/>
      <w:sz w:val="23"/>
      <w:szCs w:val="23"/>
      <w:lang w:val="en-GB"/>
    </w:rPr>
  </w:style>
  <w:style w:type="paragraph" w:customStyle="1" w:styleId="1wsquestionsdoubledigit">
    <w:name w:val="1ws questions double digit"/>
    <w:basedOn w:val="1wsquestions"/>
    <w:rsid w:val="00CB0A98"/>
    <w:pPr>
      <w:ind w:left="480" w:hanging="480"/>
    </w:pPr>
  </w:style>
  <w:style w:type="paragraph" w:customStyle="1" w:styleId="1wsmainbodydrop">
    <w:name w:val="1ws main body drop"/>
    <w:basedOn w:val="1wsmainbodyfullout"/>
    <w:rsid w:val="00CB0A98"/>
  </w:style>
  <w:style w:type="paragraph" w:customStyle="1" w:styleId="worksheetreversetitle">
    <w:name w:val="worksheet reverse title"/>
    <w:rsid w:val="00CB0A98"/>
    <w:pPr>
      <w:jc w:val="center"/>
    </w:pPr>
    <w:rPr>
      <w:rFonts w:ascii="Arial" w:eastAsia="Times New Roman" w:hAnsi="Arial" w:cs="Arial"/>
      <w:i/>
      <w:color w:val="FFFFFF"/>
      <w:sz w:val="14"/>
      <w:szCs w:val="14"/>
      <w:lang w:val="en-GB"/>
    </w:rPr>
  </w:style>
  <w:style w:type="paragraph" w:customStyle="1" w:styleId="Answer">
    <w:name w:val="Answer"/>
    <w:basedOn w:val="Normal"/>
    <w:rsid w:val="00CB0A98"/>
    <w:pPr>
      <w:tabs>
        <w:tab w:val="left" w:pos="284"/>
        <w:tab w:val="left" w:pos="567"/>
      </w:tabs>
      <w:spacing w:before="60"/>
      <w:ind w:left="284" w:hanging="284"/>
    </w:pPr>
    <w:rPr>
      <w:rFonts w:ascii="Times New Roman" w:eastAsia="Times New Roman" w:hAnsi="Times New Roman"/>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rsid w:val="005670A3"/>
    <w:pPr>
      <w:keepNext/>
      <w:spacing w:before="240" w:after="60"/>
      <w:outlineLvl w:val="0"/>
    </w:pPr>
    <w:rPr>
      <w:rFonts w:ascii="Arial" w:eastAsia="Times New Roman" w:hAnsi="Arial" w:cs="Arial"/>
      <w:b/>
      <w:bCs/>
      <w:kern w:val="32"/>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771D"/>
    <w:rPr>
      <w:rFonts w:ascii="Lucida Grande" w:hAnsi="Lucida Grande"/>
      <w:sz w:val="18"/>
      <w:szCs w:val="18"/>
    </w:rPr>
  </w:style>
  <w:style w:type="character" w:customStyle="1" w:styleId="BalloonTextChar">
    <w:name w:val="Balloon Text Char"/>
    <w:basedOn w:val="DefaultParagraphFont"/>
    <w:link w:val="BalloonText"/>
    <w:uiPriority w:val="99"/>
    <w:semiHidden/>
    <w:rsid w:val="00A4771D"/>
    <w:rPr>
      <w:rFonts w:ascii="Lucida Grande" w:hAnsi="Lucida Grande"/>
      <w:sz w:val="18"/>
      <w:szCs w:val="18"/>
    </w:rPr>
  </w:style>
  <w:style w:type="paragraph" w:styleId="Footer">
    <w:name w:val="footer"/>
    <w:basedOn w:val="Normal"/>
    <w:link w:val="FooterChar"/>
    <w:uiPriority w:val="99"/>
    <w:unhideWhenUsed/>
    <w:rsid w:val="00C86668"/>
    <w:pPr>
      <w:tabs>
        <w:tab w:val="center" w:pos="4320"/>
        <w:tab w:val="right" w:pos="8640"/>
      </w:tabs>
    </w:pPr>
  </w:style>
  <w:style w:type="character" w:customStyle="1" w:styleId="FooterChar">
    <w:name w:val="Footer Char"/>
    <w:basedOn w:val="DefaultParagraphFont"/>
    <w:link w:val="Footer"/>
    <w:uiPriority w:val="99"/>
    <w:rsid w:val="00C86668"/>
    <w:rPr>
      <w:sz w:val="24"/>
      <w:szCs w:val="24"/>
    </w:rPr>
  </w:style>
  <w:style w:type="character" w:styleId="PageNumber">
    <w:name w:val="page number"/>
    <w:basedOn w:val="DefaultParagraphFont"/>
    <w:uiPriority w:val="99"/>
    <w:semiHidden/>
    <w:unhideWhenUsed/>
    <w:rsid w:val="00C86668"/>
  </w:style>
  <w:style w:type="character" w:customStyle="1" w:styleId="Heading1Char">
    <w:name w:val="Heading 1 Char"/>
    <w:basedOn w:val="DefaultParagraphFont"/>
    <w:link w:val="Heading1"/>
    <w:rsid w:val="005670A3"/>
    <w:rPr>
      <w:rFonts w:ascii="Arial" w:eastAsia="Times New Roman" w:hAnsi="Arial" w:cs="Arial"/>
      <w:b/>
      <w:bCs/>
      <w:kern w:val="32"/>
      <w:sz w:val="28"/>
      <w:szCs w:val="32"/>
      <w:lang w:val="en-US"/>
    </w:rPr>
  </w:style>
  <w:style w:type="paragraph" w:customStyle="1" w:styleId="TABLETEXTLEFT">
    <w:name w:val="•TABLE TEXT LEFT"/>
    <w:basedOn w:val="Normal"/>
    <w:rsid w:val="005670A3"/>
    <w:pPr>
      <w:widowControl w:val="0"/>
      <w:suppressAutoHyphens/>
      <w:autoSpaceDE w:val="0"/>
      <w:autoSpaceDN w:val="0"/>
      <w:adjustRightInd w:val="0"/>
      <w:spacing w:line="240" w:lineRule="atLeast"/>
      <w:textAlignment w:val="center"/>
    </w:pPr>
    <w:rPr>
      <w:rFonts w:ascii="Arial" w:eastAsia="Times New Roman" w:hAnsi="Arial" w:cs="StoneSansITC-Medium"/>
      <w:color w:val="000000"/>
      <w:sz w:val="20"/>
      <w:szCs w:val="20"/>
      <w:lang w:val="en-GB"/>
    </w:rPr>
  </w:style>
  <w:style w:type="paragraph" w:customStyle="1" w:styleId="TABLEHEADWHITECENTRE">
    <w:name w:val="•TABLE HEAD WHITE CENTRE"/>
    <w:rsid w:val="005670A3"/>
    <w:pPr>
      <w:jc w:val="center"/>
    </w:pPr>
    <w:rPr>
      <w:rFonts w:ascii="Arial" w:eastAsia="Times New Roman" w:hAnsi="Arial" w:cs="StoneSansITC-Bold"/>
      <w:b/>
      <w:bCs/>
      <w:color w:val="FFFFFF"/>
      <w:lang w:val="en-GB"/>
    </w:rPr>
  </w:style>
  <w:style w:type="paragraph" w:customStyle="1" w:styleId="1wsmainbodyfullout">
    <w:name w:val="1ws main body full out"/>
    <w:link w:val="1wsmainbodyfulloutChar"/>
    <w:rsid w:val="005670A3"/>
    <w:pPr>
      <w:suppressAutoHyphens/>
      <w:spacing w:line="280" w:lineRule="exact"/>
    </w:pPr>
    <w:rPr>
      <w:rFonts w:ascii="Times New Roman" w:eastAsia="Times New Roman" w:hAnsi="Times New Roman" w:cs="RotisSemiSerif"/>
      <w:color w:val="000000"/>
      <w:sz w:val="23"/>
      <w:szCs w:val="23"/>
      <w:lang w:val="en-GB"/>
    </w:rPr>
  </w:style>
  <w:style w:type="paragraph" w:customStyle="1" w:styleId="Chaptertitle">
    <w:name w:val="Chapter title"/>
    <w:rsid w:val="005670A3"/>
    <w:rPr>
      <w:rFonts w:ascii="Arial" w:eastAsia="Times New Roman" w:hAnsi="Arial" w:cs="Arial"/>
      <w:b/>
      <w:sz w:val="18"/>
      <w:szCs w:val="18"/>
      <w:lang w:val="en-US"/>
    </w:rPr>
  </w:style>
  <w:style w:type="paragraph" w:customStyle="1" w:styleId="0Aheadingfirst">
    <w:name w:val="0A heading first"/>
    <w:basedOn w:val="Normal"/>
    <w:link w:val="0AheadingfirstChar"/>
    <w:rsid w:val="005670A3"/>
    <w:pPr>
      <w:tabs>
        <w:tab w:val="left" w:pos="360"/>
      </w:tabs>
      <w:suppressAutoHyphens/>
      <w:spacing w:before="520" w:line="600" w:lineRule="atLeast"/>
      <w:textAlignment w:val="baseline"/>
    </w:pPr>
    <w:rPr>
      <w:rFonts w:ascii="Arial Black" w:eastAsia="Times New Roman" w:hAnsi="Arial Black" w:cs="VAGRoundedLT-Black"/>
      <w:b/>
      <w:color w:val="000000"/>
      <w:spacing w:val="16"/>
      <w:sz w:val="60"/>
      <w:szCs w:val="62"/>
    </w:rPr>
  </w:style>
  <w:style w:type="character" w:customStyle="1" w:styleId="0AheadingfirstChar">
    <w:name w:val="0A heading first Char"/>
    <w:basedOn w:val="DefaultParagraphFont"/>
    <w:link w:val="0Aheadingfirst"/>
    <w:rsid w:val="005670A3"/>
    <w:rPr>
      <w:rFonts w:ascii="Arial Black" w:eastAsia="Times New Roman" w:hAnsi="Arial Black" w:cs="VAGRoundedLT-Black"/>
      <w:b/>
      <w:color w:val="000000"/>
      <w:spacing w:val="16"/>
      <w:sz w:val="60"/>
      <w:szCs w:val="62"/>
    </w:rPr>
  </w:style>
  <w:style w:type="paragraph" w:customStyle="1" w:styleId="StyleStyleWorksheetdateBefore13ptAfter12pt">
    <w:name w:val="Style Style Worksheet date + Before:  13 pt + After:  12 pt"/>
    <w:basedOn w:val="Normal"/>
    <w:rsid w:val="005670A3"/>
    <w:pPr>
      <w:tabs>
        <w:tab w:val="left" w:leader="dot" w:pos="5260"/>
        <w:tab w:val="left" w:leader="dot" w:pos="7900"/>
        <w:tab w:val="left" w:leader="dot" w:pos="9540"/>
      </w:tabs>
      <w:spacing w:before="260" w:after="240"/>
    </w:pPr>
    <w:rPr>
      <w:rFonts w:ascii="Arial" w:eastAsia="Times New Roman" w:hAnsi="Arial"/>
      <w:color w:val="000000"/>
      <w:sz w:val="18"/>
      <w:szCs w:val="20"/>
      <w:lang w:val="en-GB"/>
    </w:rPr>
  </w:style>
  <w:style w:type="paragraph" w:customStyle="1" w:styleId="1wsquestiona">
    <w:name w:val="1ws question (a)"/>
    <w:basedOn w:val="Normal"/>
    <w:link w:val="1wsquestionaChar"/>
    <w:rsid w:val="005670A3"/>
    <w:pPr>
      <w:tabs>
        <w:tab w:val="left" w:pos="500"/>
      </w:tabs>
      <w:suppressAutoHyphens/>
      <w:spacing w:after="60" w:line="280" w:lineRule="exact"/>
      <w:ind w:left="800" w:hanging="440"/>
    </w:pPr>
    <w:rPr>
      <w:rFonts w:ascii="Times New Roman" w:eastAsia="Times New Roman" w:hAnsi="Times New Roman" w:cs="AgfaRotisSemiSerif"/>
      <w:color w:val="000000"/>
      <w:sz w:val="23"/>
      <w:szCs w:val="23"/>
      <w:lang w:val="en-GB"/>
    </w:rPr>
  </w:style>
  <w:style w:type="paragraph" w:customStyle="1" w:styleId="1wsquestionsindent">
    <w:name w:val="1ws questions indent"/>
    <w:basedOn w:val="Normal"/>
    <w:rsid w:val="005670A3"/>
    <w:pPr>
      <w:tabs>
        <w:tab w:val="right" w:leader="dot" w:pos="4580"/>
      </w:tabs>
      <w:suppressAutoHyphens/>
      <w:spacing w:after="60" w:line="280" w:lineRule="exact"/>
      <w:ind w:left="360"/>
    </w:pPr>
    <w:rPr>
      <w:rFonts w:ascii="Times New Roman" w:eastAsia="Times New Roman" w:hAnsi="Times New Roman" w:cs="AgfaRotisSemiSerif"/>
      <w:color w:val="000000"/>
      <w:sz w:val="23"/>
      <w:szCs w:val="23"/>
      <w:lang w:val="en-GB"/>
    </w:rPr>
  </w:style>
  <w:style w:type="table" w:styleId="TableGrid">
    <w:name w:val="Table Grid"/>
    <w:basedOn w:val="TableNormal"/>
    <w:rsid w:val="005670A3"/>
    <w:rPr>
      <w:rFonts w:ascii="Times New Roman" w:eastAsia="Times New Roman" w:hAnsi="Times New Roman"/>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rmal"/>
    <w:semiHidden/>
    <w:rsid w:val="005670A3"/>
    <w:pPr>
      <w:widowControl w:val="0"/>
      <w:autoSpaceDE w:val="0"/>
      <w:autoSpaceDN w:val="0"/>
      <w:adjustRightInd w:val="0"/>
      <w:spacing w:line="288" w:lineRule="auto"/>
      <w:jc w:val="right"/>
      <w:textAlignment w:val="center"/>
    </w:pPr>
    <w:rPr>
      <w:rFonts w:ascii="Arial" w:eastAsia="Times New Roman" w:hAnsi="Arial" w:cs="Arial-BoldMT"/>
      <w:b/>
      <w:bCs/>
      <w:color w:val="FFFFFF"/>
      <w:spacing w:val="5"/>
      <w:lang w:val="en-GB"/>
    </w:rPr>
  </w:style>
  <w:style w:type="paragraph" w:customStyle="1" w:styleId="worksheetchapterline">
    <w:name w:val="worksheet chapter line"/>
    <w:basedOn w:val="Normal"/>
    <w:semiHidden/>
    <w:rsid w:val="005670A3"/>
    <w:pPr>
      <w:widowControl w:val="0"/>
      <w:tabs>
        <w:tab w:val="left" w:pos="300"/>
      </w:tabs>
      <w:suppressAutoHyphens/>
      <w:autoSpaceDE w:val="0"/>
      <w:autoSpaceDN w:val="0"/>
      <w:adjustRightInd w:val="0"/>
      <w:spacing w:line="220" w:lineRule="atLeast"/>
      <w:textAlignment w:val="baseline"/>
    </w:pPr>
    <w:rPr>
      <w:rFonts w:ascii="Arial" w:eastAsia="Times New Roman" w:hAnsi="Arial" w:cs="Arial-BoldMT"/>
      <w:b/>
      <w:bCs/>
      <w:color w:val="000000"/>
      <w:spacing w:val="4"/>
      <w:sz w:val="18"/>
      <w:szCs w:val="18"/>
      <w:lang w:val="en-GB"/>
    </w:rPr>
  </w:style>
  <w:style w:type="character" w:customStyle="1" w:styleId="1wsmainbodyfulloutChar">
    <w:name w:val="1ws main body full out Char"/>
    <w:basedOn w:val="DefaultParagraphFont"/>
    <w:link w:val="1wsmainbodyfullout"/>
    <w:rsid w:val="005670A3"/>
    <w:rPr>
      <w:rFonts w:ascii="Times New Roman" w:eastAsia="Times New Roman" w:hAnsi="Times New Roman" w:cs="RotisSemiSerif"/>
      <w:color w:val="000000"/>
      <w:sz w:val="23"/>
      <w:szCs w:val="23"/>
      <w:lang w:val="en-GB"/>
    </w:rPr>
  </w:style>
  <w:style w:type="character" w:customStyle="1" w:styleId="1wsquestionaChar">
    <w:name w:val="1ws question (a) Char"/>
    <w:basedOn w:val="DefaultParagraphFont"/>
    <w:link w:val="1wsquestiona"/>
    <w:rsid w:val="005670A3"/>
    <w:rPr>
      <w:rFonts w:ascii="Times New Roman" w:eastAsia="Times New Roman" w:hAnsi="Times New Roman" w:cs="AgfaRotisSemiSerif"/>
      <w:color w:val="000000"/>
      <w:sz w:val="23"/>
      <w:szCs w:val="23"/>
      <w:lang w:val="en-GB"/>
    </w:rPr>
  </w:style>
  <w:style w:type="paragraph" w:customStyle="1" w:styleId="TABLETEXTCENTRE">
    <w:name w:val="•TABLE TEXT CENTRE"/>
    <w:basedOn w:val="TABLETEXTLEFT"/>
    <w:rsid w:val="00AE5F5F"/>
    <w:pPr>
      <w:jc w:val="center"/>
    </w:pPr>
  </w:style>
  <w:style w:type="paragraph" w:customStyle="1" w:styleId="1wsquestionaleader">
    <w:name w:val="1ws question (a) leader"/>
    <w:basedOn w:val="1wsquestiona"/>
    <w:link w:val="1wsquestionaleaderChar"/>
    <w:rsid w:val="00AE5F5F"/>
    <w:pPr>
      <w:tabs>
        <w:tab w:val="clear" w:pos="500"/>
        <w:tab w:val="right" w:leader="dot" w:pos="9540"/>
      </w:tabs>
    </w:pPr>
  </w:style>
  <w:style w:type="character" w:customStyle="1" w:styleId="1wsquestionaleaderChar">
    <w:name w:val="1ws question (a) leader Char"/>
    <w:basedOn w:val="1wsquestionaChar"/>
    <w:link w:val="1wsquestionaleader"/>
    <w:rsid w:val="00AE5F5F"/>
    <w:rPr>
      <w:rFonts w:ascii="Times New Roman" w:eastAsia="Times New Roman" w:hAnsi="Times New Roman" w:cs="AgfaRotisSemiSerif"/>
      <w:color w:val="000000"/>
      <w:sz w:val="23"/>
      <w:szCs w:val="23"/>
      <w:lang w:val="en-GB"/>
    </w:rPr>
  </w:style>
  <w:style w:type="paragraph" w:customStyle="1" w:styleId="1wsquestions">
    <w:name w:val="1ws questions"/>
    <w:link w:val="1wsquestionsChar"/>
    <w:rsid w:val="00923418"/>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rPr>
  </w:style>
  <w:style w:type="character" w:customStyle="1" w:styleId="1wsquestionsChar">
    <w:name w:val="1ws questions Char"/>
    <w:basedOn w:val="DefaultParagraphFont"/>
    <w:link w:val="1wsquestions"/>
    <w:rsid w:val="00923418"/>
    <w:rPr>
      <w:rFonts w:ascii="Times New Roman" w:eastAsia="Times New Roman" w:hAnsi="Times New Roman" w:cs="AgfaRotisSemiSerif"/>
      <w:color w:val="000000"/>
      <w:sz w:val="23"/>
      <w:szCs w:val="23"/>
      <w:lang w:val="en-GB"/>
    </w:rPr>
  </w:style>
  <w:style w:type="paragraph" w:customStyle="1" w:styleId="1wsquestionsdoubledigit">
    <w:name w:val="1ws questions double digit"/>
    <w:basedOn w:val="1wsquestions"/>
    <w:rsid w:val="00CB0A98"/>
    <w:pPr>
      <w:ind w:left="480" w:hanging="480"/>
    </w:pPr>
  </w:style>
  <w:style w:type="paragraph" w:customStyle="1" w:styleId="1wsmainbodydrop">
    <w:name w:val="1ws main body drop"/>
    <w:basedOn w:val="1wsmainbodyfullout"/>
    <w:rsid w:val="00CB0A98"/>
  </w:style>
  <w:style w:type="paragraph" w:customStyle="1" w:styleId="worksheetreversetitle">
    <w:name w:val="worksheet reverse title"/>
    <w:rsid w:val="00CB0A98"/>
    <w:pPr>
      <w:jc w:val="center"/>
    </w:pPr>
    <w:rPr>
      <w:rFonts w:ascii="Arial" w:eastAsia="Times New Roman" w:hAnsi="Arial" w:cs="Arial"/>
      <w:i/>
      <w:color w:val="FFFFFF"/>
      <w:sz w:val="14"/>
      <w:szCs w:val="14"/>
      <w:lang w:val="en-GB"/>
    </w:rPr>
  </w:style>
  <w:style w:type="paragraph" w:customStyle="1" w:styleId="Answer">
    <w:name w:val="Answer"/>
    <w:basedOn w:val="Normal"/>
    <w:rsid w:val="00CB0A98"/>
    <w:pPr>
      <w:tabs>
        <w:tab w:val="left" w:pos="284"/>
        <w:tab w:val="left" w:pos="567"/>
      </w:tabs>
      <w:spacing w:before="60"/>
      <w:ind w:left="284" w:hanging="284"/>
    </w:pPr>
    <w:rPr>
      <w:rFonts w:ascii="Times New Roman" w:eastAsia="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emf"/><Relationship Id="rId13" Type="http://schemas.openxmlformats.org/officeDocument/2006/relationships/oleObject" Target="embeddings/Microsoft_Equation1.bin"/><Relationship Id="rId14" Type="http://schemas.openxmlformats.org/officeDocument/2006/relationships/image" Target="media/image6.emf"/><Relationship Id="rId15" Type="http://schemas.openxmlformats.org/officeDocument/2006/relationships/oleObject" Target="embeddings/Microsoft_Equation2.bin"/><Relationship Id="rId16" Type="http://schemas.openxmlformats.org/officeDocument/2006/relationships/image" Target="media/image7.emf"/><Relationship Id="rId17" Type="http://schemas.openxmlformats.org/officeDocument/2006/relationships/oleObject" Target="embeddings/Microsoft_Equation3.bin"/><Relationship Id="rId18" Type="http://schemas.openxmlformats.org/officeDocument/2006/relationships/image" Target="media/image8.emf"/><Relationship Id="rId19" Type="http://schemas.openxmlformats.org/officeDocument/2006/relationships/image" Target="media/image9.emf"/><Relationship Id="rId60" Type="http://schemas.openxmlformats.org/officeDocument/2006/relationships/image" Target="media/image37.emf"/><Relationship Id="rId61" Type="http://schemas.openxmlformats.org/officeDocument/2006/relationships/oleObject" Target="embeddings/Microsoft_Equation14.bin"/><Relationship Id="rId62" Type="http://schemas.openxmlformats.org/officeDocument/2006/relationships/image" Target="media/image38.emf"/><Relationship Id="rId63" Type="http://schemas.openxmlformats.org/officeDocument/2006/relationships/oleObject" Target="embeddings/Microsoft_Equation15.bin"/><Relationship Id="rId64" Type="http://schemas.openxmlformats.org/officeDocument/2006/relationships/image" Target="media/image39.emf"/><Relationship Id="rId65" Type="http://schemas.openxmlformats.org/officeDocument/2006/relationships/oleObject" Target="embeddings/Microsoft_Equation16.bin"/><Relationship Id="rId66" Type="http://schemas.openxmlformats.org/officeDocument/2006/relationships/image" Target="media/image40.emf"/><Relationship Id="rId67" Type="http://schemas.openxmlformats.org/officeDocument/2006/relationships/image" Target="media/image41.emf"/><Relationship Id="rId68" Type="http://schemas.openxmlformats.org/officeDocument/2006/relationships/image" Target="media/image42.jpeg"/><Relationship Id="rId69" Type="http://schemas.openxmlformats.org/officeDocument/2006/relationships/image" Target="media/image43.jpeg"/><Relationship Id="rId120" Type="http://schemas.openxmlformats.org/officeDocument/2006/relationships/oleObject" Target="embeddings/oleObject23.bin"/><Relationship Id="rId121" Type="http://schemas.openxmlformats.org/officeDocument/2006/relationships/image" Target="media/image74.wmf"/><Relationship Id="rId122" Type="http://schemas.openxmlformats.org/officeDocument/2006/relationships/oleObject" Target="embeddings/oleObject24.bin"/><Relationship Id="rId123" Type="http://schemas.openxmlformats.org/officeDocument/2006/relationships/image" Target="media/image75.wmf"/><Relationship Id="rId124" Type="http://schemas.openxmlformats.org/officeDocument/2006/relationships/oleObject" Target="embeddings/oleObject25.bin"/><Relationship Id="rId125" Type="http://schemas.openxmlformats.org/officeDocument/2006/relationships/image" Target="media/image76.wmf"/><Relationship Id="rId126" Type="http://schemas.openxmlformats.org/officeDocument/2006/relationships/oleObject" Target="embeddings/oleObject26.bin"/><Relationship Id="rId127" Type="http://schemas.openxmlformats.org/officeDocument/2006/relationships/image" Target="media/image77.wmf"/><Relationship Id="rId128" Type="http://schemas.openxmlformats.org/officeDocument/2006/relationships/oleObject" Target="embeddings/oleObject27.bin"/><Relationship Id="rId129" Type="http://schemas.openxmlformats.org/officeDocument/2006/relationships/image" Target="media/image78.jpeg"/><Relationship Id="rId40" Type="http://schemas.openxmlformats.org/officeDocument/2006/relationships/image" Target="media/image22.jpeg"/><Relationship Id="rId41" Type="http://schemas.openxmlformats.org/officeDocument/2006/relationships/image" Target="media/image23.jpeg"/><Relationship Id="rId42" Type="http://schemas.openxmlformats.org/officeDocument/2006/relationships/image" Target="media/image24.jpg"/><Relationship Id="rId90" Type="http://schemas.openxmlformats.org/officeDocument/2006/relationships/oleObject" Target="embeddings/oleObject9.bin"/><Relationship Id="rId91" Type="http://schemas.openxmlformats.org/officeDocument/2006/relationships/image" Target="media/image58.wmf"/><Relationship Id="rId92" Type="http://schemas.openxmlformats.org/officeDocument/2006/relationships/oleObject" Target="embeddings/oleObject10.bin"/><Relationship Id="rId93" Type="http://schemas.openxmlformats.org/officeDocument/2006/relationships/image" Target="media/image59.wmf"/><Relationship Id="rId94" Type="http://schemas.openxmlformats.org/officeDocument/2006/relationships/oleObject" Target="embeddings/oleObject11.bin"/><Relationship Id="rId95" Type="http://schemas.openxmlformats.org/officeDocument/2006/relationships/image" Target="media/image60.wmf"/><Relationship Id="rId96" Type="http://schemas.openxmlformats.org/officeDocument/2006/relationships/oleObject" Target="embeddings/oleObject12.bin"/><Relationship Id="rId101" Type="http://schemas.openxmlformats.org/officeDocument/2006/relationships/image" Target="media/image63.wmf"/><Relationship Id="rId102" Type="http://schemas.openxmlformats.org/officeDocument/2006/relationships/oleObject" Target="embeddings/oleObject15.bin"/><Relationship Id="rId103" Type="http://schemas.openxmlformats.org/officeDocument/2006/relationships/image" Target="media/image64.wmf"/><Relationship Id="rId104" Type="http://schemas.openxmlformats.org/officeDocument/2006/relationships/oleObject" Target="embeddings/oleObject16.bin"/><Relationship Id="rId105" Type="http://schemas.openxmlformats.org/officeDocument/2006/relationships/image" Target="media/image65.wmf"/><Relationship Id="rId106" Type="http://schemas.openxmlformats.org/officeDocument/2006/relationships/oleObject" Target="embeddings/oleObject17.bin"/><Relationship Id="rId107" Type="http://schemas.openxmlformats.org/officeDocument/2006/relationships/image" Target="media/image66.wmf"/><Relationship Id="rId108" Type="http://schemas.openxmlformats.org/officeDocument/2006/relationships/oleObject" Target="embeddings/oleObject18.bin"/><Relationship Id="rId109" Type="http://schemas.openxmlformats.org/officeDocument/2006/relationships/image" Target="media/image67.wmf"/><Relationship Id="rId97" Type="http://schemas.openxmlformats.org/officeDocument/2006/relationships/image" Target="media/image61.wmf"/><Relationship Id="rId98" Type="http://schemas.openxmlformats.org/officeDocument/2006/relationships/oleObject" Target="embeddings/oleObject13.bin"/><Relationship Id="rId99" Type="http://schemas.openxmlformats.org/officeDocument/2006/relationships/image" Target="media/image62.wmf"/><Relationship Id="rId43" Type="http://schemas.openxmlformats.org/officeDocument/2006/relationships/image" Target="media/image25.jpg"/><Relationship Id="rId44" Type="http://schemas.openxmlformats.org/officeDocument/2006/relationships/image" Target="media/image26.emf"/><Relationship Id="rId45" Type="http://schemas.openxmlformats.org/officeDocument/2006/relationships/oleObject" Target="embeddings/Microsoft_Equation10.bin"/><Relationship Id="rId46" Type="http://schemas.openxmlformats.org/officeDocument/2006/relationships/image" Target="media/image27.emf"/><Relationship Id="rId47" Type="http://schemas.openxmlformats.org/officeDocument/2006/relationships/oleObject" Target="embeddings/Microsoft_Equation11.bin"/><Relationship Id="rId48" Type="http://schemas.openxmlformats.org/officeDocument/2006/relationships/image" Target="media/image28.emf"/><Relationship Id="rId49" Type="http://schemas.openxmlformats.org/officeDocument/2006/relationships/oleObject" Target="embeddings/Microsoft_Equation12.bin"/><Relationship Id="rId100" Type="http://schemas.openxmlformats.org/officeDocument/2006/relationships/oleObject" Target="embeddings/oleObject14.bin"/><Relationship Id="rId20" Type="http://schemas.openxmlformats.org/officeDocument/2006/relationships/oleObject" Target="embeddings/Microsoft_Equation4.bin"/><Relationship Id="rId21" Type="http://schemas.openxmlformats.org/officeDocument/2006/relationships/image" Target="media/image10.emf"/><Relationship Id="rId22" Type="http://schemas.openxmlformats.org/officeDocument/2006/relationships/oleObject" Target="embeddings/Microsoft_Equation5.bin"/><Relationship Id="rId70" Type="http://schemas.openxmlformats.org/officeDocument/2006/relationships/image" Target="media/image44.jpeg"/><Relationship Id="rId71" Type="http://schemas.openxmlformats.org/officeDocument/2006/relationships/image" Target="media/image45.jpeg"/><Relationship Id="rId72" Type="http://schemas.openxmlformats.org/officeDocument/2006/relationships/image" Target="media/image46.jpeg"/><Relationship Id="rId73" Type="http://schemas.openxmlformats.org/officeDocument/2006/relationships/image" Target="media/image47.jpeg"/><Relationship Id="rId74" Type="http://schemas.openxmlformats.org/officeDocument/2006/relationships/image" Target="media/image48.jpeg"/><Relationship Id="rId75" Type="http://schemas.openxmlformats.org/officeDocument/2006/relationships/image" Target="media/image49.jpeg"/><Relationship Id="rId76" Type="http://schemas.openxmlformats.org/officeDocument/2006/relationships/image" Target="media/image50.jpeg"/><Relationship Id="rId77" Type="http://schemas.openxmlformats.org/officeDocument/2006/relationships/image" Target="media/image51.wmf"/><Relationship Id="rId78" Type="http://schemas.openxmlformats.org/officeDocument/2006/relationships/oleObject" Target="embeddings/oleObject3.bin"/><Relationship Id="rId79" Type="http://schemas.openxmlformats.org/officeDocument/2006/relationships/image" Target="media/image52.wmf"/><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wmf"/><Relationship Id="rId26" Type="http://schemas.openxmlformats.org/officeDocument/2006/relationships/oleObject" Target="embeddings/oleObject1.bin"/><Relationship Id="rId27" Type="http://schemas.openxmlformats.org/officeDocument/2006/relationships/image" Target="media/image14.wmf"/><Relationship Id="rId28" Type="http://schemas.openxmlformats.org/officeDocument/2006/relationships/oleObject" Target="embeddings/oleObject2.bin"/><Relationship Id="rId29" Type="http://schemas.openxmlformats.org/officeDocument/2006/relationships/image" Target="media/image15.jpeg"/><Relationship Id="rId130" Type="http://schemas.openxmlformats.org/officeDocument/2006/relationships/image" Target="media/image79.wmf"/><Relationship Id="rId131" Type="http://schemas.openxmlformats.org/officeDocument/2006/relationships/oleObject" Target="embeddings/oleObject28.bin"/><Relationship Id="rId132" Type="http://schemas.openxmlformats.org/officeDocument/2006/relationships/image" Target="media/image80.wmf"/><Relationship Id="rId133" Type="http://schemas.openxmlformats.org/officeDocument/2006/relationships/oleObject" Target="embeddings/oleObject29.bin"/><Relationship Id="rId134" Type="http://schemas.openxmlformats.org/officeDocument/2006/relationships/image" Target="media/image81.wmf"/><Relationship Id="rId135" Type="http://schemas.openxmlformats.org/officeDocument/2006/relationships/oleObject" Target="embeddings/oleObject30.bin"/><Relationship Id="rId136" Type="http://schemas.openxmlformats.org/officeDocument/2006/relationships/image" Target="media/image82.wmf"/><Relationship Id="rId137" Type="http://schemas.openxmlformats.org/officeDocument/2006/relationships/oleObject" Target="embeddings/oleObject31.bin"/><Relationship Id="rId138" Type="http://schemas.openxmlformats.org/officeDocument/2006/relationships/image" Target="media/image83.wmf"/><Relationship Id="rId139" Type="http://schemas.openxmlformats.org/officeDocument/2006/relationships/oleObject" Target="embeddings/oleObject32.bin"/><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png"/><Relationship Id="rId50" Type="http://schemas.openxmlformats.org/officeDocument/2006/relationships/image" Target="media/image29.jpeg"/><Relationship Id="rId51" Type="http://schemas.openxmlformats.org/officeDocument/2006/relationships/image" Target="media/image30.jpeg"/><Relationship Id="rId52" Type="http://schemas.openxmlformats.org/officeDocument/2006/relationships/image" Target="media/image31.jpeg"/><Relationship Id="rId53" Type="http://schemas.openxmlformats.org/officeDocument/2006/relationships/image" Target="media/image32.jpeg"/><Relationship Id="rId54" Type="http://schemas.openxmlformats.org/officeDocument/2006/relationships/image" Target="media/image33.jpeg"/><Relationship Id="rId55" Type="http://schemas.openxmlformats.org/officeDocument/2006/relationships/image" Target="media/image34.jpeg"/><Relationship Id="rId56" Type="http://schemas.openxmlformats.org/officeDocument/2006/relationships/image" Target="media/image35.jpeg"/><Relationship Id="rId57" Type="http://schemas.openxmlformats.org/officeDocument/2006/relationships/image" Target="media/image36.jpeg"/><Relationship Id="rId58" Type="http://schemas.openxmlformats.org/officeDocument/2006/relationships/image" Target="media/image36.emf"/><Relationship Id="rId59" Type="http://schemas.openxmlformats.org/officeDocument/2006/relationships/oleObject" Target="embeddings/Microsoft_Equation13.bin"/><Relationship Id="rId110" Type="http://schemas.openxmlformats.org/officeDocument/2006/relationships/oleObject" Target="embeddings/oleObject19.bin"/><Relationship Id="rId111" Type="http://schemas.openxmlformats.org/officeDocument/2006/relationships/image" Target="media/image68.wmf"/><Relationship Id="rId112" Type="http://schemas.openxmlformats.org/officeDocument/2006/relationships/oleObject" Target="embeddings/oleObject20.bin"/><Relationship Id="rId113" Type="http://schemas.openxmlformats.org/officeDocument/2006/relationships/image" Target="media/image69.wmf"/><Relationship Id="rId114" Type="http://schemas.openxmlformats.org/officeDocument/2006/relationships/oleObject" Target="embeddings/oleObject21.bin"/><Relationship Id="rId115" Type="http://schemas.openxmlformats.org/officeDocument/2006/relationships/image" Target="media/image70.jpeg"/><Relationship Id="rId116" Type="http://schemas.openxmlformats.org/officeDocument/2006/relationships/image" Target="media/image71.jpeg"/><Relationship Id="rId117" Type="http://schemas.openxmlformats.org/officeDocument/2006/relationships/image" Target="media/image72.wmf"/><Relationship Id="rId118" Type="http://schemas.openxmlformats.org/officeDocument/2006/relationships/oleObject" Target="embeddings/oleObject22.bin"/><Relationship Id="rId119" Type="http://schemas.openxmlformats.org/officeDocument/2006/relationships/image" Target="media/image73.wmf"/><Relationship Id="rId30" Type="http://schemas.openxmlformats.org/officeDocument/2006/relationships/image" Target="media/image16.jpeg"/><Relationship Id="rId31" Type="http://schemas.openxmlformats.org/officeDocument/2006/relationships/image" Target="media/image17.emf"/><Relationship Id="rId32" Type="http://schemas.openxmlformats.org/officeDocument/2006/relationships/oleObject" Target="embeddings/Microsoft_Equation6.bin"/><Relationship Id="rId33" Type="http://schemas.openxmlformats.org/officeDocument/2006/relationships/image" Target="media/image18.emf"/><Relationship Id="rId34" Type="http://schemas.openxmlformats.org/officeDocument/2006/relationships/oleObject" Target="embeddings/Microsoft_Equation7.bin"/><Relationship Id="rId35" Type="http://schemas.openxmlformats.org/officeDocument/2006/relationships/image" Target="media/image19.emf"/><Relationship Id="rId36" Type="http://schemas.openxmlformats.org/officeDocument/2006/relationships/oleObject" Target="embeddings/Microsoft_Equation8.bin"/><Relationship Id="rId37" Type="http://schemas.openxmlformats.org/officeDocument/2006/relationships/image" Target="media/image20.emf"/><Relationship Id="rId38" Type="http://schemas.openxmlformats.org/officeDocument/2006/relationships/oleObject" Target="embeddings/Microsoft_Equation9.bin"/><Relationship Id="rId39" Type="http://schemas.openxmlformats.org/officeDocument/2006/relationships/image" Target="media/image21.jpeg"/><Relationship Id="rId80" Type="http://schemas.openxmlformats.org/officeDocument/2006/relationships/oleObject" Target="embeddings/oleObject4.bin"/><Relationship Id="rId81" Type="http://schemas.openxmlformats.org/officeDocument/2006/relationships/image" Target="media/image53.wmf"/><Relationship Id="rId82" Type="http://schemas.openxmlformats.org/officeDocument/2006/relationships/oleObject" Target="embeddings/oleObject5.bin"/><Relationship Id="rId83" Type="http://schemas.openxmlformats.org/officeDocument/2006/relationships/image" Target="media/image54.wmf"/><Relationship Id="rId84" Type="http://schemas.openxmlformats.org/officeDocument/2006/relationships/oleObject" Target="embeddings/oleObject6.bin"/><Relationship Id="rId85" Type="http://schemas.openxmlformats.org/officeDocument/2006/relationships/image" Target="media/image55.wmf"/><Relationship Id="rId86" Type="http://schemas.openxmlformats.org/officeDocument/2006/relationships/oleObject" Target="embeddings/oleObject7.bin"/><Relationship Id="rId87" Type="http://schemas.openxmlformats.org/officeDocument/2006/relationships/image" Target="media/image56.wmf"/><Relationship Id="rId88" Type="http://schemas.openxmlformats.org/officeDocument/2006/relationships/oleObject" Target="embeddings/oleObject8.bin"/><Relationship Id="rId89" Type="http://schemas.openxmlformats.org/officeDocument/2006/relationships/image" Target="media/image57.wmf"/><Relationship Id="rId140" Type="http://schemas.openxmlformats.org/officeDocument/2006/relationships/image" Target="media/image84.wmf"/><Relationship Id="rId141" Type="http://schemas.openxmlformats.org/officeDocument/2006/relationships/oleObject" Target="embeddings/oleObject33.bin"/><Relationship Id="rId142" Type="http://schemas.openxmlformats.org/officeDocument/2006/relationships/image" Target="media/image85.wmf"/><Relationship Id="rId143" Type="http://schemas.openxmlformats.org/officeDocument/2006/relationships/oleObject" Target="embeddings/oleObject34.bin"/><Relationship Id="rId144" Type="http://schemas.openxmlformats.org/officeDocument/2006/relationships/image" Target="media/image86.wmf"/><Relationship Id="rId145" Type="http://schemas.openxmlformats.org/officeDocument/2006/relationships/oleObject" Target="embeddings/oleObject35.bin"/><Relationship Id="rId146" Type="http://schemas.openxmlformats.org/officeDocument/2006/relationships/footer" Target="footer1.xml"/><Relationship Id="rId147" Type="http://schemas.openxmlformats.org/officeDocument/2006/relationships/footer" Target="footer2.xml"/><Relationship Id="rId148" Type="http://schemas.openxmlformats.org/officeDocument/2006/relationships/fontTable" Target="fontTable.xml"/><Relationship Id="rId14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olyCrossHDD:Users:wilson.ian:Library:Application%20Support:Microsoft:Office:User%20Templates:My%20Templates:My%20Templates:Word%20Processing%20(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CC7BCD-E412-EC40-A6F9-0944886A2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Processing (docx).dotx</Template>
  <TotalTime>139</TotalTime>
  <Pages>41</Pages>
  <Words>5013</Words>
  <Characters>28580</Characters>
  <Application>Microsoft Macintosh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wilson.ian</dc:creator>
  <cp:keywords/>
  <dc:description/>
  <cp:lastModifiedBy>wilson.ian</cp:lastModifiedBy>
  <cp:revision>34</cp:revision>
  <cp:lastPrinted>2016-12-16T01:03:00Z</cp:lastPrinted>
  <dcterms:created xsi:type="dcterms:W3CDTF">2016-12-16T01:03:00Z</dcterms:created>
  <dcterms:modified xsi:type="dcterms:W3CDTF">2016-12-16T06:40:00Z</dcterms:modified>
</cp:coreProperties>
</file>